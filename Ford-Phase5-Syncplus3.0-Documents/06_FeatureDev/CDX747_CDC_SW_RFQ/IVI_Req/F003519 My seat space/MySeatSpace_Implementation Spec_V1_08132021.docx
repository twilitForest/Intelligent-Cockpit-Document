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59EEC" w14:textId="77777777" w:rsidR="00FB6F3B" w:rsidRDefault="00FB6F3B" w:rsidP="00C81F57">
      <w:pPr>
        <w:overflowPunct/>
        <w:autoSpaceDE/>
        <w:autoSpaceDN/>
        <w:adjustRightInd/>
        <w:textAlignment w:val="auto"/>
        <w:rPr>
          <w:color w:val="808080" w:themeColor="background1" w:themeShade="80"/>
        </w:rPr>
      </w:pPr>
      <w:bookmarkStart w:id="0" w:name="_GoBack"/>
      <w:bookmarkEnd w:id="0"/>
    </w:p>
    <w:p w14:paraId="3ABEA6D4" w14:textId="77777777" w:rsidR="00C81F57" w:rsidRPr="00C81F57" w:rsidRDefault="00C81F57" w:rsidP="00C81F57">
      <w:pPr>
        <w:rPr>
          <w:color w:val="C00000"/>
        </w:rPr>
      </w:pPr>
    </w:p>
    <w:p w14:paraId="3F12E224" w14:textId="77777777" w:rsidR="00C81F57" w:rsidRDefault="00C81F57" w:rsidP="00305BF4">
      <w:pPr>
        <w:rPr>
          <w:rFonts w:cs="Arial"/>
        </w:rPr>
      </w:pPr>
    </w:p>
    <w:p w14:paraId="527A51B9" w14:textId="77777777" w:rsidR="00447480" w:rsidRDefault="00447480" w:rsidP="00305BF4">
      <w:pPr>
        <w:rPr>
          <w:rFonts w:cs="Arial"/>
        </w:rPr>
      </w:pPr>
    </w:p>
    <w:p w14:paraId="399E0D75" w14:textId="77777777" w:rsidR="00E63F54" w:rsidRDefault="00E63F54" w:rsidP="00305BF4">
      <w:pPr>
        <w:rPr>
          <w:rFonts w:cs="Arial"/>
        </w:rPr>
      </w:pPr>
    </w:p>
    <w:p w14:paraId="7F7726E1" w14:textId="77777777" w:rsidR="00E63F54" w:rsidRDefault="00E63F54" w:rsidP="00305BF4">
      <w:pPr>
        <w:rPr>
          <w:rFonts w:cs="Arial"/>
        </w:rPr>
      </w:pPr>
    </w:p>
    <w:p w14:paraId="191B7CBA" w14:textId="77777777" w:rsidR="00447480" w:rsidRDefault="00447480" w:rsidP="00305BF4">
      <w:pPr>
        <w:rPr>
          <w:rFonts w:cs="Arial"/>
        </w:rPr>
      </w:pPr>
    </w:p>
    <w:p w14:paraId="4E8CB021" w14:textId="77777777" w:rsidR="00447480" w:rsidRDefault="00447480" w:rsidP="00305BF4">
      <w:pPr>
        <w:rPr>
          <w:rFonts w:cs="Arial"/>
        </w:rPr>
      </w:pPr>
    </w:p>
    <w:p w14:paraId="064DC38C" w14:textId="77777777" w:rsidR="00305BF4" w:rsidRDefault="00305BF4" w:rsidP="00305BF4">
      <w:pPr>
        <w:rPr>
          <w:rFonts w:cs="Arial"/>
        </w:rPr>
      </w:pPr>
    </w:p>
    <w:p w14:paraId="7053985D" w14:textId="77777777" w:rsidR="008473B1" w:rsidRPr="008B0AFE" w:rsidRDefault="008473B1" w:rsidP="008473B1">
      <w:pPr>
        <w:pStyle w:val="CoverpageTitle"/>
        <w:spacing w:before="0" w:after="0"/>
      </w:pPr>
      <w:r w:rsidRPr="008B0AFE">
        <w:t>MySeatSpace</w:t>
      </w:r>
    </w:p>
    <w:p w14:paraId="52092511" w14:textId="77777777" w:rsidR="008473B1" w:rsidRPr="008B0AFE" w:rsidRDefault="008473B1" w:rsidP="008473B1">
      <w:pPr>
        <w:pStyle w:val="CoverpageTitle"/>
        <w:spacing w:before="0" w:after="0"/>
        <w:rPr>
          <w:b w:val="0"/>
          <w:sz w:val="14"/>
          <w:szCs w:val="20"/>
        </w:rPr>
      </w:pPr>
      <w:r w:rsidRPr="008B0AFE">
        <w:rPr>
          <w:sz w:val="20"/>
          <w:szCs w:val="20"/>
        </w:rPr>
        <w:t>&lt;&lt;Physical&gt;&gt;</w:t>
      </w:r>
    </w:p>
    <w:p w14:paraId="43DFCBA0" w14:textId="77777777" w:rsidR="008A6417" w:rsidRPr="008A6417" w:rsidRDefault="000666A0" w:rsidP="008A6417">
      <w:pPr>
        <w:pStyle w:val="CoverpageTitle"/>
        <w:spacing w:before="0" w:after="0"/>
        <w:rPr>
          <w:sz w:val="20"/>
          <w:szCs w:val="20"/>
        </w:rPr>
      </w:pPr>
      <w:r>
        <w:rPr>
          <w:sz w:val="20"/>
          <w:szCs w:val="20"/>
        </w:rPr>
        <w:t>(</w:t>
      </w:r>
      <w:r w:rsidR="008A6417" w:rsidRPr="008A6417">
        <w:rPr>
          <w:sz w:val="20"/>
          <w:szCs w:val="20"/>
        </w:rPr>
        <w:t>F003519</w:t>
      </w:r>
      <w:r>
        <w:rPr>
          <w:sz w:val="20"/>
          <w:szCs w:val="20"/>
        </w:rPr>
        <w:t>)</w:t>
      </w:r>
    </w:p>
    <w:p w14:paraId="7B9399C7" w14:textId="77777777" w:rsidR="00305BF4" w:rsidRPr="007032D6" w:rsidRDefault="00305BF4" w:rsidP="00305BF4">
      <w:pPr>
        <w:pStyle w:val="VelocityScript"/>
      </w:pPr>
    </w:p>
    <w:p w14:paraId="687F73A2" w14:textId="77777777" w:rsidR="00305BF4" w:rsidRDefault="00305BF4" w:rsidP="00305BF4">
      <w:pPr>
        <w:rPr>
          <w:rFonts w:cs="Arial"/>
        </w:rPr>
      </w:pPr>
    </w:p>
    <w:p w14:paraId="7C83EFEE" w14:textId="77777777" w:rsidR="00D405AD" w:rsidRDefault="00D405AD" w:rsidP="00305BF4">
      <w:pPr>
        <w:rPr>
          <w:rFonts w:cs="Arial"/>
        </w:rPr>
      </w:pPr>
    </w:p>
    <w:p w14:paraId="6C9874BF" w14:textId="77777777" w:rsidR="00D405AD" w:rsidRDefault="00D405AD" w:rsidP="00305BF4">
      <w:pPr>
        <w:rPr>
          <w:rFonts w:cs="Arial"/>
        </w:rPr>
      </w:pPr>
    </w:p>
    <w:p w14:paraId="2FC3A3D2" w14:textId="77777777" w:rsidR="000666A0" w:rsidRDefault="000666A0"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52261977" w14:textId="77777777" w:rsidTr="00271689">
        <w:trPr>
          <w:trHeight w:val="20"/>
        </w:trPr>
        <w:tc>
          <w:tcPr>
            <w:tcW w:w="1977" w:type="dxa"/>
            <w:vAlign w:val="center"/>
          </w:tcPr>
          <w:p w14:paraId="7F70806F" w14:textId="77777777" w:rsidR="00C00235" w:rsidRPr="00396024" w:rsidRDefault="00C00235" w:rsidP="00271689">
            <w:r>
              <w:t>Document Type</w:t>
            </w:r>
          </w:p>
        </w:tc>
        <w:tc>
          <w:tcPr>
            <w:tcW w:w="6483" w:type="dxa"/>
            <w:gridSpan w:val="2"/>
            <w:shd w:val="clear" w:color="auto" w:fill="E6E6E6"/>
            <w:vAlign w:val="center"/>
          </w:tcPr>
          <w:p w14:paraId="19FC17AA" w14:textId="77777777"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7724999D" w14:textId="77777777" w:rsidR="00C00235" w:rsidRPr="00396024" w:rsidRDefault="00C00235" w:rsidP="00271689">
            <w:pPr>
              <w:rPr>
                <w:sz w:val="16"/>
                <w:szCs w:val="16"/>
              </w:rPr>
            </w:pPr>
          </w:p>
        </w:tc>
      </w:tr>
      <w:tr w:rsidR="00C00235" w:rsidRPr="00155160" w14:paraId="76476740" w14:textId="77777777" w:rsidTr="00271689">
        <w:trPr>
          <w:trHeight w:val="20"/>
        </w:trPr>
        <w:tc>
          <w:tcPr>
            <w:tcW w:w="1977" w:type="dxa"/>
            <w:vAlign w:val="center"/>
          </w:tcPr>
          <w:p w14:paraId="1AABC6C5" w14:textId="77777777" w:rsidR="00C00235" w:rsidRPr="00155160" w:rsidRDefault="00C00235" w:rsidP="00271689">
            <w:r w:rsidRPr="00155160">
              <w:t>Template Version</w:t>
            </w:r>
          </w:p>
        </w:tc>
        <w:tc>
          <w:tcPr>
            <w:tcW w:w="6483" w:type="dxa"/>
            <w:gridSpan w:val="2"/>
            <w:shd w:val="clear" w:color="auto" w:fill="E6E6E6"/>
            <w:vAlign w:val="center"/>
          </w:tcPr>
          <w:p w14:paraId="4AF5338E" w14:textId="77777777"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3BC7AD12" w14:textId="77777777" w:rsidR="00C00235" w:rsidRPr="00155160" w:rsidRDefault="00C00235" w:rsidP="00271689">
            <w:pPr>
              <w:rPr>
                <w:sz w:val="16"/>
                <w:szCs w:val="16"/>
              </w:rPr>
            </w:pPr>
          </w:p>
        </w:tc>
      </w:tr>
      <w:tr w:rsidR="00C00235" w:rsidRPr="00155160" w14:paraId="73038C01" w14:textId="77777777" w:rsidTr="00271689">
        <w:trPr>
          <w:trHeight w:val="20"/>
        </w:trPr>
        <w:tc>
          <w:tcPr>
            <w:tcW w:w="1977" w:type="dxa"/>
            <w:vAlign w:val="center"/>
          </w:tcPr>
          <w:p w14:paraId="2C50E8AE"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36FB1A60" w14:textId="77777777" w:rsidR="00C00235" w:rsidRDefault="00C00235" w:rsidP="00271689">
            <w:pPr>
              <w:jc w:val="center"/>
              <w:rPr>
                <w:b/>
              </w:rPr>
            </w:pPr>
            <w:r>
              <w:rPr>
                <w:rFonts w:cs="Arial"/>
                <w:b/>
              </w:rPr>
              <w:t>O Beta (</w:t>
            </w:r>
            <w:r w:rsidR="00987881">
              <w:rPr>
                <w:rFonts w:cs="Arial"/>
                <w:b/>
              </w:rPr>
              <w:t>2021</w:t>
            </w:r>
            <w:r>
              <w:rPr>
                <w:rFonts w:cs="Arial"/>
                <w:b/>
              </w:rPr>
              <w:t>/</w:t>
            </w:r>
            <w:r w:rsidR="00987881">
              <w:rPr>
                <w:rFonts w:cs="Arial"/>
                <w:b/>
              </w:rPr>
              <w:t>0</w:t>
            </w:r>
            <w:r w:rsidR="000666A0">
              <w:rPr>
                <w:rFonts w:cs="Arial"/>
                <w:b/>
              </w:rPr>
              <w:t>6</w:t>
            </w:r>
            <w:r>
              <w:rPr>
                <w:rFonts w:cs="Arial"/>
                <w:b/>
              </w:rPr>
              <w:t>/</w:t>
            </w:r>
            <w:r w:rsidR="000666A0">
              <w:rPr>
                <w:rFonts w:cs="Arial"/>
                <w:b/>
              </w:rPr>
              <w:t>01</w:t>
            </w:r>
            <w:r>
              <w:rPr>
                <w:rFonts w:cs="Arial"/>
                <w:b/>
              </w:rPr>
              <w:t>)</w:t>
            </w:r>
          </w:p>
        </w:tc>
        <w:tc>
          <w:tcPr>
            <w:tcW w:w="0" w:type="auto"/>
            <w:vAlign w:val="center"/>
          </w:tcPr>
          <w:p w14:paraId="5A2FB36F" w14:textId="77777777" w:rsidR="00C00235" w:rsidRPr="00155160" w:rsidRDefault="00C00235" w:rsidP="00271689">
            <w:pPr>
              <w:rPr>
                <w:sz w:val="16"/>
                <w:szCs w:val="16"/>
              </w:rPr>
            </w:pPr>
          </w:p>
        </w:tc>
      </w:tr>
      <w:tr w:rsidR="00C00235" w:rsidRPr="00396024" w14:paraId="685B8F87" w14:textId="77777777" w:rsidTr="00271689">
        <w:trPr>
          <w:trHeight w:val="20"/>
        </w:trPr>
        <w:tc>
          <w:tcPr>
            <w:tcW w:w="1977" w:type="dxa"/>
            <w:vAlign w:val="center"/>
          </w:tcPr>
          <w:p w14:paraId="6A1EE4AB" w14:textId="77777777" w:rsidR="00C00235" w:rsidRPr="00771878" w:rsidRDefault="00C00235" w:rsidP="00271689">
            <w:r w:rsidRPr="00771878">
              <w:t>Document ID</w:t>
            </w:r>
          </w:p>
        </w:tc>
        <w:tc>
          <w:tcPr>
            <w:tcW w:w="6483" w:type="dxa"/>
            <w:gridSpan w:val="2"/>
            <w:shd w:val="clear" w:color="auto" w:fill="E6E6E6"/>
            <w:vAlign w:val="center"/>
          </w:tcPr>
          <w:p w14:paraId="3E3759F3"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sidR="002A7D5B">
              <w:rPr>
                <w:b/>
                <w:noProof/>
              </w:rPr>
              <w:t>featureimplementationspecification_dev.docx</w:t>
            </w:r>
            <w:r w:rsidRPr="009C2BF3">
              <w:rPr>
                <w:b/>
                <w:noProof/>
              </w:rPr>
              <w:fldChar w:fldCharType="end"/>
            </w:r>
          </w:p>
        </w:tc>
        <w:tc>
          <w:tcPr>
            <w:tcW w:w="0" w:type="auto"/>
            <w:vAlign w:val="center"/>
          </w:tcPr>
          <w:p w14:paraId="6C829358" w14:textId="77777777" w:rsidR="00C00235" w:rsidRPr="00396024" w:rsidRDefault="00C00235" w:rsidP="00271689">
            <w:pPr>
              <w:rPr>
                <w:sz w:val="16"/>
                <w:szCs w:val="16"/>
              </w:rPr>
            </w:pPr>
          </w:p>
        </w:tc>
      </w:tr>
      <w:tr w:rsidR="00C00235" w:rsidRPr="00396024" w14:paraId="27A3EE30" w14:textId="77777777" w:rsidTr="00271689">
        <w:trPr>
          <w:trHeight w:val="20"/>
        </w:trPr>
        <w:tc>
          <w:tcPr>
            <w:tcW w:w="1977" w:type="dxa"/>
            <w:tcBorders>
              <w:bottom w:val="single" w:sz="4" w:space="0" w:color="auto"/>
            </w:tcBorders>
            <w:vAlign w:val="center"/>
          </w:tcPr>
          <w:p w14:paraId="1B9E11ED"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1A226972"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353404AB" w14:textId="77777777" w:rsidR="00C00235" w:rsidRPr="00396024" w:rsidRDefault="00C00235" w:rsidP="00271689"/>
        </w:tc>
      </w:tr>
      <w:tr w:rsidR="00C00235" w:rsidRPr="00396024" w14:paraId="4F8A14A4" w14:textId="77777777" w:rsidTr="00271689">
        <w:trPr>
          <w:trHeight w:val="20"/>
        </w:trPr>
        <w:tc>
          <w:tcPr>
            <w:tcW w:w="1977" w:type="dxa"/>
            <w:tcBorders>
              <w:bottom w:val="single" w:sz="4" w:space="0" w:color="auto"/>
            </w:tcBorders>
            <w:vAlign w:val="center"/>
          </w:tcPr>
          <w:p w14:paraId="56F567A6"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1F963EB2" w14:textId="77777777" w:rsidR="0027306C" w:rsidRDefault="0027306C"/>
        </w:tc>
        <w:tc>
          <w:tcPr>
            <w:tcW w:w="0" w:type="auto"/>
            <w:tcBorders>
              <w:bottom w:val="single" w:sz="4" w:space="0" w:color="auto"/>
            </w:tcBorders>
            <w:shd w:val="clear" w:color="auto" w:fill="auto"/>
            <w:vAlign w:val="center"/>
          </w:tcPr>
          <w:p w14:paraId="61F00203" w14:textId="77777777" w:rsidR="00C00235" w:rsidRPr="00396024" w:rsidRDefault="00C00235" w:rsidP="00271689"/>
        </w:tc>
      </w:tr>
      <w:tr w:rsidR="00C00235" w:rsidRPr="00396024" w14:paraId="7A87AD87" w14:textId="77777777" w:rsidTr="00271689">
        <w:trPr>
          <w:trHeight w:val="20"/>
        </w:trPr>
        <w:tc>
          <w:tcPr>
            <w:tcW w:w="1977" w:type="dxa"/>
            <w:vAlign w:val="center"/>
          </w:tcPr>
          <w:p w14:paraId="7F46B2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563965BB" w14:textId="77777777"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14:paraId="7300A35A" w14:textId="77777777" w:rsidR="00C00235" w:rsidRPr="00396024" w:rsidRDefault="00C00235" w:rsidP="00271689"/>
        </w:tc>
      </w:tr>
      <w:tr w:rsidR="00C00235" w:rsidRPr="00396024" w14:paraId="03B73F68" w14:textId="77777777" w:rsidTr="00271689">
        <w:trPr>
          <w:trHeight w:val="20"/>
        </w:trPr>
        <w:tc>
          <w:tcPr>
            <w:tcW w:w="1977" w:type="dxa"/>
            <w:vAlign w:val="center"/>
          </w:tcPr>
          <w:p w14:paraId="4218FB5F" w14:textId="77777777" w:rsidR="00C00235" w:rsidRPr="00396024" w:rsidRDefault="00C00235" w:rsidP="00271689">
            <w:r>
              <w:t>Document Status</w:t>
            </w:r>
          </w:p>
        </w:tc>
        <w:tc>
          <w:tcPr>
            <w:tcW w:w="6483" w:type="dxa"/>
            <w:gridSpan w:val="2"/>
            <w:shd w:val="clear" w:color="auto" w:fill="E6E6E6"/>
            <w:vAlign w:val="center"/>
          </w:tcPr>
          <w:p w14:paraId="53703192"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2A8183" w14:textId="77777777" w:rsidR="00C00235" w:rsidRPr="00396024" w:rsidRDefault="00C00235" w:rsidP="00271689"/>
        </w:tc>
      </w:tr>
      <w:tr w:rsidR="00C00235" w:rsidRPr="00396024" w14:paraId="5C7EC542" w14:textId="77777777" w:rsidTr="00271689">
        <w:trPr>
          <w:trHeight w:val="20"/>
        </w:trPr>
        <w:tc>
          <w:tcPr>
            <w:tcW w:w="1977" w:type="dxa"/>
            <w:tcBorders>
              <w:bottom w:val="single" w:sz="4" w:space="0" w:color="auto"/>
            </w:tcBorders>
            <w:vAlign w:val="center"/>
          </w:tcPr>
          <w:p w14:paraId="280830D4"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5D4609C2" w14:textId="77777777" w:rsidR="00C00235" w:rsidRDefault="00C00235" w:rsidP="00271689">
            <w:pPr>
              <w:jc w:val="center"/>
              <w:rPr>
                <w:b/>
              </w:rPr>
            </w:pPr>
            <w:r>
              <w:rPr>
                <w:b/>
              </w:rPr>
              <w:t>2021/08/13</w:t>
            </w:r>
          </w:p>
        </w:tc>
        <w:tc>
          <w:tcPr>
            <w:tcW w:w="0" w:type="auto"/>
            <w:tcBorders>
              <w:bottom w:val="single" w:sz="4" w:space="0" w:color="auto"/>
            </w:tcBorders>
            <w:shd w:val="clear" w:color="auto" w:fill="auto"/>
            <w:vAlign w:val="center"/>
          </w:tcPr>
          <w:p w14:paraId="62F14206" w14:textId="77777777" w:rsidR="00C00235" w:rsidRPr="00396024" w:rsidRDefault="00C00235" w:rsidP="00271689"/>
        </w:tc>
      </w:tr>
      <w:tr w:rsidR="00C00235" w:rsidRPr="00396024" w14:paraId="3E006121" w14:textId="77777777" w:rsidTr="00271689">
        <w:trPr>
          <w:trHeight w:val="20"/>
        </w:trPr>
        <w:tc>
          <w:tcPr>
            <w:tcW w:w="1977" w:type="dxa"/>
            <w:tcBorders>
              <w:bottom w:val="single" w:sz="4" w:space="0" w:color="auto"/>
            </w:tcBorders>
            <w:vAlign w:val="center"/>
          </w:tcPr>
          <w:p w14:paraId="06625018"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04A75767" w14:textId="77777777" w:rsidR="00C00235" w:rsidRDefault="00C00235" w:rsidP="00271689">
            <w:pPr>
              <w:jc w:val="center"/>
              <w:rPr>
                <w:b/>
              </w:rPr>
            </w:pPr>
            <w:r>
              <w:rPr>
                <w:b/>
              </w:rPr>
              <w:t>2021/08/13</w:t>
            </w:r>
          </w:p>
        </w:tc>
        <w:tc>
          <w:tcPr>
            <w:tcW w:w="0" w:type="auto"/>
            <w:tcBorders>
              <w:bottom w:val="single" w:sz="4" w:space="0" w:color="auto"/>
            </w:tcBorders>
            <w:shd w:val="clear" w:color="auto" w:fill="auto"/>
            <w:vAlign w:val="center"/>
          </w:tcPr>
          <w:p w14:paraId="22D0C41D" w14:textId="77777777" w:rsidR="00C00235" w:rsidRPr="00396024" w:rsidRDefault="00C00235" w:rsidP="00271689"/>
        </w:tc>
      </w:tr>
      <w:tr w:rsidR="00C00235" w:rsidRPr="00396024" w14:paraId="3832F06E" w14:textId="77777777" w:rsidTr="00271689">
        <w:trPr>
          <w:trHeight w:val="20"/>
        </w:trPr>
        <w:tc>
          <w:tcPr>
            <w:tcW w:w="1977" w:type="dxa"/>
            <w:vMerge w:val="restart"/>
            <w:vAlign w:val="center"/>
          </w:tcPr>
          <w:p w14:paraId="2F9B0B9A" w14:textId="77777777" w:rsidR="00C00235" w:rsidRDefault="00C00235" w:rsidP="00271689">
            <w:r>
              <w:t>Document Classification</w:t>
            </w:r>
          </w:p>
        </w:tc>
        <w:tc>
          <w:tcPr>
            <w:tcW w:w="2421" w:type="dxa"/>
            <w:tcBorders>
              <w:right w:val="nil"/>
            </w:tcBorders>
            <w:shd w:val="clear" w:color="auto" w:fill="E6E6E6"/>
            <w:vAlign w:val="center"/>
          </w:tcPr>
          <w:p w14:paraId="6A18D9E6"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566C4D48"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13DD9F3F" w14:textId="77777777" w:rsidR="00C00235" w:rsidRPr="00396024" w:rsidRDefault="00C00235" w:rsidP="00271689"/>
        </w:tc>
      </w:tr>
      <w:tr w:rsidR="00C00235" w:rsidRPr="00396024" w14:paraId="5CF011C8" w14:textId="77777777" w:rsidTr="00271689">
        <w:trPr>
          <w:trHeight w:val="20"/>
        </w:trPr>
        <w:tc>
          <w:tcPr>
            <w:tcW w:w="1977" w:type="dxa"/>
            <w:vMerge/>
            <w:vAlign w:val="center"/>
          </w:tcPr>
          <w:p w14:paraId="153E7CD0" w14:textId="77777777" w:rsidR="00C00235" w:rsidRDefault="00C00235" w:rsidP="00271689"/>
        </w:tc>
        <w:tc>
          <w:tcPr>
            <w:tcW w:w="2421" w:type="dxa"/>
            <w:tcBorders>
              <w:right w:val="nil"/>
            </w:tcBorders>
            <w:shd w:val="clear" w:color="auto" w:fill="E6E6E6"/>
            <w:vAlign w:val="center"/>
          </w:tcPr>
          <w:p w14:paraId="1946EAAB"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50A550F3"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711F6845" w14:textId="77777777" w:rsidR="00C00235" w:rsidRPr="00396024" w:rsidRDefault="00C00235" w:rsidP="00271689"/>
        </w:tc>
      </w:tr>
    </w:tbl>
    <w:p w14:paraId="00E70319" w14:textId="77777777" w:rsidR="00C00235" w:rsidRDefault="00C00235" w:rsidP="00305BF4">
      <w:pPr>
        <w:rPr>
          <w:rFonts w:cs="Arial"/>
        </w:rPr>
      </w:pPr>
    </w:p>
    <w:p w14:paraId="396E769A" w14:textId="77777777" w:rsidR="00C00235" w:rsidRDefault="00C00235" w:rsidP="00305BF4">
      <w:pPr>
        <w:rPr>
          <w:rFonts w:cs="Arial"/>
        </w:rPr>
      </w:pPr>
    </w:p>
    <w:p w14:paraId="5DC8C557" w14:textId="77777777" w:rsidR="002A7D5B" w:rsidRDefault="002A7D5B" w:rsidP="00F4124D">
      <w:pPr>
        <w:jc w:val="both"/>
        <w:rPr>
          <w:rFonts w:cs="Arial"/>
          <w:bCs/>
          <w:color w:val="000000"/>
        </w:rPr>
      </w:pPr>
    </w:p>
    <w:p w14:paraId="7A478646"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4F72C4F" w14:textId="77777777" w:rsidR="00F4124D" w:rsidRPr="00397AF6" w:rsidRDefault="00F4124D" w:rsidP="00F4124D">
      <w:pPr>
        <w:jc w:val="both"/>
        <w:rPr>
          <w:rFonts w:cs="Arial"/>
          <w:b/>
          <w:bCs/>
          <w:color w:val="000000"/>
        </w:rPr>
      </w:pPr>
    </w:p>
    <w:p w14:paraId="396B965C"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6F742215" w14:textId="77777777" w:rsidR="00F4124D" w:rsidRDefault="00F4124D" w:rsidP="00F4124D">
      <w:pPr>
        <w:pStyle w:val="CoverpageTitle"/>
        <w:spacing w:before="0" w:after="0"/>
        <w:rPr>
          <w:rFonts w:cs="Arial"/>
          <w:sz w:val="20"/>
          <w:szCs w:val="20"/>
        </w:rPr>
      </w:pPr>
    </w:p>
    <w:p w14:paraId="554C7797" w14:textId="77777777" w:rsidR="00305BF4" w:rsidRDefault="00305BF4" w:rsidP="00305BF4">
      <w:pPr>
        <w:pStyle w:val="CoverpageTitle"/>
        <w:spacing w:before="0" w:after="0"/>
        <w:jc w:val="left"/>
        <w:rPr>
          <w:rFonts w:cs="Arial"/>
          <w:sz w:val="24"/>
          <w:szCs w:val="24"/>
        </w:rPr>
      </w:pPr>
    </w:p>
    <w:p w14:paraId="7194AE59" w14:textId="77777777" w:rsidR="00305BF4" w:rsidRDefault="00305BF4" w:rsidP="00305BF4">
      <w:pPr>
        <w:pStyle w:val="CoverpageTitle"/>
        <w:spacing w:before="0" w:after="0"/>
        <w:jc w:val="left"/>
        <w:rPr>
          <w:rFonts w:cs="Arial"/>
          <w:sz w:val="24"/>
          <w:szCs w:val="24"/>
        </w:rPr>
      </w:pPr>
    </w:p>
    <w:p w14:paraId="6FF18C02" w14:textId="77777777" w:rsidR="000666A0" w:rsidRPr="001B002B" w:rsidRDefault="000666A0" w:rsidP="000666A0">
      <w:pPr>
        <w:jc w:val="center"/>
        <w:rPr>
          <w:b/>
          <w:sz w:val="32"/>
          <w:szCs w:val="32"/>
        </w:rPr>
      </w:pPr>
      <w:r>
        <w:rPr>
          <w:b/>
          <w:sz w:val="32"/>
          <w:szCs w:val="32"/>
        </w:rPr>
        <w:t>Auto-Generated by MagicDraw</w:t>
      </w:r>
    </w:p>
    <w:p w14:paraId="20951659" w14:textId="77777777" w:rsidR="000666A0" w:rsidRPr="004A06E0" w:rsidRDefault="000666A0" w:rsidP="000666A0">
      <w:pPr>
        <w:pStyle w:val="CoverpageTitle"/>
        <w:spacing w:before="0" w:after="0"/>
      </w:pPr>
      <w:r>
        <w:t>Printed Copies A</w:t>
      </w:r>
      <w:r w:rsidRPr="004A06E0">
        <w:t>re Uncontrolled</w:t>
      </w:r>
    </w:p>
    <w:p w14:paraId="12872449" w14:textId="77777777" w:rsidR="00305BF4" w:rsidRPr="00142F26" w:rsidRDefault="00305BF4" w:rsidP="00305BF4">
      <w:pPr>
        <w:pStyle w:val="CoverpageTitle"/>
        <w:spacing w:before="0" w:after="0"/>
        <w:jc w:val="left"/>
        <w:rPr>
          <w:rFonts w:cs="Arial"/>
          <w:b w:val="0"/>
          <w:szCs w:val="20"/>
        </w:rPr>
      </w:pPr>
    </w:p>
    <w:p w14:paraId="6587B0BA" w14:textId="77777777" w:rsidR="00305BF4" w:rsidRPr="009E3B7C" w:rsidRDefault="00305BF4" w:rsidP="00305BF4">
      <w:pPr>
        <w:rPr>
          <w:rFonts w:cs="Arial"/>
        </w:rPr>
      </w:pPr>
    </w:p>
    <w:p w14:paraId="2193AFDB" w14:textId="77777777" w:rsidR="00305BF4" w:rsidRPr="00951EDE" w:rsidRDefault="00305BF4" w:rsidP="00305BF4">
      <w:pPr>
        <w:pStyle w:val="VelocityScript"/>
      </w:pPr>
    </w:p>
    <w:p w14:paraId="39CE27B2" w14:textId="77777777" w:rsidR="00305BF4" w:rsidRPr="009E3B7C" w:rsidRDefault="00305BF4" w:rsidP="00305BF4">
      <w:pPr>
        <w:rPr>
          <w:rFonts w:cs="Arial"/>
        </w:rPr>
        <w:sectPr w:rsidR="00305BF4" w:rsidRPr="009E3B7C" w:rsidSect="00072314">
          <w:headerReference w:type="default" r:id="rId11"/>
          <w:footerReference w:type="default" r:id="rId12"/>
          <w:headerReference w:type="first" r:id="rId13"/>
          <w:pgSz w:w="12240" w:h="15840" w:code="1"/>
          <w:pgMar w:top="720" w:right="1183" w:bottom="720" w:left="851" w:header="562" w:footer="734" w:gutter="0"/>
          <w:cols w:space="720"/>
          <w:titlePg/>
          <w:docGrid w:linePitch="272"/>
        </w:sectPr>
      </w:pPr>
    </w:p>
    <w:p w14:paraId="34D5A7EA"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03978418" w14:textId="77777777" w:rsidR="00305BF4" w:rsidRPr="009A63CD" w:rsidRDefault="00305BF4" w:rsidP="00305BF4"/>
    <w:p w14:paraId="66B33627"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0431612B" w14:textId="77777777" w:rsidR="00305BF4" w:rsidRPr="009E3B7C" w:rsidRDefault="00305BF4" w:rsidP="00305BF4">
      <w:pPr>
        <w:jc w:val="both"/>
        <w:rPr>
          <w:rFonts w:cs="Arial"/>
          <w:b/>
          <w:bCs/>
          <w:color w:val="000000"/>
        </w:rPr>
      </w:pPr>
    </w:p>
    <w:p w14:paraId="756970C8"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9189167" w14:textId="77777777" w:rsidR="00305BF4" w:rsidRPr="009E3B7C" w:rsidRDefault="00305BF4" w:rsidP="00305BF4">
      <w:pPr>
        <w:jc w:val="both"/>
        <w:rPr>
          <w:rFonts w:cs="Arial"/>
          <w:color w:val="000000"/>
        </w:rPr>
      </w:pPr>
    </w:p>
    <w:p w14:paraId="6E8F1A3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2EDD593" w14:textId="77777777" w:rsidR="00305BF4" w:rsidRPr="009E3B7C" w:rsidRDefault="00305BF4" w:rsidP="00305BF4">
      <w:pPr>
        <w:jc w:val="both"/>
        <w:rPr>
          <w:rFonts w:cs="Arial"/>
          <w:color w:val="000000"/>
        </w:rPr>
      </w:pPr>
    </w:p>
    <w:p w14:paraId="79272C5C"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6EDDBBF5" w14:textId="77777777" w:rsidR="00305BF4" w:rsidRPr="009E3B7C" w:rsidRDefault="00305BF4" w:rsidP="00305BF4">
      <w:pPr>
        <w:jc w:val="both"/>
        <w:rPr>
          <w:rFonts w:cs="Arial"/>
          <w:color w:val="000000"/>
        </w:rPr>
      </w:pPr>
    </w:p>
    <w:p w14:paraId="4B80A48F"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2135D3D9" w14:textId="77777777" w:rsidR="00305BF4" w:rsidRPr="009E3B7C" w:rsidRDefault="00305BF4" w:rsidP="00305BF4">
      <w:pPr>
        <w:jc w:val="both"/>
        <w:rPr>
          <w:rFonts w:cs="Arial"/>
          <w:color w:val="000000"/>
        </w:rPr>
      </w:pPr>
    </w:p>
    <w:p w14:paraId="290CF3C4" w14:textId="77777777" w:rsidR="00305BF4" w:rsidRPr="00DB51D2" w:rsidRDefault="00305BF4" w:rsidP="00305BF4">
      <w:pPr>
        <w:overflowPunct/>
        <w:textAlignment w:val="auto"/>
        <w:rPr>
          <w:rFonts w:ascii="MS Shell Dlg 2" w:hAnsi="MS Shell Dlg 2" w:cs="MS Shell Dlg 2"/>
        </w:rPr>
      </w:pPr>
      <w:bookmarkStart w:id="3"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bookmarkEnd w:id="3"/>
    </w:p>
    <w:p w14:paraId="70F06810" w14:textId="77777777" w:rsidR="00305BF4" w:rsidRDefault="00305BF4" w:rsidP="00305BF4">
      <w:pPr>
        <w:overflowPunct/>
        <w:autoSpaceDE/>
        <w:autoSpaceDN/>
        <w:adjustRightInd/>
        <w:textAlignment w:val="auto"/>
        <w:rPr>
          <w:rFonts w:cs="Arial"/>
          <w:b/>
          <w:color w:val="000000"/>
        </w:rPr>
      </w:pPr>
    </w:p>
    <w:p w14:paraId="51D5210D" w14:textId="77777777" w:rsidR="00305BF4" w:rsidRDefault="00305BF4" w:rsidP="00305BF4">
      <w:pPr>
        <w:overflowPunct/>
        <w:autoSpaceDE/>
        <w:autoSpaceDN/>
        <w:adjustRightInd/>
        <w:textAlignment w:val="auto"/>
        <w:rPr>
          <w:rFonts w:cs="Arial"/>
          <w:b/>
          <w:color w:val="000000"/>
        </w:rPr>
      </w:pPr>
    </w:p>
    <w:p w14:paraId="7861D7A5"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C9AD2AB" w14:textId="77777777" w:rsidR="00305BF4" w:rsidRPr="00A6556E" w:rsidRDefault="00305BF4" w:rsidP="00305BF4">
      <w:pPr>
        <w:rPr>
          <w:b/>
          <w:sz w:val="32"/>
          <w:szCs w:val="32"/>
        </w:rPr>
      </w:pPr>
      <w:bookmarkStart w:id="4" w:name="_Toc498090118"/>
      <w:r w:rsidRPr="00A6556E">
        <w:rPr>
          <w:b/>
          <w:sz w:val="32"/>
          <w:szCs w:val="32"/>
        </w:rPr>
        <w:lastRenderedPageBreak/>
        <w:t>Contents</w:t>
      </w:r>
      <w:bookmarkEnd w:id="4"/>
    </w:p>
    <w:p w14:paraId="3A90E288" w14:textId="77777777" w:rsidR="00305BF4" w:rsidRPr="008E155B" w:rsidRDefault="00305BF4" w:rsidP="00305BF4"/>
    <w:p w14:paraId="634F5146"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74EDCA69" w14:textId="77777777" w:rsidR="00305BF4" w:rsidRDefault="006B7CE9"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617B1222" w14:textId="77777777" w:rsidR="00305BF4" w:rsidRDefault="006B7CE9"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49738315" w14:textId="77777777" w:rsidR="00305BF4" w:rsidRDefault="006B7CE9"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6F78A992" w14:textId="77777777" w:rsidR="00305BF4" w:rsidRDefault="006B7CE9"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30E4A4B" w14:textId="77777777" w:rsidR="00305BF4" w:rsidRDefault="006B7CE9"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644C349" w14:textId="77777777" w:rsidR="00305BF4" w:rsidRDefault="006B7CE9"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2704AF86" w14:textId="77777777" w:rsidR="00305BF4" w:rsidRDefault="006B7CE9"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9CE76A7" w14:textId="77777777" w:rsidR="00305BF4" w:rsidRDefault="006B7CE9"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00AACFBF" w14:textId="77777777" w:rsidR="00305BF4" w:rsidRDefault="006B7CE9"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3F0753B"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2ACE1DAC"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4055082B"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1927300E" w14:textId="77777777" w:rsidR="00305BF4" w:rsidRDefault="006B7CE9"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0F6B3D64" w14:textId="77777777" w:rsidR="00305BF4" w:rsidRDefault="006B7CE9"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201ED090" w14:textId="77777777" w:rsidR="00305BF4" w:rsidRDefault="006B7CE9"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933F6BB" w14:textId="77777777" w:rsidR="00305BF4" w:rsidRDefault="006B7CE9"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98D5CA5" w14:textId="77777777" w:rsidR="00305BF4" w:rsidRDefault="006B7CE9"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7F27F151" w14:textId="77777777" w:rsidR="00305BF4" w:rsidRDefault="006B7CE9"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A61A64A" w14:textId="77777777" w:rsidR="00305BF4" w:rsidRDefault="006B7CE9"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4F353415" w14:textId="77777777" w:rsidR="00305BF4" w:rsidRDefault="006B7CE9"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71BE33E" w14:textId="77777777" w:rsidR="00305BF4" w:rsidRDefault="006B7CE9"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3E9A4A8"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055E806D" w14:textId="77777777" w:rsidR="00305BF4" w:rsidRDefault="006B7CE9"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15717C57" w14:textId="77777777" w:rsidR="00305BF4" w:rsidRDefault="006B7CE9"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DBBC58F" w14:textId="77777777" w:rsidR="00305BF4" w:rsidRDefault="006B7CE9"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6796E261"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22777E81"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D3CD77B" w14:textId="77777777" w:rsidR="00305BF4" w:rsidRDefault="006B7CE9"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02236181" w14:textId="77777777" w:rsidR="00305BF4" w:rsidRDefault="006B7CE9"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226040D8" w14:textId="77777777" w:rsidR="00305BF4" w:rsidRDefault="006B7CE9"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61A4740A"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D047EBE"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307F3A6E"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1BF16E19"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8196A49" w14:textId="77777777" w:rsidR="00305BF4" w:rsidRDefault="006B7CE9"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220F24A6"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39FDBBA3" w14:textId="77777777" w:rsidR="00305BF4" w:rsidRDefault="006B7CE9"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5614330E" w14:textId="77777777" w:rsidR="00305BF4" w:rsidRDefault="006B7CE9"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5FF78DEE"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370CC83E"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006AB1C4" w14:textId="77777777" w:rsidR="00305BF4" w:rsidRDefault="006B7CE9"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18326B5F"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614DD3B5"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01BFB4F1" w14:textId="77777777" w:rsidR="00305BF4" w:rsidRDefault="006B7CE9"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328D25D1" w14:textId="77777777" w:rsidR="00305BF4" w:rsidRDefault="006B7CE9"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BF09978" w14:textId="77777777" w:rsidR="00305BF4" w:rsidRDefault="006B7CE9"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083C7992" w14:textId="77777777" w:rsidR="00305BF4" w:rsidRDefault="006B7CE9"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13109BF3"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7F3B7ECF"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287CBA9F" w14:textId="77777777" w:rsidR="00305BF4" w:rsidRDefault="006B7CE9"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54101D22"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093A841C"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24EAE916"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62FCAC55" w14:textId="77777777" w:rsidR="00305BF4" w:rsidRDefault="006B7CE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26C33B1" w14:textId="77777777" w:rsidR="00305BF4" w:rsidRDefault="006B7CE9"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5C07B59C" w14:textId="77777777" w:rsidR="00305BF4" w:rsidRDefault="006B7CE9"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ECF173C" w14:textId="77777777" w:rsidR="00305BF4" w:rsidRDefault="006B7CE9"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59BB3269" w14:textId="77777777" w:rsidR="00305BF4" w:rsidRDefault="006B7CE9"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D89C945"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FB682F"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CD8A054"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0D8B7469"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9FD94F8" w14:textId="77777777" w:rsidR="00305BF4" w:rsidRDefault="006B7CE9"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5048CA1B" w14:textId="77777777" w:rsidR="00305BF4" w:rsidRDefault="006B7CE9"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37E49C0" w14:textId="77777777" w:rsidR="00305BF4" w:rsidRDefault="006B7CE9"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6EDFF95A"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16DF127"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11C91799"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6A9B056C" w14:textId="77777777" w:rsidR="00305BF4" w:rsidRDefault="006B7CE9"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82BECF4"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82E3BFC" w14:textId="77777777" w:rsidR="00305BF4" w:rsidRDefault="006B7CE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10C0093E" w14:textId="77777777" w:rsidR="00305BF4" w:rsidRDefault="006B7CE9"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322F4912"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5B12FE32" w14:textId="77777777" w:rsidR="00305BF4" w:rsidRPr="0008696C" w:rsidRDefault="00305BF4" w:rsidP="00300356">
      <w:pPr>
        <w:rPr>
          <w:b/>
        </w:rPr>
      </w:pPr>
      <w:bookmarkStart w:id="5" w:name="_Toc423619081"/>
      <w:r w:rsidRPr="0008696C">
        <w:rPr>
          <w:b/>
        </w:rPr>
        <w:t>List of Figures</w:t>
      </w:r>
      <w:bookmarkEnd w:id="5"/>
    </w:p>
    <w:p w14:paraId="02AEA906" w14:textId="77777777" w:rsidR="00305BF4" w:rsidRPr="006C597B" w:rsidRDefault="00305BF4" w:rsidP="00300356">
      <w:pPr>
        <w:pStyle w:val="TOC2"/>
        <w:rPr>
          <w:rStyle w:val="Hyperlink"/>
          <w:color w:val="auto"/>
        </w:rPr>
      </w:pPr>
    </w:p>
    <w:p w14:paraId="0196EB07"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15C32697"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6" w:name="_d41d8cd98f00b204e9800998ecf8427e"/>
      <w:bookmarkEnd w:id="6"/>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7AAC3E6C"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CE39E9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0346EAEF" w14:textId="77777777" w:rsidR="00305BF4" w:rsidRPr="0008696C" w:rsidRDefault="00305BF4" w:rsidP="00300356">
      <w:pPr>
        <w:rPr>
          <w:b/>
        </w:rPr>
      </w:pPr>
      <w:bookmarkStart w:id="7" w:name="_Toc423619082"/>
      <w:r w:rsidRPr="0008696C">
        <w:rPr>
          <w:b/>
        </w:rPr>
        <w:t>List of Tables</w:t>
      </w:r>
      <w:bookmarkEnd w:id="7"/>
    </w:p>
    <w:p w14:paraId="52AF8686" w14:textId="77777777" w:rsidR="00305BF4" w:rsidRPr="00E2703A" w:rsidRDefault="00305BF4" w:rsidP="00300356">
      <w:pPr>
        <w:pStyle w:val="TOC2"/>
        <w:rPr>
          <w:rStyle w:val="Hyperlink"/>
          <w:color w:val="auto"/>
        </w:rPr>
      </w:pPr>
    </w:p>
    <w:p w14:paraId="32C8A943"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57122D01"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6F556C02"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B1D711A"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7388CD55"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23A1C61"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A5FA1A8"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71C9A3DD"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FA03C76"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13C595B"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33CAD69"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69D55535"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3832B7B5"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0CBE7259"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013580C6"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C99E77F"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752DC7D"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00E17544"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645C5A9D"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0D199E"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7F9CACDE"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38A0C51F"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0AB71580"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C07DCF"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6FA72B6A"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B396AB4"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64BF7C7D"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2117C66A"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2823A5C7"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7A9B91E4" w14:textId="77777777" w:rsidR="00305BF4" w:rsidRDefault="006B7CE9"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3D38C66C" w14:textId="77777777" w:rsidR="00305BF4" w:rsidRPr="00E2703A" w:rsidRDefault="00305BF4" w:rsidP="00300356">
      <w:r w:rsidRPr="00E2703A">
        <w:rPr>
          <w:rStyle w:val="Hyperlink"/>
          <w:rFonts w:cs="Arial"/>
          <w:noProof/>
          <w:color w:val="auto"/>
        </w:rPr>
        <w:fldChar w:fldCharType="end"/>
      </w:r>
    </w:p>
    <w:p w14:paraId="4620FAF8" w14:textId="77777777" w:rsidR="00072314" w:rsidRPr="00185AC3" w:rsidRDefault="00072314" w:rsidP="00072314">
      <w:pPr>
        <w:pStyle w:val="Heading1"/>
        <w:tabs>
          <w:tab w:val="clear" w:pos="540"/>
          <w:tab w:val="num" w:pos="432"/>
        </w:tabs>
      </w:pPr>
      <w:bookmarkStart w:id="8" w:name="_Toc35000552"/>
      <w:bookmarkStart w:id="9" w:name="_Toc26368266"/>
      <w:bookmarkStart w:id="10" w:name="_Toc481143785"/>
      <w:r>
        <w:lastRenderedPageBreak/>
        <w:t>Introduction</w:t>
      </w:r>
      <w:bookmarkEnd w:id="8"/>
    </w:p>
    <w:p w14:paraId="7A48DED9" w14:textId="77777777" w:rsidR="00072314" w:rsidRPr="00185AC3" w:rsidRDefault="00072314" w:rsidP="00072314">
      <w:pPr>
        <w:pStyle w:val="Heading2"/>
        <w:spacing w:before="240"/>
      </w:pPr>
      <w:bookmarkStart w:id="11" w:name="_Toc35000553"/>
      <w:r w:rsidRPr="005B03D3">
        <w:rPr>
          <w:szCs w:val="20"/>
        </w:rPr>
        <w:t xml:space="preserve">Document </w:t>
      </w:r>
      <w:r>
        <w:t>Purpose</w:t>
      </w:r>
      <w:bookmarkEnd w:id="11"/>
    </w:p>
    <w:p w14:paraId="589A141B"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2A02319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31354945" w14:textId="77777777" w:rsidR="00072314" w:rsidRDefault="00072314" w:rsidP="00072314">
      <w:pPr>
        <w:pStyle w:val="Heading2"/>
        <w:spacing w:before="240"/>
      </w:pPr>
      <w:bookmarkStart w:id="12" w:name="_Toc35000554"/>
      <w:r w:rsidRPr="005B03D3">
        <w:rPr>
          <w:szCs w:val="20"/>
        </w:rPr>
        <w:t xml:space="preserve">Document </w:t>
      </w:r>
      <w:r>
        <w:t>Scope</w:t>
      </w:r>
      <w:bookmarkEnd w:id="12"/>
    </w:p>
    <w:p w14:paraId="6448A69E" w14:textId="77777777" w:rsidR="00072314" w:rsidRDefault="00072314" w:rsidP="00072314">
      <w:pPr>
        <w:pStyle w:val="BodyText"/>
        <w:ind w:right="142"/>
        <w:jc w:val="both"/>
        <w:rPr>
          <w:rFonts w:cs="Arial"/>
          <w:lang w:val="en-US"/>
        </w:rPr>
      </w:pPr>
    </w:p>
    <w:p w14:paraId="522CF156"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hAnsi="Helvetica" w:cs="Helvetica"/>
          <w:color w:val="0000FF"/>
          <w:lang w:val="en-US"/>
        </w:rPr>
        <w:t>MySeatSpace</w:t>
      </w:r>
      <w:r w:rsidR="00DD5C35">
        <w:rPr>
          <w:rFonts w:ascii="Helvetica" w:hAnsi="Helvetica" w:cs="Helvetica"/>
          <w:color w:val="0000FF"/>
          <w:lang w:val="en-US"/>
        </w:rPr>
        <w:t xml:space="preserve"> </w:t>
      </w:r>
      <w:r w:rsidR="00E46DB5" w:rsidRPr="00DD5C35">
        <w:rPr>
          <w:rFonts w:ascii="Helvetica" w:hAnsi="Helvetica" w:cs="Helvetica"/>
          <w:lang w:val="en-US"/>
        </w:rPr>
        <w:t xml:space="preserve"> </w:t>
      </w:r>
      <w:r w:rsidR="00E46DB5">
        <w:rPr>
          <w:rFonts w:ascii="Helvetica" w:hAnsi="Helvetica" w:cs="Helvetica"/>
          <w:color w:val="0000FF"/>
          <w:lang w:val="en-US"/>
        </w:rPr>
        <w:t>&lt;</w:t>
      </w:r>
      <w:r w:rsidRPr="00760BAC">
        <w:rPr>
          <w:rFonts w:ascii="Helvetica" w:hAnsi="Helvetica" w:cs="Helvetica"/>
          <w:color w:val="0000FF"/>
          <w:lang w:val="en-US"/>
        </w:rPr>
        <w:t>Feature&gt;</w:t>
      </w:r>
      <w:r>
        <w:rPr>
          <w:rFonts w:cs="Arial"/>
          <w:lang w:val="en-US"/>
        </w:rPr>
        <w:t xml:space="preserve"> to the following electrical architecture(s):</w:t>
      </w:r>
    </w:p>
    <w:tbl>
      <w:tblPr>
        <w:tblW w:w="10348" w:type="dxa"/>
        <w:tblLayout w:type="fixed"/>
        <w:tblLook w:val="04A0" w:firstRow="1" w:lastRow="0" w:firstColumn="1" w:lastColumn="0" w:noHBand="0" w:noVBand="1"/>
      </w:tblPr>
      <w:tblGrid>
        <w:gridCol w:w="3450"/>
        <w:gridCol w:w="3449"/>
        <w:gridCol w:w="3449"/>
      </w:tblGrid>
      <w:tr w:rsidR="00DE29D6" w14:paraId="74756BDE" w14:textId="77777777" w:rsidTr="00443F91">
        <w:tc>
          <w:tcPr>
            <w:tcW w:w="345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21334656" w14:textId="77777777" w:rsidR="00DE29D6" w:rsidRDefault="00DE29D6" w:rsidP="00325134">
            <w:pPr>
              <w:jc w:val="center"/>
            </w:pPr>
            <w:r>
              <w:rPr>
                <w:b/>
                <w:bCs/>
              </w:rPr>
              <w:t>Electrical Architecture Name</w:t>
            </w:r>
          </w:p>
        </w:tc>
        <w:tc>
          <w:tcPr>
            <w:tcW w:w="3449"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471E1FC4" w14:textId="77777777" w:rsidR="00DE29D6" w:rsidRDefault="00DE29D6" w:rsidP="00325134">
            <w:pPr>
              <w:jc w:val="center"/>
            </w:pPr>
            <w:r>
              <w:rPr>
                <w:b/>
                <w:bCs/>
              </w:rPr>
              <w:t xml:space="preserve">Owner </w:t>
            </w:r>
          </w:p>
        </w:tc>
        <w:tc>
          <w:tcPr>
            <w:tcW w:w="3449"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69B589D4" w14:textId="77777777" w:rsidR="00DE29D6" w:rsidRDefault="00DE29D6" w:rsidP="00325134">
            <w:pPr>
              <w:jc w:val="center"/>
            </w:pPr>
            <w:r>
              <w:rPr>
                <w:b/>
                <w:bCs/>
              </w:rPr>
              <w:t xml:space="preserve">Reference </w:t>
            </w:r>
          </w:p>
        </w:tc>
      </w:tr>
      <w:tr w:rsidR="00DE29D6" w14:paraId="234281F2"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57B82C64" w14:textId="77777777" w:rsidR="008069D9" w:rsidRPr="000346B5" w:rsidRDefault="008069D9" w:rsidP="00DE29D6">
            <w:pPr>
              <w:rPr>
                <w:rFonts w:cs="Arial"/>
              </w:rPr>
            </w:pPr>
            <w:r>
              <w:rPr>
                <w:rFonts w:cs="Arial"/>
              </w:rPr>
              <w:t>FNV3.0 CAN SOA</w:t>
            </w:r>
          </w:p>
          <w:p w14:paraId="4F8BE533" w14:textId="77777777" w:rsidR="00DE29D6" w:rsidRDefault="00DE29D6" w:rsidP="00325134">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44E4AC72" w14:textId="77777777" w:rsidR="00DE29D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13B85FDE" w14:textId="77777777" w:rsidR="00CB1BB7" w:rsidRDefault="00CB1BB7" w:rsidP="00CB1BB7">
            <w:r>
              <w:t>"VSEM"</w:t>
            </w:r>
          </w:p>
        </w:tc>
      </w:tr>
    </w:tbl>
    <w:p w14:paraId="497FE087" w14:textId="77777777" w:rsidR="00763062" w:rsidRDefault="00763062" w:rsidP="00763062">
      <w:pPr>
        <w:pStyle w:val="Caption"/>
      </w:pPr>
      <w:r w:rsidRPr="001B1565">
        <w:t xml:space="preserve">Table </w:t>
      </w:r>
      <w:r>
        <w:rPr>
          <w:noProof/>
        </w:rPr>
        <w:fldChar w:fldCharType="begin"/>
      </w:r>
      <w:r>
        <w:rPr>
          <w:noProof/>
        </w:rPr>
        <w:instrText xml:space="preserve"> STYLEREF 1 \s </w:instrText>
      </w:r>
      <w:r>
        <w:rPr>
          <w:noProof/>
        </w:rPr>
        <w:fldChar w:fldCharType="separate"/>
      </w:r>
      <w:r w:rsidR="00E443A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443A9">
        <w:rPr>
          <w:noProof/>
        </w:rPr>
        <w:t>1</w:t>
      </w:r>
      <w:r>
        <w:rPr>
          <w:noProof/>
        </w:rPr>
        <w:fldChar w:fldCharType="end"/>
      </w:r>
      <w:r w:rsidRPr="001B1565">
        <w:t xml:space="preserve">: </w:t>
      </w:r>
      <w:r>
        <w:t>Electrical Architecture(s) referenced in this document</w:t>
      </w:r>
    </w:p>
    <w:p w14:paraId="49D57D0D" w14:textId="77777777" w:rsidR="00204EE5" w:rsidRPr="00204EE5" w:rsidRDefault="00204EE5" w:rsidP="00204EE5"/>
    <w:p w14:paraId="1E2B25AE" w14:textId="77777777" w:rsidR="00072314" w:rsidRDefault="00072314" w:rsidP="00072314">
      <w:pPr>
        <w:pStyle w:val="Heading2"/>
        <w:spacing w:before="240"/>
      </w:pPr>
      <w:bookmarkStart w:id="13" w:name="_Toc35000555"/>
      <w:r w:rsidRPr="005B03D3">
        <w:rPr>
          <w:szCs w:val="20"/>
        </w:rPr>
        <w:t xml:space="preserve">Document </w:t>
      </w:r>
      <w:r>
        <w:t>Audience</w:t>
      </w:r>
      <w:bookmarkEnd w:id="13"/>
    </w:p>
    <w:p w14:paraId="78514266" w14:textId="77777777"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606D3A1D" w14:textId="77777777" w:rsidR="00072314" w:rsidRPr="002D2910" w:rsidRDefault="00072314" w:rsidP="00072314"/>
    <w:p w14:paraId="595B5C80" w14:textId="77777777" w:rsidR="00072314" w:rsidRDefault="00072314" w:rsidP="00072314">
      <w:pPr>
        <w:pStyle w:val="Heading3"/>
        <w:keepNext w:val="0"/>
        <w:tabs>
          <w:tab w:val="clear" w:pos="900"/>
          <w:tab w:val="left" w:pos="709"/>
          <w:tab w:val="left" w:pos="851"/>
        </w:tabs>
        <w:spacing w:before="240"/>
      </w:pPr>
      <w:bookmarkStart w:id="14" w:name="_Toc35000556"/>
      <w:r>
        <w:t>Stakeholder List</w:t>
      </w:r>
      <w:bookmarkEnd w:id="14"/>
    </w:p>
    <w:p w14:paraId="20F87EE8" w14:textId="20CA7132"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sidR="0025294D" w:rsidRPr="0025294D">
        <w:rPr>
          <w:rFonts w:cs="Arial"/>
          <w:color w:val="0000FF"/>
          <w:lang w:val="en-US"/>
        </w:rPr>
        <w:t>VDOC099532</w:t>
      </w:r>
      <w:r w:rsidRPr="006A2B47">
        <w:rPr>
          <w:rFonts w:cs="Arial"/>
          <w:color w:val="0000FF"/>
          <w:lang w:val="en-US"/>
        </w:rPr>
        <w:t>&gt;</w:t>
      </w:r>
      <w:r w:rsidRPr="006A2B47">
        <w:rPr>
          <w:rFonts w:cs="Arial"/>
          <w:lang w:val="en-US"/>
        </w:rPr>
        <w:t>.</w:t>
      </w:r>
    </w:p>
    <w:p w14:paraId="78294D0A" w14:textId="77777777" w:rsidR="00DD5C35" w:rsidRPr="00175B99" w:rsidRDefault="00DD5C35" w:rsidP="00175B99">
      <w:pPr>
        <w:rPr>
          <w:rStyle w:val="SubtleEmphasis"/>
          <w:i w:val="0"/>
          <w:iCs w:val="0"/>
          <w:color w:val="auto"/>
          <w:highlight w:val="green"/>
        </w:rPr>
      </w:pPr>
    </w:p>
    <w:p w14:paraId="637D72C4" w14:textId="77777777" w:rsidR="00072314" w:rsidRDefault="00072314" w:rsidP="00072314">
      <w:pPr>
        <w:pStyle w:val="Heading2"/>
        <w:spacing w:before="240"/>
        <w:rPr>
          <w:lang w:val="en-GB"/>
        </w:rPr>
      </w:pPr>
      <w:bookmarkStart w:id="15" w:name="_Toc35000564"/>
      <w:bookmarkStart w:id="16" w:name="_Ref12867675"/>
      <w:r w:rsidRPr="0008696C">
        <w:rPr>
          <w:lang w:val="en-GB"/>
        </w:rPr>
        <w:t>References</w:t>
      </w:r>
      <w:bookmarkEnd w:id="15"/>
      <w:bookmarkEnd w:id="16"/>
    </w:p>
    <w:p w14:paraId="5EA8A60A" w14:textId="77777777" w:rsidR="00072314" w:rsidRPr="00FB7B3D" w:rsidRDefault="00072314" w:rsidP="00072314">
      <w:pPr>
        <w:pStyle w:val="Heading3"/>
        <w:keepNext w:val="0"/>
        <w:tabs>
          <w:tab w:val="clear" w:pos="900"/>
          <w:tab w:val="left" w:pos="709"/>
          <w:tab w:val="left" w:pos="851"/>
        </w:tabs>
        <w:spacing w:before="240"/>
      </w:pPr>
      <w:bookmarkStart w:id="17" w:name="_Toc35000565"/>
      <w:bookmarkStart w:id="18" w:name="_Ref12637407"/>
      <w:r>
        <w:t>Ford D</w:t>
      </w:r>
      <w:r w:rsidRPr="00FB7B3D">
        <w:t>ocuments</w:t>
      </w:r>
      <w:bookmarkEnd w:id="17"/>
      <w:bookmarkEnd w:id="18"/>
    </w:p>
    <w:p w14:paraId="06F6A980"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tbl>
      <w:tblPr>
        <w:tblW w:w="9321" w:type="dxa"/>
        <w:tblLook w:val="04A0" w:firstRow="1" w:lastRow="0" w:firstColumn="1" w:lastColumn="0" w:noHBand="0" w:noVBand="1"/>
      </w:tblPr>
      <w:tblGrid>
        <w:gridCol w:w="3921"/>
        <w:gridCol w:w="2260"/>
        <w:gridCol w:w="3140"/>
      </w:tblGrid>
      <w:tr w:rsidR="0012541A" w:rsidRPr="0012541A" w14:paraId="001A5F03" w14:textId="77777777" w:rsidTr="0012541A">
        <w:trPr>
          <w:trHeight w:val="270"/>
        </w:trPr>
        <w:tc>
          <w:tcPr>
            <w:tcW w:w="392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B5E96A"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Document Name</w:t>
            </w:r>
          </w:p>
        </w:tc>
        <w:tc>
          <w:tcPr>
            <w:tcW w:w="2260" w:type="dxa"/>
            <w:tcBorders>
              <w:top w:val="single" w:sz="8" w:space="0" w:color="auto"/>
              <w:left w:val="nil"/>
              <w:bottom w:val="single" w:sz="8" w:space="0" w:color="auto"/>
              <w:right w:val="single" w:sz="8" w:space="0" w:color="auto"/>
            </w:tcBorders>
            <w:shd w:val="clear" w:color="auto" w:fill="auto"/>
            <w:noWrap/>
            <w:vAlign w:val="bottom"/>
            <w:hideMark/>
          </w:tcPr>
          <w:p w14:paraId="75C881F0"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Document Owner</w:t>
            </w:r>
          </w:p>
        </w:tc>
        <w:tc>
          <w:tcPr>
            <w:tcW w:w="3140" w:type="dxa"/>
            <w:tcBorders>
              <w:top w:val="single" w:sz="8" w:space="0" w:color="auto"/>
              <w:left w:val="nil"/>
              <w:bottom w:val="single" w:sz="8" w:space="0" w:color="auto"/>
              <w:right w:val="single" w:sz="8" w:space="0" w:color="auto"/>
            </w:tcBorders>
            <w:shd w:val="clear" w:color="auto" w:fill="auto"/>
            <w:noWrap/>
            <w:vAlign w:val="bottom"/>
            <w:hideMark/>
          </w:tcPr>
          <w:p w14:paraId="282DCCE6"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Identifier Number</w:t>
            </w:r>
          </w:p>
        </w:tc>
      </w:tr>
      <w:tr w:rsidR="0012541A" w:rsidRPr="0012541A" w14:paraId="3890E987"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0EBBA632"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MSS CIED ARL</w:t>
            </w:r>
          </w:p>
        </w:tc>
        <w:tc>
          <w:tcPr>
            <w:tcW w:w="2260" w:type="dxa"/>
            <w:tcBorders>
              <w:top w:val="nil"/>
              <w:left w:val="nil"/>
              <w:bottom w:val="single" w:sz="4" w:space="0" w:color="auto"/>
              <w:right w:val="single" w:sz="8" w:space="0" w:color="auto"/>
            </w:tcBorders>
            <w:shd w:val="clear" w:color="auto" w:fill="auto"/>
            <w:noWrap/>
            <w:vAlign w:val="bottom"/>
            <w:hideMark/>
          </w:tcPr>
          <w:p w14:paraId="4FE3972B"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Raven Fields</w:t>
            </w:r>
          </w:p>
        </w:tc>
        <w:tc>
          <w:tcPr>
            <w:tcW w:w="3140" w:type="dxa"/>
            <w:tcBorders>
              <w:top w:val="nil"/>
              <w:left w:val="nil"/>
              <w:bottom w:val="single" w:sz="4" w:space="0" w:color="auto"/>
              <w:right w:val="single" w:sz="8" w:space="0" w:color="auto"/>
            </w:tcBorders>
            <w:shd w:val="clear" w:color="auto" w:fill="auto"/>
            <w:noWrap/>
            <w:vAlign w:val="bottom"/>
            <w:hideMark/>
          </w:tcPr>
          <w:p w14:paraId="692B2E02"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FEDE: RQT-002004- 712583</w:t>
            </w:r>
          </w:p>
        </w:tc>
      </w:tr>
      <w:tr w:rsidR="0012541A" w:rsidRPr="0012541A" w14:paraId="04A842EB"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2A5BC1FA"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URC Feature Document</w:t>
            </w:r>
          </w:p>
        </w:tc>
        <w:tc>
          <w:tcPr>
            <w:tcW w:w="2260" w:type="dxa"/>
            <w:tcBorders>
              <w:top w:val="nil"/>
              <w:left w:val="nil"/>
              <w:bottom w:val="single" w:sz="4" w:space="0" w:color="auto"/>
              <w:right w:val="single" w:sz="8" w:space="0" w:color="auto"/>
            </w:tcBorders>
            <w:shd w:val="clear" w:color="auto" w:fill="auto"/>
            <w:noWrap/>
            <w:vAlign w:val="bottom"/>
            <w:hideMark/>
          </w:tcPr>
          <w:p w14:paraId="1D2D56CF"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6F680582"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VSEM:VDOC080630</w:t>
            </w:r>
          </w:p>
        </w:tc>
      </w:tr>
      <w:tr w:rsidR="0012541A" w:rsidRPr="0012541A" w14:paraId="6F701EA3"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461BDA0F"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URC Functional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35893D21"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6CFADFFF"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VSEM:VDOC080631</w:t>
            </w:r>
          </w:p>
        </w:tc>
      </w:tr>
      <w:tr w:rsidR="0012541A" w:rsidRPr="0012541A" w14:paraId="18CE0F2C"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3B544DB9"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URC Feature Implementation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2C368B73"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43907B11"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VSEM:VDOC080632</w:t>
            </w:r>
          </w:p>
        </w:tc>
      </w:tr>
      <w:tr w:rsidR="0012541A" w:rsidRPr="0012541A" w14:paraId="4886742E"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3428D637"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MyKey Feature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1DAEBD8C"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Ankisha Kudyar</w:t>
            </w:r>
          </w:p>
        </w:tc>
        <w:tc>
          <w:tcPr>
            <w:tcW w:w="3140" w:type="dxa"/>
            <w:tcBorders>
              <w:top w:val="nil"/>
              <w:left w:val="nil"/>
              <w:bottom w:val="single" w:sz="4" w:space="0" w:color="auto"/>
              <w:right w:val="single" w:sz="8" w:space="0" w:color="auto"/>
            </w:tcBorders>
            <w:shd w:val="clear" w:color="auto" w:fill="auto"/>
            <w:noWrap/>
            <w:vAlign w:val="bottom"/>
            <w:hideMark/>
          </w:tcPr>
          <w:p w14:paraId="53AA54DD"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VSEM:VDOC093428</w:t>
            </w:r>
          </w:p>
        </w:tc>
      </w:tr>
      <w:tr w:rsidR="0012541A" w:rsidRPr="0012541A" w14:paraId="477757B6"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6923F701"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Passenger Phone Call SPSS</w:t>
            </w:r>
          </w:p>
        </w:tc>
        <w:tc>
          <w:tcPr>
            <w:tcW w:w="2260" w:type="dxa"/>
            <w:tcBorders>
              <w:top w:val="nil"/>
              <w:left w:val="nil"/>
              <w:bottom w:val="single" w:sz="4" w:space="0" w:color="auto"/>
              <w:right w:val="single" w:sz="8" w:space="0" w:color="auto"/>
            </w:tcBorders>
            <w:shd w:val="clear" w:color="auto" w:fill="auto"/>
            <w:noWrap/>
            <w:vAlign w:val="bottom"/>
            <w:hideMark/>
          </w:tcPr>
          <w:p w14:paraId="23C7C997"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428D72BB"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VSEM:VDOC099175</w:t>
            </w:r>
          </w:p>
        </w:tc>
      </w:tr>
      <w:tr w:rsidR="0012541A" w:rsidRPr="0012541A" w14:paraId="7402ADFA"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486CAA8C"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Zone Manager SPSS</w:t>
            </w:r>
          </w:p>
        </w:tc>
        <w:tc>
          <w:tcPr>
            <w:tcW w:w="2260" w:type="dxa"/>
            <w:tcBorders>
              <w:top w:val="nil"/>
              <w:left w:val="nil"/>
              <w:bottom w:val="single" w:sz="4" w:space="0" w:color="auto"/>
              <w:right w:val="single" w:sz="8" w:space="0" w:color="auto"/>
            </w:tcBorders>
            <w:shd w:val="clear" w:color="auto" w:fill="auto"/>
            <w:noWrap/>
            <w:vAlign w:val="bottom"/>
            <w:hideMark/>
          </w:tcPr>
          <w:p w14:paraId="0BD79700"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68C8A22E"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Pending</w:t>
            </w:r>
          </w:p>
        </w:tc>
      </w:tr>
      <w:tr w:rsidR="0012541A" w:rsidRPr="0012541A" w14:paraId="59A43058"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25D945E9"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Media Share SPSS</w:t>
            </w:r>
          </w:p>
        </w:tc>
        <w:tc>
          <w:tcPr>
            <w:tcW w:w="2260" w:type="dxa"/>
            <w:tcBorders>
              <w:top w:val="nil"/>
              <w:left w:val="nil"/>
              <w:bottom w:val="single" w:sz="4" w:space="0" w:color="auto"/>
              <w:right w:val="single" w:sz="8" w:space="0" w:color="auto"/>
            </w:tcBorders>
            <w:shd w:val="clear" w:color="auto" w:fill="auto"/>
            <w:noWrap/>
            <w:vAlign w:val="bottom"/>
            <w:hideMark/>
          </w:tcPr>
          <w:p w14:paraId="1B5BB950"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28E0F859"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Pending</w:t>
            </w:r>
          </w:p>
        </w:tc>
      </w:tr>
      <w:tr w:rsidR="0012541A" w:rsidRPr="0012541A" w14:paraId="68316747" w14:textId="77777777" w:rsidTr="0012541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0ADF7AC9"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ICC SPSS</w:t>
            </w:r>
          </w:p>
        </w:tc>
        <w:tc>
          <w:tcPr>
            <w:tcW w:w="2260" w:type="dxa"/>
            <w:tcBorders>
              <w:top w:val="nil"/>
              <w:left w:val="nil"/>
              <w:bottom w:val="single" w:sz="4" w:space="0" w:color="auto"/>
              <w:right w:val="single" w:sz="8" w:space="0" w:color="auto"/>
            </w:tcBorders>
            <w:shd w:val="clear" w:color="auto" w:fill="auto"/>
            <w:noWrap/>
            <w:vAlign w:val="bottom"/>
            <w:hideMark/>
          </w:tcPr>
          <w:p w14:paraId="3A762A31"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Savitha Emani</w:t>
            </w:r>
          </w:p>
        </w:tc>
        <w:tc>
          <w:tcPr>
            <w:tcW w:w="3140" w:type="dxa"/>
            <w:tcBorders>
              <w:top w:val="nil"/>
              <w:left w:val="nil"/>
              <w:bottom w:val="single" w:sz="4" w:space="0" w:color="auto"/>
              <w:right w:val="single" w:sz="8" w:space="0" w:color="auto"/>
            </w:tcBorders>
            <w:shd w:val="clear" w:color="auto" w:fill="auto"/>
            <w:noWrap/>
            <w:vAlign w:val="bottom"/>
            <w:hideMark/>
          </w:tcPr>
          <w:p w14:paraId="623D63FA"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Pending</w:t>
            </w:r>
          </w:p>
        </w:tc>
      </w:tr>
      <w:tr w:rsidR="0012541A" w:rsidRPr="0012541A" w14:paraId="1327D464" w14:textId="77777777" w:rsidTr="0012541A">
        <w:trPr>
          <w:trHeight w:val="270"/>
        </w:trPr>
        <w:tc>
          <w:tcPr>
            <w:tcW w:w="3921" w:type="dxa"/>
            <w:tcBorders>
              <w:top w:val="nil"/>
              <w:left w:val="single" w:sz="8" w:space="0" w:color="auto"/>
              <w:bottom w:val="single" w:sz="8" w:space="0" w:color="auto"/>
              <w:right w:val="single" w:sz="8" w:space="0" w:color="auto"/>
            </w:tcBorders>
            <w:shd w:val="clear" w:color="auto" w:fill="auto"/>
            <w:noWrap/>
            <w:vAlign w:val="bottom"/>
            <w:hideMark/>
          </w:tcPr>
          <w:p w14:paraId="4A53F97E"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CA SPSS</w:t>
            </w:r>
          </w:p>
        </w:tc>
        <w:tc>
          <w:tcPr>
            <w:tcW w:w="2260" w:type="dxa"/>
            <w:tcBorders>
              <w:top w:val="nil"/>
              <w:left w:val="nil"/>
              <w:bottom w:val="single" w:sz="8" w:space="0" w:color="auto"/>
              <w:right w:val="single" w:sz="8" w:space="0" w:color="auto"/>
            </w:tcBorders>
            <w:shd w:val="clear" w:color="auto" w:fill="auto"/>
            <w:noWrap/>
            <w:vAlign w:val="bottom"/>
            <w:hideMark/>
          </w:tcPr>
          <w:p w14:paraId="1297236E"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Savitha Emani</w:t>
            </w:r>
          </w:p>
        </w:tc>
        <w:tc>
          <w:tcPr>
            <w:tcW w:w="3140" w:type="dxa"/>
            <w:tcBorders>
              <w:top w:val="nil"/>
              <w:left w:val="nil"/>
              <w:bottom w:val="single" w:sz="8" w:space="0" w:color="auto"/>
              <w:right w:val="single" w:sz="8" w:space="0" w:color="auto"/>
            </w:tcBorders>
            <w:shd w:val="clear" w:color="auto" w:fill="auto"/>
            <w:noWrap/>
            <w:vAlign w:val="bottom"/>
            <w:hideMark/>
          </w:tcPr>
          <w:p w14:paraId="4B36DF78" w14:textId="77777777" w:rsidR="0012541A" w:rsidRPr="0012541A" w:rsidRDefault="0012541A" w:rsidP="0012541A">
            <w:pPr>
              <w:overflowPunct/>
              <w:autoSpaceDE/>
              <w:autoSpaceDN/>
              <w:adjustRightInd/>
              <w:textAlignment w:val="auto"/>
              <w:rPr>
                <w:rFonts w:cs="Arial"/>
                <w:color w:val="000000"/>
              </w:rPr>
            </w:pPr>
            <w:r w:rsidRPr="0012541A">
              <w:rPr>
                <w:rFonts w:cs="Arial"/>
                <w:color w:val="000000"/>
              </w:rPr>
              <w:t>Pending</w:t>
            </w:r>
          </w:p>
        </w:tc>
      </w:tr>
    </w:tbl>
    <w:p w14:paraId="3FD13B23" w14:textId="77777777" w:rsidR="00747176" w:rsidRDefault="00747176" w:rsidP="00747176">
      <w:pPr>
        <w:pStyle w:val="BodyText"/>
        <w:ind w:right="142"/>
        <w:jc w:val="both"/>
        <w:rPr>
          <w:rFonts w:cs="Arial"/>
        </w:rPr>
      </w:pPr>
    </w:p>
    <w:p w14:paraId="7C29C6B1" w14:textId="77777777" w:rsidR="00072314" w:rsidRDefault="00072314" w:rsidP="00072314">
      <w:pPr>
        <w:pStyle w:val="Caption"/>
      </w:pPr>
      <w:bookmarkStart w:id="19" w:name="_Toc35000658"/>
      <w:bookmarkStart w:id="20" w:name="_Toc520108484"/>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1B1565">
        <w:t xml:space="preserve">: </w:t>
      </w:r>
      <w:r>
        <w:t>Ford internal Documents</w:t>
      </w:r>
      <w:bookmarkEnd w:id="19"/>
      <w:bookmarkEnd w:id="20"/>
    </w:p>
    <w:p w14:paraId="69B85BED" w14:textId="77777777" w:rsidR="00072314" w:rsidRPr="00B53B74" w:rsidRDefault="00072314" w:rsidP="00072314">
      <w:pPr>
        <w:pStyle w:val="Heading3"/>
        <w:keepNext w:val="0"/>
        <w:tabs>
          <w:tab w:val="clear" w:pos="900"/>
          <w:tab w:val="left" w:pos="709"/>
          <w:tab w:val="left" w:pos="851"/>
        </w:tabs>
        <w:spacing w:before="240"/>
      </w:pPr>
      <w:bookmarkStart w:id="21" w:name="_Toc35000566"/>
      <w:r w:rsidRPr="00B53B74">
        <w:t>External Documents and Publications</w:t>
      </w:r>
      <w:bookmarkEnd w:id="21"/>
    </w:p>
    <w:p w14:paraId="60AB8BF5" w14:textId="77777777"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05DB903D" w14:textId="77777777" w:rsidTr="001D18E6">
        <w:trPr>
          <w:cantSplit/>
          <w:tblHeader/>
        </w:trPr>
        <w:tc>
          <w:tcPr>
            <w:tcW w:w="1531" w:type="dxa"/>
            <w:shd w:val="clear" w:color="auto" w:fill="E0E0E0"/>
          </w:tcPr>
          <w:p w14:paraId="30250F52"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18C9840C"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49526BA1" w14:textId="77777777" w:rsidTr="001D18E6">
        <w:trPr>
          <w:trHeight w:val="104"/>
        </w:trPr>
        <w:tc>
          <w:tcPr>
            <w:tcW w:w="1531" w:type="dxa"/>
          </w:tcPr>
          <w:p w14:paraId="53391966" w14:textId="77777777"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50904275" w14:textId="77777777" w:rsidR="0027306C" w:rsidRDefault="0027306C"/>
        </w:tc>
      </w:tr>
      <w:tr w:rsidR="00072314" w:rsidRPr="007C20FA" w14:paraId="7A45B2C1" w14:textId="77777777" w:rsidTr="001D18E6">
        <w:trPr>
          <w:trHeight w:val="104"/>
        </w:trPr>
        <w:tc>
          <w:tcPr>
            <w:tcW w:w="1531" w:type="dxa"/>
          </w:tcPr>
          <w:p w14:paraId="79F7D341" w14:textId="77777777" w:rsidR="00072314" w:rsidRPr="003C6F08" w:rsidRDefault="006B359A" w:rsidP="006B359A">
            <w:pPr>
              <w:rPr>
                <w:rFonts w:cs="Arial"/>
              </w:rPr>
            </w:pPr>
            <w:r>
              <w:rPr>
                <w:rFonts w:ascii="Helvetica" w:hAnsi="Helvetica" w:cs="Helvetica"/>
              </w:rPr>
              <w:t>ISO/IEC 19500-2:2003</w:t>
            </w:r>
          </w:p>
        </w:tc>
        <w:tc>
          <w:tcPr>
            <w:tcW w:w="8675" w:type="dxa"/>
          </w:tcPr>
          <w:p w14:paraId="337067AA" w14:textId="77777777" w:rsidR="0027306C" w:rsidRDefault="0027306C"/>
        </w:tc>
      </w:tr>
      <w:tr w:rsidR="00072314" w:rsidRPr="007C20FA" w14:paraId="7172FC8C" w14:textId="77777777" w:rsidTr="001D18E6">
        <w:trPr>
          <w:trHeight w:val="104"/>
        </w:trPr>
        <w:tc>
          <w:tcPr>
            <w:tcW w:w="1531" w:type="dxa"/>
          </w:tcPr>
          <w:p w14:paraId="5EE799B0"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75FFCD46" w14:textId="77777777" w:rsidR="0027306C" w:rsidRDefault="0027306C"/>
        </w:tc>
      </w:tr>
      <w:tr w:rsidR="00072314" w:rsidRPr="007C20FA" w14:paraId="1EBD1070" w14:textId="77777777" w:rsidTr="001D18E6">
        <w:trPr>
          <w:trHeight w:val="104"/>
        </w:trPr>
        <w:tc>
          <w:tcPr>
            <w:tcW w:w="1531" w:type="dxa"/>
          </w:tcPr>
          <w:p w14:paraId="634F8C74" w14:textId="77777777" w:rsidR="00072314" w:rsidRPr="003C6F08" w:rsidRDefault="006B359A" w:rsidP="006B359A">
            <w:pPr>
              <w:rPr>
                <w:rFonts w:cs="Arial"/>
              </w:rPr>
            </w:pPr>
            <w:r>
              <w:rPr>
                <w:rFonts w:ascii="Helvetica" w:hAnsi="Helvetica" w:cs="Helvetica"/>
              </w:rPr>
              <w:t>Wikipedia</w:t>
            </w:r>
          </w:p>
        </w:tc>
        <w:tc>
          <w:tcPr>
            <w:tcW w:w="8675" w:type="dxa"/>
          </w:tcPr>
          <w:p w14:paraId="7DCC393F" w14:textId="77777777" w:rsidR="00EC7F75" w:rsidRDefault="00EC7F75" w:rsidP="006B359A">
            <w:r w:rsidRPr="00E47F75">
              <w:t>https://en.wikipedia.org/wiki/Concept</w:t>
            </w:r>
          </w:p>
        </w:tc>
      </w:tr>
    </w:tbl>
    <w:p w14:paraId="562C578D" w14:textId="77777777" w:rsidR="00072314" w:rsidRPr="00CC65AE" w:rsidRDefault="00072314" w:rsidP="00072314">
      <w:pPr>
        <w:pStyle w:val="Caption"/>
      </w:pPr>
      <w:bookmarkStart w:id="22" w:name="_Toc35000659"/>
      <w:bookmarkStart w:id="23"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2"/>
      <w:bookmarkEnd w:id="23"/>
    </w:p>
    <w:p w14:paraId="7E27A545" w14:textId="77777777" w:rsidR="00072314" w:rsidRPr="009F1EF1" w:rsidRDefault="00072314" w:rsidP="00072314">
      <w:pPr>
        <w:pStyle w:val="Heading2"/>
        <w:spacing w:before="240"/>
        <w:rPr>
          <w:szCs w:val="20"/>
        </w:rPr>
      </w:pPr>
      <w:bookmarkStart w:id="24" w:name="_Toc35000567"/>
      <w:r w:rsidRPr="009F1EF1">
        <w:rPr>
          <w:szCs w:val="20"/>
        </w:rPr>
        <w:t>Glossary</w:t>
      </w:r>
      <w:bookmarkEnd w:id="24"/>
    </w:p>
    <w:p w14:paraId="51FC3B3B" w14:textId="77777777" w:rsidR="00072314" w:rsidRDefault="00072314" w:rsidP="00072314">
      <w:pPr>
        <w:pStyle w:val="Heading3"/>
        <w:keepNext w:val="0"/>
        <w:tabs>
          <w:tab w:val="clear" w:pos="900"/>
          <w:tab w:val="left" w:pos="709"/>
          <w:tab w:val="left" w:pos="851"/>
        </w:tabs>
        <w:spacing w:before="240"/>
      </w:pPr>
      <w:bookmarkStart w:id="25" w:name="_Toc35000568"/>
      <w:r w:rsidRPr="009F1EF1">
        <w:t>Definitions</w:t>
      </w:r>
      <w:bookmarkEnd w:id="25"/>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05D77390" w14:textId="77777777" w:rsidTr="001D18E6">
        <w:trPr>
          <w:tblHeader/>
        </w:trPr>
        <w:tc>
          <w:tcPr>
            <w:tcW w:w="2381" w:type="dxa"/>
            <w:shd w:val="pct20" w:color="auto" w:fill="FFFFFF"/>
          </w:tcPr>
          <w:p w14:paraId="54792751" w14:textId="77777777" w:rsidR="00072314" w:rsidRPr="0008696C" w:rsidRDefault="00072314" w:rsidP="001D18E6">
            <w:pPr>
              <w:rPr>
                <w:b/>
              </w:rPr>
            </w:pPr>
            <w:r w:rsidRPr="0008696C">
              <w:rPr>
                <w:b/>
              </w:rPr>
              <w:t>Definition</w:t>
            </w:r>
          </w:p>
        </w:tc>
        <w:tc>
          <w:tcPr>
            <w:tcW w:w="7825" w:type="dxa"/>
            <w:shd w:val="pct20" w:color="auto" w:fill="FFFFFF"/>
          </w:tcPr>
          <w:p w14:paraId="46E622F2" w14:textId="77777777" w:rsidR="00072314" w:rsidRPr="0008696C" w:rsidRDefault="00072314" w:rsidP="001D18E6">
            <w:pPr>
              <w:rPr>
                <w:b/>
              </w:rPr>
            </w:pPr>
            <w:r w:rsidRPr="0008696C">
              <w:rPr>
                <w:b/>
              </w:rPr>
              <w:t>Description</w:t>
            </w:r>
          </w:p>
        </w:tc>
      </w:tr>
      <w:tr w:rsidR="00072314" w:rsidRPr="00126E7B" w14:paraId="5052CF04" w14:textId="77777777" w:rsidTr="001D18E6">
        <w:trPr>
          <w:trHeight w:val="233"/>
        </w:trPr>
        <w:tc>
          <w:tcPr>
            <w:tcW w:w="2381" w:type="dxa"/>
          </w:tcPr>
          <w:p w14:paraId="35790007" w14:textId="77777777" w:rsidR="0027306C" w:rsidRDefault="0027306C"/>
        </w:tc>
        <w:tc>
          <w:tcPr>
            <w:tcW w:w="7825" w:type="dxa"/>
          </w:tcPr>
          <w:p w14:paraId="7E02E687" w14:textId="77777777" w:rsidR="0027306C" w:rsidRDefault="0027306C"/>
        </w:tc>
      </w:tr>
      <w:tr w:rsidR="00072314" w:rsidRPr="00126E7B" w14:paraId="65E58171" w14:textId="77777777" w:rsidTr="001D18E6">
        <w:trPr>
          <w:trHeight w:val="233"/>
        </w:trPr>
        <w:tc>
          <w:tcPr>
            <w:tcW w:w="2381" w:type="dxa"/>
          </w:tcPr>
          <w:p w14:paraId="13DC9D9A" w14:textId="77777777" w:rsidR="00072314" w:rsidRPr="0008696C" w:rsidRDefault="00262F5D" w:rsidP="00262F5D">
            <w:r>
              <w:t>2 Zone Audio Share</w:t>
            </w:r>
          </w:p>
        </w:tc>
        <w:tc>
          <w:tcPr>
            <w:tcW w:w="7825" w:type="dxa"/>
          </w:tcPr>
          <w:p w14:paraId="1196EBEC" w14:textId="77777777" w:rsidR="00262F5D" w:rsidRDefault="00262F5D" w:rsidP="00262F5D">
            <w:r>
              <w:t>A lockout that can be activated via the front HMI screen. The lockout pushes the zone configuration from 4 zones to 2 zones (The front zone and the rear zone)</w:t>
            </w:r>
          </w:p>
        </w:tc>
      </w:tr>
      <w:tr w:rsidR="00072314" w:rsidRPr="00126E7B" w14:paraId="0E64AB4B" w14:textId="77777777" w:rsidTr="001D18E6">
        <w:trPr>
          <w:trHeight w:val="233"/>
        </w:trPr>
        <w:tc>
          <w:tcPr>
            <w:tcW w:w="2381" w:type="dxa"/>
          </w:tcPr>
          <w:p w14:paraId="30A3BB8C" w14:textId="77777777" w:rsidR="00072314" w:rsidRPr="0008696C" w:rsidRDefault="00262F5D" w:rsidP="00262F5D">
            <w:r>
              <w:t>Cabin Mode</w:t>
            </w:r>
          </w:p>
        </w:tc>
        <w:tc>
          <w:tcPr>
            <w:tcW w:w="7825" w:type="dxa"/>
          </w:tcPr>
          <w:p w14:paraId="145EA821" w14:textId="77777777" w:rsidR="00262F5D" w:rsidRDefault="00262F5D" w:rsidP="00262F5D">
            <w:r>
              <w:t>The audio mode that plays audio through the cabin speakers. This involves a single source playing through the vehicle.</w:t>
            </w:r>
          </w:p>
        </w:tc>
      </w:tr>
      <w:tr w:rsidR="00072314" w:rsidRPr="00126E7B" w14:paraId="7319810B" w14:textId="77777777" w:rsidTr="001D18E6">
        <w:trPr>
          <w:trHeight w:val="233"/>
        </w:trPr>
        <w:tc>
          <w:tcPr>
            <w:tcW w:w="2381" w:type="dxa"/>
          </w:tcPr>
          <w:p w14:paraId="470C23A7" w14:textId="77777777" w:rsidR="00072314" w:rsidRPr="0008696C" w:rsidRDefault="00262F5D" w:rsidP="00262F5D">
            <w:r>
              <w:t>Duck</w:t>
            </w:r>
          </w:p>
        </w:tc>
        <w:tc>
          <w:tcPr>
            <w:tcW w:w="7825" w:type="dxa"/>
          </w:tcPr>
          <w:p w14:paraId="37C09B7B" w14:textId="77777777" w:rsidR="00262F5D" w:rsidRDefault="00262F5D" w:rsidP="00262F5D">
            <w:r>
              <w:t>Audio is reduced to allow another audio source to play at a heightened level</w:t>
            </w:r>
          </w:p>
        </w:tc>
      </w:tr>
      <w:tr w:rsidR="00072314" w:rsidRPr="00126E7B" w14:paraId="6217A421" w14:textId="77777777" w:rsidTr="001D18E6">
        <w:trPr>
          <w:trHeight w:val="233"/>
        </w:trPr>
        <w:tc>
          <w:tcPr>
            <w:tcW w:w="2381" w:type="dxa"/>
          </w:tcPr>
          <w:p w14:paraId="34786826" w14:textId="77777777" w:rsidR="00072314" w:rsidRPr="0008696C" w:rsidRDefault="00262F5D" w:rsidP="00262F5D">
            <w:r>
              <w:t>Front Zone</w:t>
            </w:r>
          </w:p>
        </w:tc>
        <w:tc>
          <w:tcPr>
            <w:tcW w:w="7825" w:type="dxa"/>
          </w:tcPr>
          <w:p w14:paraId="0A405C0A" w14:textId="77777777" w:rsidR="00262F5D" w:rsidRDefault="00262F5D" w:rsidP="00262F5D">
            <w:r>
              <w:t>A zone configuration that is exclusive to "2 Zone Audio Share": This zone is allocated to the driver and first row passenger</w:t>
            </w:r>
          </w:p>
        </w:tc>
      </w:tr>
      <w:tr w:rsidR="00072314" w:rsidRPr="00126E7B" w14:paraId="05FE34BC" w14:textId="77777777" w:rsidTr="001D18E6">
        <w:trPr>
          <w:trHeight w:val="233"/>
        </w:trPr>
        <w:tc>
          <w:tcPr>
            <w:tcW w:w="2381" w:type="dxa"/>
          </w:tcPr>
          <w:p w14:paraId="40005E2E" w14:textId="77777777" w:rsidR="00072314" w:rsidRPr="0008696C" w:rsidRDefault="00262F5D" w:rsidP="00262F5D">
            <w:r>
              <w:t>Kick/Push</w:t>
            </w:r>
          </w:p>
        </w:tc>
        <w:tc>
          <w:tcPr>
            <w:tcW w:w="7825" w:type="dxa"/>
          </w:tcPr>
          <w:p w14:paraId="6929DC88" w14:textId="77777777" w:rsidR="00262F5D" w:rsidRDefault="00262F5D" w:rsidP="00262F5D">
            <w:r>
              <w:t>Allocation is removed from a user and an alternative solution is provided</w:t>
            </w:r>
          </w:p>
        </w:tc>
      </w:tr>
      <w:tr w:rsidR="00072314" w:rsidRPr="00126E7B" w14:paraId="21629C55" w14:textId="77777777" w:rsidTr="001D18E6">
        <w:trPr>
          <w:trHeight w:val="233"/>
        </w:trPr>
        <w:tc>
          <w:tcPr>
            <w:tcW w:w="2381" w:type="dxa"/>
          </w:tcPr>
          <w:p w14:paraId="0439D649" w14:textId="77777777" w:rsidR="00072314" w:rsidRPr="0008696C" w:rsidRDefault="00262F5D" w:rsidP="00262F5D">
            <w:r>
              <w:t>Rear Zone</w:t>
            </w:r>
          </w:p>
        </w:tc>
        <w:tc>
          <w:tcPr>
            <w:tcW w:w="7825" w:type="dxa"/>
          </w:tcPr>
          <w:p w14:paraId="39DE54A9" w14:textId="77777777" w:rsidR="00262F5D" w:rsidRDefault="00262F5D" w:rsidP="00262F5D">
            <w:r>
              <w:t>A zone configuration that is exclusive to "2 Zone Audio Share": This zone is allocated to the second and third row passengers</w:t>
            </w:r>
          </w:p>
        </w:tc>
      </w:tr>
      <w:tr w:rsidR="00072314" w:rsidRPr="00126E7B" w14:paraId="63DA2933" w14:textId="77777777" w:rsidTr="001D18E6">
        <w:trPr>
          <w:trHeight w:val="233"/>
        </w:trPr>
        <w:tc>
          <w:tcPr>
            <w:tcW w:w="2381" w:type="dxa"/>
          </w:tcPr>
          <w:p w14:paraId="5F14208D" w14:textId="77777777" w:rsidR="00072314" w:rsidRPr="0008696C" w:rsidRDefault="00262F5D" w:rsidP="00262F5D">
            <w:r>
              <w:t>Zone 1</w:t>
            </w:r>
          </w:p>
        </w:tc>
        <w:tc>
          <w:tcPr>
            <w:tcW w:w="7825" w:type="dxa"/>
          </w:tcPr>
          <w:p w14:paraId="2231997E" w14:textId="77777777" w:rsidR="00262F5D" w:rsidRDefault="00262F5D" w:rsidP="00262F5D">
            <w:r>
              <w:t>The zone allocated to the driver.</w:t>
            </w:r>
          </w:p>
        </w:tc>
      </w:tr>
      <w:tr w:rsidR="00072314" w:rsidRPr="00126E7B" w14:paraId="5F05AC03" w14:textId="77777777" w:rsidTr="001D18E6">
        <w:trPr>
          <w:trHeight w:val="233"/>
        </w:trPr>
        <w:tc>
          <w:tcPr>
            <w:tcW w:w="2381" w:type="dxa"/>
          </w:tcPr>
          <w:p w14:paraId="436B6CBC" w14:textId="77777777" w:rsidR="00072314" w:rsidRPr="0008696C" w:rsidRDefault="00262F5D" w:rsidP="00262F5D">
            <w:r>
              <w:t>Zone 2</w:t>
            </w:r>
          </w:p>
        </w:tc>
        <w:tc>
          <w:tcPr>
            <w:tcW w:w="7825" w:type="dxa"/>
          </w:tcPr>
          <w:p w14:paraId="0B372EA8" w14:textId="77777777" w:rsidR="00262F5D" w:rsidRDefault="00262F5D" w:rsidP="00262F5D">
            <w:r>
              <w:t>The zone allocated to the first row passenger.</w:t>
            </w:r>
          </w:p>
        </w:tc>
      </w:tr>
      <w:tr w:rsidR="00072314" w:rsidRPr="00126E7B" w14:paraId="6692A655" w14:textId="77777777" w:rsidTr="001D18E6">
        <w:trPr>
          <w:trHeight w:val="233"/>
        </w:trPr>
        <w:tc>
          <w:tcPr>
            <w:tcW w:w="2381" w:type="dxa"/>
          </w:tcPr>
          <w:p w14:paraId="77A4C5C7" w14:textId="77777777" w:rsidR="00072314" w:rsidRPr="0008696C" w:rsidRDefault="00262F5D" w:rsidP="00262F5D">
            <w:r>
              <w:t>Zone 3</w:t>
            </w:r>
          </w:p>
        </w:tc>
        <w:tc>
          <w:tcPr>
            <w:tcW w:w="7825" w:type="dxa"/>
          </w:tcPr>
          <w:p w14:paraId="07446991" w14:textId="77777777" w:rsidR="00262F5D" w:rsidRDefault="00262F5D" w:rsidP="00262F5D">
            <w:r>
              <w:t>The zone allocated to the second row left and third row left passengers.</w:t>
            </w:r>
          </w:p>
        </w:tc>
      </w:tr>
      <w:tr w:rsidR="00072314" w:rsidRPr="00126E7B" w14:paraId="4375C745" w14:textId="77777777" w:rsidTr="001D18E6">
        <w:trPr>
          <w:trHeight w:val="233"/>
        </w:trPr>
        <w:tc>
          <w:tcPr>
            <w:tcW w:w="2381" w:type="dxa"/>
          </w:tcPr>
          <w:p w14:paraId="2303EFBC" w14:textId="77777777" w:rsidR="00072314" w:rsidRPr="0008696C" w:rsidRDefault="00262F5D" w:rsidP="00262F5D">
            <w:r>
              <w:t>Zone 4</w:t>
            </w:r>
          </w:p>
        </w:tc>
        <w:tc>
          <w:tcPr>
            <w:tcW w:w="7825" w:type="dxa"/>
          </w:tcPr>
          <w:p w14:paraId="6910C581" w14:textId="77777777" w:rsidR="00262F5D" w:rsidRDefault="00262F5D" w:rsidP="00262F5D">
            <w:r>
              <w:t>The Zone allocated to the second row right and third row right passengers.</w:t>
            </w:r>
          </w:p>
        </w:tc>
      </w:tr>
      <w:tr w:rsidR="00072314" w:rsidRPr="00126E7B" w14:paraId="63B63E98" w14:textId="77777777" w:rsidTr="001D18E6">
        <w:trPr>
          <w:trHeight w:val="233"/>
        </w:trPr>
        <w:tc>
          <w:tcPr>
            <w:tcW w:w="2381" w:type="dxa"/>
          </w:tcPr>
          <w:p w14:paraId="186A8101" w14:textId="77777777" w:rsidR="00072314" w:rsidRPr="0008696C" w:rsidRDefault="00262F5D" w:rsidP="00262F5D">
            <w:r>
              <w:t>Zone Mode</w:t>
            </w:r>
          </w:p>
        </w:tc>
        <w:tc>
          <w:tcPr>
            <w:tcW w:w="7825" w:type="dxa"/>
          </w:tcPr>
          <w:p w14:paraId="48E3BC29" w14:textId="77777777" w:rsidR="00262F5D" w:rsidRDefault="00262F5D" w:rsidP="00262F5D">
            <w:r>
              <w:t>The audio mode that plays audio through zone speakers. Different media will play through different zone speakers, allowing for multiple sources to play throughout the vehicle.</w:t>
            </w:r>
          </w:p>
        </w:tc>
      </w:tr>
    </w:tbl>
    <w:p w14:paraId="618C34EB" w14:textId="77777777" w:rsidR="00072314" w:rsidRDefault="00072314" w:rsidP="00072314">
      <w:pPr>
        <w:pStyle w:val="Caption"/>
      </w:pPr>
      <w:bookmarkStart w:id="26" w:name="_Toc35000660"/>
      <w:bookmarkStart w:id="27"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26"/>
      <w:bookmarkEnd w:id="27"/>
    </w:p>
    <w:p w14:paraId="5AD70432" w14:textId="77777777" w:rsidR="008F377F" w:rsidRDefault="00072314" w:rsidP="00F05ABE">
      <w:pPr>
        <w:pStyle w:val="Heading3"/>
        <w:keepNext w:val="0"/>
        <w:tabs>
          <w:tab w:val="clear" w:pos="900"/>
          <w:tab w:val="left" w:pos="709"/>
          <w:tab w:val="left" w:pos="851"/>
        </w:tabs>
        <w:spacing w:before="240"/>
      </w:pPr>
      <w:bookmarkStart w:id="28" w:name="_Toc35000569"/>
      <w:r w:rsidRPr="009F1EF1">
        <w:t>Abbreviations</w:t>
      </w:r>
      <w:bookmarkEnd w:id="28"/>
    </w:p>
    <w:tbl>
      <w:tblPr>
        <w:tblW w:w="479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tblGrid>
      <w:tr w:rsidR="002F64E5" w:rsidRPr="00126E7B" w14:paraId="45E37B95" w14:textId="77777777" w:rsidTr="002F64E5">
        <w:trPr>
          <w:tblHeader/>
        </w:trPr>
        <w:tc>
          <w:tcPr>
            <w:tcW w:w="1389" w:type="dxa"/>
            <w:shd w:val="pct20" w:color="auto" w:fill="FFFFFF"/>
          </w:tcPr>
          <w:p w14:paraId="05C8D06D" w14:textId="77777777" w:rsidR="002F64E5" w:rsidRPr="0008696C" w:rsidRDefault="002F64E5" w:rsidP="001D18E6">
            <w:pPr>
              <w:rPr>
                <w:b/>
              </w:rPr>
            </w:pPr>
            <w:r w:rsidRPr="0008696C">
              <w:rPr>
                <w:b/>
              </w:rPr>
              <w:t>Abbr.</w:t>
            </w:r>
          </w:p>
        </w:tc>
        <w:tc>
          <w:tcPr>
            <w:tcW w:w="3402" w:type="dxa"/>
            <w:shd w:val="pct20" w:color="auto" w:fill="FFFFFF"/>
          </w:tcPr>
          <w:p w14:paraId="03F0AC69" w14:textId="77777777" w:rsidR="002F64E5" w:rsidRPr="0008696C" w:rsidRDefault="002F64E5" w:rsidP="001D18E6">
            <w:pPr>
              <w:rPr>
                <w:b/>
              </w:rPr>
            </w:pPr>
            <w:r w:rsidRPr="0008696C">
              <w:rPr>
                <w:b/>
              </w:rPr>
              <w:t>Stands for</w:t>
            </w:r>
          </w:p>
        </w:tc>
      </w:tr>
      <w:tr w:rsidR="002F64E5" w:rsidRPr="00185AC3" w14:paraId="407A12F4" w14:textId="77777777" w:rsidTr="002F64E5">
        <w:tc>
          <w:tcPr>
            <w:tcW w:w="1389" w:type="dxa"/>
          </w:tcPr>
          <w:p w14:paraId="4308E549" w14:textId="77777777" w:rsidR="002F64E5" w:rsidRPr="00185AC3" w:rsidRDefault="002F64E5" w:rsidP="00F05ABE">
            <w:pPr>
              <w:ind w:right="142"/>
              <w:rPr>
                <w:rFonts w:cs="Arial"/>
                <w:snapToGrid w:val="0"/>
              </w:rPr>
            </w:pPr>
            <w:r w:rsidRPr="00F05ABE">
              <w:rPr>
                <w:rFonts w:cs="Arial"/>
                <w:snapToGrid w:val="0"/>
              </w:rPr>
              <w:t>A2B</w:t>
            </w:r>
          </w:p>
        </w:tc>
        <w:tc>
          <w:tcPr>
            <w:tcW w:w="3402" w:type="dxa"/>
          </w:tcPr>
          <w:p w14:paraId="4750F969" w14:textId="77777777" w:rsidR="002F64E5" w:rsidRDefault="002F64E5" w:rsidP="00F05ABE">
            <w:r>
              <w:t>Automotive Audio Bus</w:t>
            </w:r>
          </w:p>
        </w:tc>
      </w:tr>
      <w:tr w:rsidR="002F64E5" w:rsidRPr="00185AC3" w14:paraId="55A6D037" w14:textId="77777777" w:rsidTr="002F64E5">
        <w:tc>
          <w:tcPr>
            <w:tcW w:w="1389" w:type="dxa"/>
          </w:tcPr>
          <w:p w14:paraId="2635DF21" w14:textId="77777777" w:rsidR="002F64E5" w:rsidRPr="00185AC3" w:rsidRDefault="002F64E5" w:rsidP="00F05ABE">
            <w:pPr>
              <w:ind w:right="142"/>
              <w:rPr>
                <w:rFonts w:cs="Arial"/>
                <w:snapToGrid w:val="0"/>
              </w:rPr>
            </w:pPr>
            <w:r w:rsidRPr="00F05ABE">
              <w:rPr>
                <w:rFonts w:cs="Arial"/>
                <w:snapToGrid w:val="0"/>
              </w:rPr>
              <w:t>BLE</w:t>
            </w:r>
          </w:p>
        </w:tc>
        <w:tc>
          <w:tcPr>
            <w:tcW w:w="3402" w:type="dxa"/>
          </w:tcPr>
          <w:p w14:paraId="7BBDA936" w14:textId="77777777" w:rsidR="002F64E5" w:rsidRDefault="002F64E5" w:rsidP="00F05ABE">
            <w:r>
              <w:t>Bluetooth Low Energy</w:t>
            </w:r>
          </w:p>
        </w:tc>
      </w:tr>
      <w:tr w:rsidR="002F64E5" w:rsidRPr="00185AC3" w14:paraId="02DE8D49" w14:textId="77777777" w:rsidTr="002F64E5">
        <w:tc>
          <w:tcPr>
            <w:tcW w:w="1389" w:type="dxa"/>
          </w:tcPr>
          <w:p w14:paraId="7B8E9FF3" w14:textId="77777777" w:rsidR="002F64E5" w:rsidRPr="00185AC3" w:rsidRDefault="002F64E5" w:rsidP="00F05ABE">
            <w:pPr>
              <w:ind w:right="142"/>
              <w:rPr>
                <w:rFonts w:cs="Arial"/>
                <w:snapToGrid w:val="0"/>
              </w:rPr>
            </w:pPr>
            <w:r w:rsidRPr="00F05ABE">
              <w:rPr>
                <w:rFonts w:cs="Arial"/>
                <w:snapToGrid w:val="0"/>
              </w:rPr>
              <w:t>BT</w:t>
            </w:r>
          </w:p>
        </w:tc>
        <w:tc>
          <w:tcPr>
            <w:tcW w:w="3402" w:type="dxa"/>
          </w:tcPr>
          <w:p w14:paraId="299B228B" w14:textId="77777777" w:rsidR="002F64E5" w:rsidRDefault="002F64E5" w:rsidP="00F05ABE">
            <w:r>
              <w:t>Bluetooth</w:t>
            </w:r>
          </w:p>
        </w:tc>
      </w:tr>
      <w:tr w:rsidR="002F64E5" w:rsidRPr="00185AC3" w14:paraId="0FD88DEA" w14:textId="77777777" w:rsidTr="002F64E5">
        <w:tc>
          <w:tcPr>
            <w:tcW w:w="1389" w:type="dxa"/>
          </w:tcPr>
          <w:p w14:paraId="2EDEE34A" w14:textId="77777777" w:rsidR="002F64E5" w:rsidRPr="00185AC3" w:rsidRDefault="002F64E5" w:rsidP="00F05ABE">
            <w:pPr>
              <w:ind w:right="142"/>
              <w:rPr>
                <w:rFonts w:cs="Arial"/>
                <w:snapToGrid w:val="0"/>
              </w:rPr>
            </w:pPr>
            <w:r w:rsidRPr="00F05ABE">
              <w:rPr>
                <w:rFonts w:cs="Arial"/>
                <w:snapToGrid w:val="0"/>
              </w:rPr>
              <w:t>CA</w:t>
            </w:r>
          </w:p>
        </w:tc>
        <w:tc>
          <w:tcPr>
            <w:tcW w:w="3402" w:type="dxa"/>
          </w:tcPr>
          <w:p w14:paraId="37C26973" w14:textId="77777777" w:rsidR="002F64E5" w:rsidRDefault="002F64E5" w:rsidP="00F05ABE">
            <w:r>
              <w:t>Captain's Announcement</w:t>
            </w:r>
          </w:p>
        </w:tc>
      </w:tr>
      <w:tr w:rsidR="002F64E5" w:rsidRPr="00185AC3" w14:paraId="42B21025" w14:textId="77777777" w:rsidTr="002F64E5">
        <w:tc>
          <w:tcPr>
            <w:tcW w:w="1389" w:type="dxa"/>
          </w:tcPr>
          <w:p w14:paraId="01C8FB51" w14:textId="77777777" w:rsidR="002F64E5" w:rsidRPr="00185AC3" w:rsidRDefault="002F64E5" w:rsidP="00F05ABE">
            <w:pPr>
              <w:ind w:right="142"/>
              <w:rPr>
                <w:rFonts w:cs="Arial"/>
                <w:snapToGrid w:val="0"/>
              </w:rPr>
            </w:pPr>
            <w:r w:rsidRPr="00F05ABE">
              <w:rPr>
                <w:rFonts w:cs="Arial"/>
                <w:snapToGrid w:val="0"/>
              </w:rPr>
              <w:lastRenderedPageBreak/>
              <w:t>DAB</w:t>
            </w:r>
          </w:p>
        </w:tc>
        <w:tc>
          <w:tcPr>
            <w:tcW w:w="3402" w:type="dxa"/>
          </w:tcPr>
          <w:p w14:paraId="165DF379" w14:textId="77777777" w:rsidR="002F64E5" w:rsidRDefault="002F64E5" w:rsidP="00F05ABE">
            <w:r>
              <w:t>Digital Audio Broadcasting</w:t>
            </w:r>
          </w:p>
        </w:tc>
      </w:tr>
      <w:tr w:rsidR="002F64E5" w:rsidRPr="00185AC3" w14:paraId="11C1EC2B" w14:textId="77777777" w:rsidTr="002F64E5">
        <w:tc>
          <w:tcPr>
            <w:tcW w:w="1389" w:type="dxa"/>
          </w:tcPr>
          <w:p w14:paraId="44223787" w14:textId="77777777" w:rsidR="002F64E5" w:rsidRPr="00185AC3" w:rsidRDefault="002F64E5" w:rsidP="00F05ABE">
            <w:pPr>
              <w:ind w:right="142"/>
              <w:rPr>
                <w:rFonts w:cs="Arial"/>
                <w:snapToGrid w:val="0"/>
              </w:rPr>
            </w:pPr>
            <w:r w:rsidRPr="00F05ABE">
              <w:rPr>
                <w:rFonts w:cs="Arial"/>
                <w:snapToGrid w:val="0"/>
              </w:rPr>
              <w:t>DND</w:t>
            </w:r>
          </w:p>
        </w:tc>
        <w:tc>
          <w:tcPr>
            <w:tcW w:w="3402" w:type="dxa"/>
          </w:tcPr>
          <w:p w14:paraId="6FB918F2" w14:textId="77777777" w:rsidR="002F64E5" w:rsidRDefault="002F64E5" w:rsidP="00F05ABE">
            <w:r>
              <w:t>Do Not Disturb</w:t>
            </w:r>
          </w:p>
        </w:tc>
      </w:tr>
      <w:tr w:rsidR="002F64E5" w:rsidRPr="00185AC3" w14:paraId="7DA6DF5F" w14:textId="77777777" w:rsidTr="002F64E5">
        <w:tc>
          <w:tcPr>
            <w:tcW w:w="1389" w:type="dxa"/>
          </w:tcPr>
          <w:p w14:paraId="578DE36B" w14:textId="77777777" w:rsidR="002F64E5" w:rsidRPr="00185AC3" w:rsidRDefault="002F64E5" w:rsidP="00F05ABE">
            <w:pPr>
              <w:ind w:right="142"/>
              <w:rPr>
                <w:rFonts w:cs="Arial"/>
                <w:snapToGrid w:val="0"/>
              </w:rPr>
            </w:pPr>
            <w:r w:rsidRPr="00F05ABE">
              <w:rPr>
                <w:rFonts w:cs="Arial"/>
                <w:snapToGrid w:val="0"/>
              </w:rPr>
              <w:t>DSP</w:t>
            </w:r>
          </w:p>
        </w:tc>
        <w:tc>
          <w:tcPr>
            <w:tcW w:w="3402" w:type="dxa"/>
          </w:tcPr>
          <w:p w14:paraId="795A69BE" w14:textId="77777777" w:rsidR="002F64E5" w:rsidRDefault="002F64E5" w:rsidP="00F05ABE">
            <w:r>
              <w:t>Digital Signal Processing</w:t>
            </w:r>
          </w:p>
        </w:tc>
      </w:tr>
      <w:tr w:rsidR="002F64E5" w:rsidRPr="00185AC3" w14:paraId="51FD1FDA" w14:textId="77777777" w:rsidTr="002F64E5">
        <w:tc>
          <w:tcPr>
            <w:tcW w:w="1389" w:type="dxa"/>
          </w:tcPr>
          <w:p w14:paraId="05D4378D" w14:textId="77777777" w:rsidR="002F64E5" w:rsidRPr="00185AC3" w:rsidRDefault="002F64E5" w:rsidP="00F05ABE">
            <w:pPr>
              <w:ind w:right="142"/>
              <w:rPr>
                <w:rFonts w:cs="Arial"/>
                <w:snapToGrid w:val="0"/>
              </w:rPr>
            </w:pPr>
            <w:r w:rsidRPr="00F05ABE">
              <w:rPr>
                <w:rFonts w:cs="Arial"/>
                <w:snapToGrid w:val="0"/>
              </w:rPr>
              <w:t>HMI</w:t>
            </w:r>
          </w:p>
        </w:tc>
        <w:tc>
          <w:tcPr>
            <w:tcW w:w="3402" w:type="dxa"/>
          </w:tcPr>
          <w:p w14:paraId="3963CF66" w14:textId="77777777" w:rsidR="002F64E5" w:rsidRDefault="002F64E5" w:rsidP="00F05ABE">
            <w:r>
              <w:t>Human-Machine Interface</w:t>
            </w:r>
          </w:p>
        </w:tc>
      </w:tr>
      <w:tr w:rsidR="002F64E5" w:rsidRPr="00185AC3" w14:paraId="7F029FFA" w14:textId="77777777" w:rsidTr="002F64E5">
        <w:tc>
          <w:tcPr>
            <w:tcW w:w="1389" w:type="dxa"/>
          </w:tcPr>
          <w:p w14:paraId="76BBE148" w14:textId="77777777" w:rsidR="002F64E5" w:rsidRPr="00185AC3" w:rsidRDefault="002F64E5" w:rsidP="00F05ABE">
            <w:pPr>
              <w:ind w:right="142"/>
              <w:rPr>
                <w:rFonts w:cs="Arial"/>
                <w:snapToGrid w:val="0"/>
              </w:rPr>
            </w:pPr>
            <w:r w:rsidRPr="00F05ABE">
              <w:rPr>
                <w:rFonts w:cs="Arial"/>
                <w:snapToGrid w:val="0"/>
              </w:rPr>
              <w:t>ICC</w:t>
            </w:r>
          </w:p>
        </w:tc>
        <w:tc>
          <w:tcPr>
            <w:tcW w:w="3402" w:type="dxa"/>
          </w:tcPr>
          <w:p w14:paraId="20BE875C" w14:textId="77777777" w:rsidR="002F64E5" w:rsidRDefault="002F64E5" w:rsidP="00F05ABE">
            <w:r>
              <w:t>In Car Communication</w:t>
            </w:r>
          </w:p>
        </w:tc>
      </w:tr>
      <w:tr w:rsidR="002F64E5" w:rsidRPr="00185AC3" w14:paraId="05E1AD08" w14:textId="77777777" w:rsidTr="002F64E5">
        <w:tc>
          <w:tcPr>
            <w:tcW w:w="1389" w:type="dxa"/>
          </w:tcPr>
          <w:p w14:paraId="22C02A4A" w14:textId="77777777" w:rsidR="002F64E5" w:rsidRPr="00185AC3" w:rsidRDefault="002F64E5" w:rsidP="00F05ABE">
            <w:pPr>
              <w:ind w:right="142"/>
              <w:rPr>
                <w:rFonts w:cs="Arial"/>
                <w:snapToGrid w:val="0"/>
              </w:rPr>
            </w:pPr>
            <w:r w:rsidRPr="00F05ABE">
              <w:rPr>
                <w:rFonts w:cs="Arial"/>
                <w:snapToGrid w:val="0"/>
              </w:rPr>
              <w:t>LVDS</w:t>
            </w:r>
          </w:p>
        </w:tc>
        <w:tc>
          <w:tcPr>
            <w:tcW w:w="3402" w:type="dxa"/>
          </w:tcPr>
          <w:p w14:paraId="41232516" w14:textId="77777777" w:rsidR="002F64E5" w:rsidRDefault="002F64E5" w:rsidP="00F05ABE">
            <w:r>
              <w:t>Low Voltage Differential Signaling</w:t>
            </w:r>
          </w:p>
        </w:tc>
      </w:tr>
      <w:tr w:rsidR="002F64E5" w:rsidRPr="00185AC3" w14:paraId="6A220067" w14:textId="77777777" w:rsidTr="002F64E5">
        <w:tc>
          <w:tcPr>
            <w:tcW w:w="1389" w:type="dxa"/>
          </w:tcPr>
          <w:p w14:paraId="3DB7BC63" w14:textId="77777777" w:rsidR="002F64E5" w:rsidRPr="00185AC3" w:rsidRDefault="002F64E5" w:rsidP="00F05ABE">
            <w:pPr>
              <w:ind w:right="142"/>
              <w:rPr>
                <w:rFonts w:cs="Arial"/>
                <w:snapToGrid w:val="0"/>
              </w:rPr>
            </w:pPr>
            <w:r w:rsidRPr="00F05ABE">
              <w:rPr>
                <w:rFonts w:cs="Arial"/>
                <w:snapToGrid w:val="0"/>
              </w:rPr>
              <w:t>MSS</w:t>
            </w:r>
          </w:p>
        </w:tc>
        <w:tc>
          <w:tcPr>
            <w:tcW w:w="3402" w:type="dxa"/>
          </w:tcPr>
          <w:p w14:paraId="4CC2E972" w14:textId="77777777" w:rsidR="002F64E5" w:rsidRDefault="002F64E5" w:rsidP="00F05ABE">
            <w:r>
              <w:t>My Seat Space</w:t>
            </w:r>
          </w:p>
        </w:tc>
      </w:tr>
      <w:tr w:rsidR="002F64E5" w:rsidRPr="00185AC3" w14:paraId="469F1985" w14:textId="77777777" w:rsidTr="002F64E5">
        <w:tc>
          <w:tcPr>
            <w:tcW w:w="1389" w:type="dxa"/>
          </w:tcPr>
          <w:p w14:paraId="357654F2" w14:textId="77777777" w:rsidR="002F64E5" w:rsidRPr="00185AC3" w:rsidRDefault="002F64E5" w:rsidP="00F05ABE">
            <w:pPr>
              <w:ind w:right="142"/>
              <w:rPr>
                <w:rFonts w:cs="Arial"/>
                <w:snapToGrid w:val="0"/>
              </w:rPr>
            </w:pPr>
            <w:r w:rsidRPr="00F05ABE">
              <w:rPr>
                <w:rFonts w:cs="Arial"/>
                <w:snapToGrid w:val="0"/>
              </w:rPr>
              <w:t>NMK</w:t>
            </w:r>
          </w:p>
        </w:tc>
        <w:tc>
          <w:tcPr>
            <w:tcW w:w="3402" w:type="dxa"/>
          </w:tcPr>
          <w:p w14:paraId="17A5A67A" w14:textId="77777777" w:rsidR="002F64E5" w:rsidRDefault="002F64E5" w:rsidP="00F05ABE">
            <w:r>
              <w:t>Not MyKey</w:t>
            </w:r>
          </w:p>
        </w:tc>
      </w:tr>
      <w:tr w:rsidR="002F64E5" w:rsidRPr="00185AC3" w14:paraId="2DCCEDD3" w14:textId="77777777" w:rsidTr="002F64E5">
        <w:tc>
          <w:tcPr>
            <w:tcW w:w="1389" w:type="dxa"/>
          </w:tcPr>
          <w:p w14:paraId="60A2E924" w14:textId="77777777" w:rsidR="002F64E5" w:rsidRPr="00185AC3" w:rsidRDefault="002F64E5" w:rsidP="00F05ABE">
            <w:pPr>
              <w:ind w:right="142"/>
              <w:rPr>
                <w:rFonts w:cs="Arial"/>
                <w:snapToGrid w:val="0"/>
              </w:rPr>
            </w:pPr>
            <w:r w:rsidRPr="00F05ABE">
              <w:rPr>
                <w:rFonts w:cs="Arial"/>
                <w:snapToGrid w:val="0"/>
              </w:rPr>
              <w:t>PAC</w:t>
            </w:r>
          </w:p>
        </w:tc>
        <w:tc>
          <w:tcPr>
            <w:tcW w:w="3402" w:type="dxa"/>
          </w:tcPr>
          <w:p w14:paraId="64D70482" w14:textId="77777777" w:rsidR="002F64E5" w:rsidRDefault="002F64E5" w:rsidP="00F05ABE">
            <w:r>
              <w:t>Phoenix Audio Controller Module: ACM(AHU) Module</w:t>
            </w:r>
          </w:p>
        </w:tc>
      </w:tr>
      <w:tr w:rsidR="002F64E5" w:rsidRPr="00185AC3" w14:paraId="6F57BD62" w14:textId="77777777" w:rsidTr="002F64E5">
        <w:tc>
          <w:tcPr>
            <w:tcW w:w="1389" w:type="dxa"/>
          </w:tcPr>
          <w:p w14:paraId="29CC8F65" w14:textId="77777777" w:rsidR="002F64E5" w:rsidRPr="00185AC3" w:rsidRDefault="002F64E5" w:rsidP="00F05ABE">
            <w:pPr>
              <w:ind w:right="142"/>
              <w:rPr>
                <w:rFonts w:cs="Arial"/>
                <w:snapToGrid w:val="0"/>
              </w:rPr>
            </w:pPr>
            <w:r w:rsidRPr="00F05ABE">
              <w:rPr>
                <w:rFonts w:cs="Arial"/>
                <w:snapToGrid w:val="0"/>
              </w:rPr>
              <w:t>PDC</w:t>
            </w:r>
          </w:p>
        </w:tc>
        <w:tc>
          <w:tcPr>
            <w:tcW w:w="3402" w:type="dxa"/>
          </w:tcPr>
          <w:p w14:paraId="27A5E411" w14:textId="77777777" w:rsidR="002F64E5" w:rsidRDefault="002F64E5" w:rsidP="00F05ABE">
            <w:r>
              <w:t>Phoenix Domain Controller Module: APIM_CDC</w:t>
            </w:r>
          </w:p>
        </w:tc>
      </w:tr>
      <w:tr w:rsidR="002F64E5" w:rsidRPr="00185AC3" w14:paraId="0E2D7ECA" w14:textId="77777777" w:rsidTr="002F64E5">
        <w:tc>
          <w:tcPr>
            <w:tcW w:w="1389" w:type="dxa"/>
          </w:tcPr>
          <w:p w14:paraId="14093A3C" w14:textId="77777777" w:rsidR="002F64E5" w:rsidRPr="00185AC3" w:rsidRDefault="002F64E5" w:rsidP="00F05ABE">
            <w:pPr>
              <w:ind w:right="142"/>
              <w:rPr>
                <w:rFonts w:cs="Arial"/>
                <w:snapToGrid w:val="0"/>
              </w:rPr>
            </w:pPr>
            <w:r w:rsidRPr="00F05ABE">
              <w:rPr>
                <w:rFonts w:cs="Arial"/>
                <w:snapToGrid w:val="0"/>
              </w:rPr>
              <w:t>RACM</w:t>
            </w:r>
          </w:p>
        </w:tc>
        <w:tc>
          <w:tcPr>
            <w:tcW w:w="3402" w:type="dxa"/>
          </w:tcPr>
          <w:p w14:paraId="410BDD59" w14:textId="77777777" w:rsidR="002F64E5" w:rsidRDefault="002F64E5" w:rsidP="00F05ABE">
            <w:r>
              <w:t>Rear Audio Control Module</w:t>
            </w:r>
          </w:p>
        </w:tc>
      </w:tr>
      <w:tr w:rsidR="002F64E5" w:rsidRPr="00185AC3" w14:paraId="2381970A" w14:textId="77777777" w:rsidTr="002F64E5">
        <w:tc>
          <w:tcPr>
            <w:tcW w:w="1389" w:type="dxa"/>
          </w:tcPr>
          <w:p w14:paraId="0265C29C" w14:textId="77777777" w:rsidR="002F64E5" w:rsidRPr="00185AC3" w:rsidRDefault="002F64E5" w:rsidP="00F05ABE">
            <w:pPr>
              <w:ind w:right="142"/>
              <w:rPr>
                <w:rFonts w:cs="Arial"/>
                <w:snapToGrid w:val="0"/>
              </w:rPr>
            </w:pPr>
            <w:r w:rsidRPr="00F05ABE">
              <w:rPr>
                <w:rFonts w:cs="Arial"/>
                <w:snapToGrid w:val="0"/>
              </w:rPr>
              <w:t>SDARS</w:t>
            </w:r>
          </w:p>
        </w:tc>
        <w:tc>
          <w:tcPr>
            <w:tcW w:w="3402" w:type="dxa"/>
          </w:tcPr>
          <w:p w14:paraId="14E78921" w14:textId="77777777" w:rsidR="002F64E5" w:rsidRDefault="002F64E5" w:rsidP="00F05ABE">
            <w:r>
              <w:t>Satellite Digital Audio Receiver System</w:t>
            </w:r>
          </w:p>
        </w:tc>
      </w:tr>
      <w:tr w:rsidR="002F64E5" w:rsidRPr="00185AC3" w14:paraId="3820C5E4" w14:textId="77777777" w:rsidTr="002F64E5">
        <w:tc>
          <w:tcPr>
            <w:tcW w:w="1389" w:type="dxa"/>
          </w:tcPr>
          <w:p w14:paraId="3D8C2D0E" w14:textId="77777777" w:rsidR="002F64E5" w:rsidRPr="00185AC3" w:rsidRDefault="002F64E5" w:rsidP="00F05ABE">
            <w:pPr>
              <w:ind w:right="142"/>
              <w:rPr>
                <w:rFonts w:cs="Arial"/>
                <w:snapToGrid w:val="0"/>
              </w:rPr>
            </w:pPr>
            <w:r w:rsidRPr="00F05ABE">
              <w:rPr>
                <w:rFonts w:cs="Arial"/>
                <w:snapToGrid w:val="0"/>
              </w:rPr>
              <w:t>TA</w:t>
            </w:r>
          </w:p>
        </w:tc>
        <w:tc>
          <w:tcPr>
            <w:tcW w:w="3402" w:type="dxa"/>
          </w:tcPr>
          <w:p w14:paraId="45A9446F" w14:textId="77777777" w:rsidR="002F64E5" w:rsidRDefault="002F64E5" w:rsidP="00F05ABE">
            <w:r>
              <w:t xml:space="preserve">Traffic Announcement </w:t>
            </w:r>
          </w:p>
        </w:tc>
      </w:tr>
      <w:tr w:rsidR="002F64E5" w:rsidRPr="00185AC3" w14:paraId="4111F2F2" w14:textId="77777777" w:rsidTr="002F64E5">
        <w:tc>
          <w:tcPr>
            <w:tcW w:w="1389" w:type="dxa"/>
          </w:tcPr>
          <w:p w14:paraId="5C548AF3" w14:textId="77777777" w:rsidR="002F64E5" w:rsidRPr="00185AC3" w:rsidRDefault="002F64E5" w:rsidP="00F05ABE">
            <w:pPr>
              <w:ind w:right="142"/>
              <w:rPr>
                <w:rFonts w:cs="Arial"/>
                <w:snapToGrid w:val="0"/>
              </w:rPr>
            </w:pPr>
            <w:r w:rsidRPr="00F05ABE">
              <w:rPr>
                <w:rFonts w:cs="Arial"/>
                <w:snapToGrid w:val="0"/>
              </w:rPr>
              <w:t>VR</w:t>
            </w:r>
          </w:p>
        </w:tc>
        <w:tc>
          <w:tcPr>
            <w:tcW w:w="3402" w:type="dxa"/>
          </w:tcPr>
          <w:p w14:paraId="3263854A" w14:textId="77777777" w:rsidR="002F64E5" w:rsidRDefault="002F64E5" w:rsidP="00F05ABE">
            <w:r>
              <w:t>Voice Recognition</w:t>
            </w:r>
          </w:p>
        </w:tc>
      </w:tr>
    </w:tbl>
    <w:p w14:paraId="68A1FE89" w14:textId="77777777" w:rsidR="00072314" w:rsidRPr="00185AC3" w:rsidRDefault="00072314" w:rsidP="00072314">
      <w:pPr>
        <w:pStyle w:val="Caption"/>
        <w:rPr>
          <w:lang w:val="en-GB"/>
        </w:rPr>
      </w:pPr>
      <w:bookmarkStart w:id="29" w:name="_Toc35000661"/>
      <w:bookmarkStart w:id="30" w:name="_Toc5201084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29"/>
      <w:bookmarkEnd w:id="30"/>
    </w:p>
    <w:p w14:paraId="29AEB8B2" w14:textId="77777777" w:rsidR="00072314" w:rsidRPr="009E3B7C" w:rsidRDefault="00072314" w:rsidP="00072314">
      <w:pPr>
        <w:rPr>
          <w:rFonts w:cs="Arial"/>
        </w:rPr>
      </w:pPr>
    </w:p>
    <w:p w14:paraId="2EF03FDC" w14:textId="77777777" w:rsidR="00072314" w:rsidRPr="0008696C" w:rsidRDefault="00072314" w:rsidP="00072314">
      <w:pPr>
        <w:pStyle w:val="Heading1"/>
        <w:tabs>
          <w:tab w:val="clear" w:pos="540"/>
          <w:tab w:val="num" w:pos="432"/>
        </w:tabs>
        <w:rPr>
          <w:lang w:val="en-GB"/>
        </w:rPr>
      </w:pPr>
      <w:bookmarkStart w:id="31" w:name="_Toc35000570"/>
      <w:r w:rsidRPr="0008696C">
        <w:rPr>
          <w:lang w:val="en-GB"/>
        </w:rPr>
        <w:lastRenderedPageBreak/>
        <w:t xml:space="preserve">Feature Implementation </w:t>
      </w:r>
      <w:r>
        <w:rPr>
          <w:lang w:val="en-GB"/>
        </w:rPr>
        <w:t>Overview</w:t>
      </w:r>
      <w:bookmarkEnd w:id="31"/>
    </w:p>
    <w:p w14:paraId="51CEA16E" w14:textId="77777777" w:rsidR="00072314" w:rsidRPr="00B53B74" w:rsidRDefault="00072314" w:rsidP="00072314">
      <w:pPr>
        <w:pStyle w:val="Heading2"/>
        <w:spacing w:before="240"/>
      </w:pPr>
      <w:bookmarkStart w:id="32" w:name="_Toc35000571"/>
      <w:r w:rsidRPr="00B53B74">
        <w:t>Description</w:t>
      </w:r>
      <w:bookmarkEnd w:id="32"/>
    </w:p>
    <w:p w14:paraId="7F13CFE0" w14:textId="77777777" w:rsidR="00072314" w:rsidRDefault="00072314" w:rsidP="00072314"/>
    <w:p w14:paraId="361AB930" w14:textId="77777777" w:rsidR="00DD7905" w:rsidRPr="008B0AFE" w:rsidRDefault="00DD7905" w:rsidP="00DD7905">
      <w:pPr>
        <w:pStyle w:val="RERequirement"/>
        <w:spacing w:after="0"/>
      </w:pPr>
      <w:r w:rsidRPr="008B0AFE">
        <w:t xml:space="preserve"> MySeatSpace</w:t>
      </w:r>
    </w:p>
    <w:p w14:paraId="17ED52A4" w14:textId="643F0B3F" w:rsidR="003031D6" w:rsidRDefault="003031D6" w:rsidP="003031D6">
      <w:pPr>
        <w:rPr>
          <w:rFonts w:cs="Arial"/>
        </w:rPr>
      </w:pPr>
      <w:r>
        <w:rPr>
          <w:rFonts w:cs="Arial"/>
        </w:rPr>
        <w:t>The feature looks to improve each customers’ individual entertainment and communication experience. This is accomplished by giving customers an isolated immerse audio experience, enabling zones in the vehicle to have to their own audio source while minimizing distraction to others in the vehicle. This feature further enables in-car communication, private phone calls, media stream sharing, and audio enhancements.</w:t>
      </w:r>
    </w:p>
    <w:p w14:paraId="06880C90" w14:textId="77777777" w:rsidR="003031D6" w:rsidRDefault="003031D6" w:rsidP="003031D6">
      <w:pPr>
        <w:rPr>
          <w:rFonts w:cs="Arial"/>
        </w:rPr>
      </w:pPr>
      <w:r>
        <w:rPr>
          <w:rFonts w:cs="Arial"/>
        </w:rPr>
        <w:t>1. Multiple simultaneous connections/controls</w:t>
      </w:r>
    </w:p>
    <w:p w14:paraId="2C569F85" w14:textId="77777777" w:rsidR="003031D6" w:rsidRDefault="003031D6" w:rsidP="003031D6">
      <w:pPr>
        <w:rPr>
          <w:rFonts w:cs="Arial"/>
        </w:rPr>
      </w:pPr>
      <w:r>
        <w:rPr>
          <w:rFonts w:cs="Arial"/>
        </w:rPr>
        <w:t>•       System allows for per zone personalized audio experiences.</w:t>
      </w:r>
    </w:p>
    <w:p w14:paraId="1232756E" w14:textId="77777777" w:rsidR="003031D6" w:rsidRDefault="003031D6" w:rsidP="003031D6">
      <w:pPr>
        <w:rPr>
          <w:rFonts w:cs="Arial"/>
        </w:rPr>
      </w:pPr>
      <w:r>
        <w:rPr>
          <w:rFonts w:cs="Arial"/>
        </w:rPr>
        <w:t>•       Audio and media streaming as well as private phone calls are contained to one seat without affecting others</w:t>
      </w:r>
    </w:p>
    <w:p w14:paraId="34CFB4B5" w14:textId="77777777" w:rsidR="003031D6" w:rsidRDefault="003031D6" w:rsidP="003031D6">
      <w:pPr>
        <w:rPr>
          <w:rFonts w:cs="Arial"/>
        </w:rPr>
      </w:pPr>
      <w:r>
        <w:rPr>
          <w:rFonts w:cs="Arial"/>
        </w:rPr>
        <w:t>•       Chimes and prompts can be sent to the appropriate seat without interrupting the entire vehicle.</w:t>
      </w:r>
    </w:p>
    <w:p w14:paraId="1F5462FD" w14:textId="77777777" w:rsidR="003031D6" w:rsidRDefault="003031D6" w:rsidP="003031D6">
      <w:pPr>
        <w:rPr>
          <w:rFonts w:cs="Arial"/>
        </w:rPr>
      </w:pPr>
      <w:r>
        <w:rPr>
          <w:rFonts w:cs="Arial"/>
        </w:rPr>
        <w:t>2. Media sharing and enhanced in-vehicle communication</w:t>
      </w:r>
    </w:p>
    <w:p w14:paraId="03665895" w14:textId="77777777" w:rsidR="003031D6" w:rsidRDefault="003031D6" w:rsidP="003031D6">
      <w:pPr>
        <w:rPr>
          <w:rFonts w:cs="Arial"/>
        </w:rPr>
      </w:pPr>
      <w:r>
        <w:rPr>
          <w:rFonts w:cs="Arial"/>
        </w:rPr>
        <w:t>•       Allows for improved two-way row-to-row communication by amplifying occupant speech.</w:t>
      </w:r>
    </w:p>
    <w:p w14:paraId="08610959" w14:textId="77777777" w:rsidR="003031D6" w:rsidRDefault="003031D6" w:rsidP="003031D6">
      <w:pPr>
        <w:rPr>
          <w:rFonts w:cs="Arial"/>
        </w:rPr>
      </w:pPr>
      <w:r>
        <w:rPr>
          <w:rFonts w:cs="Arial"/>
        </w:rPr>
        <w:t>•       Allows for one-way communication for driver announcements</w:t>
      </w:r>
    </w:p>
    <w:p w14:paraId="0DB05E2C" w14:textId="77777777" w:rsidR="003031D6" w:rsidRDefault="003031D6" w:rsidP="003031D6">
      <w:pPr>
        <w:rPr>
          <w:rFonts w:cs="Arial"/>
        </w:rPr>
      </w:pPr>
      <w:r>
        <w:rPr>
          <w:rFonts w:cs="Arial"/>
        </w:rPr>
        <w:t>•       Users can share their media content with others in the vehicle</w:t>
      </w:r>
    </w:p>
    <w:p w14:paraId="4219725C" w14:textId="77777777" w:rsidR="003031D6" w:rsidRDefault="003031D6" w:rsidP="003031D6">
      <w:pPr>
        <w:rPr>
          <w:rFonts w:cs="Arial"/>
        </w:rPr>
      </w:pPr>
      <w:r>
        <w:rPr>
          <w:rFonts w:cs="Arial"/>
        </w:rPr>
        <w:t>3. Realtime control inside the vehicle</w:t>
      </w:r>
    </w:p>
    <w:p w14:paraId="65450BFC" w14:textId="77777777" w:rsidR="003031D6" w:rsidRDefault="003031D6" w:rsidP="003031D6">
      <w:pPr>
        <w:rPr>
          <w:rFonts w:cs="Arial"/>
        </w:rPr>
      </w:pPr>
      <w:r>
        <w:rPr>
          <w:rFonts w:cs="Arial"/>
        </w:rPr>
        <w:t>•       Allows control of personalized seat environment</w:t>
      </w:r>
    </w:p>
    <w:p w14:paraId="24E9B736" w14:textId="77777777" w:rsidR="003031D6" w:rsidRDefault="003031D6" w:rsidP="003031D6">
      <w:pPr>
        <w:rPr>
          <w:rFonts w:cs="Arial"/>
        </w:rPr>
      </w:pPr>
      <w:r>
        <w:rPr>
          <w:rFonts w:cs="Arial"/>
        </w:rPr>
        <w:t>•       Climate, lighting and seat controls can be managed by an app on user’s phone(URC).</w:t>
      </w:r>
    </w:p>
    <w:p w14:paraId="289A2992" w14:textId="77777777" w:rsidR="00DD7905" w:rsidRDefault="00DD7905" w:rsidP="00DD7905"/>
    <w:p w14:paraId="3D397D90" w14:textId="77777777" w:rsidR="00DD7905" w:rsidRPr="00226250" w:rsidRDefault="00DD7905" w:rsidP="00072314"/>
    <w:p w14:paraId="6192C7A4" w14:textId="77777777" w:rsidR="00072314" w:rsidRDefault="00072314" w:rsidP="00072314">
      <w:pPr>
        <w:pStyle w:val="Heading2"/>
        <w:spacing w:before="240"/>
        <w:rPr>
          <w:lang w:val="en-GB"/>
        </w:rPr>
      </w:pPr>
      <w:bookmarkStart w:id="33" w:name="_Toc35000572"/>
      <w:r w:rsidRPr="0008696C">
        <w:rPr>
          <w:lang w:val="en-GB"/>
        </w:rPr>
        <w:t xml:space="preserve">Input </w:t>
      </w:r>
      <w:r>
        <w:rPr>
          <w:lang w:val="en-GB"/>
        </w:rPr>
        <w:t>Requirements/Documents</w:t>
      </w:r>
      <w:bookmarkEnd w:id="33"/>
    </w:p>
    <w:p w14:paraId="5701BF9C" w14:textId="77777777" w:rsidR="00072314" w:rsidRDefault="00072314" w:rsidP="00072314">
      <w:pPr>
        <w:rPr>
          <w:rStyle w:val="SubtleEmphasis"/>
        </w:rPr>
      </w:pPr>
    </w:p>
    <w:p w14:paraId="7920A620"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7535999F" w14:textId="77777777" w:rsidTr="001D18E6">
        <w:trPr>
          <w:trHeight w:val="20"/>
        </w:trPr>
        <w:tc>
          <w:tcPr>
            <w:tcW w:w="1560" w:type="dxa"/>
            <w:shd w:val="clear" w:color="auto" w:fill="D9D9D9" w:themeFill="background1" w:themeFillShade="D9"/>
          </w:tcPr>
          <w:p w14:paraId="74920D63"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2218813C"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21228E6D"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45BEA4D8"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3DC6C39E"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D4B5360" w14:textId="77777777" w:rsidR="00072314" w:rsidRDefault="00072314" w:rsidP="001D18E6">
            <w:pPr>
              <w:rPr>
                <w:rFonts w:ascii="Helvetica" w:hAnsi="Helvetica" w:cs="Helvetica"/>
                <w:b/>
              </w:rPr>
            </w:pPr>
            <w:r>
              <w:rPr>
                <w:rFonts w:ascii="Helvetica" w:hAnsi="Helvetica" w:cs="Helvetica"/>
                <w:b/>
              </w:rPr>
              <w:t>Derived Requirement</w:t>
            </w:r>
          </w:p>
          <w:p w14:paraId="1DCA4E96"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2ACCCD12" w14:textId="77777777" w:rsidTr="001D18E6">
        <w:trPr>
          <w:trHeight w:val="20"/>
        </w:trPr>
        <w:tc>
          <w:tcPr>
            <w:tcW w:w="10206" w:type="dxa"/>
            <w:gridSpan w:val="4"/>
            <w:shd w:val="clear" w:color="auto" w:fill="F2F2F2" w:themeFill="background1" w:themeFillShade="F2"/>
          </w:tcPr>
          <w:p w14:paraId="24534D64"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1382F1F" w14:textId="77777777" w:rsidTr="001D18E6">
        <w:trPr>
          <w:trHeight w:val="20"/>
        </w:trPr>
        <w:tc>
          <w:tcPr>
            <w:tcW w:w="1560" w:type="dxa"/>
          </w:tcPr>
          <w:p w14:paraId="0DE3F9EB" w14:textId="77777777" w:rsidR="00072314" w:rsidRPr="00D410AE" w:rsidRDefault="00072314" w:rsidP="001D18E6">
            <w:pPr>
              <w:rPr>
                <w:rFonts w:cs="Arial"/>
              </w:rPr>
            </w:pPr>
          </w:p>
        </w:tc>
        <w:tc>
          <w:tcPr>
            <w:tcW w:w="2693" w:type="dxa"/>
          </w:tcPr>
          <w:p w14:paraId="161F19C4" w14:textId="29C04D56" w:rsidR="00072314" w:rsidRPr="00D410AE" w:rsidRDefault="00072314" w:rsidP="001D18E6">
            <w:pPr>
              <w:rPr>
                <w:rFonts w:cs="Arial"/>
              </w:rPr>
            </w:pPr>
          </w:p>
        </w:tc>
        <w:tc>
          <w:tcPr>
            <w:tcW w:w="2693" w:type="dxa"/>
          </w:tcPr>
          <w:p w14:paraId="422C2F79" w14:textId="16C11A61" w:rsidR="00072314" w:rsidRPr="00D410AE" w:rsidRDefault="00072314" w:rsidP="001D18E6">
            <w:pPr>
              <w:rPr>
                <w:rFonts w:cs="Arial"/>
              </w:rPr>
            </w:pPr>
          </w:p>
        </w:tc>
        <w:tc>
          <w:tcPr>
            <w:tcW w:w="3260" w:type="dxa"/>
          </w:tcPr>
          <w:p w14:paraId="3426026F" w14:textId="19C4320F" w:rsidR="00072314" w:rsidRDefault="00072314" w:rsidP="001D18E6">
            <w:pPr>
              <w:rPr>
                <w:rFonts w:cs="Arial"/>
              </w:rPr>
            </w:pPr>
          </w:p>
        </w:tc>
      </w:tr>
      <w:tr w:rsidR="00072314" w:rsidRPr="007C20FA" w14:paraId="1B2C60AF" w14:textId="77777777" w:rsidTr="001D18E6">
        <w:trPr>
          <w:trHeight w:val="20"/>
        </w:trPr>
        <w:tc>
          <w:tcPr>
            <w:tcW w:w="1560" w:type="dxa"/>
          </w:tcPr>
          <w:p w14:paraId="53748716" w14:textId="77777777" w:rsidR="00072314" w:rsidRPr="00D410AE" w:rsidRDefault="00072314" w:rsidP="001D18E6">
            <w:pPr>
              <w:rPr>
                <w:rFonts w:cs="Arial"/>
              </w:rPr>
            </w:pPr>
          </w:p>
        </w:tc>
        <w:tc>
          <w:tcPr>
            <w:tcW w:w="2693" w:type="dxa"/>
          </w:tcPr>
          <w:p w14:paraId="386F3421" w14:textId="77777777" w:rsidR="00072314" w:rsidRDefault="00072314" w:rsidP="001D18E6">
            <w:pPr>
              <w:rPr>
                <w:rFonts w:cs="Arial"/>
              </w:rPr>
            </w:pPr>
          </w:p>
        </w:tc>
        <w:tc>
          <w:tcPr>
            <w:tcW w:w="2693" w:type="dxa"/>
          </w:tcPr>
          <w:p w14:paraId="1D2FA75D" w14:textId="77777777" w:rsidR="00072314" w:rsidRDefault="00072314" w:rsidP="001D18E6">
            <w:pPr>
              <w:rPr>
                <w:rFonts w:cs="Arial"/>
              </w:rPr>
            </w:pPr>
          </w:p>
        </w:tc>
        <w:tc>
          <w:tcPr>
            <w:tcW w:w="3260" w:type="dxa"/>
          </w:tcPr>
          <w:p w14:paraId="4834584D" w14:textId="77777777" w:rsidR="00072314" w:rsidRDefault="00072314" w:rsidP="001D18E6">
            <w:pPr>
              <w:rPr>
                <w:rFonts w:cs="Arial"/>
              </w:rPr>
            </w:pPr>
          </w:p>
        </w:tc>
      </w:tr>
      <w:tr w:rsidR="00072314" w:rsidRPr="007C20FA" w14:paraId="7B821613" w14:textId="77777777" w:rsidTr="001D18E6">
        <w:trPr>
          <w:trHeight w:val="20"/>
        </w:trPr>
        <w:tc>
          <w:tcPr>
            <w:tcW w:w="10206" w:type="dxa"/>
            <w:gridSpan w:val="4"/>
            <w:shd w:val="clear" w:color="auto" w:fill="F2F2F2" w:themeFill="background1" w:themeFillShade="F2"/>
          </w:tcPr>
          <w:p w14:paraId="1085E3D5"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0F301DAD" w14:textId="77777777" w:rsidTr="001D18E6">
        <w:trPr>
          <w:trHeight w:val="20"/>
        </w:trPr>
        <w:tc>
          <w:tcPr>
            <w:tcW w:w="1560" w:type="dxa"/>
          </w:tcPr>
          <w:p w14:paraId="4895E3D8" w14:textId="77777777" w:rsidR="00072314" w:rsidRPr="00D410AE" w:rsidRDefault="00072314" w:rsidP="001D18E6">
            <w:pPr>
              <w:rPr>
                <w:rFonts w:cs="Arial"/>
              </w:rPr>
            </w:pPr>
          </w:p>
        </w:tc>
        <w:tc>
          <w:tcPr>
            <w:tcW w:w="2693" w:type="dxa"/>
          </w:tcPr>
          <w:p w14:paraId="3952A292" w14:textId="5163ACA4" w:rsidR="00072314" w:rsidRPr="00D410AE" w:rsidRDefault="00072314" w:rsidP="001D18E6">
            <w:pPr>
              <w:rPr>
                <w:rFonts w:cs="Arial"/>
              </w:rPr>
            </w:pPr>
          </w:p>
        </w:tc>
        <w:tc>
          <w:tcPr>
            <w:tcW w:w="2693" w:type="dxa"/>
          </w:tcPr>
          <w:p w14:paraId="3233915C" w14:textId="77777777" w:rsidR="00072314" w:rsidRPr="00D410AE" w:rsidRDefault="00072314" w:rsidP="001D18E6">
            <w:pPr>
              <w:rPr>
                <w:rFonts w:cs="Arial"/>
              </w:rPr>
            </w:pPr>
          </w:p>
        </w:tc>
        <w:tc>
          <w:tcPr>
            <w:tcW w:w="3260" w:type="dxa"/>
          </w:tcPr>
          <w:p w14:paraId="7F5C337C" w14:textId="77777777" w:rsidR="00072314" w:rsidRDefault="00072314" w:rsidP="001D18E6">
            <w:pPr>
              <w:rPr>
                <w:rFonts w:cs="Arial"/>
              </w:rPr>
            </w:pPr>
          </w:p>
        </w:tc>
      </w:tr>
      <w:tr w:rsidR="00072314" w:rsidRPr="007C20FA" w14:paraId="21FDC238" w14:textId="77777777" w:rsidTr="001D18E6">
        <w:trPr>
          <w:trHeight w:val="20"/>
        </w:trPr>
        <w:tc>
          <w:tcPr>
            <w:tcW w:w="1560" w:type="dxa"/>
          </w:tcPr>
          <w:p w14:paraId="43EF329D" w14:textId="77777777" w:rsidR="00072314" w:rsidRDefault="00072314" w:rsidP="001D18E6">
            <w:pPr>
              <w:rPr>
                <w:rFonts w:cs="Arial"/>
              </w:rPr>
            </w:pPr>
          </w:p>
        </w:tc>
        <w:tc>
          <w:tcPr>
            <w:tcW w:w="2693" w:type="dxa"/>
          </w:tcPr>
          <w:p w14:paraId="4A7596CA" w14:textId="77777777" w:rsidR="00072314" w:rsidRDefault="00072314" w:rsidP="001D18E6">
            <w:pPr>
              <w:rPr>
                <w:rFonts w:cs="Arial"/>
              </w:rPr>
            </w:pPr>
          </w:p>
        </w:tc>
        <w:tc>
          <w:tcPr>
            <w:tcW w:w="2693" w:type="dxa"/>
          </w:tcPr>
          <w:p w14:paraId="1C26907D" w14:textId="77777777" w:rsidR="00072314" w:rsidRDefault="00072314" w:rsidP="001D18E6">
            <w:pPr>
              <w:rPr>
                <w:rFonts w:cs="Arial"/>
              </w:rPr>
            </w:pPr>
          </w:p>
        </w:tc>
        <w:tc>
          <w:tcPr>
            <w:tcW w:w="3260" w:type="dxa"/>
          </w:tcPr>
          <w:p w14:paraId="0E81BB5E" w14:textId="77777777" w:rsidR="00072314" w:rsidRDefault="00072314" w:rsidP="001D18E6">
            <w:pPr>
              <w:rPr>
                <w:rFonts w:cs="Arial"/>
              </w:rPr>
            </w:pPr>
          </w:p>
        </w:tc>
      </w:tr>
      <w:tr w:rsidR="00072314" w:rsidRPr="007C20FA" w14:paraId="59ED9481" w14:textId="77777777" w:rsidTr="001D18E6">
        <w:trPr>
          <w:trHeight w:val="20"/>
        </w:trPr>
        <w:tc>
          <w:tcPr>
            <w:tcW w:w="10206" w:type="dxa"/>
            <w:gridSpan w:val="4"/>
            <w:shd w:val="clear" w:color="auto" w:fill="F2F2F2" w:themeFill="background1" w:themeFillShade="F2"/>
          </w:tcPr>
          <w:p w14:paraId="1F10933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9550B4" w:rsidRPr="007C20FA" w14:paraId="679028C3" w14:textId="77777777" w:rsidTr="001D18E6">
        <w:trPr>
          <w:trHeight w:val="20"/>
        </w:trPr>
        <w:tc>
          <w:tcPr>
            <w:tcW w:w="1560" w:type="dxa"/>
          </w:tcPr>
          <w:p w14:paraId="0A66F0AF" w14:textId="77777777" w:rsidR="009550B4" w:rsidRDefault="009550B4" w:rsidP="001D18E6">
            <w:pPr>
              <w:rPr>
                <w:rFonts w:cs="Arial"/>
              </w:rPr>
            </w:pPr>
          </w:p>
        </w:tc>
        <w:tc>
          <w:tcPr>
            <w:tcW w:w="2693" w:type="dxa"/>
          </w:tcPr>
          <w:p w14:paraId="2A2C188E" w14:textId="77777777" w:rsidR="009550B4" w:rsidRDefault="009550B4" w:rsidP="001D18E6">
            <w:pPr>
              <w:rPr>
                <w:rFonts w:cs="Arial"/>
              </w:rPr>
            </w:pPr>
          </w:p>
        </w:tc>
        <w:tc>
          <w:tcPr>
            <w:tcW w:w="2693" w:type="dxa"/>
          </w:tcPr>
          <w:p w14:paraId="78B6D527" w14:textId="77777777" w:rsidR="009550B4" w:rsidRPr="004D0563" w:rsidRDefault="009550B4" w:rsidP="004D0563">
            <w:pPr>
              <w:rPr>
                <w:rFonts w:cs="Arial"/>
              </w:rPr>
            </w:pPr>
          </w:p>
        </w:tc>
        <w:tc>
          <w:tcPr>
            <w:tcW w:w="3260" w:type="dxa"/>
          </w:tcPr>
          <w:p w14:paraId="191C23A5" w14:textId="77777777" w:rsidR="009550B4" w:rsidRDefault="009550B4" w:rsidP="001D18E6">
            <w:pPr>
              <w:rPr>
                <w:rFonts w:cs="Arial"/>
              </w:rPr>
            </w:pPr>
          </w:p>
        </w:tc>
      </w:tr>
      <w:tr w:rsidR="00072314" w:rsidRPr="007C20FA" w14:paraId="4FAD218B" w14:textId="77777777" w:rsidTr="001D18E6">
        <w:trPr>
          <w:trHeight w:val="20"/>
        </w:trPr>
        <w:tc>
          <w:tcPr>
            <w:tcW w:w="10206" w:type="dxa"/>
            <w:gridSpan w:val="4"/>
            <w:shd w:val="clear" w:color="auto" w:fill="F2F2F2" w:themeFill="background1" w:themeFillShade="F2"/>
          </w:tcPr>
          <w:p w14:paraId="2078A70B"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2E0D5CCD" w14:textId="77777777" w:rsidTr="001D18E6">
        <w:trPr>
          <w:trHeight w:val="20"/>
        </w:trPr>
        <w:tc>
          <w:tcPr>
            <w:tcW w:w="1560" w:type="dxa"/>
          </w:tcPr>
          <w:p w14:paraId="3FECB573" w14:textId="77777777" w:rsidR="00072314" w:rsidRPr="00D410AE" w:rsidRDefault="00072314" w:rsidP="001D18E6">
            <w:pPr>
              <w:rPr>
                <w:rFonts w:cs="Arial"/>
              </w:rPr>
            </w:pPr>
          </w:p>
        </w:tc>
        <w:tc>
          <w:tcPr>
            <w:tcW w:w="2693" w:type="dxa"/>
          </w:tcPr>
          <w:p w14:paraId="76F9E274" w14:textId="77777777" w:rsidR="00072314" w:rsidRPr="00D410AE" w:rsidRDefault="00072314" w:rsidP="001D18E6">
            <w:pPr>
              <w:rPr>
                <w:rFonts w:cs="Arial"/>
              </w:rPr>
            </w:pPr>
          </w:p>
        </w:tc>
        <w:tc>
          <w:tcPr>
            <w:tcW w:w="2693" w:type="dxa"/>
          </w:tcPr>
          <w:p w14:paraId="6B7168A2" w14:textId="77777777" w:rsidR="00072314" w:rsidRPr="00D410AE" w:rsidRDefault="00072314" w:rsidP="001D18E6">
            <w:pPr>
              <w:rPr>
                <w:rFonts w:cs="Arial"/>
              </w:rPr>
            </w:pPr>
          </w:p>
        </w:tc>
        <w:tc>
          <w:tcPr>
            <w:tcW w:w="3260" w:type="dxa"/>
          </w:tcPr>
          <w:p w14:paraId="78C80FA6" w14:textId="77777777" w:rsidR="00072314" w:rsidRPr="00D410AE" w:rsidRDefault="00072314" w:rsidP="001D18E6">
            <w:pPr>
              <w:rPr>
                <w:rFonts w:cs="Arial"/>
              </w:rPr>
            </w:pPr>
          </w:p>
        </w:tc>
      </w:tr>
      <w:tr w:rsidR="00072314" w:rsidRPr="007C20FA" w14:paraId="170E4243" w14:textId="77777777" w:rsidTr="001D18E6">
        <w:trPr>
          <w:trHeight w:val="20"/>
        </w:trPr>
        <w:tc>
          <w:tcPr>
            <w:tcW w:w="10206" w:type="dxa"/>
            <w:gridSpan w:val="4"/>
            <w:shd w:val="clear" w:color="auto" w:fill="F2F2F2" w:themeFill="background1" w:themeFillShade="F2"/>
          </w:tcPr>
          <w:p w14:paraId="51ADE3F0"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2779A7B1" w14:textId="77777777" w:rsidTr="00A25D2E">
        <w:trPr>
          <w:trHeight w:val="20"/>
        </w:trPr>
        <w:tc>
          <w:tcPr>
            <w:tcW w:w="1560" w:type="dxa"/>
          </w:tcPr>
          <w:p w14:paraId="1910B02D" w14:textId="77777777" w:rsidR="009550B4" w:rsidRDefault="009550B4" w:rsidP="00A25D2E">
            <w:pPr>
              <w:rPr>
                <w:rFonts w:cs="Arial"/>
              </w:rPr>
            </w:pPr>
          </w:p>
        </w:tc>
        <w:tc>
          <w:tcPr>
            <w:tcW w:w="2693" w:type="dxa"/>
          </w:tcPr>
          <w:p w14:paraId="30436BCA" w14:textId="77777777" w:rsidR="009550B4" w:rsidRDefault="009550B4" w:rsidP="00A25D2E">
            <w:pPr>
              <w:rPr>
                <w:rFonts w:cs="Arial"/>
              </w:rPr>
            </w:pPr>
          </w:p>
        </w:tc>
        <w:tc>
          <w:tcPr>
            <w:tcW w:w="2693" w:type="dxa"/>
          </w:tcPr>
          <w:p w14:paraId="258AFC20" w14:textId="77777777" w:rsidR="009550B4" w:rsidRPr="004D0563" w:rsidRDefault="009550B4" w:rsidP="00A25D2E">
            <w:pPr>
              <w:rPr>
                <w:rFonts w:cs="Arial"/>
              </w:rPr>
            </w:pPr>
          </w:p>
        </w:tc>
        <w:tc>
          <w:tcPr>
            <w:tcW w:w="3260" w:type="dxa"/>
          </w:tcPr>
          <w:p w14:paraId="5FF72600" w14:textId="77777777" w:rsidR="009550B4" w:rsidRDefault="009550B4" w:rsidP="00A25D2E">
            <w:pPr>
              <w:rPr>
                <w:rFonts w:cs="Arial"/>
              </w:rPr>
            </w:pPr>
          </w:p>
        </w:tc>
      </w:tr>
      <w:tr w:rsidR="00072314" w:rsidRPr="007C20FA" w14:paraId="5C4CF162" w14:textId="77777777" w:rsidTr="001D18E6">
        <w:trPr>
          <w:trHeight w:val="20"/>
        </w:trPr>
        <w:tc>
          <w:tcPr>
            <w:tcW w:w="1560" w:type="dxa"/>
          </w:tcPr>
          <w:p w14:paraId="0122F50A" w14:textId="77777777" w:rsidR="00072314" w:rsidRPr="00D410AE" w:rsidRDefault="00072314" w:rsidP="001D18E6">
            <w:pPr>
              <w:rPr>
                <w:rFonts w:cs="Arial"/>
              </w:rPr>
            </w:pPr>
          </w:p>
        </w:tc>
        <w:tc>
          <w:tcPr>
            <w:tcW w:w="2693" w:type="dxa"/>
          </w:tcPr>
          <w:p w14:paraId="351F3BE7" w14:textId="77777777" w:rsidR="00072314" w:rsidRDefault="00072314" w:rsidP="001D18E6">
            <w:pPr>
              <w:rPr>
                <w:rFonts w:cs="Arial"/>
              </w:rPr>
            </w:pPr>
          </w:p>
        </w:tc>
        <w:tc>
          <w:tcPr>
            <w:tcW w:w="2693" w:type="dxa"/>
          </w:tcPr>
          <w:p w14:paraId="0A49DA66" w14:textId="77777777" w:rsidR="00072314" w:rsidRPr="00D410AE" w:rsidRDefault="00072314" w:rsidP="001D18E6">
            <w:pPr>
              <w:rPr>
                <w:rFonts w:cs="Arial"/>
              </w:rPr>
            </w:pPr>
          </w:p>
        </w:tc>
        <w:tc>
          <w:tcPr>
            <w:tcW w:w="3260" w:type="dxa"/>
          </w:tcPr>
          <w:p w14:paraId="4E4C32FD" w14:textId="77777777" w:rsidR="00072314" w:rsidRPr="00D410AE" w:rsidRDefault="00072314" w:rsidP="001D18E6">
            <w:pPr>
              <w:rPr>
                <w:rFonts w:cs="Arial"/>
              </w:rPr>
            </w:pPr>
          </w:p>
        </w:tc>
      </w:tr>
    </w:tbl>
    <w:p w14:paraId="0ED51A1E" w14:textId="77777777" w:rsidR="00072314" w:rsidRPr="00C7649D" w:rsidRDefault="00E443A9" w:rsidP="00072314">
      <w:pPr>
        <w:pStyle w:val="Caption"/>
      </w:pPr>
      <w:bookmarkStart w:id="34" w:name="_Toc35000662"/>
      <w:bookmarkStart w:id="35"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rsidR="00072314">
        <w:t>Input Requirements/Documents</w:t>
      </w:r>
      <w:bookmarkEnd w:id="34"/>
      <w:bookmarkEnd w:id="35"/>
    </w:p>
    <w:p w14:paraId="20579863" w14:textId="77777777" w:rsidR="00072314" w:rsidRDefault="00072314" w:rsidP="00072314">
      <w:pPr>
        <w:pStyle w:val="Heading2"/>
        <w:keepNext/>
        <w:tabs>
          <w:tab w:val="clear" w:pos="709"/>
        </w:tabs>
        <w:spacing w:before="240"/>
        <w:ind w:left="578" w:hanging="578"/>
      </w:pPr>
      <w:bookmarkStart w:id="36" w:name="_Toc35000573"/>
      <w:r>
        <w:t>Lessons Learned</w:t>
      </w:r>
      <w:bookmarkEnd w:id="36"/>
    </w:p>
    <w:p w14:paraId="5B7DDD3D" w14:textId="77777777" w:rsidR="00E26B6B" w:rsidRPr="002755EC" w:rsidRDefault="00E26B6B" w:rsidP="00E26B6B">
      <w:pPr>
        <w:rPr>
          <w:rFonts w:cs="Arial"/>
        </w:rPr>
      </w:pPr>
    </w:p>
    <w:p w14:paraId="069D4DBF" w14:textId="77777777"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5BBC5108" w14:textId="77777777" w:rsidR="00072314" w:rsidRPr="00AE0397" w:rsidRDefault="00072314" w:rsidP="00072314">
      <w:pPr>
        <w:pStyle w:val="BodyText"/>
      </w:pPr>
    </w:p>
    <w:p w14:paraId="627D8608" w14:textId="77777777" w:rsidR="00072314" w:rsidRDefault="00072314" w:rsidP="00072314">
      <w:pPr>
        <w:pStyle w:val="Heading2"/>
        <w:spacing w:before="240"/>
        <w:rPr>
          <w:lang w:val="en-GB"/>
        </w:rPr>
      </w:pPr>
      <w:bookmarkStart w:id="37" w:name="_Toc35000574"/>
      <w:r w:rsidRPr="0008696C">
        <w:rPr>
          <w:lang w:val="en-GB"/>
        </w:rPr>
        <w:t>Assumptions</w:t>
      </w:r>
      <w:bookmarkEnd w:id="37"/>
    </w:p>
    <w:p w14:paraId="048BD0DA" w14:textId="77777777" w:rsidR="0050474F" w:rsidRPr="0059449D" w:rsidRDefault="0050474F" w:rsidP="0050474F">
      <w:pPr>
        <w:rPr>
          <w:highlight w:val="yellow"/>
        </w:rPr>
      </w:pPr>
    </w:p>
    <w:p w14:paraId="02D7FCE9" w14:textId="77777777" w:rsidR="0050474F" w:rsidRPr="00747176" w:rsidRDefault="0050474F" w:rsidP="0050474F">
      <w:pPr>
        <w:rPr>
          <w:color w:val="7F7F7F" w:themeColor="text1" w:themeTint="80"/>
        </w:rPr>
      </w:pPr>
      <w:r w:rsidRPr="00747176">
        <w:rPr>
          <w:color w:val="7F7F7F" w:themeColor="text1" w:themeTint="80"/>
        </w:rPr>
        <w:t>No Assumptions specified.</w:t>
      </w:r>
    </w:p>
    <w:p w14:paraId="330E3596" w14:textId="77777777" w:rsidR="00072314" w:rsidRPr="00F7196D" w:rsidRDefault="00072314" w:rsidP="00072314"/>
    <w:p w14:paraId="432A8526" w14:textId="77777777" w:rsidR="00072314" w:rsidRDefault="00072314" w:rsidP="00072314">
      <w:pPr>
        <w:pStyle w:val="Heading1"/>
        <w:tabs>
          <w:tab w:val="clear" w:pos="540"/>
          <w:tab w:val="num" w:pos="432"/>
        </w:tabs>
        <w:rPr>
          <w:lang w:val="en-GB"/>
        </w:rPr>
      </w:pPr>
      <w:bookmarkStart w:id="38" w:name="_Toc35000575"/>
      <w:r>
        <w:rPr>
          <w:lang w:val="en-GB"/>
        </w:rPr>
        <w:lastRenderedPageBreak/>
        <w:t>Feature Implementation Architecture</w:t>
      </w:r>
      <w:bookmarkEnd w:id="38"/>
    </w:p>
    <w:p w14:paraId="5142E27D" w14:textId="77777777" w:rsidR="00072314" w:rsidRPr="0008696C" w:rsidRDefault="00072314" w:rsidP="00072314">
      <w:pPr>
        <w:pStyle w:val="Heading2"/>
        <w:spacing w:before="240"/>
        <w:rPr>
          <w:lang w:val="en-GB"/>
        </w:rPr>
      </w:pPr>
      <w:bookmarkStart w:id="39" w:name="_Toc35000576"/>
      <w:r w:rsidRPr="0008696C">
        <w:rPr>
          <w:lang w:val="en-GB"/>
        </w:rPr>
        <w:t>Functional Architecture</w:t>
      </w:r>
      <w:bookmarkEnd w:id="39"/>
    </w:p>
    <w:p w14:paraId="0DF7AD87" w14:textId="77777777" w:rsidR="0022140F" w:rsidRPr="00720A45" w:rsidRDefault="0022140F" w:rsidP="00720A45">
      <w:pPr>
        <w:rPr>
          <w:rStyle w:val="SubtleEmphasis"/>
          <w:i w:val="0"/>
          <w:iCs w:val="0"/>
          <w:color w:val="auto"/>
          <w:highlight w:val="green"/>
        </w:rPr>
      </w:pPr>
    </w:p>
    <w:p w14:paraId="71C8DEE5" w14:textId="77777777" w:rsidR="003031D6" w:rsidRPr="003031D6" w:rsidRDefault="00072314" w:rsidP="003031D6">
      <w:pPr>
        <w:pStyle w:val="Heading3"/>
        <w:keepNext w:val="0"/>
        <w:tabs>
          <w:tab w:val="clear" w:pos="900"/>
          <w:tab w:val="left" w:pos="709"/>
          <w:tab w:val="left" w:pos="851"/>
        </w:tabs>
        <w:spacing w:before="240"/>
      </w:pPr>
      <w:bookmarkStart w:id="40" w:name="_Toc35000577"/>
      <w:r>
        <w:t>Description</w:t>
      </w:r>
      <w:bookmarkEnd w:id="40"/>
    </w:p>
    <w:p w14:paraId="5E0B24A3" w14:textId="77777777" w:rsidR="00E31117" w:rsidRDefault="00E31117" w:rsidP="00E31117"/>
    <w:p w14:paraId="42D27356" w14:textId="4E3089E5" w:rsidR="00E31117" w:rsidRDefault="00674B5C" w:rsidP="00674B5C">
      <w:pPr>
        <w:jc w:val="center"/>
      </w:pPr>
      <w:r>
        <w:object w:dxaOrig="1543" w:dyaOrig="995" w14:anchorId="45A36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55pt" o:ole="">
            <v:imagedata r:id="rId15" o:title=""/>
          </v:shape>
          <o:OLEObject Type="Embed" ProgID="AcroExch.Document.DC" ShapeID="_x0000_i1025" DrawAspect="Icon" ObjectID="_1691569457" r:id="rId16"/>
        </w:object>
      </w:r>
    </w:p>
    <w:p w14:paraId="1E9F8834" w14:textId="77777777" w:rsidR="00E31117" w:rsidRDefault="00E31117" w:rsidP="00E31117">
      <w:pPr>
        <w:jc w:val="center"/>
      </w:pPr>
      <w:r>
        <w:rPr>
          <w:noProof/>
        </w:rPr>
        <w:drawing>
          <wp:inline distT="0" distB="0" distL="0" distR="0" wp14:anchorId="2E681783" wp14:editId="6A5AC318">
            <wp:extent cx="6570980" cy="900698"/>
            <wp:effectExtent l="0" t="0" r="0" b="0"/>
            <wp:docPr id="4"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4779482.jpg"/>
                    <pic:cNvPicPr/>
                  </pic:nvPicPr>
                  <pic:blipFill>
                    <a:blip r:embed="rId17" cstate="print"/>
                    <a:stretch>
                      <a:fillRect/>
                    </a:stretch>
                  </pic:blipFill>
                  <pic:spPr>
                    <a:xfrm>
                      <a:off x="0" y="0"/>
                      <a:ext cx="6570980" cy="900698"/>
                    </a:xfrm>
                    <a:prstGeom prst="rect">
                      <a:avLst/>
                    </a:prstGeom>
                  </pic:spPr>
                </pic:pic>
              </a:graphicData>
            </a:graphic>
          </wp:inline>
        </w:drawing>
      </w:r>
    </w:p>
    <w:p w14:paraId="69390430" w14:textId="77777777"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Functional Architecture</w:t>
      </w:r>
    </w:p>
    <w:p w14:paraId="4B628259" w14:textId="77777777" w:rsidR="00E31117" w:rsidRPr="00E714D5" w:rsidRDefault="00E31117" w:rsidP="00072314"/>
    <w:p w14:paraId="1D2F732A" w14:textId="77777777" w:rsidR="00072314" w:rsidRDefault="00072314" w:rsidP="00072314">
      <w:pPr>
        <w:pStyle w:val="Heading3"/>
        <w:keepNext w:val="0"/>
        <w:tabs>
          <w:tab w:val="clear" w:pos="900"/>
          <w:tab w:val="left" w:pos="709"/>
          <w:tab w:val="left" w:pos="851"/>
        </w:tabs>
        <w:spacing w:before="240"/>
      </w:pPr>
      <w:bookmarkStart w:id="41" w:name="_Toc35000578"/>
      <w:r>
        <w:t>Function List</w:t>
      </w:r>
      <w:bookmarkEnd w:id="41"/>
    </w:p>
    <w:p w14:paraId="4061DC23" w14:textId="77777777" w:rsidR="00072314" w:rsidRDefault="00072314" w:rsidP="00072314">
      <w:pPr>
        <w:pStyle w:val="BodyText"/>
        <w:rPr>
          <w:lang w:val="en-US"/>
        </w:rPr>
      </w:pPr>
      <w:r>
        <w:rPr>
          <w:lang w:val="en-US"/>
        </w:rPr>
        <w:t xml:space="preserve">The following functions </w:t>
      </w:r>
      <w:r>
        <w:t xml:space="preserve">from the </w:t>
      </w:r>
      <w:hyperlink r:id="rId18" w:history="1">
        <w:r w:rsidRPr="003C6F08">
          <w:rPr>
            <w:rStyle w:val="Hyperlink"/>
          </w:rPr>
          <w:t>Global Feature &amp; Function List</w:t>
        </w:r>
      </w:hyperlink>
      <w:r>
        <w:t xml:space="preserve"> </w:t>
      </w:r>
      <w:r>
        <w:rPr>
          <w:lang w:val="en-US"/>
        </w:rPr>
        <w:t>are referenced in this Feature Implementation Specification:</w:t>
      </w:r>
    </w:p>
    <w:p w14:paraId="0547084E" w14:textId="77777777" w:rsidR="00072314" w:rsidRPr="0094354A" w:rsidRDefault="00072314" w:rsidP="00072314"/>
    <w:p w14:paraId="111646CB"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31F085DD" w14:textId="77777777" w:rsidTr="00E31117">
        <w:trPr>
          <w:tblHeader/>
        </w:trPr>
        <w:tc>
          <w:tcPr>
            <w:tcW w:w="1163" w:type="dxa"/>
            <w:shd w:val="pct20" w:color="auto" w:fill="FFFFFF"/>
            <w:vAlign w:val="center"/>
          </w:tcPr>
          <w:p w14:paraId="1EA6A4E7"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7A10EC82"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764E3913" w14:textId="77777777" w:rsidR="00E31117" w:rsidRPr="007C20FA" w:rsidRDefault="00E31117" w:rsidP="00E31117">
            <w:pPr>
              <w:pStyle w:val="Caption"/>
              <w:jc w:val="left"/>
            </w:pPr>
            <w:r>
              <w:t>Function</w:t>
            </w:r>
            <w:r w:rsidRPr="004E7B74">
              <w:t xml:space="preserve"> Description</w:t>
            </w:r>
          </w:p>
        </w:tc>
      </w:tr>
      <w:tr w:rsidR="00E31117" w:rsidRPr="00BB0EAC" w14:paraId="31F4F55B" w14:textId="77777777" w:rsidTr="00E31117">
        <w:tc>
          <w:tcPr>
            <w:tcW w:w="1163" w:type="dxa"/>
          </w:tcPr>
          <w:p w14:paraId="734C41C7" w14:textId="77777777" w:rsidR="0027306C" w:rsidRDefault="0027306C"/>
        </w:tc>
        <w:tc>
          <w:tcPr>
            <w:tcW w:w="3402" w:type="dxa"/>
          </w:tcPr>
          <w:p w14:paraId="4F846EF8" w14:textId="77777777" w:rsidR="00E31117" w:rsidRDefault="00B21E69" w:rsidP="000963DA">
            <w:r>
              <w:rPr>
                <w:rFonts w:cs="Arial"/>
                <w:bCs/>
              </w:rPr>
              <w:t xml:space="preserve">(action) </w:t>
            </w:r>
            <w:r w:rsidR="00E31117" w:rsidRPr="00C15D3D">
              <w:t>Request CA Status Change</w:t>
            </w:r>
          </w:p>
        </w:tc>
        <w:tc>
          <w:tcPr>
            <w:tcW w:w="5702" w:type="dxa"/>
          </w:tcPr>
          <w:p w14:paraId="26A20DB7" w14:textId="77777777" w:rsidR="000963DA" w:rsidRDefault="00E31117" w:rsidP="00E31117">
            <w:pPr>
              <w:pStyle w:val="BodyText"/>
              <w:rPr>
                <w:lang w:val="en-US"/>
              </w:rPr>
            </w:pPr>
            <w:r>
              <w:rPr>
                <w:lang w:val="en-US"/>
              </w:rPr>
              <w:t>MSS Function responsible for providing Captain's Announcement activate and deactivate status</w:t>
            </w:r>
          </w:p>
        </w:tc>
      </w:tr>
      <w:tr w:rsidR="00E31117" w:rsidRPr="00BB0EAC" w14:paraId="4DC2DA91" w14:textId="77777777" w:rsidTr="00E31117">
        <w:tc>
          <w:tcPr>
            <w:tcW w:w="1163" w:type="dxa"/>
          </w:tcPr>
          <w:p w14:paraId="1D756FAA" w14:textId="77777777" w:rsidR="0027306C" w:rsidRDefault="0027306C"/>
        </w:tc>
        <w:tc>
          <w:tcPr>
            <w:tcW w:w="3402" w:type="dxa"/>
          </w:tcPr>
          <w:p w14:paraId="3D498ACD" w14:textId="77777777" w:rsidR="00E31117" w:rsidRDefault="00B21E69" w:rsidP="000963DA">
            <w:r>
              <w:rPr>
                <w:rFonts w:cs="Arial"/>
                <w:bCs/>
              </w:rPr>
              <w:t xml:space="preserve">(action) </w:t>
            </w:r>
            <w:r w:rsidR="00E31117" w:rsidRPr="00C15D3D">
              <w:t>Request Audio Share Response</w:t>
            </w:r>
          </w:p>
        </w:tc>
        <w:tc>
          <w:tcPr>
            <w:tcW w:w="5702" w:type="dxa"/>
          </w:tcPr>
          <w:p w14:paraId="495E9D3C" w14:textId="77777777" w:rsidR="000963DA" w:rsidRDefault="00E31117" w:rsidP="00E31117">
            <w:pPr>
              <w:pStyle w:val="BodyText"/>
              <w:rPr>
                <w:lang w:val="en-US"/>
              </w:rPr>
            </w:pPr>
            <w:r>
              <w:rPr>
                <w:lang w:val="en-US"/>
              </w:rPr>
              <w:t>MSS Function responsible for Requesting recipient's Response for Audio Share Requests (SYNC/URC)</w:t>
            </w:r>
          </w:p>
        </w:tc>
      </w:tr>
      <w:tr w:rsidR="00E31117" w:rsidRPr="00BB0EAC" w14:paraId="19CB23E3" w14:textId="77777777" w:rsidTr="00E31117">
        <w:tc>
          <w:tcPr>
            <w:tcW w:w="1163" w:type="dxa"/>
          </w:tcPr>
          <w:p w14:paraId="4747C95D" w14:textId="77777777" w:rsidR="0027306C" w:rsidRDefault="0027306C"/>
        </w:tc>
        <w:tc>
          <w:tcPr>
            <w:tcW w:w="3402" w:type="dxa"/>
          </w:tcPr>
          <w:p w14:paraId="2804C2B6" w14:textId="77777777" w:rsidR="00E31117" w:rsidRDefault="00B21E69" w:rsidP="000963DA">
            <w:r>
              <w:rPr>
                <w:rFonts w:cs="Arial"/>
                <w:bCs/>
              </w:rPr>
              <w:t xml:space="preserve">(action) </w:t>
            </w:r>
            <w:r w:rsidR="00E31117" w:rsidRPr="00C15D3D">
              <w:t>Request Volume Change</w:t>
            </w:r>
          </w:p>
        </w:tc>
        <w:tc>
          <w:tcPr>
            <w:tcW w:w="5702" w:type="dxa"/>
          </w:tcPr>
          <w:p w14:paraId="59AE965C" w14:textId="77777777" w:rsidR="000963DA" w:rsidRDefault="00E31117" w:rsidP="00E31117">
            <w:pPr>
              <w:pStyle w:val="BodyText"/>
              <w:rPr>
                <w:lang w:val="en-US"/>
              </w:rPr>
            </w:pPr>
            <w:r>
              <w:rPr>
                <w:lang w:val="en-US"/>
              </w:rPr>
              <w:t>MSS Function responsible for providing the Request to Change Volume Status</w:t>
            </w:r>
          </w:p>
        </w:tc>
      </w:tr>
      <w:tr w:rsidR="00E31117" w:rsidRPr="00BB0EAC" w14:paraId="6369DD4F" w14:textId="77777777" w:rsidTr="00E31117">
        <w:tc>
          <w:tcPr>
            <w:tcW w:w="1163" w:type="dxa"/>
          </w:tcPr>
          <w:p w14:paraId="212C747D" w14:textId="77777777" w:rsidR="0027306C" w:rsidRDefault="0027306C"/>
        </w:tc>
        <w:tc>
          <w:tcPr>
            <w:tcW w:w="3402" w:type="dxa"/>
          </w:tcPr>
          <w:p w14:paraId="417D9BA7" w14:textId="77777777" w:rsidR="00E31117" w:rsidRDefault="00B21E69" w:rsidP="000963DA">
            <w:r>
              <w:rPr>
                <w:rFonts w:cs="Arial"/>
                <w:bCs/>
              </w:rPr>
              <w:t xml:space="preserve">(action) </w:t>
            </w:r>
            <w:r w:rsidR="00E31117" w:rsidRPr="00C15D3D">
              <w:t xml:space="preserve"> Play Audio</w:t>
            </w:r>
          </w:p>
        </w:tc>
        <w:tc>
          <w:tcPr>
            <w:tcW w:w="5702" w:type="dxa"/>
          </w:tcPr>
          <w:p w14:paraId="0AC93102" w14:textId="77777777" w:rsidR="000963DA" w:rsidRDefault="00E31117" w:rsidP="00E31117">
            <w:pPr>
              <w:pStyle w:val="BodyText"/>
              <w:rPr>
                <w:lang w:val="en-US"/>
              </w:rPr>
            </w:pPr>
            <w:r>
              <w:rPr>
                <w:lang w:val="en-US"/>
              </w:rPr>
              <w:t>MSS Function responsible for Requesting to Play Audio and designate Audio Type</w:t>
            </w:r>
          </w:p>
        </w:tc>
      </w:tr>
      <w:tr w:rsidR="00E31117" w:rsidRPr="00BB0EAC" w14:paraId="0CD9A27D" w14:textId="77777777" w:rsidTr="00E31117">
        <w:tc>
          <w:tcPr>
            <w:tcW w:w="1163" w:type="dxa"/>
          </w:tcPr>
          <w:p w14:paraId="6F5C19C1" w14:textId="77777777" w:rsidR="0027306C" w:rsidRDefault="0027306C"/>
        </w:tc>
        <w:tc>
          <w:tcPr>
            <w:tcW w:w="3402" w:type="dxa"/>
          </w:tcPr>
          <w:p w14:paraId="3B54FD32" w14:textId="77777777" w:rsidR="00E31117" w:rsidRDefault="00B21E69" w:rsidP="000963DA">
            <w:r>
              <w:rPr>
                <w:rFonts w:cs="Arial"/>
                <w:bCs/>
              </w:rPr>
              <w:t xml:space="preserve">(action) </w:t>
            </w:r>
            <w:r w:rsidR="00E31117" w:rsidRPr="00C15D3D">
              <w:t>Check HMI Status</w:t>
            </w:r>
          </w:p>
        </w:tc>
        <w:tc>
          <w:tcPr>
            <w:tcW w:w="5702" w:type="dxa"/>
          </w:tcPr>
          <w:p w14:paraId="46823936" w14:textId="77777777" w:rsidR="000963DA" w:rsidRDefault="00E31117" w:rsidP="00E31117">
            <w:pPr>
              <w:pStyle w:val="BodyText"/>
              <w:rPr>
                <w:lang w:val="en-US"/>
              </w:rPr>
            </w:pPr>
            <w:r>
              <w:rPr>
                <w:lang w:val="en-US"/>
              </w:rPr>
              <w:t>MSS Function responsible for checking the status of several signals or HMI Status for MySeatSpace</w:t>
            </w:r>
          </w:p>
        </w:tc>
      </w:tr>
      <w:tr w:rsidR="00E31117" w:rsidRPr="00BB0EAC" w14:paraId="51D1B0A9" w14:textId="77777777" w:rsidTr="00E31117">
        <w:tc>
          <w:tcPr>
            <w:tcW w:w="1163" w:type="dxa"/>
          </w:tcPr>
          <w:p w14:paraId="143B4F08" w14:textId="77777777" w:rsidR="0027306C" w:rsidRDefault="0027306C"/>
        </w:tc>
        <w:tc>
          <w:tcPr>
            <w:tcW w:w="3402" w:type="dxa"/>
          </w:tcPr>
          <w:p w14:paraId="4253B388" w14:textId="77777777" w:rsidR="00E31117" w:rsidRDefault="00B21E69" w:rsidP="000963DA">
            <w:r>
              <w:rPr>
                <w:rFonts w:cs="Arial"/>
                <w:bCs/>
              </w:rPr>
              <w:t xml:space="preserve">(action) </w:t>
            </w:r>
            <w:r w:rsidR="00E31117" w:rsidRPr="00C15D3D">
              <w:t>Request Share</w:t>
            </w:r>
          </w:p>
        </w:tc>
        <w:tc>
          <w:tcPr>
            <w:tcW w:w="5702" w:type="dxa"/>
          </w:tcPr>
          <w:p w14:paraId="201B4924" w14:textId="77777777" w:rsidR="000963DA" w:rsidRDefault="00E31117" w:rsidP="00E31117">
            <w:pPr>
              <w:pStyle w:val="BodyText"/>
              <w:rPr>
                <w:lang w:val="en-US"/>
              </w:rPr>
            </w:pPr>
            <w:r>
              <w:rPr>
                <w:lang w:val="en-US"/>
              </w:rPr>
              <w:t>MSS Function responsible for sharing media from one source to other zones or cabin</w:t>
            </w:r>
          </w:p>
        </w:tc>
      </w:tr>
      <w:tr w:rsidR="00E31117" w:rsidRPr="00BB0EAC" w14:paraId="25D098CC" w14:textId="77777777" w:rsidTr="00E31117">
        <w:tc>
          <w:tcPr>
            <w:tcW w:w="1163" w:type="dxa"/>
          </w:tcPr>
          <w:p w14:paraId="74732147" w14:textId="77777777" w:rsidR="0027306C" w:rsidRDefault="0027306C"/>
        </w:tc>
        <w:tc>
          <w:tcPr>
            <w:tcW w:w="3402" w:type="dxa"/>
          </w:tcPr>
          <w:p w14:paraId="7FD0917B" w14:textId="77777777" w:rsidR="00E31117" w:rsidRDefault="00B21E69" w:rsidP="000963DA">
            <w:r>
              <w:rPr>
                <w:rFonts w:cs="Arial"/>
                <w:bCs/>
              </w:rPr>
              <w:t xml:space="preserve">(action) </w:t>
            </w:r>
            <w:r w:rsidR="00E31117" w:rsidRPr="00C15D3D">
              <w:t>Request Call</w:t>
            </w:r>
          </w:p>
        </w:tc>
        <w:tc>
          <w:tcPr>
            <w:tcW w:w="5702" w:type="dxa"/>
          </w:tcPr>
          <w:p w14:paraId="7F6A2313" w14:textId="77777777" w:rsidR="000963DA" w:rsidRDefault="00E31117" w:rsidP="00E31117">
            <w:pPr>
              <w:pStyle w:val="BodyText"/>
              <w:rPr>
                <w:lang w:val="en-US"/>
              </w:rPr>
            </w:pPr>
            <w:r>
              <w:rPr>
                <w:lang w:val="en-US"/>
              </w:rPr>
              <w:t>MSS Function responsible for providing status of Driver/Passenger receiving phone call</w:t>
            </w:r>
          </w:p>
        </w:tc>
      </w:tr>
      <w:tr w:rsidR="00E31117" w:rsidRPr="00BB0EAC" w14:paraId="06A2B8C0" w14:textId="77777777" w:rsidTr="00E31117">
        <w:tc>
          <w:tcPr>
            <w:tcW w:w="1163" w:type="dxa"/>
          </w:tcPr>
          <w:p w14:paraId="4E829E8E" w14:textId="77777777" w:rsidR="0027306C" w:rsidRDefault="0027306C"/>
        </w:tc>
        <w:tc>
          <w:tcPr>
            <w:tcW w:w="3402" w:type="dxa"/>
          </w:tcPr>
          <w:p w14:paraId="04097C44" w14:textId="77777777" w:rsidR="00E31117" w:rsidRDefault="00B21E69" w:rsidP="000963DA">
            <w:r>
              <w:rPr>
                <w:rFonts w:cs="Arial"/>
                <w:bCs/>
              </w:rPr>
              <w:t xml:space="preserve">(action) </w:t>
            </w:r>
            <w:r w:rsidR="00E31117" w:rsidRPr="00C15D3D">
              <w:t>Request BT Status Change</w:t>
            </w:r>
          </w:p>
        </w:tc>
        <w:tc>
          <w:tcPr>
            <w:tcW w:w="5702" w:type="dxa"/>
          </w:tcPr>
          <w:p w14:paraId="7AF0E589" w14:textId="77777777" w:rsidR="000963DA" w:rsidRDefault="00E31117" w:rsidP="00E31117">
            <w:pPr>
              <w:pStyle w:val="BodyText"/>
              <w:rPr>
                <w:lang w:val="en-US"/>
              </w:rPr>
            </w:pPr>
            <w:r>
              <w:rPr>
                <w:lang w:val="en-US"/>
              </w:rPr>
              <w:t>MSS Function responsible for providing Changing Bluetooth status when a phone connects or disconnects.</w:t>
            </w:r>
          </w:p>
        </w:tc>
      </w:tr>
      <w:tr w:rsidR="00E31117" w:rsidRPr="00BB0EAC" w14:paraId="6356FAE0" w14:textId="77777777" w:rsidTr="00E31117">
        <w:tc>
          <w:tcPr>
            <w:tcW w:w="1163" w:type="dxa"/>
          </w:tcPr>
          <w:p w14:paraId="2B965A85" w14:textId="77777777" w:rsidR="0027306C" w:rsidRDefault="0027306C"/>
        </w:tc>
        <w:tc>
          <w:tcPr>
            <w:tcW w:w="3402" w:type="dxa"/>
          </w:tcPr>
          <w:p w14:paraId="421B5FB5" w14:textId="77777777" w:rsidR="00E31117" w:rsidRDefault="00B21E69" w:rsidP="000963DA">
            <w:r>
              <w:rPr>
                <w:rFonts w:cs="Arial"/>
                <w:bCs/>
              </w:rPr>
              <w:t xml:space="preserve">(action) </w:t>
            </w:r>
            <w:r w:rsidR="00E31117" w:rsidRPr="00C15D3D">
              <w:t>Connect BT Audio</w:t>
            </w:r>
          </w:p>
        </w:tc>
        <w:tc>
          <w:tcPr>
            <w:tcW w:w="5702" w:type="dxa"/>
          </w:tcPr>
          <w:p w14:paraId="2F336FDB" w14:textId="77777777" w:rsidR="000963DA" w:rsidRDefault="00E31117" w:rsidP="00E31117">
            <w:pPr>
              <w:pStyle w:val="BodyText"/>
              <w:rPr>
                <w:lang w:val="en-US"/>
              </w:rPr>
            </w:pPr>
            <w:r>
              <w:rPr>
                <w:lang w:val="en-US"/>
              </w:rPr>
              <w:t>MSS Function responsible for providing Initiate BT Audio Connection Status</w:t>
            </w:r>
          </w:p>
        </w:tc>
      </w:tr>
      <w:tr w:rsidR="00E31117" w:rsidRPr="00BB0EAC" w14:paraId="12ED7FA2" w14:textId="77777777" w:rsidTr="00E31117">
        <w:tc>
          <w:tcPr>
            <w:tcW w:w="1163" w:type="dxa"/>
          </w:tcPr>
          <w:p w14:paraId="1AE346CF" w14:textId="77777777" w:rsidR="0027306C" w:rsidRDefault="0027306C"/>
        </w:tc>
        <w:tc>
          <w:tcPr>
            <w:tcW w:w="3402" w:type="dxa"/>
          </w:tcPr>
          <w:p w14:paraId="1C20281A" w14:textId="77777777" w:rsidR="00E31117" w:rsidRDefault="00B21E69" w:rsidP="000963DA">
            <w:r>
              <w:rPr>
                <w:rFonts w:cs="Arial"/>
                <w:bCs/>
              </w:rPr>
              <w:t xml:space="preserve">(action) </w:t>
            </w:r>
            <w:r w:rsidR="00E31117" w:rsidRPr="00C15D3D">
              <w:t>Request Sound Mode Change</w:t>
            </w:r>
          </w:p>
        </w:tc>
        <w:tc>
          <w:tcPr>
            <w:tcW w:w="5702" w:type="dxa"/>
          </w:tcPr>
          <w:p w14:paraId="18AF2A11" w14:textId="77777777" w:rsidR="000963DA" w:rsidRDefault="00E31117" w:rsidP="00E31117">
            <w:pPr>
              <w:pStyle w:val="BodyText"/>
              <w:rPr>
                <w:lang w:val="en-US"/>
              </w:rPr>
            </w:pPr>
            <w:r>
              <w:rPr>
                <w:lang w:val="en-US"/>
              </w:rPr>
              <w:t>MSS Function responsible for Changing the Sound Modes in the Vehicle</w:t>
            </w:r>
          </w:p>
        </w:tc>
      </w:tr>
      <w:tr w:rsidR="00E31117" w:rsidRPr="00BB0EAC" w14:paraId="20CEA214" w14:textId="77777777" w:rsidTr="00E31117">
        <w:tc>
          <w:tcPr>
            <w:tcW w:w="1163" w:type="dxa"/>
          </w:tcPr>
          <w:p w14:paraId="3C4618D5" w14:textId="77777777" w:rsidR="0027306C" w:rsidRDefault="0027306C"/>
        </w:tc>
        <w:tc>
          <w:tcPr>
            <w:tcW w:w="3402" w:type="dxa"/>
          </w:tcPr>
          <w:p w14:paraId="683378F2" w14:textId="77777777" w:rsidR="00E31117" w:rsidRDefault="00B21E69" w:rsidP="000963DA">
            <w:r>
              <w:rPr>
                <w:rFonts w:cs="Arial"/>
                <w:bCs/>
              </w:rPr>
              <w:t xml:space="preserve">(action) </w:t>
            </w:r>
            <w:r w:rsidR="00E31117" w:rsidRPr="00C15D3D">
              <w:t>Request Zone Lock Out Status Change</w:t>
            </w:r>
          </w:p>
        </w:tc>
        <w:tc>
          <w:tcPr>
            <w:tcW w:w="5702" w:type="dxa"/>
          </w:tcPr>
          <w:p w14:paraId="19B3C664" w14:textId="77777777" w:rsidR="000963DA" w:rsidRDefault="00E31117" w:rsidP="00E31117">
            <w:pPr>
              <w:pStyle w:val="BodyText"/>
              <w:rPr>
                <w:lang w:val="en-US"/>
              </w:rPr>
            </w:pPr>
            <w:r>
              <w:rPr>
                <w:lang w:val="en-US"/>
              </w:rPr>
              <w:t>MSS Function responsible for Zone Lock Activation and Deactivation</w:t>
            </w:r>
          </w:p>
        </w:tc>
      </w:tr>
      <w:tr w:rsidR="00E31117" w:rsidRPr="00BB0EAC" w14:paraId="7510F9FB" w14:textId="77777777" w:rsidTr="00E31117">
        <w:tc>
          <w:tcPr>
            <w:tcW w:w="1163" w:type="dxa"/>
          </w:tcPr>
          <w:p w14:paraId="322C9223" w14:textId="77777777" w:rsidR="0027306C" w:rsidRDefault="0027306C"/>
        </w:tc>
        <w:tc>
          <w:tcPr>
            <w:tcW w:w="3402" w:type="dxa"/>
          </w:tcPr>
          <w:p w14:paraId="72EF1D62" w14:textId="77777777" w:rsidR="00E31117" w:rsidRDefault="00B21E69" w:rsidP="000963DA">
            <w:r>
              <w:rPr>
                <w:rFonts w:cs="Arial"/>
                <w:bCs/>
              </w:rPr>
              <w:t xml:space="preserve">(action) </w:t>
            </w:r>
            <w:r w:rsidR="00E31117" w:rsidRPr="00C15D3D">
              <w:t>Request ICC Status Change ON/OFF</w:t>
            </w:r>
          </w:p>
        </w:tc>
        <w:tc>
          <w:tcPr>
            <w:tcW w:w="5702" w:type="dxa"/>
          </w:tcPr>
          <w:p w14:paraId="5A471C2E" w14:textId="77777777" w:rsidR="000963DA" w:rsidRDefault="00E31117" w:rsidP="00E31117">
            <w:pPr>
              <w:pStyle w:val="BodyText"/>
              <w:rPr>
                <w:lang w:val="en-US"/>
              </w:rPr>
            </w:pPr>
            <w:r>
              <w:rPr>
                <w:lang w:val="en-US"/>
              </w:rPr>
              <w:t>MSS Function responsible for In-Car Communication activation and deactivation</w:t>
            </w:r>
          </w:p>
        </w:tc>
      </w:tr>
      <w:tr w:rsidR="00E31117" w:rsidRPr="00BB0EAC" w14:paraId="270FD4D3" w14:textId="77777777" w:rsidTr="00E31117">
        <w:tc>
          <w:tcPr>
            <w:tcW w:w="1163" w:type="dxa"/>
          </w:tcPr>
          <w:p w14:paraId="27531A41" w14:textId="77777777" w:rsidR="0027306C" w:rsidRDefault="0027306C"/>
        </w:tc>
        <w:tc>
          <w:tcPr>
            <w:tcW w:w="3402" w:type="dxa"/>
          </w:tcPr>
          <w:p w14:paraId="3A23040F" w14:textId="77777777" w:rsidR="00E31117" w:rsidRDefault="00B21E69" w:rsidP="000963DA">
            <w:r>
              <w:rPr>
                <w:rFonts w:cs="Arial"/>
                <w:bCs/>
              </w:rPr>
              <w:t xml:space="preserve">(action) </w:t>
            </w:r>
            <w:r w:rsidR="00E31117" w:rsidRPr="00C15D3D">
              <w:t>Change Volume</w:t>
            </w:r>
          </w:p>
        </w:tc>
        <w:tc>
          <w:tcPr>
            <w:tcW w:w="5702" w:type="dxa"/>
          </w:tcPr>
          <w:p w14:paraId="6C5F821F" w14:textId="77777777" w:rsidR="000963DA" w:rsidRDefault="00E31117" w:rsidP="00E31117">
            <w:pPr>
              <w:pStyle w:val="BodyText"/>
              <w:rPr>
                <w:lang w:val="en-US"/>
              </w:rPr>
            </w:pPr>
            <w:r>
              <w:rPr>
                <w:lang w:val="en-US"/>
              </w:rPr>
              <w:t>MSS Function responsible for Adjusting the Volume</w:t>
            </w:r>
          </w:p>
        </w:tc>
      </w:tr>
      <w:tr w:rsidR="00E31117" w:rsidRPr="00BB0EAC" w14:paraId="0FA779A9" w14:textId="77777777" w:rsidTr="00E31117">
        <w:tc>
          <w:tcPr>
            <w:tcW w:w="1163" w:type="dxa"/>
          </w:tcPr>
          <w:p w14:paraId="25647C58" w14:textId="77777777" w:rsidR="0027306C" w:rsidRDefault="0027306C"/>
        </w:tc>
        <w:tc>
          <w:tcPr>
            <w:tcW w:w="3402" w:type="dxa"/>
          </w:tcPr>
          <w:p w14:paraId="1B02FFB5" w14:textId="77777777" w:rsidR="00E31117" w:rsidRDefault="00B21E69" w:rsidP="000963DA">
            <w:r>
              <w:rPr>
                <w:rFonts w:cs="Arial"/>
                <w:bCs/>
              </w:rPr>
              <w:t xml:space="preserve">(action) </w:t>
            </w:r>
            <w:r w:rsidR="00E31117" w:rsidRPr="00C15D3D">
              <w:t>Route Audio</w:t>
            </w:r>
          </w:p>
        </w:tc>
        <w:tc>
          <w:tcPr>
            <w:tcW w:w="5702" w:type="dxa"/>
          </w:tcPr>
          <w:p w14:paraId="5D187E05" w14:textId="77777777" w:rsidR="000963DA" w:rsidRDefault="00E31117" w:rsidP="00E31117">
            <w:pPr>
              <w:pStyle w:val="BodyText"/>
              <w:rPr>
                <w:lang w:val="en-US"/>
              </w:rPr>
            </w:pPr>
            <w:r>
              <w:rPr>
                <w:lang w:val="en-US"/>
              </w:rPr>
              <w:t>MSS Function responsible for Routing Media to specific speakers/seats</w:t>
            </w:r>
          </w:p>
        </w:tc>
      </w:tr>
      <w:tr w:rsidR="00E31117" w:rsidRPr="00BB0EAC" w14:paraId="4479EBE5" w14:textId="77777777" w:rsidTr="00E31117">
        <w:tc>
          <w:tcPr>
            <w:tcW w:w="1163" w:type="dxa"/>
          </w:tcPr>
          <w:p w14:paraId="26F2F4D4" w14:textId="77777777" w:rsidR="0027306C" w:rsidRDefault="0027306C"/>
        </w:tc>
        <w:tc>
          <w:tcPr>
            <w:tcW w:w="3402" w:type="dxa"/>
          </w:tcPr>
          <w:p w14:paraId="51A737D7" w14:textId="77777777" w:rsidR="00E31117" w:rsidRDefault="00B21E69" w:rsidP="000963DA">
            <w:r>
              <w:rPr>
                <w:rFonts w:cs="Arial"/>
                <w:bCs/>
              </w:rPr>
              <w:t xml:space="preserve">(action) </w:t>
            </w:r>
            <w:r w:rsidR="00E31117" w:rsidRPr="00C15D3D">
              <w:t>Request DND Status Change</w:t>
            </w:r>
          </w:p>
        </w:tc>
        <w:tc>
          <w:tcPr>
            <w:tcW w:w="5702" w:type="dxa"/>
          </w:tcPr>
          <w:p w14:paraId="1716103F" w14:textId="77777777" w:rsidR="000963DA" w:rsidRDefault="00E31117" w:rsidP="00E31117">
            <w:pPr>
              <w:pStyle w:val="BodyText"/>
              <w:rPr>
                <w:lang w:val="en-US"/>
              </w:rPr>
            </w:pPr>
            <w:r>
              <w:rPr>
                <w:lang w:val="en-US"/>
              </w:rPr>
              <w:t>MSS Function responsible for Do Not disturb activation and deactivation</w:t>
            </w:r>
          </w:p>
        </w:tc>
      </w:tr>
      <w:tr w:rsidR="00E31117" w:rsidRPr="00BB0EAC" w14:paraId="1E5728EE" w14:textId="77777777" w:rsidTr="00E31117">
        <w:tc>
          <w:tcPr>
            <w:tcW w:w="1163" w:type="dxa"/>
          </w:tcPr>
          <w:p w14:paraId="145B9413" w14:textId="77777777" w:rsidR="0027306C" w:rsidRDefault="0027306C"/>
        </w:tc>
        <w:tc>
          <w:tcPr>
            <w:tcW w:w="3402" w:type="dxa"/>
          </w:tcPr>
          <w:p w14:paraId="184C5540" w14:textId="77777777" w:rsidR="00E31117" w:rsidRDefault="00B21E69" w:rsidP="000963DA">
            <w:r>
              <w:rPr>
                <w:rFonts w:cs="Arial"/>
                <w:bCs/>
              </w:rPr>
              <w:t xml:space="preserve">(action) </w:t>
            </w:r>
            <w:r w:rsidR="00E31117" w:rsidRPr="00C15D3D">
              <w:t>Request Source Change</w:t>
            </w:r>
          </w:p>
        </w:tc>
        <w:tc>
          <w:tcPr>
            <w:tcW w:w="5702" w:type="dxa"/>
          </w:tcPr>
          <w:p w14:paraId="436F4281" w14:textId="77777777" w:rsidR="000963DA" w:rsidRDefault="00E31117" w:rsidP="00E31117">
            <w:pPr>
              <w:pStyle w:val="BodyText"/>
              <w:rPr>
                <w:lang w:val="en-US"/>
              </w:rPr>
            </w:pPr>
            <w:r>
              <w:rPr>
                <w:lang w:val="en-US"/>
              </w:rPr>
              <w:t>MSS Function responsible for providing Source Selected Status (AM/FM, BT Stream, Pandora, etc.)</w:t>
            </w:r>
          </w:p>
        </w:tc>
      </w:tr>
      <w:tr w:rsidR="00E31117" w:rsidRPr="00BB0EAC" w14:paraId="5B3F7BC2" w14:textId="77777777" w:rsidTr="00E31117">
        <w:tc>
          <w:tcPr>
            <w:tcW w:w="1163" w:type="dxa"/>
          </w:tcPr>
          <w:p w14:paraId="10C9F2AD" w14:textId="77777777" w:rsidR="0027306C" w:rsidRDefault="0027306C"/>
        </w:tc>
        <w:tc>
          <w:tcPr>
            <w:tcW w:w="3402" w:type="dxa"/>
          </w:tcPr>
          <w:p w14:paraId="2E6FA3E0" w14:textId="77777777" w:rsidR="00E31117" w:rsidRDefault="00B21E69" w:rsidP="000963DA">
            <w:r>
              <w:rPr>
                <w:rFonts w:cs="Arial"/>
                <w:bCs/>
              </w:rPr>
              <w:t xml:space="preserve">(action) </w:t>
            </w:r>
            <w:r w:rsidR="00E31117" w:rsidRPr="00C15D3D">
              <w:t>Update HMI Status</w:t>
            </w:r>
          </w:p>
        </w:tc>
        <w:tc>
          <w:tcPr>
            <w:tcW w:w="5702" w:type="dxa"/>
          </w:tcPr>
          <w:p w14:paraId="0BEE97BA" w14:textId="77777777" w:rsidR="000963DA" w:rsidRDefault="00E31117" w:rsidP="00E31117">
            <w:pPr>
              <w:pStyle w:val="BodyText"/>
              <w:rPr>
                <w:lang w:val="en-US"/>
              </w:rPr>
            </w:pPr>
            <w:r>
              <w:rPr>
                <w:lang w:val="en-US"/>
              </w:rPr>
              <w:t>MSS Function responsible for Updating Signal or HMI Statuses related to MySeatSpace</w:t>
            </w:r>
          </w:p>
        </w:tc>
      </w:tr>
    </w:tbl>
    <w:p w14:paraId="2D7B9C5E" w14:textId="77777777" w:rsidR="00E31117" w:rsidRDefault="00E443A9" w:rsidP="00E31117">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00E31117" w:rsidRPr="00A13A7B">
        <w:t>: List of Functions</w:t>
      </w:r>
    </w:p>
    <w:p w14:paraId="7A2A8249" w14:textId="77777777" w:rsidR="00072314" w:rsidRPr="00A14F98" w:rsidRDefault="00072314" w:rsidP="00072314"/>
    <w:p w14:paraId="4BD516F1" w14:textId="77777777" w:rsidR="00072314" w:rsidRPr="0008696C" w:rsidRDefault="00072314" w:rsidP="00072314">
      <w:pPr>
        <w:pStyle w:val="Heading3"/>
        <w:keepNext w:val="0"/>
        <w:tabs>
          <w:tab w:val="clear" w:pos="900"/>
          <w:tab w:val="left" w:pos="709"/>
          <w:tab w:val="left" w:pos="851"/>
        </w:tabs>
        <w:spacing w:before="240"/>
      </w:pPr>
      <w:bookmarkStart w:id="42" w:name="_Toc35000579"/>
      <w:r w:rsidRPr="0008696C">
        <w:t>Signal List</w:t>
      </w:r>
      <w:bookmarkEnd w:id="42"/>
    </w:p>
    <w:p w14:paraId="48DDEF18" w14:textId="77777777" w:rsidR="002C3006" w:rsidRDefault="002C3006" w:rsidP="00720A45">
      <w:pPr>
        <w:rPr>
          <w:highlight w:val="green"/>
        </w:rPr>
      </w:pPr>
    </w:p>
    <w:tbl>
      <w:tblPr>
        <w:tblStyle w:val="TableGrid"/>
        <w:tblW w:w="6746" w:type="dxa"/>
        <w:tblLook w:val="04A0" w:firstRow="1" w:lastRow="0" w:firstColumn="1" w:lastColumn="0" w:noHBand="0" w:noVBand="1"/>
      </w:tblPr>
      <w:tblGrid>
        <w:gridCol w:w="4496"/>
        <w:gridCol w:w="2250"/>
      </w:tblGrid>
      <w:tr w:rsidR="002F64E5" w14:paraId="7CFE3657" w14:textId="77777777" w:rsidTr="002F64E5">
        <w:tc>
          <w:tcPr>
            <w:tcW w:w="4496" w:type="dxa"/>
            <w:shd w:val="clear" w:color="auto" w:fill="D9D9D9" w:themeFill="background1" w:themeFillShade="D9"/>
            <w:vAlign w:val="bottom"/>
          </w:tcPr>
          <w:p w14:paraId="052A59DE" w14:textId="77777777" w:rsidR="002F64E5" w:rsidRPr="00F259A8" w:rsidRDefault="002F64E5" w:rsidP="00B11971">
            <w:pPr>
              <w:rPr>
                <w:rFonts w:cs="Arial"/>
                <w:b/>
                <w:color w:val="000000"/>
              </w:rPr>
            </w:pPr>
            <w:r>
              <w:rPr>
                <w:rFonts w:cs="Arial"/>
                <w:b/>
                <w:color w:val="000000"/>
              </w:rPr>
              <w:t>Signal Name</w:t>
            </w:r>
          </w:p>
        </w:tc>
        <w:tc>
          <w:tcPr>
            <w:tcW w:w="2250" w:type="dxa"/>
            <w:shd w:val="clear" w:color="auto" w:fill="D9D9D9" w:themeFill="background1" w:themeFillShade="D9"/>
            <w:vAlign w:val="bottom"/>
          </w:tcPr>
          <w:p w14:paraId="44C64D93" w14:textId="77777777" w:rsidR="002F64E5" w:rsidRPr="00F259A8" w:rsidRDefault="002F64E5" w:rsidP="00B11971">
            <w:pPr>
              <w:rPr>
                <w:b/>
              </w:rPr>
            </w:pPr>
            <w:r>
              <w:rPr>
                <w:b/>
              </w:rPr>
              <w:t>Description</w:t>
            </w:r>
          </w:p>
        </w:tc>
      </w:tr>
      <w:tr w:rsidR="002F64E5" w14:paraId="2BF02ADB" w14:textId="77777777" w:rsidTr="002F64E5">
        <w:tc>
          <w:tcPr>
            <w:tcW w:w="4496" w:type="dxa"/>
            <w:shd w:val="clear" w:color="auto" w:fill="D9D9D9" w:themeFill="background1" w:themeFillShade="D9"/>
            <w:vAlign w:val="center"/>
          </w:tcPr>
          <w:p w14:paraId="3F779E71" w14:textId="77777777" w:rsidR="002F64E5" w:rsidRPr="00761226" w:rsidRDefault="002F64E5" w:rsidP="00B11971">
            <w:pPr>
              <w:rPr>
                <w:b/>
              </w:rPr>
            </w:pPr>
            <w:r w:rsidRPr="00761226">
              <w:rPr>
                <w:b/>
              </w:rPr>
              <w:t>AudioShareResp_Command</w:t>
            </w:r>
          </w:p>
        </w:tc>
        <w:tc>
          <w:tcPr>
            <w:tcW w:w="2250" w:type="dxa"/>
            <w:vAlign w:val="center"/>
          </w:tcPr>
          <w:p w14:paraId="6B06322F" w14:textId="77777777" w:rsidR="002F64E5" w:rsidRPr="00761226" w:rsidRDefault="002F64E5" w:rsidP="00B11971">
            <w:pPr>
              <w:rPr>
                <w:rFonts w:cs="Arial"/>
              </w:rPr>
            </w:pPr>
            <w:r w:rsidRPr="00761226">
              <w:rPr>
                <w:rFonts w:cs="Arial"/>
              </w:rPr>
              <w:t>Audio Share Resp Command (Physical Touch)</w:t>
            </w:r>
          </w:p>
          <w:p w14:paraId="67C02CCF" w14:textId="77777777" w:rsidR="002F64E5" w:rsidRPr="00761226" w:rsidRDefault="002F64E5" w:rsidP="00B11971">
            <w:pPr>
              <w:rPr>
                <w:rFonts w:cs="Arial"/>
              </w:rPr>
            </w:pPr>
          </w:p>
        </w:tc>
      </w:tr>
      <w:tr w:rsidR="002F64E5" w14:paraId="619EEA16" w14:textId="77777777" w:rsidTr="002F64E5">
        <w:tc>
          <w:tcPr>
            <w:tcW w:w="4496" w:type="dxa"/>
            <w:shd w:val="clear" w:color="auto" w:fill="D9D9D9" w:themeFill="background1" w:themeFillShade="D9"/>
            <w:vAlign w:val="center"/>
          </w:tcPr>
          <w:p w14:paraId="37A8EE5F" w14:textId="77777777" w:rsidR="002F64E5" w:rsidRPr="00761226" w:rsidRDefault="002F64E5" w:rsidP="00B11971">
            <w:pPr>
              <w:rPr>
                <w:b/>
              </w:rPr>
            </w:pPr>
            <w:r w:rsidRPr="00761226">
              <w:rPr>
                <w:b/>
              </w:rPr>
              <w:t>AudioShareResp_Req</w:t>
            </w:r>
          </w:p>
        </w:tc>
        <w:tc>
          <w:tcPr>
            <w:tcW w:w="2250" w:type="dxa"/>
            <w:vAlign w:val="center"/>
          </w:tcPr>
          <w:p w14:paraId="66CD920B" w14:textId="77777777" w:rsidR="002F64E5" w:rsidRPr="00761226" w:rsidRDefault="002F64E5" w:rsidP="00B11971">
            <w:pPr>
              <w:rPr>
                <w:rFonts w:cs="Arial"/>
              </w:rPr>
            </w:pPr>
            <w:r w:rsidRPr="00761226">
              <w:rPr>
                <w:rFonts w:cs="Arial"/>
              </w:rPr>
              <w:t xml:space="preserve">Internal Signal for Audio SHare Response </w:t>
            </w:r>
          </w:p>
          <w:p w14:paraId="7768A089" w14:textId="77777777" w:rsidR="002F64E5" w:rsidRPr="00761226" w:rsidRDefault="002F64E5" w:rsidP="00B11971">
            <w:pPr>
              <w:rPr>
                <w:rFonts w:cs="Arial"/>
              </w:rPr>
            </w:pPr>
          </w:p>
        </w:tc>
      </w:tr>
      <w:tr w:rsidR="002F64E5" w14:paraId="3CE96324" w14:textId="77777777" w:rsidTr="002F64E5">
        <w:tc>
          <w:tcPr>
            <w:tcW w:w="4496" w:type="dxa"/>
            <w:shd w:val="clear" w:color="auto" w:fill="D9D9D9" w:themeFill="background1" w:themeFillShade="D9"/>
            <w:vAlign w:val="center"/>
          </w:tcPr>
          <w:p w14:paraId="2887431B" w14:textId="77777777" w:rsidR="002F64E5" w:rsidRPr="00761226" w:rsidRDefault="002F64E5" w:rsidP="00B11971">
            <w:pPr>
              <w:rPr>
                <w:b/>
              </w:rPr>
            </w:pPr>
            <w:r w:rsidRPr="00761226">
              <w:rPr>
                <w:b/>
              </w:rPr>
              <w:t>Audio_Vol_Level</w:t>
            </w:r>
          </w:p>
        </w:tc>
        <w:tc>
          <w:tcPr>
            <w:tcW w:w="2250" w:type="dxa"/>
            <w:vAlign w:val="center"/>
          </w:tcPr>
          <w:p w14:paraId="682638F9" w14:textId="77777777" w:rsidR="002F64E5" w:rsidRPr="00761226" w:rsidRDefault="002F64E5" w:rsidP="00B11971">
            <w:pPr>
              <w:rPr>
                <w:rFonts w:cs="Arial"/>
              </w:rPr>
            </w:pPr>
            <w:r w:rsidRPr="00761226">
              <w:rPr>
                <w:rFonts w:cs="Arial"/>
              </w:rPr>
              <w:t>Signal for Audio volume in full cabin mode</w:t>
            </w:r>
          </w:p>
          <w:p w14:paraId="1D64A451" w14:textId="77777777" w:rsidR="002F64E5" w:rsidRPr="00761226" w:rsidRDefault="002F64E5" w:rsidP="00B11971">
            <w:pPr>
              <w:rPr>
                <w:rFonts w:cs="Arial"/>
              </w:rPr>
            </w:pPr>
          </w:p>
        </w:tc>
      </w:tr>
      <w:tr w:rsidR="002F64E5" w14:paraId="0B9FB3A0" w14:textId="77777777" w:rsidTr="002F64E5">
        <w:tc>
          <w:tcPr>
            <w:tcW w:w="4496" w:type="dxa"/>
            <w:shd w:val="clear" w:color="auto" w:fill="D9D9D9" w:themeFill="background1" w:themeFillShade="D9"/>
            <w:vAlign w:val="center"/>
          </w:tcPr>
          <w:p w14:paraId="608D3444" w14:textId="77777777" w:rsidR="002F64E5" w:rsidRPr="00761226" w:rsidRDefault="002F64E5" w:rsidP="00B11971">
            <w:pPr>
              <w:rPr>
                <w:b/>
              </w:rPr>
            </w:pPr>
            <w:r w:rsidRPr="00761226">
              <w:rPr>
                <w:b/>
              </w:rPr>
              <w:t>Audio_Vol_Level_Zone</w:t>
            </w:r>
          </w:p>
        </w:tc>
        <w:tc>
          <w:tcPr>
            <w:tcW w:w="2250" w:type="dxa"/>
            <w:vAlign w:val="center"/>
          </w:tcPr>
          <w:p w14:paraId="241B0CE4" w14:textId="77777777" w:rsidR="002F64E5" w:rsidRPr="00761226" w:rsidRDefault="002F64E5" w:rsidP="00B11971">
            <w:pPr>
              <w:rPr>
                <w:rFonts w:cs="Arial"/>
              </w:rPr>
            </w:pPr>
            <w:r w:rsidRPr="00761226">
              <w:rPr>
                <w:rFonts w:cs="Arial"/>
              </w:rPr>
              <w:t>Signal is for the Media volume in Zone 1 to Zone 6.</w:t>
            </w:r>
          </w:p>
          <w:p w14:paraId="3CCA47CB" w14:textId="77777777" w:rsidR="002F64E5" w:rsidRPr="00761226" w:rsidRDefault="002F64E5" w:rsidP="00B11971">
            <w:pPr>
              <w:rPr>
                <w:rFonts w:cs="Arial"/>
              </w:rPr>
            </w:pPr>
          </w:p>
        </w:tc>
      </w:tr>
      <w:tr w:rsidR="002F64E5" w14:paraId="2E274C3A" w14:textId="77777777" w:rsidTr="002F64E5">
        <w:tc>
          <w:tcPr>
            <w:tcW w:w="4496" w:type="dxa"/>
            <w:shd w:val="clear" w:color="auto" w:fill="D9D9D9" w:themeFill="background1" w:themeFillShade="D9"/>
            <w:vAlign w:val="center"/>
          </w:tcPr>
          <w:p w14:paraId="08BAB8CD" w14:textId="77777777" w:rsidR="002F64E5" w:rsidRPr="00761226" w:rsidRDefault="002F64E5" w:rsidP="00B11971">
            <w:pPr>
              <w:rPr>
                <w:b/>
              </w:rPr>
            </w:pPr>
            <w:r w:rsidRPr="00761226">
              <w:rPr>
                <w:b/>
              </w:rPr>
              <w:t>Audio_Vol_Updated</w:t>
            </w:r>
          </w:p>
        </w:tc>
        <w:tc>
          <w:tcPr>
            <w:tcW w:w="2250" w:type="dxa"/>
            <w:vAlign w:val="center"/>
          </w:tcPr>
          <w:p w14:paraId="7E50425F" w14:textId="77777777" w:rsidR="002F64E5" w:rsidRPr="00761226" w:rsidRDefault="002F64E5" w:rsidP="00B11971">
            <w:pPr>
              <w:rPr>
                <w:rFonts w:cs="Arial"/>
              </w:rPr>
            </w:pPr>
            <w:r w:rsidRPr="00761226">
              <w:rPr>
                <w:rFonts w:cs="Arial"/>
              </w:rPr>
              <w:t>Signal indicates if audio volume was updated because of a user activated event in full cabin mode</w:t>
            </w:r>
          </w:p>
          <w:p w14:paraId="680F35AA" w14:textId="77777777" w:rsidR="002F64E5" w:rsidRPr="00761226" w:rsidRDefault="002F64E5" w:rsidP="00B11971">
            <w:pPr>
              <w:rPr>
                <w:rFonts w:cs="Arial"/>
              </w:rPr>
            </w:pPr>
          </w:p>
        </w:tc>
      </w:tr>
      <w:tr w:rsidR="002F64E5" w14:paraId="4A7D798F" w14:textId="77777777" w:rsidTr="002F64E5">
        <w:tc>
          <w:tcPr>
            <w:tcW w:w="4496" w:type="dxa"/>
            <w:shd w:val="clear" w:color="auto" w:fill="D9D9D9" w:themeFill="background1" w:themeFillShade="D9"/>
            <w:vAlign w:val="center"/>
          </w:tcPr>
          <w:p w14:paraId="34A42423" w14:textId="77777777" w:rsidR="002F64E5" w:rsidRPr="00761226" w:rsidRDefault="002F64E5" w:rsidP="00B11971">
            <w:pPr>
              <w:rPr>
                <w:b/>
              </w:rPr>
            </w:pPr>
            <w:r w:rsidRPr="00761226">
              <w:rPr>
                <w:b/>
              </w:rPr>
              <w:t>Audio_Vol_Zone_Updated</w:t>
            </w:r>
          </w:p>
        </w:tc>
        <w:tc>
          <w:tcPr>
            <w:tcW w:w="2250" w:type="dxa"/>
            <w:vAlign w:val="center"/>
          </w:tcPr>
          <w:p w14:paraId="180B2F1B" w14:textId="77777777" w:rsidR="002F64E5" w:rsidRPr="00761226" w:rsidRDefault="002F64E5" w:rsidP="00B11971">
            <w:pPr>
              <w:rPr>
                <w:rFonts w:cs="Arial"/>
              </w:rPr>
            </w:pPr>
            <w:r w:rsidRPr="00761226">
              <w:rPr>
                <w:rFonts w:cs="Arial"/>
              </w:rPr>
              <w:t>Signal indicates if the Media volume was updated because of a user activated event in Zone 1 to Zone 6</w:t>
            </w:r>
          </w:p>
          <w:p w14:paraId="001AD0DD" w14:textId="77777777" w:rsidR="002F64E5" w:rsidRPr="00761226" w:rsidRDefault="002F64E5" w:rsidP="00B11971">
            <w:pPr>
              <w:rPr>
                <w:rFonts w:cs="Arial"/>
              </w:rPr>
            </w:pPr>
          </w:p>
        </w:tc>
      </w:tr>
      <w:tr w:rsidR="002F64E5" w14:paraId="2BC21EBA" w14:textId="77777777" w:rsidTr="002F64E5">
        <w:tc>
          <w:tcPr>
            <w:tcW w:w="4496" w:type="dxa"/>
            <w:shd w:val="clear" w:color="auto" w:fill="D9D9D9" w:themeFill="background1" w:themeFillShade="D9"/>
            <w:vAlign w:val="center"/>
          </w:tcPr>
          <w:p w14:paraId="4AAD4674" w14:textId="77777777" w:rsidR="002F64E5" w:rsidRPr="00761226" w:rsidRDefault="002F64E5" w:rsidP="00B11971">
            <w:pPr>
              <w:rPr>
                <w:b/>
              </w:rPr>
            </w:pPr>
            <w:r w:rsidRPr="00761226">
              <w:rPr>
                <w:b/>
              </w:rPr>
              <w:lastRenderedPageBreak/>
              <w:t>AutomotiveAudio_Req</w:t>
            </w:r>
          </w:p>
        </w:tc>
        <w:tc>
          <w:tcPr>
            <w:tcW w:w="2250" w:type="dxa"/>
            <w:vAlign w:val="center"/>
          </w:tcPr>
          <w:p w14:paraId="7474B25E" w14:textId="77777777" w:rsidR="002F64E5" w:rsidRPr="00761226" w:rsidRDefault="002F64E5" w:rsidP="00B11971">
            <w:pPr>
              <w:rPr>
                <w:rFonts w:cs="Arial"/>
              </w:rPr>
            </w:pPr>
            <w:r w:rsidRPr="00761226">
              <w:rPr>
                <w:rFonts w:cs="Arial"/>
              </w:rPr>
              <w:t>Internal Signal for Automotive Audio Req</w:t>
            </w:r>
          </w:p>
          <w:p w14:paraId="3BEBC55F" w14:textId="77777777" w:rsidR="002F64E5" w:rsidRPr="00761226" w:rsidRDefault="002F64E5" w:rsidP="00B11971">
            <w:pPr>
              <w:rPr>
                <w:rFonts w:cs="Arial"/>
              </w:rPr>
            </w:pPr>
          </w:p>
        </w:tc>
      </w:tr>
      <w:tr w:rsidR="002F64E5" w14:paraId="0F0F0E75" w14:textId="77777777" w:rsidTr="002F64E5">
        <w:tc>
          <w:tcPr>
            <w:tcW w:w="4496" w:type="dxa"/>
            <w:shd w:val="clear" w:color="auto" w:fill="D9D9D9" w:themeFill="background1" w:themeFillShade="D9"/>
            <w:vAlign w:val="center"/>
          </w:tcPr>
          <w:p w14:paraId="51218C4D" w14:textId="77777777" w:rsidR="002F64E5" w:rsidRPr="00761226" w:rsidRDefault="002F64E5" w:rsidP="00B11971">
            <w:pPr>
              <w:rPr>
                <w:b/>
              </w:rPr>
            </w:pPr>
            <w:r w:rsidRPr="00761226">
              <w:rPr>
                <w:b/>
              </w:rPr>
              <w:t>BTConnectionReq</w:t>
            </w:r>
          </w:p>
        </w:tc>
        <w:tc>
          <w:tcPr>
            <w:tcW w:w="2250" w:type="dxa"/>
            <w:vAlign w:val="center"/>
          </w:tcPr>
          <w:p w14:paraId="0F1051CC" w14:textId="77777777" w:rsidR="002F64E5" w:rsidRPr="00761226" w:rsidRDefault="002F64E5" w:rsidP="00B11971">
            <w:pPr>
              <w:rPr>
                <w:rFonts w:cs="Arial"/>
              </w:rPr>
            </w:pPr>
            <w:r w:rsidRPr="00761226">
              <w:rPr>
                <w:rFonts w:cs="Arial"/>
              </w:rPr>
              <w:t>Internal Signal for Bluetooth Connection Request</w:t>
            </w:r>
          </w:p>
          <w:p w14:paraId="001EC133" w14:textId="77777777" w:rsidR="002F64E5" w:rsidRPr="00761226" w:rsidRDefault="002F64E5" w:rsidP="00B11971">
            <w:pPr>
              <w:rPr>
                <w:rFonts w:cs="Arial"/>
              </w:rPr>
            </w:pPr>
          </w:p>
        </w:tc>
      </w:tr>
      <w:tr w:rsidR="002F64E5" w14:paraId="1A137648" w14:textId="77777777" w:rsidTr="002F64E5">
        <w:tc>
          <w:tcPr>
            <w:tcW w:w="4496" w:type="dxa"/>
            <w:shd w:val="clear" w:color="auto" w:fill="D9D9D9" w:themeFill="background1" w:themeFillShade="D9"/>
            <w:vAlign w:val="center"/>
          </w:tcPr>
          <w:p w14:paraId="4FAA6948" w14:textId="77777777" w:rsidR="002F64E5" w:rsidRPr="00761226" w:rsidRDefault="002F64E5" w:rsidP="00B11971">
            <w:pPr>
              <w:rPr>
                <w:b/>
              </w:rPr>
            </w:pPr>
            <w:r w:rsidRPr="00761226">
              <w:rPr>
                <w:b/>
              </w:rPr>
              <w:t>BT_Command</w:t>
            </w:r>
          </w:p>
        </w:tc>
        <w:tc>
          <w:tcPr>
            <w:tcW w:w="2250" w:type="dxa"/>
            <w:vAlign w:val="center"/>
          </w:tcPr>
          <w:p w14:paraId="5795D3A2" w14:textId="77777777" w:rsidR="002F64E5" w:rsidRPr="00761226" w:rsidRDefault="002F64E5" w:rsidP="00B11971">
            <w:pPr>
              <w:rPr>
                <w:rFonts w:cs="Arial"/>
              </w:rPr>
            </w:pPr>
            <w:r w:rsidRPr="00761226">
              <w:rPr>
                <w:rFonts w:cs="Arial"/>
              </w:rPr>
              <w:t>Bluetooth Command (Physical Touch)</w:t>
            </w:r>
          </w:p>
          <w:p w14:paraId="29E4DDF2" w14:textId="77777777" w:rsidR="002F64E5" w:rsidRPr="00761226" w:rsidRDefault="002F64E5" w:rsidP="00B11971">
            <w:pPr>
              <w:rPr>
                <w:rFonts w:cs="Arial"/>
              </w:rPr>
            </w:pPr>
          </w:p>
        </w:tc>
      </w:tr>
      <w:tr w:rsidR="002F64E5" w14:paraId="590C7780" w14:textId="77777777" w:rsidTr="002F64E5">
        <w:tc>
          <w:tcPr>
            <w:tcW w:w="4496" w:type="dxa"/>
            <w:shd w:val="clear" w:color="auto" w:fill="D9D9D9" w:themeFill="background1" w:themeFillShade="D9"/>
            <w:vAlign w:val="center"/>
          </w:tcPr>
          <w:p w14:paraId="77AD69CA" w14:textId="77777777" w:rsidR="002F64E5" w:rsidRPr="00761226" w:rsidRDefault="002F64E5" w:rsidP="00B11971">
            <w:pPr>
              <w:rPr>
                <w:b/>
              </w:rPr>
            </w:pPr>
            <w:r w:rsidRPr="00761226">
              <w:rPr>
                <w:b/>
              </w:rPr>
              <w:t>BluetoothAudioSource</w:t>
            </w:r>
          </w:p>
        </w:tc>
        <w:tc>
          <w:tcPr>
            <w:tcW w:w="2250" w:type="dxa"/>
            <w:vAlign w:val="center"/>
          </w:tcPr>
          <w:p w14:paraId="52C06F14" w14:textId="77777777" w:rsidR="002F64E5" w:rsidRPr="00761226" w:rsidRDefault="002F64E5" w:rsidP="00B11971">
            <w:pPr>
              <w:rPr>
                <w:rFonts w:cs="Arial"/>
              </w:rPr>
            </w:pPr>
            <w:r w:rsidRPr="00761226">
              <w:rPr>
                <w:rFonts w:cs="Arial"/>
              </w:rPr>
              <w:t xml:space="preserve">Internal Signal for Bluetooth Audio Source </w:t>
            </w:r>
          </w:p>
          <w:p w14:paraId="3B72467B" w14:textId="77777777" w:rsidR="002F64E5" w:rsidRPr="00761226" w:rsidRDefault="002F64E5" w:rsidP="00B11971">
            <w:pPr>
              <w:rPr>
                <w:rFonts w:cs="Arial"/>
              </w:rPr>
            </w:pPr>
          </w:p>
        </w:tc>
      </w:tr>
      <w:tr w:rsidR="002F64E5" w14:paraId="49B00D34" w14:textId="77777777" w:rsidTr="002F64E5">
        <w:tc>
          <w:tcPr>
            <w:tcW w:w="4496" w:type="dxa"/>
            <w:shd w:val="clear" w:color="auto" w:fill="D9D9D9" w:themeFill="background1" w:themeFillShade="D9"/>
            <w:vAlign w:val="center"/>
          </w:tcPr>
          <w:p w14:paraId="4E514FA0" w14:textId="77777777" w:rsidR="002F64E5" w:rsidRPr="00761226" w:rsidRDefault="002F64E5" w:rsidP="00B11971">
            <w:pPr>
              <w:rPr>
                <w:b/>
              </w:rPr>
            </w:pPr>
            <w:r w:rsidRPr="00761226">
              <w:rPr>
                <w:b/>
              </w:rPr>
              <w:t>BluetoothAudioSource_Connection</w:t>
            </w:r>
          </w:p>
        </w:tc>
        <w:tc>
          <w:tcPr>
            <w:tcW w:w="2250" w:type="dxa"/>
            <w:vAlign w:val="center"/>
          </w:tcPr>
          <w:p w14:paraId="20689D12" w14:textId="77777777" w:rsidR="002F64E5" w:rsidRPr="00761226" w:rsidRDefault="002F64E5" w:rsidP="00B11971">
            <w:pPr>
              <w:rPr>
                <w:rFonts w:cs="Arial"/>
              </w:rPr>
            </w:pPr>
            <w:r w:rsidRPr="00761226">
              <w:rPr>
                <w:rFonts w:cs="Arial"/>
              </w:rPr>
              <w:t xml:space="preserve">Internal Signal for Bluetooth Audio Source </w:t>
            </w:r>
          </w:p>
          <w:p w14:paraId="685E7D40" w14:textId="77777777" w:rsidR="002F64E5" w:rsidRPr="00761226" w:rsidRDefault="002F64E5" w:rsidP="00B11971">
            <w:pPr>
              <w:rPr>
                <w:rFonts w:cs="Arial"/>
              </w:rPr>
            </w:pPr>
          </w:p>
        </w:tc>
      </w:tr>
      <w:tr w:rsidR="002F64E5" w14:paraId="7019C733" w14:textId="77777777" w:rsidTr="002F64E5">
        <w:tc>
          <w:tcPr>
            <w:tcW w:w="4496" w:type="dxa"/>
            <w:shd w:val="clear" w:color="auto" w:fill="D9D9D9" w:themeFill="background1" w:themeFillShade="D9"/>
            <w:vAlign w:val="center"/>
          </w:tcPr>
          <w:p w14:paraId="01F76514" w14:textId="77777777" w:rsidR="002F64E5" w:rsidRPr="00761226" w:rsidRDefault="002F64E5" w:rsidP="00B11971">
            <w:pPr>
              <w:rPr>
                <w:b/>
              </w:rPr>
            </w:pPr>
            <w:r w:rsidRPr="00761226">
              <w:rPr>
                <w:b/>
              </w:rPr>
              <w:t>CA.Rq</w:t>
            </w:r>
          </w:p>
        </w:tc>
        <w:tc>
          <w:tcPr>
            <w:tcW w:w="2250" w:type="dxa"/>
            <w:vAlign w:val="center"/>
          </w:tcPr>
          <w:p w14:paraId="0AED53EF" w14:textId="77777777" w:rsidR="002F64E5" w:rsidRPr="00761226" w:rsidRDefault="002F64E5" w:rsidP="00B11971">
            <w:pPr>
              <w:rPr>
                <w:rFonts w:cs="Arial"/>
              </w:rPr>
            </w:pPr>
            <w:r w:rsidRPr="00761226">
              <w:rPr>
                <w:rFonts w:cs="Arial"/>
              </w:rPr>
              <w:t>Signal to request activation or deactivation of Captain Annoucement</w:t>
            </w:r>
          </w:p>
          <w:p w14:paraId="4DB9BCFC" w14:textId="77777777" w:rsidR="002F64E5" w:rsidRPr="00761226" w:rsidRDefault="002F64E5" w:rsidP="00B11971">
            <w:pPr>
              <w:rPr>
                <w:rFonts w:cs="Arial"/>
              </w:rPr>
            </w:pPr>
          </w:p>
        </w:tc>
      </w:tr>
      <w:tr w:rsidR="002F64E5" w14:paraId="6069621B" w14:textId="77777777" w:rsidTr="002F64E5">
        <w:tc>
          <w:tcPr>
            <w:tcW w:w="4496" w:type="dxa"/>
            <w:shd w:val="clear" w:color="auto" w:fill="D9D9D9" w:themeFill="background1" w:themeFillShade="D9"/>
            <w:vAlign w:val="center"/>
          </w:tcPr>
          <w:p w14:paraId="27FBEB3C" w14:textId="77777777" w:rsidR="002F64E5" w:rsidRPr="00761226" w:rsidRDefault="002F64E5" w:rsidP="00B11971">
            <w:pPr>
              <w:rPr>
                <w:b/>
              </w:rPr>
            </w:pPr>
            <w:r w:rsidRPr="00761226">
              <w:rPr>
                <w:b/>
              </w:rPr>
              <w:t>CA.St</w:t>
            </w:r>
          </w:p>
        </w:tc>
        <w:tc>
          <w:tcPr>
            <w:tcW w:w="2250" w:type="dxa"/>
            <w:vAlign w:val="center"/>
          </w:tcPr>
          <w:p w14:paraId="067C3272" w14:textId="77777777" w:rsidR="002F64E5" w:rsidRPr="00761226" w:rsidRDefault="002F64E5" w:rsidP="00B11971">
            <w:pPr>
              <w:rPr>
                <w:rFonts w:cs="Arial"/>
              </w:rPr>
            </w:pPr>
            <w:r w:rsidRPr="00761226">
              <w:rPr>
                <w:rFonts w:cs="Arial"/>
              </w:rPr>
              <w:t>Signal to provide status feedback of Captain Annoucement State.</w:t>
            </w:r>
          </w:p>
          <w:p w14:paraId="65A7E421" w14:textId="77777777" w:rsidR="002F64E5" w:rsidRPr="00761226" w:rsidRDefault="002F64E5" w:rsidP="00B11971">
            <w:pPr>
              <w:rPr>
                <w:rFonts w:cs="Arial"/>
              </w:rPr>
            </w:pPr>
          </w:p>
        </w:tc>
      </w:tr>
      <w:tr w:rsidR="002F64E5" w14:paraId="18653742" w14:textId="77777777" w:rsidTr="002F64E5">
        <w:tc>
          <w:tcPr>
            <w:tcW w:w="4496" w:type="dxa"/>
            <w:shd w:val="clear" w:color="auto" w:fill="D9D9D9" w:themeFill="background1" w:themeFillShade="D9"/>
            <w:vAlign w:val="center"/>
          </w:tcPr>
          <w:p w14:paraId="45E59B39" w14:textId="77777777" w:rsidR="002F64E5" w:rsidRPr="00761226" w:rsidRDefault="002F64E5" w:rsidP="00B11971">
            <w:pPr>
              <w:rPr>
                <w:b/>
              </w:rPr>
            </w:pPr>
            <w:r w:rsidRPr="00761226">
              <w:rPr>
                <w:b/>
              </w:rPr>
              <w:t>CA_Command</w:t>
            </w:r>
          </w:p>
        </w:tc>
        <w:tc>
          <w:tcPr>
            <w:tcW w:w="2250" w:type="dxa"/>
            <w:vAlign w:val="center"/>
          </w:tcPr>
          <w:p w14:paraId="1480A563" w14:textId="77777777" w:rsidR="002F64E5" w:rsidRPr="00761226" w:rsidRDefault="002F64E5" w:rsidP="00B11971">
            <w:pPr>
              <w:rPr>
                <w:rFonts w:cs="Arial"/>
              </w:rPr>
            </w:pPr>
            <w:r w:rsidRPr="00761226">
              <w:rPr>
                <w:rFonts w:cs="Arial"/>
              </w:rPr>
              <w:t>Captain's Announcement Command (Physical Touch)</w:t>
            </w:r>
          </w:p>
          <w:p w14:paraId="26558BFA" w14:textId="77777777" w:rsidR="002F64E5" w:rsidRPr="00761226" w:rsidRDefault="002F64E5" w:rsidP="00B11971">
            <w:pPr>
              <w:rPr>
                <w:rFonts w:cs="Arial"/>
              </w:rPr>
            </w:pPr>
          </w:p>
        </w:tc>
      </w:tr>
      <w:tr w:rsidR="002F64E5" w14:paraId="2E121D19" w14:textId="77777777" w:rsidTr="002F64E5">
        <w:tc>
          <w:tcPr>
            <w:tcW w:w="4496" w:type="dxa"/>
            <w:shd w:val="clear" w:color="auto" w:fill="D9D9D9" w:themeFill="background1" w:themeFillShade="D9"/>
            <w:vAlign w:val="center"/>
          </w:tcPr>
          <w:p w14:paraId="7E05984B" w14:textId="77777777" w:rsidR="002F64E5" w:rsidRPr="00761226" w:rsidRDefault="002F64E5" w:rsidP="00B11971">
            <w:pPr>
              <w:rPr>
                <w:b/>
              </w:rPr>
            </w:pPr>
            <w:r w:rsidRPr="00761226">
              <w:rPr>
                <w:b/>
              </w:rPr>
              <w:t>CallRing_Vol_Level</w:t>
            </w:r>
          </w:p>
        </w:tc>
        <w:tc>
          <w:tcPr>
            <w:tcW w:w="2250" w:type="dxa"/>
            <w:vAlign w:val="center"/>
          </w:tcPr>
          <w:p w14:paraId="37B073BA" w14:textId="77777777" w:rsidR="002F64E5" w:rsidRPr="00761226" w:rsidRDefault="002F64E5" w:rsidP="00B11971">
            <w:pPr>
              <w:rPr>
                <w:rFonts w:cs="Arial"/>
              </w:rPr>
            </w:pPr>
            <w:r w:rsidRPr="00761226">
              <w:rPr>
                <w:rFonts w:cs="Arial"/>
              </w:rPr>
              <w:t>Signal for Call Ring volume in full cabin mode</w:t>
            </w:r>
          </w:p>
          <w:p w14:paraId="0754716D" w14:textId="77777777" w:rsidR="002F64E5" w:rsidRPr="00761226" w:rsidRDefault="002F64E5" w:rsidP="00B11971">
            <w:pPr>
              <w:rPr>
                <w:rFonts w:cs="Arial"/>
              </w:rPr>
            </w:pPr>
          </w:p>
        </w:tc>
      </w:tr>
      <w:tr w:rsidR="002F64E5" w14:paraId="1F2AA0DE" w14:textId="77777777" w:rsidTr="002F64E5">
        <w:tc>
          <w:tcPr>
            <w:tcW w:w="4496" w:type="dxa"/>
            <w:shd w:val="clear" w:color="auto" w:fill="D9D9D9" w:themeFill="background1" w:themeFillShade="D9"/>
            <w:vAlign w:val="center"/>
          </w:tcPr>
          <w:p w14:paraId="07F321A0" w14:textId="77777777" w:rsidR="002F64E5" w:rsidRPr="00761226" w:rsidRDefault="002F64E5" w:rsidP="00B11971">
            <w:pPr>
              <w:rPr>
                <w:b/>
              </w:rPr>
            </w:pPr>
            <w:r w:rsidRPr="00761226">
              <w:rPr>
                <w:b/>
              </w:rPr>
              <w:t>CallRing_Vol_Updated</w:t>
            </w:r>
          </w:p>
        </w:tc>
        <w:tc>
          <w:tcPr>
            <w:tcW w:w="2250" w:type="dxa"/>
            <w:vAlign w:val="center"/>
          </w:tcPr>
          <w:p w14:paraId="155DACED" w14:textId="77777777" w:rsidR="002F64E5" w:rsidRPr="00761226" w:rsidRDefault="002F64E5" w:rsidP="00B11971">
            <w:pPr>
              <w:rPr>
                <w:rFonts w:cs="Arial"/>
              </w:rPr>
            </w:pPr>
            <w:r w:rsidRPr="00761226">
              <w:rPr>
                <w:rFonts w:cs="Arial"/>
              </w:rPr>
              <w:t>Signal indicates if Call ring volume was updated because of a user activated event in full cabin mode</w:t>
            </w:r>
          </w:p>
          <w:p w14:paraId="45BFC39C" w14:textId="77777777" w:rsidR="002F64E5" w:rsidRPr="00761226" w:rsidRDefault="002F64E5" w:rsidP="00B11971">
            <w:pPr>
              <w:rPr>
                <w:rFonts w:cs="Arial"/>
              </w:rPr>
            </w:pPr>
          </w:p>
        </w:tc>
      </w:tr>
      <w:tr w:rsidR="002F64E5" w14:paraId="29A63931" w14:textId="77777777" w:rsidTr="002F64E5">
        <w:tc>
          <w:tcPr>
            <w:tcW w:w="4496" w:type="dxa"/>
            <w:shd w:val="clear" w:color="auto" w:fill="D9D9D9" w:themeFill="background1" w:themeFillShade="D9"/>
            <w:vAlign w:val="center"/>
          </w:tcPr>
          <w:p w14:paraId="416A17AD" w14:textId="77777777" w:rsidR="002F64E5" w:rsidRPr="00761226" w:rsidRDefault="002F64E5" w:rsidP="00B11971">
            <w:pPr>
              <w:rPr>
                <w:b/>
              </w:rPr>
            </w:pPr>
            <w:r w:rsidRPr="00761226">
              <w:rPr>
                <w:b/>
              </w:rPr>
              <w:t>ChangeVolume_Req</w:t>
            </w:r>
          </w:p>
        </w:tc>
        <w:tc>
          <w:tcPr>
            <w:tcW w:w="2250" w:type="dxa"/>
            <w:vAlign w:val="center"/>
          </w:tcPr>
          <w:p w14:paraId="1E1B1613" w14:textId="77777777" w:rsidR="002F64E5" w:rsidRPr="00761226" w:rsidRDefault="002F64E5" w:rsidP="00B11971">
            <w:pPr>
              <w:rPr>
                <w:rFonts w:cs="Arial"/>
              </w:rPr>
            </w:pPr>
            <w:r w:rsidRPr="00761226">
              <w:rPr>
                <w:rFonts w:cs="Arial"/>
              </w:rPr>
              <w:t>Internal Signal for Change Volume</w:t>
            </w:r>
          </w:p>
          <w:p w14:paraId="102AA2A8" w14:textId="77777777" w:rsidR="002F64E5" w:rsidRPr="00761226" w:rsidRDefault="002F64E5" w:rsidP="00B11971">
            <w:pPr>
              <w:rPr>
                <w:rFonts w:cs="Arial"/>
              </w:rPr>
            </w:pPr>
          </w:p>
        </w:tc>
      </w:tr>
      <w:tr w:rsidR="002F64E5" w14:paraId="0B274813" w14:textId="77777777" w:rsidTr="002F64E5">
        <w:tc>
          <w:tcPr>
            <w:tcW w:w="4496" w:type="dxa"/>
            <w:shd w:val="clear" w:color="auto" w:fill="D9D9D9" w:themeFill="background1" w:themeFillShade="D9"/>
            <w:vAlign w:val="center"/>
          </w:tcPr>
          <w:p w14:paraId="68ECE271" w14:textId="77777777" w:rsidR="002F64E5" w:rsidRPr="00761226" w:rsidRDefault="002F64E5" w:rsidP="00B11971">
            <w:pPr>
              <w:rPr>
                <w:b/>
              </w:rPr>
            </w:pPr>
            <w:r w:rsidRPr="00761226">
              <w:rPr>
                <w:b/>
              </w:rPr>
              <w:t>DND.Rq</w:t>
            </w:r>
          </w:p>
        </w:tc>
        <w:tc>
          <w:tcPr>
            <w:tcW w:w="2250" w:type="dxa"/>
            <w:vAlign w:val="center"/>
          </w:tcPr>
          <w:p w14:paraId="62B7FA7E" w14:textId="77777777" w:rsidR="002F64E5" w:rsidRPr="00761226" w:rsidRDefault="002F64E5" w:rsidP="00B11971">
            <w:pPr>
              <w:rPr>
                <w:rFonts w:cs="Arial"/>
              </w:rPr>
            </w:pPr>
            <w:r w:rsidRPr="00761226">
              <w:rPr>
                <w:rFonts w:cs="Arial"/>
              </w:rPr>
              <w:t>Internal Signal for Do Not Disturb</w:t>
            </w:r>
          </w:p>
          <w:p w14:paraId="47118DC3" w14:textId="77777777" w:rsidR="002F64E5" w:rsidRPr="00761226" w:rsidRDefault="002F64E5" w:rsidP="00B11971">
            <w:pPr>
              <w:rPr>
                <w:rFonts w:cs="Arial"/>
              </w:rPr>
            </w:pPr>
          </w:p>
        </w:tc>
      </w:tr>
      <w:tr w:rsidR="002F64E5" w14:paraId="55FC4B49" w14:textId="77777777" w:rsidTr="002F64E5">
        <w:tc>
          <w:tcPr>
            <w:tcW w:w="4496" w:type="dxa"/>
            <w:shd w:val="clear" w:color="auto" w:fill="D9D9D9" w:themeFill="background1" w:themeFillShade="D9"/>
            <w:vAlign w:val="center"/>
          </w:tcPr>
          <w:p w14:paraId="7D04C59C" w14:textId="77777777" w:rsidR="002F64E5" w:rsidRPr="00761226" w:rsidRDefault="002F64E5" w:rsidP="00B11971">
            <w:pPr>
              <w:rPr>
                <w:b/>
              </w:rPr>
            </w:pPr>
            <w:r w:rsidRPr="00761226">
              <w:rPr>
                <w:b/>
              </w:rPr>
              <w:t>DND_Command</w:t>
            </w:r>
          </w:p>
        </w:tc>
        <w:tc>
          <w:tcPr>
            <w:tcW w:w="2250" w:type="dxa"/>
            <w:vAlign w:val="center"/>
          </w:tcPr>
          <w:p w14:paraId="3B1DE12A" w14:textId="77777777" w:rsidR="002F64E5" w:rsidRPr="00761226" w:rsidRDefault="002F64E5" w:rsidP="00B11971">
            <w:pPr>
              <w:rPr>
                <w:rFonts w:cs="Arial"/>
              </w:rPr>
            </w:pPr>
            <w:r w:rsidRPr="00761226">
              <w:rPr>
                <w:rFonts w:cs="Arial"/>
              </w:rPr>
              <w:t>Do Not Disturb Command (Physical Touch)</w:t>
            </w:r>
          </w:p>
          <w:p w14:paraId="0453ECE4" w14:textId="77777777" w:rsidR="002F64E5" w:rsidRPr="00761226" w:rsidRDefault="002F64E5" w:rsidP="00B11971">
            <w:pPr>
              <w:rPr>
                <w:rFonts w:cs="Arial"/>
              </w:rPr>
            </w:pPr>
          </w:p>
        </w:tc>
      </w:tr>
      <w:tr w:rsidR="002F64E5" w14:paraId="1FC89758" w14:textId="77777777" w:rsidTr="002F64E5">
        <w:tc>
          <w:tcPr>
            <w:tcW w:w="4496" w:type="dxa"/>
            <w:shd w:val="clear" w:color="auto" w:fill="D9D9D9" w:themeFill="background1" w:themeFillShade="D9"/>
            <w:vAlign w:val="center"/>
          </w:tcPr>
          <w:p w14:paraId="4AE1193E" w14:textId="77777777" w:rsidR="002F64E5" w:rsidRPr="00761226" w:rsidRDefault="002F64E5" w:rsidP="00B11971">
            <w:pPr>
              <w:rPr>
                <w:b/>
              </w:rPr>
            </w:pPr>
            <w:r w:rsidRPr="00761226">
              <w:rPr>
                <w:b/>
              </w:rPr>
              <w:lastRenderedPageBreak/>
              <w:t>HMI_Captains Announcement_ Status</w:t>
            </w:r>
          </w:p>
        </w:tc>
        <w:tc>
          <w:tcPr>
            <w:tcW w:w="2250" w:type="dxa"/>
            <w:vAlign w:val="center"/>
          </w:tcPr>
          <w:p w14:paraId="389244AD" w14:textId="77777777" w:rsidR="002F64E5" w:rsidRPr="00761226" w:rsidRDefault="002F64E5" w:rsidP="00B11971">
            <w:pPr>
              <w:rPr>
                <w:rFonts w:cs="Arial"/>
              </w:rPr>
            </w:pPr>
            <w:r w:rsidRPr="00761226">
              <w:rPr>
                <w:rFonts w:cs="Arial"/>
              </w:rPr>
              <w:t>HMI Status update for CA</w:t>
            </w:r>
          </w:p>
          <w:p w14:paraId="5E6182ED" w14:textId="77777777" w:rsidR="002F64E5" w:rsidRPr="00761226" w:rsidRDefault="002F64E5" w:rsidP="00B11971">
            <w:pPr>
              <w:rPr>
                <w:rFonts w:cs="Arial"/>
              </w:rPr>
            </w:pPr>
          </w:p>
        </w:tc>
      </w:tr>
      <w:tr w:rsidR="002F64E5" w14:paraId="0A06F128" w14:textId="77777777" w:rsidTr="002F64E5">
        <w:tc>
          <w:tcPr>
            <w:tcW w:w="4496" w:type="dxa"/>
            <w:shd w:val="clear" w:color="auto" w:fill="D9D9D9" w:themeFill="background1" w:themeFillShade="D9"/>
            <w:vAlign w:val="center"/>
          </w:tcPr>
          <w:p w14:paraId="6D62D2F9" w14:textId="77777777" w:rsidR="002F64E5" w:rsidRPr="00761226" w:rsidRDefault="002F64E5" w:rsidP="00B11971">
            <w:pPr>
              <w:rPr>
                <w:b/>
              </w:rPr>
            </w:pPr>
            <w:r w:rsidRPr="00761226">
              <w:rPr>
                <w:b/>
              </w:rPr>
              <w:t>HMI_DND Status</w:t>
            </w:r>
          </w:p>
        </w:tc>
        <w:tc>
          <w:tcPr>
            <w:tcW w:w="2250" w:type="dxa"/>
            <w:vAlign w:val="center"/>
          </w:tcPr>
          <w:p w14:paraId="034489A8" w14:textId="77777777" w:rsidR="002F64E5" w:rsidRPr="00761226" w:rsidRDefault="002F64E5" w:rsidP="00B11971">
            <w:pPr>
              <w:rPr>
                <w:rFonts w:cs="Arial"/>
              </w:rPr>
            </w:pPr>
            <w:r w:rsidRPr="00761226">
              <w:rPr>
                <w:rFonts w:cs="Arial"/>
              </w:rPr>
              <w:t>HMI Status update for DND Status</w:t>
            </w:r>
          </w:p>
          <w:p w14:paraId="7761946C" w14:textId="77777777" w:rsidR="002F64E5" w:rsidRPr="00761226" w:rsidRDefault="002F64E5" w:rsidP="00B11971">
            <w:pPr>
              <w:rPr>
                <w:rFonts w:cs="Arial"/>
              </w:rPr>
            </w:pPr>
          </w:p>
        </w:tc>
      </w:tr>
      <w:tr w:rsidR="002F64E5" w14:paraId="45BC4823" w14:textId="77777777" w:rsidTr="002F64E5">
        <w:tc>
          <w:tcPr>
            <w:tcW w:w="4496" w:type="dxa"/>
            <w:shd w:val="clear" w:color="auto" w:fill="D9D9D9" w:themeFill="background1" w:themeFillShade="D9"/>
            <w:vAlign w:val="center"/>
          </w:tcPr>
          <w:p w14:paraId="475E31F8" w14:textId="77777777" w:rsidR="002F64E5" w:rsidRPr="00761226" w:rsidRDefault="002F64E5" w:rsidP="00B11971">
            <w:pPr>
              <w:rPr>
                <w:b/>
              </w:rPr>
            </w:pPr>
            <w:r w:rsidRPr="00761226">
              <w:rPr>
                <w:b/>
              </w:rPr>
              <w:t>HMI_In-Car Communication Status</w:t>
            </w:r>
          </w:p>
        </w:tc>
        <w:tc>
          <w:tcPr>
            <w:tcW w:w="2250" w:type="dxa"/>
            <w:vAlign w:val="center"/>
          </w:tcPr>
          <w:p w14:paraId="03AFD7E8" w14:textId="77777777" w:rsidR="002F64E5" w:rsidRPr="00761226" w:rsidRDefault="002F64E5" w:rsidP="00B11971">
            <w:pPr>
              <w:rPr>
                <w:rFonts w:cs="Arial"/>
              </w:rPr>
            </w:pPr>
            <w:r w:rsidRPr="00761226">
              <w:rPr>
                <w:rFonts w:cs="Arial"/>
              </w:rPr>
              <w:t>HMI Status update for ICC</w:t>
            </w:r>
          </w:p>
          <w:p w14:paraId="0BFA8679" w14:textId="77777777" w:rsidR="002F64E5" w:rsidRPr="00761226" w:rsidRDefault="002F64E5" w:rsidP="00B11971">
            <w:pPr>
              <w:rPr>
                <w:rFonts w:cs="Arial"/>
              </w:rPr>
            </w:pPr>
          </w:p>
        </w:tc>
      </w:tr>
      <w:tr w:rsidR="002F64E5" w14:paraId="67A22F6F" w14:textId="77777777" w:rsidTr="002F64E5">
        <w:tc>
          <w:tcPr>
            <w:tcW w:w="4496" w:type="dxa"/>
            <w:shd w:val="clear" w:color="auto" w:fill="D9D9D9" w:themeFill="background1" w:themeFillShade="D9"/>
            <w:vAlign w:val="center"/>
          </w:tcPr>
          <w:p w14:paraId="63283490" w14:textId="77777777" w:rsidR="002F64E5" w:rsidRPr="00761226" w:rsidRDefault="002F64E5" w:rsidP="00B11971">
            <w:pPr>
              <w:rPr>
                <w:b/>
              </w:rPr>
            </w:pPr>
            <w:r w:rsidRPr="00761226">
              <w:rPr>
                <w:b/>
              </w:rPr>
              <w:t>HMI_MediashareRequest_Feedback</w:t>
            </w:r>
          </w:p>
        </w:tc>
        <w:tc>
          <w:tcPr>
            <w:tcW w:w="2250" w:type="dxa"/>
            <w:vAlign w:val="center"/>
          </w:tcPr>
          <w:p w14:paraId="18756DF4" w14:textId="77777777" w:rsidR="002F64E5" w:rsidRPr="00761226" w:rsidRDefault="002F64E5" w:rsidP="00B11971">
            <w:pPr>
              <w:rPr>
                <w:rFonts w:cs="Arial"/>
              </w:rPr>
            </w:pPr>
            <w:r w:rsidRPr="00761226">
              <w:rPr>
                <w:rFonts w:cs="Arial"/>
              </w:rPr>
              <w:t>HMI Feedback update for Media Share Request</w:t>
            </w:r>
          </w:p>
          <w:p w14:paraId="6C07E3DC" w14:textId="77777777" w:rsidR="002F64E5" w:rsidRPr="00761226" w:rsidRDefault="002F64E5" w:rsidP="00B11971">
            <w:pPr>
              <w:rPr>
                <w:rFonts w:cs="Arial"/>
              </w:rPr>
            </w:pPr>
          </w:p>
        </w:tc>
      </w:tr>
      <w:tr w:rsidR="002F64E5" w14:paraId="394EFF1D" w14:textId="77777777" w:rsidTr="002F64E5">
        <w:tc>
          <w:tcPr>
            <w:tcW w:w="4496" w:type="dxa"/>
            <w:shd w:val="clear" w:color="auto" w:fill="D9D9D9" w:themeFill="background1" w:themeFillShade="D9"/>
            <w:vAlign w:val="center"/>
          </w:tcPr>
          <w:p w14:paraId="54029D66" w14:textId="77777777" w:rsidR="002F64E5" w:rsidRPr="00761226" w:rsidRDefault="002F64E5" w:rsidP="00B11971">
            <w:pPr>
              <w:rPr>
                <w:b/>
              </w:rPr>
            </w:pPr>
            <w:r w:rsidRPr="00761226">
              <w:rPr>
                <w:b/>
              </w:rPr>
              <w:t>HMI_Phone Call_Status</w:t>
            </w:r>
          </w:p>
        </w:tc>
        <w:tc>
          <w:tcPr>
            <w:tcW w:w="2250" w:type="dxa"/>
            <w:vAlign w:val="center"/>
          </w:tcPr>
          <w:p w14:paraId="035D375D" w14:textId="77777777" w:rsidR="002F64E5" w:rsidRPr="00761226" w:rsidRDefault="002F64E5" w:rsidP="00B11971">
            <w:pPr>
              <w:rPr>
                <w:rFonts w:cs="Arial"/>
              </w:rPr>
            </w:pPr>
            <w:r w:rsidRPr="00761226">
              <w:rPr>
                <w:rFonts w:cs="Arial"/>
              </w:rPr>
              <w:t>HMI Status update for Phone Call</w:t>
            </w:r>
          </w:p>
          <w:p w14:paraId="2A218E14" w14:textId="77777777" w:rsidR="002F64E5" w:rsidRPr="00761226" w:rsidRDefault="002F64E5" w:rsidP="00B11971">
            <w:pPr>
              <w:rPr>
                <w:rFonts w:cs="Arial"/>
              </w:rPr>
            </w:pPr>
          </w:p>
        </w:tc>
      </w:tr>
      <w:tr w:rsidR="002F64E5" w14:paraId="5F2CDCB3" w14:textId="77777777" w:rsidTr="002F64E5">
        <w:tc>
          <w:tcPr>
            <w:tcW w:w="4496" w:type="dxa"/>
            <w:shd w:val="clear" w:color="auto" w:fill="D9D9D9" w:themeFill="background1" w:themeFillShade="D9"/>
            <w:vAlign w:val="center"/>
          </w:tcPr>
          <w:p w14:paraId="269DC0B2" w14:textId="77777777" w:rsidR="002F64E5" w:rsidRPr="00761226" w:rsidRDefault="002F64E5" w:rsidP="00B11971">
            <w:pPr>
              <w:rPr>
                <w:b/>
              </w:rPr>
            </w:pPr>
            <w:r w:rsidRPr="00761226">
              <w:rPr>
                <w:b/>
              </w:rPr>
              <w:t>HMI_Source Selection_Feedback</w:t>
            </w:r>
          </w:p>
        </w:tc>
        <w:tc>
          <w:tcPr>
            <w:tcW w:w="2250" w:type="dxa"/>
            <w:vAlign w:val="center"/>
          </w:tcPr>
          <w:p w14:paraId="0CF6393F" w14:textId="77777777" w:rsidR="002F64E5" w:rsidRPr="00761226" w:rsidRDefault="002F64E5" w:rsidP="00B11971">
            <w:pPr>
              <w:rPr>
                <w:rFonts w:cs="Arial"/>
              </w:rPr>
            </w:pPr>
            <w:r w:rsidRPr="00761226">
              <w:rPr>
                <w:rFonts w:cs="Arial"/>
              </w:rPr>
              <w:t>HMI Feedback update for Source Selection</w:t>
            </w:r>
          </w:p>
          <w:p w14:paraId="5CFECB6D" w14:textId="77777777" w:rsidR="002F64E5" w:rsidRPr="00761226" w:rsidRDefault="002F64E5" w:rsidP="00B11971">
            <w:pPr>
              <w:rPr>
                <w:rFonts w:cs="Arial"/>
              </w:rPr>
            </w:pPr>
          </w:p>
        </w:tc>
      </w:tr>
      <w:tr w:rsidR="002F64E5" w14:paraId="6BAFDE66" w14:textId="77777777" w:rsidTr="002F64E5">
        <w:tc>
          <w:tcPr>
            <w:tcW w:w="4496" w:type="dxa"/>
            <w:shd w:val="clear" w:color="auto" w:fill="D9D9D9" w:themeFill="background1" w:themeFillShade="D9"/>
            <w:vAlign w:val="center"/>
          </w:tcPr>
          <w:p w14:paraId="571BB3FD" w14:textId="77777777" w:rsidR="002F64E5" w:rsidRPr="00761226" w:rsidRDefault="002F64E5" w:rsidP="00B11971">
            <w:pPr>
              <w:rPr>
                <w:b/>
              </w:rPr>
            </w:pPr>
            <w:r w:rsidRPr="00761226">
              <w:rPr>
                <w:b/>
              </w:rPr>
              <w:t>HMI_Volume Control_Feedback</w:t>
            </w:r>
          </w:p>
        </w:tc>
        <w:tc>
          <w:tcPr>
            <w:tcW w:w="2250" w:type="dxa"/>
            <w:vAlign w:val="center"/>
          </w:tcPr>
          <w:p w14:paraId="5CD4DF81" w14:textId="77777777" w:rsidR="002F64E5" w:rsidRPr="00761226" w:rsidRDefault="002F64E5" w:rsidP="00B11971">
            <w:pPr>
              <w:rPr>
                <w:rFonts w:cs="Arial"/>
              </w:rPr>
            </w:pPr>
            <w:r w:rsidRPr="00761226">
              <w:rPr>
                <w:rFonts w:cs="Arial"/>
              </w:rPr>
              <w:t>HMI Feedback update for Volume Control</w:t>
            </w:r>
          </w:p>
          <w:p w14:paraId="6D8F3599" w14:textId="77777777" w:rsidR="002F64E5" w:rsidRPr="00761226" w:rsidRDefault="002F64E5" w:rsidP="00B11971">
            <w:pPr>
              <w:rPr>
                <w:rFonts w:cs="Arial"/>
              </w:rPr>
            </w:pPr>
          </w:p>
        </w:tc>
      </w:tr>
      <w:tr w:rsidR="002F64E5" w14:paraId="15AE33A8" w14:textId="77777777" w:rsidTr="002F64E5">
        <w:tc>
          <w:tcPr>
            <w:tcW w:w="4496" w:type="dxa"/>
            <w:shd w:val="clear" w:color="auto" w:fill="D9D9D9" w:themeFill="background1" w:themeFillShade="D9"/>
            <w:vAlign w:val="center"/>
          </w:tcPr>
          <w:p w14:paraId="54F3E19E" w14:textId="77777777" w:rsidR="002F64E5" w:rsidRPr="00761226" w:rsidRDefault="002F64E5" w:rsidP="00B11971">
            <w:pPr>
              <w:rPr>
                <w:b/>
              </w:rPr>
            </w:pPr>
            <w:r w:rsidRPr="00761226">
              <w:rPr>
                <w:b/>
              </w:rPr>
              <w:t>HMI_ZoneLockOut_Feedback</w:t>
            </w:r>
          </w:p>
        </w:tc>
        <w:tc>
          <w:tcPr>
            <w:tcW w:w="2250" w:type="dxa"/>
            <w:vAlign w:val="center"/>
          </w:tcPr>
          <w:p w14:paraId="2B236043" w14:textId="77777777" w:rsidR="002F64E5" w:rsidRPr="00761226" w:rsidRDefault="002F64E5" w:rsidP="00B11971">
            <w:pPr>
              <w:rPr>
                <w:rFonts w:cs="Arial"/>
              </w:rPr>
            </w:pPr>
            <w:r w:rsidRPr="00761226">
              <w:rPr>
                <w:rFonts w:cs="Arial"/>
              </w:rPr>
              <w:t>HMI Feedback update for Zone Lockout</w:t>
            </w:r>
          </w:p>
          <w:p w14:paraId="0730B978" w14:textId="77777777" w:rsidR="002F64E5" w:rsidRPr="00761226" w:rsidRDefault="002F64E5" w:rsidP="00B11971">
            <w:pPr>
              <w:rPr>
                <w:rFonts w:cs="Arial"/>
              </w:rPr>
            </w:pPr>
          </w:p>
        </w:tc>
      </w:tr>
      <w:tr w:rsidR="002F64E5" w14:paraId="6245B776" w14:textId="77777777" w:rsidTr="002F64E5">
        <w:tc>
          <w:tcPr>
            <w:tcW w:w="4496" w:type="dxa"/>
            <w:shd w:val="clear" w:color="auto" w:fill="D9D9D9" w:themeFill="background1" w:themeFillShade="D9"/>
            <w:vAlign w:val="center"/>
          </w:tcPr>
          <w:p w14:paraId="57006C3A" w14:textId="77777777" w:rsidR="002F64E5" w:rsidRPr="00761226" w:rsidRDefault="002F64E5" w:rsidP="00B11971">
            <w:pPr>
              <w:rPr>
                <w:b/>
              </w:rPr>
            </w:pPr>
            <w:r w:rsidRPr="00761226">
              <w:rPr>
                <w:b/>
              </w:rPr>
              <w:t>HMI_Zone_Cabin_Mode_Status</w:t>
            </w:r>
          </w:p>
        </w:tc>
        <w:tc>
          <w:tcPr>
            <w:tcW w:w="2250" w:type="dxa"/>
            <w:vAlign w:val="center"/>
          </w:tcPr>
          <w:p w14:paraId="4644CFC0" w14:textId="77777777" w:rsidR="002F64E5" w:rsidRPr="00761226" w:rsidRDefault="002F64E5" w:rsidP="00B11971">
            <w:pPr>
              <w:rPr>
                <w:rFonts w:cs="Arial"/>
              </w:rPr>
            </w:pPr>
            <w:r w:rsidRPr="00761226">
              <w:rPr>
                <w:rFonts w:cs="Arial"/>
              </w:rPr>
              <w:t>HMI Status update for Zone/Cabin Mode</w:t>
            </w:r>
          </w:p>
          <w:p w14:paraId="58E2DB0E" w14:textId="77777777" w:rsidR="002F64E5" w:rsidRPr="00761226" w:rsidRDefault="002F64E5" w:rsidP="00B11971">
            <w:pPr>
              <w:rPr>
                <w:rFonts w:cs="Arial"/>
              </w:rPr>
            </w:pPr>
          </w:p>
        </w:tc>
      </w:tr>
      <w:tr w:rsidR="002F64E5" w14:paraId="32AB1221" w14:textId="77777777" w:rsidTr="002F64E5">
        <w:tc>
          <w:tcPr>
            <w:tcW w:w="4496" w:type="dxa"/>
            <w:shd w:val="clear" w:color="auto" w:fill="D9D9D9" w:themeFill="background1" w:themeFillShade="D9"/>
            <w:vAlign w:val="center"/>
          </w:tcPr>
          <w:p w14:paraId="279C0DAC" w14:textId="77777777" w:rsidR="002F64E5" w:rsidRPr="00761226" w:rsidRDefault="002F64E5" w:rsidP="00B11971">
            <w:pPr>
              <w:rPr>
                <w:b/>
              </w:rPr>
            </w:pPr>
            <w:r w:rsidRPr="00761226">
              <w:rPr>
                <w:b/>
              </w:rPr>
              <w:t>ICC_Command</w:t>
            </w:r>
          </w:p>
        </w:tc>
        <w:tc>
          <w:tcPr>
            <w:tcW w:w="2250" w:type="dxa"/>
            <w:vAlign w:val="center"/>
          </w:tcPr>
          <w:p w14:paraId="28C5573A" w14:textId="77777777" w:rsidR="002F64E5" w:rsidRPr="00761226" w:rsidRDefault="002F64E5" w:rsidP="00B11971">
            <w:pPr>
              <w:rPr>
                <w:rFonts w:cs="Arial"/>
              </w:rPr>
            </w:pPr>
            <w:r w:rsidRPr="00761226">
              <w:rPr>
                <w:rFonts w:cs="Arial"/>
              </w:rPr>
              <w:t>In Car's Communication Command (Physical Touch)</w:t>
            </w:r>
          </w:p>
          <w:p w14:paraId="35B01A72" w14:textId="77777777" w:rsidR="002F64E5" w:rsidRPr="00761226" w:rsidRDefault="002F64E5" w:rsidP="00B11971">
            <w:pPr>
              <w:rPr>
                <w:rFonts w:cs="Arial"/>
              </w:rPr>
            </w:pPr>
          </w:p>
        </w:tc>
      </w:tr>
      <w:tr w:rsidR="002F64E5" w14:paraId="466F3D9D" w14:textId="77777777" w:rsidTr="002F64E5">
        <w:tc>
          <w:tcPr>
            <w:tcW w:w="4496" w:type="dxa"/>
            <w:shd w:val="clear" w:color="auto" w:fill="D9D9D9" w:themeFill="background1" w:themeFillShade="D9"/>
            <w:vAlign w:val="center"/>
          </w:tcPr>
          <w:p w14:paraId="67E34989" w14:textId="77777777" w:rsidR="002F64E5" w:rsidRPr="00761226" w:rsidRDefault="002F64E5" w:rsidP="00B11971">
            <w:pPr>
              <w:rPr>
                <w:b/>
              </w:rPr>
            </w:pPr>
            <w:r w:rsidRPr="00761226">
              <w:rPr>
                <w:b/>
              </w:rPr>
              <w:t>ICC_Rq</w:t>
            </w:r>
          </w:p>
        </w:tc>
        <w:tc>
          <w:tcPr>
            <w:tcW w:w="2250" w:type="dxa"/>
            <w:vAlign w:val="center"/>
          </w:tcPr>
          <w:p w14:paraId="15890CE6" w14:textId="77777777" w:rsidR="002F64E5" w:rsidRPr="00761226" w:rsidRDefault="002F64E5" w:rsidP="00B11971">
            <w:pPr>
              <w:rPr>
                <w:rFonts w:cs="Arial"/>
              </w:rPr>
            </w:pPr>
            <w:r w:rsidRPr="00761226">
              <w:rPr>
                <w:rFonts w:cs="Arial"/>
              </w:rPr>
              <w:t>Signal to request activation or deactivation of InCar Communication</w:t>
            </w:r>
          </w:p>
          <w:p w14:paraId="45C09E42" w14:textId="77777777" w:rsidR="002F64E5" w:rsidRPr="00761226" w:rsidRDefault="002F64E5" w:rsidP="00B11971">
            <w:pPr>
              <w:rPr>
                <w:rFonts w:cs="Arial"/>
              </w:rPr>
            </w:pPr>
          </w:p>
        </w:tc>
      </w:tr>
      <w:tr w:rsidR="002F64E5" w14:paraId="54D45EB3" w14:textId="77777777" w:rsidTr="002F64E5">
        <w:tc>
          <w:tcPr>
            <w:tcW w:w="4496" w:type="dxa"/>
            <w:shd w:val="clear" w:color="auto" w:fill="D9D9D9" w:themeFill="background1" w:themeFillShade="D9"/>
            <w:vAlign w:val="center"/>
          </w:tcPr>
          <w:p w14:paraId="349B909E" w14:textId="77777777" w:rsidR="002F64E5" w:rsidRPr="00761226" w:rsidRDefault="002F64E5" w:rsidP="00B11971">
            <w:pPr>
              <w:rPr>
                <w:b/>
              </w:rPr>
            </w:pPr>
            <w:r w:rsidRPr="00761226">
              <w:rPr>
                <w:b/>
              </w:rPr>
              <w:t>ICC_St</w:t>
            </w:r>
          </w:p>
        </w:tc>
        <w:tc>
          <w:tcPr>
            <w:tcW w:w="2250" w:type="dxa"/>
            <w:vAlign w:val="center"/>
          </w:tcPr>
          <w:p w14:paraId="4F07DC68" w14:textId="77777777" w:rsidR="002F64E5" w:rsidRPr="00761226" w:rsidRDefault="002F64E5" w:rsidP="00B11971">
            <w:pPr>
              <w:rPr>
                <w:rFonts w:cs="Arial"/>
              </w:rPr>
            </w:pPr>
            <w:r w:rsidRPr="00761226">
              <w:rPr>
                <w:rFonts w:cs="Arial"/>
              </w:rPr>
              <w:t>Signal to provide status feedback of InCar Communication</w:t>
            </w:r>
          </w:p>
          <w:p w14:paraId="7B9F67E8" w14:textId="77777777" w:rsidR="002F64E5" w:rsidRPr="00761226" w:rsidRDefault="002F64E5" w:rsidP="00B11971">
            <w:pPr>
              <w:rPr>
                <w:rFonts w:cs="Arial"/>
              </w:rPr>
            </w:pPr>
          </w:p>
        </w:tc>
      </w:tr>
      <w:tr w:rsidR="002F64E5" w14:paraId="465D90DE" w14:textId="77777777" w:rsidTr="002F64E5">
        <w:tc>
          <w:tcPr>
            <w:tcW w:w="4496" w:type="dxa"/>
            <w:shd w:val="clear" w:color="auto" w:fill="D9D9D9" w:themeFill="background1" w:themeFillShade="D9"/>
            <w:vAlign w:val="center"/>
          </w:tcPr>
          <w:p w14:paraId="7241E0CD" w14:textId="77777777" w:rsidR="002F64E5" w:rsidRPr="00761226" w:rsidRDefault="002F64E5" w:rsidP="00B11971">
            <w:pPr>
              <w:rPr>
                <w:b/>
              </w:rPr>
            </w:pPr>
            <w:r w:rsidRPr="00761226">
              <w:rPr>
                <w:b/>
              </w:rPr>
              <w:t>KeyType</w:t>
            </w:r>
          </w:p>
        </w:tc>
        <w:tc>
          <w:tcPr>
            <w:tcW w:w="2250" w:type="dxa"/>
            <w:vAlign w:val="center"/>
          </w:tcPr>
          <w:p w14:paraId="645A0844" w14:textId="77777777" w:rsidR="002F64E5" w:rsidRPr="00761226" w:rsidRDefault="002F64E5" w:rsidP="00B11971">
            <w:pPr>
              <w:rPr>
                <w:rFonts w:cs="Arial"/>
              </w:rPr>
            </w:pPr>
            <w:r w:rsidRPr="00761226">
              <w:rPr>
                <w:rFonts w:cs="Arial"/>
              </w:rPr>
              <w:t>Key Type (MyKey/NotMyKey)</w:t>
            </w:r>
          </w:p>
          <w:p w14:paraId="6CFBF2D7" w14:textId="77777777" w:rsidR="002F64E5" w:rsidRPr="00761226" w:rsidRDefault="002F64E5" w:rsidP="00B11971">
            <w:pPr>
              <w:rPr>
                <w:rFonts w:cs="Arial"/>
              </w:rPr>
            </w:pPr>
          </w:p>
        </w:tc>
      </w:tr>
      <w:tr w:rsidR="002F64E5" w14:paraId="69EDD64B" w14:textId="77777777" w:rsidTr="002F64E5">
        <w:tc>
          <w:tcPr>
            <w:tcW w:w="4496" w:type="dxa"/>
            <w:shd w:val="clear" w:color="auto" w:fill="D9D9D9" w:themeFill="background1" w:themeFillShade="D9"/>
            <w:vAlign w:val="center"/>
          </w:tcPr>
          <w:p w14:paraId="0E8B7070" w14:textId="77777777" w:rsidR="002F64E5" w:rsidRPr="00761226" w:rsidRDefault="002F64E5" w:rsidP="00B11971">
            <w:pPr>
              <w:rPr>
                <w:b/>
              </w:rPr>
            </w:pPr>
            <w:r w:rsidRPr="00761226">
              <w:rPr>
                <w:b/>
              </w:rPr>
              <w:t>MicrophoneStatus</w:t>
            </w:r>
          </w:p>
        </w:tc>
        <w:tc>
          <w:tcPr>
            <w:tcW w:w="2250" w:type="dxa"/>
            <w:vAlign w:val="center"/>
          </w:tcPr>
          <w:p w14:paraId="16653FB9" w14:textId="77777777" w:rsidR="002F64E5" w:rsidRPr="00761226" w:rsidRDefault="002F64E5" w:rsidP="00B11971">
            <w:pPr>
              <w:rPr>
                <w:rFonts w:cs="Arial"/>
              </w:rPr>
            </w:pPr>
            <w:r w:rsidRPr="00761226">
              <w:rPr>
                <w:rFonts w:cs="Arial"/>
              </w:rPr>
              <w:t>Microphone Status (Enabled/Disabled)</w:t>
            </w:r>
          </w:p>
          <w:p w14:paraId="454A572D" w14:textId="77777777" w:rsidR="002F64E5" w:rsidRPr="00761226" w:rsidRDefault="002F64E5" w:rsidP="00B11971">
            <w:pPr>
              <w:rPr>
                <w:rFonts w:cs="Arial"/>
              </w:rPr>
            </w:pPr>
          </w:p>
        </w:tc>
      </w:tr>
      <w:tr w:rsidR="002F64E5" w14:paraId="399E6E8F" w14:textId="77777777" w:rsidTr="002F64E5">
        <w:tc>
          <w:tcPr>
            <w:tcW w:w="4496" w:type="dxa"/>
            <w:shd w:val="clear" w:color="auto" w:fill="D9D9D9" w:themeFill="background1" w:themeFillShade="D9"/>
            <w:vAlign w:val="center"/>
          </w:tcPr>
          <w:p w14:paraId="6442E677" w14:textId="77777777" w:rsidR="002F64E5" w:rsidRPr="00761226" w:rsidRDefault="002F64E5" w:rsidP="00B11971">
            <w:pPr>
              <w:rPr>
                <w:b/>
              </w:rPr>
            </w:pPr>
            <w:r w:rsidRPr="00761226">
              <w:rPr>
                <w:b/>
              </w:rPr>
              <w:t>MixableZonePrompts</w:t>
            </w:r>
          </w:p>
        </w:tc>
        <w:tc>
          <w:tcPr>
            <w:tcW w:w="2250" w:type="dxa"/>
            <w:vAlign w:val="center"/>
          </w:tcPr>
          <w:p w14:paraId="759060A8" w14:textId="77777777" w:rsidR="002F64E5" w:rsidRPr="00761226" w:rsidRDefault="002F64E5" w:rsidP="00B11971">
            <w:pPr>
              <w:rPr>
                <w:rFonts w:cs="Arial"/>
              </w:rPr>
            </w:pPr>
            <w:r w:rsidRPr="00761226">
              <w:rPr>
                <w:rFonts w:cs="Arial"/>
              </w:rPr>
              <w:t>Signal indicates if mixable zone prompts are active or inactive for Zone 1 to Zone 6.</w:t>
            </w:r>
          </w:p>
          <w:p w14:paraId="3ED90FC8" w14:textId="77777777" w:rsidR="002F64E5" w:rsidRPr="00761226" w:rsidRDefault="002F64E5" w:rsidP="00B11971">
            <w:pPr>
              <w:rPr>
                <w:rFonts w:cs="Arial"/>
              </w:rPr>
            </w:pPr>
          </w:p>
        </w:tc>
      </w:tr>
      <w:tr w:rsidR="002F64E5" w14:paraId="741A58CD" w14:textId="77777777" w:rsidTr="002F64E5">
        <w:tc>
          <w:tcPr>
            <w:tcW w:w="4496" w:type="dxa"/>
            <w:shd w:val="clear" w:color="auto" w:fill="D9D9D9" w:themeFill="background1" w:themeFillShade="D9"/>
            <w:vAlign w:val="center"/>
          </w:tcPr>
          <w:p w14:paraId="0E042B6F" w14:textId="77777777" w:rsidR="002F64E5" w:rsidRPr="00761226" w:rsidRDefault="002F64E5" w:rsidP="00B11971">
            <w:pPr>
              <w:rPr>
                <w:b/>
              </w:rPr>
            </w:pPr>
            <w:r w:rsidRPr="00761226">
              <w:rPr>
                <w:b/>
              </w:rPr>
              <w:t>MixableZonePromptsChannel</w:t>
            </w:r>
          </w:p>
        </w:tc>
        <w:tc>
          <w:tcPr>
            <w:tcW w:w="2250" w:type="dxa"/>
            <w:vAlign w:val="center"/>
          </w:tcPr>
          <w:p w14:paraId="5102FFBD" w14:textId="77777777" w:rsidR="002F64E5" w:rsidRPr="00761226" w:rsidRDefault="002F64E5" w:rsidP="00B11971">
            <w:pPr>
              <w:rPr>
                <w:rFonts w:cs="Arial"/>
              </w:rPr>
            </w:pPr>
            <w:r w:rsidRPr="00761226">
              <w:rPr>
                <w:rFonts w:cs="Arial"/>
              </w:rPr>
              <w:t xml:space="preserve">Signal specifies audio channel for the </w:t>
            </w:r>
            <w:r w:rsidRPr="00761226">
              <w:rPr>
                <w:rFonts w:cs="Arial"/>
              </w:rPr>
              <w:lastRenderedPageBreak/>
              <w:t>mixable zone prompts on zone 1 to Zone 6</w:t>
            </w:r>
          </w:p>
          <w:p w14:paraId="7B19DB42" w14:textId="77777777" w:rsidR="002F64E5" w:rsidRPr="00761226" w:rsidRDefault="002F64E5" w:rsidP="00B11971">
            <w:pPr>
              <w:rPr>
                <w:rFonts w:cs="Arial"/>
              </w:rPr>
            </w:pPr>
          </w:p>
        </w:tc>
      </w:tr>
      <w:tr w:rsidR="002F64E5" w14:paraId="07B616ED" w14:textId="77777777" w:rsidTr="002F64E5">
        <w:tc>
          <w:tcPr>
            <w:tcW w:w="4496" w:type="dxa"/>
            <w:shd w:val="clear" w:color="auto" w:fill="D9D9D9" w:themeFill="background1" w:themeFillShade="D9"/>
            <w:vAlign w:val="center"/>
          </w:tcPr>
          <w:p w14:paraId="31CDB52C" w14:textId="77777777" w:rsidR="002F64E5" w:rsidRPr="00761226" w:rsidRDefault="002F64E5" w:rsidP="00B11971">
            <w:pPr>
              <w:rPr>
                <w:b/>
              </w:rPr>
            </w:pPr>
            <w:r w:rsidRPr="00761226">
              <w:rPr>
                <w:b/>
              </w:rPr>
              <w:lastRenderedPageBreak/>
              <w:t>Offset_Vol_Zone</w:t>
            </w:r>
          </w:p>
        </w:tc>
        <w:tc>
          <w:tcPr>
            <w:tcW w:w="2250" w:type="dxa"/>
            <w:vAlign w:val="center"/>
          </w:tcPr>
          <w:p w14:paraId="3BAC26D6" w14:textId="77777777" w:rsidR="002F64E5" w:rsidRPr="00761226" w:rsidRDefault="002F64E5" w:rsidP="00B11971">
            <w:pPr>
              <w:rPr>
                <w:rFonts w:cs="Arial"/>
              </w:rPr>
            </w:pPr>
            <w:r w:rsidRPr="00761226">
              <w:rPr>
                <w:rFonts w:cs="Arial"/>
              </w:rPr>
              <w:t>Signal is for the offset volume in Zone 1 to Zone 6.</w:t>
            </w:r>
          </w:p>
          <w:p w14:paraId="565AAF04" w14:textId="77777777" w:rsidR="002F64E5" w:rsidRPr="00761226" w:rsidRDefault="002F64E5" w:rsidP="00B11971">
            <w:pPr>
              <w:rPr>
                <w:rFonts w:cs="Arial"/>
              </w:rPr>
            </w:pPr>
          </w:p>
        </w:tc>
      </w:tr>
      <w:tr w:rsidR="002F64E5" w14:paraId="4FFF1B99" w14:textId="77777777" w:rsidTr="002F64E5">
        <w:tc>
          <w:tcPr>
            <w:tcW w:w="4496" w:type="dxa"/>
            <w:shd w:val="clear" w:color="auto" w:fill="D9D9D9" w:themeFill="background1" w:themeFillShade="D9"/>
            <w:vAlign w:val="center"/>
          </w:tcPr>
          <w:p w14:paraId="6F9A2550" w14:textId="77777777" w:rsidR="002F64E5" w:rsidRPr="00761226" w:rsidRDefault="002F64E5" w:rsidP="00B11971">
            <w:pPr>
              <w:rPr>
                <w:b/>
              </w:rPr>
            </w:pPr>
            <w:r w:rsidRPr="00761226">
              <w:rPr>
                <w:b/>
              </w:rPr>
              <w:t>Offset_Vol_Zone_Updated</w:t>
            </w:r>
          </w:p>
        </w:tc>
        <w:tc>
          <w:tcPr>
            <w:tcW w:w="2250" w:type="dxa"/>
            <w:vAlign w:val="center"/>
          </w:tcPr>
          <w:p w14:paraId="07965624" w14:textId="77777777" w:rsidR="002F64E5" w:rsidRPr="00761226" w:rsidRDefault="002F64E5" w:rsidP="00B11971">
            <w:pPr>
              <w:rPr>
                <w:rFonts w:cs="Arial"/>
              </w:rPr>
            </w:pPr>
            <w:r w:rsidRPr="00761226">
              <w:rPr>
                <w:rFonts w:cs="Arial"/>
              </w:rPr>
              <w:t>Signal indicates if the Offset volume was updated because of a user activated event</w:t>
            </w:r>
          </w:p>
          <w:p w14:paraId="2D736218" w14:textId="77777777" w:rsidR="002F64E5" w:rsidRPr="00761226" w:rsidRDefault="002F64E5" w:rsidP="00B11971">
            <w:pPr>
              <w:rPr>
                <w:rFonts w:cs="Arial"/>
              </w:rPr>
            </w:pPr>
          </w:p>
        </w:tc>
      </w:tr>
      <w:tr w:rsidR="002F64E5" w14:paraId="2DACA8F8" w14:textId="77777777" w:rsidTr="002F64E5">
        <w:tc>
          <w:tcPr>
            <w:tcW w:w="4496" w:type="dxa"/>
            <w:shd w:val="clear" w:color="auto" w:fill="D9D9D9" w:themeFill="background1" w:themeFillShade="D9"/>
            <w:vAlign w:val="center"/>
          </w:tcPr>
          <w:p w14:paraId="08D2A975" w14:textId="77777777" w:rsidR="002F64E5" w:rsidRPr="00761226" w:rsidRDefault="002F64E5" w:rsidP="00B11971">
            <w:pPr>
              <w:rPr>
                <w:b/>
              </w:rPr>
            </w:pPr>
            <w:r w:rsidRPr="00761226">
              <w:rPr>
                <w:b/>
              </w:rPr>
              <w:t>PhoneCall_Zone_Rq</w:t>
            </w:r>
          </w:p>
        </w:tc>
        <w:tc>
          <w:tcPr>
            <w:tcW w:w="2250" w:type="dxa"/>
            <w:vAlign w:val="center"/>
          </w:tcPr>
          <w:p w14:paraId="14BB9E0F" w14:textId="77777777" w:rsidR="002F64E5" w:rsidRPr="00761226" w:rsidRDefault="002F64E5" w:rsidP="00B11971">
            <w:pPr>
              <w:rPr>
                <w:rFonts w:cs="Arial"/>
              </w:rPr>
            </w:pPr>
            <w:r w:rsidRPr="00761226">
              <w:rPr>
                <w:rFonts w:cs="Arial"/>
              </w:rPr>
              <w:t>Signal requesting to switch the active phone call. This message is intended only for the Phones connected and mapped to zone 2.</w:t>
            </w:r>
          </w:p>
          <w:p w14:paraId="7CAB73E5" w14:textId="77777777" w:rsidR="002F64E5" w:rsidRPr="00761226" w:rsidRDefault="002F64E5" w:rsidP="00B11971">
            <w:pPr>
              <w:rPr>
                <w:rFonts w:cs="Arial"/>
              </w:rPr>
            </w:pPr>
          </w:p>
        </w:tc>
      </w:tr>
      <w:tr w:rsidR="002F64E5" w14:paraId="16BB5D78" w14:textId="77777777" w:rsidTr="002F64E5">
        <w:tc>
          <w:tcPr>
            <w:tcW w:w="4496" w:type="dxa"/>
            <w:shd w:val="clear" w:color="auto" w:fill="D9D9D9" w:themeFill="background1" w:themeFillShade="D9"/>
            <w:vAlign w:val="center"/>
          </w:tcPr>
          <w:p w14:paraId="53DAF3CE" w14:textId="77777777" w:rsidR="002F64E5" w:rsidRPr="00761226" w:rsidRDefault="002F64E5" w:rsidP="00B11971">
            <w:pPr>
              <w:rPr>
                <w:b/>
              </w:rPr>
            </w:pPr>
            <w:r w:rsidRPr="00761226">
              <w:rPr>
                <w:b/>
              </w:rPr>
              <w:t>PhoneCall_Zone_St</w:t>
            </w:r>
          </w:p>
        </w:tc>
        <w:tc>
          <w:tcPr>
            <w:tcW w:w="2250" w:type="dxa"/>
            <w:vAlign w:val="center"/>
          </w:tcPr>
          <w:p w14:paraId="11C80B24" w14:textId="77777777" w:rsidR="002F64E5" w:rsidRPr="00761226" w:rsidRDefault="002F64E5" w:rsidP="00B11971">
            <w:pPr>
              <w:rPr>
                <w:rFonts w:cs="Arial"/>
              </w:rPr>
            </w:pPr>
            <w:r w:rsidRPr="00761226">
              <w:rPr>
                <w:rFonts w:cs="Arial"/>
              </w:rPr>
              <w:t>Signal indicating the call status for the Phones connected and mapped to zone 2</w:t>
            </w:r>
          </w:p>
          <w:p w14:paraId="42602DBC" w14:textId="77777777" w:rsidR="002F64E5" w:rsidRPr="00761226" w:rsidRDefault="002F64E5" w:rsidP="00B11971">
            <w:pPr>
              <w:rPr>
                <w:rFonts w:cs="Arial"/>
              </w:rPr>
            </w:pPr>
          </w:p>
        </w:tc>
      </w:tr>
      <w:tr w:rsidR="002F64E5" w14:paraId="61DC31C2" w14:textId="77777777" w:rsidTr="002F64E5">
        <w:tc>
          <w:tcPr>
            <w:tcW w:w="4496" w:type="dxa"/>
            <w:shd w:val="clear" w:color="auto" w:fill="D9D9D9" w:themeFill="background1" w:themeFillShade="D9"/>
            <w:vAlign w:val="center"/>
          </w:tcPr>
          <w:p w14:paraId="2CFD90B9" w14:textId="77777777" w:rsidR="002F64E5" w:rsidRPr="00761226" w:rsidRDefault="002F64E5" w:rsidP="00B11971">
            <w:pPr>
              <w:rPr>
                <w:b/>
              </w:rPr>
            </w:pPr>
            <w:r w:rsidRPr="00761226">
              <w:rPr>
                <w:b/>
              </w:rPr>
              <w:t>Phone_Vol_Level</w:t>
            </w:r>
          </w:p>
        </w:tc>
        <w:tc>
          <w:tcPr>
            <w:tcW w:w="2250" w:type="dxa"/>
            <w:vAlign w:val="center"/>
          </w:tcPr>
          <w:p w14:paraId="16A5D1AA" w14:textId="77777777" w:rsidR="002F64E5" w:rsidRPr="00761226" w:rsidRDefault="002F64E5" w:rsidP="00B11971">
            <w:pPr>
              <w:rPr>
                <w:rFonts w:cs="Arial"/>
              </w:rPr>
            </w:pPr>
            <w:r w:rsidRPr="00761226">
              <w:rPr>
                <w:rFonts w:cs="Arial"/>
              </w:rPr>
              <w:t>Signal for Phone volume in full cabin mode</w:t>
            </w:r>
          </w:p>
          <w:p w14:paraId="72693308" w14:textId="77777777" w:rsidR="002F64E5" w:rsidRPr="00761226" w:rsidRDefault="002F64E5" w:rsidP="00B11971">
            <w:pPr>
              <w:rPr>
                <w:rFonts w:cs="Arial"/>
              </w:rPr>
            </w:pPr>
          </w:p>
        </w:tc>
      </w:tr>
      <w:tr w:rsidR="002F64E5" w14:paraId="44D8D242" w14:textId="77777777" w:rsidTr="002F64E5">
        <w:tc>
          <w:tcPr>
            <w:tcW w:w="4496" w:type="dxa"/>
            <w:shd w:val="clear" w:color="auto" w:fill="D9D9D9" w:themeFill="background1" w:themeFillShade="D9"/>
            <w:vAlign w:val="center"/>
          </w:tcPr>
          <w:p w14:paraId="576DBEB6" w14:textId="77777777" w:rsidR="002F64E5" w:rsidRPr="00761226" w:rsidRDefault="002F64E5" w:rsidP="00B11971">
            <w:pPr>
              <w:rPr>
                <w:b/>
              </w:rPr>
            </w:pPr>
            <w:r w:rsidRPr="00761226">
              <w:rPr>
                <w:b/>
              </w:rPr>
              <w:t>Phone_Vol_Updated</w:t>
            </w:r>
          </w:p>
        </w:tc>
        <w:tc>
          <w:tcPr>
            <w:tcW w:w="2250" w:type="dxa"/>
            <w:vAlign w:val="center"/>
          </w:tcPr>
          <w:p w14:paraId="283A20CA" w14:textId="77777777" w:rsidR="002F64E5" w:rsidRPr="00761226" w:rsidRDefault="002F64E5" w:rsidP="00B11971">
            <w:pPr>
              <w:rPr>
                <w:rFonts w:cs="Arial"/>
              </w:rPr>
            </w:pPr>
            <w:r w:rsidRPr="00761226">
              <w:rPr>
                <w:rFonts w:cs="Arial"/>
              </w:rPr>
              <w:t>Signal indicates if phone volume was updated because of a user activated event in full cabin mode</w:t>
            </w:r>
          </w:p>
          <w:p w14:paraId="5908A299" w14:textId="77777777" w:rsidR="002F64E5" w:rsidRPr="00761226" w:rsidRDefault="002F64E5" w:rsidP="00B11971">
            <w:pPr>
              <w:rPr>
                <w:rFonts w:cs="Arial"/>
              </w:rPr>
            </w:pPr>
          </w:p>
        </w:tc>
      </w:tr>
      <w:tr w:rsidR="002F64E5" w14:paraId="3AF1F3B7" w14:textId="77777777" w:rsidTr="002F64E5">
        <w:tc>
          <w:tcPr>
            <w:tcW w:w="4496" w:type="dxa"/>
            <w:shd w:val="clear" w:color="auto" w:fill="D9D9D9" w:themeFill="background1" w:themeFillShade="D9"/>
            <w:vAlign w:val="center"/>
          </w:tcPr>
          <w:p w14:paraId="4D06FC6D" w14:textId="77777777" w:rsidR="002F64E5" w:rsidRPr="00761226" w:rsidRDefault="002F64E5" w:rsidP="00B11971">
            <w:pPr>
              <w:rPr>
                <w:b/>
              </w:rPr>
            </w:pPr>
            <w:r w:rsidRPr="00761226">
              <w:rPr>
                <w:b/>
              </w:rPr>
              <w:t>PlayAudio_Req</w:t>
            </w:r>
          </w:p>
        </w:tc>
        <w:tc>
          <w:tcPr>
            <w:tcW w:w="2250" w:type="dxa"/>
            <w:vAlign w:val="center"/>
          </w:tcPr>
          <w:p w14:paraId="200EC242" w14:textId="77777777" w:rsidR="002F64E5" w:rsidRPr="00761226" w:rsidRDefault="002F64E5" w:rsidP="00B11971">
            <w:pPr>
              <w:rPr>
                <w:rFonts w:cs="Arial"/>
              </w:rPr>
            </w:pPr>
            <w:r w:rsidRPr="00761226">
              <w:rPr>
                <w:rFonts w:cs="Arial"/>
              </w:rPr>
              <w:t>Internal Signal for Play Audio Req</w:t>
            </w:r>
          </w:p>
          <w:p w14:paraId="713F1D97" w14:textId="77777777" w:rsidR="002F64E5" w:rsidRPr="00761226" w:rsidRDefault="002F64E5" w:rsidP="00B11971">
            <w:pPr>
              <w:rPr>
                <w:rFonts w:cs="Arial"/>
              </w:rPr>
            </w:pPr>
          </w:p>
        </w:tc>
      </w:tr>
      <w:tr w:rsidR="002F64E5" w14:paraId="485A1F55" w14:textId="77777777" w:rsidTr="002F64E5">
        <w:tc>
          <w:tcPr>
            <w:tcW w:w="4496" w:type="dxa"/>
            <w:shd w:val="clear" w:color="auto" w:fill="D9D9D9" w:themeFill="background1" w:themeFillShade="D9"/>
            <w:vAlign w:val="center"/>
          </w:tcPr>
          <w:p w14:paraId="6F1F842D" w14:textId="77777777" w:rsidR="002F64E5" w:rsidRPr="00761226" w:rsidRDefault="002F64E5" w:rsidP="00B11971">
            <w:pPr>
              <w:rPr>
                <w:b/>
              </w:rPr>
            </w:pPr>
            <w:r w:rsidRPr="00761226">
              <w:rPr>
                <w:b/>
              </w:rPr>
              <w:t>Prompt_Vol_Level</w:t>
            </w:r>
          </w:p>
        </w:tc>
        <w:tc>
          <w:tcPr>
            <w:tcW w:w="2250" w:type="dxa"/>
            <w:vAlign w:val="center"/>
          </w:tcPr>
          <w:p w14:paraId="271EA43E" w14:textId="77777777" w:rsidR="002F64E5" w:rsidRPr="00761226" w:rsidRDefault="002F64E5" w:rsidP="00B11971">
            <w:pPr>
              <w:rPr>
                <w:rFonts w:cs="Arial"/>
              </w:rPr>
            </w:pPr>
            <w:r w:rsidRPr="00761226">
              <w:rPr>
                <w:rFonts w:cs="Arial"/>
              </w:rPr>
              <w:t>Signal for Prompt volume in full cabin mode</w:t>
            </w:r>
          </w:p>
          <w:p w14:paraId="5D8F9598" w14:textId="77777777" w:rsidR="002F64E5" w:rsidRPr="00761226" w:rsidRDefault="002F64E5" w:rsidP="00B11971">
            <w:pPr>
              <w:rPr>
                <w:rFonts w:cs="Arial"/>
              </w:rPr>
            </w:pPr>
          </w:p>
        </w:tc>
      </w:tr>
      <w:tr w:rsidR="002F64E5" w14:paraId="1B1EF580" w14:textId="77777777" w:rsidTr="002F64E5">
        <w:tc>
          <w:tcPr>
            <w:tcW w:w="4496" w:type="dxa"/>
            <w:shd w:val="clear" w:color="auto" w:fill="D9D9D9" w:themeFill="background1" w:themeFillShade="D9"/>
            <w:vAlign w:val="center"/>
          </w:tcPr>
          <w:p w14:paraId="4470E269" w14:textId="77777777" w:rsidR="002F64E5" w:rsidRPr="00761226" w:rsidRDefault="002F64E5" w:rsidP="00B11971">
            <w:pPr>
              <w:rPr>
                <w:b/>
              </w:rPr>
            </w:pPr>
            <w:r w:rsidRPr="00761226">
              <w:rPr>
                <w:b/>
              </w:rPr>
              <w:t>Prompt_Vol_Level_Zone</w:t>
            </w:r>
          </w:p>
        </w:tc>
        <w:tc>
          <w:tcPr>
            <w:tcW w:w="2250" w:type="dxa"/>
            <w:vAlign w:val="center"/>
          </w:tcPr>
          <w:p w14:paraId="39AAAA84" w14:textId="77777777" w:rsidR="002F64E5" w:rsidRPr="00761226" w:rsidRDefault="002F64E5" w:rsidP="00B11971">
            <w:pPr>
              <w:rPr>
                <w:rFonts w:cs="Arial"/>
              </w:rPr>
            </w:pPr>
            <w:r w:rsidRPr="00761226">
              <w:rPr>
                <w:rFonts w:cs="Arial"/>
              </w:rPr>
              <w:t>Signal is for the Prompt volume in Zone 1 to Zone 6.</w:t>
            </w:r>
          </w:p>
          <w:p w14:paraId="635C51A8" w14:textId="77777777" w:rsidR="002F64E5" w:rsidRPr="00761226" w:rsidRDefault="002F64E5" w:rsidP="00B11971">
            <w:pPr>
              <w:rPr>
                <w:rFonts w:cs="Arial"/>
              </w:rPr>
            </w:pPr>
          </w:p>
        </w:tc>
      </w:tr>
      <w:tr w:rsidR="002F64E5" w14:paraId="7CAD4BD2" w14:textId="77777777" w:rsidTr="002F64E5">
        <w:tc>
          <w:tcPr>
            <w:tcW w:w="4496" w:type="dxa"/>
            <w:shd w:val="clear" w:color="auto" w:fill="D9D9D9" w:themeFill="background1" w:themeFillShade="D9"/>
            <w:vAlign w:val="center"/>
          </w:tcPr>
          <w:p w14:paraId="0DBCDD22" w14:textId="77777777" w:rsidR="002F64E5" w:rsidRPr="00761226" w:rsidRDefault="002F64E5" w:rsidP="00B11971">
            <w:pPr>
              <w:rPr>
                <w:b/>
              </w:rPr>
            </w:pPr>
            <w:r w:rsidRPr="00761226">
              <w:rPr>
                <w:b/>
              </w:rPr>
              <w:t>Prompt_Vol_Updated</w:t>
            </w:r>
          </w:p>
        </w:tc>
        <w:tc>
          <w:tcPr>
            <w:tcW w:w="2250" w:type="dxa"/>
            <w:vAlign w:val="center"/>
          </w:tcPr>
          <w:p w14:paraId="217C2C95" w14:textId="77777777" w:rsidR="002F64E5" w:rsidRPr="00761226" w:rsidRDefault="002F64E5" w:rsidP="00B11971">
            <w:pPr>
              <w:rPr>
                <w:rFonts w:cs="Arial"/>
              </w:rPr>
            </w:pPr>
            <w:r w:rsidRPr="00761226">
              <w:rPr>
                <w:rFonts w:cs="Arial"/>
              </w:rPr>
              <w:t>Signal indicates if prompt volume was updated because of a user activated event in full cabin mode</w:t>
            </w:r>
          </w:p>
          <w:p w14:paraId="33C711B1" w14:textId="77777777" w:rsidR="002F64E5" w:rsidRPr="00761226" w:rsidRDefault="002F64E5" w:rsidP="00B11971">
            <w:pPr>
              <w:rPr>
                <w:rFonts w:cs="Arial"/>
              </w:rPr>
            </w:pPr>
          </w:p>
        </w:tc>
      </w:tr>
      <w:tr w:rsidR="002F64E5" w14:paraId="4FD708E4" w14:textId="77777777" w:rsidTr="002F64E5">
        <w:tc>
          <w:tcPr>
            <w:tcW w:w="4496" w:type="dxa"/>
            <w:shd w:val="clear" w:color="auto" w:fill="D9D9D9" w:themeFill="background1" w:themeFillShade="D9"/>
            <w:vAlign w:val="center"/>
          </w:tcPr>
          <w:p w14:paraId="1F42A67C" w14:textId="77777777" w:rsidR="002F64E5" w:rsidRPr="00761226" w:rsidRDefault="002F64E5" w:rsidP="00B11971">
            <w:pPr>
              <w:rPr>
                <w:b/>
              </w:rPr>
            </w:pPr>
            <w:r w:rsidRPr="00761226">
              <w:rPr>
                <w:b/>
              </w:rPr>
              <w:t>Prompt_Vol_Zone_Updated</w:t>
            </w:r>
          </w:p>
        </w:tc>
        <w:tc>
          <w:tcPr>
            <w:tcW w:w="2250" w:type="dxa"/>
            <w:vAlign w:val="center"/>
          </w:tcPr>
          <w:p w14:paraId="5AF9ABCD" w14:textId="77777777" w:rsidR="002F64E5" w:rsidRPr="00761226" w:rsidRDefault="002F64E5" w:rsidP="00B11971">
            <w:pPr>
              <w:rPr>
                <w:rFonts w:cs="Arial"/>
              </w:rPr>
            </w:pPr>
            <w:r w:rsidRPr="00761226">
              <w:rPr>
                <w:rFonts w:cs="Arial"/>
              </w:rPr>
              <w:t xml:space="preserve">Signal is to indicate if the Prompt volume was updated because </w:t>
            </w:r>
            <w:r w:rsidRPr="00761226">
              <w:rPr>
                <w:rFonts w:cs="Arial"/>
              </w:rPr>
              <w:lastRenderedPageBreak/>
              <w:t>of a user activated event</w:t>
            </w:r>
          </w:p>
          <w:p w14:paraId="3740BFA0" w14:textId="77777777" w:rsidR="002F64E5" w:rsidRPr="00761226" w:rsidRDefault="002F64E5" w:rsidP="00B11971">
            <w:pPr>
              <w:rPr>
                <w:rFonts w:cs="Arial"/>
              </w:rPr>
            </w:pPr>
          </w:p>
        </w:tc>
      </w:tr>
      <w:tr w:rsidR="002F64E5" w14:paraId="3D69F78B" w14:textId="77777777" w:rsidTr="002F64E5">
        <w:tc>
          <w:tcPr>
            <w:tcW w:w="4496" w:type="dxa"/>
            <w:shd w:val="clear" w:color="auto" w:fill="D9D9D9" w:themeFill="background1" w:themeFillShade="D9"/>
            <w:vAlign w:val="center"/>
          </w:tcPr>
          <w:p w14:paraId="077CF07E" w14:textId="77777777" w:rsidR="002F64E5" w:rsidRPr="00761226" w:rsidRDefault="002F64E5" w:rsidP="00B11971">
            <w:pPr>
              <w:rPr>
                <w:b/>
              </w:rPr>
            </w:pPr>
            <w:r w:rsidRPr="00761226">
              <w:rPr>
                <w:b/>
              </w:rPr>
              <w:lastRenderedPageBreak/>
              <w:t>RA_Vol_Level</w:t>
            </w:r>
          </w:p>
        </w:tc>
        <w:tc>
          <w:tcPr>
            <w:tcW w:w="2250" w:type="dxa"/>
            <w:vAlign w:val="center"/>
          </w:tcPr>
          <w:p w14:paraId="5F22C732" w14:textId="77777777" w:rsidR="002F64E5" w:rsidRPr="00761226" w:rsidRDefault="002F64E5" w:rsidP="00B11971">
            <w:pPr>
              <w:rPr>
                <w:rFonts w:cs="Arial"/>
              </w:rPr>
            </w:pPr>
            <w:r w:rsidRPr="00761226">
              <w:rPr>
                <w:rFonts w:cs="Arial"/>
              </w:rPr>
              <w:t>Signal for Radio Announcement volume in full cabin mode</w:t>
            </w:r>
          </w:p>
          <w:p w14:paraId="5440B68F" w14:textId="77777777" w:rsidR="002F64E5" w:rsidRPr="00761226" w:rsidRDefault="002F64E5" w:rsidP="00B11971">
            <w:pPr>
              <w:rPr>
                <w:rFonts w:cs="Arial"/>
              </w:rPr>
            </w:pPr>
          </w:p>
        </w:tc>
      </w:tr>
      <w:tr w:rsidR="002F64E5" w14:paraId="3C58FC3F" w14:textId="77777777" w:rsidTr="002F64E5">
        <w:tc>
          <w:tcPr>
            <w:tcW w:w="4496" w:type="dxa"/>
            <w:shd w:val="clear" w:color="auto" w:fill="D9D9D9" w:themeFill="background1" w:themeFillShade="D9"/>
            <w:vAlign w:val="center"/>
          </w:tcPr>
          <w:p w14:paraId="254A5CD3" w14:textId="77777777" w:rsidR="002F64E5" w:rsidRPr="00761226" w:rsidRDefault="002F64E5" w:rsidP="00B11971">
            <w:pPr>
              <w:rPr>
                <w:b/>
              </w:rPr>
            </w:pPr>
            <w:r w:rsidRPr="00761226">
              <w:rPr>
                <w:b/>
              </w:rPr>
              <w:t>RA_Vol_Updated</w:t>
            </w:r>
          </w:p>
        </w:tc>
        <w:tc>
          <w:tcPr>
            <w:tcW w:w="2250" w:type="dxa"/>
            <w:vAlign w:val="center"/>
          </w:tcPr>
          <w:p w14:paraId="30D7CF83" w14:textId="77777777" w:rsidR="002F64E5" w:rsidRPr="00761226" w:rsidRDefault="002F64E5" w:rsidP="00B11971">
            <w:pPr>
              <w:rPr>
                <w:rFonts w:cs="Arial"/>
              </w:rPr>
            </w:pPr>
            <w:r w:rsidRPr="00761226">
              <w:rPr>
                <w:rFonts w:cs="Arial"/>
              </w:rPr>
              <w:t>Signal indicates if RA volume was updated because of a user activated event in full cabin mode</w:t>
            </w:r>
          </w:p>
          <w:p w14:paraId="6240ABA8" w14:textId="77777777" w:rsidR="002F64E5" w:rsidRPr="00761226" w:rsidRDefault="002F64E5" w:rsidP="00B11971">
            <w:pPr>
              <w:rPr>
                <w:rFonts w:cs="Arial"/>
              </w:rPr>
            </w:pPr>
          </w:p>
        </w:tc>
      </w:tr>
      <w:tr w:rsidR="002F64E5" w14:paraId="2FBA42CC" w14:textId="77777777" w:rsidTr="002F64E5">
        <w:tc>
          <w:tcPr>
            <w:tcW w:w="4496" w:type="dxa"/>
            <w:shd w:val="clear" w:color="auto" w:fill="D9D9D9" w:themeFill="background1" w:themeFillShade="D9"/>
            <w:vAlign w:val="center"/>
          </w:tcPr>
          <w:p w14:paraId="3CD1D7DA" w14:textId="77777777" w:rsidR="002F64E5" w:rsidRPr="00761226" w:rsidRDefault="002F64E5" w:rsidP="00B11971">
            <w:pPr>
              <w:rPr>
                <w:b/>
              </w:rPr>
            </w:pPr>
            <w:r w:rsidRPr="00761226">
              <w:rPr>
                <w:b/>
              </w:rPr>
              <w:t>Share_Command</w:t>
            </w:r>
          </w:p>
        </w:tc>
        <w:tc>
          <w:tcPr>
            <w:tcW w:w="2250" w:type="dxa"/>
            <w:vAlign w:val="center"/>
          </w:tcPr>
          <w:p w14:paraId="59528D4D" w14:textId="77777777" w:rsidR="002F64E5" w:rsidRPr="00761226" w:rsidRDefault="002F64E5" w:rsidP="00B11971">
            <w:pPr>
              <w:rPr>
                <w:rFonts w:cs="Arial"/>
              </w:rPr>
            </w:pPr>
            <w:r w:rsidRPr="00761226">
              <w:rPr>
                <w:rFonts w:cs="Arial"/>
              </w:rPr>
              <w:t>Request Share Command (Physical Touch)</w:t>
            </w:r>
          </w:p>
          <w:p w14:paraId="4F03AB46" w14:textId="77777777" w:rsidR="002F64E5" w:rsidRPr="00761226" w:rsidRDefault="002F64E5" w:rsidP="00B11971">
            <w:pPr>
              <w:rPr>
                <w:rFonts w:cs="Arial"/>
              </w:rPr>
            </w:pPr>
          </w:p>
        </w:tc>
      </w:tr>
      <w:tr w:rsidR="002F64E5" w14:paraId="19A28DFF" w14:textId="77777777" w:rsidTr="002F64E5">
        <w:tc>
          <w:tcPr>
            <w:tcW w:w="4496" w:type="dxa"/>
            <w:shd w:val="clear" w:color="auto" w:fill="D9D9D9" w:themeFill="background1" w:themeFillShade="D9"/>
            <w:vAlign w:val="center"/>
          </w:tcPr>
          <w:p w14:paraId="17A162BB" w14:textId="77777777" w:rsidR="002F64E5" w:rsidRPr="00761226" w:rsidRDefault="002F64E5" w:rsidP="00B11971">
            <w:pPr>
              <w:rPr>
                <w:b/>
              </w:rPr>
            </w:pPr>
            <w:r w:rsidRPr="00761226">
              <w:rPr>
                <w:b/>
              </w:rPr>
              <w:t>Share_Rq</w:t>
            </w:r>
          </w:p>
        </w:tc>
        <w:tc>
          <w:tcPr>
            <w:tcW w:w="2250" w:type="dxa"/>
            <w:vAlign w:val="center"/>
          </w:tcPr>
          <w:p w14:paraId="25555283" w14:textId="77777777" w:rsidR="002F64E5" w:rsidRPr="00761226" w:rsidRDefault="002F64E5" w:rsidP="00B11971">
            <w:pPr>
              <w:rPr>
                <w:rFonts w:cs="Arial"/>
              </w:rPr>
            </w:pPr>
            <w:r w:rsidRPr="00761226">
              <w:rPr>
                <w:rFonts w:cs="Arial"/>
              </w:rPr>
              <w:t xml:space="preserve">Internal Signal for Audio Share Response </w:t>
            </w:r>
          </w:p>
          <w:p w14:paraId="554B365E" w14:textId="77777777" w:rsidR="002F64E5" w:rsidRPr="00761226" w:rsidRDefault="002F64E5" w:rsidP="00B11971">
            <w:pPr>
              <w:rPr>
                <w:rFonts w:cs="Arial"/>
              </w:rPr>
            </w:pPr>
          </w:p>
        </w:tc>
      </w:tr>
      <w:tr w:rsidR="002F64E5" w14:paraId="69BEFFFA" w14:textId="77777777" w:rsidTr="002F64E5">
        <w:tc>
          <w:tcPr>
            <w:tcW w:w="4496" w:type="dxa"/>
            <w:shd w:val="clear" w:color="auto" w:fill="D9D9D9" w:themeFill="background1" w:themeFillShade="D9"/>
            <w:vAlign w:val="center"/>
          </w:tcPr>
          <w:p w14:paraId="0C2E2656" w14:textId="77777777" w:rsidR="002F64E5" w:rsidRPr="00761226" w:rsidRDefault="002F64E5" w:rsidP="00B11971">
            <w:pPr>
              <w:rPr>
                <w:b/>
              </w:rPr>
            </w:pPr>
            <w:r w:rsidRPr="00761226">
              <w:rPr>
                <w:b/>
              </w:rPr>
              <w:t>SoundMode_Command</w:t>
            </w:r>
          </w:p>
        </w:tc>
        <w:tc>
          <w:tcPr>
            <w:tcW w:w="2250" w:type="dxa"/>
            <w:vAlign w:val="center"/>
          </w:tcPr>
          <w:p w14:paraId="61817BA5" w14:textId="77777777" w:rsidR="002F64E5" w:rsidRPr="00761226" w:rsidRDefault="002F64E5" w:rsidP="00B11971">
            <w:pPr>
              <w:rPr>
                <w:rFonts w:cs="Arial"/>
              </w:rPr>
            </w:pPr>
            <w:r w:rsidRPr="00761226">
              <w:rPr>
                <w:rFonts w:cs="Arial"/>
              </w:rPr>
              <w:t>Sound Mode Command (Physical Touch)</w:t>
            </w:r>
          </w:p>
          <w:p w14:paraId="3F7150F1" w14:textId="77777777" w:rsidR="002F64E5" w:rsidRPr="00761226" w:rsidRDefault="002F64E5" w:rsidP="00B11971">
            <w:pPr>
              <w:rPr>
                <w:rFonts w:cs="Arial"/>
              </w:rPr>
            </w:pPr>
          </w:p>
        </w:tc>
      </w:tr>
      <w:tr w:rsidR="002F64E5" w14:paraId="541A267E" w14:textId="77777777" w:rsidTr="002F64E5">
        <w:tc>
          <w:tcPr>
            <w:tcW w:w="4496" w:type="dxa"/>
            <w:shd w:val="clear" w:color="auto" w:fill="D9D9D9" w:themeFill="background1" w:themeFillShade="D9"/>
            <w:vAlign w:val="center"/>
          </w:tcPr>
          <w:p w14:paraId="5F6F0C76" w14:textId="77777777" w:rsidR="002F64E5" w:rsidRPr="00761226" w:rsidRDefault="002F64E5" w:rsidP="00B11971">
            <w:pPr>
              <w:rPr>
                <w:b/>
              </w:rPr>
            </w:pPr>
            <w:r w:rsidRPr="00761226">
              <w:rPr>
                <w:b/>
              </w:rPr>
              <w:t>SourceType</w:t>
            </w:r>
          </w:p>
        </w:tc>
        <w:tc>
          <w:tcPr>
            <w:tcW w:w="2250" w:type="dxa"/>
            <w:vAlign w:val="center"/>
          </w:tcPr>
          <w:p w14:paraId="423DE142" w14:textId="77777777" w:rsidR="002F64E5" w:rsidRPr="00761226" w:rsidRDefault="002F64E5" w:rsidP="00B11971">
            <w:pPr>
              <w:rPr>
                <w:rFonts w:cs="Arial"/>
              </w:rPr>
            </w:pPr>
            <w:r w:rsidRPr="00761226">
              <w:rPr>
                <w:rFonts w:cs="Arial"/>
              </w:rPr>
              <w:t>Signal specifies selection of source type of audio used for zone 1 to zone 6</w:t>
            </w:r>
          </w:p>
          <w:p w14:paraId="5AF78B60" w14:textId="77777777" w:rsidR="002F64E5" w:rsidRPr="00761226" w:rsidRDefault="002F64E5" w:rsidP="00B11971">
            <w:pPr>
              <w:rPr>
                <w:rFonts w:cs="Arial"/>
              </w:rPr>
            </w:pPr>
          </w:p>
        </w:tc>
      </w:tr>
      <w:tr w:rsidR="002F64E5" w14:paraId="6B5BE9CA" w14:textId="77777777" w:rsidTr="002F64E5">
        <w:tc>
          <w:tcPr>
            <w:tcW w:w="4496" w:type="dxa"/>
            <w:shd w:val="clear" w:color="auto" w:fill="D9D9D9" w:themeFill="background1" w:themeFillShade="D9"/>
            <w:vAlign w:val="center"/>
          </w:tcPr>
          <w:p w14:paraId="0A4396E1" w14:textId="77777777" w:rsidR="002F64E5" w:rsidRPr="00761226" w:rsidRDefault="002F64E5" w:rsidP="00B11971">
            <w:pPr>
              <w:rPr>
                <w:b/>
              </w:rPr>
            </w:pPr>
            <w:r w:rsidRPr="00761226">
              <w:rPr>
                <w:b/>
              </w:rPr>
              <w:t>SourceTypeChannel</w:t>
            </w:r>
          </w:p>
        </w:tc>
        <w:tc>
          <w:tcPr>
            <w:tcW w:w="2250" w:type="dxa"/>
            <w:vAlign w:val="center"/>
          </w:tcPr>
          <w:p w14:paraId="5DFFE6D1" w14:textId="77777777" w:rsidR="002F64E5" w:rsidRPr="00761226" w:rsidRDefault="002F64E5" w:rsidP="00B11971">
            <w:pPr>
              <w:rPr>
                <w:rFonts w:cs="Arial"/>
              </w:rPr>
            </w:pPr>
            <w:r w:rsidRPr="00761226">
              <w:rPr>
                <w:rFonts w:cs="Arial"/>
              </w:rPr>
              <w:t>Signal specifies selection of audio channel for the audio source for zone 1 to zone 6</w:t>
            </w:r>
          </w:p>
          <w:p w14:paraId="3D46B8CB" w14:textId="77777777" w:rsidR="002F64E5" w:rsidRPr="00761226" w:rsidRDefault="002F64E5" w:rsidP="00B11971">
            <w:pPr>
              <w:rPr>
                <w:rFonts w:cs="Arial"/>
              </w:rPr>
            </w:pPr>
          </w:p>
        </w:tc>
      </w:tr>
      <w:tr w:rsidR="002F64E5" w14:paraId="07400159" w14:textId="77777777" w:rsidTr="002F64E5">
        <w:tc>
          <w:tcPr>
            <w:tcW w:w="4496" w:type="dxa"/>
            <w:shd w:val="clear" w:color="auto" w:fill="D9D9D9" w:themeFill="background1" w:themeFillShade="D9"/>
            <w:vAlign w:val="center"/>
          </w:tcPr>
          <w:p w14:paraId="4024E3FE" w14:textId="77777777" w:rsidR="002F64E5" w:rsidRPr="00761226" w:rsidRDefault="002F64E5" w:rsidP="00B11971">
            <w:pPr>
              <w:rPr>
                <w:b/>
              </w:rPr>
            </w:pPr>
            <w:r w:rsidRPr="00761226">
              <w:rPr>
                <w:b/>
              </w:rPr>
              <w:t>SourceTypeStatus</w:t>
            </w:r>
          </w:p>
        </w:tc>
        <w:tc>
          <w:tcPr>
            <w:tcW w:w="2250" w:type="dxa"/>
            <w:vAlign w:val="center"/>
          </w:tcPr>
          <w:p w14:paraId="624B599E" w14:textId="77777777" w:rsidR="002F64E5" w:rsidRPr="00761226" w:rsidRDefault="002F64E5" w:rsidP="00B11971">
            <w:pPr>
              <w:rPr>
                <w:rFonts w:cs="Arial"/>
              </w:rPr>
            </w:pPr>
            <w:r w:rsidRPr="00761226">
              <w:rPr>
                <w:rFonts w:cs="Arial"/>
              </w:rPr>
              <w:t>Signal specifies the source type status of audio source used for zone 1 to zone 6</w:t>
            </w:r>
          </w:p>
          <w:p w14:paraId="7FB9F423" w14:textId="77777777" w:rsidR="002F64E5" w:rsidRPr="00761226" w:rsidRDefault="002F64E5" w:rsidP="00B11971">
            <w:pPr>
              <w:rPr>
                <w:rFonts w:cs="Arial"/>
              </w:rPr>
            </w:pPr>
          </w:p>
        </w:tc>
      </w:tr>
      <w:tr w:rsidR="002F64E5" w14:paraId="19F58F0B" w14:textId="77777777" w:rsidTr="002F64E5">
        <w:tc>
          <w:tcPr>
            <w:tcW w:w="4496" w:type="dxa"/>
            <w:shd w:val="clear" w:color="auto" w:fill="D9D9D9" w:themeFill="background1" w:themeFillShade="D9"/>
            <w:vAlign w:val="center"/>
          </w:tcPr>
          <w:p w14:paraId="3D807019" w14:textId="77777777" w:rsidR="002F64E5" w:rsidRPr="00761226" w:rsidRDefault="002F64E5" w:rsidP="00B11971">
            <w:pPr>
              <w:rPr>
                <w:b/>
              </w:rPr>
            </w:pPr>
            <w:r w:rsidRPr="00761226">
              <w:rPr>
                <w:b/>
              </w:rPr>
              <w:t>Source_Command</w:t>
            </w:r>
          </w:p>
        </w:tc>
        <w:tc>
          <w:tcPr>
            <w:tcW w:w="2250" w:type="dxa"/>
            <w:vAlign w:val="center"/>
          </w:tcPr>
          <w:p w14:paraId="035954D7" w14:textId="77777777" w:rsidR="002F64E5" w:rsidRPr="00761226" w:rsidRDefault="002F64E5" w:rsidP="00B11971">
            <w:pPr>
              <w:rPr>
                <w:rFonts w:cs="Arial"/>
              </w:rPr>
            </w:pPr>
            <w:r w:rsidRPr="00761226">
              <w:rPr>
                <w:rFonts w:cs="Arial"/>
              </w:rPr>
              <w:t>Source Command (Physical Touch)</w:t>
            </w:r>
          </w:p>
          <w:p w14:paraId="151862D9" w14:textId="77777777" w:rsidR="002F64E5" w:rsidRPr="00761226" w:rsidRDefault="002F64E5" w:rsidP="00B11971">
            <w:pPr>
              <w:rPr>
                <w:rFonts w:cs="Arial"/>
              </w:rPr>
            </w:pPr>
          </w:p>
        </w:tc>
      </w:tr>
      <w:tr w:rsidR="002F64E5" w14:paraId="43C4E9A7" w14:textId="77777777" w:rsidTr="002F64E5">
        <w:tc>
          <w:tcPr>
            <w:tcW w:w="4496" w:type="dxa"/>
            <w:shd w:val="clear" w:color="auto" w:fill="D9D9D9" w:themeFill="background1" w:themeFillShade="D9"/>
            <w:vAlign w:val="center"/>
          </w:tcPr>
          <w:p w14:paraId="7C7D559C" w14:textId="77777777" w:rsidR="002F64E5" w:rsidRPr="00761226" w:rsidRDefault="002F64E5" w:rsidP="00B11971">
            <w:pPr>
              <w:rPr>
                <w:b/>
              </w:rPr>
            </w:pPr>
            <w:r w:rsidRPr="00761226">
              <w:rPr>
                <w:b/>
              </w:rPr>
              <w:t>TempSource_Vol_Level_Zone</w:t>
            </w:r>
          </w:p>
        </w:tc>
        <w:tc>
          <w:tcPr>
            <w:tcW w:w="2250" w:type="dxa"/>
            <w:vAlign w:val="center"/>
          </w:tcPr>
          <w:p w14:paraId="6F4A3FD9" w14:textId="77777777" w:rsidR="002F64E5" w:rsidRPr="00761226" w:rsidRDefault="002F64E5" w:rsidP="00B11971">
            <w:pPr>
              <w:rPr>
                <w:rFonts w:cs="Arial"/>
              </w:rPr>
            </w:pPr>
            <w:r w:rsidRPr="00761226">
              <w:rPr>
                <w:rFonts w:cs="Arial"/>
              </w:rPr>
              <w:t>Signal is for the Phone, Call Ring, and Radio Announcement volume in Zone 1 to Zone 6.</w:t>
            </w:r>
          </w:p>
          <w:p w14:paraId="0E80638B" w14:textId="77777777" w:rsidR="002F64E5" w:rsidRPr="00761226" w:rsidRDefault="002F64E5" w:rsidP="00B11971">
            <w:pPr>
              <w:rPr>
                <w:rFonts w:cs="Arial"/>
              </w:rPr>
            </w:pPr>
          </w:p>
        </w:tc>
      </w:tr>
      <w:tr w:rsidR="002F64E5" w14:paraId="7874121C" w14:textId="77777777" w:rsidTr="002F64E5">
        <w:tc>
          <w:tcPr>
            <w:tcW w:w="4496" w:type="dxa"/>
            <w:shd w:val="clear" w:color="auto" w:fill="D9D9D9" w:themeFill="background1" w:themeFillShade="D9"/>
            <w:vAlign w:val="center"/>
          </w:tcPr>
          <w:p w14:paraId="744472EC" w14:textId="77777777" w:rsidR="002F64E5" w:rsidRPr="00761226" w:rsidRDefault="002F64E5" w:rsidP="00B11971">
            <w:pPr>
              <w:rPr>
                <w:b/>
              </w:rPr>
            </w:pPr>
            <w:r w:rsidRPr="00761226">
              <w:rPr>
                <w:b/>
              </w:rPr>
              <w:t>TempSource_Vol_Zone_Updated</w:t>
            </w:r>
          </w:p>
        </w:tc>
        <w:tc>
          <w:tcPr>
            <w:tcW w:w="2250" w:type="dxa"/>
            <w:vAlign w:val="center"/>
          </w:tcPr>
          <w:p w14:paraId="00F9BDFA" w14:textId="77777777" w:rsidR="002F64E5" w:rsidRPr="00761226" w:rsidRDefault="002F64E5" w:rsidP="00B11971">
            <w:pPr>
              <w:rPr>
                <w:rFonts w:cs="Arial"/>
              </w:rPr>
            </w:pPr>
            <w:r w:rsidRPr="00761226">
              <w:rPr>
                <w:rFonts w:cs="Arial"/>
              </w:rPr>
              <w:t xml:space="preserve">Signal indicates if the TempSource volume was updated because </w:t>
            </w:r>
            <w:r w:rsidRPr="00761226">
              <w:rPr>
                <w:rFonts w:cs="Arial"/>
              </w:rPr>
              <w:lastRenderedPageBreak/>
              <w:t>of a user activated event</w:t>
            </w:r>
          </w:p>
          <w:p w14:paraId="07F9C537" w14:textId="77777777" w:rsidR="002F64E5" w:rsidRPr="00761226" w:rsidRDefault="002F64E5" w:rsidP="00B11971">
            <w:pPr>
              <w:rPr>
                <w:rFonts w:cs="Arial"/>
              </w:rPr>
            </w:pPr>
          </w:p>
        </w:tc>
      </w:tr>
      <w:tr w:rsidR="002F64E5" w14:paraId="5840EA28" w14:textId="77777777" w:rsidTr="002F64E5">
        <w:tc>
          <w:tcPr>
            <w:tcW w:w="4496" w:type="dxa"/>
            <w:shd w:val="clear" w:color="auto" w:fill="D9D9D9" w:themeFill="background1" w:themeFillShade="D9"/>
            <w:vAlign w:val="center"/>
          </w:tcPr>
          <w:p w14:paraId="17E7B898" w14:textId="77777777" w:rsidR="002F64E5" w:rsidRPr="00761226" w:rsidRDefault="002F64E5" w:rsidP="00B11971">
            <w:pPr>
              <w:rPr>
                <w:b/>
              </w:rPr>
            </w:pPr>
            <w:r w:rsidRPr="00761226">
              <w:rPr>
                <w:b/>
              </w:rPr>
              <w:lastRenderedPageBreak/>
              <w:t>VehicleAudioMode</w:t>
            </w:r>
          </w:p>
        </w:tc>
        <w:tc>
          <w:tcPr>
            <w:tcW w:w="2250" w:type="dxa"/>
            <w:vAlign w:val="center"/>
          </w:tcPr>
          <w:p w14:paraId="2FA15731" w14:textId="77777777" w:rsidR="002F64E5" w:rsidRPr="00761226" w:rsidRDefault="002F64E5" w:rsidP="00B11971">
            <w:pPr>
              <w:rPr>
                <w:rFonts w:cs="Arial"/>
              </w:rPr>
            </w:pPr>
            <w:r w:rsidRPr="00761226">
              <w:rPr>
                <w:rFonts w:cs="Arial"/>
              </w:rPr>
              <w:t>Signal to request to select Cabin mode or Zone Mode.</w:t>
            </w:r>
          </w:p>
          <w:p w14:paraId="5B9AC093" w14:textId="77777777" w:rsidR="002F64E5" w:rsidRPr="00761226" w:rsidRDefault="002F64E5" w:rsidP="00B11971">
            <w:pPr>
              <w:rPr>
                <w:rFonts w:cs="Arial"/>
              </w:rPr>
            </w:pPr>
          </w:p>
        </w:tc>
      </w:tr>
      <w:tr w:rsidR="002F64E5" w14:paraId="0F08E816" w14:textId="77777777" w:rsidTr="002F64E5">
        <w:tc>
          <w:tcPr>
            <w:tcW w:w="4496" w:type="dxa"/>
            <w:shd w:val="clear" w:color="auto" w:fill="D9D9D9" w:themeFill="background1" w:themeFillShade="D9"/>
            <w:vAlign w:val="center"/>
          </w:tcPr>
          <w:p w14:paraId="4D63EA2E" w14:textId="77777777" w:rsidR="002F64E5" w:rsidRPr="00761226" w:rsidRDefault="002F64E5" w:rsidP="00B11971">
            <w:pPr>
              <w:rPr>
                <w:b/>
              </w:rPr>
            </w:pPr>
            <w:r w:rsidRPr="00761226">
              <w:rPr>
                <w:b/>
              </w:rPr>
              <w:t>VehicleAudioMode_Rsp</w:t>
            </w:r>
          </w:p>
        </w:tc>
        <w:tc>
          <w:tcPr>
            <w:tcW w:w="2250" w:type="dxa"/>
            <w:vAlign w:val="center"/>
          </w:tcPr>
          <w:p w14:paraId="0D1BC4E6" w14:textId="77777777" w:rsidR="002F64E5" w:rsidRPr="00761226" w:rsidRDefault="002F64E5" w:rsidP="00B11971">
            <w:pPr>
              <w:rPr>
                <w:rFonts w:cs="Arial"/>
              </w:rPr>
            </w:pPr>
            <w:r w:rsidRPr="00761226">
              <w:rPr>
                <w:rFonts w:cs="Arial"/>
              </w:rPr>
              <w:t>Signal provides feedback on Audio mode selection</w:t>
            </w:r>
          </w:p>
          <w:p w14:paraId="7D5D6B64" w14:textId="77777777" w:rsidR="002F64E5" w:rsidRPr="00761226" w:rsidRDefault="002F64E5" w:rsidP="00B11971">
            <w:pPr>
              <w:rPr>
                <w:rFonts w:cs="Arial"/>
              </w:rPr>
            </w:pPr>
          </w:p>
        </w:tc>
      </w:tr>
      <w:tr w:rsidR="002F64E5" w14:paraId="6034F2F2" w14:textId="77777777" w:rsidTr="002F64E5">
        <w:tc>
          <w:tcPr>
            <w:tcW w:w="4496" w:type="dxa"/>
            <w:shd w:val="clear" w:color="auto" w:fill="D9D9D9" w:themeFill="background1" w:themeFillShade="D9"/>
            <w:vAlign w:val="center"/>
          </w:tcPr>
          <w:p w14:paraId="63BC5601" w14:textId="77777777" w:rsidR="002F64E5" w:rsidRPr="00761226" w:rsidRDefault="002F64E5" w:rsidP="00B11971">
            <w:pPr>
              <w:rPr>
                <w:b/>
              </w:rPr>
            </w:pPr>
            <w:r w:rsidRPr="00761226">
              <w:rPr>
                <w:b/>
              </w:rPr>
              <w:t>VolCntlr_Audio_Vol_Level_Zone</w:t>
            </w:r>
          </w:p>
        </w:tc>
        <w:tc>
          <w:tcPr>
            <w:tcW w:w="2250" w:type="dxa"/>
            <w:vAlign w:val="center"/>
          </w:tcPr>
          <w:p w14:paraId="4B3C3F2D" w14:textId="77777777" w:rsidR="002F64E5" w:rsidRPr="00761226" w:rsidRDefault="002F64E5" w:rsidP="00B11971">
            <w:pPr>
              <w:rPr>
                <w:rFonts w:cs="Arial"/>
              </w:rPr>
            </w:pPr>
            <w:r w:rsidRPr="00761226">
              <w:rPr>
                <w:rFonts w:cs="Arial"/>
              </w:rPr>
              <w:t>Signal provides status of media volume that is active in zones 1 - 6</w:t>
            </w:r>
          </w:p>
          <w:p w14:paraId="615080E1" w14:textId="77777777" w:rsidR="002F64E5" w:rsidRPr="00761226" w:rsidRDefault="002F64E5" w:rsidP="00B11971">
            <w:pPr>
              <w:rPr>
                <w:rFonts w:cs="Arial"/>
              </w:rPr>
            </w:pPr>
          </w:p>
        </w:tc>
      </w:tr>
      <w:tr w:rsidR="002F64E5" w14:paraId="6E261922" w14:textId="77777777" w:rsidTr="002F64E5">
        <w:tc>
          <w:tcPr>
            <w:tcW w:w="4496" w:type="dxa"/>
            <w:shd w:val="clear" w:color="auto" w:fill="D9D9D9" w:themeFill="background1" w:themeFillShade="D9"/>
            <w:vAlign w:val="center"/>
          </w:tcPr>
          <w:p w14:paraId="6A5920ED" w14:textId="77777777" w:rsidR="002F64E5" w:rsidRPr="00761226" w:rsidRDefault="002F64E5" w:rsidP="00B11971">
            <w:pPr>
              <w:rPr>
                <w:b/>
              </w:rPr>
            </w:pPr>
            <w:r w:rsidRPr="00761226">
              <w:rPr>
                <w:b/>
              </w:rPr>
              <w:t>VolCntlr_Offset_Vol_Level_Zone</w:t>
            </w:r>
          </w:p>
        </w:tc>
        <w:tc>
          <w:tcPr>
            <w:tcW w:w="2250" w:type="dxa"/>
            <w:vAlign w:val="center"/>
          </w:tcPr>
          <w:p w14:paraId="78511D54" w14:textId="77777777" w:rsidR="002F64E5" w:rsidRPr="00761226" w:rsidRDefault="002F64E5" w:rsidP="00B11971">
            <w:pPr>
              <w:rPr>
                <w:rFonts w:cs="Arial"/>
              </w:rPr>
            </w:pPr>
            <w:r w:rsidRPr="00761226">
              <w:rPr>
                <w:rFonts w:cs="Arial"/>
              </w:rPr>
              <w:t>Signal provides status of the offset volume that is active in zones 1 - 6</w:t>
            </w:r>
          </w:p>
          <w:p w14:paraId="5ADF1BAC" w14:textId="77777777" w:rsidR="002F64E5" w:rsidRPr="00761226" w:rsidRDefault="002F64E5" w:rsidP="00B11971">
            <w:pPr>
              <w:rPr>
                <w:rFonts w:cs="Arial"/>
              </w:rPr>
            </w:pPr>
          </w:p>
        </w:tc>
      </w:tr>
      <w:tr w:rsidR="002F64E5" w14:paraId="3C0F8462" w14:textId="77777777" w:rsidTr="002F64E5">
        <w:tc>
          <w:tcPr>
            <w:tcW w:w="4496" w:type="dxa"/>
            <w:shd w:val="clear" w:color="auto" w:fill="D9D9D9" w:themeFill="background1" w:themeFillShade="D9"/>
            <w:vAlign w:val="center"/>
          </w:tcPr>
          <w:p w14:paraId="469F1E32" w14:textId="77777777" w:rsidR="002F64E5" w:rsidRPr="00761226" w:rsidRDefault="002F64E5" w:rsidP="00B11971">
            <w:pPr>
              <w:rPr>
                <w:b/>
              </w:rPr>
            </w:pPr>
            <w:r w:rsidRPr="00761226">
              <w:rPr>
                <w:b/>
              </w:rPr>
              <w:t>VolCntlr_TempSource_Vol_Level_Zone</w:t>
            </w:r>
          </w:p>
        </w:tc>
        <w:tc>
          <w:tcPr>
            <w:tcW w:w="2250" w:type="dxa"/>
            <w:vAlign w:val="center"/>
          </w:tcPr>
          <w:p w14:paraId="61562CEB" w14:textId="77777777" w:rsidR="002F64E5" w:rsidRPr="00761226" w:rsidRDefault="002F64E5" w:rsidP="00B11971">
            <w:pPr>
              <w:rPr>
                <w:rFonts w:cs="Arial"/>
              </w:rPr>
            </w:pPr>
            <w:r w:rsidRPr="00761226">
              <w:rPr>
                <w:rFonts w:cs="Arial"/>
              </w:rPr>
              <w:t>Signal provides status of Phone, Call Ring or Radio Announcement volume that is active in zones 1 - 6</w:t>
            </w:r>
          </w:p>
          <w:p w14:paraId="42061B86" w14:textId="77777777" w:rsidR="002F64E5" w:rsidRPr="00761226" w:rsidRDefault="002F64E5" w:rsidP="00B11971">
            <w:pPr>
              <w:rPr>
                <w:rFonts w:cs="Arial"/>
              </w:rPr>
            </w:pPr>
          </w:p>
        </w:tc>
      </w:tr>
      <w:tr w:rsidR="002F64E5" w14:paraId="43BA66D9" w14:textId="77777777" w:rsidTr="002F64E5">
        <w:tc>
          <w:tcPr>
            <w:tcW w:w="4496" w:type="dxa"/>
            <w:shd w:val="clear" w:color="auto" w:fill="D9D9D9" w:themeFill="background1" w:themeFillShade="D9"/>
            <w:vAlign w:val="center"/>
          </w:tcPr>
          <w:p w14:paraId="3A568143" w14:textId="77777777" w:rsidR="002F64E5" w:rsidRPr="00761226" w:rsidRDefault="002F64E5" w:rsidP="00B11971">
            <w:pPr>
              <w:rPr>
                <w:b/>
              </w:rPr>
            </w:pPr>
            <w:r w:rsidRPr="00761226">
              <w:rPr>
                <w:b/>
              </w:rPr>
              <w:t>Volume_Command</w:t>
            </w:r>
          </w:p>
        </w:tc>
        <w:tc>
          <w:tcPr>
            <w:tcW w:w="2250" w:type="dxa"/>
            <w:vAlign w:val="center"/>
          </w:tcPr>
          <w:p w14:paraId="23A9C321" w14:textId="77777777" w:rsidR="002F64E5" w:rsidRPr="00761226" w:rsidRDefault="002F64E5" w:rsidP="00B11971">
            <w:pPr>
              <w:rPr>
                <w:rFonts w:cs="Arial"/>
              </w:rPr>
            </w:pPr>
            <w:r w:rsidRPr="00761226">
              <w:rPr>
                <w:rFonts w:cs="Arial"/>
              </w:rPr>
              <w:t>Volume Command (Physical Touch)</w:t>
            </w:r>
          </w:p>
          <w:p w14:paraId="42AF9005" w14:textId="77777777" w:rsidR="002F64E5" w:rsidRPr="00761226" w:rsidRDefault="002F64E5" w:rsidP="00B11971">
            <w:pPr>
              <w:rPr>
                <w:rFonts w:cs="Arial"/>
              </w:rPr>
            </w:pPr>
          </w:p>
        </w:tc>
      </w:tr>
      <w:tr w:rsidR="002F64E5" w14:paraId="30293ADD" w14:textId="77777777" w:rsidTr="002F64E5">
        <w:tc>
          <w:tcPr>
            <w:tcW w:w="4496" w:type="dxa"/>
            <w:shd w:val="clear" w:color="auto" w:fill="D9D9D9" w:themeFill="background1" w:themeFillShade="D9"/>
            <w:vAlign w:val="center"/>
          </w:tcPr>
          <w:p w14:paraId="61086028" w14:textId="77777777" w:rsidR="002F64E5" w:rsidRPr="00761226" w:rsidRDefault="002F64E5" w:rsidP="00B11971">
            <w:pPr>
              <w:rPr>
                <w:b/>
              </w:rPr>
            </w:pPr>
            <w:r w:rsidRPr="00761226">
              <w:rPr>
                <w:b/>
              </w:rPr>
              <w:t>ZoneLockReq</w:t>
            </w:r>
          </w:p>
        </w:tc>
        <w:tc>
          <w:tcPr>
            <w:tcW w:w="2250" w:type="dxa"/>
            <w:vAlign w:val="center"/>
          </w:tcPr>
          <w:p w14:paraId="195DC9C2" w14:textId="77777777" w:rsidR="002F64E5" w:rsidRPr="00761226" w:rsidRDefault="002F64E5" w:rsidP="00B11971">
            <w:pPr>
              <w:rPr>
                <w:rFonts w:cs="Arial"/>
              </w:rPr>
            </w:pPr>
            <w:r w:rsidRPr="00761226">
              <w:rPr>
                <w:rFonts w:cs="Arial"/>
              </w:rPr>
              <w:t>Internal Signal for Zone Lock Request</w:t>
            </w:r>
          </w:p>
          <w:p w14:paraId="3E11C82E" w14:textId="77777777" w:rsidR="002F64E5" w:rsidRPr="00761226" w:rsidRDefault="002F64E5" w:rsidP="00B11971">
            <w:pPr>
              <w:rPr>
                <w:rFonts w:cs="Arial"/>
              </w:rPr>
            </w:pPr>
          </w:p>
        </w:tc>
      </w:tr>
      <w:tr w:rsidR="002F64E5" w14:paraId="6A6D0321" w14:textId="77777777" w:rsidTr="002F64E5">
        <w:tc>
          <w:tcPr>
            <w:tcW w:w="4496" w:type="dxa"/>
            <w:shd w:val="clear" w:color="auto" w:fill="D9D9D9" w:themeFill="background1" w:themeFillShade="D9"/>
            <w:vAlign w:val="center"/>
          </w:tcPr>
          <w:p w14:paraId="38C40B53" w14:textId="77777777" w:rsidR="002F64E5" w:rsidRPr="00761226" w:rsidRDefault="002F64E5" w:rsidP="00B11971">
            <w:pPr>
              <w:rPr>
                <w:b/>
              </w:rPr>
            </w:pPr>
            <w:r w:rsidRPr="00761226">
              <w:rPr>
                <w:b/>
              </w:rPr>
              <w:t>ZoneLock_Command</w:t>
            </w:r>
          </w:p>
        </w:tc>
        <w:tc>
          <w:tcPr>
            <w:tcW w:w="2250" w:type="dxa"/>
            <w:vAlign w:val="center"/>
          </w:tcPr>
          <w:p w14:paraId="53F33D3A" w14:textId="77777777" w:rsidR="002F64E5" w:rsidRPr="00761226" w:rsidRDefault="002F64E5" w:rsidP="00B11971">
            <w:pPr>
              <w:rPr>
                <w:rFonts w:cs="Arial"/>
              </w:rPr>
            </w:pPr>
            <w:r w:rsidRPr="00761226">
              <w:rPr>
                <w:rFonts w:cs="Arial"/>
              </w:rPr>
              <w:t>Zone Lock Command (Physical Touch)</w:t>
            </w:r>
          </w:p>
          <w:p w14:paraId="3580BE40" w14:textId="77777777" w:rsidR="002F64E5" w:rsidRPr="00761226" w:rsidRDefault="002F64E5" w:rsidP="00B11971">
            <w:pPr>
              <w:rPr>
                <w:rFonts w:cs="Arial"/>
              </w:rPr>
            </w:pPr>
          </w:p>
        </w:tc>
      </w:tr>
    </w:tbl>
    <w:p w14:paraId="731E07D7" w14:textId="77777777"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w:t>
      </w:r>
      <w:r w:rsidR="00091D98" w:rsidRPr="00A13A7B">
        <w:t xml:space="preserve"> List of </w:t>
      </w:r>
      <w:r w:rsidR="00091D98">
        <w:t>Logical Signals</w:t>
      </w:r>
    </w:p>
    <w:p w14:paraId="621FB0CC" w14:textId="77777777" w:rsidR="00216FAA" w:rsidRDefault="00216FAA" w:rsidP="00720A45">
      <w:pPr>
        <w:rPr>
          <w:highlight w:val="cyan"/>
        </w:rPr>
      </w:pPr>
    </w:p>
    <w:p w14:paraId="74CE7F50" w14:textId="77777777" w:rsidR="000E0543" w:rsidRDefault="000E0543" w:rsidP="00720A45">
      <w:pPr>
        <w:rPr>
          <w:highlight w:val="cyan"/>
        </w:rPr>
      </w:pPr>
    </w:p>
    <w:p w14:paraId="30F70DE9" w14:textId="77777777" w:rsidR="00216FAA" w:rsidRDefault="00216FAA" w:rsidP="00720A45">
      <w:pPr>
        <w:rPr>
          <w:highlight w:val="green"/>
        </w:rPr>
      </w:pPr>
    </w:p>
    <w:p w14:paraId="10DD6236" w14:textId="77777777" w:rsidR="00072314" w:rsidRPr="007F6011" w:rsidRDefault="00072314" w:rsidP="00072314">
      <w:pPr>
        <w:pStyle w:val="Heading2"/>
        <w:spacing w:before="240"/>
        <w:rPr>
          <w:lang w:val="en-GB"/>
        </w:rPr>
      </w:pPr>
      <w:bookmarkStart w:id="43" w:name="_Toc35000580"/>
      <w:r w:rsidRPr="007F6011">
        <w:rPr>
          <w:lang w:val="en-GB"/>
        </w:rPr>
        <w:t>Physical Architecture</w:t>
      </w:r>
      <w:bookmarkEnd w:id="43"/>
    </w:p>
    <w:p w14:paraId="180D7ECC" w14:textId="77777777" w:rsidR="00072314" w:rsidRPr="0008696C" w:rsidRDefault="00072314" w:rsidP="00072314">
      <w:pPr>
        <w:pStyle w:val="Heading3"/>
        <w:keepNext w:val="0"/>
        <w:tabs>
          <w:tab w:val="clear" w:pos="900"/>
          <w:tab w:val="left" w:pos="709"/>
          <w:tab w:val="left" w:pos="851"/>
        </w:tabs>
        <w:spacing w:before="240"/>
      </w:pPr>
      <w:bookmarkStart w:id="44" w:name="_Toc35000581"/>
      <w:bookmarkStart w:id="45" w:name="_Ref29281872"/>
      <w:bookmarkStart w:id="46" w:name="_Ref29281864"/>
      <w:r w:rsidRPr="0008696C">
        <w:t>E/E Architecture</w:t>
      </w:r>
      <w:bookmarkEnd w:id="44"/>
      <w:bookmarkEnd w:id="45"/>
      <w:bookmarkEnd w:id="46"/>
    </w:p>
    <w:p w14:paraId="58C60F08" w14:textId="77777777" w:rsidR="00072314" w:rsidRDefault="00072314" w:rsidP="00072314">
      <w:pPr>
        <w:pStyle w:val="Heading4"/>
        <w:keepNext w:val="0"/>
        <w:tabs>
          <w:tab w:val="clear" w:pos="900"/>
          <w:tab w:val="left" w:pos="709"/>
        </w:tabs>
        <w:spacing w:before="240"/>
      </w:pPr>
      <w:bookmarkStart w:id="47" w:name="_Toc35000582"/>
      <w:r>
        <w:t xml:space="preserve">E/E Architecture </w:t>
      </w:r>
      <w:r w:rsidRPr="009E3B7C">
        <w:t>Variants</w:t>
      </w:r>
      <w:bookmarkEnd w:id="47"/>
    </w:p>
    <w:p w14:paraId="413B8537" w14:textId="77777777" w:rsidR="00720A45" w:rsidRDefault="00720A45" w:rsidP="00072314"/>
    <w:p w14:paraId="23726A9F" w14:textId="77777777" w:rsidR="008069D9" w:rsidRDefault="008069D9" w:rsidP="00DF45C6"/>
    <w:tbl>
      <w:tblPr>
        <w:tblW w:w="10348" w:type="dxa"/>
        <w:tblLayout w:type="fixed"/>
        <w:tblLook w:val="04A0" w:firstRow="1" w:lastRow="0" w:firstColumn="1" w:lastColumn="0" w:noHBand="0" w:noVBand="1"/>
      </w:tblPr>
      <w:tblGrid>
        <w:gridCol w:w="3187"/>
        <w:gridCol w:w="3186"/>
        <w:gridCol w:w="3975"/>
      </w:tblGrid>
      <w:tr w:rsidR="008069D9" w14:paraId="6B3F70DE" w14:textId="77777777" w:rsidTr="00B06EA1">
        <w:tc>
          <w:tcPr>
            <w:tcW w:w="3187"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77710EDB" w14:textId="77777777" w:rsidR="008069D9" w:rsidRDefault="008069D9" w:rsidP="00325134">
            <w:pPr>
              <w:jc w:val="center"/>
            </w:pPr>
            <w:r>
              <w:rPr>
                <w:b/>
                <w:bCs/>
              </w:rPr>
              <w:t>E/E Architecture Variant Name</w:t>
            </w:r>
          </w:p>
        </w:tc>
        <w:tc>
          <w:tcPr>
            <w:tcW w:w="3186"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4753D122" w14:textId="77777777" w:rsidR="008069D9" w:rsidRDefault="008069D9" w:rsidP="00325134">
            <w:pPr>
              <w:jc w:val="center"/>
            </w:pPr>
            <w:r>
              <w:rPr>
                <w:b/>
                <w:bCs/>
              </w:rPr>
              <w:t>Variant Description</w:t>
            </w:r>
          </w:p>
        </w:tc>
        <w:tc>
          <w:tcPr>
            <w:tcW w:w="3975"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758ADCA4" w14:textId="77777777" w:rsidR="008069D9" w:rsidRDefault="008069D9" w:rsidP="00325134">
            <w:pPr>
              <w:jc w:val="center"/>
            </w:pPr>
            <w:r>
              <w:rPr>
                <w:b/>
                <w:bCs/>
              </w:rPr>
              <w:t>Variant Condition (Optional)</w:t>
            </w:r>
          </w:p>
        </w:tc>
      </w:tr>
      <w:tr w:rsidR="008069D9" w14:paraId="4AD33580" w14:textId="77777777" w:rsidTr="00B06EA1">
        <w:tc>
          <w:tcPr>
            <w:tcW w:w="3187" w:type="dxa"/>
            <w:tcBorders>
              <w:top w:val="single" w:sz="2" w:space="0" w:color="000000"/>
              <w:left w:val="single" w:sz="2" w:space="0" w:color="000000"/>
              <w:bottom w:val="single" w:sz="2" w:space="0" w:color="000000"/>
              <w:right w:val="single" w:sz="2" w:space="0" w:color="000000"/>
            </w:tcBorders>
            <w:vAlign w:val="center"/>
          </w:tcPr>
          <w:p w14:paraId="7BD9E710" w14:textId="77777777" w:rsidR="00B06EA1" w:rsidRPr="000346B5" w:rsidRDefault="00B06EA1" w:rsidP="00B06EA1">
            <w:pPr>
              <w:rPr>
                <w:rFonts w:cs="Arial"/>
              </w:rPr>
            </w:pPr>
            <w:r>
              <w:rPr>
                <w:rFonts w:cs="Arial"/>
              </w:rPr>
              <w:t>Variant 1</w:t>
            </w:r>
          </w:p>
          <w:p w14:paraId="718238BC" w14:textId="77777777" w:rsidR="008069D9" w:rsidRDefault="008069D9" w:rsidP="00325134">
            <w:pPr>
              <w:jc w:val="center"/>
            </w:pPr>
            <w:r>
              <w:t xml:space="preserve"> </w:t>
            </w:r>
          </w:p>
        </w:tc>
        <w:tc>
          <w:tcPr>
            <w:tcW w:w="3186" w:type="dxa"/>
            <w:tcBorders>
              <w:top w:val="single" w:sz="2" w:space="0" w:color="000000"/>
              <w:left w:val="single" w:sz="2" w:space="0" w:color="000000"/>
              <w:bottom w:val="single" w:sz="2" w:space="0" w:color="000000"/>
              <w:right w:val="single" w:sz="2" w:space="0" w:color="000000"/>
            </w:tcBorders>
            <w:vAlign w:val="center"/>
          </w:tcPr>
          <w:p w14:paraId="2BC7821A" w14:textId="77777777" w:rsidR="00B06EA1" w:rsidRDefault="00B06EA1" w:rsidP="00B06EA1">
            <w:r>
              <w:t>"FNV3.0"</w:t>
            </w:r>
          </w:p>
          <w:p w14:paraId="1FD6F863" w14:textId="77777777" w:rsidR="008069D9" w:rsidRPr="00B06EA1" w:rsidRDefault="008069D9" w:rsidP="00B06EA1">
            <w:pPr>
              <w:rPr>
                <w:color w:val="000000" w:themeColor="text1"/>
              </w:rPr>
            </w:pPr>
            <w:r>
              <w:t xml:space="preserve"> </w:t>
            </w:r>
          </w:p>
        </w:tc>
        <w:tc>
          <w:tcPr>
            <w:tcW w:w="3975" w:type="dxa"/>
            <w:tcBorders>
              <w:top w:val="single" w:sz="2" w:space="0" w:color="000000"/>
              <w:left w:val="single" w:sz="2" w:space="0" w:color="000000"/>
              <w:bottom w:val="single" w:sz="2" w:space="0" w:color="000000"/>
              <w:right w:val="single" w:sz="2" w:space="0" w:color="000000"/>
            </w:tcBorders>
            <w:vAlign w:val="center"/>
          </w:tcPr>
          <w:p w14:paraId="1503B8BF" w14:textId="77777777" w:rsidR="008069D9" w:rsidRDefault="008069D9" w:rsidP="00B06EA1">
            <w:r>
              <w:t xml:space="preserve"> </w:t>
            </w:r>
          </w:p>
        </w:tc>
      </w:tr>
    </w:tbl>
    <w:p w14:paraId="23B85F98" w14:textId="77777777"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rsidR="00091D98" w:rsidRPr="00A13A7B">
        <w:t xml:space="preserve">List of </w:t>
      </w:r>
      <w:r w:rsidR="00091D98">
        <w:t>E/E Architecture Variants</w:t>
      </w:r>
    </w:p>
    <w:p w14:paraId="733819DD" w14:textId="77777777" w:rsidR="00204EE5" w:rsidRDefault="00204EE5" w:rsidP="00DF45C6">
      <w:pPr>
        <w:rPr>
          <w:color w:val="00B0F0"/>
        </w:rPr>
      </w:pPr>
    </w:p>
    <w:p w14:paraId="4A4536B6" w14:textId="77777777" w:rsidR="00DF45C6" w:rsidRDefault="00DF45C6" w:rsidP="00072314"/>
    <w:p w14:paraId="5C50AEAB" w14:textId="77777777" w:rsidR="00DF45C6" w:rsidRPr="00282E2C" w:rsidRDefault="00DF45C6" w:rsidP="00072314"/>
    <w:p w14:paraId="1E49CC10" w14:textId="77777777" w:rsidR="00E5781B" w:rsidRDefault="00E5781B" w:rsidP="00A25D2E">
      <w:pPr>
        <w:rPr>
          <w:rFonts w:cs="Arial"/>
        </w:rPr>
      </w:pPr>
    </w:p>
    <w:p w14:paraId="1026318C" w14:textId="77777777" w:rsidR="00072314" w:rsidRPr="009E3B7C" w:rsidRDefault="00072314" w:rsidP="00072314">
      <w:pPr>
        <w:pStyle w:val="Heading5"/>
        <w:keepNext w:val="0"/>
        <w:tabs>
          <w:tab w:val="clear" w:pos="900"/>
          <w:tab w:val="left" w:pos="709"/>
        </w:tabs>
        <w:spacing w:before="240"/>
      </w:pPr>
      <w:bookmarkStart w:id="48" w:name="_Toc35000583"/>
      <w:r>
        <w:t>E/E Architecture “Architecture Variant”</w:t>
      </w:r>
      <w:bookmarkEnd w:id="48"/>
      <w:r w:rsidR="00A25D2E">
        <w:t>: Physical Architecture</w:t>
      </w:r>
    </w:p>
    <w:p w14:paraId="24477006" w14:textId="77777777" w:rsidR="00072314" w:rsidRDefault="00072314" w:rsidP="00072314"/>
    <w:p w14:paraId="63A15771" w14:textId="4A5FDE6D"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sidR="00936E1D">
        <w:rPr>
          <w:rFonts w:cs="Arial"/>
          <w:lang w:val="en-GB"/>
        </w:rPr>
        <w:t xml:space="preserve">is for feaure MySeatSpace highlighting interaction between associated modules. </w:t>
      </w:r>
    </w:p>
    <w:p w14:paraId="3FA46BE8" w14:textId="77777777" w:rsidR="00F6153D" w:rsidRDefault="00F6153D" w:rsidP="00F6153D">
      <w:pPr>
        <w:rPr>
          <w:rFonts w:cs="Arial"/>
          <w:lang w:val="en-GB"/>
        </w:rPr>
      </w:pPr>
    </w:p>
    <w:p w14:paraId="5138A366" w14:textId="77777777" w:rsidR="00B867CF" w:rsidRDefault="00B867CF" w:rsidP="00F6153D">
      <w:pPr>
        <w:rPr>
          <w:rFonts w:cs="Arial"/>
          <w:lang w:val="en-GB"/>
        </w:rPr>
      </w:pPr>
    </w:p>
    <w:p w14:paraId="56A3DC72" w14:textId="36EEF41C" w:rsidR="00B867CF" w:rsidRDefault="00936E1D" w:rsidP="007E3750">
      <w:pPr>
        <w:jc w:val="center"/>
        <w:rPr>
          <w:rFonts w:cs="Arial"/>
          <w:lang w:val="en-GB"/>
        </w:rPr>
      </w:pPr>
      <w:r>
        <w:rPr>
          <w:rFonts w:cs="Arial"/>
          <w:lang w:val="en-GB"/>
        </w:rPr>
        <w:object w:dxaOrig="1543" w:dyaOrig="995" w14:anchorId="0A0E472B">
          <v:shape id="_x0000_i1026" type="#_x0000_t75" style="width:77.2pt;height:49.55pt" o:ole="">
            <v:imagedata r:id="rId19" o:title=""/>
          </v:shape>
          <o:OLEObject Type="Embed" ProgID="AcroExch.Document.DC" ShapeID="_x0000_i1026" DrawAspect="Icon" ObjectID="_1691569458" r:id="rId20"/>
        </w:object>
      </w:r>
    </w:p>
    <w:p w14:paraId="509EDEEA" w14:textId="77777777" w:rsidR="00B867CF" w:rsidRDefault="00B867CF" w:rsidP="00F6153D">
      <w:pPr>
        <w:jc w:val="center"/>
        <w:rPr>
          <w:noProof/>
        </w:rPr>
      </w:pPr>
    </w:p>
    <w:p w14:paraId="21CC85AA" w14:textId="77777777" w:rsidR="00F6153D" w:rsidRDefault="00F6153D" w:rsidP="00F6153D">
      <w:pPr>
        <w:jc w:val="center"/>
        <w:rPr>
          <w:rFonts w:cs="Arial"/>
          <w:lang w:val="en-GB"/>
        </w:rPr>
      </w:pPr>
      <w:r>
        <w:rPr>
          <w:noProof/>
        </w:rPr>
        <w:drawing>
          <wp:inline distT="0" distB="0" distL="0" distR="0" wp14:anchorId="36FB6D00" wp14:editId="66916773">
            <wp:extent cx="6570980" cy="3847192"/>
            <wp:effectExtent l="0" t="0" r="0" b="0"/>
            <wp:docPr id="6" name="Picture -1161464671.jpg" descr="-1161464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61464671.jpg"/>
                    <pic:cNvPicPr/>
                  </pic:nvPicPr>
                  <pic:blipFill>
                    <a:blip r:embed="rId21" cstate="print"/>
                    <a:stretch>
                      <a:fillRect/>
                    </a:stretch>
                  </pic:blipFill>
                  <pic:spPr>
                    <a:xfrm>
                      <a:off x="0" y="0"/>
                      <a:ext cx="6570980" cy="3847192"/>
                    </a:xfrm>
                    <a:prstGeom prst="rect">
                      <a:avLst/>
                    </a:prstGeom>
                  </pic:spPr>
                </pic:pic>
              </a:graphicData>
            </a:graphic>
          </wp:inline>
        </w:drawing>
      </w:r>
    </w:p>
    <w:p w14:paraId="3E309131" w14:textId="77777777" w:rsidR="00F6153D" w:rsidRPr="00055B41" w:rsidRDefault="00055B41" w:rsidP="00055B41">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B1096D">
        <w:t>-</w:t>
      </w:r>
      <w:r w:rsidR="00F6153D">
        <w:rPr>
          <w:noProof/>
        </w:rPr>
        <w:t>1</w:t>
      </w:r>
      <w:r w:rsidR="00F6153D">
        <w:t>: Physical Architecture</w:t>
      </w:r>
    </w:p>
    <w:p w14:paraId="683ED4BF" w14:textId="77777777" w:rsidR="00F6153D" w:rsidRPr="009E3B7C" w:rsidRDefault="00F6153D" w:rsidP="00072314">
      <w:pPr>
        <w:rPr>
          <w:rFonts w:cs="Arial"/>
          <w:lang w:val="en-GB"/>
        </w:rPr>
      </w:pPr>
    </w:p>
    <w:p w14:paraId="4D749C52" w14:textId="77777777" w:rsidR="00072314" w:rsidRDefault="00072314" w:rsidP="00072314">
      <w:pPr>
        <w:pStyle w:val="Heading4"/>
        <w:keepNext w:val="0"/>
        <w:tabs>
          <w:tab w:val="clear" w:pos="900"/>
          <w:tab w:val="left" w:pos="709"/>
        </w:tabs>
        <w:spacing w:before="240"/>
      </w:pPr>
      <w:bookmarkStart w:id="49" w:name="_Toc35000585"/>
      <w:r w:rsidRPr="00B14A40">
        <w:t>E/E Components</w:t>
      </w:r>
      <w:bookmarkEnd w:id="49"/>
    </w:p>
    <w:p w14:paraId="0D9DD613"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DCE0342" w14:textId="77777777" w:rsidTr="00F6153D">
        <w:tc>
          <w:tcPr>
            <w:tcW w:w="3818" w:type="dxa"/>
            <w:shd w:val="clear" w:color="auto" w:fill="D9D9D9" w:themeFill="background1" w:themeFillShade="D9"/>
          </w:tcPr>
          <w:p w14:paraId="7B2A5A09" w14:textId="77777777" w:rsidR="00072314" w:rsidRPr="0008696C" w:rsidRDefault="00072314" w:rsidP="001D18E6">
            <w:r>
              <w:t>Component Name</w:t>
            </w:r>
          </w:p>
        </w:tc>
        <w:tc>
          <w:tcPr>
            <w:tcW w:w="6383" w:type="dxa"/>
            <w:shd w:val="clear" w:color="auto" w:fill="D9D9D9" w:themeFill="background1" w:themeFillShade="D9"/>
          </w:tcPr>
          <w:p w14:paraId="22CD01E2"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3FD8FC74" w14:textId="77777777" w:rsidTr="00F6153D">
        <w:tc>
          <w:tcPr>
            <w:tcW w:w="3818" w:type="dxa"/>
          </w:tcPr>
          <w:p w14:paraId="535FD1BE" w14:textId="77777777" w:rsidR="00F6153D" w:rsidRDefault="00F6153D" w:rsidP="00F6153D">
            <w:pPr>
              <w:pStyle w:val="scriptNormal"/>
              <w:rPr>
                <w:color w:val="000000" w:themeColor="text1"/>
              </w:rPr>
            </w:pPr>
            <w:r>
              <w:rPr>
                <w:color w:val="000000" w:themeColor="text1"/>
              </w:rPr>
              <w:lastRenderedPageBreak/>
              <w:t>Cabin Speakers (Speakers)</w:t>
            </w:r>
          </w:p>
        </w:tc>
        <w:tc>
          <w:tcPr>
            <w:tcW w:w="6383" w:type="dxa"/>
          </w:tcPr>
          <w:p w14:paraId="1DFE4CE7" w14:textId="77777777" w:rsidR="00F6153D" w:rsidRDefault="00F6153D" w:rsidP="00F6153D">
            <w:pPr>
              <w:pStyle w:val="scriptNormal"/>
              <w:rPr>
                <w:color w:val="000000" w:themeColor="text1"/>
              </w:rPr>
            </w:pPr>
            <w:r>
              <w:rPr>
                <w:color w:val="000000" w:themeColor="text1"/>
              </w:rPr>
              <w:t>Speakers allocated to each zone to play audio</w:t>
            </w:r>
          </w:p>
        </w:tc>
      </w:tr>
      <w:tr w:rsidR="00F6153D" w:rsidRPr="001B6F3D" w14:paraId="5C192296" w14:textId="77777777" w:rsidTr="00F6153D">
        <w:tc>
          <w:tcPr>
            <w:tcW w:w="3818" w:type="dxa"/>
          </w:tcPr>
          <w:p w14:paraId="135AF154" w14:textId="77777777" w:rsidR="00F6153D" w:rsidRDefault="00F6153D" w:rsidP="00F6153D">
            <w:pPr>
              <w:pStyle w:val="scriptNormal"/>
              <w:rPr>
                <w:color w:val="000000" w:themeColor="text1"/>
              </w:rPr>
            </w:pPr>
            <w:r>
              <w:rPr>
                <w:color w:val="000000" w:themeColor="text1"/>
              </w:rPr>
              <w:t>Driver Headrest Speaker (Speakers)</w:t>
            </w:r>
          </w:p>
        </w:tc>
        <w:tc>
          <w:tcPr>
            <w:tcW w:w="6383" w:type="dxa"/>
          </w:tcPr>
          <w:p w14:paraId="22E8E801" w14:textId="77777777" w:rsidR="00F6153D" w:rsidRDefault="00F6153D" w:rsidP="00F6153D">
            <w:pPr>
              <w:pStyle w:val="scriptNormal"/>
              <w:rPr>
                <w:color w:val="000000" w:themeColor="text1"/>
              </w:rPr>
            </w:pPr>
            <w:r>
              <w:rPr>
                <w:color w:val="000000" w:themeColor="text1"/>
              </w:rPr>
              <w:t>Speakers allocated to each zone to play audio</w:t>
            </w:r>
          </w:p>
        </w:tc>
      </w:tr>
      <w:tr w:rsidR="00F6153D" w:rsidRPr="001B6F3D" w14:paraId="5E4AFED3" w14:textId="77777777" w:rsidTr="00F6153D">
        <w:tc>
          <w:tcPr>
            <w:tcW w:w="3818" w:type="dxa"/>
          </w:tcPr>
          <w:p w14:paraId="4B50C57C" w14:textId="77777777" w:rsidR="00F6153D" w:rsidRDefault="00F6153D" w:rsidP="00F6153D">
            <w:pPr>
              <w:pStyle w:val="scriptNormal"/>
              <w:rPr>
                <w:color w:val="000000" w:themeColor="text1"/>
              </w:rPr>
            </w:pPr>
            <w:r>
              <w:rPr>
                <w:color w:val="000000" w:themeColor="text1"/>
              </w:rPr>
              <w:t>DSP</w:t>
            </w:r>
          </w:p>
        </w:tc>
        <w:tc>
          <w:tcPr>
            <w:tcW w:w="6383" w:type="dxa"/>
          </w:tcPr>
          <w:p w14:paraId="74B4FC96" w14:textId="77777777" w:rsidR="00F6153D" w:rsidRDefault="00F6153D" w:rsidP="00F6153D">
            <w:pPr>
              <w:pStyle w:val="scriptNormal"/>
              <w:rPr>
                <w:color w:val="000000" w:themeColor="text1"/>
              </w:rPr>
            </w:pPr>
            <w:r>
              <w:rPr>
                <w:color w:val="000000" w:themeColor="text1"/>
              </w:rPr>
              <w:t>Amplifier supporting DSP-based audio post-processing functions</w:t>
            </w:r>
          </w:p>
        </w:tc>
      </w:tr>
      <w:tr w:rsidR="00F6153D" w:rsidRPr="001B6F3D" w14:paraId="29D55BB8" w14:textId="77777777" w:rsidTr="00F6153D">
        <w:tc>
          <w:tcPr>
            <w:tcW w:w="3818" w:type="dxa"/>
          </w:tcPr>
          <w:p w14:paraId="7E1EDA10" w14:textId="77777777" w:rsidR="00F6153D" w:rsidRDefault="00F6153D" w:rsidP="00F6153D">
            <w:pPr>
              <w:pStyle w:val="scriptNormal"/>
              <w:rPr>
                <w:color w:val="000000" w:themeColor="text1"/>
              </w:rPr>
            </w:pPr>
            <w:r>
              <w:rPr>
                <w:color w:val="000000" w:themeColor="text1"/>
              </w:rPr>
              <w:t>Front Passenger Headrest Speaker (Speakers)</w:t>
            </w:r>
          </w:p>
        </w:tc>
        <w:tc>
          <w:tcPr>
            <w:tcW w:w="6383" w:type="dxa"/>
          </w:tcPr>
          <w:p w14:paraId="00A089DC" w14:textId="77777777" w:rsidR="00F6153D" w:rsidRDefault="00F6153D" w:rsidP="00F6153D">
            <w:pPr>
              <w:pStyle w:val="scriptNormal"/>
              <w:rPr>
                <w:color w:val="000000" w:themeColor="text1"/>
              </w:rPr>
            </w:pPr>
            <w:r>
              <w:rPr>
                <w:color w:val="000000" w:themeColor="text1"/>
              </w:rPr>
              <w:t>Speakers allocated to each zone to play audio</w:t>
            </w:r>
          </w:p>
        </w:tc>
      </w:tr>
      <w:tr w:rsidR="00F6153D" w:rsidRPr="001B6F3D" w14:paraId="46ACE1E4" w14:textId="77777777" w:rsidTr="00F6153D">
        <w:tc>
          <w:tcPr>
            <w:tcW w:w="3818" w:type="dxa"/>
          </w:tcPr>
          <w:p w14:paraId="792C6E6B" w14:textId="77777777" w:rsidR="00F6153D" w:rsidRDefault="00F6153D" w:rsidP="00F6153D">
            <w:pPr>
              <w:pStyle w:val="scriptNormal"/>
              <w:rPr>
                <w:color w:val="000000" w:themeColor="text1"/>
              </w:rPr>
            </w:pPr>
            <w:r>
              <w:rPr>
                <w:color w:val="000000" w:themeColor="text1"/>
              </w:rPr>
              <w:t>Microphone</w:t>
            </w:r>
          </w:p>
        </w:tc>
        <w:tc>
          <w:tcPr>
            <w:tcW w:w="6383" w:type="dxa"/>
          </w:tcPr>
          <w:p w14:paraId="3894FCA4" w14:textId="77777777" w:rsidR="00F6153D" w:rsidRDefault="00F6153D" w:rsidP="00F6153D">
            <w:pPr>
              <w:pStyle w:val="scriptNormal"/>
              <w:rPr>
                <w:color w:val="000000" w:themeColor="text1"/>
              </w:rPr>
            </w:pPr>
            <w:r>
              <w:rPr>
                <w:color w:val="000000" w:themeColor="text1"/>
              </w:rPr>
              <w:t>Microphones allocated to each seat to pick up speech from driver/passengers</w:t>
            </w:r>
          </w:p>
        </w:tc>
      </w:tr>
      <w:tr w:rsidR="00F6153D" w:rsidRPr="001B6F3D" w14:paraId="66005318" w14:textId="77777777" w:rsidTr="00F6153D">
        <w:tc>
          <w:tcPr>
            <w:tcW w:w="3818" w:type="dxa"/>
          </w:tcPr>
          <w:p w14:paraId="7162B826" w14:textId="77777777" w:rsidR="00F6153D" w:rsidRDefault="00F6153D" w:rsidP="00F6153D">
            <w:pPr>
              <w:pStyle w:val="scriptNormal"/>
              <w:rPr>
                <w:color w:val="000000" w:themeColor="text1"/>
              </w:rPr>
            </w:pPr>
            <w:r>
              <w:rPr>
                <w:color w:val="000000" w:themeColor="text1"/>
              </w:rPr>
              <w:t>Phoenix Audio Controller</w:t>
            </w:r>
          </w:p>
        </w:tc>
        <w:tc>
          <w:tcPr>
            <w:tcW w:w="6383" w:type="dxa"/>
          </w:tcPr>
          <w:p w14:paraId="733F7F37" w14:textId="77777777" w:rsidR="00F6153D" w:rsidRDefault="00F6153D" w:rsidP="00F6153D">
            <w:pPr>
              <w:pStyle w:val="scriptNormal"/>
              <w:rPr>
                <w:color w:val="000000" w:themeColor="text1"/>
              </w:rPr>
            </w:pPr>
            <w:r>
              <w:rPr>
                <w:color w:val="000000" w:themeColor="text1"/>
              </w:rPr>
              <w:t>ECU integrating terrestrial and satellite tuners, DSP-based audio post-processing, and amplifier functions.</w:t>
            </w:r>
          </w:p>
        </w:tc>
      </w:tr>
      <w:tr w:rsidR="00F6153D" w:rsidRPr="001B6F3D" w14:paraId="70145D49" w14:textId="77777777" w:rsidTr="00F6153D">
        <w:tc>
          <w:tcPr>
            <w:tcW w:w="3818" w:type="dxa"/>
          </w:tcPr>
          <w:p w14:paraId="3580B223" w14:textId="77777777" w:rsidR="00F6153D" w:rsidRDefault="00F6153D" w:rsidP="00F6153D">
            <w:pPr>
              <w:pStyle w:val="scriptNormal"/>
              <w:rPr>
                <w:color w:val="000000" w:themeColor="text1"/>
              </w:rPr>
            </w:pPr>
            <w:r>
              <w:rPr>
                <w:color w:val="000000" w:themeColor="text1"/>
              </w:rPr>
              <w:t>Phoenix Domain Controller</w:t>
            </w:r>
          </w:p>
        </w:tc>
        <w:tc>
          <w:tcPr>
            <w:tcW w:w="6383" w:type="dxa"/>
          </w:tcPr>
          <w:p w14:paraId="253EAA34" w14:textId="77777777" w:rsidR="00F6153D" w:rsidRDefault="00F6153D" w:rsidP="00F6153D">
            <w:pPr>
              <w:pStyle w:val="scriptNormal"/>
              <w:rPr>
                <w:color w:val="000000" w:themeColor="text1"/>
              </w:rPr>
            </w:pPr>
            <w:r>
              <w:rPr>
                <w:color w:val="000000" w:themeColor="text1"/>
              </w:rPr>
              <w:t>ECU integrating SYNC + cluster functions</w:t>
            </w:r>
          </w:p>
        </w:tc>
      </w:tr>
      <w:tr w:rsidR="00F6153D" w:rsidRPr="001B6F3D" w14:paraId="4766DBB4" w14:textId="77777777" w:rsidTr="00F6153D">
        <w:tc>
          <w:tcPr>
            <w:tcW w:w="3818" w:type="dxa"/>
          </w:tcPr>
          <w:p w14:paraId="584BB5E6" w14:textId="77777777" w:rsidR="00F6153D" w:rsidRDefault="00F6153D" w:rsidP="00F6153D">
            <w:pPr>
              <w:pStyle w:val="scriptNormal"/>
              <w:rPr>
                <w:color w:val="000000" w:themeColor="text1"/>
              </w:rPr>
            </w:pPr>
            <w:r>
              <w:rPr>
                <w:color w:val="000000" w:themeColor="text1"/>
              </w:rPr>
              <w:t>RACM</w:t>
            </w:r>
          </w:p>
        </w:tc>
        <w:tc>
          <w:tcPr>
            <w:tcW w:w="6383" w:type="dxa"/>
          </w:tcPr>
          <w:p w14:paraId="6B8E2679" w14:textId="77777777" w:rsidR="00F6153D" w:rsidRDefault="00F6153D" w:rsidP="00F6153D">
            <w:pPr>
              <w:pStyle w:val="scriptNormal"/>
              <w:rPr>
                <w:color w:val="000000" w:themeColor="text1"/>
              </w:rPr>
            </w:pPr>
            <w:r>
              <w:rPr>
                <w:color w:val="000000" w:themeColor="text1"/>
              </w:rPr>
              <w:t xml:space="preserve">Rear Audio Control Module </w:t>
            </w:r>
          </w:p>
        </w:tc>
      </w:tr>
      <w:tr w:rsidR="00F6153D" w:rsidRPr="001B6F3D" w14:paraId="5CC640D3" w14:textId="77777777" w:rsidTr="00F6153D">
        <w:tc>
          <w:tcPr>
            <w:tcW w:w="3818" w:type="dxa"/>
          </w:tcPr>
          <w:p w14:paraId="50076A06" w14:textId="77777777" w:rsidR="00F6153D" w:rsidRDefault="00F6153D" w:rsidP="00F6153D">
            <w:pPr>
              <w:pStyle w:val="scriptNormal"/>
              <w:rPr>
                <w:color w:val="000000" w:themeColor="text1"/>
              </w:rPr>
            </w:pPr>
            <w:r>
              <w:rPr>
                <w:color w:val="000000" w:themeColor="text1"/>
              </w:rPr>
              <w:t>Second Row Head Rest Speakers (Speakers)</w:t>
            </w:r>
          </w:p>
        </w:tc>
        <w:tc>
          <w:tcPr>
            <w:tcW w:w="6383" w:type="dxa"/>
          </w:tcPr>
          <w:p w14:paraId="477B35A8" w14:textId="77777777" w:rsidR="00F6153D" w:rsidRDefault="00F6153D" w:rsidP="00F6153D">
            <w:pPr>
              <w:pStyle w:val="scriptNormal"/>
              <w:rPr>
                <w:color w:val="000000" w:themeColor="text1"/>
              </w:rPr>
            </w:pPr>
            <w:r>
              <w:rPr>
                <w:color w:val="000000" w:themeColor="text1"/>
              </w:rPr>
              <w:t>Speakers allocated to each zone to play audio</w:t>
            </w:r>
          </w:p>
        </w:tc>
      </w:tr>
      <w:tr w:rsidR="00F6153D" w:rsidRPr="001B6F3D" w14:paraId="08FA67E6" w14:textId="77777777" w:rsidTr="00F6153D">
        <w:tc>
          <w:tcPr>
            <w:tcW w:w="3818" w:type="dxa"/>
          </w:tcPr>
          <w:p w14:paraId="3CB1D3D7" w14:textId="77777777" w:rsidR="00F6153D" w:rsidRDefault="00F6153D" w:rsidP="00F6153D">
            <w:pPr>
              <w:pStyle w:val="scriptNormal"/>
              <w:rPr>
                <w:color w:val="000000" w:themeColor="text1"/>
              </w:rPr>
            </w:pPr>
            <w:r>
              <w:rPr>
                <w:color w:val="000000" w:themeColor="text1"/>
              </w:rPr>
              <w:t>Smartphone/Media</w:t>
            </w:r>
          </w:p>
        </w:tc>
        <w:tc>
          <w:tcPr>
            <w:tcW w:w="6383" w:type="dxa"/>
          </w:tcPr>
          <w:p w14:paraId="0D18BC3F" w14:textId="77777777" w:rsidR="00F6153D" w:rsidRDefault="00F6153D" w:rsidP="00F6153D">
            <w:pPr>
              <w:pStyle w:val="scriptNormal"/>
              <w:rPr>
                <w:color w:val="000000" w:themeColor="text1"/>
              </w:rPr>
            </w:pPr>
            <w:r>
              <w:rPr>
                <w:color w:val="000000" w:themeColor="text1"/>
              </w:rPr>
              <w:t>Brought in device utilizing the URC application to complete MSS/URC actions or stream media</w:t>
            </w:r>
          </w:p>
        </w:tc>
      </w:tr>
      <w:tr w:rsidR="00F6153D" w:rsidRPr="001B6F3D" w14:paraId="2ED1AE81" w14:textId="77777777" w:rsidTr="00F6153D">
        <w:tc>
          <w:tcPr>
            <w:tcW w:w="3818" w:type="dxa"/>
          </w:tcPr>
          <w:p w14:paraId="0970A013" w14:textId="77777777" w:rsidR="00F6153D" w:rsidRDefault="00F6153D" w:rsidP="00F6153D">
            <w:pPr>
              <w:pStyle w:val="scriptNormal"/>
              <w:rPr>
                <w:color w:val="000000" w:themeColor="text1"/>
              </w:rPr>
            </w:pPr>
            <w:r>
              <w:rPr>
                <w:color w:val="000000" w:themeColor="text1"/>
              </w:rPr>
              <w:t>Sync HMI</w:t>
            </w:r>
          </w:p>
        </w:tc>
        <w:tc>
          <w:tcPr>
            <w:tcW w:w="6383" w:type="dxa"/>
          </w:tcPr>
          <w:p w14:paraId="40B9B140" w14:textId="77777777" w:rsidR="00F6153D" w:rsidRDefault="00F6153D" w:rsidP="00F6153D">
            <w:pPr>
              <w:pStyle w:val="scriptNormal"/>
              <w:rPr>
                <w:color w:val="000000" w:themeColor="text1"/>
              </w:rPr>
            </w:pPr>
            <w:r>
              <w:rPr>
                <w:color w:val="000000" w:themeColor="text1"/>
              </w:rPr>
              <w:t>Screen available in the front row for the driver and front row passenger to complete MSS actions</w:t>
            </w:r>
          </w:p>
        </w:tc>
      </w:tr>
      <w:tr w:rsidR="00F6153D" w:rsidRPr="001B6F3D" w14:paraId="2FBBBFE0" w14:textId="77777777" w:rsidTr="00F6153D">
        <w:tc>
          <w:tcPr>
            <w:tcW w:w="3818" w:type="dxa"/>
          </w:tcPr>
          <w:p w14:paraId="3D2064ED" w14:textId="77777777" w:rsidR="00F6153D" w:rsidRDefault="00F6153D" w:rsidP="00F6153D">
            <w:pPr>
              <w:pStyle w:val="scriptNormal"/>
              <w:rPr>
                <w:color w:val="000000" w:themeColor="text1"/>
              </w:rPr>
            </w:pPr>
            <w:r>
              <w:rPr>
                <w:color w:val="000000" w:themeColor="text1"/>
              </w:rPr>
              <w:t>TCU</w:t>
            </w:r>
          </w:p>
        </w:tc>
        <w:tc>
          <w:tcPr>
            <w:tcW w:w="6383" w:type="dxa"/>
          </w:tcPr>
          <w:p w14:paraId="1ECCBEAD" w14:textId="77777777" w:rsidR="00F6153D" w:rsidRDefault="00F6153D" w:rsidP="00F6153D">
            <w:pPr>
              <w:pStyle w:val="scriptNormal"/>
              <w:rPr>
                <w:color w:val="000000" w:themeColor="text1"/>
              </w:rPr>
            </w:pPr>
            <w:r>
              <w:rPr>
                <w:color w:val="000000" w:themeColor="text1"/>
              </w:rPr>
              <w:t>Telematics Control Unit (Module) Handles Ecall feature funcitonality</w:t>
            </w:r>
          </w:p>
        </w:tc>
      </w:tr>
      <w:tr w:rsidR="00F6153D" w:rsidRPr="001B6F3D" w14:paraId="3DD8285D" w14:textId="77777777" w:rsidTr="00F6153D">
        <w:tc>
          <w:tcPr>
            <w:tcW w:w="3818" w:type="dxa"/>
          </w:tcPr>
          <w:p w14:paraId="50BCC3B9" w14:textId="77777777" w:rsidR="00F6153D" w:rsidRDefault="00F6153D" w:rsidP="00F6153D">
            <w:pPr>
              <w:pStyle w:val="scriptNormal"/>
              <w:rPr>
                <w:color w:val="000000" w:themeColor="text1"/>
              </w:rPr>
            </w:pPr>
            <w:r>
              <w:rPr>
                <w:color w:val="000000" w:themeColor="text1"/>
              </w:rPr>
              <w:t>Third Row Head Rest Speakers (Speakers)</w:t>
            </w:r>
          </w:p>
        </w:tc>
        <w:tc>
          <w:tcPr>
            <w:tcW w:w="6383" w:type="dxa"/>
          </w:tcPr>
          <w:p w14:paraId="74AD77C1" w14:textId="77777777" w:rsidR="00F6153D" w:rsidRDefault="00F6153D" w:rsidP="00F6153D">
            <w:pPr>
              <w:pStyle w:val="scriptNormal"/>
              <w:rPr>
                <w:color w:val="000000" w:themeColor="text1"/>
              </w:rPr>
            </w:pPr>
            <w:r>
              <w:rPr>
                <w:color w:val="000000" w:themeColor="text1"/>
              </w:rPr>
              <w:t>Speakers allocated to each zone to play audio</w:t>
            </w:r>
          </w:p>
        </w:tc>
      </w:tr>
    </w:tbl>
    <w:p w14:paraId="28915E5D" w14:textId="77777777" w:rsidR="00072314" w:rsidRDefault="00E443A9" w:rsidP="00072314">
      <w:pPr>
        <w:pStyle w:val="Caption"/>
      </w:pPr>
      <w:bookmarkStart w:id="50" w:name="_Toc35000664"/>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rsidR="00072314" w:rsidRPr="0008696C">
        <w:rPr>
          <w:color w:val="000000" w:themeColor="text1"/>
        </w:rPr>
        <w:t>Electrical Components</w:t>
      </w:r>
      <w:bookmarkEnd w:id="50"/>
    </w:p>
    <w:p w14:paraId="6BDDE2CF" w14:textId="77777777" w:rsidR="00072314" w:rsidRPr="008207B9" w:rsidRDefault="00072314" w:rsidP="00072314"/>
    <w:p w14:paraId="3A5314EA" w14:textId="77777777" w:rsidR="00072314" w:rsidRPr="00B14A40" w:rsidRDefault="00072314" w:rsidP="00072314">
      <w:pPr>
        <w:pStyle w:val="Heading4"/>
        <w:keepNext w:val="0"/>
        <w:tabs>
          <w:tab w:val="clear" w:pos="900"/>
          <w:tab w:val="left" w:pos="709"/>
        </w:tabs>
        <w:spacing w:before="240"/>
      </w:pPr>
      <w:bookmarkStart w:id="51" w:name="_Ref22739178"/>
      <w:bookmarkStart w:id="52" w:name="_Toc35000586"/>
      <w:r w:rsidRPr="00B14A40">
        <w:t>E/E Connections</w:t>
      </w:r>
      <w:bookmarkEnd w:id="51"/>
      <w:bookmarkEnd w:id="52"/>
    </w:p>
    <w:p w14:paraId="20561646" w14:textId="77777777" w:rsidR="00072314" w:rsidRDefault="00072314" w:rsidP="00072314"/>
    <w:p w14:paraId="21A136ED" w14:textId="77777777" w:rsidR="00587E1E" w:rsidRDefault="00587E1E"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587E1E" w:rsidRPr="001B6F3D" w14:paraId="1D3F0FD5" w14:textId="77777777" w:rsidTr="00B11971">
        <w:tc>
          <w:tcPr>
            <w:tcW w:w="2093" w:type="dxa"/>
            <w:shd w:val="clear" w:color="auto" w:fill="D9D9D9" w:themeFill="background1" w:themeFillShade="D9"/>
          </w:tcPr>
          <w:p w14:paraId="40C4DE1E" w14:textId="77777777" w:rsidR="00587E1E" w:rsidRPr="0008696C" w:rsidRDefault="00587E1E" w:rsidP="00B11971">
            <w:r w:rsidRPr="0008696C">
              <w:t>Connection Name</w:t>
            </w:r>
          </w:p>
        </w:tc>
        <w:tc>
          <w:tcPr>
            <w:tcW w:w="1163" w:type="dxa"/>
            <w:shd w:val="clear" w:color="auto" w:fill="D9D9D9" w:themeFill="background1" w:themeFillShade="D9"/>
          </w:tcPr>
          <w:p w14:paraId="5B89EB54" w14:textId="77777777" w:rsidR="00587E1E" w:rsidRPr="0008696C" w:rsidRDefault="00587E1E" w:rsidP="00B11971">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5515EBD4" w14:textId="77777777" w:rsidR="00587E1E" w:rsidRDefault="00587E1E" w:rsidP="00B11971">
            <w:pPr>
              <w:pStyle w:val="scriptNormal"/>
              <w:rPr>
                <w:b/>
                <w:color w:val="000000" w:themeColor="text1"/>
              </w:rPr>
            </w:pPr>
            <w:r>
              <w:rPr>
                <w:b/>
                <w:color w:val="000000" w:themeColor="text1"/>
              </w:rPr>
              <w:t>Protocol</w:t>
            </w:r>
          </w:p>
          <w:p w14:paraId="4504F696" w14:textId="77777777" w:rsidR="00587E1E" w:rsidRDefault="00587E1E" w:rsidP="00B11971">
            <w:pPr>
              <w:pStyle w:val="scriptNormal"/>
              <w:rPr>
                <w:color w:val="auto"/>
                <w:sz w:val="16"/>
              </w:rPr>
            </w:pPr>
          </w:p>
          <w:p w14:paraId="6A74B8C6" w14:textId="77777777" w:rsidR="00587E1E" w:rsidRDefault="00587E1E" w:rsidP="00B11971">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1AE16D6E" w14:textId="77777777" w:rsidR="00587E1E" w:rsidRDefault="00587E1E" w:rsidP="00B11971">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552FE535" w14:textId="77777777" w:rsidR="00587E1E" w:rsidRDefault="00587E1E" w:rsidP="00B11971">
            <w:pPr>
              <w:pStyle w:val="scriptNormal"/>
              <w:rPr>
                <w:b/>
                <w:color w:val="000000" w:themeColor="text1"/>
              </w:rPr>
            </w:pPr>
            <w:r>
              <w:rPr>
                <w:b/>
                <w:color w:val="000000" w:themeColor="text1"/>
              </w:rPr>
              <w:t>Allocated Messages</w:t>
            </w:r>
          </w:p>
          <w:p w14:paraId="297910B3" w14:textId="77777777" w:rsidR="00587E1E" w:rsidRDefault="00587E1E" w:rsidP="00B11971">
            <w:pPr>
              <w:pStyle w:val="scriptNormal"/>
              <w:rPr>
                <w:color w:val="auto"/>
                <w:sz w:val="16"/>
              </w:rPr>
            </w:pPr>
          </w:p>
          <w:p w14:paraId="248272D4" w14:textId="77777777" w:rsidR="00587E1E" w:rsidRPr="008D2226" w:rsidRDefault="00587E1E" w:rsidP="00B11971">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3B7BF3A7" w14:textId="77777777" w:rsidR="00587E1E" w:rsidRPr="0008696C" w:rsidRDefault="00587E1E" w:rsidP="00B11971">
            <w:pPr>
              <w:pStyle w:val="scriptNormal"/>
              <w:rPr>
                <w:b/>
                <w:color w:val="000000" w:themeColor="text1"/>
              </w:rPr>
            </w:pPr>
            <w:r w:rsidRPr="0008696C">
              <w:rPr>
                <w:b/>
                <w:color w:val="000000" w:themeColor="text1"/>
              </w:rPr>
              <w:t>Connected Nodes</w:t>
            </w:r>
          </w:p>
        </w:tc>
      </w:tr>
      <w:tr w:rsidR="0034371F" w:rsidRPr="00922826" w14:paraId="28F6155F" w14:textId="77777777" w:rsidTr="00B11971">
        <w:tc>
          <w:tcPr>
            <w:tcW w:w="2093" w:type="dxa"/>
          </w:tcPr>
          <w:p w14:paraId="174F20C5" w14:textId="77777777" w:rsidR="0034371F" w:rsidRPr="0064207A" w:rsidRDefault="0034371F" w:rsidP="0034371F">
            <w:pPr>
              <w:rPr>
                <w:rFonts w:cs="Arial"/>
                <w:bCs/>
              </w:rPr>
            </w:pPr>
            <w:r w:rsidRPr="0064207A">
              <w:rPr>
                <w:bCs/>
              </w:rPr>
              <w:t>HS3-CAN</w:t>
            </w:r>
          </w:p>
        </w:tc>
        <w:tc>
          <w:tcPr>
            <w:tcW w:w="1163" w:type="dxa"/>
          </w:tcPr>
          <w:p w14:paraId="51A8D67E" w14:textId="77777777" w:rsidR="0034371F" w:rsidRDefault="0034371F" w:rsidP="0034371F">
            <w:r>
              <w:t>Network</w:t>
            </w:r>
          </w:p>
        </w:tc>
        <w:tc>
          <w:tcPr>
            <w:tcW w:w="1417" w:type="dxa"/>
          </w:tcPr>
          <w:p w14:paraId="55399110" w14:textId="77777777" w:rsidR="0034371F" w:rsidRDefault="0034371F" w:rsidP="0034371F">
            <w:r>
              <w:t>CAN (High Speed)</w:t>
            </w:r>
          </w:p>
        </w:tc>
        <w:tc>
          <w:tcPr>
            <w:tcW w:w="1559" w:type="dxa"/>
          </w:tcPr>
          <w:p w14:paraId="1C7F053B" w14:textId="77777777" w:rsidR="0034371F" w:rsidRDefault="0034371F" w:rsidP="0034371F">
            <w:r>
              <w:t>"High Speed Can"</w:t>
            </w:r>
          </w:p>
        </w:tc>
        <w:tc>
          <w:tcPr>
            <w:tcW w:w="2127" w:type="dxa"/>
          </w:tcPr>
          <w:p w14:paraId="4FF869EC" w14:textId="77777777" w:rsidR="0027306C" w:rsidRDefault="0027306C"/>
        </w:tc>
        <w:tc>
          <w:tcPr>
            <w:tcW w:w="1841" w:type="dxa"/>
          </w:tcPr>
          <w:p w14:paraId="08045323" w14:textId="77777777" w:rsidR="0034371F" w:rsidRDefault="0034371F" w:rsidP="0034371F">
            <w:r>
              <w:t>"RACM, PDC, PAC, DSP"</w:t>
            </w:r>
          </w:p>
        </w:tc>
      </w:tr>
      <w:tr w:rsidR="0034371F" w:rsidRPr="00922826" w14:paraId="28933A8D" w14:textId="77777777" w:rsidTr="00B11971">
        <w:tc>
          <w:tcPr>
            <w:tcW w:w="2093" w:type="dxa"/>
          </w:tcPr>
          <w:p w14:paraId="039EA512" w14:textId="77777777" w:rsidR="0034371F" w:rsidRPr="0064207A" w:rsidRDefault="0034371F" w:rsidP="0034371F">
            <w:pPr>
              <w:rPr>
                <w:rFonts w:cs="Arial"/>
                <w:bCs/>
              </w:rPr>
            </w:pPr>
            <w:r w:rsidRPr="0064207A">
              <w:rPr>
                <w:bCs/>
              </w:rPr>
              <w:t>BLE</w:t>
            </w:r>
          </w:p>
        </w:tc>
        <w:tc>
          <w:tcPr>
            <w:tcW w:w="1163" w:type="dxa"/>
          </w:tcPr>
          <w:p w14:paraId="782F68EB" w14:textId="77777777" w:rsidR="0034371F" w:rsidRDefault="0034371F" w:rsidP="0034371F">
            <w:r>
              <w:t>Network</w:t>
            </w:r>
          </w:p>
        </w:tc>
        <w:tc>
          <w:tcPr>
            <w:tcW w:w="1417" w:type="dxa"/>
          </w:tcPr>
          <w:p w14:paraId="4DD90737" w14:textId="77777777" w:rsidR="0034371F" w:rsidRDefault="0034371F" w:rsidP="0034371F">
            <w:r>
              <w:t>Bluetooth</w:t>
            </w:r>
          </w:p>
        </w:tc>
        <w:tc>
          <w:tcPr>
            <w:tcW w:w="1559" w:type="dxa"/>
          </w:tcPr>
          <w:p w14:paraId="19F6AEF6" w14:textId="77777777" w:rsidR="0034371F" w:rsidRDefault="0034371F" w:rsidP="0034371F">
            <w:r>
              <w:t>"Bluetooth Low Energy"</w:t>
            </w:r>
          </w:p>
        </w:tc>
        <w:tc>
          <w:tcPr>
            <w:tcW w:w="2127" w:type="dxa"/>
          </w:tcPr>
          <w:p w14:paraId="27A2CF03" w14:textId="77777777" w:rsidR="0027306C" w:rsidRDefault="0027306C"/>
        </w:tc>
        <w:tc>
          <w:tcPr>
            <w:tcW w:w="1841" w:type="dxa"/>
          </w:tcPr>
          <w:p w14:paraId="2BEC700C" w14:textId="77777777" w:rsidR="0034371F" w:rsidRDefault="0034371F" w:rsidP="0034371F">
            <w:r>
              <w:t>"Smartphone, PDC, PAC"</w:t>
            </w:r>
          </w:p>
        </w:tc>
      </w:tr>
      <w:tr w:rsidR="0034371F" w:rsidRPr="00922826" w14:paraId="15148FC0" w14:textId="77777777" w:rsidTr="00B11971">
        <w:tc>
          <w:tcPr>
            <w:tcW w:w="2093" w:type="dxa"/>
          </w:tcPr>
          <w:p w14:paraId="333A03EC" w14:textId="77777777" w:rsidR="0034371F" w:rsidRPr="0064207A" w:rsidRDefault="0034371F" w:rsidP="0034371F">
            <w:pPr>
              <w:rPr>
                <w:rFonts w:cs="Arial"/>
                <w:bCs/>
              </w:rPr>
            </w:pPr>
            <w:r w:rsidRPr="0064207A">
              <w:rPr>
                <w:bCs/>
              </w:rPr>
              <w:t>A2B</w:t>
            </w:r>
          </w:p>
        </w:tc>
        <w:tc>
          <w:tcPr>
            <w:tcW w:w="1163" w:type="dxa"/>
          </w:tcPr>
          <w:p w14:paraId="53B54043" w14:textId="77777777" w:rsidR="0034371F" w:rsidRDefault="0034371F" w:rsidP="0034371F">
            <w:r>
              <w:t>Network</w:t>
            </w:r>
          </w:p>
        </w:tc>
        <w:tc>
          <w:tcPr>
            <w:tcW w:w="1417" w:type="dxa"/>
          </w:tcPr>
          <w:p w14:paraId="6B6F27C6" w14:textId="77777777" w:rsidR="0034371F" w:rsidRDefault="0034371F" w:rsidP="0034371F">
            <w:r>
              <w:t>Automotive Audio Bus</w:t>
            </w:r>
          </w:p>
        </w:tc>
        <w:tc>
          <w:tcPr>
            <w:tcW w:w="1559" w:type="dxa"/>
          </w:tcPr>
          <w:p w14:paraId="2255C42D" w14:textId="77777777" w:rsidR="0034371F" w:rsidRDefault="0034371F" w:rsidP="0034371F">
            <w:r>
              <w:t>"Automotive Audio Bus"</w:t>
            </w:r>
          </w:p>
        </w:tc>
        <w:tc>
          <w:tcPr>
            <w:tcW w:w="2127" w:type="dxa"/>
          </w:tcPr>
          <w:p w14:paraId="4F53C5E4" w14:textId="77777777" w:rsidR="0027306C" w:rsidRDefault="0027306C"/>
        </w:tc>
        <w:tc>
          <w:tcPr>
            <w:tcW w:w="1841" w:type="dxa"/>
          </w:tcPr>
          <w:p w14:paraId="5BDBA9F9" w14:textId="77777777" w:rsidR="0034371F" w:rsidRDefault="0034371F" w:rsidP="0034371F">
            <w:r>
              <w:t>"DSP, Microphone,Speakers"</w:t>
            </w:r>
          </w:p>
        </w:tc>
      </w:tr>
      <w:tr w:rsidR="0034371F" w:rsidRPr="00922826" w14:paraId="0136702F" w14:textId="77777777" w:rsidTr="00B11971">
        <w:tc>
          <w:tcPr>
            <w:tcW w:w="2093" w:type="dxa"/>
          </w:tcPr>
          <w:p w14:paraId="50DB6781" w14:textId="77777777" w:rsidR="0034371F" w:rsidRPr="0064207A" w:rsidRDefault="0034371F" w:rsidP="0034371F">
            <w:pPr>
              <w:rPr>
                <w:rFonts w:cs="Arial"/>
                <w:bCs/>
              </w:rPr>
            </w:pPr>
            <w:r w:rsidRPr="0064207A">
              <w:rPr>
                <w:bCs/>
              </w:rPr>
              <w:t>LVDS</w:t>
            </w:r>
          </w:p>
        </w:tc>
        <w:tc>
          <w:tcPr>
            <w:tcW w:w="1163" w:type="dxa"/>
          </w:tcPr>
          <w:p w14:paraId="0C1EA6E5" w14:textId="77777777" w:rsidR="0034371F" w:rsidRDefault="0034371F" w:rsidP="0034371F">
            <w:r>
              <w:t>Network</w:t>
            </w:r>
          </w:p>
        </w:tc>
        <w:tc>
          <w:tcPr>
            <w:tcW w:w="1417" w:type="dxa"/>
          </w:tcPr>
          <w:p w14:paraId="0EF5494E" w14:textId="77777777" w:rsidR="0034371F" w:rsidRDefault="0034371F" w:rsidP="0034371F">
            <w:r>
              <w:t>Video</w:t>
            </w:r>
          </w:p>
        </w:tc>
        <w:tc>
          <w:tcPr>
            <w:tcW w:w="1559" w:type="dxa"/>
          </w:tcPr>
          <w:p w14:paraId="7309EBF5" w14:textId="77777777" w:rsidR="0034371F" w:rsidRDefault="0034371F" w:rsidP="0034371F">
            <w:r>
              <w:t>"Low Voltage Differential Signal"</w:t>
            </w:r>
          </w:p>
        </w:tc>
        <w:tc>
          <w:tcPr>
            <w:tcW w:w="2127" w:type="dxa"/>
          </w:tcPr>
          <w:p w14:paraId="5EADFFCD" w14:textId="77777777" w:rsidR="0027306C" w:rsidRDefault="0027306C"/>
        </w:tc>
        <w:tc>
          <w:tcPr>
            <w:tcW w:w="1841" w:type="dxa"/>
          </w:tcPr>
          <w:p w14:paraId="543B4798" w14:textId="77777777" w:rsidR="0034371F" w:rsidRDefault="0034371F" w:rsidP="0034371F">
            <w:r>
              <w:t>"PDC, SYNC HMI"</w:t>
            </w:r>
          </w:p>
        </w:tc>
      </w:tr>
    </w:tbl>
    <w:p w14:paraId="207A6603" w14:textId="77777777" w:rsidR="00587E1E" w:rsidRPr="0008696C" w:rsidRDefault="00E443A9" w:rsidP="00587E1E">
      <w:pPr>
        <w:pStyle w:val="Caption"/>
        <w:rPr>
          <w:color w:val="000000" w:themeColor="text1"/>
        </w:rPr>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7</w:t>
      </w:r>
      <w:r>
        <w:rPr>
          <w:noProof/>
        </w:rPr>
        <w:fldChar w:fldCharType="end"/>
      </w:r>
      <w:r w:rsidRPr="00702453">
        <w:t xml:space="preserve">: </w:t>
      </w:r>
      <w:r w:rsidR="00587E1E" w:rsidRPr="009E3B7C">
        <w:rPr>
          <w:rFonts w:cs="Arial"/>
          <w:color w:val="000000" w:themeColor="text1"/>
        </w:rPr>
        <w:t>E/E</w:t>
      </w:r>
      <w:r w:rsidR="00587E1E" w:rsidRPr="0008696C">
        <w:rPr>
          <w:color w:val="000000" w:themeColor="text1"/>
        </w:rPr>
        <w:t xml:space="preserve"> Connections</w:t>
      </w:r>
    </w:p>
    <w:p w14:paraId="12A837A4" w14:textId="77777777" w:rsidR="00587E1E" w:rsidRDefault="00587E1E" w:rsidP="00072314"/>
    <w:p w14:paraId="5A6B568C" w14:textId="77777777" w:rsidR="00072314" w:rsidRPr="00EE06CE" w:rsidRDefault="00072314" w:rsidP="00072314">
      <w:pPr>
        <w:pStyle w:val="Heading4"/>
        <w:keepNext w:val="0"/>
        <w:tabs>
          <w:tab w:val="clear" w:pos="900"/>
          <w:tab w:val="left" w:pos="709"/>
        </w:tabs>
        <w:spacing w:before="240"/>
        <w:rPr>
          <w:lang w:val="en-GB"/>
        </w:rPr>
      </w:pPr>
      <w:bookmarkStart w:id="53" w:name="_Toc35000587"/>
      <w:r w:rsidRPr="00BE1702">
        <w:t>Signal</w:t>
      </w:r>
      <w:r w:rsidRPr="00EE06CE">
        <w:rPr>
          <w:lang w:val="en-GB"/>
        </w:rPr>
        <w:t xml:space="preserve"> List</w:t>
      </w:r>
      <w:bookmarkEnd w:id="53"/>
    </w:p>
    <w:tbl>
      <w:tblPr>
        <w:tblW w:w="6280" w:type="dxa"/>
        <w:tblCellMar>
          <w:left w:w="70" w:type="dxa"/>
          <w:right w:w="70" w:type="dxa"/>
        </w:tblCellMar>
        <w:tblLook w:val="04A0" w:firstRow="1" w:lastRow="0" w:firstColumn="1" w:lastColumn="0" w:noHBand="0" w:noVBand="1"/>
      </w:tblPr>
      <w:tblGrid>
        <w:gridCol w:w="4560"/>
        <w:gridCol w:w="1720"/>
      </w:tblGrid>
      <w:tr w:rsidR="002F64E5" w:rsidRPr="002F64E5" w14:paraId="76C5E551" w14:textId="77777777" w:rsidTr="002F64E5">
        <w:trPr>
          <w:trHeight w:val="900"/>
        </w:trPr>
        <w:tc>
          <w:tcPr>
            <w:tcW w:w="4450" w:type="dxa"/>
            <w:tcBorders>
              <w:top w:val="single" w:sz="4" w:space="0" w:color="auto"/>
              <w:left w:val="single" w:sz="4" w:space="0" w:color="auto"/>
              <w:bottom w:val="single" w:sz="4" w:space="0" w:color="auto"/>
              <w:right w:val="single" w:sz="4" w:space="0" w:color="auto"/>
            </w:tcBorders>
            <w:shd w:val="clear" w:color="000000" w:fill="BFBFBF"/>
            <w:hideMark/>
          </w:tcPr>
          <w:p w14:paraId="48CBEAEE"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Name</w:t>
            </w:r>
          </w:p>
        </w:tc>
        <w:tc>
          <w:tcPr>
            <w:tcW w:w="1830" w:type="dxa"/>
            <w:tcBorders>
              <w:top w:val="single" w:sz="4" w:space="0" w:color="auto"/>
              <w:left w:val="nil"/>
              <w:bottom w:val="single" w:sz="4" w:space="0" w:color="auto"/>
              <w:right w:val="single" w:sz="4" w:space="0" w:color="auto"/>
            </w:tcBorders>
            <w:shd w:val="clear" w:color="000000" w:fill="BFBFBF"/>
            <w:hideMark/>
          </w:tcPr>
          <w:p w14:paraId="52007644"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Documentation</w:t>
            </w:r>
          </w:p>
        </w:tc>
      </w:tr>
      <w:tr w:rsidR="002F64E5" w:rsidRPr="002F64E5" w14:paraId="6679C577" w14:textId="77777777" w:rsidTr="002F64E5">
        <w:trPr>
          <w:trHeight w:val="300"/>
        </w:trPr>
        <w:tc>
          <w:tcPr>
            <w:tcW w:w="4450" w:type="dxa"/>
            <w:tcBorders>
              <w:top w:val="nil"/>
              <w:left w:val="single" w:sz="4" w:space="0" w:color="auto"/>
              <w:bottom w:val="single" w:sz="4" w:space="0" w:color="auto"/>
              <w:right w:val="single" w:sz="4" w:space="0" w:color="auto"/>
            </w:tcBorders>
            <w:shd w:val="clear" w:color="auto" w:fill="auto"/>
            <w:hideMark/>
          </w:tcPr>
          <w:p w14:paraId="20FB53BB"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w:t>
            </w:r>
          </w:p>
        </w:tc>
        <w:tc>
          <w:tcPr>
            <w:tcW w:w="1830" w:type="dxa"/>
            <w:tcBorders>
              <w:top w:val="nil"/>
              <w:left w:val="nil"/>
              <w:bottom w:val="single" w:sz="4" w:space="0" w:color="auto"/>
              <w:right w:val="single" w:sz="4" w:space="0" w:color="auto"/>
            </w:tcBorders>
            <w:shd w:val="clear" w:color="auto" w:fill="auto"/>
            <w:hideMark/>
          </w:tcPr>
          <w:p w14:paraId="64C7F7C9"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 </w:t>
            </w:r>
          </w:p>
        </w:tc>
      </w:tr>
      <w:tr w:rsidR="002F64E5" w:rsidRPr="002F64E5" w14:paraId="00733E8D"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8995233"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Audio_Vol_Level_TBD</w:t>
            </w:r>
          </w:p>
        </w:tc>
        <w:tc>
          <w:tcPr>
            <w:tcW w:w="1830" w:type="dxa"/>
            <w:tcBorders>
              <w:top w:val="nil"/>
              <w:left w:val="nil"/>
              <w:bottom w:val="single" w:sz="4" w:space="0" w:color="auto"/>
              <w:right w:val="single" w:sz="4" w:space="0" w:color="auto"/>
            </w:tcBorders>
            <w:shd w:val="clear" w:color="auto" w:fill="auto"/>
            <w:hideMark/>
          </w:tcPr>
          <w:p w14:paraId="5CF364E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Audio volume in full cabin mode</w:t>
            </w:r>
          </w:p>
        </w:tc>
      </w:tr>
      <w:tr w:rsidR="002F64E5" w:rsidRPr="002F64E5" w14:paraId="4D30C87E"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0335D0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Audio_Vol_Level_Zone_TBD</w:t>
            </w:r>
          </w:p>
        </w:tc>
        <w:tc>
          <w:tcPr>
            <w:tcW w:w="1830" w:type="dxa"/>
            <w:tcBorders>
              <w:top w:val="nil"/>
              <w:left w:val="nil"/>
              <w:bottom w:val="single" w:sz="4" w:space="0" w:color="auto"/>
              <w:right w:val="single" w:sz="4" w:space="0" w:color="auto"/>
            </w:tcBorders>
            <w:shd w:val="clear" w:color="auto" w:fill="auto"/>
            <w:hideMark/>
          </w:tcPr>
          <w:p w14:paraId="2D8472B1"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Media volume in Zone 1 to Zone 6.</w:t>
            </w:r>
          </w:p>
        </w:tc>
      </w:tr>
      <w:tr w:rsidR="002F64E5" w:rsidRPr="002F64E5" w14:paraId="792A69D7"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63885B98"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Audio_Vol_Updated_TBD</w:t>
            </w:r>
          </w:p>
        </w:tc>
        <w:tc>
          <w:tcPr>
            <w:tcW w:w="1830" w:type="dxa"/>
            <w:tcBorders>
              <w:top w:val="nil"/>
              <w:left w:val="nil"/>
              <w:bottom w:val="single" w:sz="4" w:space="0" w:color="auto"/>
              <w:right w:val="single" w:sz="4" w:space="0" w:color="auto"/>
            </w:tcBorders>
            <w:shd w:val="clear" w:color="auto" w:fill="auto"/>
            <w:hideMark/>
          </w:tcPr>
          <w:p w14:paraId="012EBD8D"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audio volume was updated because of a user activated event in full cabin mode</w:t>
            </w:r>
          </w:p>
        </w:tc>
      </w:tr>
      <w:tr w:rsidR="002F64E5" w:rsidRPr="002F64E5" w14:paraId="7C7D0E64"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6B2B4FF8"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Audio_Vol_Zone_Updated_TDB</w:t>
            </w:r>
          </w:p>
        </w:tc>
        <w:tc>
          <w:tcPr>
            <w:tcW w:w="1830" w:type="dxa"/>
            <w:tcBorders>
              <w:top w:val="nil"/>
              <w:left w:val="nil"/>
              <w:bottom w:val="single" w:sz="4" w:space="0" w:color="auto"/>
              <w:right w:val="single" w:sz="4" w:space="0" w:color="auto"/>
            </w:tcBorders>
            <w:shd w:val="clear" w:color="auto" w:fill="auto"/>
            <w:hideMark/>
          </w:tcPr>
          <w:p w14:paraId="77A7D400"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the Media volume was updated because of a user activated event in Zone 1 to Zone 6</w:t>
            </w:r>
          </w:p>
        </w:tc>
      </w:tr>
      <w:tr w:rsidR="002F64E5" w:rsidRPr="002F64E5" w14:paraId="0596D5F5"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49DFF0C"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AudioShareResp_Command_TBD</w:t>
            </w:r>
          </w:p>
        </w:tc>
        <w:tc>
          <w:tcPr>
            <w:tcW w:w="1830" w:type="dxa"/>
            <w:tcBorders>
              <w:top w:val="nil"/>
              <w:left w:val="nil"/>
              <w:bottom w:val="single" w:sz="4" w:space="0" w:color="auto"/>
              <w:right w:val="single" w:sz="4" w:space="0" w:color="auto"/>
            </w:tcBorders>
            <w:shd w:val="clear" w:color="auto" w:fill="auto"/>
            <w:hideMark/>
          </w:tcPr>
          <w:p w14:paraId="1C4E5EC8"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Audio Share Resp Command (Physical Touch)</w:t>
            </w:r>
          </w:p>
        </w:tc>
      </w:tr>
      <w:tr w:rsidR="002F64E5" w:rsidRPr="002F64E5" w14:paraId="3883E09B"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69ACD6E"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BLE_AudioShareResp_Req_TBD</w:t>
            </w:r>
          </w:p>
        </w:tc>
        <w:tc>
          <w:tcPr>
            <w:tcW w:w="1830" w:type="dxa"/>
            <w:tcBorders>
              <w:top w:val="nil"/>
              <w:left w:val="nil"/>
              <w:bottom w:val="single" w:sz="4" w:space="0" w:color="auto"/>
              <w:right w:val="single" w:sz="4" w:space="0" w:color="auto"/>
            </w:tcBorders>
            <w:shd w:val="clear" w:color="auto" w:fill="auto"/>
            <w:hideMark/>
          </w:tcPr>
          <w:p w14:paraId="7BC7BBFD"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Audio SHare Response</w:t>
            </w:r>
          </w:p>
        </w:tc>
      </w:tr>
      <w:tr w:rsidR="002F64E5" w:rsidRPr="002F64E5" w14:paraId="795BDF55"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64C725A"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A2B_AutomotiveAudio _Req_TBD</w:t>
            </w:r>
          </w:p>
        </w:tc>
        <w:tc>
          <w:tcPr>
            <w:tcW w:w="1830" w:type="dxa"/>
            <w:tcBorders>
              <w:top w:val="nil"/>
              <w:left w:val="nil"/>
              <w:bottom w:val="single" w:sz="4" w:space="0" w:color="auto"/>
              <w:right w:val="single" w:sz="4" w:space="0" w:color="auto"/>
            </w:tcBorders>
            <w:shd w:val="clear" w:color="auto" w:fill="auto"/>
            <w:hideMark/>
          </w:tcPr>
          <w:p w14:paraId="2DCBAA9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Automotive Audio Req</w:t>
            </w:r>
          </w:p>
        </w:tc>
      </w:tr>
      <w:tr w:rsidR="002F64E5" w:rsidRPr="002F64E5" w14:paraId="15AD1E6F"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493AB7A"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BluetoothAudioSource_TBD</w:t>
            </w:r>
          </w:p>
        </w:tc>
        <w:tc>
          <w:tcPr>
            <w:tcW w:w="1830" w:type="dxa"/>
            <w:tcBorders>
              <w:top w:val="nil"/>
              <w:left w:val="nil"/>
              <w:bottom w:val="single" w:sz="4" w:space="0" w:color="auto"/>
              <w:right w:val="single" w:sz="4" w:space="0" w:color="auto"/>
            </w:tcBorders>
            <w:shd w:val="clear" w:color="auto" w:fill="auto"/>
            <w:hideMark/>
          </w:tcPr>
          <w:p w14:paraId="40263ADE"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Bluetooth Audio Source</w:t>
            </w:r>
          </w:p>
        </w:tc>
      </w:tr>
      <w:tr w:rsidR="002F64E5" w:rsidRPr="002F64E5" w14:paraId="48A0552D"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D753C40"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BluetoothAudioSource_Connection_TBD</w:t>
            </w:r>
          </w:p>
        </w:tc>
        <w:tc>
          <w:tcPr>
            <w:tcW w:w="1830" w:type="dxa"/>
            <w:tcBorders>
              <w:top w:val="nil"/>
              <w:left w:val="nil"/>
              <w:bottom w:val="single" w:sz="4" w:space="0" w:color="auto"/>
              <w:right w:val="single" w:sz="4" w:space="0" w:color="auto"/>
            </w:tcBorders>
            <w:shd w:val="clear" w:color="auto" w:fill="auto"/>
            <w:hideMark/>
          </w:tcPr>
          <w:p w14:paraId="0595385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Bluetooth Audio Source</w:t>
            </w:r>
          </w:p>
        </w:tc>
      </w:tr>
      <w:tr w:rsidR="002F64E5" w:rsidRPr="002F64E5" w14:paraId="6F8A6F3A"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9F06FD2"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BT_Command_TBD</w:t>
            </w:r>
          </w:p>
        </w:tc>
        <w:tc>
          <w:tcPr>
            <w:tcW w:w="1830" w:type="dxa"/>
            <w:tcBorders>
              <w:top w:val="nil"/>
              <w:left w:val="nil"/>
              <w:bottom w:val="single" w:sz="4" w:space="0" w:color="auto"/>
              <w:right w:val="single" w:sz="4" w:space="0" w:color="auto"/>
            </w:tcBorders>
            <w:shd w:val="clear" w:color="auto" w:fill="auto"/>
            <w:hideMark/>
          </w:tcPr>
          <w:p w14:paraId="27FEA847"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 Command (Physical Touch)</w:t>
            </w:r>
          </w:p>
        </w:tc>
      </w:tr>
      <w:tr w:rsidR="002F64E5" w:rsidRPr="002F64E5" w14:paraId="1EAF9B03"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CD9F031"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BTConnectionReq_TBD</w:t>
            </w:r>
          </w:p>
        </w:tc>
        <w:tc>
          <w:tcPr>
            <w:tcW w:w="1830" w:type="dxa"/>
            <w:tcBorders>
              <w:top w:val="nil"/>
              <w:left w:val="nil"/>
              <w:bottom w:val="single" w:sz="4" w:space="0" w:color="auto"/>
              <w:right w:val="single" w:sz="4" w:space="0" w:color="auto"/>
            </w:tcBorders>
            <w:shd w:val="clear" w:color="auto" w:fill="auto"/>
            <w:hideMark/>
          </w:tcPr>
          <w:p w14:paraId="3FE065D6"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Bluetooth Connection Request</w:t>
            </w:r>
          </w:p>
        </w:tc>
      </w:tr>
      <w:tr w:rsidR="002F64E5" w:rsidRPr="002F64E5" w14:paraId="677C1E40"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1DA7484"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CA_Command_TBD</w:t>
            </w:r>
          </w:p>
        </w:tc>
        <w:tc>
          <w:tcPr>
            <w:tcW w:w="1830" w:type="dxa"/>
            <w:tcBorders>
              <w:top w:val="nil"/>
              <w:left w:val="nil"/>
              <w:bottom w:val="single" w:sz="4" w:space="0" w:color="auto"/>
              <w:right w:val="single" w:sz="4" w:space="0" w:color="auto"/>
            </w:tcBorders>
            <w:shd w:val="clear" w:color="auto" w:fill="auto"/>
            <w:hideMark/>
          </w:tcPr>
          <w:p w14:paraId="44B4CF29"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Captain's Announcement Command (Physical Touch)</w:t>
            </w:r>
          </w:p>
        </w:tc>
      </w:tr>
      <w:tr w:rsidR="002F64E5" w:rsidRPr="002F64E5" w14:paraId="56E79F8D"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1FA16C99"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CaptAnnouncement_D_Rq</w:t>
            </w:r>
          </w:p>
        </w:tc>
        <w:tc>
          <w:tcPr>
            <w:tcW w:w="1830" w:type="dxa"/>
            <w:tcBorders>
              <w:top w:val="nil"/>
              <w:left w:val="nil"/>
              <w:bottom w:val="single" w:sz="4" w:space="0" w:color="auto"/>
              <w:right w:val="single" w:sz="4" w:space="0" w:color="auto"/>
            </w:tcBorders>
            <w:shd w:val="clear" w:color="auto" w:fill="auto"/>
            <w:hideMark/>
          </w:tcPr>
          <w:p w14:paraId="0ECFD9E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request activation or deactivation of Captain Annoucement</w:t>
            </w:r>
          </w:p>
        </w:tc>
      </w:tr>
      <w:tr w:rsidR="002F64E5" w:rsidRPr="002F64E5" w14:paraId="54F57B72"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0EE0D13F"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CaptAnnouncement_D_St</w:t>
            </w:r>
          </w:p>
        </w:tc>
        <w:tc>
          <w:tcPr>
            <w:tcW w:w="1830" w:type="dxa"/>
            <w:tcBorders>
              <w:top w:val="nil"/>
              <w:left w:val="nil"/>
              <w:bottom w:val="single" w:sz="4" w:space="0" w:color="auto"/>
              <w:right w:val="single" w:sz="4" w:space="0" w:color="auto"/>
            </w:tcBorders>
            <w:shd w:val="clear" w:color="auto" w:fill="auto"/>
            <w:hideMark/>
          </w:tcPr>
          <w:p w14:paraId="61C81C60"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provide status feedback of Captain Annoucement State.</w:t>
            </w:r>
          </w:p>
        </w:tc>
      </w:tr>
      <w:tr w:rsidR="002F64E5" w:rsidRPr="002F64E5" w14:paraId="542291DD"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88DA5D2"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CallRing_Vol_Level_TBD</w:t>
            </w:r>
          </w:p>
        </w:tc>
        <w:tc>
          <w:tcPr>
            <w:tcW w:w="1830" w:type="dxa"/>
            <w:tcBorders>
              <w:top w:val="nil"/>
              <w:left w:val="nil"/>
              <w:bottom w:val="single" w:sz="4" w:space="0" w:color="auto"/>
              <w:right w:val="single" w:sz="4" w:space="0" w:color="auto"/>
            </w:tcBorders>
            <w:shd w:val="clear" w:color="auto" w:fill="auto"/>
            <w:hideMark/>
          </w:tcPr>
          <w:p w14:paraId="1D1F483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Call Ring volume in full cabin mode</w:t>
            </w:r>
          </w:p>
        </w:tc>
      </w:tr>
      <w:tr w:rsidR="002F64E5" w:rsidRPr="002F64E5" w14:paraId="4A3598BB"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4D42BF59"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CallRing_Vol_Updated_TBD</w:t>
            </w:r>
          </w:p>
        </w:tc>
        <w:tc>
          <w:tcPr>
            <w:tcW w:w="1830" w:type="dxa"/>
            <w:tcBorders>
              <w:top w:val="nil"/>
              <w:left w:val="nil"/>
              <w:bottom w:val="single" w:sz="4" w:space="0" w:color="auto"/>
              <w:right w:val="single" w:sz="4" w:space="0" w:color="auto"/>
            </w:tcBorders>
            <w:shd w:val="clear" w:color="auto" w:fill="auto"/>
            <w:hideMark/>
          </w:tcPr>
          <w:p w14:paraId="14B3A109"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Call ring volume was updated because of a user activated event in full cabin mode</w:t>
            </w:r>
          </w:p>
        </w:tc>
      </w:tr>
      <w:tr w:rsidR="002F64E5" w:rsidRPr="002F64E5" w14:paraId="2CE1CCE3"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5311C33"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BLE_ChangeVolume_TBD</w:t>
            </w:r>
          </w:p>
        </w:tc>
        <w:tc>
          <w:tcPr>
            <w:tcW w:w="1830" w:type="dxa"/>
            <w:tcBorders>
              <w:top w:val="nil"/>
              <w:left w:val="nil"/>
              <w:bottom w:val="single" w:sz="4" w:space="0" w:color="auto"/>
              <w:right w:val="single" w:sz="4" w:space="0" w:color="auto"/>
            </w:tcBorders>
            <w:shd w:val="clear" w:color="auto" w:fill="auto"/>
            <w:hideMark/>
          </w:tcPr>
          <w:p w14:paraId="481370F9"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Change Volume</w:t>
            </w:r>
          </w:p>
        </w:tc>
      </w:tr>
      <w:tr w:rsidR="002F64E5" w:rsidRPr="002F64E5" w14:paraId="5769CAF0"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D7DDE6E"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DND_Command_TBD</w:t>
            </w:r>
          </w:p>
        </w:tc>
        <w:tc>
          <w:tcPr>
            <w:tcW w:w="1830" w:type="dxa"/>
            <w:tcBorders>
              <w:top w:val="nil"/>
              <w:left w:val="nil"/>
              <w:bottom w:val="single" w:sz="4" w:space="0" w:color="auto"/>
              <w:right w:val="single" w:sz="4" w:space="0" w:color="auto"/>
            </w:tcBorders>
            <w:shd w:val="clear" w:color="auto" w:fill="auto"/>
            <w:hideMark/>
          </w:tcPr>
          <w:p w14:paraId="10CB041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Do Not Disturb Command (Physical Touch)</w:t>
            </w:r>
          </w:p>
        </w:tc>
      </w:tr>
      <w:tr w:rsidR="002F64E5" w:rsidRPr="002F64E5" w14:paraId="7FD15E6C"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09B4370"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BLE_DND.Rq_TBD</w:t>
            </w:r>
          </w:p>
        </w:tc>
        <w:tc>
          <w:tcPr>
            <w:tcW w:w="1830" w:type="dxa"/>
            <w:tcBorders>
              <w:top w:val="nil"/>
              <w:left w:val="nil"/>
              <w:bottom w:val="single" w:sz="4" w:space="0" w:color="auto"/>
              <w:right w:val="single" w:sz="4" w:space="0" w:color="auto"/>
            </w:tcBorders>
            <w:shd w:val="clear" w:color="auto" w:fill="auto"/>
            <w:hideMark/>
          </w:tcPr>
          <w:p w14:paraId="2F76E8E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Do Not Disturb</w:t>
            </w:r>
          </w:p>
        </w:tc>
      </w:tr>
      <w:tr w:rsidR="002F64E5" w:rsidRPr="002F64E5" w14:paraId="1BC372DE"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E204F25"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Captains Announcement_ Status</w:t>
            </w:r>
          </w:p>
        </w:tc>
        <w:tc>
          <w:tcPr>
            <w:tcW w:w="1830" w:type="dxa"/>
            <w:tcBorders>
              <w:top w:val="nil"/>
              <w:left w:val="nil"/>
              <w:bottom w:val="single" w:sz="4" w:space="0" w:color="auto"/>
              <w:right w:val="single" w:sz="4" w:space="0" w:color="auto"/>
            </w:tcBorders>
            <w:shd w:val="clear" w:color="auto" w:fill="auto"/>
            <w:hideMark/>
          </w:tcPr>
          <w:p w14:paraId="5889064C"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CA</w:t>
            </w:r>
          </w:p>
        </w:tc>
      </w:tr>
      <w:tr w:rsidR="002F64E5" w:rsidRPr="002F64E5" w14:paraId="473C30EC"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41A7FA6"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DND Status</w:t>
            </w:r>
          </w:p>
        </w:tc>
        <w:tc>
          <w:tcPr>
            <w:tcW w:w="1830" w:type="dxa"/>
            <w:tcBorders>
              <w:top w:val="nil"/>
              <w:left w:val="nil"/>
              <w:bottom w:val="single" w:sz="4" w:space="0" w:color="auto"/>
              <w:right w:val="single" w:sz="4" w:space="0" w:color="auto"/>
            </w:tcBorders>
            <w:shd w:val="clear" w:color="auto" w:fill="auto"/>
            <w:hideMark/>
          </w:tcPr>
          <w:p w14:paraId="779FC457"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DND Status</w:t>
            </w:r>
          </w:p>
        </w:tc>
      </w:tr>
      <w:tr w:rsidR="002F64E5" w:rsidRPr="002F64E5" w14:paraId="2741AFCF"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B2D9630"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In-Car Communication Status</w:t>
            </w:r>
          </w:p>
        </w:tc>
        <w:tc>
          <w:tcPr>
            <w:tcW w:w="1830" w:type="dxa"/>
            <w:tcBorders>
              <w:top w:val="nil"/>
              <w:left w:val="nil"/>
              <w:bottom w:val="single" w:sz="4" w:space="0" w:color="auto"/>
              <w:right w:val="single" w:sz="4" w:space="0" w:color="auto"/>
            </w:tcBorders>
            <w:shd w:val="clear" w:color="auto" w:fill="auto"/>
            <w:hideMark/>
          </w:tcPr>
          <w:p w14:paraId="4EE7A21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ICC</w:t>
            </w:r>
          </w:p>
        </w:tc>
      </w:tr>
      <w:tr w:rsidR="002F64E5" w:rsidRPr="002F64E5" w14:paraId="40860A35"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E026A2C"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MediashareRequest_Feedback</w:t>
            </w:r>
          </w:p>
        </w:tc>
        <w:tc>
          <w:tcPr>
            <w:tcW w:w="1830" w:type="dxa"/>
            <w:tcBorders>
              <w:top w:val="nil"/>
              <w:left w:val="nil"/>
              <w:bottom w:val="single" w:sz="4" w:space="0" w:color="auto"/>
              <w:right w:val="single" w:sz="4" w:space="0" w:color="auto"/>
            </w:tcBorders>
            <w:shd w:val="clear" w:color="auto" w:fill="auto"/>
            <w:hideMark/>
          </w:tcPr>
          <w:p w14:paraId="5DAFE8E2"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Media Share Request</w:t>
            </w:r>
          </w:p>
        </w:tc>
      </w:tr>
      <w:tr w:rsidR="002F64E5" w:rsidRPr="002F64E5" w14:paraId="4C396F3C"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1426081"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 Call_Status</w:t>
            </w:r>
          </w:p>
        </w:tc>
        <w:tc>
          <w:tcPr>
            <w:tcW w:w="1830" w:type="dxa"/>
            <w:tcBorders>
              <w:top w:val="nil"/>
              <w:left w:val="nil"/>
              <w:bottom w:val="single" w:sz="4" w:space="0" w:color="auto"/>
              <w:right w:val="single" w:sz="4" w:space="0" w:color="auto"/>
            </w:tcBorders>
            <w:shd w:val="clear" w:color="auto" w:fill="auto"/>
            <w:hideMark/>
          </w:tcPr>
          <w:p w14:paraId="1A7D191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Phone Call</w:t>
            </w:r>
          </w:p>
        </w:tc>
      </w:tr>
      <w:tr w:rsidR="002F64E5" w:rsidRPr="002F64E5" w14:paraId="41C54C59"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26D3ABF"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 Selection_Feedback</w:t>
            </w:r>
          </w:p>
        </w:tc>
        <w:tc>
          <w:tcPr>
            <w:tcW w:w="1830" w:type="dxa"/>
            <w:tcBorders>
              <w:top w:val="nil"/>
              <w:left w:val="nil"/>
              <w:bottom w:val="single" w:sz="4" w:space="0" w:color="auto"/>
              <w:right w:val="single" w:sz="4" w:space="0" w:color="auto"/>
            </w:tcBorders>
            <w:shd w:val="clear" w:color="auto" w:fill="auto"/>
            <w:hideMark/>
          </w:tcPr>
          <w:p w14:paraId="4373851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Source Selection</w:t>
            </w:r>
          </w:p>
        </w:tc>
      </w:tr>
      <w:tr w:rsidR="002F64E5" w:rsidRPr="002F64E5" w14:paraId="036852CC"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90EC461"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Volume Control_Feedback</w:t>
            </w:r>
          </w:p>
        </w:tc>
        <w:tc>
          <w:tcPr>
            <w:tcW w:w="1830" w:type="dxa"/>
            <w:tcBorders>
              <w:top w:val="nil"/>
              <w:left w:val="nil"/>
              <w:bottom w:val="single" w:sz="4" w:space="0" w:color="auto"/>
              <w:right w:val="single" w:sz="4" w:space="0" w:color="auto"/>
            </w:tcBorders>
            <w:shd w:val="clear" w:color="auto" w:fill="auto"/>
            <w:hideMark/>
          </w:tcPr>
          <w:p w14:paraId="5690931B"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Volume Control</w:t>
            </w:r>
          </w:p>
        </w:tc>
      </w:tr>
      <w:tr w:rsidR="002F64E5" w:rsidRPr="002F64E5" w14:paraId="665C1B78"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43D035F"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Zone_Cabin_Mode_Status</w:t>
            </w:r>
          </w:p>
        </w:tc>
        <w:tc>
          <w:tcPr>
            <w:tcW w:w="1830" w:type="dxa"/>
            <w:tcBorders>
              <w:top w:val="nil"/>
              <w:left w:val="nil"/>
              <w:bottom w:val="single" w:sz="4" w:space="0" w:color="auto"/>
              <w:right w:val="single" w:sz="4" w:space="0" w:color="auto"/>
            </w:tcBorders>
            <w:shd w:val="clear" w:color="auto" w:fill="auto"/>
            <w:hideMark/>
          </w:tcPr>
          <w:p w14:paraId="43B7343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Zone/Cabin Mode</w:t>
            </w:r>
          </w:p>
        </w:tc>
      </w:tr>
      <w:tr w:rsidR="002F64E5" w:rsidRPr="002F64E5" w14:paraId="462CF11F"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696A87A"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ZoneLockOut_Feedback</w:t>
            </w:r>
          </w:p>
        </w:tc>
        <w:tc>
          <w:tcPr>
            <w:tcW w:w="1830" w:type="dxa"/>
            <w:tcBorders>
              <w:top w:val="nil"/>
              <w:left w:val="nil"/>
              <w:bottom w:val="single" w:sz="4" w:space="0" w:color="auto"/>
              <w:right w:val="single" w:sz="4" w:space="0" w:color="auto"/>
            </w:tcBorders>
            <w:shd w:val="clear" w:color="auto" w:fill="auto"/>
            <w:hideMark/>
          </w:tcPr>
          <w:p w14:paraId="0CCA410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Zone Lockout</w:t>
            </w:r>
          </w:p>
        </w:tc>
      </w:tr>
      <w:tr w:rsidR="002F64E5" w:rsidRPr="002F64E5" w14:paraId="7F97D0B6"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52B14B8"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ICC_Command_TBD</w:t>
            </w:r>
          </w:p>
        </w:tc>
        <w:tc>
          <w:tcPr>
            <w:tcW w:w="1830" w:type="dxa"/>
            <w:tcBorders>
              <w:top w:val="nil"/>
              <w:left w:val="nil"/>
              <w:bottom w:val="single" w:sz="4" w:space="0" w:color="auto"/>
              <w:right w:val="single" w:sz="4" w:space="0" w:color="auto"/>
            </w:tcBorders>
            <w:shd w:val="clear" w:color="auto" w:fill="auto"/>
            <w:hideMark/>
          </w:tcPr>
          <w:p w14:paraId="20C6A43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 Car's Communication Command (Physical Touch)</w:t>
            </w:r>
          </w:p>
        </w:tc>
      </w:tr>
      <w:tr w:rsidR="002F64E5" w:rsidRPr="002F64E5" w14:paraId="5CB82F43"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7E2ECF6C"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InCarComm_B_Rq</w:t>
            </w:r>
          </w:p>
        </w:tc>
        <w:tc>
          <w:tcPr>
            <w:tcW w:w="1830" w:type="dxa"/>
            <w:tcBorders>
              <w:top w:val="nil"/>
              <w:left w:val="nil"/>
              <w:bottom w:val="single" w:sz="4" w:space="0" w:color="auto"/>
              <w:right w:val="single" w:sz="4" w:space="0" w:color="auto"/>
            </w:tcBorders>
            <w:shd w:val="clear" w:color="auto" w:fill="auto"/>
            <w:hideMark/>
          </w:tcPr>
          <w:p w14:paraId="64D8656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request activation or deactivation of InCar Communication</w:t>
            </w:r>
          </w:p>
        </w:tc>
      </w:tr>
      <w:tr w:rsidR="002F64E5" w:rsidRPr="002F64E5" w14:paraId="1705B31A"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20F9F250"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InCarComm_D_St</w:t>
            </w:r>
          </w:p>
        </w:tc>
        <w:tc>
          <w:tcPr>
            <w:tcW w:w="1830" w:type="dxa"/>
            <w:tcBorders>
              <w:top w:val="nil"/>
              <w:left w:val="nil"/>
              <w:bottom w:val="single" w:sz="4" w:space="0" w:color="auto"/>
              <w:right w:val="single" w:sz="4" w:space="0" w:color="auto"/>
            </w:tcBorders>
            <w:shd w:val="clear" w:color="auto" w:fill="auto"/>
            <w:hideMark/>
          </w:tcPr>
          <w:p w14:paraId="2FD199C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provide status feedback of InCar Communication</w:t>
            </w:r>
          </w:p>
        </w:tc>
      </w:tr>
      <w:tr w:rsidR="002F64E5" w:rsidRPr="002F64E5" w14:paraId="439895AC"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50B4A251"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MixableZonePrompts_TBD</w:t>
            </w:r>
          </w:p>
        </w:tc>
        <w:tc>
          <w:tcPr>
            <w:tcW w:w="1830" w:type="dxa"/>
            <w:tcBorders>
              <w:top w:val="nil"/>
              <w:left w:val="nil"/>
              <w:bottom w:val="single" w:sz="4" w:space="0" w:color="auto"/>
              <w:right w:val="single" w:sz="4" w:space="0" w:color="auto"/>
            </w:tcBorders>
            <w:shd w:val="clear" w:color="auto" w:fill="auto"/>
            <w:hideMark/>
          </w:tcPr>
          <w:p w14:paraId="3CC3EE4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mixable zone prompts are active or inactive for Zone 1 to Zone 6.</w:t>
            </w:r>
          </w:p>
        </w:tc>
      </w:tr>
      <w:tr w:rsidR="002F64E5" w:rsidRPr="002F64E5" w14:paraId="6535AF7E"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4FB2C1B3"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MixableZonePromptsChannel_TBD</w:t>
            </w:r>
          </w:p>
        </w:tc>
        <w:tc>
          <w:tcPr>
            <w:tcW w:w="1830" w:type="dxa"/>
            <w:tcBorders>
              <w:top w:val="nil"/>
              <w:left w:val="nil"/>
              <w:bottom w:val="single" w:sz="4" w:space="0" w:color="auto"/>
              <w:right w:val="single" w:sz="4" w:space="0" w:color="auto"/>
            </w:tcBorders>
            <w:shd w:val="clear" w:color="auto" w:fill="auto"/>
            <w:hideMark/>
          </w:tcPr>
          <w:p w14:paraId="17BDBE2E"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audio channel for the mixable zone prompts on zone 1 to Zone 6</w:t>
            </w:r>
          </w:p>
        </w:tc>
      </w:tr>
      <w:tr w:rsidR="002F64E5" w:rsidRPr="002F64E5" w14:paraId="4F3B3160"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79A6B3C"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Offset_Vol_Zone_TBD</w:t>
            </w:r>
          </w:p>
        </w:tc>
        <w:tc>
          <w:tcPr>
            <w:tcW w:w="1830" w:type="dxa"/>
            <w:tcBorders>
              <w:top w:val="nil"/>
              <w:left w:val="nil"/>
              <w:bottom w:val="single" w:sz="4" w:space="0" w:color="auto"/>
              <w:right w:val="single" w:sz="4" w:space="0" w:color="auto"/>
            </w:tcBorders>
            <w:shd w:val="clear" w:color="auto" w:fill="auto"/>
            <w:hideMark/>
          </w:tcPr>
          <w:p w14:paraId="5A10BD4E"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offset volume in Zone 1 to Zone 6.</w:t>
            </w:r>
          </w:p>
        </w:tc>
      </w:tr>
      <w:tr w:rsidR="002F64E5" w:rsidRPr="002F64E5" w14:paraId="1D3FDE9D"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2CE21A20"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Offset_Vol_Zone_Updated_TBD</w:t>
            </w:r>
          </w:p>
        </w:tc>
        <w:tc>
          <w:tcPr>
            <w:tcW w:w="1830" w:type="dxa"/>
            <w:tcBorders>
              <w:top w:val="nil"/>
              <w:left w:val="nil"/>
              <w:bottom w:val="single" w:sz="4" w:space="0" w:color="auto"/>
              <w:right w:val="single" w:sz="4" w:space="0" w:color="auto"/>
            </w:tcBorders>
            <w:shd w:val="clear" w:color="auto" w:fill="auto"/>
            <w:hideMark/>
          </w:tcPr>
          <w:p w14:paraId="791106D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the Offset volume was updated because of a user activated event</w:t>
            </w:r>
          </w:p>
        </w:tc>
      </w:tr>
      <w:tr w:rsidR="002F64E5" w:rsidRPr="002F64E5" w14:paraId="6A9E93EE"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64C0095"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Phone_Vol_Level_TBD</w:t>
            </w:r>
          </w:p>
        </w:tc>
        <w:tc>
          <w:tcPr>
            <w:tcW w:w="1830" w:type="dxa"/>
            <w:tcBorders>
              <w:top w:val="nil"/>
              <w:left w:val="nil"/>
              <w:bottom w:val="single" w:sz="4" w:space="0" w:color="auto"/>
              <w:right w:val="single" w:sz="4" w:space="0" w:color="auto"/>
            </w:tcBorders>
            <w:shd w:val="clear" w:color="auto" w:fill="auto"/>
            <w:hideMark/>
          </w:tcPr>
          <w:p w14:paraId="1CBF1BE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Phone volume in full cabin mode</w:t>
            </w:r>
          </w:p>
        </w:tc>
      </w:tr>
      <w:tr w:rsidR="002F64E5" w:rsidRPr="002F64E5" w14:paraId="417CDE3D"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609E0CF1"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Phone_Vol_Updated_TBD</w:t>
            </w:r>
          </w:p>
        </w:tc>
        <w:tc>
          <w:tcPr>
            <w:tcW w:w="1830" w:type="dxa"/>
            <w:tcBorders>
              <w:top w:val="nil"/>
              <w:left w:val="nil"/>
              <w:bottom w:val="single" w:sz="4" w:space="0" w:color="auto"/>
              <w:right w:val="single" w:sz="4" w:space="0" w:color="auto"/>
            </w:tcBorders>
            <w:shd w:val="clear" w:color="auto" w:fill="auto"/>
            <w:hideMark/>
          </w:tcPr>
          <w:p w14:paraId="2A63609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phone volume was updated because of a user activated event in full cabin mode</w:t>
            </w:r>
          </w:p>
        </w:tc>
      </w:tr>
      <w:tr w:rsidR="002F64E5" w:rsidRPr="002F64E5" w14:paraId="3F0CB048" w14:textId="77777777" w:rsidTr="002F64E5">
        <w:trPr>
          <w:trHeight w:val="1500"/>
        </w:trPr>
        <w:tc>
          <w:tcPr>
            <w:tcW w:w="4450" w:type="dxa"/>
            <w:tcBorders>
              <w:top w:val="nil"/>
              <w:left w:val="single" w:sz="4" w:space="0" w:color="auto"/>
              <w:bottom w:val="single" w:sz="4" w:space="0" w:color="auto"/>
              <w:right w:val="single" w:sz="4" w:space="0" w:color="auto"/>
            </w:tcBorders>
            <w:shd w:val="clear" w:color="auto" w:fill="auto"/>
            <w:hideMark/>
          </w:tcPr>
          <w:p w14:paraId="6E66A725"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PhnCallSwtchZone_D_Rq</w:t>
            </w:r>
          </w:p>
        </w:tc>
        <w:tc>
          <w:tcPr>
            <w:tcW w:w="1830" w:type="dxa"/>
            <w:tcBorders>
              <w:top w:val="nil"/>
              <w:left w:val="nil"/>
              <w:bottom w:val="single" w:sz="4" w:space="0" w:color="auto"/>
              <w:right w:val="single" w:sz="4" w:space="0" w:color="auto"/>
            </w:tcBorders>
            <w:shd w:val="clear" w:color="auto" w:fill="auto"/>
            <w:hideMark/>
          </w:tcPr>
          <w:p w14:paraId="7327203D"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requesting to switch the active phone call. This message is intended only for the Phones connected and mapped to zone 2.</w:t>
            </w:r>
          </w:p>
        </w:tc>
      </w:tr>
      <w:tr w:rsidR="002F64E5" w:rsidRPr="002F64E5" w14:paraId="39DF2CF7"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64D39830"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PhnCallZone_D_St</w:t>
            </w:r>
          </w:p>
        </w:tc>
        <w:tc>
          <w:tcPr>
            <w:tcW w:w="1830" w:type="dxa"/>
            <w:tcBorders>
              <w:top w:val="nil"/>
              <w:left w:val="nil"/>
              <w:bottom w:val="single" w:sz="4" w:space="0" w:color="auto"/>
              <w:right w:val="single" w:sz="4" w:space="0" w:color="auto"/>
            </w:tcBorders>
            <w:shd w:val="clear" w:color="auto" w:fill="auto"/>
            <w:hideMark/>
          </w:tcPr>
          <w:p w14:paraId="24826811"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indicating the call status for the Phones connected and mapped to zone 2</w:t>
            </w:r>
          </w:p>
        </w:tc>
      </w:tr>
      <w:tr w:rsidR="002F64E5" w:rsidRPr="002F64E5" w14:paraId="429BDED7"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1CCE2F0"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A2B_PlayAudio_Req_TBD</w:t>
            </w:r>
          </w:p>
        </w:tc>
        <w:tc>
          <w:tcPr>
            <w:tcW w:w="1830" w:type="dxa"/>
            <w:tcBorders>
              <w:top w:val="nil"/>
              <w:left w:val="nil"/>
              <w:bottom w:val="single" w:sz="4" w:space="0" w:color="auto"/>
              <w:right w:val="single" w:sz="4" w:space="0" w:color="auto"/>
            </w:tcBorders>
            <w:shd w:val="clear" w:color="auto" w:fill="auto"/>
            <w:hideMark/>
          </w:tcPr>
          <w:p w14:paraId="6C2AD78B"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Play Audio Req</w:t>
            </w:r>
          </w:p>
        </w:tc>
      </w:tr>
      <w:tr w:rsidR="002F64E5" w:rsidRPr="002F64E5" w14:paraId="61801867"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0C0B4F2"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Prompt_Vol_Level_TBD</w:t>
            </w:r>
          </w:p>
        </w:tc>
        <w:tc>
          <w:tcPr>
            <w:tcW w:w="1830" w:type="dxa"/>
            <w:tcBorders>
              <w:top w:val="nil"/>
              <w:left w:val="nil"/>
              <w:bottom w:val="single" w:sz="4" w:space="0" w:color="auto"/>
              <w:right w:val="single" w:sz="4" w:space="0" w:color="auto"/>
            </w:tcBorders>
            <w:shd w:val="clear" w:color="auto" w:fill="auto"/>
            <w:hideMark/>
          </w:tcPr>
          <w:p w14:paraId="2BEA95C3"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Prompt volume in full cabin mode</w:t>
            </w:r>
          </w:p>
        </w:tc>
      </w:tr>
      <w:tr w:rsidR="002F64E5" w:rsidRPr="002F64E5" w14:paraId="75F62430"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A351AF6"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Prompt_Vol_Level_Zone_TBD</w:t>
            </w:r>
          </w:p>
        </w:tc>
        <w:tc>
          <w:tcPr>
            <w:tcW w:w="1830" w:type="dxa"/>
            <w:tcBorders>
              <w:top w:val="nil"/>
              <w:left w:val="nil"/>
              <w:bottom w:val="single" w:sz="4" w:space="0" w:color="auto"/>
              <w:right w:val="single" w:sz="4" w:space="0" w:color="auto"/>
            </w:tcBorders>
            <w:shd w:val="clear" w:color="auto" w:fill="auto"/>
            <w:hideMark/>
          </w:tcPr>
          <w:p w14:paraId="3258064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Prompt volume in Zone 1 to Zone 6.</w:t>
            </w:r>
          </w:p>
        </w:tc>
      </w:tr>
      <w:tr w:rsidR="002F64E5" w:rsidRPr="002F64E5" w14:paraId="5B3D1BF6"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7ED7476F"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Prompt_Vol_Updated_TBD</w:t>
            </w:r>
          </w:p>
        </w:tc>
        <w:tc>
          <w:tcPr>
            <w:tcW w:w="1830" w:type="dxa"/>
            <w:tcBorders>
              <w:top w:val="nil"/>
              <w:left w:val="nil"/>
              <w:bottom w:val="single" w:sz="4" w:space="0" w:color="auto"/>
              <w:right w:val="single" w:sz="4" w:space="0" w:color="auto"/>
            </w:tcBorders>
            <w:shd w:val="clear" w:color="auto" w:fill="auto"/>
            <w:hideMark/>
          </w:tcPr>
          <w:p w14:paraId="23DC7339"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prompt volume was updated because of a user activated event in full cabin mode</w:t>
            </w:r>
          </w:p>
        </w:tc>
      </w:tr>
      <w:tr w:rsidR="002F64E5" w:rsidRPr="002F64E5" w14:paraId="2EC74B29"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5266866E"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Prompt_Vol_Zone_Updated_TBD</w:t>
            </w:r>
          </w:p>
        </w:tc>
        <w:tc>
          <w:tcPr>
            <w:tcW w:w="1830" w:type="dxa"/>
            <w:tcBorders>
              <w:top w:val="nil"/>
              <w:left w:val="nil"/>
              <w:bottom w:val="single" w:sz="4" w:space="0" w:color="auto"/>
              <w:right w:val="single" w:sz="4" w:space="0" w:color="auto"/>
            </w:tcBorders>
            <w:shd w:val="clear" w:color="auto" w:fill="auto"/>
            <w:hideMark/>
          </w:tcPr>
          <w:p w14:paraId="4240108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to indicate if the Prompt volume was updated because of a user activated event</w:t>
            </w:r>
          </w:p>
        </w:tc>
      </w:tr>
      <w:tr w:rsidR="002F64E5" w:rsidRPr="002F64E5" w14:paraId="770DE8CA"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E9B333F"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RA_Vol_Level_TBD</w:t>
            </w:r>
          </w:p>
        </w:tc>
        <w:tc>
          <w:tcPr>
            <w:tcW w:w="1830" w:type="dxa"/>
            <w:tcBorders>
              <w:top w:val="nil"/>
              <w:left w:val="nil"/>
              <w:bottom w:val="single" w:sz="4" w:space="0" w:color="auto"/>
              <w:right w:val="single" w:sz="4" w:space="0" w:color="auto"/>
            </w:tcBorders>
            <w:shd w:val="clear" w:color="auto" w:fill="auto"/>
            <w:hideMark/>
          </w:tcPr>
          <w:p w14:paraId="1309B91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 xml:space="preserve">Signal for Radio Announcement </w:t>
            </w:r>
            <w:r w:rsidRPr="002F64E5">
              <w:rPr>
                <w:rFonts w:ascii="Calibri" w:hAnsi="Calibri" w:cs="Calibri"/>
                <w:color w:val="000000"/>
                <w:sz w:val="22"/>
                <w:szCs w:val="22"/>
                <w:lang w:eastAsia="es-MX"/>
              </w:rPr>
              <w:lastRenderedPageBreak/>
              <w:t>volume in full cabin mode</w:t>
            </w:r>
          </w:p>
        </w:tc>
      </w:tr>
      <w:tr w:rsidR="002F64E5" w:rsidRPr="002F64E5" w14:paraId="1E45953A"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6BA873E2"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RA_Vol_Updated_TBD</w:t>
            </w:r>
          </w:p>
        </w:tc>
        <w:tc>
          <w:tcPr>
            <w:tcW w:w="1830" w:type="dxa"/>
            <w:tcBorders>
              <w:top w:val="nil"/>
              <w:left w:val="nil"/>
              <w:bottom w:val="single" w:sz="4" w:space="0" w:color="auto"/>
              <w:right w:val="single" w:sz="4" w:space="0" w:color="auto"/>
            </w:tcBorders>
            <w:shd w:val="clear" w:color="auto" w:fill="auto"/>
            <w:hideMark/>
          </w:tcPr>
          <w:p w14:paraId="38729186"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RA volume was updated because of a user activated event in full cabin mode</w:t>
            </w:r>
          </w:p>
        </w:tc>
      </w:tr>
      <w:tr w:rsidR="002F64E5" w:rsidRPr="002F64E5" w14:paraId="249DDC3E"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E7A99D9"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Share_Command_TBD</w:t>
            </w:r>
          </w:p>
        </w:tc>
        <w:tc>
          <w:tcPr>
            <w:tcW w:w="1830" w:type="dxa"/>
            <w:tcBorders>
              <w:top w:val="nil"/>
              <w:left w:val="nil"/>
              <w:bottom w:val="single" w:sz="4" w:space="0" w:color="auto"/>
              <w:right w:val="single" w:sz="4" w:space="0" w:color="auto"/>
            </w:tcBorders>
            <w:shd w:val="clear" w:color="auto" w:fill="auto"/>
            <w:hideMark/>
          </w:tcPr>
          <w:p w14:paraId="706D1A7B"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Request Share Command (Physical Touch)</w:t>
            </w:r>
          </w:p>
        </w:tc>
      </w:tr>
      <w:tr w:rsidR="002F64E5" w:rsidRPr="002F64E5" w14:paraId="05D7F55B"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716FE3B"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BLE_Share_Rq_TBD</w:t>
            </w:r>
          </w:p>
        </w:tc>
        <w:tc>
          <w:tcPr>
            <w:tcW w:w="1830" w:type="dxa"/>
            <w:tcBorders>
              <w:top w:val="nil"/>
              <w:left w:val="nil"/>
              <w:bottom w:val="single" w:sz="4" w:space="0" w:color="auto"/>
              <w:right w:val="single" w:sz="4" w:space="0" w:color="auto"/>
            </w:tcBorders>
            <w:shd w:val="clear" w:color="auto" w:fill="auto"/>
            <w:hideMark/>
          </w:tcPr>
          <w:p w14:paraId="2823F0C1"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Audio Share Response</w:t>
            </w:r>
          </w:p>
        </w:tc>
      </w:tr>
      <w:tr w:rsidR="002F64E5" w:rsidRPr="002F64E5" w14:paraId="394527BF"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8EC6459"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SoundMode_Command_TBD</w:t>
            </w:r>
          </w:p>
        </w:tc>
        <w:tc>
          <w:tcPr>
            <w:tcW w:w="1830" w:type="dxa"/>
            <w:tcBorders>
              <w:top w:val="nil"/>
              <w:left w:val="nil"/>
              <w:bottom w:val="single" w:sz="4" w:space="0" w:color="auto"/>
              <w:right w:val="single" w:sz="4" w:space="0" w:color="auto"/>
            </w:tcBorders>
            <w:shd w:val="clear" w:color="auto" w:fill="auto"/>
            <w:hideMark/>
          </w:tcPr>
          <w:p w14:paraId="2FD27E5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Sound Mode Command (Physical Touch)</w:t>
            </w:r>
          </w:p>
        </w:tc>
      </w:tr>
      <w:tr w:rsidR="002F64E5" w:rsidRPr="002F64E5" w14:paraId="14DE4BD7"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D128BF3"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Source_Command_TBD</w:t>
            </w:r>
          </w:p>
        </w:tc>
        <w:tc>
          <w:tcPr>
            <w:tcW w:w="1830" w:type="dxa"/>
            <w:tcBorders>
              <w:top w:val="nil"/>
              <w:left w:val="nil"/>
              <w:bottom w:val="single" w:sz="4" w:space="0" w:color="auto"/>
              <w:right w:val="single" w:sz="4" w:space="0" w:color="auto"/>
            </w:tcBorders>
            <w:shd w:val="clear" w:color="auto" w:fill="auto"/>
            <w:hideMark/>
          </w:tcPr>
          <w:p w14:paraId="3B8FC0A5"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 Command (Physical Touch)</w:t>
            </w:r>
          </w:p>
        </w:tc>
      </w:tr>
      <w:tr w:rsidR="002F64E5" w:rsidRPr="002F64E5" w14:paraId="0037E904"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2F103F0A"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SourceType_TBD</w:t>
            </w:r>
          </w:p>
        </w:tc>
        <w:tc>
          <w:tcPr>
            <w:tcW w:w="1830" w:type="dxa"/>
            <w:tcBorders>
              <w:top w:val="nil"/>
              <w:left w:val="nil"/>
              <w:bottom w:val="single" w:sz="4" w:space="0" w:color="auto"/>
              <w:right w:val="single" w:sz="4" w:space="0" w:color="auto"/>
            </w:tcBorders>
            <w:shd w:val="clear" w:color="auto" w:fill="auto"/>
            <w:hideMark/>
          </w:tcPr>
          <w:p w14:paraId="1D4F247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selection of source type of audio used for zone 1 to zone 6</w:t>
            </w:r>
          </w:p>
        </w:tc>
      </w:tr>
      <w:tr w:rsidR="002F64E5" w:rsidRPr="002F64E5" w14:paraId="49EC34CA"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7BF2FFDD"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SourceTypeChannel_TBD</w:t>
            </w:r>
          </w:p>
        </w:tc>
        <w:tc>
          <w:tcPr>
            <w:tcW w:w="1830" w:type="dxa"/>
            <w:tcBorders>
              <w:top w:val="nil"/>
              <w:left w:val="nil"/>
              <w:bottom w:val="single" w:sz="4" w:space="0" w:color="auto"/>
              <w:right w:val="single" w:sz="4" w:space="0" w:color="auto"/>
            </w:tcBorders>
            <w:shd w:val="clear" w:color="auto" w:fill="auto"/>
            <w:hideMark/>
          </w:tcPr>
          <w:p w14:paraId="344EB11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selection of audio channel for the audio source for zone 1 to zone 6</w:t>
            </w:r>
          </w:p>
        </w:tc>
      </w:tr>
      <w:tr w:rsidR="002F64E5" w:rsidRPr="002F64E5" w14:paraId="783D79DE"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05B21223"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SourceTypeStatus_TBD</w:t>
            </w:r>
          </w:p>
        </w:tc>
        <w:tc>
          <w:tcPr>
            <w:tcW w:w="1830" w:type="dxa"/>
            <w:tcBorders>
              <w:top w:val="nil"/>
              <w:left w:val="nil"/>
              <w:bottom w:val="single" w:sz="4" w:space="0" w:color="auto"/>
              <w:right w:val="single" w:sz="4" w:space="0" w:color="auto"/>
            </w:tcBorders>
            <w:shd w:val="clear" w:color="auto" w:fill="auto"/>
            <w:hideMark/>
          </w:tcPr>
          <w:p w14:paraId="1B6E79A5"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the source type status of audio source used for zone 1 to zone 6</w:t>
            </w:r>
          </w:p>
        </w:tc>
      </w:tr>
      <w:tr w:rsidR="002F64E5" w:rsidRPr="002F64E5" w14:paraId="4EC5AF07"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69792C10"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TempSource_Vol_Level_Zone_TBD</w:t>
            </w:r>
          </w:p>
        </w:tc>
        <w:tc>
          <w:tcPr>
            <w:tcW w:w="1830" w:type="dxa"/>
            <w:tcBorders>
              <w:top w:val="nil"/>
              <w:left w:val="nil"/>
              <w:bottom w:val="single" w:sz="4" w:space="0" w:color="auto"/>
              <w:right w:val="single" w:sz="4" w:space="0" w:color="auto"/>
            </w:tcBorders>
            <w:shd w:val="clear" w:color="auto" w:fill="auto"/>
            <w:hideMark/>
          </w:tcPr>
          <w:p w14:paraId="689C49BC"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Phone, Call Ring, and Radio Announcement volume in Zone 1 to Zone 6.</w:t>
            </w:r>
          </w:p>
        </w:tc>
      </w:tr>
      <w:tr w:rsidR="002F64E5" w:rsidRPr="002F64E5" w14:paraId="325F5C69"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10D87171"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TempSource_Vol_Zone_Updated_TBD</w:t>
            </w:r>
          </w:p>
        </w:tc>
        <w:tc>
          <w:tcPr>
            <w:tcW w:w="1830" w:type="dxa"/>
            <w:tcBorders>
              <w:top w:val="nil"/>
              <w:left w:val="nil"/>
              <w:bottom w:val="single" w:sz="4" w:space="0" w:color="auto"/>
              <w:right w:val="single" w:sz="4" w:space="0" w:color="auto"/>
            </w:tcBorders>
            <w:shd w:val="clear" w:color="auto" w:fill="auto"/>
            <w:hideMark/>
          </w:tcPr>
          <w:p w14:paraId="5A84C3FB"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 xml:space="preserve">Signal indicates if the TempSource volume was updated because </w:t>
            </w:r>
            <w:r w:rsidRPr="002F64E5">
              <w:rPr>
                <w:rFonts w:ascii="Calibri" w:hAnsi="Calibri" w:cs="Calibri"/>
                <w:color w:val="000000"/>
                <w:sz w:val="22"/>
                <w:szCs w:val="22"/>
                <w:lang w:eastAsia="es-MX"/>
              </w:rPr>
              <w:lastRenderedPageBreak/>
              <w:t>of a user activated event</w:t>
            </w:r>
          </w:p>
        </w:tc>
      </w:tr>
      <w:tr w:rsidR="002F64E5" w:rsidRPr="002F64E5" w14:paraId="572C98A6"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F68F506"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VehicleAudioMode_TBD</w:t>
            </w:r>
          </w:p>
        </w:tc>
        <w:tc>
          <w:tcPr>
            <w:tcW w:w="1830" w:type="dxa"/>
            <w:tcBorders>
              <w:top w:val="nil"/>
              <w:left w:val="nil"/>
              <w:bottom w:val="single" w:sz="4" w:space="0" w:color="auto"/>
              <w:right w:val="single" w:sz="4" w:space="0" w:color="auto"/>
            </w:tcBorders>
            <w:shd w:val="clear" w:color="auto" w:fill="auto"/>
            <w:hideMark/>
          </w:tcPr>
          <w:p w14:paraId="488CA898"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request to select Cabin mode or Zone Mode.</w:t>
            </w:r>
          </w:p>
        </w:tc>
      </w:tr>
      <w:tr w:rsidR="002F64E5" w:rsidRPr="002F64E5" w14:paraId="2734A47D"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4E8F271"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DSP_VehicleAudioMode_Rsp_TBD</w:t>
            </w:r>
          </w:p>
        </w:tc>
        <w:tc>
          <w:tcPr>
            <w:tcW w:w="1830" w:type="dxa"/>
            <w:tcBorders>
              <w:top w:val="nil"/>
              <w:left w:val="nil"/>
              <w:bottom w:val="single" w:sz="4" w:space="0" w:color="auto"/>
              <w:right w:val="single" w:sz="4" w:space="0" w:color="auto"/>
            </w:tcBorders>
            <w:shd w:val="clear" w:color="auto" w:fill="auto"/>
            <w:hideMark/>
          </w:tcPr>
          <w:p w14:paraId="57A9C698"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feedback on Audio mode selection</w:t>
            </w:r>
          </w:p>
        </w:tc>
      </w:tr>
      <w:tr w:rsidR="002F64E5" w:rsidRPr="002F64E5" w14:paraId="769658E2"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9971F23"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PAC_VehicleAudioMode_Rsp_TBD</w:t>
            </w:r>
          </w:p>
        </w:tc>
        <w:tc>
          <w:tcPr>
            <w:tcW w:w="1830" w:type="dxa"/>
            <w:tcBorders>
              <w:top w:val="nil"/>
              <w:left w:val="nil"/>
              <w:bottom w:val="single" w:sz="4" w:space="0" w:color="auto"/>
              <w:right w:val="single" w:sz="4" w:space="0" w:color="auto"/>
            </w:tcBorders>
            <w:shd w:val="clear" w:color="auto" w:fill="auto"/>
            <w:hideMark/>
          </w:tcPr>
          <w:p w14:paraId="25923F62"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feedback on Audio mode selection</w:t>
            </w:r>
          </w:p>
        </w:tc>
      </w:tr>
      <w:tr w:rsidR="002F64E5" w:rsidRPr="002F64E5" w14:paraId="7C2DBCC1"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00DCBE7B"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DSP_VolCntlr_Audio_Vol_Level_Zone_TBD</w:t>
            </w:r>
          </w:p>
        </w:tc>
        <w:tc>
          <w:tcPr>
            <w:tcW w:w="1830" w:type="dxa"/>
            <w:tcBorders>
              <w:top w:val="nil"/>
              <w:left w:val="nil"/>
              <w:bottom w:val="single" w:sz="4" w:space="0" w:color="auto"/>
              <w:right w:val="single" w:sz="4" w:space="0" w:color="auto"/>
            </w:tcBorders>
            <w:shd w:val="clear" w:color="auto" w:fill="auto"/>
            <w:hideMark/>
          </w:tcPr>
          <w:p w14:paraId="2F842936"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media volume that is active in zones 1 - 6</w:t>
            </w:r>
          </w:p>
        </w:tc>
      </w:tr>
      <w:tr w:rsidR="002F64E5" w:rsidRPr="002F64E5" w14:paraId="050A2C5E"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01AF300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PAC_VolCntlr_Audio_Vol_Level_Zone_TBD</w:t>
            </w:r>
          </w:p>
        </w:tc>
        <w:tc>
          <w:tcPr>
            <w:tcW w:w="1830" w:type="dxa"/>
            <w:tcBorders>
              <w:top w:val="nil"/>
              <w:left w:val="nil"/>
              <w:bottom w:val="single" w:sz="4" w:space="0" w:color="auto"/>
              <w:right w:val="single" w:sz="4" w:space="0" w:color="auto"/>
            </w:tcBorders>
            <w:shd w:val="clear" w:color="auto" w:fill="auto"/>
            <w:hideMark/>
          </w:tcPr>
          <w:p w14:paraId="38D2AB80"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media volume that is active in zones 1 - 6</w:t>
            </w:r>
          </w:p>
        </w:tc>
      </w:tr>
      <w:tr w:rsidR="002F64E5" w:rsidRPr="002F64E5" w14:paraId="7A3AF264"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7254B49D"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DSP_VolCntlr_Offset_Vol_Level_Zone_TBD</w:t>
            </w:r>
          </w:p>
        </w:tc>
        <w:tc>
          <w:tcPr>
            <w:tcW w:w="1830" w:type="dxa"/>
            <w:tcBorders>
              <w:top w:val="nil"/>
              <w:left w:val="nil"/>
              <w:bottom w:val="single" w:sz="4" w:space="0" w:color="auto"/>
              <w:right w:val="single" w:sz="4" w:space="0" w:color="auto"/>
            </w:tcBorders>
            <w:shd w:val="clear" w:color="auto" w:fill="auto"/>
            <w:hideMark/>
          </w:tcPr>
          <w:p w14:paraId="36A1DA28"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the offset volume that is active in zones 1 - 6</w:t>
            </w:r>
          </w:p>
        </w:tc>
      </w:tr>
      <w:tr w:rsidR="002F64E5" w:rsidRPr="002F64E5" w14:paraId="3A5D2650" w14:textId="77777777" w:rsidTr="002F64E5">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4271D991"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PAC_VolCntlr_Offset_Vol_Level_Zone_TBD</w:t>
            </w:r>
          </w:p>
        </w:tc>
        <w:tc>
          <w:tcPr>
            <w:tcW w:w="1830" w:type="dxa"/>
            <w:tcBorders>
              <w:top w:val="nil"/>
              <w:left w:val="nil"/>
              <w:bottom w:val="single" w:sz="4" w:space="0" w:color="auto"/>
              <w:right w:val="single" w:sz="4" w:space="0" w:color="auto"/>
            </w:tcBorders>
            <w:shd w:val="clear" w:color="auto" w:fill="auto"/>
            <w:hideMark/>
          </w:tcPr>
          <w:p w14:paraId="24B4779A"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the offset volume that is active in zones 1 - 6</w:t>
            </w:r>
          </w:p>
        </w:tc>
      </w:tr>
      <w:tr w:rsidR="002F64E5" w:rsidRPr="002F64E5" w14:paraId="5EB0B8D5"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22939CF6"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DSP_VolCntlr_TempSource_Vol_Level_Zone_TBD</w:t>
            </w:r>
          </w:p>
        </w:tc>
        <w:tc>
          <w:tcPr>
            <w:tcW w:w="1830" w:type="dxa"/>
            <w:tcBorders>
              <w:top w:val="nil"/>
              <w:left w:val="nil"/>
              <w:bottom w:val="single" w:sz="4" w:space="0" w:color="auto"/>
              <w:right w:val="single" w:sz="4" w:space="0" w:color="auto"/>
            </w:tcBorders>
            <w:shd w:val="clear" w:color="auto" w:fill="auto"/>
            <w:hideMark/>
          </w:tcPr>
          <w:p w14:paraId="13F9514D"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Phone, Call Ring or Radio Announcement volume that is active in zones 1 - 6</w:t>
            </w:r>
          </w:p>
        </w:tc>
      </w:tr>
      <w:tr w:rsidR="002F64E5" w:rsidRPr="002F64E5" w14:paraId="0ECF8EC8" w14:textId="77777777" w:rsidTr="002F64E5">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3CAFB69F"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lastRenderedPageBreak/>
              <w:t>PAC_VolCntlr_TempSource_Vol_Level_Zone_TBD</w:t>
            </w:r>
          </w:p>
        </w:tc>
        <w:tc>
          <w:tcPr>
            <w:tcW w:w="1830" w:type="dxa"/>
            <w:tcBorders>
              <w:top w:val="nil"/>
              <w:left w:val="nil"/>
              <w:bottom w:val="single" w:sz="4" w:space="0" w:color="auto"/>
              <w:right w:val="single" w:sz="4" w:space="0" w:color="auto"/>
            </w:tcBorders>
            <w:shd w:val="clear" w:color="auto" w:fill="auto"/>
            <w:hideMark/>
          </w:tcPr>
          <w:p w14:paraId="3BFDB32D"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Phone, Call Ring or Radio Announcement volume that is active in zones 1 - 6</w:t>
            </w:r>
          </w:p>
        </w:tc>
      </w:tr>
      <w:tr w:rsidR="002F64E5" w:rsidRPr="002F64E5" w14:paraId="76E03B21"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BA5426E"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Volume_Command_TBD</w:t>
            </w:r>
          </w:p>
        </w:tc>
        <w:tc>
          <w:tcPr>
            <w:tcW w:w="1830" w:type="dxa"/>
            <w:tcBorders>
              <w:top w:val="nil"/>
              <w:left w:val="nil"/>
              <w:bottom w:val="single" w:sz="4" w:space="0" w:color="auto"/>
              <w:right w:val="single" w:sz="4" w:space="0" w:color="auto"/>
            </w:tcBorders>
            <w:shd w:val="clear" w:color="auto" w:fill="auto"/>
            <w:hideMark/>
          </w:tcPr>
          <w:p w14:paraId="1DF26382"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Volume Command (Physical Touch)</w:t>
            </w:r>
          </w:p>
        </w:tc>
      </w:tr>
      <w:tr w:rsidR="002F64E5" w:rsidRPr="002F64E5" w14:paraId="78A0321B"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3495714"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ZoneLock_Command_TBD</w:t>
            </w:r>
          </w:p>
        </w:tc>
        <w:tc>
          <w:tcPr>
            <w:tcW w:w="1830" w:type="dxa"/>
            <w:tcBorders>
              <w:top w:val="nil"/>
              <w:left w:val="nil"/>
              <w:bottom w:val="single" w:sz="4" w:space="0" w:color="auto"/>
              <w:right w:val="single" w:sz="4" w:space="0" w:color="auto"/>
            </w:tcBorders>
            <w:shd w:val="clear" w:color="auto" w:fill="auto"/>
            <w:hideMark/>
          </w:tcPr>
          <w:p w14:paraId="7F9E57EE"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Zone Lock Command (Physical Touch)</w:t>
            </w:r>
          </w:p>
        </w:tc>
      </w:tr>
      <w:tr w:rsidR="002F64E5" w:rsidRPr="002F64E5" w14:paraId="4A9B56A6" w14:textId="77777777" w:rsidTr="002F64E5">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4AF1E56" w14:textId="77777777" w:rsidR="002F64E5" w:rsidRPr="002F64E5" w:rsidRDefault="002F64E5" w:rsidP="002F64E5">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ZoneLockReq_TBD</w:t>
            </w:r>
          </w:p>
        </w:tc>
        <w:tc>
          <w:tcPr>
            <w:tcW w:w="1830" w:type="dxa"/>
            <w:tcBorders>
              <w:top w:val="nil"/>
              <w:left w:val="nil"/>
              <w:bottom w:val="single" w:sz="4" w:space="0" w:color="auto"/>
              <w:right w:val="single" w:sz="4" w:space="0" w:color="auto"/>
            </w:tcBorders>
            <w:shd w:val="clear" w:color="auto" w:fill="auto"/>
            <w:hideMark/>
          </w:tcPr>
          <w:p w14:paraId="3D2B8BB4" w14:textId="77777777" w:rsidR="002F64E5" w:rsidRPr="002F64E5" w:rsidRDefault="002F64E5" w:rsidP="002F64E5">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Zone Lock Request</w:t>
            </w:r>
          </w:p>
        </w:tc>
      </w:tr>
    </w:tbl>
    <w:p w14:paraId="7FABB41E" w14:textId="77777777" w:rsidR="002F64E5" w:rsidRDefault="002F64E5" w:rsidP="00091D98">
      <w:pPr>
        <w:pStyle w:val="Caption"/>
      </w:pPr>
    </w:p>
    <w:p w14:paraId="6248B6C6" w14:textId="22465806"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rsidRPr="00702453">
        <w:t xml:space="preserve">: </w:t>
      </w:r>
      <w:r w:rsidR="00091D98" w:rsidRPr="00A13A7B">
        <w:t xml:space="preserve">List of </w:t>
      </w:r>
      <w:r w:rsidR="00091D98">
        <w:t>Technical Signals</w:t>
      </w:r>
    </w:p>
    <w:p w14:paraId="1A98BA2D" w14:textId="77777777" w:rsidR="000504A7" w:rsidRDefault="000504A7" w:rsidP="000504A7">
      <w:pPr>
        <w:rPr>
          <w:highlight w:val="cyan"/>
        </w:rPr>
      </w:pPr>
    </w:p>
    <w:p w14:paraId="3DCE40DC" w14:textId="77777777" w:rsidR="000504A7" w:rsidRPr="009E3B7C" w:rsidRDefault="000504A7" w:rsidP="00072314">
      <w:pPr>
        <w:rPr>
          <w:rFonts w:cs="Arial"/>
          <w:lang w:val="en-GB"/>
        </w:rPr>
      </w:pPr>
    </w:p>
    <w:p w14:paraId="2C9B0314" w14:textId="77777777" w:rsidR="00072314" w:rsidRDefault="00072314" w:rsidP="00072314">
      <w:pPr>
        <w:pStyle w:val="Heading3"/>
        <w:keepNext w:val="0"/>
        <w:tabs>
          <w:tab w:val="clear" w:pos="900"/>
          <w:tab w:val="left" w:pos="709"/>
          <w:tab w:val="left" w:pos="851"/>
        </w:tabs>
        <w:spacing w:before="240"/>
      </w:pPr>
      <w:bookmarkStart w:id="54" w:name="_Toc35000588"/>
      <w:r>
        <w:t xml:space="preserve">Software Component </w:t>
      </w:r>
      <w:r w:rsidRPr="007F6011">
        <w:t>Architecture</w:t>
      </w:r>
      <w:bookmarkEnd w:id="54"/>
    </w:p>
    <w:p w14:paraId="51D1D0DC" w14:textId="77777777" w:rsidR="00691667" w:rsidRDefault="00691667" w:rsidP="00072314">
      <w:pPr>
        <w:rPr>
          <w:i/>
          <w:color w:val="A6A6A6" w:themeColor="background1" w:themeShade="A6"/>
        </w:rPr>
      </w:pPr>
    </w:p>
    <w:p w14:paraId="79466368" w14:textId="77777777" w:rsidR="00072314" w:rsidRPr="00691667" w:rsidRDefault="00691667" w:rsidP="00072314">
      <w:pPr>
        <w:rPr>
          <w:i/>
          <w:color w:val="A6A6A6" w:themeColor="background1" w:themeShade="A6"/>
        </w:rPr>
      </w:pPr>
      <w:r w:rsidRPr="005067FC">
        <w:rPr>
          <w:i/>
          <w:color w:val="A6A6A6" w:themeColor="background1" w:themeShade="A6"/>
        </w:rPr>
        <w:t>Not supported by MagicDraw report generation.</w:t>
      </w:r>
    </w:p>
    <w:p w14:paraId="1C6084AB" w14:textId="77777777" w:rsidR="00072314" w:rsidRDefault="00072314" w:rsidP="00072314">
      <w:pPr>
        <w:pStyle w:val="Heading4"/>
        <w:keepNext w:val="0"/>
        <w:tabs>
          <w:tab w:val="clear" w:pos="900"/>
          <w:tab w:val="left" w:pos="709"/>
        </w:tabs>
        <w:spacing w:before="240"/>
      </w:pPr>
      <w:bookmarkStart w:id="55" w:name="_Toc35000589"/>
      <w:r>
        <w:t>Description</w:t>
      </w:r>
      <w:bookmarkEnd w:id="55"/>
    </w:p>
    <w:p w14:paraId="3DCE5F93" w14:textId="77777777" w:rsidR="00691667" w:rsidRDefault="00691667" w:rsidP="00072314">
      <w:pPr>
        <w:rPr>
          <w:i/>
          <w:color w:val="A6A6A6" w:themeColor="background1" w:themeShade="A6"/>
        </w:rPr>
      </w:pPr>
    </w:p>
    <w:p w14:paraId="313560DF" w14:textId="77777777" w:rsidR="00072314" w:rsidRDefault="00691667" w:rsidP="00072314">
      <w:pPr>
        <w:rPr>
          <w:i/>
          <w:color w:val="A6A6A6" w:themeColor="background1" w:themeShade="A6"/>
        </w:rPr>
      </w:pPr>
      <w:r w:rsidRPr="005067FC">
        <w:rPr>
          <w:i/>
          <w:color w:val="A6A6A6" w:themeColor="background1" w:themeShade="A6"/>
        </w:rPr>
        <w:t>Not supported by MagicDraw report generation.</w:t>
      </w:r>
    </w:p>
    <w:p w14:paraId="67D21603" w14:textId="77777777" w:rsidR="00691667" w:rsidRPr="00691667" w:rsidRDefault="00691667" w:rsidP="00072314">
      <w:pPr>
        <w:rPr>
          <w:i/>
          <w:color w:val="A6A6A6" w:themeColor="background1" w:themeShade="A6"/>
        </w:rPr>
      </w:pPr>
    </w:p>
    <w:p w14:paraId="01A36A7A" w14:textId="77777777" w:rsidR="00072314" w:rsidRDefault="00072314" w:rsidP="00072314">
      <w:pPr>
        <w:pStyle w:val="Heading2"/>
        <w:spacing w:before="240"/>
        <w:rPr>
          <w:lang w:val="en-GB"/>
        </w:rPr>
      </w:pPr>
      <w:bookmarkStart w:id="56" w:name="_Toc35000590"/>
      <w:r w:rsidRPr="00B73381">
        <w:rPr>
          <w:lang w:val="en-GB"/>
        </w:rPr>
        <w:t>Function Deployment</w:t>
      </w:r>
      <w:bookmarkEnd w:id="56"/>
    </w:p>
    <w:p w14:paraId="753887AF" w14:textId="77777777" w:rsidR="00072314" w:rsidRPr="00563007" w:rsidRDefault="00072314" w:rsidP="00072314"/>
    <w:p w14:paraId="14BA3BB7" w14:textId="77777777" w:rsidR="00072314" w:rsidRDefault="00072314" w:rsidP="00072314">
      <w:pPr>
        <w:pStyle w:val="Heading3"/>
        <w:keepNext w:val="0"/>
        <w:tabs>
          <w:tab w:val="clear" w:pos="900"/>
          <w:tab w:val="left" w:pos="709"/>
          <w:tab w:val="left" w:pos="851"/>
        </w:tabs>
        <w:spacing w:before="240"/>
      </w:pPr>
      <w:bookmarkStart w:id="57" w:name="_Toc35000591"/>
      <w:bookmarkStart w:id="58" w:name="_Ref13129659"/>
      <w:r w:rsidRPr="00B73381">
        <w:t>Deployment Variants</w:t>
      </w:r>
      <w:bookmarkEnd w:id="57"/>
      <w:bookmarkEnd w:id="58"/>
    </w:p>
    <w:p w14:paraId="47919327" w14:textId="77777777" w:rsidR="00072314" w:rsidRDefault="00072314" w:rsidP="00072314"/>
    <w:p w14:paraId="36C7176F" w14:textId="77777777" w:rsidR="0005365E" w:rsidRPr="0005365E" w:rsidRDefault="0005365E" w:rsidP="00072314">
      <w:pPr>
        <w:rPr>
          <w:i/>
          <w:color w:val="A6A6A6" w:themeColor="background1" w:themeShade="A6"/>
        </w:rPr>
      </w:pPr>
      <w:r w:rsidRPr="005067FC">
        <w:rPr>
          <w:i/>
          <w:color w:val="A6A6A6" w:themeColor="background1" w:themeShade="A6"/>
        </w:rPr>
        <w:t>Not supported by MagicDraw report generation.</w:t>
      </w:r>
    </w:p>
    <w:p w14:paraId="0EDAD61E" w14:textId="77777777" w:rsidR="00072314" w:rsidRPr="00480050" w:rsidRDefault="00072314" w:rsidP="00072314">
      <w:pPr>
        <w:rPr>
          <w:lang w:val="en-GB"/>
        </w:rPr>
      </w:pPr>
    </w:p>
    <w:p w14:paraId="7C54F9BD" w14:textId="77777777" w:rsidR="00D841A0" w:rsidRDefault="00D841A0" w:rsidP="00D841A0">
      <w:pPr>
        <w:pStyle w:val="Heading4"/>
        <w:keepNext w:val="0"/>
        <w:tabs>
          <w:tab w:val="clear" w:pos="900"/>
          <w:tab w:val="left" w:pos="709"/>
        </w:tabs>
        <w:spacing w:before="240"/>
        <w:rPr>
          <w:lang w:val="en-GB"/>
        </w:rPr>
      </w:pPr>
      <w:bookmarkStart w:id="59"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59"/>
    </w:p>
    <w:p w14:paraId="62FDB461" w14:textId="77777777" w:rsidR="00D841A0" w:rsidRPr="009E3B7C" w:rsidRDefault="00D841A0" w:rsidP="00D841A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39FDDCA8" w14:textId="77777777" w:rsidR="00D841A0" w:rsidRPr="00D841A0" w:rsidRDefault="00D841A0" w:rsidP="00747176">
      <w:pPr>
        <w:rPr>
          <w:color w:val="A6A6A6" w:themeColor="background1" w:themeShade="A6"/>
          <w:lang w:val="en-GB"/>
        </w:rPr>
      </w:pPr>
    </w:p>
    <w:p w14:paraId="5B06F6B1" w14:textId="77777777" w:rsidR="00747176" w:rsidRPr="00EA010C" w:rsidRDefault="00747176" w:rsidP="00747176">
      <w:pPr>
        <w:rPr>
          <w:color w:val="A6A6A6" w:themeColor="background1" w:themeShade="A6"/>
        </w:rPr>
      </w:pPr>
      <w:r w:rsidRPr="00EA010C">
        <w:rPr>
          <w:color w:val="A6A6A6" w:themeColor="background1" w:themeShade="A6"/>
        </w:rPr>
        <w:t>No description specified.</w:t>
      </w:r>
    </w:p>
    <w:p w14:paraId="3532C017" w14:textId="77777777" w:rsidR="00A953E6" w:rsidRPr="001B6155" w:rsidRDefault="00A953E6" w:rsidP="00A953E6">
      <w:pPr>
        <w:rPr>
          <w:color w:val="C0504D" w:themeColor="accent2"/>
        </w:rPr>
      </w:pPr>
    </w:p>
    <w:p w14:paraId="76FFF962" w14:textId="77777777" w:rsidR="00A953E6" w:rsidRPr="00655CE7" w:rsidRDefault="00A953E6" w:rsidP="00072314"/>
    <w:p w14:paraId="550F2C4C" w14:textId="77777777" w:rsidR="00072314" w:rsidRPr="00043A8C" w:rsidRDefault="00072314" w:rsidP="00072314">
      <w:pPr>
        <w:rPr>
          <w:lang w:val="en-GB"/>
        </w:rPr>
      </w:pPr>
    </w:p>
    <w:p w14:paraId="422337A6" w14:textId="77777777" w:rsidR="00072314" w:rsidRPr="009E3B7C" w:rsidRDefault="00072314" w:rsidP="00072314">
      <w:pPr>
        <w:rPr>
          <w:rFonts w:cs="Arial"/>
          <w:lang w:val="en-GB"/>
        </w:rPr>
      </w:pPr>
    </w:p>
    <w:p w14:paraId="5C1AC58D" w14:textId="77777777" w:rsidR="00072314" w:rsidRDefault="00072314" w:rsidP="00072314">
      <w:pPr>
        <w:pStyle w:val="Heading3"/>
        <w:keepNext w:val="0"/>
        <w:tabs>
          <w:tab w:val="clear" w:pos="900"/>
          <w:tab w:val="left" w:pos="709"/>
          <w:tab w:val="left" w:pos="851"/>
        </w:tabs>
        <w:spacing w:before="240"/>
      </w:pPr>
      <w:bookmarkStart w:id="60" w:name="_Toc35000593"/>
      <w:r>
        <w:t>Function Allocation</w:t>
      </w:r>
      <w:bookmarkEnd w:id="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14:paraId="6BBC52B6" w14:textId="77777777" w:rsidTr="001D18E6">
        <w:trPr>
          <w:cantSplit/>
          <w:trHeight w:val="238"/>
          <w:tblHeader/>
          <w:jc w:val="center"/>
        </w:trPr>
        <w:tc>
          <w:tcPr>
            <w:tcW w:w="1252" w:type="pct"/>
            <w:vMerge w:val="restart"/>
            <w:shd w:val="clear" w:color="auto" w:fill="D9D9D9" w:themeFill="background1" w:themeFillShade="D9"/>
            <w:vAlign w:val="center"/>
          </w:tcPr>
          <w:p w14:paraId="0A19A1CB"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1460ADFC"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5BFF49BA" w14:textId="77777777" w:rsidR="00072314" w:rsidRDefault="00072314" w:rsidP="001D18E6">
            <w:pPr>
              <w:pStyle w:val="TableHeader0"/>
              <w:spacing w:line="276" w:lineRule="auto"/>
              <w:jc w:val="center"/>
              <w:rPr>
                <w:lang w:val="en-GB"/>
              </w:rPr>
            </w:pPr>
            <w:r>
              <w:rPr>
                <w:lang w:val="en-GB"/>
              </w:rPr>
              <w:t>Logical Function Name</w:t>
            </w:r>
          </w:p>
        </w:tc>
      </w:tr>
      <w:tr w:rsidR="00072314" w14:paraId="1E49E850" w14:textId="77777777" w:rsidTr="001D18E6">
        <w:trPr>
          <w:cantSplit/>
          <w:trHeight w:val="334"/>
          <w:tblHeader/>
          <w:jc w:val="center"/>
        </w:trPr>
        <w:tc>
          <w:tcPr>
            <w:tcW w:w="1252" w:type="pct"/>
            <w:vMerge/>
            <w:shd w:val="clear" w:color="auto" w:fill="D9D9D9" w:themeFill="background1" w:themeFillShade="D9"/>
            <w:vAlign w:val="center"/>
          </w:tcPr>
          <w:p w14:paraId="32BE10C5"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40962AC3"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5BF34278" w14:textId="77777777" w:rsidR="00072314" w:rsidRDefault="00072314" w:rsidP="001D18E6">
            <w:pPr>
              <w:pStyle w:val="TableHeader0"/>
              <w:spacing w:line="276" w:lineRule="auto"/>
              <w:jc w:val="center"/>
              <w:rPr>
                <w:lang w:val="en-GB"/>
              </w:rPr>
            </w:pPr>
          </w:p>
        </w:tc>
      </w:tr>
      <w:tr w:rsidR="003B4BC9" w14:paraId="7126AD5D" w14:textId="77777777" w:rsidTr="001D18E6">
        <w:trPr>
          <w:cantSplit/>
          <w:trHeight w:val="454"/>
          <w:tblHeader/>
          <w:jc w:val="center"/>
        </w:trPr>
        <w:tc>
          <w:tcPr>
            <w:tcW w:w="1252" w:type="pct"/>
            <w:vMerge w:val="restart"/>
            <w:vAlign w:val="center"/>
          </w:tcPr>
          <w:p w14:paraId="1461FC10" w14:textId="77777777" w:rsidR="003B4BC9" w:rsidRPr="00BE24A2" w:rsidRDefault="003B4BC9" w:rsidP="00BE24A2">
            <w:pPr>
              <w:pStyle w:val="scriptNormal"/>
              <w:rPr>
                <w:color w:val="000000" w:themeColor="text1"/>
              </w:rPr>
            </w:pPr>
            <w:r>
              <w:rPr>
                <w:color w:val="000000" w:themeColor="text1"/>
              </w:rPr>
              <w:t>DSP</w:t>
            </w:r>
          </w:p>
        </w:tc>
        <w:tc>
          <w:tcPr>
            <w:tcW w:w="1881" w:type="pct"/>
            <w:vAlign w:val="center"/>
          </w:tcPr>
          <w:p w14:paraId="0E0FB1BB" w14:textId="77777777" w:rsidR="003B4BC9" w:rsidRDefault="003B4BC9" w:rsidP="00176970">
            <w:pPr>
              <w:pStyle w:val="TabelleText"/>
              <w:spacing w:line="276" w:lineRule="auto"/>
              <w:rPr>
                <w:lang w:val="en-US"/>
              </w:rPr>
            </w:pPr>
            <w:r w:rsidRPr="00176970">
              <w:rPr>
                <w:lang w:val="en-US"/>
              </w:rPr>
              <w:t>Route Audio</w:t>
            </w:r>
          </w:p>
        </w:tc>
        <w:tc>
          <w:tcPr>
            <w:tcW w:w="1867" w:type="pct"/>
            <w:vAlign w:val="center"/>
          </w:tcPr>
          <w:p w14:paraId="0B22041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3039FD4" w14:textId="77777777" w:rsidR="003B4BC9" w:rsidRDefault="003B4BC9" w:rsidP="006E3D82">
            <w:pPr>
              <w:pStyle w:val="TabelleText"/>
              <w:numPr>
                <w:ilvl w:val="0"/>
                <w:numId w:val="20"/>
              </w:numPr>
              <w:spacing w:line="276" w:lineRule="auto"/>
              <w:ind w:left="220" w:hanging="140"/>
              <w:rPr>
                <w:lang w:val="en-US"/>
              </w:rPr>
            </w:pPr>
            <w:r w:rsidRPr="006E3D82">
              <w:rPr>
                <w:lang w:val="en-US"/>
              </w:rPr>
              <w:t>Route Audio</w:t>
            </w:r>
          </w:p>
          <w:p w14:paraId="2D1747B5" w14:textId="77777777" w:rsidR="003B4BC9" w:rsidRPr="003B4BC9" w:rsidRDefault="003B4BC9" w:rsidP="003B4BC9">
            <w:pPr>
              <w:rPr>
                <w:rFonts w:cs="Arial"/>
                <w:color w:val="7030A0"/>
                <w:sz w:val="16"/>
                <w:szCs w:val="14"/>
              </w:rPr>
            </w:pPr>
          </w:p>
        </w:tc>
      </w:tr>
      <w:tr w:rsidR="003B4BC9" w14:paraId="737B69CB" w14:textId="77777777" w:rsidTr="001D18E6">
        <w:trPr>
          <w:cantSplit/>
          <w:trHeight w:val="454"/>
          <w:tblHeader/>
          <w:jc w:val="center"/>
        </w:trPr>
        <w:tc>
          <w:tcPr>
            <w:tcW w:w="1252" w:type="pct"/>
            <w:vMerge/>
            <w:vAlign w:val="center"/>
          </w:tcPr>
          <w:p w14:paraId="73D5B4FB" w14:textId="77777777" w:rsidR="003B4BC9" w:rsidRDefault="003B4BC9" w:rsidP="00BE24A2">
            <w:pPr>
              <w:pStyle w:val="scriptNormal"/>
              <w:rPr>
                <w:color w:val="000000" w:themeColor="text1"/>
              </w:rPr>
            </w:pPr>
          </w:p>
        </w:tc>
        <w:tc>
          <w:tcPr>
            <w:tcW w:w="1881" w:type="pct"/>
            <w:vAlign w:val="center"/>
          </w:tcPr>
          <w:p w14:paraId="688CE61C" w14:textId="77777777" w:rsidR="003B4BC9" w:rsidRDefault="003B4BC9" w:rsidP="00176970">
            <w:pPr>
              <w:pStyle w:val="TabelleText"/>
              <w:spacing w:line="276" w:lineRule="auto"/>
              <w:rPr>
                <w:lang w:val="en-US"/>
              </w:rPr>
            </w:pPr>
            <w:r w:rsidRPr="00176970">
              <w:rPr>
                <w:lang w:val="en-US"/>
              </w:rPr>
              <w:t>Change Volume</w:t>
            </w:r>
          </w:p>
        </w:tc>
        <w:tc>
          <w:tcPr>
            <w:tcW w:w="1867" w:type="pct"/>
            <w:vAlign w:val="center"/>
          </w:tcPr>
          <w:p w14:paraId="0064B3C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2520A46" w14:textId="77777777" w:rsidR="003B4BC9" w:rsidRDefault="003B4BC9" w:rsidP="006E3D82">
            <w:pPr>
              <w:pStyle w:val="TabelleText"/>
              <w:numPr>
                <w:ilvl w:val="0"/>
                <w:numId w:val="20"/>
              </w:numPr>
              <w:spacing w:line="276" w:lineRule="auto"/>
              <w:ind w:left="220" w:hanging="140"/>
              <w:rPr>
                <w:lang w:val="en-US"/>
              </w:rPr>
            </w:pPr>
            <w:r w:rsidRPr="006E3D82">
              <w:rPr>
                <w:lang w:val="en-US"/>
              </w:rPr>
              <w:t>Change Volume</w:t>
            </w:r>
          </w:p>
          <w:p w14:paraId="1060FA9F" w14:textId="77777777" w:rsidR="003B4BC9" w:rsidRPr="003B4BC9" w:rsidRDefault="003B4BC9" w:rsidP="003B4BC9">
            <w:pPr>
              <w:rPr>
                <w:rFonts w:cs="Arial"/>
                <w:color w:val="7030A0"/>
                <w:sz w:val="16"/>
                <w:szCs w:val="14"/>
              </w:rPr>
            </w:pPr>
          </w:p>
        </w:tc>
      </w:tr>
      <w:tr w:rsidR="003B4BC9" w14:paraId="6B9C08B4" w14:textId="77777777" w:rsidTr="001D18E6">
        <w:trPr>
          <w:cantSplit/>
          <w:trHeight w:val="454"/>
          <w:tblHeader/>
          <w:jc w:val="center"/>
        </w:trPr>
        <w:tc>
          <w:tcPr>
            <w:tcW w:w="1252" w:type="pct"/>
            <w:vMerge/>
            <w:vAlign w:val="center"/>
          </w:tcPr>
          <w:p w14:paraId="60968E40" w14:textId="77777777" w:rsidR="003B4BC9" w:rsidRDefault="003B4BC9" w:rsidP="00BE24A2">
            <w:pPr>
              <w:pStyle w:val="scriptNormal"/>
              <w:rPr>
                <w:color w:val="000000" w:themeColor="text1"/>
              </w:rPr>
            </w:pPr>
          </w:p>
        </w:tc>
        <w:tc>
          <w:tcPr>
            <w:tcW w:w="1881" w:type="pct"/>
            <w:vAlign w:val="center"/>
          </w:tcPr>
          <w:p w14:paraId="0ADC10AF" w14:textId="77777777" w:rsidR="003B4BC9" w:rsidRDefault="003B4BC9" w:rsidP="00176970">
            <w:pPr>
              <w:pStyle w:val="TabelleText"/>
              <w:spacing w:line="276" w:lineRule="auto"/>
              <w:rPr>
                <w:lang w:val="en-US"/>
              </w:rPr>
            </w:pPr>
            <w:r w:rsidRPr="00176970">
              <w:rPr>
                <w:lang w:val="en-US"/>
              </w:rPr>
              <w:t xml:space="preserve"> Play Audio</w:t>
            </w:r>
          </w:p>
        </w:tc>
        <w:tc>
          <w:tcPr>
            <w:tcW w:w="1867" w:type="pct"/>
            <w:vAlign w:val="center"/>
          </w:tcPr>
          <w:p w14:paraId="3778BE7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E300AF0" w14:textId="77777777" w:rsidR="003B4BC9" w:rsidRDefault="003B4BC9" w:rsidP="006E3D82">
            <w:pPr>
              <w:pStyle w:val="TabelleText"/>
              <w:numPr>
                <w:ilvl w:val="0"/>
                <w:numId w:val="20"/>
              </w:numPr>
              <w:spacing w:line="276" w:lineRule="auto"/>
              <w:ind w:left="220" w:hanging="140"/>
              <w:rPr>
                <w:lang w:val="en-US"/>
              </w:rPr>
            </w:pPr>
            <w:r w:rsidRPr="006E3D82">
              <w:rPr>
                <w:lang w:val="en-US"/>
              </w:rPr>
              <w:t xml:space="preserve"> Play Audio</w:t>
            </w:r>
          </w:p>
          <w:p w14:paraId="04207102" w14:textId="77777777" w:rsidR="003B4BC9" w:rsidRPr="003B4BC9" w:rsidRDefault="003B4BC9" w:rsidP="003B4BC9">
            <w:pPr>
              <w:rPr>
                <w:rFonts w:cs="Arial"/>
                <w:color w:val="7030A0"/>
                <w:sz w:val="16"/>
                <w:szCs w:val="14"/>
              </w:rPr>
            </w:pPr>
          </w:p>
        </w:tc>
      </w:tr>
      <w:tr w:rsidR="003B4BC9" w14:paraId="793337CB" w14:textId="77777777" w:rsidTr="001D18E6">
        <w:trPr>
          <w:cantSplit/>
          <w:trHeight w:val="454"/>
          <w:tblHeader/>
          <w:jc w:val="center"/>
        </w:trPr>
        <w:tc>
          <w:tcPr>
            <w:tcW w:w="1252" w:type="pct"/>
            <w:vMerge/>
            <w:vAlign w:val="center"/>
          </w:tcPr>
          <w:p w14:paraId="5C06DD52" w14:textId="77777777" w:rsidR="003B4BC9" w:rsidRDefault="003B4BC9" w:rsidP="00BE24A2">
            <w:pPr>
              <w:pStyle w:val="scriptNormal"/>
              <w:rPr>
                <w:color w:val="000000" w:themeColor="text1"/>
              </w:rPr>
            </w:pPr>
          </w:p>
        </w:tc>
        <w:tc>
          <w:tcPr>
            <w:tcW w:w="1881" w:type="pct"/>
            <w:vAlign w:val="center"/>
          </w:tcPr>
          <w:p w14:paraId="0E657D6A" w14:textId="77777777" w:rsidR="003B4BC9" w:rsidRDefault="003B4BC9" w:rsidP="00176970">
            <w:pPr>
              <w:pStyle w:val="TabelleText"/>
              <w:spacing w:line="276" w:lineRule="auto"/>
              <w:rPr>
                <w:lang w:val="en-US"/>
              </w:rPr>
            </w:pPr>
            <w:r w:rsidRPr="00176970">
              <w:rPr>
                <w:lang w:val="en-US"/>
              </w:rPr>
              <w:t>Check HMI Status</w:t>
            </w:r>
          </w:p>
        </w:tc>
        <w:tc>
          <w:tcPr>
            <w:tcW w:w="1867" w:type="pct"/>
            <w:vAlign w:val="center"/>
          </w:tcPr>
          <w:p w14:paraId="6689113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3655BCB"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HMI Status</w:t>
            </w:r>
          </w:p>
          <w:p w14:paraId="527F502A" w14:textId="77777777" w:rsidR="003B4BC9" w:rsidRPr="003B4BC9" w:rsidRDefault="003B4BC9" w:rsidP="003B4BC9">
            <w:pPr>
              <w:rPr>
                <w:rFonts w:cs="Arial"/>
                <w:color w:val="7030A0"/>
                <w:sz w:val="16"/>
                <w:szCs w:val="14"/>
              </w:rPr>
            </w:pPr>
          </w:p>
        </w:tc>
      </w:tr>
      <w:tr w:rsidR="003B4BC9" w14:paraId="1C04D422" w14:textId="77777777" w:rsidTr="001D18E6">
        <w:trPr>
          <w:gridAfter w:val="1"/>
          <w:wAfter w:w="3860" w:type="dxa"/>
          <w:cantSplit/>
          <w:trHeight w:val="454"/>
          <w:tblHeader/>
          <w:jc w:val="center"/>
        </w:trPr>
        <w:tc>
          <w:tcPr>
            <w:tcW w:w="1252" w:type="pct"/>
            <w:vMerge/>
            <w:vAlign w:val="center"/>
          </w:tcPr>
          <w:p w14:paraId="3CF04D19" w14:textId="77777777" w:rsidR="003B4BC9" w:rsidRDefault="003B4BC9" w:rsidP="00BE24A2">
            <w:pPr>
              <w:pStyle w:val="scriptNormal"/>
              <w:rPr>
                <w:color w:val="000000" w:themeColor="text1"/>
              </w:rPr>
            </w:pPr>
          </w:p>
        </w:tc>
        <w:tc>
          <w:tcPr>
            <w:tcW w:w="1881" w:type="pct"/>
            <w:vAlign w:val="center"/>
          </w:tcPr>
          <w:p w14:paraId="69CA96B7" w14:textId="77777777" w:rsidR="0027306C" w:rsidRDefault="0027306C"/>
        </w:tc>
      </w:tr>
      <w:tr w:rsidR="003B4BC9" w14:paraId="45565F98" w14:textId="77777777" w:rsidTr="001D18E6">
        <w:trPr>
          <w:cantSplit/>
          <w:trHeight w:val="454"/>
          <w:tblHeader/>
          <w:jc w:val="center"/>
        </w:trPr>
        <w:tc>
          <w:tcPr>
            <w:tcW w:w="1252" w:type="pct"/>
            <w:vMerge w:val="restart"/>
            <w:vAlign w:val="center"/>
          </w:tcPr>
          <w:p w14:paraId="004AD42D" w14:textId="77777777" w:rsidR="003B4BC9" w:rsidRPr="00BE24A2" w:rsidRDefault="003B4BC9" w:rsidP="00BE24A2">
            <w:pPr>
              <w:pStyle w:val="scriptNormal"/>
              <w:rPr>
                <w:color w:val="000000" w:themeColor="text1"/>
              </w:rPr>
            </w:pPr>
            <w:r>
              <w:rPr>
                <w:color w:val="000000" w:themeColor="text1"/>
              </w:rPr>
              <w:t>Phoenix Audio Controller</w:t>
            </w:r>
          </w:p>
        </w:tc>
        <w:tc>
          <w:tcPr>
            <w:tcW w:w="1881" w:type="pct"/>
            <w:vAlign w:val="center"/>
          </w:tcPr>
          <w:p w14:paraId="51BA8230" w14:textId="77777777" w:rsidR="003B4BC9" w:rsidRDefault="003B4BC9" w:rsidP="00176970">
            <w:pPr>
              <w:pStyle w:val="TabelleText"/>
              <w:spacing w:line="276" w:lineRule="auto"/>
              <w:rPr>
                <w:lang w:val="en-US"/>
              </w:rPr>
            </w:pPr>
            <w:r w:rsidRPr="00176970">
              <w:rPr>
                <w:lang w:val="en-US"/>
              </w:rPr>
              <w:t>Connect BT Audio</w:t>
            </w:r>
          </w:p>
        </w:tc>
        <w:tc>
          <w:tcPr>
            <w:tcW w:w="1867" w:type="pct"/>
            <w:vAlign w:val="center"/>
          </w:tcPr>
          <w:p w14:paraId="7B213BF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50724E3" w14:textId="77777777" w:rsidR="003B4BC9" w:rsidRDefault="003B4BC9" w:rsidP="006E3D82">
            <w:pPr>
              <w:pStyle w:val="TabelleText"/>
              <w:numPr>
                <w:ilvl w:val="0"/>
                <w:numId w:val="20"/>
              </w:numPr>
              <w:spacing w:line="276" w:lineRule="auto"/>
              <w:ind w:left="220" w:hanging="140"/>
              <w:rPr>
                <w:lang w:val="en-US"/>
              </w:rPr>
            </w:pPr>
            <w:r w:rsidRPr="006E3D82">
              <w:rPr>
                <w:lang w:val="en-US"/>
              </w:rPr>
              <w:t>Connect BT Audio</w:t>
            </w:r>
          </w:p>
          <w:p w14:paraId="3E1EF97F" w14:textId="77777777" w:rsidR="003B4BC9" w:rsidRPr="003B4BC9" w:rsidRDefault="003B4BC9" w:rsidP="003B4BC9">
            <w:pPr>
              <w:rPr>
                <w:rFonts w:cs="Arial"/>
                <w:color w:val="7030A0"/>
                <w:sz w:val="16"/>
                <w:szCs w:val="14"/>
              </w:rPr>
            </w:pPr>
          </w:p>
        </w:tc>
      </w:tr>
      <w:tr w:rsidR="003B4BC9" w14:paraId="4A20F86C" w14:textId="77777777" w:rsidTr="001D18E6">
        <w:trPr>
          <w:cantSplit/>
          <w:trHeight w:val="454"/>
          <w:tblHeader/>
          <w:jc w:val="center"/>
        </w:trPr>
        <w:tc>
          <w:tcPr>
            <w:tcW w:w="1252" w:type="pct"/>
            <w:vMerge/>
            <w:vAlign w:val="center"/>
          </w:tcPr>
          <w:p w14:paraId="1D9E179F" w14:textId="77777777" w:rsidR="003B4BC9" w:rsidRDefault="003B4BC9" w:rsidP="00BE24A2">
            <w:pPr>
              <w:pStyle w:val="scriptNormal"/>
              <w:rPr>
                <w:color w:val="000000" w:themeColor="text1"/>
              </w:rPr>
            </w:pPr>
          </w:p>
        </w:tc>
        <w:tc>
          <w:tcPr>
            <w:tcW w:w="1881" w:type="pct"/>
            <w:vAlign w:val="center"/>
          </w:tcPr>
          <w:p w14:paraId="54FCFA97" w14:textId="77777777" w:rsidR="003B4BC9" w:rsidRDefault="003B4BC9" w:rsidP="00176970">
            <w:pPr>
              <w:pStyle w:val="TabelleText"/>
              <w:spacing w:line="276" w:lineRule="auto"/>
              <w:rPr>
                <w:lang w:val="en-US"/>
              </w:rPr>
            </w:pPr>
            <w:r w:rsidRPr="00176970">
              <w:rPr>
                <w:lang w:val="en-US"/>
              </w:rPr>
              <w:t>Change Volume</w:t>
            </w:r>
          </w:p>
        </w:tc>
        <w:tc>
          <w:tcPr>
            <w:tcW w:w="1867" w:type="pct"/>
            <w:vAlign w:val="center"/>
          </w:tcPr>
          <w:p w14:paraId="082645C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F50A63C" w14:textId="77777777" w:rsidR="003B4BC9" w:rsidRDefault="003B4BC9" w:rsidP="006E3D82">
            <w:pPr>
              <w:pStyle w:val="TabelleText"/>
              <w:numPr>
                <w:ilvl w:val="0"/>
                <w:numId w:val="20"/>
              </w:numPr>
              <w:spacing w:line="276" w:lineRule="auto"/>
              <w:ind w:left="220" w:hanging="140"/>
              <w:rPr>
                <w:lang w:val="en-US"/>
              </w:rPr>
            </w:pPr>
            <w:r w:rsidRPr="006E3D82">
              <w:rPr>
                <w:lang w:val="en-US"/>
              </w:rPr>
              <w:t>Change Volume</w:t>
            </w:r>
          </w:p>
          <w:p w14:paraId="140620B2" w14:textId="77777777" w:rsidR="003B4BC9" w:rsidRPr="003B4BC9" w:rsidRDefault="003B4BC9" w:rsidP="003B4BC9">
            <w:pPr>
              <w:rPr>
                <w:rFonts w:cs="Arial"/>
                <w:color w:val="7030A0"/>
                <w:sz w:val="16"/>
                <w:szCs w:val="14"/>
              </w:rPr>
            </w:pPr>
          </w:p>
        </w:tc>
      </w:tr>
      <w:tr w:rsidR="003B4BC9" w14:paraId="7D1C9C41" w14:textId="77777777" w:rsidTr="001D18E6">
        <w:trPr>
          <w:cantSplit/>
          <w:trHeight w:val="454"/>
          <w:tblHeader/>
          <w:jc w:val="center"/>
        </w:trPr>
        <w:tc>
          <w:tcPr>
            <w:tcW w:w="1252" w:type="pct"/>
            <w:vMerge/>
            <w:vAlign w:val="center"/>
          </w:tcPr>
          <w:p w14:paraId="6DE72411" w14:textId="77777777" w:rsidR="003B4BC9" w:rsidRDefault="003B4BC9" w:rsidP="00BE24A2">
            <w:pPr>
              <w:pStyle w:val="scriptNormal"/>
              <w:rPr>
                <w:color w:val="000000" w:themeColor="text1"/>
              </w:rPr>
            </w:pPr>
          </w:p>
        </w:tc>
        <w:tc>
          <w:tcPr>
            <w:tcW w:w="1881" w:type="pct"/>
            <w:vAlign w:val="center"/>
          </w:tcPr>
          <w:p w14:paraId="575FA266" w14:textId="77777777" w:rsidR="003B4BC9" w:rsidRDefault="003B4BC9" w:rsidP="00176970">
            <w:pPr>
              <w:pStyle w:val="TabelleText"/>
              <w:spacing w:line="276" w:lineRule="auto"/>
              <w:rPr>
                <w:lang w:val="en-US"/>
              </w:rPr>
            </w:pPr>
            <w:r w:rsidRPr="00176970">
              <w:rPr>
                <w:lang w:val="en-US"/>
              </w:rPr>
              <w:t>Request Call</w:t>
            </w:r>
          </w:p>
        </w:tc>
        <w:tc>
          <w:tcPr>
            <w:tcW w:w="1867" w:type="pct"/>
            <w:vAlign w:val="center"/>
          </w:tcPr>
          <w:p w14:paraId="0AE6179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82300D3"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Call</w:t>
            </w:r>
          </w:p>
          <w:p w14:paraId="31E36EC0" w14:textId="77777777" w:rsidR="003B4BC9" w:rsidRPr="003B4BC9" w:rsidRDefault="003B4BC9" w:rsidP="003B4BC9">
            <w:pPr>
              <w:rPr>
                <w:rFonts w:cs="Arial"/>
                <w:color w:val="7030A0"/>
                <w:sz w:val="16"/>
                <w:szCs w:val="14"/>
              </w:rPr>
            </w:pPr>
          </w:p>
        </w:tc>
      </w:tr>
      <w:tr w:rsidR="003B4BC9" w14:paraId="7972F91B" w14:textId="77777777" w:rsidTr="001D18E6">
        <w:trPr>
          <w:cantSplit/>
          <w:trHeight w:val="454"/>
          <w:tblHeader/>
          <w:jc w:val="center"/>
        </w:trPr>
        <w:tc>
          <w:tcPr>
            <w:tcW w:w="1252" w:type="pct"/>
            <w:vMerge/>
            <w:vAlign w:val="center"/>
          </w:tcPr>
          <w:p w14:paraId="4DA36804" w14:textId="77777777" w:rsidR="003B4BC9" w:rsidRDefault="003B4BC9" w:rsidP="00BE24A2">
            <w:pPr>
              <w:pStyle w:val="scriptNormal"/>
              <w:rPr>
                <w:color w:val="000000" w:themeColor="text1"/>
              </w:rPr>
            </w:pPr>
          </w:p>
        </w:tc>
        <w:tc>
          <w:tcPr>
            <w:tcW w:w="1881" w:type="pct"/>
            <w:vAlign w:val="center"/>
          </w:tcPr>
          <w:p w14:paraId="10DA4BC8" w14:textId="77777777" w:rsidR="003B4BC9" w:rsidRDefault="003B4BC9" w:rsidP="00176970">
            <w:pPr>
              <w:pStyle w:val="TabelleText"/>
              <w:spacing w:line="276" w:lineRule="auto"/>
              <w:rPr>
                <w:lang w:val="en-US"/>
              </w:rPr>
            </w:pPr>
            <w:r w:rsidRPr="00176970">
              <w:rPr>
                <w:lang w:val="en-US"/>
              </w:rPr>
              <w:t>Check HMI Status</w:t>
            </w:r>
          </w:p>
        </w:tc>
        <w:tc>
          <w:tcPr>
            <w:tcW w:w="1867" w:type="pct"/>
            <w:vAlign w:val="center"/>
          </w:tcPr>
          <w:p w14:paraId="2199E17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76B79B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HMI Status</w:t>
            </w:r>
          </w:p>
          <w:p w14:paraId="6128E8AC" w14:textId="77777777" w:rsidR="003B4BC9" w:rsidRPr="003B4BC9" w:rsidRDefault="003B4BC9" w:rsidP="003B4BC9">
            <w:pPr>
              <w:rPr>
                <w:rFonts w:cs="Arial"/>
                <w:color w:val="7030A0"/>
                <w:sz w:val="16"/>
                <w:szCs w:val="14"/>
              </w:rPr>
            </w:pPr>
          </w:p>
        </w:tc>
      </w:tr>
      <w:tr w:rsidR="003B4BC9" w14:paraId="57E4CD78" w14:textId="77777777" w:rsidTr="001D18E6">
        <w:trPr>
          <w:cantSplit/>
          <w:trHeight w:val="454"/>
          <w:tblHeader/>
          <w:jc w:val="center"/>
        </w:trPr>
        <w:tc>
          <w:tcPr>
            <w:tcW w:w="1252" w:type="pct"/>
            <w:vMerge/>
            <w:vAlign w:val="center"/>
          </w:tcPr>
          <w:p w14:paraId="4ACB6CDB" w14:textId="77777777" w:rsidR="003B4BC9" w:rsidRDefault="003B4BC9" w:rsidP="00BE24A2">
            <w:pPr>
              <w:pStyle w:val="scriptNormal"/>
              <w:rPr>
                <w:color w:val="000000" w:themeColor="text1"/>
              </w:rPr>
            </w:pPr>
          </w:p>
        </w:tc>
        <w:tc>
          <w:tcPr>
            <w:tcW w:w="1881" w:type="pct"/>
            <w:vAlign w:val="center"/>
          </w:tcPr>
          <w:p w14:paraId="791BE4B2" w14:textId="77777777" w:rsidR="003B4BC9" w:rsidRDefault="003B4BC9" w:rsidP="00176970">
            <w:pPr>
              <w:pStyle w:val="TabelleText"/>
              <w:spacing w:line="276" w:lineRule="auto"/>
              <w:rPr>
                <w:lang w:val="en-US"/>
              </w:rPr>
            </w:pPr>
            <w:r w:rsidRPr="00176970">
              <w:rPr>
                <w:lang w:val="en-US"/>
              </w:rPr>
              <w:t>Update HMI Status</w:t>
            </w:r>
          </w:p>
        </w:tc>
        <w:tc>
          <w:tcPr>
            <w:tcW w:w="1867" w:type="pct"/>
            <w:vAlign w:val="center"/>
          </w:tcPr>
          <w:p w14:paraId="3E218A6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7C6A60C" w14:textId="77777777" w:rsidR="003B4BC9" w:rsidRDefault="003B4BC9" w:rsidP="006E3D82">
            <w:pPr>
              <w:pStyle w:val="TabelleText"/>
              <w:numPr>
                <w:ilvl w:val="0"/>
                <w:numId w:val="20"/>
              </w:numPr>
              <w:spacing w:line="276" w:lineRule="auto"/>
              <w:ind w:left="220" w:hanging="140"/>
              <w:rPr>
                <w:lang w:val="en-US"/>
              </w:rPr>
            </w:pPr>
            <w:r w:rsidRPr="006E3D82">
              <w:rPr>
                <w:lang w:val="en-US"/>
              </w:rPr>
              <w:t>Update HMI Status</w:t>
            </w:r>
          </w:p>
          <w:p w14:paraId="0ADCE90A" w14:textId="77777777" w:rsidR="003B4BC9" w:rsidRPr="003B4BC9" w:rsidRDefault="003B4BC9" w:rsidP="003B4BC9">
            <w:pPr>
              <w:rPr>
                <w:rFonts w:cs="Arial"/>
                <w:color w:val="7030A0"/>
                <w:sz w:val="16"/>
                <w:szCs w:val="14"/>
              </w:rPr>
            </w:pPr>
          </w:p>
        </w:tc>
      </w:tr>
      <w:tr w:rsidR="003B4BC9" w14:paraId="713AD76D" w14:textId="77777777" w:rsidTr="001D18E6">
        <w:trPr>
          <w:gridAfter w:val="1"/>
          <w:wAfter w:w="3860" w:type="dxa"/>
          <w:cantSplit/>
          <w:trHeight w:val="454"/>
          <w:tblHeader/>
          <w:jc w:val="center"/>
        </w:trPr>
        <w:tc>
          <w:tcPr>
            <w:tcW w:w="1252" w:type="pct"/>
            <w:vMerge/>
            <w:vAlign w:val="center"/>
          </w:tcPr>
          <w:p w14:paraId="7FAB4E34" w14:textId="77777777" w:rsidR="003B4BC9" w:rsidRDefault="003B4BC9" w:rsidP="00BE24A2">
            <w:pPr>
              <w:pStyle w:val="scriptNormal"/>
              <w:rPr>
                <w:color w:val="000000" w:themeColor="text1"/>
              </w:rPr>
            </w:pPr>
          </w:p>
        </w:tc>
        <w:tc>
          <w:tcPr>
            <w:tcW w:w="1881" w:type="pct"/>
            <w:vAlign w:val="center"/>
          </w:tcPr>
          <w:p w14:paraId="69E42A62" w14:textId="77777777" w:rsidR="0027306C" w:rsidRDefault="0027306C"/>
        </w:tc>
      </w:tr>
      <w:tr w:rsidR="003B4BC9" w14:paraId="3B17CE03" w14:textId="77777777" w:rsidTr="001D18E6">
        <w:trPr>
          <w:cantSplit/>
          <w:trHeight w:val="454"/>
          <w:tblHeader/>
          <w:jc w:val="center"/>
        </w:trPr>
        <w:tc>
          <w:tcPr>
            <w:tcW w:w="1252" w:type="pct"/>
            <w:vMerge w:val="restart"/>
            <w:vAlign w:val="center"/>
          </w:tcPr>
          <w:p w14:paraId="79676B07" w14:textId="77777777" w:rsidR="003B4BC9" w:rsidRPr="00BE24A2" w:rsidRDefault="003B4BC9" w:rsidP="00BE24A2">
            <w:pPr>
              <w:pStyle w:val="scriptNormal"/>
              <w:rPr>
                <w:color w:val="000000" w:themeColor="text1"/>
              </w:rPr>
            </w:pPr>
            <w:r>
              <w:rPr>
                <w:color w:val="000000" w:themeColor="text1"/>
              </w:rPr>
              <w:t>Phoenix Domain Controller</w:t>
            </w:r>
          </w:p>
        </w:tc>
        <w:tc>
          <w:tcPr>
            <w:tcW w:w="1881" w:type="pct"/>
            <w:vAlign w:val="center"/>
          </w:tcPr>
          <w:p w14:paraId="0F81E441" w14:textId="77777777" w:rsidR="003B4BC9" w:rsidRDefault="003B4BC9" w:rsidP="00176970">
            <w:pPr>
              <w:pStyle w:val="TabelleText"/>
              <w:spacing w:line="276" w:lineRule="auto"/>
              <w:rPr>
                <w:lang w:val="en-US"/>
              </w:rPr>
            </w:pPr>
            <w:r w:rsidRPr="00176970">
              <w:rPr>
                <w:lang w:val="en-US"/>
              </w:rPr>
              <w:t>Request Audio Share Response</w:t>
            </w:r>
          </w:p>
        </w:tc>
        <w:tc>
          <w:tcPr>
            <w:tcW w:w="1867" w:type="pct"/>
            <w:vAlign w:val="center"/>
          </w:tcPr>
          <w:p w14:paraId="051E5D1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8E52BA4"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Audio Share Response</w:t>
            </w:r>
          </w:p>
          <w:p w14:paraId="0AC823F3" w14:textId="77777777" w:rsidR="003B4BC9" w:rsidRPr="003B4BC9" w:rsidRDefault="003B4BC9" w:rsidP="003B4BC9">
            <w:pPr>
              <w:rPr>
                <w:rFonts w:cs="Arial"/>
                <w:color w:val="7030A0"/>
                <w:sz w:val="16"/>
                <w:szCs w:val="14"/>
              </w:rPr>
            </w:pPr>
          </w:p>
        </w:tc>
      </w:tr>
      <w:tr w:rsidR="003B4BC9" w14:paraId="5CFD1131" w14:textId="77777777" w:rsidTr="001D18E6">
        <w:trPr>
          <w:cantSplit/>
          <w:trHeight w:val="454"/>
          <w:tblHeader/>
          <w:jc w:val="center"/>
        </w:trPr>
        <w:tc>
          <w:tcPr>
            <w:tcW w:w="1252" w:type="pct"/>
            <w:vMerge/>
            <w:vAlign w:val="center"/>
          </w:tcPr>
          <w:p w14:paraId="1B470D6D" w14:textId="77777777" w:rsidR="003B4BC9" w:rsidRDefault="003B4BC9" w:rsidP="00BE24A2">
            <w:pPr>
              <w:pStyle w:val="scriptNormal"/>
              <w:rPr>
                <w:color w:val="000000" w:themeColor="text1"/>
              </w:rPr>
            </w:pPr>
          </w:p>
        </w:tc>
        <w:tc>
          <w:tcPr>
            <w:tcW w:w="1881" w:type="pct"/>
            <w:vAlign w:val="center"/>
          </w:tcPr>
          <w:p w14:paraId="0FDADB41" w14:textId="77777777" w:rsidR="003B4BC9" w:rsidRDefault="003B4BC9" w:rsidP="00176970">
            <w:pPr>
              <w:pStyle w:val="TabelleText"/>
              <w:spacing w:line="276" w:lineRule="auto"/>
              <w:rPr>
                <w:lang w:val="en-US"/>
              </w:rPr>
            </w:pPr>
            <w:r w:rsidRPr="00176970">
              <w:rPr>
                <w:lang w:val="en-US"/>
              </w:rPr>
              <w:t>Request Share</w:t>
            </w:r>
          </w:p>
        </w:tc>
        <w:tc>
          <w:tcPr>
            <w:tcW w:w="1867" w:type="pct"/>
            <w:vAlign w:val="center"/>
          </w:tcPr>
          <w:p w14:paraId="5A19F91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176F00E"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Share</w:t>
            </w:r>
          </w:p>
          <w:p w14:paraId="3AE4221A" w14:textId="77777777" w:rsidR="003B4BC9" w:rsidRPr="003B4BC9" w:rsidRDefault="003B4BC9" w:rsidP="003B4BC9">
            <w:pPr>
              <w:rPr>
                <w:rFonts w:cs="Arial"/>
                <w:color w:val="7030A0"/>
                <w:sz w:val="16"/>
                <w:szCs w:val="14"/>
              </w:rPr>
            </w:pPr>
          </w:p>
        </w:tc>
      </w:tr>
      <w:tr w:rsidR="003B4BC9" w14:paraId="38D479CA" w14:textId="77777777" w:rsidTr="001D18E6">
        <w:trPr>
          <w:cantSplit/>
          <w:trHeight w:val="454"/>
          <w:tblHeader/>
          <w:jc w:val="center"/>
        </w:trPr>
        <w:tc>
          <w:tcPr>
            <w:tcW w:w="1252" w:type="pct"/>
            <w:vMerge/>
            <w:vAlign w:val="center"/>
          </w:tcPr>
          <w:p w14:paraId="73896528" w14:textId="77777777" w:rsidR="003B4BC9" w:rsidRDefault="003B4BC9" w:rsidP="00BE24A2">
            <w:pPr>
              <w:pStyle w:val="scriptNormal"/>
              <w:rPr>
                <w:color w:val="000000" w:themeColor="text1"/>
              </w:rPr>
            </w:pPr>
          </w:p>
        </w:tc>
        <w:tc>
          <w:tcPr>
            <w:tcW w:w="1881" w:type="pct"/>
            <w:vAlign w:val="center"/>
          </w:tcPr>
          <w:p w14:paraId="78FA9FFF" w14:textId="77777777" w:rsidR="003B4BC9" w:rsidRDefault="003B4BC9" w:rsidP="00176970">
            <w:pPr>
              <w:pStyle w:val="TabelleText"/>
              <w:spacing w:line="276" w:lineRule="auto"/>
              <w:rPr>
                <w:lang w:val="en-US"/>
              </w:rPr>
            </w:pPr>
            <w:r w:rsidRPr="00176970">
              <w:rPr>
                <w:lang w:val="en-US"/>
              </w:rPr>
              <w:t>Request BT Status Change</w:t>
            </w:r>
          </w:p>
        </w:tc>
        <w:tc>
          <w:tcPr>
            <w:tcW w:w="1867" w:type="pct"/>
            <w:vAlign w:val="center"/>
          </w:tcPr>
          <w:p w14:paraId="41D8EC3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9EA5664"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BT Status Change</w:t>
            </w:r>
          </w:p>
          <w:p w14:paraId="6E010973" w14:textId="77777777" w:rsidR="003B4BC9" w:rsidRPr="003B4BC9" w:rsidRDefault="003B4BC9" w:rsidP="003B4BC9">
            <w:pPr>
              <w:rPr>
                <w:rFonts w:cs="Arial"/>
                <w:color w:val="7030A0"/>
                <w:sz w:val="16"/>
                <w:szCs w:val="14"/>
              </w:rPr>
            </w:pPr>
          </w:p>
        </w:tc>
      </w:tr>
      <w:tr w:rsidR="003B4BC9" w14:paraId="0864C4D7" w14:textId="77777777" w:rsidTr="001D18E6">
        <w:trPr>
          <w:cantSplit/>
          <w:trHeight w:val="454"/>
          <w:tblHeader/>
          <w:jc w:val="center"/>
        </w:trPr>
        <w:tc>
          <w:tcPr>
            <w:tcW w:w="1252" w:type="pct"/>
            <w:vMerge/>
            <w:vAlign w:val="center"/>
          </w:tcPr>
          <w:p w14:paraId="4A50FB58" w14:textId="77777777" w:rsidR="003B4BC9" w:rsidRDefault="003B4BC9" w:rsidP="00BE24A2">
            <w:pPr>
              <w:pStyle w:val="scriptNormal"/>
              <w:rPr>
                <w:color w:val="000000" w:themeColor="text1"/>
              </w:rPr>
            </w:pPr>
          </w:p>
        </w:tc>
        <w:tc>
          <w:tcPr>
            <w:tcW w:w="1881" w:type="pct"/>
            <w:vAlign w:val="center"/>
          </w:tcPr>
          <w:p w14:paraId="1FC74B51" w14:textId="77777777" w:rsidR="003B4BC9" w:rsidRDefault="003B4BC9" w:rsidP="00176970">
            <w:pPr>
              <w:pStyle w:val="TabelleText"/>
              <w:spacing w:line="276" w:lineRule="auto"/>
              <w:rPr>
                <w:lang w:val="en-US"/>
              </w:rPr>
            </w:pPr>
            <w:r w:rsidRPr="00176970">
              <w:rPr>
                <w:lang w:val="en-US"/>
              </w:rPr>
              <w:t>Request Zone Lock Out Status Change</w:t>
            </w:r>
          </w:p>
        </w:tc>
        <w:tc>
          <w:tcPr>
            <w:tcW w:w="1867" w:type="pct"/>
            <w:vAlign w:val="center"/>
          </w:tcPr>
          <w:p w14:paraId="3BA12EE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1922565"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Zone Lock Out Status Change</w:t>
            </w:r>
          </w:p>
          <w:p w14:paraId="4EB171BA" w14:textId="77777777" w:rsidR="003B4BC9" w:rsidRPr="003B4BC9" w:rsidRDefault="003B4BC9" w:rsidP="003B4BC9">
            <w:pPr>
              <w:rPr>
                <w:rFonts w:cs="Arial"/>
                <w:color w:val="7030A0"/>
                <w:sz w:val="16"/>
                <w:szCs w:val="14"/>
              </w:rPr>
            </w:pPr>
          </w:p>
        </w:tc>
      </w:tr>
      <w:tr w:rsidR="003B4BC9" w14:paraId="06B8F542" w14:textId="77777777" w:rsidTr="001D18E6">
        <w:trPr>
          <w:cantSplit/>
          <w:trHeight w:val="454"/>
          <w:tblHeader/>
          <w:jc w:val="center"/>
        </w:trPr>
        <w:tc>
          <w:tcPr>
            <w:tcW w:w="1252" w:type="pct"/>
            <w:vMerge/>
            <w:vAlign w:val="center"/>
          </w:tcPr>
          <w:p w14:paraId="1CE01E89" w14:textId="77777777" w:rsidR="003B4BC9" w:rsidRDefault="003B4BC9" w:rsidP="00BE24A2">
            <w:pPr>
              <w:pStyle w:val="scriptNormal"/>
              <w:rPr>
                <w:color w:val="000000" w:themeColor="text1"/>
              </w:rPr>
            </w:pPr>
          </w:p>
        </w:tc>
        <w:tc>
          <w:tcPr>
            <w:tcW w:w="1881" w:type="pct"/>
            <w:vAlign w:val="center"/>
          </w:tcPr>
          <w:p w14:paraId="5D002A9C" w14:textId="77777777" w:rsidR="003B4BC9" w:rsidRDefault="003B4BC9" w:rsidP="00176970">
            <w:pPr>
              <w:pStyle w:val="TabelleText"/>
              <w:spacing w:line="276" w:lineRule="auto"/>
              <w:rPr>
                <w:lang w:val="en-US"/>
              </w:rPr>
            </w:pPr>
            <w:r w:rsidRPr="00176970">
              <w:rPr>
                <w:lang w:val="en-US"/>
              </w:rPr>
              <w:t>Request DND Status Change</w:t>
            </w:r>
          </w:p>
        </w:tc>
        <w:tc>
          <w:tcPr>
            <w:tcW w:w="1867" w:type="pct"/>
            <w:vAlign w:val="center"/>
          </w:tcPr>
          <w:p w14:paraId="6A6F8F6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4DCDEAC"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DND Status Change</w:t>
            </w:r>
          </w:p>
          <w:p w14:paraId="3857432D" w14:textId="77777777" w:rsidR="003B4BC9" w:rsidRPr="003B4BC9" w:rsidRDefault="003B4BC9" w:rsidP="003B4BC9">
            <w:pPr>
              <w:rPr>
                <w:rFonts w:cs="Arial"/>
                <w:color w:val="7030A0"/>
                <w:sz w:val="16"/>
                <w:szCs w:val="14"/>
              </w:rPr>
            </w:pPr>
          </w:p>
        </w:tc>
      </w:tr>
      <w:tr w:rsidR="003B4BC9" w14:paraId="505C4D7F" w14:textId="77777777" w:rsidTr="001D18E6">
        <w:trPr>
          <w:cantSplit/>
          <w:trHeight w:val="454"/>
          <w:tblHeader/>
          <w:jc w:val="center"/>
        </w:trPr>
        <w:tc>
          <w:tcPr>
            <w:tcW w:w="1252" w:type="pct"/>
            <w:vMerge/>
            <w:vAlign w:val="center"/>
          </w:tcPr>
          <w:p w14:paraId="00A5ABA3" w14:textId="77777777" w:rsidR="003B4BC9" w:rsidRDefault="003B4BC9" w:rsidP="00BE24A2">
            <w:pPr>
              <w:pStyle w:val="scriptNormal"/>
              <w:rPr>
                <w:color w:val="000000" w:themeColor="text1"/>
              </w:rPr>
            </w:pPr>
          </w:p>
        </w:tc>
        <w:tc>
          <w:tcPr>
            <w:tcW w:w="1881" w:type="pct"/>
            <w:vAlign w:val="center"/>
          </w:tcPr>
          <w:p w14:paraId="6EB64AB4" w14:textId="77777777" w:rsidR="003B4BC9" w:rsidRDefault="003B4BC9" w:rsidP="00176970">
            <w:pPr>
              <w:pStyle w:val="TabelleText"/>
              <w:spacing w:line="276" w:lineRule="auto"/>
              <w:rPr>
                <w:lang w:val="en-US"/>
              </w:rPr>
            </w:pPr>
            <w:r w:rsidRPr="00176970">
              <w:rPr>
                <w:lang w:val="en-US"/>
              </w:rPr>
              <w:t>Request Volume Change</w:t>
            </w:r>
          </w:p>
        </w:tc>
        <w:tc>
          <w:tcPr>
            <w:tcW w:w="1867" w:type="pct"/>
            <w:vAlign w:val="center"/>
          </w:tcPr>
          <w:p w14:paraId="625CC7F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C701564"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Volume Change</w:t>
            </w:r>
          </w:p>
          <w:p w14:paraId="12F15BD2" w14:textId="77777777" w:rsidR="003B4BC9" w:rsidRPr="003B4BC9" w:rsidRDefault="003B4BC9" w:rsidP="003B4BC9">
            <w:pPr>
              <w:rPr>
                <w:rFonts w:cs="Arial"/>
                <w:color w:val="7030A0"/>
                <w:sz w:val="16"/>
                <w:szCs w:val="14"/>
              </w:rPr>
            </w:pPr>
          </w:p>
        </w:tc>
      </w:tr>
      <w:tr w:rsidR="003B4BC9" w14:paraId="44BAF440" w14:textId="77777777" w:rsidTr="001D18E6">
        <w:trPr>
          <w:cantSplit/>
          <w:trHeight w:val="454"/>
          <w:tblHeader/>
          <w:jc w:val="center"/>
        </w:trPr>
        <w:tc>
          <w:tcPr>
            <w:tcW w:w="1252" w:type="pct"/>
            <w:vMerge/>
            <w:vAlign w:val="center"/>
          </w:tcPr>
          <w:p w14:paraId="0015E28C" w14:textId="77777777" w:rsidR="003B4BC9" w:rsidRDefault="003B4BC9" w:rsidP="00BE24A2">
            <w:pPr>
              <w:pStyle w:val="scriptNormal"/>
              <w:rPr>
                <w:color w:val="000000" w:themeColor="text1"/>
              </w:rPr>
            </w:pPr>
          </w:p>
        </w:tc>
        <w:tc>
          <w:tcPr>
            <w:tcW w:w="1881" w:type="pct"/>
            <w:vAlign w:val="center"/>
          </w:tcPr>
          <w:p w14:paraId="62A0CD6E" w14:textId="77777777" w:rsidR="003B4BC9" w:rsidRDefault="003B4BC9" w:rsidP="00176970">
            <w:pPr>
              <w:pStyle w:val="TabelleText"/>
              <w:spacing w:line="276" w:lineRule="auto"/>
              <w:rPr>
                <w:lang w:val="en-US"/>
              </w:rPr>
            </w:pPr>
            <w:r w:rsidRPr="00176970">
              <w:rPr>
                <w:lang w:val="en-US"/>
              </w:rPr>
              <w:t>Request Source Change</w:t>
            </w:r>
          </w:p>
        </w:tc>
        <w:tc>
          <w:tcPr>
            <w:tcW w:w="1867" w:type="pct"/>
            <w:vAlign w:val="center"/>
          </w:tcPr>
          <w:p w14:paraId="4DF5D41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AD78499"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Source Change</w:t>
            </w:r>
          </w:p>
          <w:p w14:paraId="6906CB87" w14:textId="77777777" w:rsidR="003B4BC9" w:rsidRPr="003B4BC9" w:rsidRDefault="003B4BC9" w:rsidP="003B4BC9">
            <w:pPr>
              <w:rPr>
                <w:rFonts w:cs="Arial"/>
                <w:color w:val="7030A0"/>
                <w:sz w:val="16"/>
                <w:szCs w:val="14"/>
              </w:rPr>
            </w:pPr>
          </w:p>
        </w:tc>
      </w:tr>
      <w:tr w:rsidR="003B4BC9" w14:paraId="0DAA7BEA" w14:textId="77777777" w:rsidTr="001D18E6">
        <w:trPr>
          <w:cantSplit/>
          <w:trHeight w:val="454"/>
          <w:tblHeader/>
          <w:jc w:val="center"/>
        </w:trPr>
        <w:tc>
          <w:tcPr>
            <w:tcW w:w="1252" w:type="pct"/>
            <w:vMerge/>
            <w:vAlign w:val="center"/>
          </w:tcPr>
          <w:p w14:paraId="53391EE7" w14:textId="77777777" w:rsidR="003B4BC9" w:rsidRDefault="003B4BC9" w:rsidP="00BE24A2">
            <w:pPr>
              <w:pStyle w:val="scriptNormal"/>
              <w:rPr>
                <w:color w:val="000000" w:themeColor="text1"/>
              </w:rPr>
            </w:pPr>
          </w:p>
        </w:tc>
        <w:tc>
          <w:tcPr>
            <w:tcW w:w="1881" w:type="pct"/>
            <w:vAlign w:val="center"/>
          </w:tcPr>
          <w:p w14:paraId="51637416" w14:textId="77777777" w:rsidR="003B4BC9" w:rsidRDefault="003B4BC9" w:rsidP="00176970">
            <w:pPr>
              <w:pStyle w:val="TabelleText"/>
              <w:spacing w:line="276" w:lineRule="auto"/>
              <w:rPr>
                <w:lang w:val="en-US"/>
              </w:rPr>
            </w:pPr>
            <w:r w:rsidRPr="00176970">
              <w:rPr>
                <w:lang w:val="en-US"/>
              </w:rPr>
              <w:t>Request Sound Mode Change</w:t>
            </w:r>
          </w:p>
        </w:tc>
        <w:tc>
          <w:tcPr>
            <w:tcW w:w="1867" w:type="pct"/>
            <w:vAlign w:val="center"/>
          </w:tcPr>
          <w:p w14:paraId="6F69469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4C6A79D"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Sound Mode Change</w:t>
            </w:r>
          </w:p>
          <w:p w14:paraId="4418FCE3" w14:textId="77777777" w:rsidR="003B4BC9" w:rsidRPr="003B4BC9" w:rsidRDefault="003B4BC9" w:rsidP="003B4BC9">
            <w:pPr>
              <w:rPr>
                <w:rFonts w:cs="Arial"/>
                <w:color w:val="7030A0"/>
                <w:sz w:val="16"/>
                <w:szCs w:val="14"/>
              </w:rPr>
            </w:pPr>
          </w:p>
        </w:tc>
      </w:tr>
      <w:tr w:rsidR="003B4BC9" w14:paraId="44AF980D" w14:textId="77777777" w:rsidTr="001D18E6">
        <w:trPr>
          <w:cantSplit/>
          <w:trHeight w:val="454"/>
          <w:tblHeader/>
          <w:jc w:val="center"/>
        </w:trPr>
        <w:tc>
          <w:tcPr>
            <w:tcW w:w="1252" w:type="pct"/>
            <w:vMerge/>
            <w:vAlign w:val="center"/>
          </w:tcPr>
          <w:p w14:paraId="6060859D" w14:textId="77777777" w:rsidR="003B4BC9" w:rsidRDefault="003B4BC9" w:rsidP="00BE24A2">
            <w:pPr>
              <w:pStyle w:val="scriptNormal"/>
              <w:rPr>
                <w:color w:val="000000" w:themeColor="text1"/>
              </w:rPr>
            </w:pPr>
          </w:p>
        </w:tc>
        <w:tc>
          <w:tcPr>
            <w:tcW w:w="1881" w:type="pct"/>
            <w:vAlign w:val="center"/>
          </w:tcPr>
          <w:p w14:paraId="71F2CE6B" w14:textId="77777777" w:rsidR="003B4BC9" w:rsidRDefault="003B4BC9" w:rsidP="00176970">
            <w:pPr>
              <w:pStyle w:val="TabelleText"/>
              <w:spacing w:line="276" w:lineRule="auto"/>
              <w:rPr>
                <w:lang w:val="en-US"/>
              </w:rPr>
            </w:pPr>
            <w:r w:rsidRPr="00176970">
              <w:rPr>
                <w:lang w:val="en-US"/>
              </w:rPr>
              <w:t>Request Call</w:t>
            </w:r>
          </w:p>
        </w:tc>
        <w:tc>
          <w:tcPr>
            <w:tcW w:w="1867" w:type="pct"/>
            <w:vAlign w:val="center"/>
          </w:tcPr>
          <w:p w14:paraId="0AE5DEC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FA02E2B"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Call</w:t>
            </w:r>
          </w:p>
          <w:p w14:paraId="2F17F21A" w14:textId="77777777" w:rsidR="003B4BC9" w:rsidRPr="003B4BC9" w:rsidRDefault="003B4BC9" w:rsidP="003B4BC9">
            <w:pPr>
              <w:rPr>
                <w:rFonts w:cs="Arial"/>
                <w:color w:val="7030A0"/>
                <w:sz w:val="16"/>
                <w:szCs w:val="14"/>
              </w:rPr>
            </w:pPr>
          </w:p>
        </w:tc>
      </w:tr>
      <w:tr w:rsidR="003B4BC9" w14:paraId="24CE3CDA" w14:textId="77777777" w:rsidTr="001D18E6">
        <w:trPr>
          <w:cantSplit/>
          <w:trHeight w:val="454"/>
          <w:tblHeader/>
          <w:jc w:val="center"/>
        </w:trPr>
        <w:tc>
          <w:tcPr>
            <w:tcW w:w="1252" w:type="pct"/>
            <w:vMerge/>
            <w:vAlign w:val="center"/>
          </w:tcPr>
          <w:p w14:paraId="1F6904F0" w14:textId="77777777" w:rsidR="003B4BC9" w:rsidRDefault="003B4BC9" w:rsidP="00BE24A2">
            <w:pPr>
              <w:pStyle w:val="scriptNormal"/>
              <w:rPr>
                <w:color w:val="000000" w:themeColor="text1"/>
              </w:rPr>
            </w:pPr>
          </w:p>
        </w:tc>
        <w:tc>
          <w:tcPr>
            <w:tcW w:w="1881" w:type="pct"/>
            <w:vAlign w:val="center"/>
          </w:tcPr>
          <w:p w14:paraId="1AEF3957" w14:textId="77777777" w:rsidR="003B4BC9" w:rsidRDefault="003B4BC9" w:rsidP="00176970">
            <w:pPr>
              <w:pStyle w:val="TabelleText"/>
              <w:spacing w:line="276" w:lineRule="auto"/>
              <w:rPr>
                <w:lang w:val="en-US"/>
              </w:rPr>
            </w:pPr>
            <w:r w:rsidRPr="00176970">
              <w:rPr>
                <w:lang w:val="en-US"/>
              </w:rPr>
              <w:t>Request CA Status Change</w:t>
            </w:r>
          </w:p>
        </w:tc>
        <w:tc>
          <w:tcPr>
            <w:tcW w:w="1867" w:type="pct"/>
            <w:vAlign w:val="center"/>
          </w:tcPr>
          <w:p w14:paraId="6677836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1F8636E"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CA Status Change</w:t>
            </w:r>
          </w:p>
          <w:p w14:paraId="010B2D1C" w14:textId="77777777" w:rsidR="003B4BC9" w:rsidRPr="003B4BC9" w:rsidRDefault="003B4BC9" w:rsidP="003B4BC9">
            <w:pPr>
              <w:rPr>
                <w:rFonts w:cs="Arial"/>
                <w:color w:val="7030A0"/>
                <w:sz w:val="16"/>
                <w:szCs w:val="14"/>
              </w:rPr>
            </w:pPr>
          </w:p>
        </w:tc>
      </w:tr>
      <w:tr w:rsidR="003B4BC9" w14:paraId="1A9C95D4" w14:textId="77777777" w:rsidTr="001D18E6">
        <w:trPr>
          <w:cantSplit/>
          <w:trHeight w:val="454"/>
          <w:tblHeader/>
          <w:jc w:val="center"/>
        </w:trPr>
        <w:tc>
          <w:tcPr>
            <w:tcW w:w="1252" w:type="pct"/>
            <w:vMerge/>
            <w:vAlign w:val="center"/>
          </w:tcPr>
          <w:p w14:paraId="17013B16" w14:textId="77777777" w:rsidR="003B4BC9" w:rsidRDefault="003B4BC9" w:rsidP="00BE24A2">
            <w:pPr>
              <w:pStyle w:val="scriptNormal"/>
              <w:rPr>
                <w:color w:val="000000" w:themeColor="text1"/>
              </w:rPr>
            </w:pPr>
          </w:p>
        </w:tc>
        <w:tc>
          <w:tcPr>
            <w:tcW w:w="1881" w:type="pct"/>
            <w:vAlign w:val="center"/>
          </w:tcPr>
          <w:p w14:paraId="25446956" w14:textId="77777777" w:rsidR="003B4BC9" w:rsidRDefault="003B4BC9" w:rsidP="00176970">
            <w:pPr>
              <w:pStyle w:val="TabelleText"/>
              <w:spacing w:line="276" w:lineRule="auto"/>
              <w:rPr>
                <w:lang w:val="en-US"/>
              </w:rPr>
            </w:pPr>
            <w:r w:rsidRPr="00176970">
              <w:rPr>
                <w:lang w:val="en-US"/>
              </w:rPr>
              <w:t>Request ICC Status Change ON/OFF</w:t>
            </w:r>
          </w:p>
        </w:tc>
        <w:tc>
          <w:tcPr>
            <w:tcW w:w="1867" w:type="pct"/>
            <w:vAlign w:val="center"/>
          </w:tcPr>
          <w:p w14:paraId="4C89DC2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FCE8B95" w14:textId="77777777" w:rsidR="003B4BC9" w:rsidRDefault="003B4BC9" w:rsidP="006E3D82">
            <w:pPr>
              <w:pStyle w:val="TabelleText"/>
              <w:numPr>
                <w:ilvl w:val="0"/>
                <w:numId w:val="20"/>
              </w:numPr>
              <w:spacing w:line="276" w:lineRule="auto"/>
              <w:ind w:left="220" w:hanging="140"/>
              <w:rPr>
                <w:lang w:val="en-US"/>
              </w:rPr>
            </w:pPr>
            <w:r w:rsidRPr="006E3D82">
              <w:rPr>
                <w:lang w:val="en-US"/>
              </w:rPr>
              <w:t>Request ICC Status Change ON/OFF</w:t>
            </w:r>
          </w:p>
          <w:p w14:paraId="11CDAE18" w14:textId="77777777" w:rsidR="003B4BC9" w:rsidRPr="003B4BC9" w:rsidRDefault="003B4BC9" w:rsidP="003B4BC9">
            <w:pPr>
              <w:rPr>
                <w:rFonts w:cs="Arial"/>
                <w:color w:val="7030A0"/>
                <w:sz w:val="16"/>
                <w:szCs w:val="14"/>
              </w:rPr>
            </w:pPr>
          </w:p>
        </w:tc>
      </w:tr>
      <w:tr w:rsidR="003B4BC9" w14:paraId="2842EBB4" w14:textId="77777777" w:rsidTr="001D18E6">
        <w:trPr>
          <w:gridAfter w:val="1"/>
          <w:wAfter w:w="3860" w:type="dxa"/>
          <w:cantSplit/>
          <w:trHeight w:val="454"/>
          <w:tblHeader/>
          <w:jc w:val="center"/>
        </w:trPr>
        <w:tc>
          <w:tcPr>
            <w:tcW w:w="1252" w:type="pct"/>
            <w:vMerge/>
            <w:vAlign w:val="center"/>
          </w:tcPr>
          <w:p w14:paraId="042CA7F5" w14:textId="77777777" w:rsidR="003B4BC9" w:rsidRDefault="003B4BC9" w:rsidP="00BE24A2">
            <w:pPr>
              <w:pStyle w:val="scriptNormal"/>
              <w:rPr>
                <w:color w:val="000000" w:themeColor="text1"/>
              </w:rPr>
            </w:pPr>
          </w:p>
        </w:tc>
        <w:tc>
          <w:tcPr>
            <w:tcW w:w="1881" w:type="pct"/>
            <w:vAlign w:val="center"/>
          </w:tcPr>
          <w:p w14:paraId="40340F7C" w14:textId="77777777" w:rsidR="0027306C" w:rsidRDefault="0027306C"/>
        </w:tc>
      </w:tr>
    </w:tbl>
    <w:p w14:paraId="2A592232" w14:textId="77777777" w:rsidR="00072314" w:rsidRDefault="00E443A9" w:rsidP="00072314">
      <w:pPr>
        <w:pStyle w:val="Caption"/>
      </w:pPr>
      <w:bookmarkStart w:id="61" w:name="_Ref10186171"/>
      <w:bookmarkStart w:id="62"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r w:rsidRPr="00702453">
        <w:t xml:space="preserve">: </w:t>
      </w:r>
      <w:bookmarkStart w:id="63" w:name="_Ref10186287"/>
      <w:r w:rsidR="00072314">
        <w:t>Function Allocation Table</w:t>
      </w:r>
      <w:bookmarkEnd w:id="61"/>
      <w:bookmarkEnd w:id="63"/>
      <w:r w:rsidR="00072314">
        <w:t xml:space="preserve"> (Basic)</w:t>
      </w:r>
      <w:bookmarkEnd w:id="62"/>
    </w:p>
    <w:p w14:paraId="3881AEC8" w14:textId="77777777" w:rsidR="00072314" w:rsidRPr="000E3FCD" w:rsidRDefault="00072314" w:rsidP="00072314"/>
    <w:p w14:paraId="69DD9574" w14:textId="77777777" w:rsidR="00072314" w:rsidRPr="00C60197" w:rsidRDefault="00072314" w:rsidP="00072314"/>
    <w:p w14:paraId="74BB7AE0" w14:textId="77777777" w:rsidR="00072314" w:rsidRPr="00C60197" w:rsidRDefault="00072314" w:rsidP="00072314"/>
    <w:p w14:paraId="01069245" w14:textId="77777777" w:rsidR="00072314" w:rsidRDefault="00072314" w:rsidP="00072314">
      <w:pPr>
        <w:pStyle w:val="Heading1"/>
        <w:tabs>
          <w:tab w:val="clear" w:pos="540"/>
          <w:tab w:val="num" w:pos="432"/>
        </w:tabs>
      </w:pPr>
      <w:bookmarkStart w:id="64" w:name="_Toc35000599"/>
      <w:bookmarkStart w:id="65" w:name="_Ref12638483"/>
      <w:r>
        <w:lastRenderedPageBreak/>
        <w:t>Feature Implementation Requirements</w:t>
      </w:r>
      <w:bookmarkEnd w:id="64"/>
      <w:bookmarkEnd w:id="65"/>
    </w:p>
    <w:p w14:paraId="74261FEE" w14:textId="77777777" w:rsidR="00072314" w:rsidRPr="00512949" w:rsidRDefault="00072314" w:rsidP="00072314"/>
    <w:p w14:paraId="75A3D682" w14:textId="77777777" w:rsidR="00072314" w:rsidRDefault="00072314" w:rsidP="00072314">
      <w:pPr>
        <w:pStyle w:val="Heading2"/>
        <w:spacing w:before="240"/>
      </w:pPr>
      <w:bookmarkStart w:id="66" w:name="_Toc35000600"/>
      <w:bookmarkStart w:id="67" w:name="_Toc422994379"/>
      <w:bookmarkStart w:id="68" w:name="_Toc481143821"/>
      <w:r w:rsidRPr="00655CE7">
        <w:t>Functional Safety</w:t>
      </w:r>
      <w:bookmarkEnd w:id="66"/>
      <w:r w:rsidRPr="00655CE7">
        <w:t xml:space="preserve"> </w:t>
      </w:r>
    </w:p>
    <w:p w14:paraId="296937EF"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4493854B" w14:textId="77777777" w:rsidR="00072314" w:rsidRDefault="00072314" w:rsidP="00072314">
      <w:pPr>
        <w:rPr>
          <w:highlight w:val="yellow"/>
        </w:rPr>
      </w:pPr>
    </w:p>
    <w:p w14:paraId="6A6D744C" w14:textId="32C89A3A" w:rsidR="00072314" w:rsidRPr="004D3A16" w:rsidRDefault="006E79CF" w:rsidP="00072314">
      <w:pPr>
        <w:rPr>
          <w:color w:val="FF0000"/>
        </w:rPr>
      </w:pPr>
      <w:r w:rsidRPr="004D3A16">
        <w:rPr>
          <w:color w:val="FF0000"/>
        </w:rPr>
        <w:t xml:space="preserve">Note: MySeatSpace is a QM rated feature. </w:t>
      </w:r>
      <w:r w:rsidR="002550A9" w:rsidRPr="004D3A16">
        <w:rPr>
          <w:color w:val="FF0000"/>
        </w:rPr>
        <w:t>HARA is</w:t>
      </w:r>
      <w:r w:rsidR="00C12738" w:rsidRPr="004D3A16">
        <w:rPr>
          <w:color w:val="FF0000"/>
        </w:rPr>
        <w:t xml:space="preserve"> uploaded in VSEM (VDOC0</w:t>
      </w:r>
      <w:r w:rsidR="004D3A16" w:rsidRPr="004D3A16">
        <w:rPr>
          <w:color w:val="FF0000"/>
        </w:rPr>
        <w:t xml:space="preserve">89720). No further functional safety required. </w:t>
      </w:r>
    </w:p>
    <w:p w14:paraId="04137097"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5EB043E1" w14:textId="77777777" w:rsidTr="00E443A9">
        <w:trPr>
          <w:cantSplit/>
          <w:tblHeader/>
        </w:trPr>
        <w:tc>
          <w:tcPr>
            <w:tcW w:w="313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8D2F052"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12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5A8515"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374FEBE1" w14:textId="77777777" w:rsidTr="00E443A9">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B28F2FE" w14:textId="77777777" w:rsidR="00072314" w:rsidRPr="00412488" w:rsidRDefault="00072314" w:rsidP="001D18E6">
            <w:pPr>
              <w:spacing w:before="48" w:after="48" w:line="254" w:lineRule="auto"/>
              <w:rPr>
                <w:b/>
              </w:rPr>
            </w:pPr>
            <w:r w:rsidRPr="00412488">
              <w:rPr>
                <w:b/>
              </w:rPr>
              <w:t>Decomposition Rationale</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CFED576" w14:textId="77777777" w:rsidR="00072314" w:rsidRDefault="00072314" w:rsidP="001D18E6">
            <w:pPr>
              <w:spacing w:line="254" w:lineRule="auto"/>
              <w:rPr>
                <w:color w:val="FFFFFF"/>
                <w:lang w:val="en-GB"/>
              </w:rPr>
            </w:pPr>
            <w:r>
              <w:rPr>
                <w:bCs/>
              </w:rPr>
              <w:t>&lt;Give a reason why the decomposition was performed&gt;</w:t>
            </w:r>
          </w:p>
        </w:tc>
      </w:tr>
      <w:tr w:rsidR="00072314" w14:paraId="55264A04" w14:textId="77777777" w:rsidTr="00E443A9">
        <w:trPr>
          <w:cantSplit/>
          <w:trHeight w:val="130"/>
          <w:tblHeader/>
        </w:trPr>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018F2AE" w14:textId="77777777" w:rsidR="00072314" w:rsidRPr="00412488" w:rsidRDefault="00072314" w:rsidP="001D18E6">
            <w:pPr>
              <w:spacing w:before="48" w:after="48" w:line="254" w:lineRule="auto"/>
              <w:rPr>
                <w:b/>
              </w:rPr>
            </w:pPr>
            <w:r w:rsidRPr="00412488">
              <w:rPr>
                <w:b/>
              </w:rPr>
              <w:t>Method for Decomposition</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2822ABD1" w14:textId="77777777" w:rsidR="00072314" w:rsidRDefault="006B7CE9"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64E3CB06" w14:textId="77777777"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8F2542B" w14:textId="77777777" w:rsidR="00072314" w:rsidRPr="00412488" w:rsidRDefault="00072314" w:rsidP="001D18E6">
            <w:pPr>
              <w:spacing w:before="48" w:after="48" w:line="254" w:lineRule="auto"/>
              <w:rPr>
                <w:b/>
              </w:rPr>
            </w:pPr>
            <w:r>
              <w:rPr>
                <w:b/>
              </w:rPr>
              <w:t>T</w:t>
            </w:r>
            <w:r w:rsidRPr="00412488">
              <w:rPr>
                <w:b/>
              </w:rPr>
              <w:t>SR 1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393D1DC" w14:textId="77777777"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18E6AF67"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10B82FB7" w14:textId="77777777"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14:paraId="11F07F66"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25413D7" w14:textId="77777777"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7E8A0A40"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53F7D4A2" w14:textId="77777777"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14:paraId="050B39B4"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AB1670A" w14:textId="77777777"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22CAAA66" w14:textId="77777777" w:rsidR="00072314" w:rsidRDefault="00072314" w:rsidP="001D18E6">
            <w:pPr>
              <w:spacing w:line="254" w:lineRule="auto"/>
              <w:rPr>
                <w:lang w:val="en-GB"/>
              </w:rPr>
            </w:pPr>
          </w:p>
        </w:tc>
      </w:tr>
      <w:tr w:rsidR="00072314" w:rsidRPr="00412488" w14:paraId="5397C195" w14:textId="77777777"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14:paraId="65A532ED"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D9F9367" w14:textId="77777777"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3DE6A013"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0DF12652" w14:textId="77777777"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14:paraId="7FEA524F" w14:textId="77777777"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B649117" w14:textId="77777777"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3C1F0AE1"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154B0E4B" w14:textId="77777777"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757BD53"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C07196D" w14:textId="77777777"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3767699A"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3F1DE987" w14:textId="77777777"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14:paraId="7B700273"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31AE041" w14:textId="77777777"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0919D570"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1BA2539D" w14:textId="77777777"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14:paraId="7994B096"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84774CF" w14:textId="77777777"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48590F07" w14:textId="77777777" w:rsidR="00072314" w:rsidRDefault="00072314" w:rsidP="001D18E6">
            <w:pPr>
              <w:spacing w:line="254" w:lineRule="auto"/>
              <w:rPr>
                <w:color w:val="C0C0C0"/>
                <w:lang w:val="en-GB"/>
              </w:rPr>
            </w:pPr>
          </w:p>
        </w:tc>
      </w:tr>
      <w:tr w:rsidR="00072314" w:rsidRPr="00412488" w14:paraId="10B4EE4C" w14:textId="77777777"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14:paraId="3D6E803B"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33A3B3D" w14:textId="77777777"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7BFF6AE6"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6E492D07" w14:textId="77777777"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14:paraId="08268D17"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9FF56AA" w14:textId="77777777"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14:paraId="63AC9125"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59C91FC9" w14:textId="77777777" w:rsidTr="00E443A9">
        <w:trPr>
          <w:trHeight w:val="347"/>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85157AA" w14:textId="77777777" w:rsidR="00072314" w:rsidRPr="00412488" w:rsidRDefault="00072314" w:rsidP="001D18E6">
            <w:pPr>
              <w:spacing w:before="48" w:after="48" w:line="254" w:lineRule="auto"/>
              <w:rPr>
                <w:b/>
              </w:rPr>
            </w:pPr>
            <w:r>
              <w:rPr>
                <w:b/>
              </w:rPr>
              <w:t>T</w:t>
            </w:r>
            <w:r w:rsidRPr="00412488">
              <w:rPr>
                <w:b/>
              </w:rPr>
              <w:t>SR for Independence</w:t>
            </w:r>
          </w:p>
          <w:p w14:paraId="339CBA73" w14:textId="77777777" w:rsidR="00072314" w:rsidRDefault="00072314" w:rsidP="001D18E6">
            <w:pPr>
              <w:spacing w:before="48" w:after="48" w:line="254" w:lineRule="auto"/>
              <w:rPr>
                <w:i/>
                <w:iCs/>
              </w:rPr>
            </w:pPr>
            <w:r>
              <w:rPr>
                <w:i/>
                <w:iCs/>
              </w:rPr>
              <w:t>Note: should consider commonly used input, output and processing</w:t>
            </w:r>
          </w:p>
          <w:p w14:paraId="1EA98F4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9E9F419" w14:textId="77777777" w:rsidR="00072314" w:rsidRPr="00412488" w:rsidRDefault="00072314" w:rsidP="001D18E6">
            <w:pPr>
              <w:spacing w:before="48" w:after="48" w:line="254" w:lineRule="auto"/>
              <w:rPr>
                <w:b/>
              </w:rPr>
            </w:pPr>
            <w:r>
              <w:rPr>
                <w:b/>
              </w:rPr>
              <w:t xml:space="preserve">TSR </w:t>
            </w:r>
            <w:r w:rsidRPr="00412488">
              <w:rPr>
                <w:b/>
              </w:rPr>
              <w:t>ID</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4F465F76" w14:textId="77777777" w:rsidR="00072314" w:rsidRDefault="00072314" w:rsidP="001D18E6">
            <w:pPr>
              <w:spacing w:line="254" w:lineRule="auto"/>
              <w:rPr>
                <w:lang w:val="en-GB"/>
              </w:rPr>
            </w:pPr>
          </w:p>
        </w:tc>
      </w:tr>
      <w:tr w:rsidR="00072314" w14:paraId="0AAE275D" w14:textId="77777777"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14:paraId="13D54DC5"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91539AF" w14:textId="77777777" w:rsidR="00072314" w:rsidRPr="00412488" w:rsidRDefault="00072314" w:rsidP="001D18E6">
            <w:pPr>
              <w:spacing w:before="48" w:after="48" w:line="254" w:lineRule="auto"/>
              <w:rPr>
                <w:b/>
              </w:rPr>
            </w:pPr>
            <w:r>
              <w:rPr>
                <w:b/>
              </w:rPr>
              <w:t>TSR</w:t>
            </w:r>
            <w:r w:rsidRPr="00412488">
              <w:rPr>
                <w:b/>
              </w:rPr>
              <w:t xml:space="preserve">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3E52D47A" w14:textId="77777777" w:rsidR="00072314" w:rsidRDefault="00072314" w:rsidP="001D18E6">
            <w:pPr>
              <w:spacing w:line="254" w:lineRule="auto"/>
              <w:rPr>
                <w:color w:val="C0C0C0"/>
                <w:lang w:val="en-GB"/>
              </w:rPr>
            </w:pPr>
          </w:p>
        </w:tc>
      </w:tr>
      <w:tr w:rsidR="00072314" w14:paraId="05896B14" w14:textId="77777777"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14:paraId="5628C27F"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4BA6650" w14:textId="77777777"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2DF405A6" w14:textId="77777777" w:rsidR="00072314" w:rsidRDefault="00072314" w:rsidP="001D18E6">
            <w:pPr>
              <w:spacing w:line="254" w:lineRule="auto"/>
              <w:rPr>
                <w:color w:val="C0C0C0"/>
                <w:lang w:val="en-GB"/>
              </w:rPr>
            </w:pPr>
          </w:p>
        </w:tc>
      </w:tr>
      <w:tr w:rsidR="00072314" w14:paraId="56D2B8F9" w14:textId="77777777"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14:paraId="03DD9378" w14:textId="77777777"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66F14B8" w14:textId="77777777"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14:paraId="4E7AC48A" w14:textId="77777777" w:rsidR="00072314" w:rsidRDefault="00072314" w:rsidP="001D18E6">
            <w:pPr>
              <w:spacing w:line="254" w:lineRule="auto"/>
              <w:rPr>
                <w:lang w:val="en-GB"/>
              </w:rPr>
            </w:pPr>
          </w:p>
        </w:tc>
      </w:tr>
    </w:tbl>
    <w:p w14:paraId="6D0F164D" w14:textId="77777777"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bookmarkStart w:id="69" w:name="_Toc35000669"/>
      <w:bookmarkStart w:id="70" w:name="_Toc4163951"/>
      <w:r w:rsidR="00072314">
        <w:t>ASIL Decomposition Table</w:t>
      </w:r>
      <w:bookmarkEnd w:id="69"/>
      <w:bookmarkEnd w:id="70"/>
    </w:p>
    <w:p w14:paraId="76D76CC0" w14:textId="77777777" w:rsidR="00072314" w:rsidRDefault="00072314" w:rsidP="00072314">
      <w:pPr>
        <w:pStyle w:val="Heading2"/>
        <w:spacing w:before="240"/>
      </w:pPr>
      <w:r w:rsidRPr="0008696C">
        <w:t xml:space="preserve">Requirements on </w:t>
      </w:r>
      <w:bookmarkEnd w:id="67"/>
      <w:r w:rsidRPr="0008696C">
        <w:t>Components</w:t>
      </w:r>
      <w:bookmarkEnd w:id="68"/>
    </w:p>
    <w:p w14:paraId="67D44E5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Phoenix Audio Controller</w:t>
      </w:r>
    </w:p>
    <w:p w14:paraId="56CD6C37" w14:textId="77777777" w:rsidR="00210E01" w:rsidRDefault="00210E01" w:rsidP="00210E01">
      <w:r>
        <w:lastRenderedPageBreak/>
        <w:t>Phoenix Audio Controller</w:t>
      </w:r>
    </w:p>
    <w:p w14:paraId="21BD5E50" w14:textId="77777777" w:rsidR="00072314" w:rsidRDefault="00072314" w:rsidP="00072314"/>
    <w:p w14:paraId="78D7DEDA"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33A876F" wp14:editId="276A934E">
            <wp:extent cx="152400" cy="152400"/>
            <wp:effectExtent l="0" t="0" r="0" b="0"/>
            <wp:docPr id="8" name="Picture -1637983635.jpg" descr="-163798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37983635.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Connect BT Audio</w:t>
      </w:r>
    </w:p>
    <w:p w14:paraId="0C8D4F74" w14:textId="77777777" w:rsidR="005F4E20" w:rsidRDefault="005F4E20" w:rsidP="00720A45">
      <w:pPr>
        <w:rPr>
          <w:highlight w:val="green"/>
        </w:rPr>
      </w:pPr>
    </w:p>
    <w:p w14:paraId="242DCB2A" w14:textId="77777777" w:rsidR="009C3237" w:rsidRDefault="009C3237" w:rsidP="009C3237">
      <w:pPr>
        <w:pStyle w:val="BodyText"/>
      </w:pPr>
      <w:r w:rsidRPr="00F33853">
        <w:t>MSS Function responsible for providing Initiate BT Audio Connection Status</w:t>
      </w:r>
    </w:p>
    <w:p w14:paraId="0BD7E2AD" w14:textId="77777777" w:rsidR="00785794" w:rsidRPr="00785794" w:rsidRDefault="00785794" w:rsidP="00785794">
      <w:pPr>
        <w:rPr>
          <w:rFonts w:cs="Arial"/>
          <w:color w:val="000000" w:themeColor="text1"/>
          <w:sz w:val="16"/>
          <w:szCs w:val="14"/>
        </w:rPr>
      </w:pPr>
    </w:p>
    <w:p w14:paraId="741FC735" w14:textId="77777777" w:rsidR="009C3237" w:rsidRPr="009C3237" w:rsidRDefault="009C3237" w:rsidP="00720A45">
      <w:pPr>
        <w:rPr>
          <w:highlight w:val="green"/>
          <w:lang w:val="en-GB"/>
        </w:rPr>
      </w:pPr>
    </w:p>
    <w:p w14:paraId="022A3D9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9894463" w14:textId="77777777" w:rsidR="00072314" w:rsidRPr="003B799F" w:rsidRDefault="00072314" w:rsidP="00072314"/>
    <w:p w14:paraId="121159D8" w14:textId="77777777" w:rsidR="00072314" w:rsidRDefault="00072314" w:rsidP="00072314">
      <w:pPr>
        <w:pStyle w:val="Heading6"/>
        <w:keepNext w:val="0"/>
        <w:tabs>
          <w:tab w:val="clear" w:pos="900"/>
          <w:tab w:val="left" w:pos="709"/>
        </w:tabs>
        <w:spacing w:before="240"/>
        <w:rPr>
          <w:lang w:val="en-GB"/>
        </w:rPr>
      </w:pPr>
      <w:r>
        <w:rPr>
          <w:lang w:val="en-GB"/>
        </w:rPr>
        <w:t>Inputs</w:t>
      </w:r>
    </w:p>
    <w:p w14:paraId="3EB06FB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912701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A7475"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Connect BT Audio</w:t>
            </w:r>
          </w:p>
        </w:tc>
      </w:tr>
      <w:tr w:rsidR="00EB31D7" w:rsidRPr="00B3499B" w14:paraId="4B47906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2F60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6267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D8F1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787F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7556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C7478B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EB91AA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7B480A" w14:textId="77777777" w:rsidR="004F0393" w:rsidRDefault="004F0393" w:rsidP="00073C51">
            <w:pPr>
              <w:rPr>
                <w:rFonts w:cs="Arial"/>
                <w:color w:val="000000" w:themeColor="text1"/>
                <w:sz w:val="16"/>
                <w:szCs w:val="14"/>
              </w:rPr>
            </w:pPr>
            <w:r w:rsidRPr="00073C51">
              <w:rPr>
                <w:rFonts w:cs="Arial"/>
                <w:color w:val="000000" w:themeColor="text1"/>
                <w:sz w:val="16"/>
                <w:szCs w:val="14"/>
              </w:rPr>
              <w:t>BluetoothAudioSource_TBD</w:t>
            </w:r>
          </w:p>
          <w:p w14:paraId="7B8756D6" w14:textId="77777777" w:rsidR="0046438F" w:rsidRPr="00740CDD" w:rsidRDefault="0046438F" w:rsidP="00927ADC">
            <w:pPr>
              <w:pStyle w:val="VelocityScript"/>
              <w:rPr>
                <w:color w:val="00B0F0"/>
              </w:rPr>
            </w:pPr>
          </w:p>
          <w:p w14:paraId="121B3A38" w14:textId="77777777" w:rsidR="004C0655" w:rsidRPr="007215C5" w:rsidRDefault="004C0655" w:rsidP="004F0393">
            <w:pPr>
              <w:pStyle w:val="VelocityScript"/>
            </w:pPr>
          </w:p>
          <w:p w14:paraId="39952E2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8E776"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BluetoothAudioSource </w:t>
            </w:r>
            <w:r w:rsidR="001F621A">
              <w:rPr>
                <w:rFonts w:cs="Arial"/>
                <w:color w:val="000000" w:themeColor="text1"/>
                <w:sz w:val="16"/>
                <w:szCs w:val="14"/>
              </w:rPr>
              <w:t>:</w:t>
            </w:r>
          </w:p>
          <w:p w14:paraId="75746A6A" w14:textId="77777777" w:rsidR="00691667" w:rsidRPr="003C5D56" w:rsidRDefault="008A674A" w:rsidP="008A674A">
            <w:pPr>
              <w:rPr>
                <w:rFonts w:cs="Arial"/>
                <w:color w:val="000000" w:themeColor="text1"/>
                <w:sz w:val="16"/>
                <w:szCs w:val="14"/>
              </w:rPr>
            </w:pPr>
            <w:r>
              <w:rPr>
                <w:rFonts w:cs="Arial"/>
                <w:color w:val="000000" w:themeColor="text1"/>
                <w:sz w:val="16"/>
                <w:szCs w:val="14"/>
              </w:rPr>
              <w:t>BluetoothAudioSource_ET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23487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9FBCB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16CCBB" w14:textId="77777777" w:rsidR="0027306C" w:rsidRDefault="0027306C"/>
        </w:tc>
      </w:tr>
      <w:tr w:rsidR="00EB31D7" w:rsidRPr="00B3499B" w14:paraId="6941215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3FF752" w14:textId="77777777" w:rsidR="00EB31D7" w:rsidRPr="00B3499B" w:rsidRDefault="006B7CE9" w:rsidP="00236BAE">
            <w:pPr>
              <w:rPr>
                <w:rFonts w:cs="Arial"/>
                <w:bCs/>
                <w:color w:val="808080" w:themeColor="background1" w:themeShade="80"/>
                <w:sz w:val="16"/>
                <w:szCs w:val="14"/>
              </w:rPr>
            </w:pPr>
            <w:hyperlink r:id="rId2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FD44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7FEA0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2AA20D8" w14:textId="77777777" w:rsidR="00414C45" w:rsidRPr="004A50B8" w:rsidRDefault="00414C45" w:rsidP="004A50B8">
      <w:pPr>
        <w:pStyle w:val="Caption"/>
      </w:pPr>
      <w:bookmarkStart w:id="71"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71"/>
      <w:r w:rsidRPr="004521EB">
        <w:rPr>
          <w:lang w:val="en-GB"/>
        </w:rPr>
        <w:t>Connect BT Audio</w:t>
      </w:r>
    </w:p>
    <w:p w14:paraId="53BA9E16" w14:textId="77777777" w:rsidR="008C50D1" w:rsidRPr="00E23282" w:rsidRDefault="008C50D1" w:rsidP="00072314"/>
    <w:p w14:paraId="394FA4DC" w14:textId="77777777" w:rsidR="00072314" w:rsidRDefault="00072314" w:rsidP="00072314">
      <w:pPr>
        <w:pStyle w:val="Heading6"/>
        <w:keepNext w:val="0"/>
        <w:tabs>
          <w:tab w:val="clear" w:pos="900"/>
          <w:tab w:val="left" w:pos="709"/>
        </w:tabs>
        <w:spacing w:before="240"/>
        <w:rPr>
          <w:lang w:val="en-GB"/>
        </w:rPr>
      </w:pPr>
      <w:bookmarkStart w:id="72" w:name="_Toc35000607"/>
      <w:r>
        <w:rPr>
          <w:lang w:val="en-GB"/>
        </w:rPr>
        <w:t>Output</w:t>
      </w:r>
      <w:r w:rsidRPr="002824C9">
        <w:rPr>
          <w:lang w:val="en-GB"/>
        </w:rPr>
        <w:t>s</w:t>
      </w:r>
      <w:bookmarkEnd w:id="72"/>
    </w:p>
    <w:p w14:paraId="3F7467D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289FEE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137E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Connect BT Audio</w:t>
            </w:r>
          </w:p>
        </w:tc>
      </w:tr>
      <w:tr w:rsidR="00236BAE" w:rsidRPr="00B3499B" w14:paraId="4A1FEA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5562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7461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919C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FBCD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B749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C75B14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83563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6E89FD" w14:textId="77777777" w:rsidR="00EA1239" w:rsidRPr="00073C51" w:rsidRDefault="00EA1239" w:rsidP="00EA1239">
            <w:pPr>
              <w:rPr>
                <w:rFonts w:cs="Arial"/>
                <w:color w:val="000000" w:themeColor="text1"/>
                <w:sz w:val="16"/>
                <w:szCs w:val="14"/>
              </w:rPr>
            </w:pPr>
            <w:r w:rsidRPr="00073C51">
              <w:rPr>
                <w:rFonts w:cs="Arial"/>
                <w:color w:val="000000" w:themeColor="text1"/>
                <w:sz w:val="16"/>
                <w:szCs w:val="14"/>
              </w:rPr>
              <w:t>BluetoothAudioSource_Connection_TBD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B07C16" w14:textId="77777777" w:rsidR="00DD49BA" w:rsidRDefault="00DD49BA" w:rsidP="00DD49BA">
            <w:pPr>
              <w:rPr>
                <w:rFonts w:cs="Arial"/>
                <w:color w:val="000000" w:themeColor="text1"/>
                <w:sz w:val="16"/>
                <w:szCs w:val="14"/>
              </w:rPr>
            </w:pPr>
            <w:r>
              <w:rPr>
                <w:rFonts w:cs="Arial"/>
                <w:color w:val="000000" w:themeColor="text1"/>
                <w:sz w:val="16"/>
                <w:szCs w:val="14"/>
              </w:rPr>
              <w:t>BluetoothAudioSource_Connection</w:t>
            </w:r>
            <w:r w:rsidR="001F621A">
              <w:rPr>
                <w:rFonts w:cs="Arial"/>
                <w:color w:val="000000" w:themeColor="text1"/>
                <w:sz w:val="16"/>
                <w:szCs w:val="14"/>
              </w:rPr>
              <w:t xml:space="preserve"> :</w:t>
            </w:r>
          </w:p>
          <w:p w14:paraId="59953547" w14:textId="77777777" w:rsidR="00691667" w:rsidRPr="003C5D56" w:rsidRDefault="00691667" w:rsidP="00DD49BA">
            <w:pPr>
              <w:rPr>
                <w:rFonts w:cs="Arial"/>
                <w:color w:val="000000" w:themeColor="text1"/>
                <w:sz w:val="16"/>
                <w:szCs w:val="14"/>
              </w:rPr>
            </w:pPr>
            <w:r>
              <w:rPr>
                <w:rFonts w:cs="Arial"/>
                <w:color w:val="000000" w:themeColor="text1"/>
                <w:sz w:val="16"/>
                <w:szCs w:val="14"/>
              </w:rPr>
              <w:t>BluetoothAudioSource_Connection_ET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29C41A"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4F51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4B0616" w14:textId="77777777" w:rsidR="0027306C" w:rsidRDefault="0027306C"/>
        </w:tc>
      </w:tr>
      <w:tr w:rsidR="00CA24CE" w:rsidRPr="00B3499B" w14:paraId="32EACCD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3F48A2" w14:textId="77777777" w:rsidR="00CA24CE" w:rsidRPr="00B3499B" w:rsidRDefault="006B7CE9" w:rsidP="00CA24CE">
            <w:pPr>
              <w:rPr>
                <w:rFonts w:cs="Arial"/>
                <w:bCs/>
                <w:color w:val="808080" w:themeColor="background1" w:themeShade="80"/>
                <w:sz w:val="16"/>
                <w:szCs w:val="14"/>
              </w:rPr>
            </w:pPr>
            <w:hyperlink r:id="rId2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D250E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7B1B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4C0655C" w14:textId="77777777" w:rsidR="00236BAE" w:rsidRPr="004A50B8" w:rsidRDefault="00236BAE" w:rsidP="004A50B8">
      <w:pPr>
        <w:pStyle w:val="Caption"/>
      </w:pPr>
      <w:bookmarkStart w:id="73"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73"/>
      <w:r w:rsidRPr="004521EB">
        <w:rPr>
          <w:lang w:val="en-GB"/>
        </w:rPr>
        <w:t>Connect BT Audio</w:t>
      </w:r>
    </w:p>
    <w:p w14:paraId="13FD68CB" w14:textId="77777777" w:rsidR="00072314" w:rsidRPr="00612064" w:rsidRDefault="00072314" w:rsidP="00072314">
      <w:pPr>
        <w:spacing w:before="20"/>
        <w:rPr>
          <w:vanish/>
        </w:rPr>
      </w:pPr>
    </w:p>
    <w:p w14:paraId="7BA9FCA6" w14:textId="77777777" w:rsidR="00072314" w:rsidRDefault="00072314" w:rsidP="00072314">
      <w:pPr>
        <w:pStyle w:val="Heading6"/>
        <w:keepNext w:val="0"/>
        <w:tabs>
          <w:tab w:val="clear" w:pos="900"/>
          <w:tab w:val="left" w:pos="709"/>
        </w:tabs>
        <w:spacing w:before="240"/>
      </w:pPr>
      <w:bookmarkStart w:id="74" w:name="_Ref531361235"/>
      <w:bookmarkStart w:id="75" w:name="_Toc35000608"/>
      <w:r>
        <w:t>Parameters</w:t>
      </w:r>
      <w:bookmarkEnd w:id="74"/>
      <w:bookmarkEnd w:id="75"/>
    </w:p>
    <w:p w14:paraId="434E626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48455FA" w14:textId="77777777" w:rsidTr="001D18E6">
        <w:trPr>
          <w:trHeight w:val="161"/>
        </w:trPr>
        <w:tc>
          <w:tcPr>
            <w:tcW w:w="1838" w:type="dxa"/>
            <w:shd w:val="clear" w:color="auto" w:fill="D9D9D9" w:themeFill="background1" w:themeFillShade="D9"/>
            <w:noWrap/>
            <w:hideMark/>
          </w:tcPr>
          <w:p w14:paraId="31217A5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5FE1B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629EC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371A01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1778D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8DD3233" w14:textId="77777777" w:rsidTr="001D18E6">
        <w:trPr>
          <w:trHeight w:val="70"/>
        </w:trPr>
        <w:tc>
          <w:tcPr>
            <w:tcW w:w="1838" w:type="dxa"/>
            <w:noWrap/>
          </w:tcPr>
          <w:p w14:paraId="13E351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2C05AF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6FAE9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F8AD64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C4AB3B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3D0CD8A" w14:textId="77777777" w:rsidTr="001D18E6">
        <w:trPr>
          <w:trHeight w:val="71"/>
        </w:trPr>
        <w:tc>
          <w:tcPr>
            <w:tcW w:w="1838" w:type="dxa"/>
            <w:noWrap/>
          </w:tcPr>
          <w:p w14:paraId="78DB834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8480FD7" w14:textId="77777777" w:rsidR="00072314" w:rsidRPr="00D14691" w:rsidRDefault="00072314" w:rsidP="001D18E6">
            <w:pPr>
              <w:rPr>
                <w:color w:val="000000" w:themeColor="text1"/>
              </w:rPr>
            </w:pPr>
          </w:p>
        </w:tc>
        <w:tc>
          <w:tcPr>
            <w:tcW w:w="1701" w:type="dxa"/>
          </w:tcPr>
          <w:p w14:paraId="1F9464E1" w14:textId="77777777" w:rsidR="00072314" w:rsidRPr="00D14691" w:rsidRDefault="00072314" w:rsidP="001D18E6">
            <w:pPr>
              <w:rPr>
                <w:color w:val="000000" w:themeColor="text1"/>
              </w:rPr>
            </w:pPr>
          </w:p>
        </w:tc>
        <w:tc>
          <w:tcPr>
            <w:tcW w:w="1417" w:type="dxa"/>
            <w:noWrap/>
          </w:tcPr>
          <w:p w14:paraId="1AEEC0F1" w14:textId="77777777" w:rsidR="00072314" w:rsidRPr="00D14691" w:rsidRDefault="00072314" w:rsidP="001D18E6">
            <w:pPr>
              <w:rPr>
                <w:color w:val="000000" w:themeColor="text1"/>
              </w:rPr>
            </w:pPr>
          </w:p>
        </w:tc>
        <w:tc>
          <w:tcPr>
            <w:tcW w:w="3402" w:type="dxa"/>
          </w:tcPr>
          <w:p w14:paraId="546C8FAD" w14:textId="77777777" w:rsidR="00072314" w:rsidRPr="00D14691" w:rsidRDefault="00072314" w:rsidP="001D18E6">
            <w:pPr>
              <w:rPr>
                <w:color w:val="000000" w:themeColor="text1"/>
              </w:rPr>
            </w:pPr>
          </w:p>
        </w:tc>
      </w:tr>
    </w:tbl>
    <w:p w14:paraId="5C6A245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F00E516" w14:textId="77777777" w:rsidR="003678EC" w:rsidRPr="003678EC" w:rsidRDefault="003678EC" w:rsidP="003678EC">
      <w:pPr>
        <w:rPr>
          <w:lang w:val="en-GB"/>
        </w:rPr>
      </w:pPr>
    </w:p>
    <w:p w14:paraId="106161C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2F0A840" w14:textId="77777777" w:rsidR="000E75AB" w:rsidRDefault="000E75AB" w:rsidP="000E75AB"/>
    <w:p w14:paraId="65733F05" w14:textId="77777777" w:rsidR="00072314" w:rsidRPr="003225C9" w:rsidRDefault="00072314" w:rsidP="00072314">
      <w:pPr>
        <w:tabs>
          <w:tab w:val="left" w:pos="284"/>
          <w:tab w:val="left" w:pos="851"/>
        </w:tabs>
      </w:pPr>
    </w:p>
    <w:p w14:paraId="11457D4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16B57F" w14:textId="77777777" w:rsidR="00072314" w:rsidRDefault="00072314" w:rsidP="00072314"/>
    <w:p w14:paraId="633DB0E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0B8CA70" w14:textId="77777777" w:rsidR="001C5864" w:rsidRPr="0017445F" w:rsidRDefault="001C5864" w:rsidP="001C5864">
      <w:pPr>
        <w:pStyle w:val="RERequirement"/>
        <w:shd w:val="clear" w:color="auto" w:fill="F2F2F2" w:themeFill="background1" w:themeFillShade="F2"/>
      </w:pPr>
      <w:bookmarkStart w:id="76" w:name="_7ce1b72c6a6d61bf0167c683b8d17f09"/>
      <w:bookmarkEnd w:id="76"/>
      <w:r>
        <w:t xml:space="preserve"> Phone Calls 1</w:t>
      </w:r>
    </w:p>
    <w:p w14:paraId="5C3B04D3" w14:textId="77777777" w:rsidR="001C5864" w:rsidRDefault="001C5864" w:rsidP="001C5864">
      <w:pPr>
        <w:rPr>
          <w:rFonts w:cs="Arial"/>
        </w:rPr>
      </w:pPr>
      <w:r>
        <w:rPr>
          <w:rFonts w:cs="Arial"/>
        </w:rPr>
        <w:t>The PDC/PAC module shall allow users to stream their phone call to their sound zone with the SourceType and SourceTypeChannel signals.</w:t>
      </w:r>
    </w:p>
    <w:p w14:paraId="5F350032" w14:textId="77777777" w:rsidR="001C5864" w:rsidRDefault="001C5864" w:rsidP="001C5864"/>
    <w:p w14:paraId="0F556D70" w14:textId="77777777" w:rsidR="001C5864" w:rsidRPr="00287D2F" w:rsidRDefault="001C5864" w:rsidP="001C5864">
      <w:pPr>
        <w:rPr>
          <w:rFonts w:cs="Arial"/>
        </w:rPr>
      </w:pPr>
      <w:r>
        <w:rPr>
          <w:rFonts w:cs="Arial"/>
        </w:rPr>
        <w:t>Satisfied by</w:t>
      </w:r>
      <w:r w:rsidRPr="00287D2F">
        <w:rPr>
          <w:rFonts w:cs="Arial"/>
        </w:rPr>
        <w:t>:</w:t>
      </w:r>
    </w:p>
    <w:p w14:paraId="5B540B0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238AF6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13AD559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Connect BT Audio</w:t>
      </w:r>
    </w:p>
    <w:p w14:paraId="7BBA2A0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BT Status Change</w:t>
      </w:r>
    </w:p>
    <w:p w14:paraId="2FEBE92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085D1C8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771BE47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6455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9AF3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C8A0E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5A5D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9511F" w14:textId="77777777" w:rsidR="0027306C" w:rsidRDefault="0027306C"/>
        </w:tc>
      </w:tr>
      <w:tr w:rsidR="007A24FC" w:rsidRPr="00B3499B" w14:paraId="2F58F0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9372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6EC6E" w14:textId="77777777" w:rsidR="0027306C" w:rsidRDefault="0027306C"/>
        </w:tc>
      </w:tr>
      <w:tr w:rsidR="007A24FC" w:rsidRPr="00B3499B" w14:paraId="54A4C1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F315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4BD09" w14:textId="77777777" w:rsidR="0027306C" w:rsidRDefault="0027306C"/>
        </w:tc>
      </w:tr>
      <w:tr w:rsidR="007A24FC" w:rsidRPr="00B3499B" w14:paraId="7EEF5A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AD50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AD83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48C3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31D13" w14:textId="77777777" w:rsidR="0027306C" w:rsidRDefault="0027306C"/>
        </w:tc>
      </w:tr>
      <w:tr w:rsidR="007A24FC" w:rsidRPr="00B3499B" w14:paraId="785AA0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4047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D05F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A339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DADCEF" w14:textId="77777777" w:rsidR="0027306C" w:rsidRDefault="0027306C"/>
        </w:tc>
      </w:tr>
      <w:tr w:rsidR="007A24FC" w:rsidRPr="00B3499B" w14:paraId="373F6D2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C97B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B5057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EC8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1611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626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B05F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F1882B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4A5E89" w14:textId="77777777" w:rsidR="007A24FC" w:rsidRPr="00B3499B" w:rsidRDefault="006B7CE9" w:rsidP="009737DA">
            <w:pPr>
              <w:rPr>
                <w:rFonts w:cs="Arial"/>
                <w:bCs/>
                <w:color w:val="808080" w:themeColor="background1" w:themeShade="80"/>
                <w:sz w:val="16"/>
                <w:szCs w:val="14"/>
              </w:rPr>
            </w:pPr>
            <w:hyperlink r:id="rId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19758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F7C8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5B40C8" w14:textId="77777777" w:rsidR="007A24FC" w:rsidRDefault="007A24FC" w:rsidP="001C5864">
      <w:pPr>
        <w:rPr>
          <w:rFonts w:cs="Arial"/>
        </w:rPr>
      </w:pPr>
    </w:p>
    <w:p w14:paraId="29D10922" w14:textId="77777777" w:rsidR="0047267C" w:rsidRDefault="0047267C" w:rsidP="001C5864">
      <w:pPr>
        <w:rPr>
          <w:rFonts w:cs="Arial"/>
        </w:rPr>
      </w:pPr>
    </w:p>
    <w:p w14:paraId="535813F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EA1D30E" wp14:editId="612A9102">
            <wp:extent cx="152400" cy="152400"/>
            <wp:effectExtent l="0" t="0" r="0" b="0"/>
            <wp:docPr id="10" name="Picture 1362599733.jpg" descr="136259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6259973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Change Volume</w:t>
      </w:r>
    </w:p>
    <w:p w14:paraId="75032141" w14:textId="77777777" w:rsidR="005F4E20" w:rsidRDefault="005F4E20" w:rsidP="00720A45">
      <w:pPr>
        <w:rPr>
          <w:highlight w:val="green"/>
        </w:rPr>
      </w:pPr>
    </w:p>
    <w:p w14:paraId="141FA6BD" w14:textId="77777777" w:rsidR="009C3237" w:rsidRDefault="009C3237" w:rsidP="009C3237">
      <w:pPr>
        <w:pStyle w:val="BodyText"/>
      </w:pPr>
      <w:r w:rsidRPr="00F33853">
        <w:t>MSS Function responsible for Adjusting the Volume</w:t>
      </w:r>
    </w:p>
    <w:p w14:paraId="1D4C5856" w14:textId="77777777" w:rsidR="00785794" w:rsidRPr="00785794" w:rsidRDefault="00785794" w:rsidP="00785794">
      <w:pPr>
        <w:rPr>
          <w:rFonts w:cs="Arial"/>
          <w:color w:val="000000" w:themeColor="text1"/>
          <w:sz w:val="16"/>
          <w:szCs w:val="14"/>
        </w:rPr>
      </w:pPr>
    </w:p>
    <w:p w14:paraId="14E58D26" w14:textId="77777777" w:rsidR="009C3237" w:rsidRPr="009C3237" w:rsidRDefault="009C3237" w:rsidP="00720A45">
      <w:pPr>
        <w:rPr>
          <w:highlight w:val="green"/>
          <w:lang w:val="en-GB"/>
        </w:rPr>
      </w:pPr>
    </w:p>
    <w:p w14:paraId="45649D3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F0C3A4" w14:textId="77777777" w:rsidR="00072314" w:rsidRPr="003B799F" w:rsidRDefault="00072314" w:rsidP="00072314"/>
    <w:p w14:paraId="128E30F0" w14:textId="77777777" w:rsidR="00072314" w:rsidRDefault="00072314" w:rsidP="00072314">
      <w:pPr>
        <w:pStyle w:val="Heading6"/>
        <w:keepNext w:val="0"/>
        <w:tabs>
          <w:tab w:val="clear" w:pos="900"/>
          <w:tab w:val="left" w:pos="709"/>
        </w:tabs>
        <w:spacing w:before="240"/>
        <w:rPr>
          <w:lang w:val="en-GB"/>
        </w:rPr>
      </w:pPr>
      <w:r>
        <w:rPr>
          <w:lang w:val="en-GB"/>
        </w:rPr>
        <w:t>Inputs</w:t>
      </w:r>
    </w:p>
    <w:p w14:paraId="73F8302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717B50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5CB851"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Change Volume</w:t>
            </w:r>
          </w:p>
        </w:tc>
      </w:tr>
      <w:tr w:rsidR="00EB31D7" w:rsidRPr="00B3499B" w14:paraId="1B6033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95AF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4564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ECEB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E068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DF33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9E7597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4741B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9626F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62CC58" w14:textId="77777777" w:rsidR="0046438F" w:rsidRDefault="0046438F" w:rsidP="0046438F">
            <w:pPr>
              <w:rPr>
                <w:rFonts w:cs="Arial"/>
                <w:color w:val="000000" w:themeColor="text1"/>
                <w:sz w:val="16"/>
                <w:szCs w:val="14"/>
              </w:rPr>
            </w:pPr>
            <w:r>
              <w:rPr>
                <w:rFonts w:cs="Arial"/>
                <w:color w:val="000000" w:themeColor="text1"/>
                <w:sz w:val="16"/>
                <w:szCs w:val="14"/>
              </w:rPr>
              <w:t>Volume_Cmd</w:t>
            </w:r>
          </w:p>
          <w:p w14:paraId="2C461F4A" w14:textId="77777777" w:rsidR="0046438F" w:rsidRPr="00740CDD" w:rsidRDefault="0046438F" w:rsidP="00927ADC">
            <w:pPr>
              <w:pStyle w:val="VelocityScript"/>
              <w:rPr>
                <w:color w:val="00B0F0"/>
              </w:rPr>
            </w:pPr>
          </w:p>
          <w:p w14:paraId="192B3320" w14:textId="77777777" w:rsidR="004C0655" w:rsidRPr="007215C5" w:rsidRDefault="004C0655" w:rsidP="004F0393">
            <w:pPr>
              <w:pStyle w:val="VelocityScript"/>
            </w:pPr>
          </w:p>
          <w:p w14:paraId="295512E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C36F01"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Volume_Cmd </w:t>
            </w:r>
            <w:r w:rsidR="001F621A">
              <w:rPr>
                <w:rFonts w:cs="Arial"/>
                <w:color w:val="000000" w:themeColor="text1"/>
                <w:sz w:val="16"/>
                <w:szCs w:val="14"/>
              </w:rPr>
              <w:t>:</w:t>
            </w:r>
          </w:p>
          <w:p w14:paraId="47864497" w14:textId="77777777" w:rsidR="00691667" w:rsidRPr="003C5D56" w:rsidRDefault="008A674A" w:rsidP="008A674A">
            <w:pPr>
              <w:rPr>
                <w:rFonts w:cs="Arial"/>
                <w:color w:val="000000" w:themeColor="text1"/>
                <w:sz w:val="16"/>
                <w:szCs w:val="14"/>
              </w:rPr>
            </w:pPr>
            <w:r>
              <w:rPr>
                <w:rFonts w:cs="Arial"/>
                <w:color w:val="000000" w:themeColor="text1"/>
                <w:sz w:val="16"/>
                <w:szCs w:val="14"/>
              </w:rPr>
              <w:t>BLE_ChangeVolume_TBD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023CC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E29C0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886414" w14:textId="77777777" w:rsidR="0027306C" w:rsidRDefault="0027306C"/>
        </w:tc>
      </w:tr>
      <w:tr w:rsidR="00EB31D7" w:rsidRPr="00B3499B" w14:paraId="6A09ED8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443563" w14:textId="77777777" w:rsidR="00EB31D7" w:rsidRPr="00B3499B" w:rsidRDefault="006B7CE9" w:rsidP="00236BAE">
            <w:pPr>
              <w:rPr>
                <w:rFonts w:cs="Arial"/>
                <w:bCs/>
                <w:color w:val="808080" w:themeColor="background1" w:themeShade="80"/>
                <w:sz w:val="16"/>
                <w:szCs w:val="14"/>
              </w:rPr>
            </w:pPr>
            <w:hyperlink r:id="rId2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C10A3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154A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9EB145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Change Volume</w:t>
      </w:r>
    </w:p>
    <w:p w14:paraId="6A78FAF7" w14:textId="77777777" w:rsidR="008C50D1" w:rsidRPr="00E23282" w:rsidRDefault="008C50D1" w:rsidP="00072314"/>
    <w:p w14:paraId="3E40C500"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55D260B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332537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D57D3E"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Change Volume</w:t>
            </w:r>
          </w:p>
        </w:tc>
      </w:tr>
      <w:tr w:rsidR="00236BAE" w:rsidRPr="00B3499B" w14:paraId="06828F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7FE6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88D6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5F1F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0CED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EB47A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929753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237730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D1B19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C9786FC" w14:textId="77777777" w:rsidR="0046438F" w:rsidRDefault="0046438F" w:rsidP="0046438F">
            <w:pPr>
              <w:rPr>
                <w:rFonts w:cs="Arial"/>
                <w:color w:val="000000" w:themeColor="text1"/>
                <w:sz w:val="16"/>
                <w:szCs w:val="14"/>
              </w:rPr>
            </w:pPr>
            <w:r>
              <w:rPr>
                <w:rFonts w:cs="Arial"/>
                <w:color w:val="000000" w:themeColor="text1"/>
                <w:sz w:val="16"/>
                <w:szCs w:val="14"/>
              </w:rPr>
              <w:t>AutomotiveAudioReq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225F2B" w14:textId="77777777" w:rsidR="00DD49BA" w:rsidRDefault="00DD49BA" w:rsidP="00DD49BA">
            <w:pPr>
              <w:rPr>
                <w:rFonts w:cs="Arial"/>
                <w:color w:val="000000" w:themeColor="text1"/>
                <w:sz w:val="16"/>
                <w:szCs w:val="14"/>
              </w:rPr>
            </w:pPr>
            <w:r>
              <w:rPr>
                <w:rFonts w:cs="Arial"/>
                <w:color w:val="000000" w:themeColor="text1"/>
                <w:sz w:val="16"/>
                <w:szCs w:val="14"/>
              </w:rPr>
              <w:t>AutomotiveAudioReq</w:t>
            </w:r>
            <w:r w:rsidR="001F621A">
              <w:rPr>
                <w:rFonts w:cs="Arial"/>
                <w:color w:val="000000" w:themeColor="text1"/>
                <w:sz w:val="16"/>
                <w:szCs w:val="14"/>
              </w:rPr>
              <w:t xml:space="preserve"> :</w:t>
            </w:r>
          </w:p>
          <w:p w14:paraId="0DA9C480" w14:textId="77777777" w:rsidR="00691667" w:rsidRPr="003C5D56" w:rsidRDefault="00691667" w:rsidP="00DD49BA">
            <w:pPr>
              <w:rPr>
                <w:rFonts w:cs="Arial"/>
                <w:color w:val="000000" w:themeColor="text1"/>
                <w:sz w:val="16"/>
                <w:szCs w:val="14"/>
              </w:rPr>
            </w:pPr>
            <w:r>
              <w:rPr>
                <w:rFonts w:cs="Arial"/>
                <w:color w:val="000000" w:themeColor="text1"/>
                <w:sz w:val="16"/>
                <w:szCs w:val="14"/>
              </w:rPr>
              <w:t>BLE_AutomotiveAudio _Req_ET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407B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9C21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66C8F0" w14:textId="77777777" w:rsidR="0027306C" w:rsidRDefault="0027306C"/>
        </w:tc>
      </w:tr>
      <w:tr w:rsidR="00CA24CE" w:rsidRPr="00B3499B" w14:paraId="3B6CA0E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44DD8F" w14:textId="77777777" w:rsidR="00CA24CE" w:rsidRPr="00B3499B" w:rsidRDefault="006B7CE9" w:rsidP="00CA24CE">
            <w:pPr>
              <w:rPr>
                <w:rFonts w:cs="Arial"/>
                <w:bCs/>
                <w:color w:val="808080" w:themeColor="background1" w:themeShade="80"/>
                <w:sz w:val="16"/>
                <w:szCs w:val="14"/>
              </w:rPr>
            </w:pPr>
            <w:hyperlink r:id="rId2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F4A71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BC008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1653BF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Change Volume</w:t>
      </w:r>
    </w:p>
    <w:p w14:paraId="33BA7D93" w14:textId="77777777" w:rsidR="00072314" w:rsidRPr="00612064" w:rsidRDefault="00072314" w:rsidP="00072314">
      <w:pPr>
        <w:spacing w:before="20"/>
        <w:rPr>
          <w:vanish/>
        </w:rPr>
      </w:pPr>
    </w:p>
    <w:p w14:paraId="14703A23" w14:textId="77777777" w:rsidR="00072314" w:rsidRDefault="00072314" w:rsidP="00072314">
      <w:pPr>
        <w:pStyle w:val="Heading6"/>
        <w:keepNext w:val="0"/>
        <w:tabs>
          <w:tab w:val="clear" w:pos="900"/>
          <w:tab w:val="left" w:pos="709"/>
        </w:tabs>
        <w:spacing w:before="240"/>
      </w:pPr>
      <w:r>
        <w:t>Parameters</w:t>
      </w:r>
    </w:p>
    <w:p w14:paraId="3072FA0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0E52C07" w14:textId="77777777" w:rsidTr="001D18E6">
        <w:trPr>
          <w:trHeight w:val="161"/>
        </w:trPr>
        <w:tc>
          <w:tcPr>
            <w:tcW w:w="1838" w:type="dxa"/>
            <w:shd w:val="clear" w:color="auto" w:fill="D9D9D9" w:themeFill="background1" w:themeFillShade="D9"/>
            <w:noWrap/>
            <w:hideMark/>
          </w:tcPr>
          <w:p w14:paraId="45EDAF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61C33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8AFCF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18078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2E5471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56FDD5A" w14:textId="77777777" w:rsidTr="001D18E6">
        <w:trPr>
          <w:trHeight w:val="70"/>
        </w:trPr>
        <w:tc>
          <w:tcPr>
            <w:tcW w:w="1838" w:type="dxa"/>
            <w:noWrap/>
          </w:tcPr>
          <w:p w14:paraId="62D6C6E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498C1B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34D503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931491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0C398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807FC8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2451AF7" w14:textId="77777777" w:rsidTr="001D18E6">
        <w:trPr>
          <w:trHeight w:val="71"/>
        </w:trPr>
        <w:tc>
          <w:tcPr>
            <w:tcW w:w="1838" w:type="dxa"/>
            <w:noWrap/>
          </w:tcPr>
          <w:p w14:paraId="7F8B876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6D68616" w14:textId="77777777" w:rsidR="00072314" w:rsidRPr="00D14691" w:rsidRDefault="00072314" w:rsidP="001D18E6">
            <w:pPr>
              <w:rPr>
                <w:color w:val="000000" w:themeColor="text1"/>
              </w:rPr>
            </w:pPr>
          </w:p>
        </w:tc>
        <w:tc>
          <w:tcPr>
            <w:tcW w:w="1701" w:type="dxa"/>
          </w:tcPr>
          <w:p w14:paraId="0EE2C3A6" w14:textId="77777777" w:rsidR="00072314" w:rsidRPr="00D14691" w:rsidRDefault="00072314" w:rsidP="001D18E6">
            <w:pPr>
              <w:rPr>
                <w:color w:val="000000" w:themeColor="text1"/>
              </w:rPr>
            </w:pPr>
          </w:p>
        </w:tc>
        <w:tc>
          <w:tcPr>
            <w:tcW w:w="1417" w:type="dxa"/>
            <w:noWrap/>
          </w:tcPr>
          <w:p w14:paraId="2C787FFD" w14:textId="77777777" w:rsidR="00072314" w:rsidRPr="00D14691" w:rsidRDefault="00072314" w:rsidP="001D18E6">
            <w:pPr>
              <w:rPr>
                <w:color w:val="000000" w:themeColor="text1"/>
              </w:rPr>
            </w:pPr>
          </w:p>
        </w:tc>
        <w:tc>
          <w:tcPr>
            <w:tcW w:w="3402" w:type="dxa"/>
          </w:tcPr>
          <w:p w14:paraId="25D2C7BB" w14:textId="77777777" w:rsidR="00072314" w:rsidRPr="00D14691" w:rsidRDefault="00072314" w:rsidP="001D18E6">
            <w:pPr>
              <w:rPr>
                <w:color w:val="000000" w:themeColor="text1"/>
              </w:rPr>
            </w:pPr>
          </w:p>
        </w:tc>
      </w:tr>
    </w:tbl>
    <w:p w14:paraId="50283AE3"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2680968" w14:textId="77777777" w:rsidR="003678EC" w:rsidRPr="003678EC" w:rsidRDefault="003678EC" w:rsidP="003678EC">
      <w:pPr>
        <w:rPr>
          <w:lang w:val="en-GB"/>
        </w:rPr>
      </w:pPr>
    </w:p>
    <w:p w14:paraId="5C3DA6A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430617D" w14:textId="77777777" w:rsidR="000E75AB" w:rsidRDefault="000E75AB" w:rsidP="000E75AB"/>
    <w:p w14:paraId="0F18D10E" w14:textId="77777777" w:rsidR="00072314" w:rsidRPr="003225C9" w:rsidRDefault="00072314" w:rsidP="00072314">
      <w:pPr>
        <w:tabs>
          <w:tab w:val="left" w:pos="284"/>
          <w:tab w:val="left" w:pos="851"/>
        </w:tabs>
      </w:pPr>
    </w:p>
    <w:p w14:paraId="4618B4F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7C90213" w14:textId="77777777" w:rsidR="00072314" w:rsidRDefault="00072314" w:rsidP="00072314"/>
    <w:p w14:paraId="65614E2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100BB75" w14:textId="77777777" w:rsidR="001C5864" w:rsidRPr="0017445F" w:rsidRDefault="001C5864" w:rsidP="001C5864">
      <w:pPr>
        <w:pStyle w:val="RERequirement"/>
        <w:shd w:val="clear" w:color="auto" w:fill="F2F2F2" w:themeFill="background1" w:themeFillShade="F2"/>
      </w:pPr>
      <w:bookmarkStart w:id="77" w:name="_282d914b9f9f0024b5b32092b111c0c2"/>
      <w:bookmarkEnd w:id="77"/>
      <w:r>
        <w:t xml:space="preserve"> MyKey 1.2</w:t>
      </w:r>
    </w:p>
    <w:p w14:paraId="742470A9" w14:textId="77777777" w:rsidR="001C5864" w:rsidRDefault="001C5864" w:rsidP="001C5864">
      <w:pPr>
        <w:rPr>
          <w:rFonts w:cs="Arial"/>
        </w:rPr>
      </w:pPr>
      <w:r>
        <w:rPr>
          <w:rFonts w:cs="Arial"/>
        </w:rPr>
        <w:t>When the PDC recognizes the MyKey signal as active, the URC application shall prevent passengers from activating ICC.</w:t>
      </w:r>
    </w:p>
    <w:p w14:paraId="3502F895" w14:textId="77777777" w:rsidR="001C5864" w:rsidRDefault="001C5864" w:rsidP="001C5864"/>
    <w:p w14:paraId="4E074944" w14:textId="77777777" w:rsidR="001C5864" w:rsidRPr="00287D2F" w:rsidRDefault="001C5864" w:rsidP="001C5864">
      <w:pPr>
        <w:rPr>
          <w:rFonts w:cs="Arial"/>
        </w:rPr>
      </w:pPr>
      <w:r>
        <w:rPr>
          <w:rFonts w:cs="Arial"/>
        </w:rPr>
        <w:t>Satisfied by</w:t>
      </w:r>
      <w:r w:rsidRPr="00287D2F">
        <w:rPr>
          <w:rFonts w:cs="Arial"/>
        </w:rPr>
        <w:t>:</w:t>
      </w:r>
    </w:p>
    <w:p w14:paraId="0892871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54C7C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Change Volume</w:t>
      </w:r>
    </w:p>
    <w:p w14:paraId="6781225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Volume Change</w:t>
      </w:r>
    </w:p>
    <w:p w14:paraId="60103A6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4CB644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D5B7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A5E3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D22B5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68480" w14:textId="77777777" w:rsidR="0027306C" w:rsidRDefault="0027306C"/>
        </w:tc>
      </w:tr>
      <w:tr w:rsidR="007A24FC" w:rsidRPr="00B3499B" w14:paraId="2733EE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CB1D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ED23B" w14:textId="77777777" w:rsidR="0027306C" w:rsidRDefault="0027306C"/>
        </w:tc>
      </w:tr>
      <w:tr w:rsidR="007A24FC" w:rsidRPr="00B3499B" w14:paraId="653841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FF43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8C988" w14:textId="77777777" w:rsidR="0027306C" w:rsidRDefault="0027306C"/>
        </w:tc>
      </w:tr>
      <w:tr w:rsidR="007A24FC" w:rsidRPr="00B3499B" w14:paraId="01075C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DC0C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84BD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117A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5E24C" w14:textId="77777777" w:rsidR="0027306C" w:rsidRDefault="0027306C"/>
        </w:tc>
      </w:tr>
      <w:tr w:rsidR="007A24FC" w:rsidRPr="00B3499B" w14:paraId="38223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2009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C587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BF0B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E8647" w14:textId="77777777" w:rsidR="0027306C" w:rsidRDefault="0027306C"/>
        </w:tc>
      </w:tr>
      <w:tr w:rsidR="007A24FC" w:rsidRPr="00B3499B" w14:paraId="4C86A14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E180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DD364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7812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1B24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0CE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ABD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B038F1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E67044" w14:textId="77777777" w:rsidR="007A24FC" w:rsidRPr="00B3499B" w:rsidRDefault="006B7CE9" w:rsidP="009737DA">
            <w:pPr>
              <w:rPr>
                <w:rFonts w:cs="Arial"/>
                <w:bCs/>
                <w:color w:val="808080" w:themeColor="background1" w:themeShade="80"/>
                <w:sz w:val="16"/>
                <w:szCs w:val="14"/>
              </w:rPr>
            </w:pPr>
            <w:hyperlink r:id="rId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6DDF7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23586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95EC48" w14:textId="77777777" w:rsidR="007A24FC" w:rsidRDefault="007A24FC" w:rsidP="001C5864">
      <w:pPr>
        <w:rPr>
          <w:rFonts w:cs="Arial"/>
        </w:rPr>
      </w:pPr>
    </w:p>
    <w:p w14:paraId="3C964818" w14:textId="77777777" w:rsidR="0047267C" w:rsidRDefault="0047267C" w:rsidP="001C5864">
      <w:pPr>
        <w:rPr>
          <w:rFonts w:cs="Arial"/>
        </w:rPr>
      </w:pPr>
    </w:p>
    <w:p w14:paraId="6C589490" w14:textId="77777777" w:rsidR="008C50D1" w:rsidRPr="005F3A49" w:rsidRDefault="008C50D1" w:rsidP="00702F62">
      <w:pPr>
        <w:pStyle w:val="Heading4"/>
        <w:keepNext w:val="0"/>
        <w:tabs>
          <w:tab w:val="clear" w:pos="900"/>
          <w:tab w:val="left" w:pos="709"/>
        </w:tabs>
        <w:spacing w:before="240"/>
      </w:pPr>
      <w:r w:rsidRPr="005F3A49">
        <w:rPr>
          <w:lang w:val="en-GB"/>
        </w:rPr>
        <w:lastRenderedPageBreak/>
        <w:t xml:space="preserve">Technology Function </w:t>
      </w:r>
      <w:r>
        <w:rPr>
          <w:noProof/>
        </w:rPr>
        <w:drawing>
          <wp:inline distT="0" distB="0" distL="0" distR="0" wp14:anchorId="3909DA29" wp14:editId="4A0327F7">
            <wp:extent cx="152400" cy="152400"/>
            <wp:effectExtent l="0" t="0" r="0" b="0"/>
            <wp:docPr id="12" name="Picture -269956858.jpg" descr="-269956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9956858.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Call</w:t>
      </w:r>
    </w:p>
    <w:p w14:paraId="1D483BF8" w14:textId="77777777" w:rsidR="005F4E20" w:rsidRDefault="005F4E20" w:rsidP="00720A45">
      <w:pPr>
        <w:rPr>
          <w:highlight w:val="green"/>
        </w:rPr>
      </w:pPr>
    </w:p>
    <w:p w14:paraId="7731630C" w14:textId="77777777" w:rsidR="009C3237" w:rsidRDefault="009C3237" w:rsidP="009C3237">
      <w:pPr>
        <w:pStyle w:val="BodyText"/>
      </w:pPr>
      <w:r w:rsidRPr="00F33853">
        <w:t>MSS Function responsible for providing status of Driver/Passenger receiving phone call</w:t>
      </w:r>
    </w:p>
    <w:p w14:paraId="3CB1A7EA" w14:textId="77777777" w:rsidR="00785794" w:rsidRPr="00785794" w:rsidRDefault="00785794" w:rsidP="00785794">
      <w:pPr>
        <w:rPr>
          <w:rFonts w:cs="Arial"/>
          <w:color w:val="000000" w:themeColor="text1"/>
          <w:sz w:val="16"/>
          <w:szCs w:val="14"/>
        </w:rPr>
      </w:pPr>
    </w:p>
    <w:p w14:paraId="06838CDC" w14:textId="77777777" w:rsidR="009C3237" w:rsidRPr="009C3237" w:rsidRDefault="009C3237" w:rsidP="00720A45">
      <w:pPr>
        <w:rPr>
          <w:highlight w:val="green"/>
          <w:lang w:val="en-GB"/>
        </w:rPr>
      </w:pPr>
    </w:p>
    <w:p w14:paraId="7FBF870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ABC65F" w14:textId="77777777" w:rsidR="00072314" w:rsidRPr="003B799F" w:rsidRDefault="00072314" w:rsidP="00072314"/>
    <w:p w14:paraId="65E61894" w14:textId="77777777" w:rsidR="00072314" w:rsidRDefault="00072314" w:rsidP="00072314">
      <w:pPr>
        <w:pStyle w:val="Heading6"/>
        <w:keepNext w:val="0"/>
        <w:tabs>
          <w:tab w:val="clear" w:pos="900"/>
          <w:tab w:val="left" w:pos="709"/>
        </w:tabs>
        <w:spacing w:before="240"/>
        <w:rPr>
          <w:lang w:val="en-GB"/>
        </w:rPr>
      </w:pPr>
      <w:r>
        <w:rPr>
          <w:lang w:val="en-GB"/>
        </w:rPr>
        <w:t>Inputs</w:t>
      </w:r>
    </w:p>
    <w:p w14:paraId="4749DF8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02A1F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10F7E2"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Call</w:t>
            </w:r>
          </w:p>
        </w:tc>
      </w:tr>
      <w:tr w:rsidR="00EB31D7" w:rsidRPr="00B3499B" w14:paraId="60A7CD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D881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A5C4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3EB8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FC0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452B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1F6B5C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9B840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9335D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A855CE9" w14:textId="77777777" w:rsidR="0046438F" w:rsidRDefault="0046438F" w:rsidP="0046438F">
            <w:pPr>
              <w:rPr>
                <w:rFonts w:cs="Arial"/>
                <w:color w:val="000000" w:themeColor="text1"/>
                <w:sz w:val="16"/>
                <w:szCs w:val="14"/>
              </w:rPr>
            </w:pPr>
            <w:r>
              <w:rPr>
                <w:rFonts w:cs="Arial"/>
                <w:color w:val="000000" w:themeColor="text1"/>
                <w:sz w:val="16"/>
                <w:szCs w:val="14"/>
              </w:rPr>
              <w:t>PhnCallSwtchZone2_D_Rq</w:t>
            </w:r>
          </w:p>
          <w:p w14:paraId="794A2E62" w14:textId="77777777" w:rsidR="0046438F" w:rsidRPr="00740CDD" w:rsidRDefault="0046438F" w:rsidP="00927ADC">
            <w:pPr>
              <w:pStyle w:val="VelocityScript"/>
              <w:rPr>
                <w:color w:val="00B0F0"/>
              </w:rPr>
            </w:pPr>
          </w:p>
          <w:p w14:paraId="2DE25A57" w14:textId="77777777" w:rsidR="004C0655" w:rsidRPr="007215C5" w:rsidRDefault="004C0655" w:rsidP="004F0393">
            <w:pPr>
              <w:pStyle w:val="VelocityScript"/>
            </w:pPr>
          </w:p>
          <w:p w14:paraId="5FB0957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620817"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PhnCallSwtchZone2_D_Rq </w:t>
            </w:r>
            <w:r w:rsidR="001F621A">
              <w:rPr>
                <w:rFonts w:cs="Arial"/>
                <w:color w:val="000000" w:themeColor="text1"/>
                <w:sz w:val="16"/>
                <w:szCs w:val="14"/>
              </w:rPr>
              <w:t>:</w:t>
            </w:r>
          </w:p>
          <w:p w14:paraId="0FDD0D63" w14:textId="77777777" w:rsidR="00691667" w:rsidRPr="003C5D56" w:rsidRDefault="008A674A" w:rsidP="008A674A">
            <w:pPr>
              <w:rPr>
                <w:rFonts w:cs="Arial"/>
                <w:color w:val="000000" w:themeColor="text1"/>
                <w:sz w:val="16"/>
                <w:szCs w:val="14"/>
              </w:rPr>
            </w:pPr>
            <w:r>
              <w:rPr>
                <w:rFonts w:cs="Arial"/>
                <w:color w:val="000000" w:themeColor="text1"/>
                <w:sz w:val="16"/>
                <w:szCs w:val="14"/>
              </w:rPr>
              <w:t>PhnCallSwtchZone_D_Rq_ET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5736D4"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F2EC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12078C" w14:textId="77777777" w:rsidR="0027306C" w:rsidRDefault="0027306C"/>
        </w:tc>
      </w:tr>
      <w:tr w:rsidR="00EB31D7" w:rsidRPr="00B3499B" w14:paraId="739BCC9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8A9DC2" w14:textId="77777777" w:rsidR="00EB31D7" w:rsidRPr="00B3499B" w:rsidRDefault="006B7CE9" w:rsidP="00236BAE">
            <w:pPr>
              <w:rPr>
                <w:rFonts w:cs="Arial"/>
                <w:bCs/>
                <w:color w:val="808080" w:themeColor="background1" w:themeShade="80"/>
                <w:sz w:val="16"/>
                <w:szCs w:val="14"/>
              </w:rPr>
            </w:pPr>
            <w:hyperlink r:id="rId2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D2F11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78FD5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3B04C2D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Call</w:t>
      </w:r>
    </w:p>
    <w:p w14:paraId="40B3102A" w14:textId="77777777" w:rsidR="008C50D1" w:rsidRPr="00E23282" w:rsidRDefault="008C50D1" w:rsidP="00072314"/>
    <w:p w14:paraId="307FEA3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49C48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18A1FB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4785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Call</w:t>
            </w:r>
          </w:p>
        </w:tc>
      </w:tr>
      <w:tr w:rsidR="00236BAE" w:rsidRPr="00B3499B" w14:paraId="6F28FA9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E7A9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253B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2715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3ED7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A425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5C0592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C5B475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217EF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A0FBD8B" w14:textId="77777777" w:rsidR="0046438F" w:rsidRDefault="0046438F" w:rsidP="0046438F">
            <w:pPr>
              <w:rPr>
                <w:rFonts w:cs="Arial"/>
                <w:color w:val="000000" w:themeColor="text1"/>
                <w:sz w:val="16"/>
                <w:szCs w:val="14"/>
              </w:rPr>
            </w:pPr>
            <w:r>
              <w:rPr>
                <w:rFonts w:cs="Arial"/>
                <w:color w:val="000000" w:themeColor="text1"/>
                <w:sz w:val="16"/>
                <w:szCs w:val="14"/>
              </w:rPr>
              <w:t>PhnCallZone_D_St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736BE" w14:textId="77777777" w:rsidR="00DD49BA" w:rsidRDefault="00DD49BA" w:rsidP="00DD49BA">
            <w:pPr>
              <w:rPr>
                <w:rFonts w:cs="Arial"/>
                <w:color w:val="000000" w:themeColor="text1"/>
                <w:sz w:val="16"/>
                <w:szCs w:val="14"/>
              </w:rPr>
            </w:pPr>
            <w:r>
              <w:rPr>
                <w:rFonts w:cs="Arial"/>
                <w:color w:val="000000" w:themeColor="text1"/>
                <w:sz w:val="16"/>
                <w:szCs w:val="14"/>
              </w:rPr>
              <w:t>PhnCallZone_D_St</w:t>
            </w:r>
            <w:r w:rsidR="001F621A">
              <w:rPr>
                <w:rFonts w:cs="Arial"/>
                <w:color w:val="000000" w:themeColor="text1"/>
                <w:sz w:val="16"/>
                <w:szCs w:val="14"/>
              </w:rPr>
              <w:t xml:space="preserve"> :</w:t>
            </w:r>
          </w:p>
          <w:p w14:paraId="192BE82C" w14:textId="77777777" w:rsidR="00691667" w:rsidRPr="003C5D56" w:rsidRDefault="00691667" w:rsidP="00DD49BA">
            <w:pPr>
              <w:rPr>
                <w:rFonts w:cs="Arial"/>
                <w:color w:val="000000" w:themeColor="text1"/>
                <w:sz w:val="16"/>
                <w:szCs w:val="14"/>
              </w:rPr>
            </w:pPr>
            <w:r>
              <w:rPr>
                <w:rFonts w:cs="Arial"/>
                <w:color w:val="000000" w:themeColor="text1"/>
                <w:sz w:val="16"/>
                <w:szCs w:val="14"/>
              </w:rPr>
              <w:t>PhnCallZone_D_St_ET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76AEF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2D81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C84066" w14:textId="77777777" w:rsidR="0027306C" w:rsidRDefault="0027306C"/>
        </w:tc>
      </w:tr>
      <w:tr w:rsidR="00CA24CE" w:rsidRPr="00B3499B" w14:paraId="4BA776B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CBEC74" w14:textId="77777777" w:rsidR="00CA24CE" w:rsidRPr="00B3499B" w:rsidRDefault="006B7CE9" w:rsidP="00CA24CE">
            <w:pPr>
              <w:rPr>
                <w:rFonts w:cs="Arial"/>
                <w:bCs/>
                <w:color w:val="808080" w:themeColor="background1" w:themeShade="80"/>
                <w:sz w:val="16"/>
                <w:szCs w:val="14"/>
              </w:rPr>
            </w:pPr>
            <w:hyperlink r:id="rId3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B0BE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4C78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282EB5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Call</w:t>
      </w:r>
    </w:p>
    <w:p w14:paraId="238AD7F9" w14:textId="77777777" w:rsidR="00072314" w:rsidRPr="00612064" w:rsidRDefault="00072314" w:rsidP="00072314">
      <w:pPr>
        <w:spacing w:before="20"/>
        <w:rPr>
          <w:vanish/>
        </w:rPr>
      </w:pPr>
    </w:p>
    <w:p w14:paraId="208C3903" w14:textId="77777777" w:rsidR="00072314" w:rsidRDefault="00072314" w:rsidP="00072314">
      <w:pPr>
        <w:pStyle w:val="Heading6"/>
        <w:keepNext w:val="0"/>
        <w:tabs>
          <w:tab w:val="clear" w:pos="900"/>
          <w:tab w:val="left" w:pos="709"/>
        </w:tabs>
        <w:spacing w:before="240"/>
      </w:pPr>
      <w:r>
        <w:t>Parameters</w:t>
      </w:r>
    </w:p>
    <w:p w14:paraId="3E73DB7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AC98941" w14:textId="77777777" w:rsidTr="001D18E6">
        <w:trPr>
          <w:trHeight w:val="161"/>
        </w:trPr>
        <w:tc>
          <w:tcPr>
            <w:tcW w:w="1838" w:type="dxa"/>
            <w:shd w:val="clear" w:color="auto" w:fill="D9D9D9" w:themeFill="background1" w:themeFillShade="D9"/>
            <w:noWrap/>
            <w:hideMark/>
          </w:tcPr>
          <w:p w14:paraId="7DB83B7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FCE94D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3307D3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6410FB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904735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2EB695D" w14:textId="77777777" w:rsidTr="001D18E6">
        <w:trPr>
          <w:trHeight w:val="70"/>
        </w:trPr>
        <w:tc>
          <w:tcPr>
            <w:tcW w:w="1838" w:type="dxa"/>
            <w:noWrap/>
          </w:tcPr>
          <w:p w14:paraId="70A3426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364CD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82DD62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482103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7D630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24D84C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0DEC8E9" w14:textId="77777777" w:rsidTr="001D18E6">
        <w:trPr>
          <w:trHeight w:val="71"/>
        </w:trPr>
        <w:tc>
          <w:tcPr>
            <w:tcW w:w="1838" w:type="dxa"/>
            <w:noWrap/>
          </w:tcPr>
          <w:p w14:paraId="1C35C89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65C037F" w14:textId="77777777" w:rsidR="00072314" w:rsidRPr="00D14691" w:rsidRDefault="00072314" w:rsidP="001D18E6">
            <w:pPr>
              <w:rPr>
                <w:color w:val="000000" w:themeColor="text1"/>
              </w:rPr>
            </w:pPr>
          </w:p>
        </w:tc>
        <w:tc>
          <w:tcPr>
            <w:tcW w:w="1701" w:type="dxa"/>
          </w:tcPr>
          <w:p w14:paraId="22FEFF0C" w14:textId="77777777" w:rsidR="00072314" w:rsidRPr="00D14691" w:rsidRDefault="00072314" w:rsidP="001D18E6">
            <w:pPr>
              <w:rPr>
                <w:color w:val="000000" w:themeColor="text1"/>
              </w:rPr>
            </w:pPr>
          </w:p>
        </w:tc>
        <w:tc>
          <w:tcPr>
            <w:tcW w:w="1417" w:type="dxa"/>
            <w:noWrap/>
          </w:tcPr>
          <w:p w14:paraId="2B8B3605" w14:textId="77777777" w:rsidR="00072314" w:rsidRPr="00D14691" w:rsidRDefault="00072314" w:rsidP="001D18E6">
            <w:pPr>
              <w:rPr>
                <w:color w:val="000000" w:themeColor="text1"/>
              </w:rPr>
            </w:pPr>
          </w:p>
        </w:tc>
        <w:tc>
          <w:tcPr>
            <w:tcW w:w="3402" w:type="dxa"/>
          </w:tcPr>
          <w:p w14:paraId="16A41C4F" w14:textId="77777777" w:rsidR="00072314" w:rsidRPr="00D14691" w:rsidRDefault="00072314" w:rsidP="001D18E6">
            <w:pPr>
              <w:rPr>
                <w:color w:val="000000" w:themeColor="text1"/>
              </w:rPr>
            </w:pPr>
          </w:p>
        </w:tc>
      </w:tr>
    </w:tbl>
    <w:p w14:paraId="6DCE4DB0"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E8737E0" w14:textId="77777777" w:rsidR="003678EC" w:rsidRPr="003678EC" w:rsidRDefault="003678EC" w:rsidP="003678EC">
      <w:pPr>
        <w:rPr>
          <w:lang w:val="en-GB"/>
        </w:rPr>
      </w:pPr>
    </w:p>
    <w:p w14:paraId="4477453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EA8568F" w14:textId="77777777" w:rsidR="000E75AB" w:rsidRDefault="000E75AB" w:rsidP="000E75AB"/>
    <w:p w14:paraId="0B0D692B" w14:textId="77777777" w:rsidR="00072314" w:rsidRPr="003225C9" w:rsidRDefault="00072314" w:rsidP="00072314">
      <w:pPr>
        <w:tabs>
          <w:tab w:val="left" w:pos="284"/>
          <w:tab w:val="left" w:pos="851"/>
        </w:tabs>
      </w:pPr>
    </w:p>
    <w:p w14:paraId="1C885976"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7CBA39D6" w14:textId="77777777" w:rsidR="00072314" w:rsidRDefault="00072314" w:rsidP="00072314"/>
    <w:p w14:paraId="0F49C1E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BA16C41" w14:textId="77777777" w:rsidR="001C5864" w:rsidRPr="0017445F" w:rsidRDefault="001C5864" w:rsidP="001C5864">
      <w:pPr>
        <w:pStyle w:val="RERequirement"/>
        <w:shd w:val="clear" w:color="auto" w:fill="F2F2F2" w:themeFill="background1" w:themeFillShade="F2"/>
      </w:pPr>
      <w:bookmarkStart w:id="78" w:name="_56e0942345e82801fa8b2678efb3c6cd"/>
      <w:bookmarkEnd w:id="78"/>
      <w:r>
        <w:t xml:space="preserve"> Phone Calls 1.8</w:t>
      </w:r>
    </w:p>
    <w:p w14:paraId="1AC2B436" w14:textId="77777777" w:rsidR="001C5864" w:rsidRDefault="001C5864" w:rsidP="001C5864">
      <w:pPr>
        <w:rPr>
          <w:rFonts w:cs="Arial"/>
        </w:rPr>
      </w:pPr>
      <w:r>
        <w:rPr>
          <w:rFonts w:cs="Arial"/>
        </w:rPr>
        <w:t>When the VehicleAudioMode status signal updates to Zone Mode, the PDC shall keep any active PhnCallZone_D_St signals as the same status.</w:t>
      </w:r>
    </w:p>
    <w:p w14:paraId="3A8830BE" w14:textId="77777777" w:rsidR="001C5864" w:rsidRDefault="001C5864" w:rsidP="001C5864"/>
    <w:p w14:paraId="15C2BA8C" w14:textId="77777777" w:rsidR="001C5864" w:rsidRPr="00287D2F" w:rsidRDefault="001C5864" w:rsidP="001C5864">
      <w:pPr>
        <w:rPr>
          <w:rFonts w:cs="Arial"/>
        </w:rPr>
      </w:pPr>
      <w:r>
        <w:rPr>
          <w:rFonts w:cs="Arial"/>
        </w:rPr>
        <w:t>Satisfied by</w:t>
      </w:r>
      <w:r w:rsidRPr="00287D2F">
        <w:rPr>
          <w:rFonts w:cs="Arial"/>
        </w:rPr>
        <w:t>:</w:t>
      </w:r>
    </w:p>
    <w:p w14:paraId="6A7B584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8F7CB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7547EB6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31EEE2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FD4EB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A3A4F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FDC09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0621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F25DA" w14:textId="77777777" w:rsidR="0027306C" w:rsidRDefault="0027306C"/>
        </w:tc>
      </w:tr>
      <w:tr w:rsidR="007A24FC" w:rsidRPr="00B3499B" w14:paraId="69CDC7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166C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19214" w14:textId="77777777" w:rsidR="0027306C" w:rsidRDefault="0027306C"/>
        </w:tc>
      </w:tr>
      <w:tr w:rsidR="007A24FC" w:rsidRPr="00B3499B" w14:paraId="6C4887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3E4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056A4" w14:textId="77777777" w:rsidR="0027306C" w:rsidRDefault="0027306C"/>
        </w:tc>
      </w:tr>
      <w:tr w:rsidR="007A24FC" w:rsidRPr="00B3499B" w14:paraId="1AE759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276D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612B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68AC9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18927" w14:textId="77777777" w:rsidR="0027306C" w:rsidRDefault="0027306C"/>
        </w:tc>
      </w:tr>
      <w:tr w:rsidR="007A24FC" w:rsidRPr="00B3499B" w14:paraId="390960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0CC5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C7E8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DEAEC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E2CE19" w14:textId="77777777" w:rsidR="0027306C" w:rsidRDefault="0027306C"/>
        </w:tc>
      </w:tr>
      <w:tr w:rsidR="007A24FC" w:rsidRPr="00B3499B" w14:paraId="1C229C7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65E5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1F0B4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04F1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6732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C848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5BF8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79E13E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D9D1C1" w14:textId="77777777" w:rsidR="007A24FC" w:rsidRPr="00B3499B" w:rsidRDefault="006B7CE9" w:rsidP="009737DA">
            <w:pPr>
              <w:rPr>
                <w:rFonts w:cs="Arial"/>
                <w:bCs/>
                <w:color w:val="808080" w:themeColor="background1" w:themeShade="80"/>
                <w:sz w:val="16"/>
                <w:szCs w:val="14"/>
              </w:rPr>
            </w:pPr>
            <w:hyperlink r:id="rId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0C65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D68A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6D52AB" w14:textId="77777777" w:rsidR="007A24FC" w:rsidRDefault="007A24FC" w:rsidP="001C5864">
      <w:pPr>
        <w:rPr>
          <w:rFonts w:cs="Arial"/>
        </w:rPr>
      </w:pPr>
    </w:p>
    <w:p w14:paraId="7B0918E0" w14:textId="77777777" w:rsidR="0047267C" w:rsidRDefault="0047267C" w:rsidP="001C5864">
      <w:pPr>
        <w:rPr>
          <w:rFonts w:cs="Arial"/>
        </w:rPr>
      </w:pPr>
    </w:p>
    <w:p w14:paraId="270C3067" w14:textId="77777777" w:rsidR="001C5864" w:rsidRPr="0017445F" w:rsidRDefault="001C5864" w:rsidP="001C5864">
      <w:pPr>
        <w:pStyle w:val="RERequirement"/>
        <w:shd w:val="clear" w:color="auto" w:fill="F2F2F2" w:themeFill="background1" w:themeFillShade="F2"/>
      </w:pPr>
      <w:bookmarkStart w:id="79" w:name="_22ac04af5e7f68d6c80d534eb99b56e5"/>
      <w:bookmarkEnd w:id="79"/>
      <w:r>
        <w:t xml:space="preserve"> Phone Calls 1.12</w:t>
      </w:r>
    </w:p>
    <w:p w14:paraId="19A9AFF8" w14:textId="77777777" w:rsidR="001C5864" w:rsidRDefault="001C5864" w:rsidP="001C5864">
      <w:pPr>
        <w:rPr>
          <w:rFonts w:cs="Arial"/>
        </w:rPr>
      </w:pPr>
      <w:r>
        <w:rPr>
          <w:rFonts w:cs="Arial"/>
        </w:rPr>
        <w:t>When the PAC module receives the PhnCallZone_D_St as "No Call", all other "Handsfree" PhnCallZone_D_St signals shall remained unchanged.</w:t>
      </w:r>
    </w:p>
    <w:p w14:paraId="1DD07AB0" w14:textId="77777777" w:rsidR="001C5864" w:rsidRDefault="001C5864" w:rsidP="001C5864"/>
    <w:p w14:paraId="61FF7140" w14:textId="77777777" w:rsidR="001C5864" w:rsidRPr="00287D2F" w:rsidRDefault="001C5864" w:rsidP="001C5864">
      <w:pPr>
        <w:rPr>
          <w:rFonts w:cs="Arial"/>
        </w:rPr>
      </w:pPr>
      <w:r>
        <w:rPr>
          <w:rFonts w:cs="Arial"/>
        </w:rPr>
        <w:t>Satisfied by</w:t>
      </w:r>
      <w:r w:rsidRPr="00287D2F">
        <w:rPr>
          <w:rFonts w:cs="Arial"/>
        </w:rPr>
        <w:t>:</w:t>
      </w:r>
    </w:p>
    <w:p w14:paraId="1FA890C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C5C9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EDC86B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D28AC8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F0AA80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FFB5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2BFFC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BEEF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AD026" w14:textId="77777777" w:rsidR="0027306C" w:rsidRDefault="0027306C"/>
        </w:tc>
      </w:tr>
      <w:tr w:rsidR="007A24FC" w:rsidRPr="00B3499B" w14:paraId="35CFA9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870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869CD" w14:textId="77777777" w:rsidR="0027306C" w:rsidRDefault="0027306C"/>
        </w:tc>
      </w:tr>
      <w:tr w:rsidR="007A24FC" w:rsidRPr="00B3499B" w14:paraId="29214B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D214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24296" w14:textId="77777777" w:rsidR="0027306C" w:rsidRDefault="0027306C"/>
        </w:tc>
      </w:tr>
      <w:tr w:rsidR="007A24FC" w:rsidRPr="00B3499B" w14:paraId="57C9DB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3E9B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A42F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28A33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0AAE33" w14:textId="77777777" w:rsidR="0027306C" w:rsidRDefault="0027306C"/>
        </w:tc>
      </w:tr>
      <w:tr w:rsidR="007A24FC" w:rsidRPr="00B3499B" w14:paraId="2C568A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008A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887B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CA84E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59E942" w14:textId="77777777" w:rsidR="0027306C" w:rsidRDefault="0027306C"/>
        </w:tc>
      </w:tr>
      <w:tr w:rsidR="007A24FC" w:rsidRPr="00B3499B" w14:paraId="688D88F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D392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5589E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7E70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7441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C484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D93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05BC1B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CBAFA4" w14:textId="77777777" w:rsidR="007A24FC" w:rsidRPr="00B3499B" w:rsidRDefault="006B7CE9" w:rsidP="009737DA">
            <w:pPr>
              <w:rPr>
                <w:rFonts w:cs="Arial"/>
                <w:bCs/>
                <w:color w:val="808080" w:themeColor="background1" w:themeShade="80"/>
                <w:sz w:val="16"/>
                <w:szCs w:val="14"/>
              </w:rPr>
            </w:pPr>
            <w:hyperlink r:id="rId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1DE67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20474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236F9B" w14:textId="77777777" w:rsidR="007A24FC" w:rsidRDefault="007A24FC" w:rsidP="001C5864">
      <w:pPr>
        <w:rPr>
          <w:rFonts w:cs="Arial"/>
        </w:rPr>
      </w:pPr>
    </w:p>
    <w:p w14:paraId="497D7D40" w14:textId="77777777" w:rsidR="0047267C" w:rsidRDefault="0047267C" w:rsidP="001C5864">
      <w:pPr>
        <w:rPr>
          <w:rFonts w:cs="Arial"/>
        </w:rPr>
      </w:pPr>
    </w:p>
    <w:p w14:paraId="6E3AE879" w14:textId="77777777" w:rsidR="001C5864" w:rsidRPr="0017445F" w:rsidRDefault="001C5864" w:rsidP="001C5864">
      <w:pPr>
        <w:pStyle w:val="RERequirement"/>
        <w:shd w:val="clear" w:color="auto" w:fill="F2F2F2" w:themeFill="background1" w:themeFillShade="F2"/>
      </w:pPr>
      <w:bookmarkStart w:id="80" w:name="_6cea43b58712f6014c64c160bac4d259"/>
      <w:bookmarkEnd w:id="80"/>
      <w:r>
        <w:t xml:space="preserve"> Phone Calls 1.9</w:t>
      </w:r>
    </w:p>
    <w:p w14:paraId="64F55D32" w14:textId="77777777" w:rsidR="001C5864" w:rsidRDefault="001C5864" w:rsidP="001C5864">
      <w:pPr>
        <w:rPr>
          <w:rFonts w:cs="Arial"/>
        </w:rPr>
      </w:pPr>
      <w:r>
        <w:rPr>
          <w:rFonts w:cs="Arial"/>
        </w:rPr>
        <w:t>When the PDC has the PhnCallSwitchZone_D_Rq status as active, the SYNC HMI shall update to prevent transitions to Cabin Mode.</w:t>
      </w:r>
    </w:p>
    <w:p w14:paraId="34052F17" w14:textId="77777777" w:rsidR="001C5864" w:rsidRDefault="001C5864" w:rsidP="001C5864"/>
    <w:p w14:paraId="45EC5CB9" w14:textId="77777777" w:rsidR="001C5864" w:rsidRPr="00287D2F" w:rsidRDefault="001C5864" w:rsidP="001C5864">
      <w:pPr>
        <w:rPr>
          <w:rFonts w:cs="Arial"/>
        </w:rPr>
      </w:pPr>
      <w:r>
        <w:rPr>
          <w:rFonts w:cs="Arial"/>
        </w:rPr>
        <w:t>Satisfied by</w:t>
      </w:r>
      <w:r w:rsidRPr="00287D2F">
        <w:rPr>
          <w:rFonts w:cs="Arial"/>
        </w:rPr>
        <w:t>:</w:t>
      </w:r>
    </w:p>
    <w:p w14:paraId="17ADF71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ED8E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F89D0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251F615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8E2F0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62E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2A6204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F200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D339D" w14:textId="77777777" w:rsidR="0027306C" w:rsidRDefault="0027306C"/>
        </w:tc>
      </w:tr>
      <w:tr w:rsidR="007A24FC" w:rsidRPr="00B3499B" w14:paraId="2A24D0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4D9CE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92A33" w14:textId="77777777" w:rsidR="0027306C" w:rsidRDefault="0027306C"/>
        </w:tc>
      </w:tr>
      <w:tr w:rsidR="007A24FC" w:rsidRPr="00B3499B" w14:paraId="05F5E7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D6CC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36FD3" w14:textId="77777777" w:rsidR="0027306C" w:rsidRDefault="0027306C"/>
        </w:tc>
      </w:tr>
      <w:tr w:rsidR="007A24FC" w:rsidRPr="00B3499B" w14:paraId="1E9D82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B01A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A935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37B9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97440" w14:textId="77777777" w:rsidR="0027306C" w:rsidRDefault="0027306C"/>
        </w:tc>
      </w:tr>
      <w:tr w:rsidR="007A24FC" w:rsidRPr="00B3499B" w14:paraId="091F54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A44D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FD5D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5B0B2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C852D9" w14:textId="77777777" w:rsidR="0027306C" w:rsidRDefault="0027306C"/>
        </w:tc>
      </w:tr>
      <w:tr w:rsidR="007A24FC" w:rsidRPr="00B3499B" w14:paraId="53A9324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8756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EDB65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9A02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1722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5EDC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0E0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405116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FB8F64" w14:textId="77777777" w:rsidR="007A24FC" w:rsidRPr="00B3499B" w:rsidRDefault="006B7CE9" w:rsidP="009737DA">
            <w:pPr>
              <w:rPr>
                <w:rFonts w:cs="Arial"/>
                <w:bCs/>
                <w:color w:val="808080" w:themeColor="background1" w:themeShade="80"/>
                <w:sz w:val="16"/>
                <w:szCs w:val="14"/>
              </w:rPr>
            </w:pPr>
            <w:hyperlink r:id="rId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B8AA8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729D3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7A7E62" w14:textId="77777777" w:rsidR="007A24FC" w:rsidRDefault="007A24FC" w:rsidP="001C5864">
      <w:pPr>
        <w:rPr>
          <w:rFonts w:cs="Arial"/>
        </w:rPr>
      </w:pPr>
    </w:p>
    <w:p w14:paraId="734F2BC6" w14:textId="77777777" w:rsidR="0047267C" w:rsidRDefault="0047267C" w:rsidP="001C5864">
      <w:pPr>
        <w:rPr>
          <w:rFonts w:cs="Arial"/>
        </w:rPr>
      </w:pPr>
    </w:p>
    <w:p w14:paraId="3F4F3148" w14:textId="77777777" w:rsidR="001C5864" w:rsidRPr="0017445F" w:rsidRDefault="001C5864" w:rsidP="001C5864">
      <w:pPr>
        <w:pStyle w:val="RERequirement"/>
        <w:shd w:val="clear" w:color="auto" w:fill="F2F2F2" w:themeFill="background1" w:themeFillShade="F2"/>
      </w:pPr>
      <w:bookmarkStart w:id="81" w:name="_341c8cf71e580bd2cdbe57d4d8f6ceb0"/>
      <w:bookmarkEnd w:id="81"/>
      <w:r>
        <w:t xml:space="preserve"> Phone Calls 1.6</w:t>
      </w:r>
    </w:p>
    <w:p w14:paraId="5C2275CA" w14:textId="77777777" w:rsidR="001C5864" w:rsidRDefault="001C5864" w:rsidP="001C5864">
      <w:pPr>
        <w:rPr>
          <w:rFonts w:cs="Arial"/>
        </w:rPr>
      </w:pPr>
      <w:r>
        <w:rPr>
          <w:rFonts w:cs="Arial"/>
        </w:rPr>
        <w:t>When a passenger receives/takes a phone call, the PDC module shall only send the phone SourceType signal to the DSP if the VehicleAudioMode signal status is Zone Mode.</w:t>
      </w:r>
    </w:p>
    <w:p w14:paraId="310DB008" w14:textId="77777777" w:rsidR="001C5864" w:rsidRDefault="001C5864" w:rsidP="001C5864"/>
    <w:p w14:paraId="75270117" w14:textId="77777777" w:rsidR="001C5864" w:rsidRPr="00287D2F" w:rsidRDefault="001C5864" w:rsidP="001C5864">
      <w:pPr>
        <w:rPr>
          <w:rFonts w:cs="Arial"/>
        </w:rPr>
      </w:pPr>
      <w:r>
        <w:rPr>
          <w:rFonts w:cs="Arial"/>
        </w:rPr>
        <w:t>Satisfied by</w:t>
      </w:r>
      <w:r w:rsidRPr="00287D2F">
        <w:rPr>
          <w:rFonts w:cs="Arial"/>
        </w:rPr>
        <w:t>:</w:t>
      </w:r>
    </w:p>
    <w:p w14:paraId="7461B58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7EFF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1A1C8F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4AD2AE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337C0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3C84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58F39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FDEF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A33BA" w14:textId="77777777" w:rsidR="0027306C" w:rsidRDefault="0027306C"/>
        </w:tc>
      </w:tr>
      <w:tr w:rsidR="007A24FC" w:rsidRPr="00B3499B" w14:paraId="0C9AF3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9D93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E3DF0" w14:textId="77777777" w:rsidR="0027306C" w:rsidRDefault="0027306C"/>
        </w:tc>
      </w:tr>
      <w:tr w:rsidR="007A24FC" w:rsidRPr="00B3499B" w14:paraId="7E9094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81AF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EB273" w14:textId="77777777" w:rsidR="0027306C" w:rsidRDefault="0027306C"/>
        </w:tc>
      </w:tr>
      <w:tr w:rsidR="007A24FC" w:rsidRPr="00B3499B" w14:paraId="7DC869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D6B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CE04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03D61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39C85E" w14:textId="77777777" w:rsidR="0027306C" w:rsidRDefault="0027306C"/>
        </w:tc>
      </w:tr>
      <w:tr w:rsidR="007A24FC" w:rsidRPr="00B3499B" w14:paraId="0FE4DD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846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AB83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9665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76A45" w14:textId="77777777" w:rsidR="0027306C" w:rsidRDefault="0027306C"/>
        </w:tc>
      </w:tr>
      <w:tr w:rsidR="007A24FC" w:rsidRPr="00B3499B" w14:paraId="0CC9F24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E16C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8C94C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470E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B58B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7D47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F1E4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956A28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61194A" w14:textId="77777777" w:rsidR="007A24FC" w:rsidRPr="00B3499B" w:rsidRDefault="006B7CE9" w:rsidP="009737DA">
            <w:pPr>
              <w:rPr>
                <w:rFonts w:cs="Arial"/>
                <w:bCs/>
                <w:color w:val="808080" w:themeColor="background1" w:themeShade="80"/>
                <w:sz w:val="16"/>
                <w:szCs w:val="14"/>
              </w:rPr>
            </w:pPr>
            <w:hyperlink r:id="rId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3F0E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0D3FD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A5C7D8" w14:textId="77777777" w:rsidR="007A24FC" w:rsidRDefault="007A24FC" w:rsidP="001C5864">
      <w:pPr>
        <w:rPr>
          <w:rFonts w:cs="Arial"/>
        </w:rPr>
      </w:pPr>
    </w:p>
    <w:p w14:paraId="51F08927" w14:textId="77777777" w:rsidR="0047267C" w:rsidRDefault="0047267C" w:rsidP="001C5864">
      <w:pPr>
        <w:rPr>
          <w:rFonts w:cs="Arial"/>
        </w:rPr>
      </w:pPr>
    </w:p>
    <w:p w14:paraId="13CA755D" w14:textId="77777777" w:rsidR="001C5864" w:rsidRPr="0017445F" w:rsidRDefault="001C5864" w:rsidP="001C5864">
      <w:pPr>
        <w:pStyle w:val="RERequirement"/>
        <w:shd w:val="clear" w:color="auto" w:fill="F2F2F2" w:themeFill="background1" w:themeFillShade="F2"/>
      </w:pPr>
      <w:bookmarkStart w:id="82" w:name="_206fa70efbc5d8a1bc6f8a950b82bd22"/>
      <w:bookmarkEnd w:id="82"/>
      <w:r>
        <w:t xml:space="preserve"> Phone Calls 1.1</w:t>
      </w:r>
    </w:p>
    <w:p w14:paraId="59051C3E" w14:textId="77777777" w:rsidR="001C5864" w:rsidRDefault="001C5864" w:rsidP="001C5864">
      <w:pPr>
        <w:rPr>
          <w:rFonts w:cs="Arial"/>
        </w:rPr>
      </w:pPr>
      <w:r>
        <w:rPr>
          <w:rFonts w:cs="Arial"/>
        </w:rPr>
        <w:t>When the PDC receives the PhnCallSwtchZone2_D_Rq signal from the PAC while the driver has an active phone call, the PDC shall send the PhnCallZone2_D_St signal as "Handsfree" to the PAC as long as the phone call is accepted.</w:t>
      </w:r>
    </w:p>
    <w:p w14:paraId="34195DDA" w14:textId="77777777" w:rsidR="001C5864" w:rsidRDefault="001C5864" w:rsidP="001C5864"/>
    <w:p w14:paraId="4C323A2E" w14:textId="77777777" w:rsidR="001C5864" w:rsidRPr="00287D2F" w:rsidRDefault="001C5864" w:rsidP="001C5864">
      <w:pPr>
        <w:rPr>
          <w:rFonts w:cs="Arial"/>
        </w:rPr>
      </w:pPr>
      <w:r>
        <w:rPr>
          <w:rFonts w:cs="Arial"/>
        </w:rPr>
        <w:t>Satisfied by</w:t>
      </w:r>
      <w:r w:rsidRPr="00287D2F">
        <w:rPr>
          <w:rFonts w:cs="Arial"/>
        </w:rPr>
        <w:t>:</w:t>
      </w:r>
    </w:p>
    <w:p w14:paraId="3DEEC33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C3D9E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738BC40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3ECB24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A5BCDE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7F8D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1E1CB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82E4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53011" w14:textId="77777777" w:rsidR="0027306C" w:rsidRDefault="0027306C"/>
        </w:tc>
      </w:tr>
      <w:tr w:rsidR="007A24FC" w:rsidRPr="00B3499B" w14:paraId="738AEE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53AB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A48E2" w14:textId="77777777" w:rsidR="0027306C" w:rsidRDefault="0027306C"/>
        </w:tc>
      </w:tr>
      <w:tr w:rsidR="007A24FC" w:rsidRPr="00B3499B" w14:paraId="65D4F9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D39C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E7B82" w14:textId="77777777" w:rsidR="0027306C" w:rsidRDefault="0027306C"/>
        </w:tc>
      </w:tr>
      <w:tr w:rsidR="007A24FC" w:rsidRPr="00B3499B" w14:paraId="46C85A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4841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BF8A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E6B5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8D88C" w14:textId="77777777" w:rsidR="0027306C" w:rsidRDefault="0027306C"/>
        </w:tc>
      </w:tr>
      <w:tr w:rsidR="007A24FC" w:rsidRPr="00B3499B" w14:paraId="544EEA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5683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B638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75838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31A26" w14:textId="77777777" w:rsidR="0027306C" w:rsidRDefault="0027306C"/>
        </w:tc>
      </w:tr>
      <w:tr w:rsidR="007A24FC" w:rsidRPr="00B3499B" w14:paraId="4505782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FD5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40CCA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7439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8981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EEEC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B85B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7ABBD1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DF2C42" w14:textId="77777777" w:rsidR="007A24FC" w:rsidRPr="00B3499B" w:rsidRDefault="006B7CE9" w:rsidP="009737DA">
            <w:pPr>
              <w:rPr>
                <w:rFonts w:cs="Arial"/>
                <w:bCs/>
                <w:color w:val="808080" w:themeColor="background1" w:themeShade="80"/>
                <w:sz w:val="16"/>
                <w:szCs w:val="14"/>
              </w:rPr>
            </w:pPr>
            <w:hyperlink r:id="rId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1D3B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4EBE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81D49A" w14:textId="77777777" w:rsidR="007A24FC" w:rsidRDefault="007A24FC" w:rsidP="001C5864">
      <w:pPr>
        <w:rPr>
          <w:rFonts w:cs="Arial"/>
        </w:rPr>
      </w:pPr>
    </w:p>
    <w:p w14:paraId="59C5E917" w14:textId="77777777" w:rsidR="0047267C" w:rsidRDefault="0047267C" w:rsidP="001C5864">
      <w:pPr>
        <w:rPr>
          <w:rFonts w:cs="Arial"/>
        </w:rPr>
      </w:pPr>
    </w:p>
    <w:p w14:paraId="188C0CB2" w14:textId="77777777" w:rsidR="001C5864" w:rsidRPr="0017445F" w:rsidRDefault="001C5864" w:rsidP="001C5864">
      <w:pPr>
        <w:pStyle w:val="RERequirement"/>
        <w:shd w:val="clear" w:color="auto" w:fill="F2F2F2" w:themeFill="background1" w:themeFillShade="F2"/>
      </w:pPr>
      <w:bookmarkStart w:id="83" w:name="_f2768692750af603b0dab29a6fe5c42f"/>
      <w:bookmarkEnd w:id="83"/>
      <w:r>
        <w:t xml:space="preserve"> Shared Media 1.3</w:t>
      </w:r>
    </w:p>
    <w:p w14:paraId="4FCFCD5F" w14:textId="77777777" w:rsidR="001C5864" w:rsidRDefault="001C5864" w:rsidP="001C5864">
      <w:pPr>
        <w:rPr>
          <w:rFonts w:cs="Arial"/>
        </w:rPr>
      </w:pPr>
      <w:r>
        <w:rPr>
          <w:rFonts w:cs="Arial"/>
        </w:rPr>
        <w:t>When the PAC module receives the "Stacked" SourceTypeStatus signal and the PDC module receives the "No Call" PhnCallZone_D_Rq signal for the same zone, the PAC module will continue playing the orignal unstacked source.</w:t>
      </w:r>
    </w:p>
    <w:p w14:paraId="7206A501" w14:textId="77777777" w:rsidR="001C5864" w:rsidRDefault="001C5864" w:rsidP="001C5864"/>
    <w:p w14:paraId="03F4FBFF" w14:textId="77777777" w:rsidR="001C5864" w:rsidRPr="00287D2F" w:rsidRDefault="001C5864" w:rsidP="001C5864">
      <w:pPr>
        <w:rPr>
          <w:rFonts w:cs="Arial"/>
        </w:rPr>
      </w:pPr>
      <w:r>
        <w:rPr>
          <w:rFonts w:cs="Arial"/>
        </w:rPr>
        <w:t>Satisfied by</w:t>
      </w:r>
      <w:r w:rsidRPr="00287D2F">
        <w:rPr>
          <w:rFonts w:cs="Arial"/>
        </w:rPr>
        <w:t>:</w:t>
      </w:r>
    </w:p>
    <w:p w14:paraId="6874170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A3C2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4D7618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469E9B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6CF2F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FEC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82AE5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5D07C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F45F0" w14:textId="77777777" w:rsidR="0027306C" w:rsidRDefault="0027306C"/>
        </w:tc>
      </w:tr>
      <w:tr w:rsidR="007A24FC" w:rsidRPr="00B3499B" w14:paraId="507BE6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AC72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2628F" w14:textId="77777777" w:rsidR="0027306C" w:rsidRDefault="0027306C"/>
        </w:tc>
      </w:tr>
      <w:tr w:rsidR="007A24FC" w:rsidRPr="00B3499B" w14:paraId="18DCD1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CABA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1D95E" w14:textId="77777777" w:rsidR="0027306C" w:rsidRDefault="0027306C"/>
        </w:tc>
      </w:tr>
      <w:tr w:rsidR="007A24FC" w:rsidRPr="00B3499B" w14:paraId="374C4D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6999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F51E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96FF0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C1F120" w14:textId="77777777" w:rsidR="0027306C" w:rsidRDefault="0027306C"/>
        </w:tc>
      </w:tr>
      <w:tr w:rsidR="007A24FC" w:rsidRPr="00B3499B" w14:paraId="7AE887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5432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D9E3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C3BB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AAB3F" w14:textId="77777777" w:rsidR="0027306C" w:rsidRDefault="0027306C"/>
        </w:tc>
      </w:tr>
      <w:tr w:rsidR="007A24FC" w:rsidRPr="00B3499B" w14:paraId="27EBF6B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AA28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29565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1AD1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9CCE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799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C67E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D8DF11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64C1D8" w14:textId="77777777" w:rsidR="007A24FC" w:rsidRPr="00B3499B" w:rsidRDefault="006B7CE9" w:rsidP="009737DA">
            <w:pPr>
              <w:rPr>
                <w:rFonts w:cs="Arial"/>
                <w:bCs/>
                <w:color w:val="808080" w:themeColor="background1" w:themeShade="80"/>
                <w:sz w:val="16"/>
                <w:szCs w:val="14"/>
              </w:rPr>
            </w:pPr>
            <w:hyperlink r:id="rId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6D3C8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B7142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66EB07" w14:textId="77777777" w:rsidR="007A24FC" w:rsidRDefault="007A24FC" w:rsidP="001C5864">
      <w:pPr>
        <w:rPr>
          <w:rFonts w:cs="Arial"/>
        </w:rPr>
      </w:pPr>
    </w:p>
    <w:p w14:paraId="0C534622" w14:textId="77777777" w:rsidR="0047267C" w:rsidRDefault="0047267C" w:rsidP="001C5864">
      <w:pPr>
        <w:rPr>
          <w:rFonts w:cs="Arial"/>
        </w:rPr>
      </w:pPr>
    </w:p>
    <w:p w14:paraId="71B650FA" w14:textId="77777777" w:rsidR="001C5864" w:rsidRPr="0017445F" w:rsidRDefault="001C5864" w:rsidP="001C5864">
      <w:pPr>
        <w:pStyle w:val="RERequirement"/>
        <w:shd w:val="clear" w:color="auto" w:fill="F2F2F2" w:themeFill="background1" w:themeFillShade="F2"/>
      </w:pPr>
      <w:bookmarkStart w:id="84" w:name="_195e7e99d3e4edd772c4aaffd93341fd"/>
      <w:bookmarkEnd w:id="84"/>
      <w:r>
        <w:t xml:space="preserve"> Phone Calls 1.5</w:t>
      </w:r>
    </w:p>
    <w:p w14:paraId="7A4D83B9" w14:textId="77777777" w:rsidR="001C5864" w:rsidRDefault="001C5864" w:rsidP="001C5864">
      <w:pPr>
        <w:rPr>
          <w:rFonts w:cs="Arial"/>
        </w:rPr>
      </w:pPr>
      <w:r>
        <w:rPr>
          <w:rFonts w:cs="Arial"/>
        </w:rPr>
        <w:t>When there is an active signal for the PhnCallZone_D_St signal, the PAC module shall send the CaptAnnoucement_D_St and the InCarComm_D_St disabled signal to the PDC.</w:t>
      </w:r>
    </w:p>
    <w:p w14:paraId="0AC3489F" w14:textId="77777777" w:rsidR="001C5864" w:rsidRDefault="001C5864" w:rsidP="001C5864"/>
    <w:p w14:paraId="00C5AB58" w14:textId="77777777" w:rsidR="001C5864" w:rsidRPr="00287D2F" w:rsidRDefault="001C5864" w:rsidP="001C5864">
      <w:pPr>
        <w:rPr>
          <w:rFonts w:cs="Arial"/>
        </w:rPr>
      </w:pPr>
      <w:r>
        <w:rPr>
          <w:rFonts w:cs="Arial"/>
        </w:rPr>
        <w:t>Satisfied by</w:t>
      </w:r>
      <w:r w:rsidRPr="00287D2F">
        <w:rPr>
          <w:rFonts w:cs="Arial"/>
        </w:rPr>
        <w:t>:</w:t>
      </w:r>
    </w:p>
    <w:p w14:paraId="3A4B0F8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CA0AA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6AB810B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265F79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0CD88E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F9481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F061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7D8EA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E988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D6F06" w14:textId="77777777" w:rsidR="0027306C" w:rsidRDefault="0027306C"/>
        </w:tc>
      </w:tr>
      <w:tr w:rsidR="007A24FC" w:rsidRPr="00B3499B" w14:paraId="7F04F5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0FE1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FA39F" w14:textId="77777777" w:rsidR="0027306C" w:rsidRDefault="0027306C"/>
        </w:tc>
      </w:tr>
      <w:tr w:rsidR="007A24FC" w:rsidRPr="00B3499B" w14:paraId="1006D4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F3C6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D60CA" w14:textId="77777777" w:rsidR="0027306C" w:rsidRDefault="0027306C"/>
        </w:tc>
      </w:tr>
      <w:tr w:rsidR="007A24FC" w:rsidRPr="00B3499B" w14:paraId="72CB0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DC95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26C2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C8BC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C440B" w14:textId="77777777" w:rsidR="0027306C" w:rsidRDefault="0027306C"/>
        </w:tc>
      </w:tr>
      <w:tr w:rsidR="007A24FC" w:rsidRPr="00B3499B" w14:paraId="05D0EB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C3CA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02B9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74ED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CD5F60" w14:textId="77777777" w:rsidR="0027306C" w:rsidRDefault="0027306C"/>
        </w:tc>
      </w:tr>
      <w:tr w:rsidR="007A24FC" w:rsidRPr="00B3499B" w14:paraId="62EEA93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794E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1919E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433B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0200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8DF9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68F2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DFECFF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DE0827" w14:textId="77777777" w:rsidR="007A24FC" w:rsidRPr="00B3499B" w:rsidRDefault="006B7CE9" w:rsidP="009737DA">
            <w:pPr>
              <w:rPr>
                <w:rFonts w:cs="Arial"/>
                <w:bCs/>
                <w:color w:val="808080" w:themeColor="background1" w:themeShade="80"/>
                <w:sz w:val="16"/>
                <w:szCs w:val="14"/>
              </w:rPr>
            </w:pPr>
            <w:hyperlink r:id="rId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EBBF5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17901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7C1C61" w14:textId="77777777" w:rsidR="007A24FC" w:rsidRDefault="007A24FC" w:rsidP="001C5864">
      <w:pPr>
        <w:rPr>
          <w:rFonts w:cs="Arial"/>
        </w:rPr>
      </w:pPr>
    </w:p>
    <w:p w14:paraId="6B59882E" w14:textId="77777777" w:rsidR="0047267C" w:rsidRDefault="0047267C" w:rsidP="001C5864">
      <w:pPr>
        <w:rPr>
          <w:rFonts w:cs="Arial"/>
        </w:rPr>
      </w:pPr>
    </w:p>
    <w:p w14:paraId="64CA4FD5" w14:textId="77777777" w:rsidR="001C5864" w:rsidRPr="0017445F" w:rsidRDefault="001C5864" w:rsidP="001C5864">
      <w:pPr>
        <w:pStyle w:val="RERequirement"/>
        <w:shd w:val="clear" w:color="auto" w:fill="F2F2F2" w:themeFill="background1" w:themeFillShade="F2"/>
      </w:pPr>
      <w:bookmarkStart w:id="85" w:name="_6910a9a766724b22fd08b7a8f208375d"/>
      <w:bookmarkEnd w:id="85"/>
      <w:r>
        <w:t xml:space="preserve"> Phone Calls 1.4</w:t>
      </w:r>
    </w:p>
    <w:p w14:paraId="406599C9" w14:textId="77777777" w:rsidR="001C5864" w:rsidRDefault="001C5864" w:rsidP="001C5864">
      <w:pPr>
        <w:rPr>
          <w:rFonts w:cs="Arial"/>
        </w:rPr>
      </w:pPr>
      <w:r>
        <w:rPr>
          <w:rFonts w:cs="Arial"/>
        </w:rPr>
        <w:t>When a user is sharing audio and the PDC receives the PhnCallSwitchZone request signal for this user, the PDC shall set the Audio_Vol_Level_Zone signal to 0 for zones receiving the shared audio.</w:t>
      </w:r>
    </w:p>
    <w:p w14:paraId="14C99415" w14:textId="77777777" w:rsidR="001C5864" w:rsidRDefault="001C5864" w:rsidP="001C5864"/>
    <w:p w14:paraId="144297DD" w14:textId="77777777" w:rsidR="001C5864" w:rsidRPr="00287D2F" w:rsidRDefault="001C5864" w:rsidP="001C5864">
      <w:pPr>
        <w:rPr>
          <w:rFonts w:cs="Arial"/>
        </w:rPr>
      </w:pPr>
      <w:r>
        <w:rPr>
          <w:rFonts w:cs="Arial"/>
        </w:rPr>
        <w:t>Satisfied by</w:t>
      </w:r>
      <w:r w:rsidRPr="00287D2F">
        <w:rPr>
          <w:rFonts w:cs="Arial"/>
        </w:rPr>
        <w:t>:</w:t>
      </w:r>
    </w:p>
    <w:p w14:paraId="59C8AF8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302E1B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209A76F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0D18AE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C73D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B068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C1E6F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A197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EB2CF" w14:textId="77777777" w:rsidR="0027306C" w:rsidRDefault="0027306C"/>
        </w:tc>
      </w:tr>
      <w:tr w:rsidR="007A24FC" w:rsidRPr="00B3499B" w14:paraId="14EA74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641C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58C76" w14:textId="77777777" w:rsidR="0027306C" w:rsidRDefault="0027306C"/>
        </w:tc>
      </w:tr>
      <w:tr w:rsidR="007A24FC" w:rsidRPr="00B3499B" w14:paraId="191C56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A89E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85AB3" w14:textId="77777777" w:rsidR="0027306C" w:rsidRDefault="0027306C"/>
        </w:tc>
      </w:tr>
      <w:tr w:rsidR="007A24FC" w:rsidRPr="00B3499B" w14:paraId="03C5D3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8968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393D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C181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651AE7" w14:textId="77777777" w:rsidR="0027306C" w:rsidRDefault="0027306C"/>
        </w:tc>
      </w:tr>
      <w:tr w:rsidR="007A24FC" w:rsidRPr="00B3499B" w14:paraId="583503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5335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ED93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F33D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73E56A" w14:textId="77777777" w:rsidR="0027306C" w:rsidRDefault="0027306C"/>
        </w:tc>
      </w:tr>
      <w:tr w:rsidR="007A24FC" w:rsidRPr="00B3499B" w14:paraId="4E3FE15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23B0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2E623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BA5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9B19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FD4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9795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0D0A30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B449AE" w14:textId="77777777" w:rsidR="007A24FC" w:rsidRPr="00B3499B" w:rsidRDefault="006B7CE9" w:rsidP="009737DA">
            <w:pPr>
              <w:rPr>
                <w:rFonts w:cs="Arial"/>
                <w:bCs/>
                <w:color w:val="808080" w:themeColor="background1" w:themeShade="80"/>
                <w:sz w:val="16"/>
                <w:szCs w:val="14"/>
              </w:rPr>
            </w:pPr>
            <w:hyperlink r:id="rId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7B5CD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A5B2F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0AF478" w14:textId="77777777" w:rsidR="007A24FC" w:rsidRDefault="007A24FC" w:rsidP="001C5864">
      <w:pPr>
        <w:rPr>
          <w:rFonts w:cs="Arial"/>
        </w:rPr>
      </w:pPr>
    </w:p>
    <w:p w14:paraId="725190E2" w14:textId="77777777" w:rsidR="0047267C" w:rsidRDefault="0047267C" w:rsidP="001C5864">
      <w:pPr>
        <w:rPr>
          <w:rFonts w:cs="Arial"/>
        </w:rPr>
      </w:pPr>
    </w:p>
    <w:p w14:paraId="3E302084" w14:textId="77777777" w:rsidR="001C5864" w:rsidRPr="0017445F" w:rsidRDefault="001C5864" w:rsidP="001C5864">
      <w:pPr>
        <w:pStyle w:val="RERequirement"/>
        <w:shd w:val="clear" w:color="auto" w:fill="F2F2F2" w:themeFill="background1" w:themeFillShade="F2"/>
      </w:pPr>
      <w:bookmarkStart w:id="86" w:name="_6a14215d92325c1ad8d871ec6689afed"/>
      <w:bookmarkEnd w:id="86"/>
      <w:r>
        <w:t xml:space="preserve"> Phone Calls 1.10</w:t>
      </w:r>
    </w:p>
    <w:p w14:paraId="575C4FE1" w14:textId="77777777" w:rsidR="001C5864" w:rsidRDefault="001C5864" w:rsidP="001C5864">
      <w:pPr>
        <w:rPr>
          <w:rFonts w:cs="Arial"/>
        </w:rPr>
      </w:pPr>
      <w:r>
        <w:rPr>
          <w:rFonts w:cs="Arial"/>
        </w:rPr>
        <w:t>When the PDC has the PhnCallSwitchZone_D_Rq status as active, the SYNC HMI shall update to prevent transitions to the "2 Zone Locked Configuration"</w:t>
      </w:r>
    </w:p>
    <w:p w14:paraId="0B71421C" w14:textId="77777777" w:rsidR="001C5864" w:rsidRDefault="001C5864" w:rsidP="001C5864"/>
    <w:p w14:paraId="1301D7B5" w14:textId="77777777" w:rsidR="001C5864" w:rsidRPr="00287D2F" w:rsidRDefault="001C5864" w:rsidP="001C5864">
      <w:pPr>
        <w:rPr>
          <w:rFonts w:cs="Arial"/>
        </w:rPr>
      </w:pPr>
      <w:r>
        <w:rPr>
          <w:rFonts w:cs="Arial"/>
        </w:rPr>
        <w:t>Satisfied by</w:t>
      </w:r>
      <w:r w:rsidRPr="00287D2F">
        <w:rPr>
          <w:rFonts w:cs="Arial"/>
        </w:rPr>
        <w:t>:</w:t>
      </w:r>
    </w:p>
    <w:p w14:paraId="48BD02A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1CDB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C29145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EFE82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620F0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235A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5F95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76FF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E0F59" w14:textId="77777777" w:rsidR="0027306C" w:rsidRDefault="0027306C"/>
        </w:tc>
      </w:tr>
      <w:tr w:rsidR="007A24FC" w:rsidRPr="00B3499B" w14:paraId="2F0657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6D78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7EFC6" w14:textId="77777777" w:rsidR="0027306C" w:rsidRDefault="0027306C"/>
        </w:tc>
      </w:tr>
      <w:tr w:rsidR="007A24FC" w:rsidRPr="00B3499B" w14:paraId="6840DC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A514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E124D" w14:textId="77777777" w:rsidR="0027306C" w:rsidRDefault="0027306C"/>
        </w:tc>
      </w:tr>
      <w:tr w:rsidR="007A24FC" w:rsidRPr="00B3499B" w14:paraId="0D9D73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C94A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EA0E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EC10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F71CB" w14:textId="77777777" w:rsidR="0027306C" w:rsidRDefault="0027306C"/>
        </w:tc>
      </w:tr>
      <w:tr w:rsidR="007A24FC" w:rsidRPr="00B3499B" w14:paraId="16A4FA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6DD4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3228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0E1D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341F64" w14:textId="77777777" w:rsidR="0027306C" w:rsidRDefault="0027306C"/>
        </w:tc>
      </w:tr>
      <w:tr w:rsidR="007A24FC" w:rsidRPr="00B3499B" w14:paraId="7FC3EA4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E8D0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E64B3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17E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6E94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F33F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AA2E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3AFC80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00A2F5" w14:textId="77777777" w:rsidR="007A24FC" w:rsidRPr="00B3499B" w:rsidRDefault="006B7CE9" w:rsidP="009737DA">
            <w:pPr>
              <w:rPr>
                <w:rFonts w:cs="Arial"/>
                <w:bCs/>
                <w:color w:val="808080" w:themeColor="background1" w:themeShade="80"/>
                <w:sz w:val="16"/>
                <w:szCs w:val="14"/>
              </w:rPr>
            </w:pPr>
            <w:hyperlink r:id="rId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7844C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F373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98EAD0" w14:textId="77777777" w:rsidR="007A24FC" w:rsidRDefault="007A24FC" w:rsidP="001C5864">
      <w:pPr>
        <w:rPr>
          <w:rFonts w:cs="Arial"/>
        </w:rPr>
      </w:pPr>
    </w:p>
    <w:p w14:paraId="0A751198" w14:textId="77777777" w:rsidR="0047267C" w:rsidRDefault="0047267C" w:rsidP="001C5864">
      <w:pPr>
        <w:rPr>
          <w:rFonts w:cs="Arial"/>
        </w:rPr>
      </w:pPr>
    </w:p>
    <w:p w14:paraId="4830BA80" w14:textId="77777777" w:rsidR="001C5864" w:rsidRPr="0017445F" w:rsidRDefault="001C5864" w:rsidP="001C5864">
      <w:pPr>
        <w:pStyle w:val="RERequirement"/>
        <w:shd w:val="clear" w:color="auto" w:fill="F2F2F2" w:themeFill="background1" w:themeFillShade="F2"/>
      </w:pPr>
      <w:bookmarkStart w:id="87" w:name="_211347319e2ea0758afaf727cfc948b5"/>
      <w:bookmarkEnd w:id="87"/>
      <w:r>
        <w:t xml:space="preserve"> Phone Calls 1.3</w:t>
      </w:r>
    </w:p>
    <w:p w14:paraId="106FA8E1" w14:textId="77777777" w:rsidR="001C5864" w:rsidRDefault="001C5864" w:rsidP="001C5864">
      <w:pPr>
        <w:rPr>
          <w:rFonts w:cs="Arial"/>
        </w:rPr>
      </w:pPr>
      <w:r>
        <w:rPr>
          <w:rFonts w:cs="Arial"/>
        </w:rPr>
        <w:t>When the driver receives/takes a phone call while the VehicleAudioMode signal is set to Cabin Mode, the Audio_Vol_Level signal shall be set to 0.</w:t>
      </w:r>
    </w:p>
    <w:p w14:paraId="26AE7431" w14:textId="77777777" w:rsidR="001C5864" w:rsidRDefault="001C5864" w:rsidP="001C5864"/>
    <w:p w14:paraId="0DAC34F9" w14:textId="77777777" w:rsidR="001C5864" w:rsidRPr="00287D2F" w:rsidRDefault="001C5864" w:rsidP="001C5864">
      <w:pPr>
        <w:rPr>
          <w:rFonts w:cs="Arial"/>
        </w:rPr>
      </w:pPr>
      <w:r>
        <w:rPr>
          <w:rFonts w:cs="Arial"/>
        </w:rPr>
        <w:t>Satisfied by</w:t>
      </w:r>
      <w:r w:rsidRPr="00287D2F">
        <w:rPr>
          <w:rFonts w:cs="Arial"/>
        </w:rPr>
        <w:t>:</w:t>
      </w:r>
    </w:p>
    <w:p w14:paraId="2278FE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CD865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5A66F6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D0C68B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61961E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9BAA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D146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CE4D6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BA0B7" w14:textId="77777777" w:rsidR="0027306C" w:rsidRDefault="0027306C"/>
        </w:tc>
      </w:tr>
      <w:tr w:rsidR="007A24FC" w:rsidRPr="00B3499B" w14:paraId="4E1925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9806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0A1BA" w14:textId="77777777" w:rsidR="0027306C" w:rsidRDefault="0027306C"/>
        </w:tc>
      </w:tr>
      <w:tr w:rsidR="007A24FC" w:rsidRPr="00B3499B" w14:paraId="568FA4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E49D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2D3AE" w14:textId="77777777" w:rsidR="0027306C" w:rsidRDefault="0027306C"/>
        </w:tc>
      </w:tr>
      <w:tr w:rsidR="007A24FC" w:rsidRPr="00B3499B" w14:paraId="5F1F53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ACB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9CDE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D84A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754DD" w14:textId="77777777" w:rsidR="0027306C" w:rsidRDefault="0027306C"/>
        </w:tc>
      </w:tr>
      <w:tr w:rsidR="007A24FC" w:rsidRPr="00B3499B" w14:paraId="311B31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DEF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F9D7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939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2FDC16" w14:textId="77777777" w:rsidR="0027306C" w:rsidRDefault="0027306C"/>
        </w:tc>
      </w:tr>
      <w:tr w:rsidR="007A24FC" w:rsidRPr="00B3499B" w14:paraId="2A081C5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7D37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89859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7567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CCDD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10F34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523D5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5A7003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33A7BF" w14:textId="77777777" w:rsidR="007A24FC" w:rsidRPr="00B3499B" w:rsidRDefault="006B7CE9" w:rsidP="009737DA">
            <w:pPr>
              <w:rPr>
                <w:rFonts w:cs="Arial"/>
                <w:bCs/>
                <w:color w:val="808080" w:themeColor="background1" w:themeShade="80"/>
                <w:sz w:val="16"/>
                <w:szCs w:val="14"/>
              </w:rPr>
            </w:pPr>
            <w:hyperlink r:id="rId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70D1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7D5EB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BF7215" w14:textId="77777777" w:rsidR="007A24FC" w:rsidRDefault="007A24FC" w:rsidP="001C5864">
      <w:pPr>
        <w:rPr>
          <w:rFonts w:cs="Arial"/>
        </w:rPr>
      </w:pPr>
    </w:p>
    <w:p w14:paraId="55884307" w14:textId="77777777" w:rsidR="0047267C" w:rsidRDefault="0047267C" w:rsidP="001C5864">
      <w:pPr>
        <w:rPr>
          <w:rFonts w:cs="Arial"/>
        </w:rPr>
      </w:pPr>
    </w:p>
    <w:p w14:paraId="6780549C" w14:textId="77777777" w:rsidR="001C5864" w:rsidRPr="0017445F" w:rsidRDefault="001C5864" w:rsidP="001C5864">
      <w:pPr>
        <w:pStyle w:val="RERequirement"/>
        <w:shd w:val="clear" w:color="auto" w:fill="F2F2F2" w:themeFill="background1" w:themeFillShade="F2"/>
      </w:pPr>
      <w:r>
        <w:t xml:space="preserve"> Phone Calls 1</w:t>
      </w:r>
    </w:p>
    <w:p w14:paraId="413AC22F" w14:textId="77777777" w:rsidR="001C5864" w:rsidRDefault="001C5864" w:rsidP="001C5864">
      <w:pPr>
        <w:rPr>
          <w:rFonts w:cs="Arial"/>
        </w:rPr>
      </w:pPr>
      <w:r>
        <w:rPr>
          <w:rFonts w:cs="Arial"/>
        </w:rPr>
        <w:t>The PDC/PAC module shall allow users to stream their phone call to their sound zone with the SourceType and SourceTypeChannel signals.</w:t>
      </w:r>
    </w:p>
    <w:p w14:paraId="063852EE" w14:textId="77777777" w:rsidR="001C5864" w:rsidRDefault="001C5864" w:rsidP="001C5864"/>
    <w:p w14:paraId="39D21D5F" w14:textId="77777777" w:rsidR="001C5864" w:rsidRPr="00287D2F" w:rsidRDefault="001C5864" w:rsidP="001C5864">
      <w:pPr>
        <w:rPr>
          <w:rFonts w:cs="Arial"/>
        </w:rPr>
      </w:pPr>
      <w:r>
        <w:rPr>
          <w:rFonts w:cs="Arial"/>
        </w:rPr>
        <w:t>Satisfied by</w:t>
      </w:r>
      <w:r w:rsidRPr="00287D2F">
        <w:rPr>
          <w:rFonts w:cs="Arial"/>
        </w:rPr>
        <w:t>:</w:t>
      </w:r>
    </w:p>
    <w:p w14:paraId="4CBDA61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99C5B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04356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Connect BT Audio</w:t>
      </w:r>
    </w:p>
    <w:p w14:paraId="3261DA9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BT Status Change</w:t>
      </w:r>
    </w:p>
    <w:p w14:paraId="6F0C546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470E27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5062D1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EEDC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D3BE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6DCA1D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7FD4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B8D57" w14:textId="77777777" w:rsidR="0027306C" w:rsidRDefault="0027306C"/>
        </w:tc>
      </w:tr>
      <w:tr w:rsidR="007A24FC" w:rsidRPr="00B3499B" w14:paraId="5CCA6C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DD312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340D1" w14:textId="77777777" w:rsidR="0027306C" w:rsidRDefault="0027306C"/>
        </w:tc>
      </w:tr>
      <w:tr w:rsidR="007A24FC" w:rsidRPr="00B3499B" w14:paraId="7B0AD9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D4E1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8A83B" w14:textId="77777777" w:rsidR="0027306C" w:rsidRDefault="0027306C"/>
        </w:tc>
      </w:tr>
      <w:tr w:rsidR="007A24FC" w:rsidRPr="00B3499B" w14:paraId="1FCACC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DECE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5523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0306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EE5F4C" w14:textId="77777777" w:rsidR="0027306C" w:rsidRDefault="0027306C"/>
        </w:tc>
      </w:tr>
      <w:tr w:rsidR="007A24FC" w:rsidRPr="00B3499B" w14:paraId="087915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3596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9AB3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A654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C17C8" w14:textId="77777777" w:rsidR="0027306C" w:rsidRDefault="0027306C"/>
        </w:tc>
      </w:tr>
      <w:tr w:rsidR="007A24FC" w:rsidRPr="00B3499B" w14:paraId="763116F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C9B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F326E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8F7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8628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846F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26F9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BF2EC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4B2513" w14:textId="77777777" w:rsidR="007A24FC" w:rsidRPr="00B3499B" w:rsidRDefault="006B7CE9" w:rsidP="009737DA">
            <w:pPr>
              <w:rPr>
                <w:rFonts w:cs="Arial"/>
                <w:bCs/>
                <w:color w:val="808080" w:themeColor="background1" w:themeShade="80"/>
                <w:sz w:val="16"/>
                <w:szCs w:val="14"/>
              </w:rPr>
            </w:pPr>
            <w:hyperlink r:id="rId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DA22D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77834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629BE0" w14:textId="77777777" w:rsidR="007A24FC" w:rsidRDefault="007A24FC" w:rsidP="001C5864">
      <w:pPr>
        <w:rPr>
          <w:rFonts w:cs="Arial"/>
        </w:rPr>
      </w:pPr>
    </w:p>
    <w:p w14:paraId="1F02D664" w14:textId="77777777" w:rsidR="0047267C" w:rsidRDefault="0047267C" w:rsidP="001C5864">
      <w:pPr>
        <w:rPr>
          <w:rFonts w:cs="Arial"/>
        </w:rPr>
      </w:pPr>
    </w:p>
    <w:p w14:paraId="4AE77107" w14:textId="77777777" w:rsidR="001C5864" w:rsidRPr="0017445F" w:rsidRDefault="001C5864" w:rsidP="001C5864">
      <w:pPr>
        <w:pStyle w:val="RERequirement"/>
        <w:shd w:val="clear" w:color="auto" w:fill="F2F2F2" w:themeFill="background1" w:themeFillShade="F2"/>
      </w:pPr>
      <w:bookmarkStart w:id="88" w:name="_cf7e52d9768c04c1cadab8597de1d77e"/>
      <w:bookmarkEnd w:id="88"/>
      <w:r>
        <w:t xml:space="preserve"> Phone Calls 1.7</w:t>
      </w:r>
    </w:p>
    <w:p w14:paraId="2BE7E3F3" w14:textId="77777777" w:rsidR="001C5864" w:rsidRDefault="001C5864" w:rsidP="001C5864">
      <w:pPr>
        <w:rPr>
          <w:rFonts w:cs="Arial"/>
        </w:rPr>
      </w:pPr>
      <w:r>
        <w:rPr>
          <w:rFonts w:cs="Arial"/>
        </w:rPr>
        <w:t>When a passenger receives/takes a phone call while the VehicleAudioMode signal status is Cabin Mode, the PDC shall send the PhnCallZone_D_st signal to the PAC as "Handsfree"</w:t>
      </w:r>
    </w:p>
    <w:p w14:paraId="7A20A2E9" w14:textId="77777777" w:rsidR="001C5864" w:rsidRDefault="001C5864" w:rsidP="001C5864"/>
    <w:p w14:paraId="5116C958" w14:textId="77777777" w:rsidR="001C5864" w:rsidRPr="00287D2F" w:rsidRDefault="001C5864" w:rsidP="001C5864">
      <w:pPr>
        <w:rPr>
          <w:rFonts w:cs="Arial"/>
        </w:rPr>
      </w:pPr>
      <w:r>
        <w:rPr>
          <w:rFonts w:cs="Arial"/>
        </w:rPr>
        <w:t>Satisfied by</w:t>
      </w:r>
      <w:r w:rsidRPr="00287D2F">
        <w:rPr>
          <w:rFonts w:cs="Arial"/>
        </w:rPr>
        <w:t>:</w:t>
      </w:r>
    </w:p>
    <w:p w14:paraId="723702D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74019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46CD20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DC2DCF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F957E1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2E76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D86ED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3205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D2164" w14:textId="77777777" w:rsidR="0027306C" w:rsidRDefault="0027306C"/>
        </w:tc>
      </w:tr>
      <w:tr w:rsidR="007A24FC" w:rsidRPr="00B3499B" w14:paraId="24DBEA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0DCE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74842" w14:textId="77777777" w:rsidR="0027306C" w:rsidRDefault="0027306C"/>
        </w:tc>
      </w:tr>
      <w:tr w:rsidR="007A24FC" w:rsidRPr="00B3499B" w14:paraId="645B0D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44C5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0C3F9" w14:textId="77777777" w:rsidR="0027306C" w:rsidRDefault="0027306C"/>
        </w:tc>
      </w:tr>
      <w:tr w:rsidR="007A24FC" w:rsidRPr="00B3499B" w14:paraId="722117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7DCF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3ED8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B538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0C1A1" w14:textId="77777777" w:rsidR="0027306C" w:rsidRDefault="0027306C"/>
        </w:tc>
      </w:tr>
      <w:tr w:rsidR="007A24FC" w:rsidRPr="00B3499B" w14:paraId="3A495F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FC22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8311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091A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194E2" w14:textId="77777777" w:rsidR="0027306C" w:rsidRDefault="0027306C"/>
        </w:tc>
      </w:tr>
      <w:tr w:rsidR="007A24FC" w:rsidRPr="00B3499B" w14:paraId="65F10EB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A8FA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C4C7D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441D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F16A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4989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7F0BB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06C98A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CDAABD" w14:textId="77777777" w:rsidR="007A24FC" w:rsidRPr="00B3499B" w:rsidRDefault="006B7CE9" w:rsidP="009737DA">
            <w:pPr>
              <w:rPr>
                <w:rFonts w:cs="Arial"/>
                <w:bCs/>
                <w:color w:val="808080" w:themeColor="background1" w:themeShade="80"/>
                <w:sz w:val="16"/>
                <w:szCs w:val="14"/>
              </w:rPr>
            </w:pPr>
            <w:hyperlink r:id="rId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BF9F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1426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28D320" w14:textId="77777777" w:rsidR="007A24FC" w:rsidRDefault="007A24FC" w:rsidP="001C5864">
      <w:pPr>
        <w:rPr>
          <w:rFonts w:cs="Arial"/>
        </w:rPr>
      </w:pPr>
    </w:p>
    <w:p w14:paraId="06383CA8" w14:textId="77777777" w:rsidR="0047267C" w:rsidRDefault="0047267C" w:rsidP="001C5864">
      <w:pPr>
        <w:rPr>
          <w:rFonts w:cs="Arial"/>
        </w:rPr>
      </w:pPr>
    </w:p>
    <w:p w14:paraId="367BBE31" w14:textId="77777777" w:rsidR="001C5864" w:rsidRPr="0017445F" w:rsidRDefault="001C5864" w:rsidP="001C5864">
      <w:pPr>
        <w:pStyle w:val="RERequirement"/>
        <w:shd w:val="clear" w:color="auto" w:fill="F2F2F2" w:themeFill="background1" w:themeFillShade="F2"/>
      </w:pPr>
      <w:bookmarkStart w:id="89" w:name="_db651ff9fede44c13b7b674fc9143e82"/>
      <w:bookmarkEnd w:id="89"/>
      <w:r>
        <w:t xml:space="preserve"> Phone Calls 1.2</w:t>
      </w:r>
    </w:p>
    <w:p w14:paraId="443C2A61" w14:textId="77777777" w:rsidR="001C5864" w:rsidRDefault="001C5864" w:rsidP="001C5864">
      <w:pPr>
        <w:rPr>
          <w:rFonts w:cs="Arial"/>
        </w:rPr>
      </w:pPr>
      <w:r>
        <w:rPr>
          <w:rFonts w:cs="Arial"/>
        </w:rPr>
        <w:t>When the PDC module receives the PhnCallSwtchZone request signal for seats 3-6 while there is an active PhnCallZone status "Privacy signal for seats 3-6, the PDC shall send the PhnCallZone status signal for the incoming call as "Handsfree" to the PAC module.</w:t>
      </w:r>
    </w:p>
    <w:p w14:paraId="53329724" w14:textId="77777777" w:rsidR="001C5864" w:rsidRDefault="001C5864" w:rsidP="001C5864"/>
    <w:p w14:paraId="56DD19FE" w14:textId="77777777" w:rsidR="001C5864" w:rsidRPr="00287D2F" w:rsidRDefault="001C5864" w:rsidP="001C5864">
      <w:pPr>
        <w:rPr>
          <w:rFonts w:cs="Arial"/>
        </w:rPr>
      </w:pPr>
      <w:r>
        <w:rPr>
          <w:rFonts w:cs="Arial"/>
        </w:rPr>
        <w:t>Satisfied by</w:t>
      </w:r>
      <w:r w:rsidRPr="00287D2F">
        <w:rPr>
          <w:rFonts w:cs="Arial"/>
        </w:rPr>
        <w:t>:</w:t>
      </w:r>
    </w:p>
    <w:p w14:paraId="7B3AFDE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12BCF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28BBA5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1CA9BA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93DE0C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29E4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9D5D1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E42E5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2C4D4" w14:textId="77777777" w:rsidR="0027306C" w:rsidRDefault="0027306C"/>
        </w:tc>
      </w:tr>
      <w:tr w:rsidR="007A24FC" w:rsidRPr="00B3499B" w14:paraId="6A078D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7B01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AB03A" w14:textId="77777777" w:rsidR="0027306C" w:rsidRDefault="0027306C"/>
        </w:tc>
      </w:tr>
      <w:tr w:rsidR="007A24FC" w:rsidRPr="00B3499B" w14:paraId="2C515C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BEE3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7FA7B3" w14:textId="77777777" w:rsidR="0027306C" w:rsidRDefault="0027306C"/>
        </w:tc>
      </w:tr>
      <w:tr w:rsidR="007A24FC" w:rsidRPr="00B3499B" w14:paraId="787346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4096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AAB8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27F4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AAE73" w14:textId="77777777" w:rsidR="0027306C" w:rsidRDefault="0027306C"/>
        </w:tc>
      </w:tr>
      <w:tr w:rsidR="007A24FC" w:rsidRPr="00B3499B" w14:paraId="6A562E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0C65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6191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CD8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FB78CE" w14:textId="77777777" w:rsidR="0027306C" w:rsidRDefault="0027306C"/>
        </w:tc>
      </w:tr>
      <w:tr w:rsidR="007A24FC" w:rsidRPr="00B3499B" w14:paraId="42715C9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029A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995A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FCA5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14F4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8C40E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372A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80E5C4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FAA983" w14:textId="77777777" w:rsidR="007A24FC" w:rsidRPr="00B3499B" w:rsidRDefault="006B7CE9" w:rsidP="009737DA">
            <w:pPr>
              <w:rPr>
                <w:rFonts w:cs="Arial"/>
                <w:bCs/>
                <w:color w:val="808080" w:themeColor="background1" w:themeShade="80"/>
                <w:sz w:val="16"/>
                <w:szCs w:val="14"/>
              </w:rPr>
            </w:pPr>
            <w:hyperlink r:id="rId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45BC1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4D8C5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F69B69" w14:textId="77777777" w:rsidR="007A24FC" w:rsidRDefault="007A24FC" w:rsidP="001C5864">
      <w:pPr>
        <w:rPr>
          <w:rFonts w:cs="Arial"/>
        </w:rPr>
      </w:pPr>
    </w:p>
    <w:p w14:paraId="54B4C48A" w14:textId="77777777" w:rsidR="0047267C" w:rsidRDefault="0047267C" w:rsidP="001C5864">
      <w:pPr>
        <w:rPr>
          <w:rFonts w:cs="Arial"/>
        </w:rPr>
      </w:pPr>
    </w:p>
    <w:p w14:paraId="35E4C138" w14:textId="77777777" w:rsidR="001C5864" w:rsidRPr="0017445F" w:rsidRDefault="001C5864" w:rsidP="001C5864">
      <w:pPr>
        <w:pStyle w:val="RERequirement"/>
        <w:shd w:val="clear" w:color="auto" w:fill="F2F2F2" w:themeFill="background1" w:themeFillShade="F2"/>
      </w:pPr>
      <w:bookmarkStart w:id="90" w:name="_c9ca98c24f1342259dee8b48c2ab8ffa"/>
      <w:bookmarkEnd w:id="90"/>
      <w:r>
        <w:t xml:space="preserve"> Phone Calls 1.11</w:t>
      </w:r>
    </w:p>
    <w:p w14:paraId="23D54814" w14:textId="77777777" w:rsidR="001C5864" w:rsidRDefault="001C5864" w:rsidP="001C5864">
      <w:pPr>
        <w:rPr>
          <w:rFonts w:cs="Arial"/>
        </w:rPr>
      </w:pPr>
      <w:r>
        <w:rPr>
          <w:rFonts w:cs="Arial"/>
        </w:rPr>
        <w:t>When the PAC module has the PhnCallZone2_D_St stored as "Privacy" and the driver receives/takes a phone call, the PDC module shall send the "PhnCallZone2_D_st to the PAC module as "Handsfree".</w:t>
      </w:r>
    </w:p>
    <w:p w14:paraId="483AECB9" w14:textId="77777777" w:rsidR="001C5864" w:rsidRDefault="001C5864" w:rsidP="001C5864"/>
    <w:p w14:paraId="17985DA9" w14:textId="77777777" w:rsidR="001C5864" w:rsidRPr="00287D2F" w:rsidRDefault="001C5864" w:rsidP="001C5864">
      <w:pPr>
        <w:rPr>
          <w:rFonts w:cs="Arial"/>
        </w:rPr>
      </w:pPr>
      <w:r>
        <w:rPr>
          <w:rFonts w:cs="Arial"/>
        </w:rPr>
        <w:t>Satisfied by</w:t>
      </w:r>
      <w:r w:rsidRPr="00287D2F">
        <w:rPr>
          <w:rFonts w:cs="Arial"/>
        </w:rPr>
        <w:t>:</w:t>
      </w:r>
    </w:p>
    <w:p w14:paraId="4B4DD7D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45D21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03ED3E6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F7EB87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F6DE8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6E9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5CCE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415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5A58C" w14:textId="77777777" w:rsidR="0027306C" w:rsidRDefault="0027306C"/>
        </w:tc>
      </w:tr>
      <w:tr w:rsidR="007A24FC" w:rsidRPr="00B3499B" w14:paraId="21F5A7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0E6F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914F4" w14:textId="77777777" w:rsidR="0027306C" w:rsidRDefault="0027306C"/>
        </w:tc>
      </w:tr>
      <w:tr w:rsidR="007A24FC" w:rsidRPr="00B3499B" w14:paraId="470CA8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F82C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8A4F2" w14:textId="77777777" w:rsidR="0027306C" w:rsidRDefault="0027306C"/>
        </w:tc>
      </w:tr>
      <w:tr w:rsidR="007A24FC" w:rsidRPr="00B3499B" w14:paraId="7FB21B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A7AB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1B9D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3F3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8E99E1" w14:textId="77777777" w:rsidR="0027306C" w:rsidRDefault="0027306C"/>
        </w:tc>
      </w:tr>
      <w:tr w:rsidR="007A24FC" w:rsidRPr="00B3499B" w14:paraId="2E5DAC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9E11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D3BD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DBD7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B2D16" w14:textId="77777777" w:rsidR="0027306C" w:rsidRDefault="0027306C"/>
        </w:tc>
      </w:tr>
      <w:tr w:rsidR="007A24FC" w:rsidRPr="00B3499B" w14:paraId="5FAE1B2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0F43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96944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3A35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E0CE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1107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29C2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8BC43A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537DFB" w14:textId="77777777" w:rsidR="007A24FC" w:rsidRPr="00B3499B" w:rsidRDefault="006B7CE9" w:rsidP="009737DA">
            <w:pPr>
              <w:rPr>
                <w:rFonts w:cs="Arial"/>
                <w:bCs/>
                <w:color w:val="808080" w:themeColor="background1" w:themeShade="80"/>
                <w:sz w:val="16"/>
                <w:szCs w:val="14"/>
              </w:rPr>
            </w:pPr>
            <w:hyperlink r:id="rId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14DA7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E616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7D1CB6" w14:textId="77777777" w:rsidR="007A24FC" w:rsidRDefault="007A24FC" w:rsidP="001C5864">
      <w:pPr>
        <w:rPr>
          <w:rFonts w:cs="Arial"/>
        </w:rPr>
      </w:pPr>
    </w:p>
    <w:p w14:paraId="4FC35C4A" w14:textId="77777777" w:rsidR="0047267C" w:rsidRDefault="0047267C" w:rsidP="001C5864">
      <w:pPr>
        <w:rPr>
          <w:rFonts w:cs="Arial"/>
        </w:rPr>
      </w:pPr>
    </w:p>
    <w:p w14:paraId="14B86B90" w14:textId="77777777" w:rsidR="001C5864" w:rsidRPr="0017445F" w:rsidRDefault="001C5864" w:rsidP="001C5864">
      <w:pPr>
        <w:pStyle w:val="RERequirement"/>
        <w:shd w:val="clear" w:color="auto" w:fill="F2F2F2" w:themeFill="background1" w:themeFillShade="F2"/>
      </w:pPr>
      <w:bookmarkStart w:id="91" w:name="_c4b436a13c74c5d017a3725ea9b45113"/>
      <w:bookmarkEnd w:id="91"/>
      <w:r>
        <w:t xml:space="preserve"> Row to Row Communication 1.5</w:t>
      </w:r>
    </w:p>
    <w:p w14:paraId="02031D47" w14:textId="77777777" w:rsidR="001C5864" w:rsidRDefault="001C5864" w:rsidP="001C5864">
      <w:pPr>
        <w:rPr>
          <w:rFonts w:cs="Arial"/>
        </w:rPr>
      </w:pPr>
      <w:r>
        <w:rPr>
          <w:rFonts w:cs="Arial"/>
        </w:rPr>
        <w:t>When the PAC module receives an "Active" PhnCallZone_D_St signal, the PAC module shall send the "temporarily disabled" InCarComm_D_St signal to the PDC module.</w:t>
      </w:r>
    </w:p>
    <w:p w14:paraId="4C86D57B" w14:textId="77777777" w:rsidR="001C5864" w:rsidRDefault="001C5864" w:rsidP="001C5864"/>
    <w:p w14:paraId="6BB89B5C" w14:textId="77777777" w:rsidR="001C5864" w:rsidRPr="00287D2F" w:rsidRDefault="001C5864" w:rsidP="001C5864">
      <w:pPr>
        <w:rPr>
          <w:rFonts w:cs="Arial"/>
        </w:rPr>
      </w:pPr>
      <w:r>
        <w:rPr>
          <w:rFonts w:cs="Arial"/>
        </w:rPr>
        <w:t>Satisfied by</w:t>
      </w:r>
      <w:r w:rsidRPr="00287D2F">
        <w:rPr>
          <w:rFonts w:cs="Arial"/>
        </w:rPr>
        <w:t>:</w:t>
      </w:r>
    </w:p>
    <w:p w14:paraId="242D1AC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169E00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05C5015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71D0CC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24BEEC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5494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3A95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C4003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48BB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FD94B" w14:textId="77777777" w:rsidR="0027306C" w:rsidRDefault="0027306C"/>
        </w:tc>
      </w:tr>
      <w:tr w:rsidR="007A24FC" w:rsidRPr="00B3499B" w14:paraId="477F58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010A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C477E" w14:textId="77777777" w:rsidR="0027306C" w:rsidRDefault="0027306C"/>
        </w:tc>
      </w:tr>
      <w:tr w:rsidR="007A24FC" w:rsidRPr="00B3499B" w14:paraId="3602E7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B96A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E86B6" w14:textId="77777777" w:rsidR="0027306C" w:rsidRDefault="0027306C"/>
        </w:tc>
      </w:tr>
      <w:tr w:rsidR="007A24FC" w:rsidRPr="00B3499B" w14:paraId="468B69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555B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5C61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C2E5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A102D" w14:textId="77777777" w:rsidR="0027306C" w:rsidRDefault="0027306C"/>
        </w:tc>
      </w:tr>
      <w:tr w:rsidR="007A24FC" w:rsidRPr="00B3499B" w14:paraId="29F389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869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B575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336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8EEF2" w14:textId="77777777" w:rsidR="0027306C" w:rsidRDefault="0027306C"/>
        </w:tc>
      </w:tr>
      <w:tr w:rsidR="007A24FC" w:rsidRPr="00B3499B" w14:paraId="5159626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B76A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32F78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DAA7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15D3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B1D3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0B0F5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23E0F2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20569D" w14:textId="77777777" w:rsidR="007A24FC" w:rsidRPr="00B3499B" w:rsidRDefault="006B7CE9" w:rsidP="009737DA">
            <w:pPr>
              <w:rPr>
                <w:rFonts w:cs="Arial"/>
                <w:bCs/>
                <w:color w:val="808080" w:themeColor="background1" w:themeShade="80"/>
                <w:sz w:val="16"/>
                <w:szCs w:val="14"/>
              </w:rPr>
            </w:pPr>
            <w:hyperlink r:id="rId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7BF6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6650F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D8B7DF" w14:textId="77777777" w:rsidR="007A24FC" w:rsidRDefault="007A24FC" w:rsidP="001C5864">
      <w:pPr>
        <w:rPr>
          <w:rFonts w:cs="Arial"/>
        </w:rPr>
      </w:pPr>
    </w:p>
    <w:p w14:paraId="721291EB" w14:textId="77777777" w:rsidR="0047267C" w:rsidRDefault="0047267C" w:rsidP="001C5864">
      <w:pPr>
        <w:rPr>
          <w:rFonts w:cs="Arial"/>
        </w:rPr>
      </w:pPr>
    </w:p>
    <w:p w14:paraId="4D74CF2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6211D19" wp14:editId="6F663746">
            <wp:extent cx="152400" cy="152400"/>
            <wp:effectExtent l="0" t="0" r="0" b="0"/>
            <wp:docPr id="16" name="Picture 1170007873.jpg" descr="1170007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7000787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Check HMI Status</w:t>
      </w:r>
    </w:p>
    <w:p w14:paraId="153BA911" w14:textId="77777777" w:rsidR="005F4E20" w:rsidRDefault="005F4E20" w:rsidP="00720A45">
      <w:pPr>
        <w:rPr>
          <w:highlight w:val="green"/>
        </w:rPr>
      </w:pPr>
    </w:p>
    <w:p w14:paraId="2CD1B6DC" w14:textId="77777777" w:rsidR="009C3237" w:rsidRDefault="009C3237" w:rsidP="009C3237">
      <w:pPr>
        <w:pStyle w:val="BodyText"/>
      </w:pPr>
      <w:r w:rsidRPr="00F33853">
        <w:t>MSS Function responsible for checking the status of several signals or HMI Status for MySeatSpace</w:t>
      </w:r>
    </w:p>
    <w:p w14:paraId="0460ECEB" w14:textId="77777777" w:rsidR="00785794" w:rsidRPr="00785794" w:rsidRDefault="00785794" w:rsidP="00785794">
      <w:pPr>
        <w:rPr>
          <w:rFonts w:cs="Arial"/>
          <w:color w:val="000000" w:themeColor="text1"/>
          <w:sz w:val="16"/>
          <w:szCs w:val="14"/>
        </w:rPr>
      </w:pPr>
    </w:p>
    <w:p w14:paraId="156DA26E" w14:textId="77777777" w:rsidR="009C3237" w:rsidRPr="009C3237" w:rsidRDefault="009C3237" w:rsidP="00720A45">
      <w:pPr>
        <w:rPr>
          <w:highlight w:val="green"/>
          <w:lang w:val="en-GB"/>
        </w:rPr>
      </w:pPr>
    </w:p>
    <w:p w14:paraId="29FD0C2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BC75AB4" w14:textId="77777777" w:rsidR="00072314" w:rsidRPr="003B799F" w:rsidRDefault="00072314" w:rsidP="00072314"/>
    <w:p w14:paraId="59EF89E0" w14:textId="77777777" w:rsidR="00072314" w:rsidRDefault="00072314" w:rsidP="00072314">
      <w:pPr>
        <w:pStyle w:val="Heading6"/>
        <w:keepNext w:val="0"/>
        <w:tabs>
          <w:tab w:val="clear" w:pos="900"/>
          <w:tab w:val="left" w:pos="709"/>
        </w:tabs>
        <w:spacing w:before="240"/>
        <w:rPr>
          <w:lang w:val="en-GB"/>
        </w:rPr>
      </w:pPr>
      <w:r>
        <w:rPr>
          <w:lang w:val="en-GB"/>
        </w:rPr>
        <w:t>Inputs</w:t>
      </w:r>
    </w:p>
    <w:p w14:paraId="5589322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653C43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563C4B"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Check HMI Status</w:t>
            </w:r>
          </w:p>
        </w:tc>
      </w:tr>
      <w:tr w:rsidR="00EB31D7" w:rsidRPr="00B3499B" w14:paraId="05AB4B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B49F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0AC3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AC77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3F1A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9AAE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F8ED5C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A517A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8B508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69E328C"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CaptAnnoucement_D_Rq</w:t>
            </w:r>
          </w:p>
          <w:p w14:paraId="0E061255" w14:textId="77777777" w:rsidR="0046438F" w:rsidRPr="00740CDD" w:rsidRDefault="0046438F" w:rsidP="00927ADC">
            <w:pPr>
              <w:pStyle w:val="VelocityScript"/>
              <w:rPr>
                <w:color w:val="00B0F0"/>
              </w:rPr>
            </w:pPr>
          </w:p>
          <w:p w14:paraId="19FA08D2" w14:textId="77777777" w:rsidR="004C0655" w:rsidRPr="007215C5" w:rsidRDefault="004C0655" w:rsidP="004F0393">
            <w:pPr>
              <w:pStyle w:val="VelocityScript"/>
            </w:pPr>
          </w:p>
          <w:p w14:paraId="28310DC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EA2238" w14:textId="77777777"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CaptAnnoucement_D_Rq </w:t>
            </w:r>
            <w:r w:rsidR="001F621A">
              <w:rPr>
                <w:rFonts w:cs="Arial"/>
                <w:color w:val="000000" w:themeColor="text1"/>
                <w:sz w:val="16"/>
                <w:szCs w:val="14"/>
              </w:rPr>
              <w:t>:</w:t>
            </w:r>
          </w:p>
          <w:p w14:paraId="3D2FAE83" w14:textId="77777777" w:rsidR="00691667" w:rsidRPr="003C5D56" w:rsidRDefault="008A674A" w:rsidP="008A674A">
            <w:pPr>
              <w:rPr>
                <w:rFonts w:cs="Arial"/>
                <w:color w:val="000000" w:themeColor="text1"/>
                <w:sz w:val="16"/>
                <w:szCs w:val="14"/>
              </w:rPr>
            </w:pPr>
            <w:r>
              <w:rPr>
                <w:rFonts w:cs="Arial"/>
                <w:color w:val="000000" w:themeColor="text1"/>
                <w:sz w:val="16"/>
                <w:szCs w:val="14"/>
              </w:rPr>
              <w:lastRenderedPageBreak/>
              <w:t>CaptAnnouncement_D_Rq_ET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46AE4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98E01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D8B2D6" w14:textId="77777777" w:rsidR="0027306C" w:rsidRDefault="0027306C"/>
        </w:tc>
      </w:tr>
      <w:tr w:rsidR="00EB31D7" w:rsidRPr="00B3499B" w14:paraId="2BDD165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CB160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41805D8" w14:textId="77777777" w:rsidR="0046438F" w:rsidRDefault="0046438F" w:rsidP="0046438F">
            <w:pPr>
              <w:rPr>
                <w:rFonts w:cs="Arial"/>
                <w:color w:val="000000" w:themeColor="text1"/>
                <w:sz w:val="16"/>
                <w:szCs w:val="14"/>
              </w:rPr>
            </w:pPr>
            <w:r>
              <w:rPr>
                <w:rFonts w:cs="Arial"/>
                <w:color w:val="000000" w:themeColor="text1"/>
                <w:sz w:val="16"/>
                <w:szCs w:val="14"/>
              </w:rPr>
              <w:t>InCarComm_B_Rq</w:t>
            </w:r>
          </w:p>
          <w:p w14:paraId="08A51560" w14:textId="77777777" w:rsidR="0046438F" w:rsidRPr="00740CDD" w:rsidRDefault="0046438F" w:rsidP="00927ADC">
            <w:pPr>
              <w:pStyle w:val="VelocityScript"/>
              <w:rPr>
                <w:color w:val="00B0F0"/>
              </w:rPr>
            </w:pPr>
          </w:p>
          <w:p w14:paraId="4031B88D" w14:textId="77777777" w:rsidR="004C0655" w:rsidRPr="007215C5" w:rsidRDefault="004C0655" w:rsidP="004F0393">
            <w:pPr>
              <w:pStyle w:val="VelocityScript"/>
            </w:pPr>
          </w:p>
          <w:p w14:paraId="4E81C74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C792C9"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InCarComm_B_Rq </w:t>
            </w:r>
            <w:r w:rsidR="001F621A">
              <w:rPr>
                <w:rFonts w:cs="Arial"/>
                <w:color w:val="000000" w:themeColor="text1"/>
                <w:sz w:val="16"/>
                <w:szCs w:val="14"/>
              </w:rPr>
              <w:t>:</w:t>
            </w:r>
          </w:p>
          <w:p w14:paraId="7A572399" w14:textId="77777777" w:rsidR="00691667" w:rsidRPr="003C5D56" w:rsidRDefault="008A674A" w:rsidP="008A674A">
            <w:pPr>
              <w:rPr>
                <w:rFonts w:cs="Arial"/>
                <w:color w:val="000000" w:themeColor="text1"/>
                <w:sz w:val="16"/>
                <w:szCs w:val="14"/>
              </w:rPr>
            </w:pPr>
            <w:r>
              <w:rPr>
                <w:rFonts w:cs="Arial"/>
                <w:color w:val="000000" w:themeColor="text1"/>
                <w:sz w:val="16"/>
                <w:szCs w:val="14"/>
              </w:rPr>
              <w:t>InCarComm_B_Rq_ET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FDAB1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98F9E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B7F275" w14:textId="77777777" w:rsidR="0027306C" w:rsidRDefault="0027306C"/>
        </w:tc>
      </w:tr>
      <w:tr w:rsidR="00EB31D7" w:rsidRPr="00B3499B" w14:paraId="3D5CF27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E1AE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14A464D" w14:textId="77777777" w:rsidR="0046438F" w:rsidRDefault="0046438F" w:rsidP="0046438F">
            <w:pPr>
              <w:rPr>
                <w:rFonts w:cs="Arial"/>
                <w:color w:val="000000" w:themeColor="text1"/>
                <w:sz w:val="16"/>
                <w:szCs w:val="14"/>
              </w:rPr>
            </w:pPr>
            <w:r>
              <w:rPr>
                <w:rFonts w:cs="Arial"/>
                <w:color w:val="000000" w:themeColor="text1"/>
                <w:sz w:val="16"/>
                <w:szCs w:val="14"/>
              </w:rPr>
              <w:t>PhnCallZone_D_St</w:t>
            </w:r>
          </w:p>
          <w:p w14:paraId="5977D33C" w14:textId="77777777" w:rsidR="0046438F" w:rsidRPr="00740CDD" w:rsidRDefault="0046438F" w:rsidP="00927ADC">
            <w:pPr>
              <w:pStyle w:val="VelocityScript"/>
              <w:rPr>
                <w:color w:val="00B0F0"/>
              </w:rPr>
            </w:pPr>
          </w:p>
          <w:p w14:paraId="64EF87C6" w14:textId="77777777" w:rsidR="004C0655" w:rsidRPr="007215C5" w:rsidRDefault="004C0655" w:rsidP="004F0393">
            <w:pPr>
              <w:pStyle w:val="VelocityScript"/>
            </w:pPr>
          </w:p>
          <w:p w14:paraId="5438B51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88C88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PhnCallZone_D_St </w:t>
            </w:r>
            <w:r w:rsidR="001F621A">
              <w:rPr>
                <w:rFonts w:cs="Arial"/>
                <w:color w:val="000000" w:themeColor="text1"/>
                <w:sz w:val="16"/>
                <w:szCs w:val="14"/>
              </w:rPr>
              <w:t>:</w:t>
            </w:r>
          </w:p>
          <w:p w14:paraId="00814587" w14:textId="77777777" w:rsidR="00691667" w:rsidRPr="003C5D56" w:rsidRDefault="008A674A" w:rsidP="008A674A">
            <w:pPr>
              <w:rPr>
                <w:rFonts w:cs="Arial"/>
                <w:color w:val="000000" w:themeColor="text1"/>
                <w:sz w:val="16"/>
                <w:szCs w:val="14"/>
              </w:rPr>
            </w:pPr>
            <w:r>
              <w:rPr>
                <w:rFonts w:cs="Arial"/>
                <w:color w:val="000000" w:themeColor="text1"/>
                <w:sz w:val="16"/>
                <w:szCs w:val="14"/>
              </w:rPr>
              <w:t>PhnCallZone_D_St_ET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54E9C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9C87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AD748B" w14:textId="77777777" w:rsidR="0027306C" w:rsidRDefault="0027306C"/>
        </w:tc>
      </w:tr>
      <w:tr w:rsidR="00EB31D7" w:rsidRPr="00B3499B" w14:paraId="5D992DF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CF276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328A37D" w14:textId="77777777" w:rsidR="0046438F" w:rsidRDefault="0046438F" w:rsidP="0046438F">
            <w:pPr>
              <w:rPr>
                <w:rFonts w:cs="Arial"/>
                <w:color w:val="000000" w:themeColor="text1"/>
                <w:sz w:val="16"/>
                <w:szCs w:val="14"/>
              </w:rPr>
            </w:pPr>
            <w:r>
              <w:rPr>
                <w:rFonts w:cs="Arial"/>
                <w:color w:val="000000" w:themeColor="text1"/>
                <w:sz w:val="16"/>
                <w:szCs w:val="14"/>
              </w:rPr>
              <w:t>VehicleAudioMode_TBD</w:t>
            </w:r>
          </w:p>
          <w:p w14:paraId="7914EE43" w14:textId="77777777" w:rsidR="0046438F" w:rsidRPr="00740CDD" w:rsidRDefault="0046438F" w:rsidP="00927ADC">
            <w:pPr>
              <w:pStyle w:val="VelocityScript"/>
              <w:rPr>
                <w:color w:val="00B0F0"/>
              </w:rPr>
            </w:pPr>
          </w:p>
          <w:p w14:paraId="33058A49" w14:textId="77777777" w:rsidR="004C0655" w:rsidRPr="007215C5" w:rsidRDefault="004C0655" w:rsidP="004F0393">
            <w:pPr>
              <w:pStyle w:val="VelocityScript"/>
            </w:pPr>
          </w:p>
          <w:p w14:paraId="7696D56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86BEAC"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VehicleAudioMode_TBD </w:t>
            </w:r>
            <w:r w:rsidR="001F621A">
              <w:rPr>
                <w:rFonts w:cs="Arial"/>
                <w:color w:val="000000" w:themeColor="text1"/>
                <w:sz w:val="16"/>
                <w:szCs w:val="14"/>
              </w:rPr>
              <w:t>:</w:t>
            </w:r>
          </w:p>
          <w:p w14:paraId="334D7A91" w14:textId="77777777" w:rsidR="00691667" w:rsidRPr="003C5D56" w:rsidRDefault="008A674A" w:rsidP="008A674A">
            <w:pPr>
              <w:rPr>
                <w:rFonts w:cs="Arial"/>
                <w:color w:val="000000" w:themeColor="text1"/>
                <w:sz w:val="16"/>
                <w:szCs w:val="14"/>
              </w:rPr>
            </w:pPr>
            <w:r>
              <w:rPr>
                <w:rFonts w:cs="Arial"/>
                <w:color w:val="000000" w:themeColor="text1"/>
                <w:sz w:val="16"/>
                <w:szCs w:val="14"/>
              </w:rPr>
              <w:t>PAC_VehicleAudioMode_Rsp_TBD_ET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3DB5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E2DAE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F45CCE" w14:textId="77777777" w:rsidR="0027306C" w:rsidRDefault="0027306C"/>
        </w:tc>
      </w:tr>
      <w:tr w:rsidR="00EB31D7" w:rsidRPr="00B3499B" w14:paraId="701C92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85428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B573C06" w14:textId="77777777" w:rsidR="0046438F" w:rsidRDefault="0046438F" w:rsidP="0046438F">
            <w:pPr>
              <w:rPr>
                <w:rFonts w:cs="Arial"/>
                <w:color w:val="000000" w:themeColor="text1"/>
                <w:sz w:val="16"/>
                <w:szCs w:val="14"/>
              </w:rPr>
            </w:pPr>
            <w:r>
              <w:rPr>
                <w:rFonts w:cs="Arial"/>
                <w:color w:val="000000" w:themeColor="text1"/>
                <w:sz w:val="16"/>
                <w:szCs w:val="14"/>
              </w:rPr>
              <w:t>SourceType_TBD</w:t>
            </w:r>
          </w:p>
          <w:p w14:paraId="2CA65E04" w14:textId="77777777" w:rsidR="0046438F" w:rsidRPr="00740CDD" w:rsidRDefault="0046438F" w:rsidP="00927ADC">
            <w:pPr>
              <w:pStyle w:val="VelocityScript"/>
              <w:rPr>
                <w:color w:val="00B0F0"/>
              </w:rPr>
            </w:pPr>
          </w:p>
          <w:p w14:paraId="05717CE6" w14:textId="77777777" w:rsidR="004C0655" w:rsidRPr="007215C5" w:rsidRDefault="004C0655" w:rsidP="004F0393">
            <w:pPr>
              <w:pStyle w:val="VelocityScript"/>
            </w:pPr>
          </w:p>
          <w:p w14:paraId="6DD134E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E8833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SourceType_TBD </w:t>
            </w:r>
            <w:r w:rsidR="001F621A">
              <w:rPr>
                <w:rFonts w:cs="Arial"/>
                <w:color w:val="000000" w:themeColor="text1"/>
                <w:sz w:val="16"/>
                <w:szCs w:val="14"/>
              </w:rPr>
              <w:t>:</w:t>
            </w:r>
          </w:p>
          <w:p w14:paraId="2BFE155E"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SourceType_TBD_ET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8688D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3BB9A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4F1670" w14:textId="77777777" w:rsidR="0027306C" w:rsidRDefault="0027306C"/>
        </w:tc>
      </w:tr>
      <w:tr w:rsidR="00EB31D7" w:rsidRPr="00B3499B" w14:paraId="231EAE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2AC50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AD57E93" w14:textId="77777777" w:rsidR="0046438F" w:rsidRDefault="0046438F" w:rsidP="0046438F">
            <w:pPr>
              <w:rPr>
                <w:rFonts w:cs="Arial"/>
                <w:color w:val="000000" w:themeColor="text1"/>
                <w:sz w:val="16"/>
                <w:szCs w:val="14"/>
              </w:rPr>
            </w:pPr>
            <w:r>
              <w:rPr>
                <w:rFonts w:cs="Arial"/>
                <w:color w:val="000000" w:themeColor="text1"/>
                <w:sz w:val="16"/>
                <w:szCs w:val="14"/>
              </w:rPr>
              <w:t>SourceTypeStatus_TBD</w:t>
            </w:r>
          </w:p>
          <w:p w14:paraId="1B65AFDC" w14:textId="77777777" w:rsidR="0046438F" w:rsidRPr="00740CDD" w:rsidRDefault="0046438F" w:rsidP="00927ADC">
            <w:pPr>
              <w:pStyle w:val="VelocityScript"/>
              <w:rPr>
                <w:color w:val="00B0F0"/>
              </w:rPr>
            </w:pPr>
          </w:p>
          <w:p w14:paraId="27185879" w14:textId="77777777" w:rsidR="004C0655" w:rsidRPr="007215C5" w:rsidRDefault="004C0655" w:rsidP="004F0393">
            <w:pPr>
              <w:pStyle w:val="VelocityScript"/>
            </w:pPr>
          </w:p>
          <w:p w14:paraId="6C06F3B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C0CAE9"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SourceTypeStatus_TBD </w:t>
            </w:r>
            <w:r w:rsidR="001F621A">
              <w:rPr>
                <w:rFonts w:cs="Arial"/>
                <w:color w:val="000000" w:themeColor="text1"/>
                <w:sz w:val="16"/>
                <w:szCs w:val="14"/>
              </w:rPr>
              <w:t>:</w:t>
            </w:r>
          </w:p>
          <w:p w14:paraId="3C352A3B"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SourceTypeStatus_TBD_ET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A1EE4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DFEC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638629" w14:textId="77777777" w:rsidR="0027306C" w:rsidRDefault="0027306C"/>
        </w:tc>
      </w:tr>
      <w:tr w:rsidR="00EB31D7" w:rsidRPr="00B3499B" w14:paraId="7EAB59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14B71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4C21215" w14:textId="77777777" w:rsidR="0046438F" w:rsidRDefault="0046438F" w:rsidP="0046438F">
            <w:pPr>
              <w:rPr>
                <w:rFonts w:cs="Arial"/>
                <w:color w:val="000000" w:themeColor="text1"/>
                <w:sz w:val="16"/>
                <w:szCs w:val="14"/>
              </w:rPr>
            </w:pPr>
            <w:r>
              <w:rPr>
                <w:rFonts w:cs="Arial"/>
                <w:color w:val="000000" w:themeColor="text1"/>
                <w:sz w:val="16"/>
                <w:szCs w:val="14"/>
              </w:rPr>
              <w:t>MixableZonePrompts_TBD</w:t>
            </w:r>
          </w:p>
          <w:p w14:paraId="743C5FCE" w14:textId="77777777" w:rsidR="0046438F" w:rsidRPr="00740CDD" w:rsidRDefault="0046438F" w:rsidP="00927ADC">
            <w:pPr>
              <w:pStyle w:val="VelocityScript"/>
              <w:rPr>
                <w:color w:val="00B0F0"/>
              </w:rPr>
            </w:pPr>
          </w:p>
          <w:p w14:paraId="4B345A2C" w14:textId="77777777" w:rsidR="004C0655" w:rsidRPr="007215C5" w:rsidRDefault="004C0655" w:rsidP="004F0393">
            <w:pPr>
              <w:pStyle w:val="VelocityScript"/>
            </w:pPr>
          </w:p>
          <w:p w14:paraId="3274190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F139F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MixableZonePrompts_TBD </w:t>
            </w:r>
            <w:r w:rsidR="001F621A">
              <w:rPr>
                <w:rFonts w:cs="Arial"/>
                <w:color w:val="000000" w:themeColor="text1"/>
                <w:sz w:val="16"/>
                <w:szCs w:val="14"/>
              </w:rPr>
              <w:t>:</w:t>
            </w:r>
          </w:p>
          <w:p w14:paraId="0348E44A" w14:textId="77777777" w:rsidR="00691667" w:rsidRPr="003C5D56" w:rsidRDefault="008A674A" w:rsidP="008A674A">
            <w:pPr>
              <w:rPr>
                <w:rFonts w:cs="Arial"/>
                <w:color w:val="000000" w:themeColor="text1"/>
                <w:sz w:val="16"/>
                <w:szCs w:val="14"/>
              </w:rPr>
            </w:pPr>
            <w:r>
              <w:rPr>
                <w:rFonts w:cs="Arial"/>
                <w:color w:val="000000" w:themeColor="text1"/>
                <w:sz w:val="16"/>
                <w:szCs w:val="14"/>
              </w:rPr>
              <w:t>MixableZonePromptsChannel_TBD_ET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6AA986"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F64DD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1487D3" w14:textId="77777777" w:rsidR="0027306C" w:rsidRDefault="0027306C"/>
        </w:tc>
      </w:tr>
      <w:tr w:rsidR="00EB31D7" w:rsidRPr="00B3499B" w14:paraId="760394F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A7D21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33A960" w14:textId="77777777" w:rsidR="0046438F" w:rsidRDefault="0046438F" w:rsidP="0046438F">
            <w:pPr>
              <w:rPr>
                <w:rFonts w:cs="Arial"/>
                <w:color w:val="000000" w:themeColor="text1"/>
                <w:sz w:val="16"/>
                <w:szCs w:val="14"/>
              </w:rPr>
            </w:pPr>
            <w:r>
              <w:rPr>
                <w:rFonts w:cs="Arial"/>
                <w:color w:val="000000" w:themeColor="text1"/>
                <w:sz w:val="16"/>
                <w:szCs w:val="14"/>
              </w:rPr>
              <w:t>SourceTypeChannel_TBD</w:t>
            </w:r>
          </w:p>
          <w:p w14:paraId="73F5ACBA" w14:textId="77777777" w:rsidR="0046438F" w:rsidRPr="00740CDD" w:rsidRDefault="0046438F" w:rsidP="00927ADC">
            <w:pPr>
              <w:pStyle w:val="VelocityScript"/>
              <w:rPr>
                <w:color w:val="00B0F0"/>
              </w:rPr>
            </w:pPr>
          </w:p>
          <w:p w14:paraId="32F04824" w14:textId="77777777" w:rsidR="004C0655" w:rsidRPr="007215C5" w:rsidRDefault="004C0655" w:rsidP="004F0393">
            <w:pPr>
              <w:pStyle w:val="VelocityScript"/>
            </w:pPr>
          </w:p>
          <w:p w14:paraId="470C6E8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FA49DA"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SourceTypeChannel_TBD </w:t>
            </w:r>
            <w:r w:rsidR="001F621A">
              <w:rPr>
                <w:rFonts w:cs="Arial"/>
                <w:color w:val="000000" w:themeColor="text1"/>
                <w:sz w:val="16"/>
                <w:szCs w:val="14"/>
              </w:rPr>
              <w:t>:</w:t>
            </w:r>
          </w:p>
          <w:p w14:paraId="16F00B3C"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SourceTypeChannel_TBD_ET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BCAE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D2B13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E47905" w14:textId="77777777" w:rsidR="0027306C" w:rsidRDefault="0027306C"/>
        </w:tc>
      </w:tr>
      <w:tr w:rsidR="00EB31D7" w:rsidRPr="00B3499B" w14:paraId="0C51D34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7609D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56455C0" w14:textId="77777777" w:rsidR="0046438F" w:rsidRDefault="0046438F" w:rsidP="0046438F">
            <w:pPr>
              <w:rPr>
                <w:rFonts w:cs="Arial"/>
                <w:color w:val="000000" w:themeColor="text1"/>
                <w:sz w:val="16"/>
                <w:szCs w:val="14"/>
              </w:rPr>
            </w:pPr>
            <w:r>
              <w:rPr>
                <w:rFonts w:cs="Arial"/>
                <w:color w:val="000000" w:themeColor="text1"/>
                <w:sz w:val="16"/>
                <w:szCs w:val="14"/>
              </w:rPr>
              <w:t>MixableZonePrompts_TBD</w:t>
            </w:r>
          </w:p>
          <w:p w14:paraId="753A55A8" w14:textId="77777777" w:rsidR="0046438F" w:rsidRPr="00740CDD" w:rsidRDefault="0046438F" w:rsidP="00927ADC">
            <w:pPr>
              <w:pStyle w:val="VelocityScript"/>
              <w:rPr>
                <w:color w:val="00B0F0"/>
              </w:rPr>
            </w:pPr>
          </w:p>
          <w:p w14:paraId="59F4F3A0" w14:textId="77777777" w:rsidR="004C0655" w:rsidRPr="007215C5" w:rsidRDefault="004C0655" w:rsidP="004F0393">
            <w:pPr>
              <w:pStyle w:val="VelocityScript"/>
            </w:pPr>
          </w:p>
          <w:p w14:paraId="2533178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1A0D5A"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MixableZonePrompts_TBD </w:t>
            </w:r>
            <w:r w:rsidR="001F621A">
              <w:rPr>
                <w:rFonts w:cs="Arial"/>
                <w:color w:val="000000" w:themeColor="text1"/>
                <w:sz w:val="16"/>
                <w:szCs w:val="14"/>
              </w:rPr>
              <w:t>:</w:t>
            </w:r>
          </w:p>
          <w:p w14:paraId="667F0CD6" w14:textId="77777777" w:rsidR="00691667" w:rsidRPr="003C5D56" w:rsidRDefault="008A674A" w:rsidP="008A674A">
            <w:pPr>
              <w:rPr>
                <w:rFonts w:cs="Arial"/>
                <w:color w:val="000000" w:themeColor="text1"/>
                <w:sz w:val="16"/>
                <w:szCs w:val="14"/>
              </w:rPr>
            </w:pPr>
            <w:r>
              <w:rPr>
                <w:rFonts w:cs="Arial"/>
                <w:color w:val="000000" w:themeColor="text1"/>
                <w:sz w:val="16"/>
                <w:szCs w:val="14"/>
              </w:rPr>
              <w:t>MixableZonePrompts_TBD_ET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C511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60006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FB49FA" w14:textId="77777777" w:rsidR="0027306C" w:rsidRDefault="0027306C"/>
        </w:tc>
      </w:tr>
      <w:tr w:rsidR="00EB31D7" w:rsidRPr="00B3499B" w14:paraId="0D433CD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228A3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A1CD710" w14:textId="77777777" w:rsidR="0046438F" w:rsidRDefault="0046438F" w:rsidP="0046438F">
            <w:pPr>
              <w:rPr>
                <w:rFonts w:cs="Arial"/>
                <w:color w:val="000000" w:themeColor="text1"/>
                <w:sz w:val="16"/>
                <w:szCs w:val="14"/>
              </w:rPr>
            </w:pPr>
            <w:r>
              <w:rPr>
                <w:rFonts w:cs="Arial"/>
                <w:color w:val="000000" w:themeColor="text1"/>
                <w:sz w:val="16"/>
                <w:szCs w:val="14"/>
              </w:rPr>
              <w:t>CallRing_Vol_Updated_TBD</w:t>
            </w:r>
          </w:p>
          <w:p w14:paraId="1F73696A" w14:textId="77777777" w:rsidR="0046438F" w:rsidRPr="00740CDD" w:rsidRDefault="0046438F" w:rsidP="00927ADC">
            <w:pPr>
              <w:pStyle w:val="VelocityScript"/>
              <w:rPr>
                <w:color w:val="00B0F0"/>
              </w:rPr>
            </w:pPr>
          </w:p>
          <w:p w14:paraId="299FD0DD" w14:textId="77777777" w:rsidR="004C0655" w:rsidRPr="007215C5" w:rsidRDefault="004C0655" w:rsidP="004F0393">
            <w:pPr>
              <w:pStyle w:val="VelocityScript"/>
            </w:pPr>
          </w:p>
          <w:p w14:paraId="731C817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9F30CF"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CallRing_Vol_Updated_TBD </w:t>
            </w:r>
            <w:r w:rsidR="001F621A">
              <w:rPr>
                <w:rFonts w:cs="Arial"/>
                <w:color w:val="000000" w:themeColor="text1"/>
                <w:sz w:val="16"/>
                <w:szCs w:val="14"/>
              </w:rPr>
              <w:t>:</w:t>
            </w:r>
          </w:p>
          <w:p w14:paraId="21203DCF" w14:textId="77777777" w:rsidR="00691667" w:rsidRPr="003C5D56" w:rsidRDefault="008A674A" w:rsidP="008A674A">
            <w:pPr>
              <w:rPr>
                <w:rFonts w:cs="Arial"/>
                <w:color w:val="000000" w:themeColor="text1"/>
                <w:sz w:val="16"/>
                <w:szCs w:val="14"/>
              </w:rPr>
            </w:pPr>
            <w:r>
              <w:rPr>
                <w:rFonts w:cs="Arial"/>
                <w:color w:val="000000" w:themeColor="text1"/>
                <w:sz w:val="16"/>
                <w:szCs w:val="14"/>
              </w:rPr>
              <w:t>CallRing_Vol_Updated_TBD_ET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EFE20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FDAD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3C883C" w14:textId="77777777" w:rsidR="0027306C" w:rsidRDefault="0027306C"/>
        </w:tc>
      </w:tr>
      <w:tr w:rsidR="00EB31D7" w:rsidRPr="00B3499B" w14:paraId="7941EE2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82C6A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0C8CE7" w14:textId="77777777" w:rsidR="0046438F" w:rsidRDefault="0046438F" w:rsidP="0046438F">
            <w:pPr>
              <w:rPr>
                <w:rFonts w:cs="Arial"/>
                <w:color w:val="000000" w:themeColor="text1"/>
                <w:sz w:val="16"/>
                <w:szCs w:val="14"/>
              </w:rPr>
            </w:pPr>
            <w:r>
              <w:rPr>
                <w:rFonts w:cs="Arial"/>
                <w:color w:val="000000" w:themeColor="text1"/>
                <w:sz w:val="16"/>
                <w:szCs w:val="14"/>
              </w:rPr>
              <w:t>Prompt_Vol_Updated_TBD</w:t>
            </w:r>
          </w:p>
          <w:p w14:paraId="3F863A48" w14:textId="77777777" w:rsidR="0046438F" w:rsidRPr="00740CDD" w:rsidRDefault="0046438F" w:rsidP="00927ADC">
            <w:pPr>
              <w:pStyle w:val="VelocityScript"/>
              <w:rPr>
                <w:color w:val="00B0F0"/>
              </w:rPr>
            </w:pPr>
          </w:p>
          <w:p w14:paraId="1B76B71F" w14:textId="77777777" w:rsidR="004C0655" w:rsidRPr="007215C5" w:rsidRDefault="004C0655" w:rsidP="004F0393">
            <w:pPr>
              <w:pStyle w:val="VelocityScript"/>
            </w:pPr>
          </w:p>
          <w:p w14:paraId="345BE75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C7E97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Prompt_Vol_Updated_TBD </w:t>
            </w:r>
            <w:r w:rsidR="001F621A">
              <w:rPr>
                <w:rFonts w:cs="Arial"/>
                <w:color w:val="000000" w:themeColor="text1"/>
                <w:sz w:val="16"/>
                <w:szCs w:val="14"/>
              </w:rPr>
              <w:t>:</w:t>
            </w:r>
          </w:p>
          <w:p w14:paraId="4453B49F"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451B6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9A1A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FC4077" w14:textId="77777777" w:rsidR="0027306C" w:rsidRDefault="0027306C"/>
        </w:tc>
      </w:tr>
      <w:tr w:rsidR="00EB31D7" w:rsidRPr="00B3499B" w14:paraId="1FC180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5AD8C3" w14:textId="77777777"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453A9578" w14:textId="77777777" w:rsidR="0046438F" w:rsidRDefault="0046438F" w:rsidP="0046438F">
            <w:pPr>
              <w:rPr>
                <w:rFonts w:cs="Arial"/>
                <w:color w:val="000000" w:themeColor="text1"/>
                <w:sz w:val="16"/>
                <w:szCs w:val="14"/>
              </w:rPr>
            </w:pPr>
            <w:r>
              <w:rPr>
                <w:rFonts w:cs="Arial"/>
                <w:color w:val="000000" w:themeColor="text1"/>
                <w:sz w:val="16"/>
                <w:szCs w:val="14"/>
              </w:rPr>
              <w:t>Prompt_Vol_Level_TBD</w:t>
            </w:r>
          </w:p>
          <w:p w14:paraId="7384F455" w14:textId="77777777" w:rsidR="0046438F" w:rsidRPr="00740CDD" w:rsidRDefault="0046438F" w:rsidP="00927ADC">
            <w:pPr>
              <w:pStyle w:val="VelocityScript"/>
              <w:rPr>
                <w:color w:val="00B0F0"/>
              </w:rPr>
            </w:pPr>
          </w:p>
          <w:p w14:paraId="4E9E559E" w14:textId="77777777" w:rsidR="004C0655" w:rsidRPr="007215C5" w:rsidRDefault="004C0655" w:rsidP="004F0393">
            <w:pPr>
              <w:pStyle w:val="VelocityScript"/>
            </w:pPr>
          </w:p>
          <w:p w14:paraId="2B47683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76BDD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Prompt_Vol_Level_TBD </w:t>
            </w:r>
            <w:r w:rsidR="001F621A">
              <w:rPr>
                <w:rFonts w:cs="Arial"/>
                <w:color w:val="000000" w:themeColor="text1"/>
                <w:sz w:val="16"/>
                <w:szCs w:val="14"/>
              </w:rPr>
              <w:t>:</w:t>
            </w:r>
          </w:p>
          <w:p w14:paraId="7F5D6DC4"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48ECD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B3D37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C38B3E" w14:textId="77777777" w:rsidR="0027306C" w:rsidRDefault="0027306C"/>
        </w:tc>
      </w:tr>
      <w:tr w:rsidR="00EB31D7" w:rsidRPr="00B3499B" w14:paraId="3AFDDE5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3B4F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522E510" w14:textId="77777777" w:rsidR="0046438F" w:rsidRDefault="0046438F" w:rsidP="0046438F">
            <w:pPr>
              <w:rPr>
                <w:rFonts w:cs="Arial"/>
                <w:color w:val="000000" w:themeColor="text1"/>
                <w:sz w:val="16"/>
                <w:szCs w:val="14"/>
              </w:rPr>
            </w:pPr>
            <w:r>
              <w:rPr>
                <w:rFonts w:cs="Arial"/>
                <w:color w:val="000000" w:themeColor="text1"/>
                <w:sz w:val="16"/>
                <w:szCs w:val="14"/>
              </w:rPr>
              <w:t>RA_Vol_Updated_TBD</w:t>
            </w:r>
          </w:p>
          <w:p w14:paraId="36BA7586" w14:textId="77777777" w:rsidR="0046438F" w:rsidRPr="00740CDD" w:rsidRDefault="0046438F" w:rsidP="00927ADC">
            <w:pPr>
              <w:pStyle w:val="VelocityScript"/>
              <w:rPr>
                <w:color w:val="00B0F0"/>
              </w:rPr>
            </w:pPr>
          </w:p>
          <w:p w14:paraId="2A3B5FEF" w14:textId="77777777" w:rsidR="004C0655" w:rsidRPr="007215C5" w:rsidRDefault="004C0655" w:rsidP="004F0393">
            <w:pPr>
              <w:pStyle w:val="VelocityScript"/>
            </w:pPr>
          </w:p>
          <w:p w14:paraId="42DC2DE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D9440B"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RA_Vol_Updated_TBD </w:t>
            </w:r>
            <w:r w:rsidR="001F621A">
              <w:rPr>
                <w:rFonts w:cs="Arial"/>
                <w:color w:val="000000" w:themeColor="text1"/>
                <w:sz w:val="16"/>
                <w:szCs w:val="14"/>
              </w:rPr>
              <w:t>:</w:t>
            </w:r>
          </w:p>
          <w:p w14:paraId="11142707" w14:textId="77777777" w:rsidR="00691667" w:rsidRPr="003C5D56" w:rsidRDefault="008A674A" w:rsidP="008A674A">
            <w:pPr>
              <w:rPr>
                <w:rFonts w:cs="Arial"/>
                <w:color w:val="000000" w:themeColor="text1"/>
                <w:sz w:val="16"/>
                <w:szCs w:val="14"/>
              </w:rPr>
            </w:pPr>
            <w:r>
              <w:rPr>
                <w:rFonts w:cs="Arial"/>
                <w:color w:val="000000" w:themeColor="text1"/>
                <w:sz w:val="16"/>
                <w:szCs w:val="14"/>
              </w:rPr>
              <w:t>RA_Vol_Updated_TBD_ET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29E08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7829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79DC1C" w14:textId="77777777" w:rsidR="0027306C" w:rsidRDefault="0027306C"/>
        </w:tc>
      </w:tr>
      <w:tr w:rsidR="00EB31D7" w:rsidRPr="00B3499B" w14:paraId="2AB4623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46691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03BA933" w14:textId="77777777" w:rsidR="0046438F" w:rsidRDefault="0046438F" w:rsidP="0046438F">
            <w:pPr>
              <w:rPr>
                <w:rFonts w:cs="Arial"/>
                <w:color w:val="000000" w:themeColor="text1"/>
                <w:sz w:val="16"/>
                <w:szCs w:val="14"/>
              </w:rPr>
            </w:pPr>
            <w:r>
              <w:rPr>
                <w:rFonts w:cs="Arial"/>
                <w:color w:val="000000" w:themeColor="text1"/>
                <w:sz w:val="16"/>
                <w:szCs w:val="14"/>
              </w:rPr>
              <w:t>Phone_Vol_Updated_TBD_ET</w:t>
            </w:r>
          </w:p>
          <w:p w14:paraId="0BD6C254" w14:textId="77777777" w:rsidR="0046438F" w:rsidRPr="00740CDD" w:rsidRDefault="0046438F" w:rsidP="00927ADC">
            <w:pPr>
              <w:pStyle w:val="VelocityScript"/>
              <w:rPr>
                <w:color w:val="00B0F0"/>
              </w:rPr>
            </w:pPr>
          </w:p>
          <w:p w14:paraId="48E9B7DB" w14:textId="77777777" w:rsidR="004C0655" w:rsidRPr="007215C5" w:rsidRDefault="004C0655" w:rsidP="004F0393">
            <w:pPr>
              <w:pStyle w:val="VelocityScript"/>
            </w:pPr>
          </w:p>
          <w:p w14:paraId="493F1C4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2C7E2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Phone_Vol_Updated_TBD_ET </w:t>
            </w:r>
            <w:r w:rsidR="001F621A">
              <w:rPr>
                <w:rFonts w:cs="Arial"/>
                <w:color w:val="000000" w:themeColor="text1"/>
                <w:sz w:val="16"/>
                <w:szCs w:val="14"/>
              </w:rPr>
              <w:t>:</w:t>
            </w:r>
          </w:p>
          <w:p w14:paraId="66F14888" w14:textId="77777777" w:rsidR="00691667" w:rsidRPr="003C5D56" w:rsidRDefault="008A674A" w:rsidP="008A674A">
            <w:pPr>
              <w:rPr>
                <w:rFonts w:cs="Arial"/>
                <w:color w:val="000000" w:themeColor="text1"/>
                <w:sz w:val="16"/>
                <w:szCs w:val="14"/>
              </w:rPr>
            </w:pPr>
            <w:r>
              <w:rPr>
                <w:rFonts w:cs="Arial"/>
                <w:color w:val="000000" w:themeColor="text1"/>
                <w:sz w:val="16"/>
                <w:szCs w:val="14"/>
              </w:rPr>
              <w:t>Phone_Vol_Updated_TBD_ET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786E7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33662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E307F1" w14:textId="77777777" w:rsidR="0027306C" w:rsidRDefault="0027306C"/>
        </w:tc>
      </w:tr>
      <w:tr w:rsidR="00EB31D7" w:rsidRPr="002F64E5" w14:paraId="07E1267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29DF7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26F4E4C" w14:textId="77777777" w:rsidR="0046438F" w:rsidRDefault="0046438F" w:rsidP="0046438F">
            <w:pPr>
              <w:rPr>
                <w:rFonts w:cs="Arial"/>
                <w:color w:val="000000" w:themeColor="text1"/>
                <w:sz w:val="16"/>
                <w:szCs w:val="14"/>
              </w:rPr>
            </w:pPr>
            <w:r>
              <w:rPr>
                <w:rFonts w:cs="Arial"/>
                <w:color w:val="000000" w:themeColor="text1"/>
                <w:sz w:val="16"/>
                <w:szCs w:val="14"/>
              </w:rPr>
              <w:t>Offset_Vol_Zone_TBD</w:t>
            </w:r>
          </w:p>
          <w:p w14:paraId="531B8091" w14:textId="77777777" w:rsidR="0046438F" w:rsidRPr="00740CDD" w:rsidRDefault="0046438F" w:rsidP="00927ADC">
            <w:pPr>
              <w:pStyle w:val="VelocityScript"/>
              <w:rPr>
                <w:color w:val="00B0F0"/>
              </w:rPr>
            </w:pPr>
          </w:p>
          <w:p w14:paraId="6120150A" w14:textId="77777777" w:rsidR="004C0655" w:rsidRPr="007215C5" w:rsidRDefault="004C0655" w:rsidP="004F0393">
            <w:pPr>
              <w:pStyle w:val="VelocityScript"/>
            </w:pPr>
          </w:p>
          <w:p w14:paraId="26D3FCB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301C0" w14:textId="77777777" w:rsidR="00691667" w:rsidRPr="002F64E5" w:rsidRDefault="00691667" w:rsidP="00691667">
            <w:pPr>
              <w:rPr>
                <w:rFonts w:cs="Arial"/>
                <w:color w:val="000000" w:themeColor="text1"/>
                <w:sz w:val="16"/>
                <w:szCs w:val="14"/>
                <w:lang w:val="de-DE"/>
              </w:rPr>
            </w:pPr>
            <w:r w:rsidRPr="002F64E5">
              <w:rPr>
                <w:rFonts w:cs="Arial"/>
                <w:color w:val="000000" w:themeColor="text1"/>
                <w:sz w:val="16"/>
                <w:szCs w:val="14"/>
                <w:lang w:val="de-DE"/>
              </w:rPr>
              <w:t xml:space="preserve">Offset_Vol_Zone_TBD </w:t>
            </w:r>
            <w:r w:rsidR="001F621A" w:rsidRPr="002F64E5">
              <w:rPr>
                <w:rFonts w:cs="Arial"/>
                <w:color w:val="000000" w:themeColor="text1"/>
                <w:sz w:val="16"/>
                <w:szCs w:val="14"/>
                <w:lang w:val="de-DE"/>
              </w:rPr>
              <w:t>:</w:t>
            </w:r>
          </w:p>
          <w:p w14:paraId="7BB6F398" w14:textId="77777777" w:rsidR="00691667" w:rsidRPr="002F64E5" w:rsidRDefault="008A674A" w:rsidP="008A674A">
            <w:pPr>
              <w:rPr>
                <w:rFonts w:cs="Arial"/>
                <w:color w:val="000000" w:themeColor="text1"/>
                <w:sz w:val="16"/>
                <w:szCs w:val="14"/>
                <w:lang w:val="de-DE"/>
              </w:rPr>
            </w:pPr>
            <w:r w:rsidRPr="002F64E5">
              <w:rPr>
                <w:rFonts w:cs="Arial"/>
                <w:color w:val="000000" w:themeColor="text1"/>
                <w:sz w:val="16"/>
                <w:szCs w:val="14"/>
                <w:lang w:val="de-DE"/>
              </w:rPr>
              <w:t>Offset_Vol_Zone_TBD_ET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AC0E0C" w14:textId="77777777" w:rsidR="00C84B54" w:rsidRPr="002F64E5" w:rsidRDefault="00C84B54" w:rsidP="00090710">
            <w:pPr>
              <w:pStyle w:val="VelocityScript"/>
              <w:rPr>
                <w:lang w:val="de-DE"/>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A3B7B4" w14:textId="77777777" w:rsidR="00831DCD" w:rsidRPr="002F64E5" w:rsidRDefault="00831DCD" w:rsidP="00831DCD">
            <w:pPr>
              <w:rPr>
                <w:rFonts w:cs="Arial"/>
                <w:b/>
                <w:bCs/>
                <w:color w:val="000000"/>
                <w:lang w:val="de-DE"/>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CB49F5" w14:textId="77777777" w:rsidR="0027306C" w:rsidRPr="002F64E5" w:rsidRDefault="0027306C">
            <w:pPr>
              <w:rPr>
                <w:lang w:val="de-DE"/>
              </w:rPr>
            </w:pPr>
          </w:p>
        </w:tc>
      </w:tr>
      <w:tr w:rsidR="00EB31D7" w:rsidRPr="00B3499B" w14:paraId="35CEC0E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DF48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E9DF10" w14:textId="77777777" w:rsidR="0046438F" w:rsidRDefault="0046438F" w:rsidP="0046438F">
            <w:pPr>
              <w:rPr>
                <w:rFonts w:cs="Arial"/>
                <w:color w:val="000000" w:themeColor="text1"/>
                <w:sz w:val="16"/>
                <w:szCs w:val="14"/>
              </w:rPr>
            </w:pPr>
            <w:r>
              <w:rPr>
                <w:rFonts w:cs="Arial"/>
                <w:color w:val="000000" w:themeColor="text1"/>
                <w:sz w:val="16"/>
                <w:szCs w:val="14"/>
              </w:rPr>
              <w:t>Prompt_Vol_Level_Zone_TBD</w:t>
            </w:r>
          </w:p>
          <w:p w14:paraId="421F5FB9" w14:textId="77777777" w:rsidR="0046438F" w:rsidRPr="00740CDD" w:rsidRDefault="0046438F" w:rsidP="00927ADC">
            <w:pPr>
              <w:pStyle w:val="VelocityScript"/>
              <w:rPr>
                <w:color w:val="00B0F0"/>
              </w:rPr>
            </w:pPr>
          </w:p>
          <w:p w14:paraId="48A82029" w14:textId="77777777" w:rsidR="004C0655" w:rsidRPr="007215C5" w:rsidRDefault="004C0655" w:rsidP="004F0393">
            <w:pPr>
              <w:pStyle w:val="VelocityScript"/>
            </w:pPr>
          </w:p>
          <w:p w14:paraId="74E6AA9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2A8F89"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Prompt_Vol_Level_Zone_TBD </w:t>
            </w:r>
            <w:r w:rsidR="001F621A">
              <w:rPr>
                <w:rFonts w:cs="Arial"/>
                <w:color w:val="000000" w:themeColor="text1"/>
                <w:sz w:val="16"/>
                <w:szCs w:val="14"/>
              </w:rPr>
              <w:t>:</w:t>
            </w:r>
          </w:p>
          <w:p w14:paraId="0BD15536"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EB54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3E767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544458" w14:textId="77777777" w:rsidR="0027306C" w:rsidRDefault="0027306C"/>
        </w:tc>
      </w:tr>
      <w:tr w:rsidR="00EB31D7" w:rsidRPr="00B3499B" w14:paraId="05FFF5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CA5A9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9015CEC" w14:textId="77777777" w:rsidR="0046438F" w:rsidRDefault="0046438F" w:rsidP="0046438F">
            <w:pPr>
              <w:rPr>
                <w:rFonts w:cs="Arial"/>
                <w:color w:val="000000" w:themeColor="text1"/>
                <w:sz w:val="16"/>
                <w:szCs w:val="14"/>
              </w:rPr>
            </w:pPr>
            <w:r>
              <w:rPr>
                <w:rFonts w:cs="Arial"/>
                <w:color w:val="000000" w:themeColor="text1"/>
                <w:sz w:val="16"/>
                <w:szCs w:val="14"/>
              </w:rPr>
              <w:t>Audio_Vol_Updated_TBD</w:t>
            </w:r>
          </w:p>
          <w:p w14:paraId="145680F6" w14:textId="77777777" w:rsidR="0046438F" w:rsidRPr="00740CDD" w:rsidRDefault="0046438F" w:rsidP="00927ADC">
            <w:pPr>
              <w:pStyle w:val="VelocityScript"/>
              <w:rPr>
                <w:color w:val="00B0F0"/>
              </w:rPr>
            </w:pPr>
          </w:p>
          <w:p w14:paraId="559E0BD2" w14:textId="77777777" w:rsidR="004C0655" w:rsidRPr="007215C5" w:rsidRDefault="004C0655" w:rsidP="004F0393">
            <w:pPr>
              <w:pStyle w:val="VelocityScript"/>
            </w:pPr>
          </w:p>
          <w:p w14:paraId="2B3868C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1987CB"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Audio_Vol_Updated_TBD </w:t>
            </w:r>
            <w:r w:rsidR="001F621A">
              <w:rPr>
                <w:rFonts w:cs="Arial"/>
                <w:color w:val="000000" w:themeColor="text1"/>
                <w:sz w:val="16"/>
                <w:szCs w:val="14"/>
              </w:rPr>
              <w:t>:</w:t>
            </w:r>
          </w:p>
          <w:p w14:paraId="247B523C"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0E995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1CAA3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BBE2FE" w14:textId="77777777" w:rsidR="0027306C" w:rsidRDefault="0027306C"/>
        </w:tc>
      </w:tr>
      <w:tr w:rsidR="00EB31D7" w:rsidRPr="00B3499B" w14:paraId="6299C79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7177D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70E4A4A" w14:textId="77777777" w:rsidR="0046438F" w:rsidRDefault="0046438F" w:rsidP="0046438F">
            <w:pPr>
              <w:rPr>
                <w:rFonts w:cs="Arial"/>
                <w:color w:val="000000" w:themeColor="text1"/>
                <w:sz w:val="16"/>
                <w:szCs w:val="14"/>
              </w:rPr>
            </w:pPr>
            <w:r>
              <w:rPr>
                <w:rFonts w:cs="Arial"/>
                <w:color w:val="000000" w:themeColor="text1"/>
                <w:sz w:val="16"/>
                <w:szCs w:val="14"/>
              </w:rPr>
              <w:t>CallRing_Vol_Level_TBD</w:t>
            </w:r>
          </w:p>
          <w:p w14:paraId="2A44F005" w14:textId="77777777" w:rsidR="0046438F" w:rsidRPr="00740CDD" w:rsidRDefault="0046438F" w:rsidP="00927ADC">
            <w:pPr>
              <w:pStyle w:val="VelocityScript"/>
              <w:rPr>
                <w:color w:val="00B0F0"/>
              </w:rPr>
            </w:pPr>
          </w:p>
          <w:p w14:paraId="31B8C250" w14:textId="77777777" w:rsidR="004C0655" w:rsidRPr="007215C5" w:rsidRDefault="004C0655" w:rsidP="004F0393">
            <w:pPr>
              <w:pStyle w:val="VelocityScript"/>
            </w:pPr>
          </w:p>
          <w:p w14:paraId="1803506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2F607F"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CallRing_Vol_Level_TBD </w:t>
            </w:r>
            <w:r w:rsidR="001F621A">
              <w:rPr>
                <w:rFonts w:cs="Arial"/>
                <w:color w:val="000000" w:themeColor="text1"/>
                <w:sz w:val="16"/>
                <w:szCs w:val="14"/>
              </w:rPr>
              <w:t>:</w:t>
            </w:r>
          </w:p>
          <w:p w14:paraId="7E95B802" w14:textId="77777777" w:rsidR="00691667" w:rsidRPr="003C5D56" w:rsidRDefault="008A674A" w:rsidP="008A674A">
            <w:pPr>
              <w:rPr>
                <w:rFonts w:cs="Arial"/>
                <w:color w:val="000000" w:themeColor="text1"/>
                <w:sz w:val="16"/>
                <w:szCs w:val="14"/>
              </w:rPr>
            </w:pPr>
            <w:r>
              <w:rPr>
                <w:rFonts w:cs="Arial"/>
                <w:color w:val="000000" w:themeColor="text1"/>
                <w:sz w:val="16"/>
                <w:szCs w:val="14"/>
              </w:rPr>
              <w:t>CallRing_Vol_Level_TBD_ET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116B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9068C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108A63" w14:textId="77777777" w:rsidR="0027306C" w:rsidRDefault="0027306C"/>
        </w:tc>
      </w:tr>
      <w:tr w:rsidR="00EB31D7" w:rsidRPr="00B3499B" w14:paraId="2BC54C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8BAF1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9C91C7C" w14:textId="77777777" w:rsidR="0046438F" w:rsidRDefault="0046438F" w:rsidP="0046438F">
            <w:pPr>
              <w:rPr>
                <w:rFonts w:cs="Arial"/>
                <w:color w:val="000000" w:themeColor="text1"/>
                <w:sz w:val="16"/>
                <w:szCs w:val="14"/>
              </w:rPr>
            </w:pPr>
            <w:r>
              <w:rPr>
                <w:rFonts w:cs="Arial"/>
                <w:color w:val="000000" w:themeColor="text1"/>
                <w:sz w:val="16"/>
                <w:szCs w:val="14"/>
              </w:rPr>
              <w:t>RA_Vol_Level_TBD</w:t>
            </w:r>
          </w:p>
          <w:p w14:paraId="4356A90C" w14:textId="77777777" w:rsidR="0046438F" w:rsidRPr="00740CDD" w:rsidRDefault="0046438F" w:rsidP="00927ADC">
            <w:pPr>
              <w:pStyle w:val="VelocityScript"/>
              <w:rPr>
                <w:color w:val="00B0F0"/>
              </w:rPr>
            </w:pPr>
          </w:p>
          <w:p w14:paraId="6EA00FB1" w14:textId="77777777" w:rsidR="004C0655" w:rsidRPr="007215C5" w:rsidRDefault="004C0655" w:rsidP="004F0393">
            <w:pPr>
              <w:pStyle w:val="VelocityScript"/>
            </w:pPr>
          </w:p>
          <w:p w14:paraId="0D86ED7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4FD08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RA_Vol_Level_TBD </w:t>
            </w:r>
            <w:r w:rsidR="001F621A">
              <w:rPr>
                <w:rFonts w:cs="Arial"/>
                <w:color w:val="000000" w:themeColor="text1"/>
                <w:sz w:val="16"/>
                <w:szCs w:val="14"/>
              </w:rPr>
              <w:t>:</w:t>
            </w:r>
          </w:p>
          <w:p w14:paraId="6CFED780" w14:textId="77777777" w:rsidR="00691667" w:rsidRPr="003C5D56" w:rsidRDefault="008A674A" w:rsidP="008A674A">
            <w:pPr>
              <w:rPr>
                <w:rFonts w:cs="Arial"/>
                <w:color w:val="000000" w:themeColor="text1"/>
                <w:sz w:val="16"/>
                <w:szCs w:val="14"/>
              </w:rPr>
            </w:pPr>
            <w:r>
              <w:rPr>
                <w:rFonts w:cs="Arial"/>
                <w:color w:val="000000" w:themeColor="text1"/>
                <w:sz w:val="16"/>
                <w:szCs w:val="14"/>
              </w:rPr>
              <w:t>RA_Vol_Level_TBD_ET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9E464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FA161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2E281A" w14:textId="77777777" w:rsidR="0027306C" w:rsidRDefault="0027306C"/>
        </w:tc>
      </w:tr>
      <w:tr w:rsidR="00EB31D7" w:rsidRPr="00B3499B" w14:paraId="2B61DD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1B83E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99F3251" w14:textId="77777777" w:rsidR="0046438F" w:rsidRDefault="0046438F" w:rsidP="0046438F">
            <w:pPr>
              <w:rPr>
                <w:rFonts w:cs="Arial"/>
                <w:color w:val="000000" w:themeColor="text1"/>
                <w:sz w:val="16"/>
                <w:szCs w:val="14"/>
              </w:rPr>
            </w:pPr>
            <w:r>
              <w:rPr>
                <w:rFonts w:cs="Arial"/>
                <w:color w:val="000000" w:themeColor="text1"/>
                <w:sz w:val="16"/>
                <w:szCs w:val="14"/>
              </w:rPr>
              <w:t>Phone_Vol_Level_TBD</w:t>
            </w:r>
          </w:p>
          <w:p w14:paraId="6B5A369F" w14:textId="77777777" w:rsidR="0046438F" w:rsidRPr="00740CDD" w:rsidRDefault="0046438F" w:rsidP="00927ADC">
            <w:pPr>
              <w:pStyle w:val="VelocityScript"/>
              <w:rPr>
                <w:color w:val="00B0F0"/>
              </w:rPr>
            </w:pPr>
          </w:p>
          <w:p w14:paraId="7EEE72DC" w14:textId="77777777" w:rsidR="004C0655" w:rsidRPr="007215C5" w:rsidRDefault="004C0655" w:rsidP="004F0393">
            <w:pPr>
              <w:pStyle w:val="VelocityScript"/>
            </w:pPr>
          </w:p>
          <w:p w14:paraId="1CB960E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C83972"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Phone_Vol_Level_TBD </w:t>
            </w:r>
            <w:r w:rsidR="001F621A">
              <w:rPr>
                <w:rFonts w:cs="Arial"/>
                <w:color w:val="000000" w:themeColor="text1"/>
                <w:sz w:val="16"/>
                <w:szCs w:val="14"/>
              </w:rPr>
              <w:t>:</w:t>
            </w:r>
          </w:p>
          <w:p w14:paraId="3250799F" w14:textId="77777777" w:rsidR="00691667" w:rsidRPr="003C5D56" w:rsidRDefault="008A674A" w:rsidP="008A674A">
            <w:pPr>
              <w:rPr>
                <w:rFonts w:cs="Arial"/>
                <w:color w:val="000000" w:themeColor="text1"/>
                <w:sz w:val="16"/>
                <w:szCs w:val="14"/>
              </w:rPr>
            </w:pPr>
            <w:r>
              <w:rPr>
                <w:rFonts w:cs="Arial"/>
                <w:color w:val="000000" w:themeColor="text1"/>
                <w:sz w:val="16"/>
                <w:szCs w:val="14"/>
              </w:rPr>
              <w:t>Phone_Vol_Level_TBD_ET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68CDF"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67252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07F57E" w14:textId="77777777" w:rsidR="0027306C" w:rsidRDefault="0027306C"/>
        </w:tc>
      </w:tr>
      <w:tr w:rsidR="00EB31D7" w:rsidRPr="00B3499B" w14:paraId="6DD0B9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70B9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BD38A73" w14:textId="77777777" w:rsidR="0046438F" w:rsidRDefault="0046438F" w:rsidP="0046438F">
            <w:pPr>
              <w:rPr>
                <w:rFonts w:cs="Arial"/>
                <w:color w:val="000000" w:themeColor="text1"/>
                <w:sz w:val="16"/>
                <w:szCs w:val="14"/>
              </w:rPr>
            </w:pPr>
            <w:r>
              <w:rPr>
                <w:rFonts w:cs="Arial"/>
                <w:color w:val="000000" w:themeColor="text1"/>
                <w:sz w:val="16"/>
                <w:szCs w:val="14"/>
              </w:rPr>
              <w:t>Audio_Vol_Level_TBD</w:t>
            </w:r>
          </w:p>
          <w:p w14:paraId="6D733045" w14:textId="77777777" w:rsidR="0046438F" w:rsidRPr="00740CDD" w:rsidRDefault="0046438F" w:rsidP="00927ADC">
            <w:pPr>
              <w:pStyle w:val="VelocityScript"/>
              <w:rPr>
                <w:color w:val="00B0F0"/>
              </w:rPr>
            </w:pPr>
          </w:p>
          <w:p w14:paraId="770FC6BE" w14:textId="77777777" w:rsidR="004C0655" w:rsidRPr="007215C5" w:rsidRDefault="004C0655" w:rsidP="004F0393">
            <w:pPr>
              <w:pStyle w:val="VelocityScript"/>
            </w:pPr>
          </w:p>
          <w:p w14:paraId="334854A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E40DE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Audio_Vol_Level_TBD </w:t>
            </w:r>
            <w:r w:rsidR="001F621A">
              <w:rPr>
                <w:rFonts w:cs="Arial"/>
                <w:color w:val="000000" w:themeColor="text1"/>
                <w:sz w:val="16"/>
                <w:szCs w:val="14"/>
              </w:rPr>
              <w:t>:</w:t>
            </w:r>
          </w:p>
          <w:p w14:paraId="5FF5B666"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63477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BA577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BAF834" w14:textId="77777777" w:rsidR="0027306C" w:rsidRDefault="0027306C"/>
        </w:tc>
      </w:tr>
      <w:tr w:rsidR="00EB31D7" w:rsidRPr="00B3499B" w14:paraId="3B4F3BF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6F48E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74CD541" w14:textId="77777777" w:rsidR="0046438F" w:rsidRDefault="0046438F" w:rsidP="0046438F">
            <w:pPr>
              <w:rPr>
                <w:rFonts w:cs="Arial"/>
                <w:color w:val="000000" w:themeColor="text1"/>
                <w:sz w:val="16"/>
                <w:szCs w:val="14"/>
              </w:rPr>
            </w:pPr>
            <w:r>
              <w:rPr>
                <w:rFonts w:cs="Arial"/>
                <w:color w:val="000000" w:themeColor="text1"/>
                <w:sz w:val="16"/>
                <w:szCs w:val="14"/>
              </w:rPr>
              <w:t>Offset_Vol_Zone_Updated_TBD</w:t>
            </w:r>
          </w:p>
          <w:p w14:paraId="599E0AE2" w14:textId="77777777" w:rsidR="0046438F" w:rsidRPr="00740CDD" w:rsidRDefault="0046438F" w:rsidP="00927ADC">
            <w:pPr>
              <w:pStyle w:val="VelocityScript"/>
              <w:rPr>
                <w:color w:val="00B0F0"/>
              </w:rPr>
            </w:pPr>
          </w:p>
          <w:p w14:paraId="1F146C13" w14:textId="77777777" w:rsidR="004C0655" w:rsidRPr="007215C5" w:rsidRDefault="004C0655" w:rsidP="004F0393">
            <w:pPr>
              <w:pStyle w:val="VelocityScript"/>
            </w:pPr>
          </w:p>
          <w:p w14:paraId="6D82E4E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9531A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Offset_Vol_Zone_Updated_TBD </w:t>
            </w:r>
            <w:r w:rsidR="001F621A">
              <w:rPr>
                <w:rFonts w:cs="Arial"/>
                <w:color w:val="000000" w:themeColor="text1"/>
                <w:sz w:val="16"/>
                <w:szCs w:val="14"/>
              </w:rPr>
              <w:t>:</w:t>
            </w:r>
          </w:p>
          <w:p w14:paraId="639E1673" w14:textId="77777777" w:rsidR="00691667" w:rsidRPr="003C5D56" w:rsidRDefault="008A674A" w:rsidP="008A674A">
            <w:pPr>
              <w:rPr>
                <w:rFonts w:cs="Arial"/>
                <w:color w:val="000000" w:themeColor="text1"/>
                <w:sz w:val="16"/>
                <w:szCs w:val="14"/>
              </w:rPr>
            </w:pPr>
            <w:r>
              <w:rPr>
                <w:rFonts w:cs="Arial"/>
                <w:color w:val="000000" w:themeColor="text1"/>
                <w:sz w:val="16"/>
                <w:szCs w:val="14"/>
              </w:rPr>
              <w:t>Offset_Vol_Zone_Updated_TBD_ET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D02A9F"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FFDE5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02965C" w14:textId="77777777" w:rsidR="0027306C" w:rsidRDefault="0027306C"/>
        </w:tc>
      </w:tr>
      <w:tr w:rsidR="00EB31D7" w:rsidRPr="00B3499B" w14:paraId="711740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BB2AF8" w14:textId="77777777"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4C6C628E" w14:textId="77777777" w:rsidR="0046438F" w:rsidRDefault="0046438F" w:rsidP="0046438F">
            <w:pPr>
              <w:rPr>
                <w:rFonts w:cs="Arial"/>
                <w:color w:val="000000" w:themeColor="text1"/>
                <w:sz w:val="16"/>
                <w:szCs w:val="14"/>
              </w:rPr>
            </w:pPr>
            <w:r>
              <w:rPr>
                <w:rFonts w:cs="Arial"/>
                <w:color w:val="000000" w:themeColor="text1"/>
                <w:sz w:val="16"/>
                <w:szCs w:val="14"/>
              </w:rPr>
              <w:t>Prompt_Vol_Zone_Updated_TBD</w:t>
            </w:r>
          </w:p>
          <w:p w14:paraId="750DC217" w14:textId="77777777" w:rsidR="0046438F" w:rsidRPr="00740CDD" w:rsidRDefault="0046438F" w:rsidP="00927ADC">
            <w:pPr>
              <w:pStyle w:val="VelocityScript"/>
              <w:rPr>
                <w:color w:val="00B0F0"/>
              </w:rPr>
            </w:pPr>
          </w:p>
          <w:p w14:paraId="2BDBEAC3" w14:textId="77777777" w:rsidR="004C0655" w:rsidRPr="007215C5" w:rsidRDefault="004C0655" w:rsidP="004F0393">
            <w:pPr>
              <w:pStyle w:val="VelocityScript"/>
            </w:pPr>
          </w:p>
          <w:p w14:paraId="2EC9FEC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0CEA6"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Prompt_Vol_Zone_Updated_TBD </w:t>
            </w:r>
            <w:r w:rsidR="001F621A">
              <w:rPr>
                <w:rFonts w:cs="Arial"/>
                <w:color w:val="000000" w:themeColor="text1"/>
                <w:sz w:val="16"/>
                <w:szCs w:val="14"/>
              </w:rPr>
              <w:t>:</w:t>
            </w:r>
          </w:p>
          <w:p w14:paraId="4F44776B"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A617CB"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EB8B0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409169" w14:textId="77777777" w:rsidR="0027306C" w:rsidRDefault="0027306C"/>
        </w:tc>
      </w:tr>
      <w:tr w:rsidR="00EB31D7" w:rsidRPr="00B3499B" w14:paraId="568D84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04542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51C78E3" w14:textId="77777777" w:rsidR="0046438F" w:rsidRDefault="0046438F" w:rsidP="0046438F">
            <w:pPr>
              <w:rPr>
                <w:rFonts w:cs="Arial"/>
                <w:color w:val="000000" w:themeColor="text1"/>
                <w:sz w:val="16"/>
                <w:szCs w:val="14"/>
              </w:rPr>
            </w:pPr>
            <w:r>
              <w:rPr>
                <w:rFonts w:cs="Arial"/>
                <w:color w:val="000000" w:themeColor="text1"/>
                <w:sz w:val="16"/>
                <w:szCs w:val="14"/>
              </w:rPr>
              <w:t>TempSource_Vol_Zone_Updated_TBD</w:t>
            </w:r>
          </w:p>
          <w:p w14:paraId="405682D1" w14:textId="77777777" w:rsidR="0046438F" w:rsidRPr="00740CDD" w:rsidRDefault="0046438F" w:rsidP="00927ADC">
            <w:pPr>
              <w:pStyle w:val="VelocityScript"/>
              <w:rPr>
                <w:color w:val="00B0F0"/>
              </w:rPr>
            </w:pPr>
          </w:p>
          <w:p w14:paraId="51E56A69" w14:textId="77777777" w:rsidR="004C0655" w:rsidRPr="007215C5" w:rsidRDefault="004C0655" w:rsidP="004F0393">
            <w:pPr>
              <w:pStyle w:val="VelocityScript"/>
            </w:pPr>
          </w:p>
          <w:p w14:paraId="693019D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CCCFC"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TempSource_Vol_Zone_Updated_TBD </w:t>
            </w:r>
            <w:r w:rsidR="001F621A">
              <w:rPr>
                <w:rFonts w:cs="Arial"/>
                <w:color w:val="000000" w:themeColor="text1"/>
                <w:sz w:val="16"/>
                <w:szCs w:val="14"/>
              </w:rPr>
              <w:t>:</w:t>
            </w:r>
          </w:p>
          <w:p w14:paraId="0430C501" w14:textId="77777777" w:rsidR="00691667" w:rsidRPr="003C5D56" w:rsidRDefault="008A674A" w:rsidP="008A674A">
            <w:pPr>
              <w:rPr>
                <w:rFonts w:cs="Arial"/>
                <w:color w:val="000000" w:themeColor="text1"/>
                <w:sz w:val="16"/>
                <w:szCs w:val="14"/>
              </w:rPr>
            </w:pPr>
            <w:r>
              <w:rPr>
                <w:rFonts w:cs="Arial"/>
                <w:color w:val="000000" w:themeColor="text1"/>
                <w:sz w:val="16"/>
                <w:szCs w:val="14"/>
              </w:rPr>
              <w:t>TempSource_Vol_Zone_Updated_TBD_ET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0268B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790F6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5095BE" w14:textId="77777777" w:rsidR="0027306C" w:rsidRDefault="0027306C"/>
        </w:tc>
      </w:tr>
      <w:tr w:rsidR="00EB31D7" w:rsidRPr="00B3499B" w14:paraId="4AD204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127AE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60170AA" w14:textId="77777777" w:rsidR="0046438F" w:rsidRDefault="0046438F" w:rsidP="0046438F">
            <w:pPr>
              <w:rPr>
                <w:rFonts w:cs="Arial"/>
                <w:color w:val="000000" w:themeColor="text1"/>
                <w:sz w:val="16"/>
                <w:szCs w:val="14"/>
              </w:rPr>
            </w:pPr>
            <w:r>
              <w:rPr>
                <w:rFonts w:cs="Arial"/>
                <w:color w:val="000000" w:themeColor="text1"/>
                <w:sz w:val="16"/>
                <w:szCs w:val="14"/>
              </w:rPr>
              <w:t>TempSource_Vol_Level_Zone_TBD_ET</w:t>
            </w:r>
          </w:p>
          <w:p w14:paraId="304C22EB" w14:textId="77777777" w:rsidR="0046438F" w:rsidRPr="00740CDD" w:rsidRDefault="0046438F" w:rsidP="00927ADC">
            <w:pPr>
              <w:pStyle w:val="VelocityScript"/>
              <w:rPr>
                <w:color w:val="00B0F0"/>
              </w:rPr>
            </w:pPr>
          </w:p>
          <w:p w14:paraId="73E46045" w14:textId="77777777" w:rsidR="004C0655" w:rsidRPr="007215C5" w:rsidRDefault="004C0655" w:rsidP="004F0393">
            <w:pPr>
              <w:pStyle w:val="VelocityScript"/>
            </w:pPr>
          </w:p>
          <w:p w14:paraId="1B4E1B2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75343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TempSource_Vol_Level_Zone_TBD_ET </w:t>
            </w:r>
            <w:r w:rsidR="001F621A">
              <w:rPr>
                <w:rFonts w:cs="Arial"/>
                <w:color w:val="000000" w:themeColor="text1"/>
                <w:sz w:val="16"/>
                <w:szCs w:val="14"/>
              </w:rPr>
              <w:t>:</w:t>
            </w:r>
          </w:p>
          <w:p w14:paraId="1161C60E" w14:textId="77777777" w:rsidR="00691667" w:rsidRPr="003C5D56" w:rsidRDefault="008A674A" w:rsidP="008A674A">
            <w:pPr>
              <w:rPr>
                <w:rFonts w:cs="Arial"/>
                <w:color w:val="000000" w:themeColor="text1"/>
                <w:sz w:val="16"/>
                <w:szCs w:val="14"/>
              </w:rPr>
            </w:pPr>
            <w:r>
              <w:rPr>
                <w:rFonts w:cs="Arial"/>
                <w:color w:val="000000" w:themeColor="text1"/>
                <w:sz w:val="16"/>
                <w:szCs w:val="14"/>
              </w:rPr>
              <w:t>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F7BBE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F0B5A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75C9F8" w14:textId="77777777" w:rsidR="0027306C" w:rsidRDefault="0027306C"/>
        </w:tc>
      </w:tr>
      <w:tr w:rsidR="00EB31D7" w:rsidRPr="00B3499B" w14:paraId="6EA5EE6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2B2E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AC620A1" w14:textId="77777777" w:rsidR="0046438F" w:rsidRDefault="0046438F" w:rsidP="0046438F">
            <w:pPr>
              <w:rPr>
                <w:rFonts w:cs="Arial"/>
                <w:color w:val="000000" w:themeColor="text1"/>
                <w:sz w:val="16"/>
                <w:szCs w:val="14"/>
              </w:rPr>
            </w:pPr>
            <w:r>
              <w:rPr>
                <w:rFonts w:cs="Arial"/>
                <w:color w:val="000000" w:themeColor="text1"/>
                <w:sz w:val="16"/>
                <w:szCs w:val="14"/>
              </w:rPr>
              <w:t>Audio_Vol_Zone_Updated_TBD</w:t>
            </w:r>
          </w:p>
          <w:p w14:paraId="1DDEC317" w14:textId="77777777" w:rsidR="0046438F" w:rsidRPr="00740CDD" w:rsidRDefault="0046438F" w:rsidP="00927ADC">
            <w:pPr>
              <w:pStyle w:val="VelocityScript"/>
              <w:rPr>
                <w:color w:val="00B0F0"/>
              </w:rPr>
            </w:pPr>
          </w:p>
          <w:p w14:paraId="05EF13EA" w14:textId="77777777" w:rsidR="004C0655" w:rsidRPr="007215C5" w:rsidRDefault="004C0655" w:rsidP="004F0393">
            <w:pPr>
              <w:pStyle w:val="VelocityScript"/>
            </w:pPr>
          </w:p>
          <w:p w14:paraId="3FDBA13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C4B76F"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Audio_Vol_Zone_Updated_TBD </w:t>
            </w:r>
            <w:r w:rsidR="001F621A">
              <w:rPr>
                <w:rFonts w:cs="Arial"/>
                <w:color w:val="000000" w:themeColor="text1"/>
                <w:sz w:val="16"/>
                <w:szCs w:val="14"/>
              </w:rPr>
              <w:t>:</w:t>
            </w:r>
          </w:p>
          <w:p w14:paraId="00BE1237"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D893F"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16F16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370420" w14:textId="77777777" w:rsidR="0027306C" w:rsidRDefault="0027306C"/>
        </w:tc>
      </w:tr>
      <w:tr w:rsidR="00EB31D7" w:rsidRPr="00B3499B" w14:paraId="39ABB3E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B6E64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9AC8F3F" w14:textId="77777777" w:rsidR="0046438F" w:rsidRDefault="0046438F" w:rsidP="0046438F">
            <w:pPr>
              <w:rPr>
                <w:rFonts w:cs="Arial"/>
                <w:color w:val="000000" w:themeColor="text1"/>
                <w:sz w:val="16"/>
                <w:szCs w:val="14"/>
              </w:rPr>
            </w:pPr>
            <w:r>
              <w:rPr>
                <w:rFonts w:cs="Arial"/>
                <w:color w:val="000000" w:themeColor="text1"/>
                <w:sz w:val="16"/>
                <w:szCs w:val="14"/>
              </w:rPr>
              <w:t>Audio_Vol_Level_Zone_TBD</w:t>
            </w:r>
          </w:p>
          <w:p w14:paraId="6C006E47" w14:textId="77777777" w:rsidR="0046438F" w:rsidRPr="00740CDD" w:rsidRDefault="0046438F" w:rsidP="00927ADC">
            <w:pPr>
              <w:pStyle w:val="VelocityScript"/>
              <w:rPr>
                <w:color w:val="00B0F0"/>
              </w:rPr>
            </w:pPr>
          </w:p>
          <w:p w14:paraId="67938683" w14:textId="77777777" w:rsidR="004C0655" w:rsidRPr="007215C5" w:rsidRDefault="004C0655" w:rsidP="004F0393">
            <w:pPr>
              <w:pStyle w:val="VelocityScript"/>
            </w:pPr>
          </w:p>
          <w:p w14:paraId="219C3F0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2A0D6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Audio_Vol_Level_Zone_TBD </w:t>
            </w:r>
            <w:r w:rsidR="001F621A">
              <w:rPr>
                <w:rFonts w:cs="Arial"/>
                <w:color w:val="000000" w:themeColor="text1"/>
                <w:sz w:val="16"/>
                <w:szCs w:val="14"/>
              </w:rPr>
              <w:t>:</w:t>
            </w:r>
          </w:p>
          <w:p w14:paraId="22506AC1"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1C352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2FC4C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9CD532" w14:textId="77777777" w:rsidR="0027306C" w:rsidRDefault="0027306C"/>
        </w:tc>
      </w:tr>
      <w:tr w:rsidR="00EB31D7" w:rsidRPr="00B3499B" w14:paraId="364EF9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21B5D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7496B19" w14:textId="77777777" w:rsidR="0046438F" w:rsidRDefault="0046438F" w:rsidP="0046438F">
            <w:pPr>
              <w:rPr>
                <w:rFonts w:cs="Arial"/>
                <w:color w:val="000000" w:themeColor="text1"/>
                <w:sz w:val="16"/>
                <w:szCs w:val="14"/>
              </w:rPr>
            </w:pPr>
            <w:r>
              <w:rPr>
                <w:rFonts w:cs="Arial"/>
                <w:color w:val="000000" w:themeColor="text1"/>
                <w:sz w:val="16"/>
                <w:szCs w:val="14"/>
              </w:rPr>
              <w:t>DND_Req</w:t>
            </w:r>
          </w:p>
          <w:p w14:paraId="469E52D5" w14:textId="77777777" w:rsidR="0046438F" w:rsidRPr="00740CDD" w:rsidRDefault="0046438F" w:rsidP="00927ADC">
            <w:pPr>
              <w:pStyle w:val="VelocityScript"/>
              <w:rPr>
                <w:color w:val="00B0F0"/>
              </w:rPr>
            </w:pPr>
          </w:p>
          <w:p w14:paraId="42DC8A6C" w14:textId="77777777" w:rsidR="004C0655" w:rsidRPr="007215C5" w:rsidRDefault="004C0655" w:rsidP="004F0393">
            <w:pPr>
              <w:pStyle w:val="VelocityScript"/>
            </w:pPr>
          </w:p>
          <w:p w14:paraId="21B7314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EADED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DND_Req </w:t>
            </w:r>
            <w:r w:rsidR="001F621A">
              <w:rPr>
                <w:rFonts w:cs="Arial"/>
                <w:color w:val="000000" w:themeColor="text1"/>
                <w:sz w:val="16"/>
                <w:szCs w:val="14"/>
              </w:rPr>
              <w:t>:</w:t>
            </w:r>
          </w:p>
          <w:p w14:paraId="4C73BAB7" w14:textId="77777777" w:rsidR="00691667" w:rsidRPr="003C5D56" w:rsidRDefault="008A674A" w:rsidP="008A674A">
            <w:pPr>
              <w:rPr>
                <w:rFonts w:cs="Arial"/>
                <w:color w:val="000000" w:themeColor="text1"/>
                <w:sz w:val="16"/>
                <w:szCs w:val="14"/>
              </w:rPr>
            </w:pPr>
            <w:r>
              <w:rPr>
                <w:rFonts w:cs="Arial"/>
                <w:color w:val="000000" w:themeColor="text1"/>
                <w:sz w:val="16"/>
                <w:szCs w:val="14"/>
              </w:rPr>
              <w:t>BLE_DND.Rq_ET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CEEBC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38F1D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A27AD5" w14:textId="77777777" w:rsidR="0027306C" w:rsidRDefault="0027306C"/>
        </w:tc>
      </w:tr>
      <w:tr w:rsidR="00EB31D7" w:rsidRPr="00B3499B" w14:paraId="0B1EB28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D6A396" w14:textId="77777777" w:rsidR="004F0393" w:rsidRDefault="004F0393" w:rsidP="00073C51">
            <w:pPr>
              <w:rPr>
                <w:rFonts w:cs="Arial"/>
                <w:color w:val="000000" w:themeColor="text1"/>
                <w:sz w:val="16"/>
                <w:szCs w:val="14"/>
              </w:rPr>
            </w:pPr>
            <w:r w:rsidRPr="00073C51">
              <w:rPr>
                <w:rFonts w:cs="Arial"/>
                <w:color w:val="000000" w:themeColor="text1"/>
                <w:sz w:val="16"/>
                <w:szCs w:val="14"/>
              </w:rPr>
              <w:t>BLE_Share_Rq_TBD</w:t>
            </w:r>
          </w:p>
          <w:p w14:paraId="5B4E6498" w14:textId="77777777" w:rsidR="0046438F" w:rsidRPr="00740CDD" w:rsidRDefault="0046438F" w:rsidP="00927ADC">
            <w:pPr>
              <w:pStyle w:val="VelocityScript"/>
              <w:rPr>
                <w:color w:val="00B0F0"/>
              </w:rPr>
            </w:pPr>
          </w:p>
          <w:p w14:paraId="6975F069" w14:textId="77777777" w:rsidR="004C0655" w:rsidRPr="007215C5" w:rsidRDefault="004C0655" w:rsidP="004F0393">
            <w:pPr>
              <w:pStyle w:val="VelocityScript"/>
            </w:pPr>
          </w:p>
          <w:p w14:paraId="6C94DA2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1636F"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Share_Rq </w:t>
            </w:r>
            <w:r w:rsidR="001F621A">
              <w:rPr>
                <w:rFonts w:cs="Arial"/>
                <w:color w:val="000000" w:themeColor="text1"/>
                <w:sz w:val="16"/>
                <w:szCs w:val="14"/>
              </w:rPr>
              <w:t>:</w:t>
            </w:r>
          </w:p>
          <w:p w14:paraId="6FD05065" w14:textId="77777777" w:rsidR="00691667" w:rsidRPr="003C5D56" w:rsidRDefault="008A674A" w:rsidP="008A674A">
            <w:pPr>
              <w:rPr>
                <w:rFonts w:cs="Arial"/>
                <w:color w:val="000000" w:themeColor="text1"/>
                <w:sz w:val="16"/>
                <w:szCs w:val="14"/>
              </w:rPr>
            </w:pPr>
            <w:r>
              <w:rPr>
                <w:rFonts w:cs="Arial"/>
                <w:color w:val="000000" w:themeColor="text1"/>
                <w:sz w:val="16"/>
                <w:szCs w:val="14"/>
              </w:rPr>
              <w:t>BLE_Share_Rq_ET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A91FF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B0DBB"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8AAD14" w14:textId="77777777" w:rsidR="0027306C" w:rsidRDefault="0027306C"/>
        </w:tc>
      </w:tr>
      <w:tr w:rsidR="00EB31D7" w:rsidRPr="00B3499B" w14:paraId="3CF84A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B4C6B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937CE6B" w14:textId="77777777" w:rsidR="0046438F" w:rsidRDefault="0046438F" w:rsidP="0046438F">
            <w:pPr>
              <w:rPr>
                <w:rFonts w:cs="Arial"/>
                <w:color w:val="000000" w:themeColor="text1"/>
                <w:sz w:val="16"/>
                <w:szCs w:val="14"/>
              </w:rPr>
            </w:pPr>
            <w:r>
              <w:rPr>
                <w:rFonts w:cs="Arial"/>
                <w:color w:val="000000" w:themeColor="text1"/>
                <w:sz w:val="16"/>
                <w:szCs w:val="14"/>
              </w:rPr>
              <w:t>ZoneLock_Rq</w:t>
            </w:r>
          </w:p>
          <w:p w14:paraId="2CF6AF58" w14:textId="77777777" w:rsidR="0046438F" w:rsidRPr="00740CDD" w:rsidRDefault="0046438F" w:rsidP="00927ADC">
            <w:pPr>
              <w:pStyle w:val="VelocityScript"/>
              <w:rPr>
                <w:color w:val="00B0F0"/>
              </w:rPr>
            </w:pPr>
          </w:p>
          <w:p w14:paraId="0EB19FF5" w14:textId="77777777" w:rsidR="004C0655" w:rsidRPr="007215C5" w:rsidRDefault="004C0655" w:rsidP="004F0393">
            <w:pPr>
              <w:pStyle w:val="VelocityScript"/>
            </w:pPr>
          </w:p>
          <w:p w14:paraId="4F523D7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0BDDD0"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ZoneLock_Rq </w:t>
            </w:r>
            <w:r w:rsidR="001F621A">
              <w:rPr>
                <w:rFonts w:cs="Arial"/>
                <w:color w:val="000000" w:themeColor="text1"/>
                <w:sz w:val="16"/>
                <w:szCs w:val="14"/>
              </w:rPr>
              <w:t>:</w:t>
            </w:r>
          </w:p>
          <w:p w14:paraId="5F492C28" w14:textId="77777777" w:rsidR="00691667" w:rsidRPr="003C5D56" w:rsidRDefault="008A674A" w:rsidP="008A674A">
            <w:pPr>
              <w:rPr>
                <w:rFonts w:cs="Arial"/>
                <w:color w:val="000000" w:themeColor="text1"/>
                <w:sz w:val="16"/>
                <w:szCs w:val="14"/>
              </w:rPr>
            </w:pPr>
            <w:r>
              <w:rPr>
                <w:rFonts w:cs="Arial"/>
                <w:color w:val="000000" w:themeColor="text1"/>
                <w:sz w:val="16"/>
                <w:szCs w:val="14"/>
              </w:rPr>
              <w:t>ZoneLockReq_ET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2FF23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6B1EB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860EF4" w14:textId="77777777" w:rsidR="0027306C" w:rsidRDefault="0027306C"/>
        </w:tc>
      </w:tr>
      <w:tr w:rsidR="00EB31D7" w:rsidRPr="00B3499B" w14:paraId="7B521C0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449DF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F6DC39C" w14:textId="77777777" w:rsidR="0046438F" w:rsidRDefault="0046438F" w:rsidP="0046438F">
            <w:pPr>
              <w:rPr>
                <w:rFonts w:cs="Arial"/>
                <w:color w:val="000000" w:themeColor="text1"/>
                <w:sz w:val="16"/>
                <w:szCs w:val="14"/>
              </w:rPr>
            </w:pPr>
            <w:r>
              <w:rPr>
                <w:rFonts w:cs="Arial"/>
                <w:color w:val="000000" w:themeColor="text1"/>
                <w:sz w:val="16"/>
                <w:szCs w:val="14"/>
              </w:rPr>
              <w:t>BT_Req</w:t>
            </w:r>
          </w:p>
          <w:p w14:paraId="00F60334" w14:textId="77777777" w:rsidR="0046438F" w:rsidRPr="00740CDD" w:rsidRDefault="0046438F" w:rsidP="00927ADC">
            <w:pPr>
              <w:pStyle w:val="VelocityScript"/>
              <w:rPr>
                <w:color w:val="00B0F0"/>
              </w:rPr>
            </w:pPr>
          </w:p>
          <w:p w14:paraId="78E598F6" w14:textId="77777777" w:rsidR="004C0655" w:rsidRPr="007215C5" w:rsidRDefault="004C0655" w:rsidP="004F0393">
            <w:pPr>
              <w:pStyle w:val="VelocityScript"/>
            </w:pPr>
          </w:p>
          <w:p w14:paraId="1B2A029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B31FF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BT_Req </w:t>
            </w:r>
            <w:r w:rsidR="001F621A">
              <w:rPr>
                <w:rFonts w:cs="Arial"/>
                <w:color w:val="000000" w:themeColor="text1"/>
                <w:sz w:val="16"/>
                <w:szCs w:val="14"/>
              </w:rPr>
              <w:t>:</w:t>
            </w:r>
          </w:p>
          <w:p w14:paraId="33DE4C41" w14:textId="77777777" w:rsidR="00691667" w:rsidRPr="003C5D56" w:rsidRDefault="008A674A" w:rsidP="008A674A">
            <w:pPr>
              <w:rPr>
                <w:rFonts w:cs="Arial"/>
                <w:color w:val="000000" w:themeColor="text1"/>
                <w:sz w:val="16"/>
                <w:szCs w:val="14"/>
              </w:rPr>
            </w:pPr>
            <w:r>
              <w:rPr>
                <w:rFonts w:cs="Arial"/>
                <w:color w:val="000000" w:themeColor="text1"/>
                <w:sz w:val="16"/>
                <w:szCs w:val="14"/>
              </w:rPr>
              <w:t>BTConnectionReq_ET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20275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910FC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1694AB" w14:textId="77777777" w:rsidR="0027306C" w:rsidRDefault="0027306C"/>
        </w:tc>
      </w:tr>
      <w:tr w:rsidR="00EB31D7" w:rsidRPr="00B3499B" w14:paraId="60BF9C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09B2A0" w14:textId="77777777" w:rsidR="004F0393" w:rsidRDefault="004F0393" w:rsidP="00073C51">
            <w:pPr>
              <w:rPr>
                <w:rFonts w:cs="Arial"/>
                <w:color w:val="000000" w:themeColor="text1"/>
                <w:sz w:val="16"/>
                <w:szCs w:val="14"/>
              </w:rPr>
            </w:pPr>
            <w:r w:rsidRPr="00073C51">
              <w:rPr>
                <w:rFonts w:cs="Arial"/>
                <w:color w:val="000000" w:themeColor="text1"/>
                <w:sz w:val="16"/>
                <w:szCs w:val="14"/>
              </w:rPr>
              <w:t>BluetoothAudioSource_Connection_TBD</w:t>
            </w:r>
          </w:p>
          <w:p w14:paraId="471670A0" w14:textId="77777777" w:rsidR="0046438F" w:rsidRPr="00740CDD" w:rsidRDefault="0046438F" w:rsidP="00927ADC">
            <w:pPr>
              <w:pStyle w:val="VelocityScript"/>
              <w:rPr>
                <w:color w:val="00B0F0"/>
              </w:rPr>
            </w:pPr>
          </w:p>
          <w:p w14:paraId="42EB956C" w14:textId="77777777" w:rsidR="004C0655" w:rsidRPr="007215C5" w:rsidRDefault="004C0655" w:rsidP="004F0393">
            <w:pPr>
              <w:pStyle w:val="VelocityScript"/>
            </w:pPr>
          </w:p>
          <w:p w14:paraId="62D02E4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8BE55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BluetoothAudioSource_Connection </w:t>
            </w:r>
            <w:r w:rsidR="001F621A">
              <w:rPr>
                <w:rFonts w:cs="Arial"/>
                <w:color w:val="000000" w:themeColor="text1"/>
                <w:sz w:val="16"/>
                <w:szCs w:val="14"/>
              </w:rPr>
              <w:t>:</w:t>
            </w:r>
          </w:p>
          <w:p w14:paraId="7CE9C6AA" w14:textId="77777777" w:rsidR="00691667" w:rsidRPr="003C5D56" w:rsidRDefault="008A674A" w:rsidP="008A674A">
            <w:pPr>
              <w:rPr>
                <w:rFonts w:cs="Arial"/>
                <w:color w:val="000000" w:themeColor="text1"/>
                <w:sz w:val="16"/>
                <w:szCs w:val="14"/>
              </w:rPr>
            </w:pPr>
            <w:r>
              <w:rPr>
                <w:rFonts w:cs="Arial"/>
                <w:color w:val="000000" w:themeColor="text1"/>
                <w:sz w:val="16"/>
                <w:szCs w:val="14"/>
              </w:rPr>
              <w:t>BluetoothAudioSource_Connection_ET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77154"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4369E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417F5A" w14:textId="77777777" w:rsidR="0027306C" w:rsidRDefault="0027306C"/>
        </w:tc>
      </w:tr>
      <w:tr w:rsidR="00EB31D7" w:rsidRPr="00B3499B" w14:paraId="22C45E4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D51BC" w14:textId="77777777" w:rsidR="00EB31D7" w:rsidRPr="00B3499B" w:rsidRDefault="006B7CE9" w:rsidP="00236BAE">
            <w:pPr>
              <w:rPr>
                <w:rFonts w:cs="Arial"/>
                <w:bCs/>
                <w:color w:val="808080" w:themeColor="background1" w:themeShade="80"/>
                <w:sz w:val="16"/>
                <w:szCs w:val="14"/>
              </w:rPr>
            </w:pPr>
            <w:hyperlink r:id="rId4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6566E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2A4C7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260A21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HMI Status</w:t>
      </w:r>
    </w:p>
    <w:p w14:paraId="3037AC05" w14:textId="77777777" w:rsidR="008C50D1" w:rsidRPr="00E23282" w:rsidRDefault="008C50D1" w:rsidP="00072314"/>
    <w:p w14:paraId="62CEF6D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8E134D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B17248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594B8"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Check HMI Status</w:t>
            </w:r>
          </w:p>
        </w:tc>
      </w:tr>
      <w:tr w:rsidR="00236BAE" w:rsidRPr="00B3499B" w14:paraId="7971BF3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1D032" w14:textId="77777777"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CF6F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C262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12CC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0342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46E605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B8D176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19F3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E069D2E" w14:textId="77777777" w:rsidR="0046438F" w:rsidRDefault="0046438F" w:rsidP="0046438F">
            <w:pPr>
              <w:rPr>
                <w:rFonts w:cs="Arial"/>
                <w:color w:val="000000" w:themeColor="text1"/>
                <w:sz w:val="16"/>
                <w:szCs w:val="14"/>
              </w:rPr>
            </w:pPr>
            <w:r>
              <w:rPr>
                <w:rFonts w:cs="Arial"/>
                <w:color w:val="000000" w:themeColor="text1"/>
                <w:sz w:val="16"/>
                <w:szCs w:val="14"/>
              </w:rPr>
              <w:t>CaptAnnoucement_D_Stat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C8EC7E" w14:textId="77777777" w:rsidR="00DD49BA" w:rsidRDefault="00DD49BA" w:rsidP="00DD49BA">
            <w:pPr>
              <w:rPr>
                <w:rFonts w:cs="Arial"/>
                <w:color w:val="000000" w:themeColor="text1"/>
                <w:sz w:val="16"/>
                <w:szCs w:val="14"/>
              </w:rPr>
            </w:pPr>
            <w:r>
              <w:rPr>
                <w:rFonts w:cs="Arial"/>
                <w:color w:val="000000" w:themeColor="text1"/>
                <w:sz w:val="16"/>
                <w:szCs w:val="14"/>
              </w:rPr>
              <w:t>CaptAnnoucement_D_Stat</w:t>
            </w:r>
            <w:r w:rsidR="001F621A">
              <w:rPr>
                <w:rFonts w:cs="Arial"/>
                <w:color w:val="000000" w:themeColor="text1"/>
                <w:sz w:val="16"/>
                <w:szCs w:val="14"/>
              </w:rPr>
              <w:t xml:space="preserve"> :</w:t>
            </w:r>
          </w:p>
          <w:p w14:paraId="4D255E23" w14:textId="77777777" w:rsidR="00691667" w:rsidRPr="003C5D56" w:rsidRDefault="00691667" w:rsidP="00DD49BA">
            <w:pPr>
              <w:rPr>
                <w:rFonts w:cs="Arial"/>
                <w:color w:val="000000" w:themeColor="text1"/>
                <w:sz w:val="16"/>
                <w:szCs w:val="14"/>
              </w:rPr>
            </w:pPr>
            <w:r>
              <w:rPr>
                <w:rFonts w:cs="Arial"/>
                <w:color w:val="000000" w:themeColor="text1"/>
                <w:sz w:val="16"/>
                <w:szCs w:val="14"/>
              </w:rPr>
              <w:t>CaptAnnouncement_D_St_ET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93FA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2CBD5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67B4BA" w14:textId="77777777" w:rsidR="0027306C" w:rsidRDefault="0027306C"/>
        </w:tc>
      </w:tr>
      <w:tr w:rsidR="00CA24CE" w:rsidRPr="00B3499B" w14:paraId="4E2954E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C8212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EAD120F" w14:textId="77777777" w:rsidR="0046438F" w:rsidRDefault="0046438F" w:rsidP="0046438F">
            <w:pPr>
              <w:rPr>
                <w:rFonts w:cs="Arial"/>
                <w:color w:val="000000" w:themeColor="text1"/>
                <w:sz w:val="16"/>
                <w:szCs w:val="14"/>
              </w:rPr>
            </w:pPr>
            <w:r>
              <w:rPr>
                <w:rFonts w:cs="Arial"/>
                <w:color w:val="000000" w:themeColor="text1"/>
                <w:sz w:val="16"/>
                <w:szCs w:val="14"/>
              </w:rPr>
              <w:t>InCarComm_D_Stat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9AC66F" w14:textId="77777777" w:rsidR="00DD49BA" w:rsidRDefault="00DD49BA" w:rsidP="00DD49BA">
            <w:pPr>
              <w:rPr>
                <w:rFonts w:cs="Arial"/>
                <w:color w:val="000000" w:themeColor="text1"/>
                <w:sz w:val="16"/>
                <w:szCs w:val="14"/>
              </w:rPr>
            </w:pPr>
            <w:r>
              <w:rPr>
                <w:rFonts w:cs="Arial"/>
                <w:color w:val="000000" w:themeColor="text1"/>
                <w:sz w:val="16"/>
                <w:szCs w:val="14"/>
              </w:rPr>
              <w:t>InCarComm_D_Stat</w:t>
            </w:r>
            <w:r w:rsidR="001F621A">
              <w:rPr>
                <w:rFonts w:cs="Arial"/>
                <w:color w:val="000000" w:themeColor="text1"/>
                <w:sz w:val="16"/>
                <w:szCs w:val="14"/>
              </w:rPr>
              <w:t xml:space="preserve"> :</w:t>
            </w:r>
          </w:p>
          <w:p w14:paraId="4CBB42E6" w14:textId="77777777" w:rsidR="00691667" w:rsidRPr="003C5D56" w:rsidRDefault="00691667" w:rsidP="00DD49BA">
            <w:pPr>
              <w:rPr>
                <w:rFonts w:cs="Arial"/>
                <w:color w:val="000000" w:themeColor="text1"/>
                <w:sz w:val="16"/>
                <w:szCs w:val="14"/>
              </w:rPr>
            </w:pPr>
            <w:r>
              <w:rPr>
                <w:rFonts w:cs="Arial"/>
                <w:color w:val="000000" w:themeColor="text1"/>
                <w:sz w:val="16"/>
                <w:szCs w:val="14"/>
              </w:rPr>
              <w:t>InCarComm_D_St_ET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0262B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91369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E8C061" w14:textId="77777777" w:rsidR="0027306C" w:rsidRDefault="0027306C"/>
        </w:tc>
      </w:tr>
      <w:tr w:rsidR="00CA24CE" w:rsidRPr="00B3499B" w14:paraId="34824F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AB11F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7DBECDF" w14:textId="77777777" w:rsidR="0046438F" w:rsidRDefault="0046438F" w:rsidP="0046438F">
            <w:pPr>
              <w:rPr>
                <w:rFonts w:cs="Arial"/>
                <w:color w:val="000000" w:themeColor="text1"/>
                <w:sz w:val="16"/>
                <w:szCs w:val="14"/>
              </w:rPr>
            </w:pPr>
            <w:r>
              <w:rPr>
                <w:rFonts w:cs="Arial"/>
                <w:color w:val="000000" w:themeColor="text1"/>
                <w:sz w:val="16"/>
                <w:szCs w:val="14"/>
              </w:rPr>
              <w:t>PAC_VehicleAudioMode_Rsp_TBD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1AE1D4" w14:textId="77777777" w:rsidR="00DD49BA" w:rsidRDefault="00DD49BA" w:rsidP="00DD49BA">
            <w:pPr>
              <w:rPr>
                <w:rFonts w:cs="Arial"/>
                <w:color w:val="000000" w:themeColor="text1"/>
                <w:sz w:val="16"/>
                <w:szCs w:val="14"/>
              </w:rPr>
            </w:pPr>
            <w:r>
              <w:rPr>
                <w:rFonts w:cs="Arial"/>
                <w:color w:val="000000" w:themeColor="text1"/>
                <w:sz w:val="16"/>
                <w:szCs w:val="14"/>
              </w:rPr>
              <w:t>PAC_VehicleAudioMode_Rsp_TBD</w:t>
            </w:r>
            <w:r w:rsidR="001F621A">
              <w:rPr>
                <w:rFonts w:cs="Arial"/>
                <w:color w:val="000000" w:themeColor="text1"/>
                <w:sz w:val="16"/>
                <w:szCs w:val="14"/>
              </w:rPr>
              <w:t xml:space="preserve"> :</w:t>
            </w:r>
          </w:p>
          <w:p w14:paraId="0156726A"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6FEB4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A2DBE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DB7773" w14:textId="77777777" w:rsidR="0027306C" w:rsidRDefault="0027306C"/>
        </w:tc>
      </w:tr>
      <w:tr w:rsidR="00CA24CE" w:rsidRPr="00B3499B" w14:paraId="543B1C6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3630C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7F91E59" w14:textId="77777777" w:rsidR="0046438F" w:rsidRDefault="0046438F" w:rsidP="0046438F">
            <w:pPr>
              <w:rPr>
                <w:rFonts w:cs="Arial"/>
                <w:color w:val="000000" w:themeColor="text1"/>
                <w:sz w:val="16"/>
                <w:szCs w:val="14"/>
              </w:rPr>
            </w:pPr>
            <w:r>
              <w:rPr>
                <w:rFonts w:cs="Arial"/>
                <w:color w:val="000000" w:themeColor="text1"/>
                <w:sz w:val="16"/>
                <w:szCs w:val="14"/>
              </w:rPr>
              <w:t>PAC_VolCntlr_Audio_Vol_Level_Zone_TBD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0E2C0C" w14:textId="77777777" w:rsidR="00DD49BA" w:rsidRDefault="00DD49BA" w:rsidP="00DD49BA">
            <w:pPr>
              <w:rPr>
                <w:rFonts w:cs="Arial"/>
                <w:color w:val="000000" w:themeColor="text1"/>
                <w:sz w:val="16"/>
                <w:szCs w:val="14"/>
              </w:rPr>
            </w:pPr>
            <w:r>
              <w:rPr>
                <w:rFonts w:cs="Arial"/>
                <w:color w:val="000000" w:themeColor="text1"/>
                <w:sz w:val="16"/>
                <w:szCs w:val="14"/>
              </w:rPr>
              <w:t>PAC_VolCntlr_Audio_Vol_Level_Zone_TBD</w:t>
            </w:r>
            <w:r w:rsidR="001F621A">
              <w:rPr>
                <w:rFonts w:cs="Arial"/>
                <w:color w:val="000000" w:themeColor="text1"/>
                <w:sz w:val="16"/>
                <w:szCs w:val="14"/>
              </w:rPr>
              <w:t xml:space="preserve"> :</w:t>
            </w:r>
          </w:p>
          <w:p w14:paraId="49BCC1E5"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PAC_VolCntlr_Audio_Vol_Level_Zone_TBD_ET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67397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1585A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B5C45E" w14:textId="77777777" w:rsidR="0027306C" w:rsidRDefault="0027306C"/>
        </w:tc>
      </w:tr>
      <w:tr w:rsidR="00CA24CE" w:rsidRPr="00B3499B" w14:paraId="5D890C5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BE1FA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AD0D08F" w14:textId="77777777" w:rsidR="0046438F" w:rsidRDefault="0046438F" w:rsidP="0046438F">
            <w:pPr>
              <w:rPr>
                <w:rFonts w:cs="Arial"/>
                <w:color w:val="000000" w:themeColor="text1"/>
                <w:sz w:val="16"/>
                <w:szCs w:val="14"/>
              </w:rPr>
            </w:pPr>
            <w:r>
              <w:rPr>
                <w:rFonts w:cs="Arial"/>
                <w:color w:val="000000" w:themeColor="text1"/>
                <w:sz w:val="16"/>
                <w:szCs w:val="14"/>
              </w:rPr>
              <w:t>PAC_VolCntlr_TempSource_Vol_Level_Zone_TBD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DF30F" w14:textId="77777777" w:rsidR="00DD49BA" w:rsidRDefault="00DD49BA" w:rsidP="00DD49BA">
            <w:pPr>
              <w:rPr>
                <w:rFonts w:cs="Arial"/>
                <w:color w:val="000000" w:themeColor="text1"/>
                <w:sz w:val="16"/>
                <w:szCs w:val="14"/>
              </w:rPr>
            </w:pPr>
            <w:r>
              <w:rPr>
                <w:rFonts w:cs="Arial"/>
                <w:color w:val="000000" w:themeColor="text1"/>
                <w:sz w:val="16"/>
                <w:szCs w:val="14"/>
              </w:rPr>
              <w:t>PAC_VolCntlr_TempSource_Vol_Level_Zone_TBD</w:t>
            </w:r>
            <w:r w:rsidR="001F621A">
              <w:rPr>
                <w:rFonts w:cs="Arial"/>
                <w:color w:val="000000" w:themeColor="text1"/>
                <w:sz w:val="16"/>
                <w:szCs w:val="14"/>
              </w:rPr>
              <w:t xml:space="preserve"> :</w:t>
            </w:r>
          </w:p>
          <w:p w14:paraId="48C2830E"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PAC_VolCntlr_TempSource_Vol_Level_Zone_TBD_ET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2A8C8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EB63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824B20" w14:textId="77777777" w:rsidR="0027306C" w:rsidRDefault="0027306C"/>
        </w:tc>
      </w:tr>
      <w:tr w:rsidR="00CA24CE" w:rsidRPr="00B3499B" w14:paraId="152F9A7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AAB62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91BB703" w14:textId="77777777" w:rsidR="0046438F" w:rsidRDefault="0046438F" w:rsidP="0046438F">
            <w:pPr>
              <w:rPr>
                <w:rFonts w:cs="Arial"/>
                <w:color w:val="000000" w:themeColor="text1"/>
                <w:sz w:val="16"/>
                <w:szCs w:val="14"/>
              </w:rPr>
            </w:pPr>
            <w:r>
              <w:rPr>
                <w:rFonts w:cs="Arial"/>
                <w:color w:val="000000" w:themeColor="text1"/>
                <w:sz w:val="16"/>
                <w:szCs w:val="14"/>
              </w:rPr>
              <w:t>PAC_VolCntlr_Offset_Vol_Level_Zone_TBD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48BFD6" w14:textId="77777777" w:rsidR="00DD49BA" w:rsidRDefault="00DD49BA" w:rsidP="00DD49BA">
            <w:pPr>
              <w:rPr>
                <w:rFonts w:cs="Arial"/>
                <w:color w:val="000000" w:themeColor="text1"/>
                <w:sz w:val="16"/>
                <w:szCs w:val="14"/>
              </w:rPr>
            </w:pPr>
            <w:r>
              <w:rPr>
                <w:rFonts w:cs="Arial"/>
                <w:color w:val="000000" w:themeColor="text1"/>
                <w:sz w:val="16"/>
                <w:szCs w:val="14"/>
              </w:rPr>
              <w:t>PAC_VolCntlr_Offset_Vol_Level_Zone_TBD</w:t>
            </w:r>
            <w:r w:rsidR="001F621A">
              <w:rPr>
                <w:rFonts w:cs="Arial"/>
                <w:color w:val="000000" w:themeColor="text1"/>
                <w:sz w:val="16"/>
                <w:szCs w:val="14"/>
              </w:rPr>
              <w:t xml:space="preserve"> :</w:t>
            </w:r>
          </w:p>
          <w:p w14:paraId="4CF45519"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PAC_VolCntlr_Offset_Vol_Level_Zone_TBD_ET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71908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C33D5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156E27" w14:textId="77777777" w:rsidR="0027306C" w:rsidRDefault="0027306C"/>
        </w:tc>
      </w:tr>
      <w:tr w:rsidR="00CA24CE" w:rsidRPr="00B3499B" w14:paraId="63C8A44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44DDC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2FE123D" w14:textId="77777777" w:rsidR="0046438F" w:rsidRDefault="0046438F" w:rsidP="0046438F">
            <w:pPr>
              <w:rPr>
                <w:rFonts w:cs="Arial"/>
                <w:color w:val="000000" w:themeColor="text1"/>
                <w:sz w:val="16"/>
                <w:szCs w:val="14"/>
              </w:rPr>
            </w:pPr>
            <w:r>
              <w:rPr>
                <w:rFonts w:cs="Arial"/>
                <w:color w:val="000000" w:themeColor="text1"/>
                <w:sz w:val="16"/>
                <w:szCs w:val="14"/>
              </w:rPr>
              <w:t>DSP_VolCntlr_Audio_Vol_Level_Zone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0E5EF0" w14:textId="77777777" w:rsidR="00DD49BA" w:rsidRDefault="00DD49BA" w:rsidP="00DD49BA">
            <w:pPr>
              <w:rPr>
                <w:rFonts w:cs="Arial"/>
                <w:color w:val="000000" w:themeColor="text1"/>
                <w:sz w:val="16"/>
                <w:szCs w:val="14"/>
              </w:rPr>
            </w:pPr>
            <w:r>
              <w:rPr>
                <w:rFonts w:cs="Arial"/>
                <w:color w:val="000000" w:themeColor="text1"/>
                <w:sz w:val="16"/>
                <w:szCs w:val="14"/>
              </w:rPr>
              <w:t>DSP_VolCntlr_Audio_Vol_Level_Zone</w:t>
            </w:r>
            <w:r w:rsidR="001F621A">
              <w:rPr>
                <w:rFonts w:cs="Arial"/>
                <w:color w:val="000000" w:themeColor="text1"/>
                <w:sz w:val="16"/>
                <w:szCs w:val="14"/>
              </w:rPr>
              <w:t xml:space="preserve"> :</w:t>
            </w:r>
          </w:p>
          <w:p w14:paraId="1A5D008C"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DSP_VolCntlr_Audio_Vol_Level_Zone_TBD_ET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EAA8C9"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A347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9C507E" w14:textId="77777777" w:rsidR="0027306C" w:rsidRDefault="0027306C"/>
        </w:tc>
      </w:tr>
      <w:tr w:rsidR="00CA24CE" w:rsidRPr="00B3499B" w14:paraId="713106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52FB9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18B2B8C" w14:textId="77777777" w:rsidR="0046438F" w:rsidRDefault="0046438F" w:rsidP="0046438F">
            <w:pPr>
              <w:rPr>
                <w:rFonts w:cs="Arial"/>
                <w:color w:val="000000" w:themeColor="text1"/>
                <w:sz w:val="16"/>
                <w:szCs w:val="14"/>
              </w:rPr>
            </w:pPr>
            <w:r>
              <w:rPr>
                <w:rFonts w:cs="Arial"/>
                <w:color w:val="000000" w:themeColor="text1"/>
                <w:sz w:val="16"/>
                <w:szCs w:val="14"/>
              </w:rPr>
              <w:t>DSP_VolCntlr_TempSource_Vol_Level_Zone_TBD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126338" w14:textId="77777777" w:rsidR="00DD49BA" w:rsidRDefault="00DD49BA" w:rsidP="00DD49BA">
            <w:pPr>
              <w:rPr>
                <w:rFonts w:cs="Arial"/>
                <w:color w:val="000000" w:themeColor="text1"/>
                <w:sz w:val="16"/>
                <w:szCs w:val="14"/>
              </w:rPr>
            </w:pPr>
            <w:r>
              <w:rPr>
                <w:rFonts w:cs="Arial"/>
                <w:color w:val="000000" w:themeColor="text1"/>
                <w:sz w:val="16"/>
                <w:szCs w:val="14"/>
              </w:rPr>
              <w:t>DSP_VolCntlr_TempSource_Vol_Level_Zone_TBD</w:t>
            </w:r>
            <w:r w:rsidR="001F621A">
              <w:rPr>
                <w:rFonts w:cs="Arial"/>
                <w:color w:val="000000" w:themeColor="text1"/>
                <w:sz w:val="16"/>
                <w:szCs w:val="14"/>
              </w:rPr>
              <w:t xml:space="preserve"> :</w:t>
            </w:r>
          </w:p>
          <w:p w14:paraId="43750827"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DSP_VolCntlr_TempSource_Vol_Level_Zone_TBD_ET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C68B7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E1697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98B3A9" w14:textId="77777777" w:rsidR="0027306C" w:rsidRDefault="0027306C"/>
        </w:tc>
      </w:tr>
      <w:tr w:rsidR="00CA24CE" w:rsidRPr="00B3499B" w14:paraId="71F157B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BA2C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F2F4D15" w14:textId="77777777" w:rsidR="0046438F" w:rsidRDefault="0046438F" w:rsidP="0046438F">
            <w:pPr>
              <w:rPr>
                <w:rFonts w:cs="Arial"/>
                <w:color w:val="000000" w:themeColor="text1"/>
                <w:sz w:val="16"/>
                <w:szCs w:val="14"/>
              </w:rPr>
            </w:pPr>
            <w:r>
              <w:rPr>
                <w:rFonts w:cs="Arial"/>
                <w:color w:val="000000" w:themeColor="text1"/>
                <w:sz w:val="16"/>
                <w:szCs w:val="14"/>
              </w:rPr>
              <w:t>DSP_VolCntlr_Offset_Vol_Level_Zone_TBD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ACF458" w14:textId="77777777" w:rsidR="00DD49BA" w:rsidRDefault="00DD49BA" w:rsidP="00DD49BA">
            <w:pPr>
              <w:rPr>
                <w:rFonts w:cs="Arial"/>
                <w:color w:val="000000" w:themeColor="text1"/>
                <w:sz w:val="16"/>
                <w:szCs w:val="14"/>
              </w:rPr>
            </w:pPr>
            <w:r>
              <w:rPr>
                <w:rFonts w:cs="Arial"/>
                <w:color w:val="000000" w:themeColor="text1"/>
                <w:sz w:val="16"/>
                <w:szCs w:val="14"/>
              </w:rPr>
              <w:t>DSP_VolCntlr_Offset_Vol_Level_Zone_TBD</w:t>
            </w:r>
            <w:r w:rsidR="001F621A">
              <w:rPr>
                <w:rFonts w:cs="Arial"/>
                <w:color w:val="000000" w:themeColor="text1"/>
                <w:sz w:val="16"/>
                <w:szCs w:val="14"/>
              </w:rPr>
              <w:t xml:space="preserve"> :</w:t>
            </w:r>
          </w:p>
          <w:p w14:paraId="2A26D7E2"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DSP_VolCntlr_Offset_Vol_Level_Zone_TBD_ET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34B75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6B68D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A0E154" w14:textId="77777777" w:rsidR="0027306C" w:rsidRDefault="0027306C"/>
        </w:tc>
      </w:tr>
      <w:tr w:rsidR="00CA24CE" w:rsidRPr="00B3499B" w14:paraId="1EBBFE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BDE4A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9FA0C9F" w14:textId="77777777" w:rsidR="0046438F" w:rsidRDefault="0046438F" w:rsidP="0046438F">
            <w:pPr>
              <w:rPr>
                <w:rFonts w:cs="Arial"/>
                <w:color w:val="000000" w:themeColor="text1"/>
                <w:sz w:val="16"/>
                <w:szCs w:val="14"/>
              </w:rPr>
            </w:pPr>
            <w:r>
              <w:rPr>
                <w:rFonts w:cs="Arial"/>
                <w:color w:val="000000" w:themeColor="text1"/>
                <w:sz w:val="16"/>
                <w:szCs w:val="14"/>
              </w:rPr>
              <w:t>DSP_VehicleAudioMode_Rsp_TBD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C318CF" w14:textId="77777777" w:rsidR="00DD49BA" w:rsidRDefault="00DD49BA" w:rsidP="00DD49BA">
            <w:pPr>
              <w:rPr>
                <w:rFonts w:cs="Arial"/>
                <w:color w:val="000000" w:themeColor="text1"/>
                <w:sz w:val="16"/>
                <w:szCs w:val="14"/>
              </w:rPr>
            </w:pPr>
            <w:r>
              <w:rPr>
                <w:rFonts w:cs="Arial"/>
                <w:color w:val="000000" w:themeColor="text1"/>
                <w:sz w:val="16"/>
                <w:szCs w:val="14"/>
              </w:rPr>
              <w:t>DSP_VehicleAudioMode_Rsp_TBD</w:t>
            </w:r>
            <w:r w:rsidR="001F621A">
              <w:rPr>
                <w:rFonts w:cs="Arial"/>
                <w:color w:val="000000" w:themeColor="text1"/>
                <w:sz w:val="16"/>
                <w:szCs w:val="14"/>
              </w:rPr>
              <w:t xml:space="preserve"> :</w:t>
            </w:r>
          </w:p>
          <w:p w14:paraId="1F9BB05E"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C9C09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E54C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36E354" w14:textId="77777777" w:rsidR="0027306C" w:rsidRDefault="0027306C"/>
        </w:tc>
      </w:tr>
      <w:tr w:rsidR="00CA24CE" w:rsidRPr="00B3499B" w14:paraId="7212886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22831B" w14:textId="77777777" w:rsidR="00CA24CE" w:rsidRPr="00B3499B" w:rsidRDefault="006B7CE9" w:rsidP="00CA24CE">
            <w:pPr>
              <w:rPr>
                <w:rFonts w:cs="Arial"/>
                <w:bCs/>
                <w:color w:val="808080" w:themeColor="background1" w:themeShade="80"/>
                <w:sz w:val="16"/>
                <w:szCs w:val="14"/>
              </w:rPr>
            </w:pPr>
            <w:hyperlink r:id="rId4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0C68A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7408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C07B4B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HMI Status</w:t>
      </w:r>
    </w:p>
    <w:p w14:paraId="5EAC3CC6" w14:textId="77777777" w:rsidR="00072314" w:rsidRPr="00612064" w:rsidRDefault="00072314" w:rsidP="00072314">
      <w:pPr>
        <w:spacing w:before="20"/>
        <w:rPr>
          <w:vanish/>
        </w:rPr>
      </w:pPr>
    </w:p>
    <w:p w14:paraId="10A45A8A" w14:textId="77777777" w:rsidR="00072314" w:rsidRDefault="00072314" w:rsidP="00072314">
      <w:pPr>
        <w:pStyle w:val="Heading6"/>
        <w:keepNext w:val="0"/>
        <w:tabs>
          <w:tab w:val="clear" w:pos="900"/>
          <w:tab w:val="left" w:pos="709"/>
        </w:tabs>
        <w:spacing w:before="240"/>
      </w:pPr>
      <w:r>
        <w:t>Parameters</w:t>
      </w:r>
    </w:p>
    <w:p w14:paraId="0C32151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D9D05C6" w14:textId="77777777" w:rsidTr="001D18E6">
        <w:trPr>
          <w:trHeight w:val="161"/>
        </w:trPr>
        <w:tc>
          <w:tcPr>
            <w:tcW w:w="1838" w:type="dxa"/>
            <w:shd w:val="clear" w:color="auto" w:fill="D9D9D9" w:themeFill="background1" w:themeFillShade="D9"/>
            <w:noWrap/>
            <w:hideMark/>
          </w:tcPr>
          <w:p w14:paraId="786096C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84642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E03C1C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12DC84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46A507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3C43954" w14:textId="77777777" w:rsidTr="001D18E6">
        <w:trPr>
          <w:trHeight w:val="70"/>
        </w:trPr>
        <w:tc>
          <w:tcPr>
            <w:tcW w:w="1838" w:type="dxa"/>
            <w:noWrap/>
          </w:tcPr>
          <w:p w14:paraId="7BF3472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EFEB02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BB81571"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212267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01B6B0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6E53F8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6AF3EF" w14:textId="77777777" w:rsidTr="001D18E6">
        <w:trPr>
          <w:trHeight w:val="71"/>
        </w:trPr>
        <w:tc>
          <w:tcPr>
            <w:tcW w:w="1838" w:type="dxa"/>
            <w:noWrap/>
          </w:tcPr>
          <w:p w14:paraId="19D7FFF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E838644" w14:textId="77777777" w:rsidR="00072314" w:rsidRPr="00D14691" w:rsidRDefault="00072314" w:rsidP="001D18E6">
            <w:pPr>
              <w:rPr>
                <w:color w:val="000000" w:themeColor="text1"/>
              </w:rPr>
            </w:pPr>
          </w:p>
        </w:tc>
        <w:tc>
          <w:tcPr>
            <w:tcW w:w="1701" w:type="dxa"/>
          </w:tcPr>
          <w:p w14:paraId="66C2A8E1" w14:textId="77777777" w:rsidR="00072314" w:rsidRPr="00D14691" w:rsidRDefault="00072314" w:rsidP="001D18E6">
            <w:pPr>
              <w:rPr>
                <w:color w:val="000000" w:themeColor="text1"/>
              </w:rPr>
            </w:pPr>
          </w:p>
        </w:tc>
        <w:tc>
          <w:tcPr>
            <w:tcW w:w="1417" w:type="dxa"/>
            <w:noWrap/>
          </w:tcPr>
          <w:p w14:paraId="54D5B932" w14:textId="77777777" w:rsidR="00072314" w:rsidRPr="00D14691" w:rsidRDefault="00072314" w:rsidP="001D18E6">
            <w:pPr>
              <w:rPr>
                <w:color w:val="000000" w:themeColor="text1"/>
              </w:rPr>
            </w:pPr>
          </w:p>
        </w:tc>
        <w:tc>
          <w:tcPr>
            <w:tcW w:w="3402" w:type="dxa"/>
          </w:tcPr>
          <w:p w14:paraId="262E9DDD" w14:textId="77777777" w:rsidR="00072314" w:rsidRPr="00D14691" w:rsidRDefault="00072314" w:rsidP="001D18E6">
            <w:pPr>
              <w:rPr>
                <w:color w:val="000000" w:themeColor="text1"/>
              </w:rPr>
            </w:pPr>
          </w:p>
        </w:tc>
      </w:tr>
    </w:tbl>
    <w:p w14:paraId="531D110F"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D24423F" w14:textId="77777777" w:rsidR="003678EC" w:rsidRPr="003678EC" w:rsidRDefault="003678EC" w:rsidP="003678EC">
      <w:pPr>
        <w:rPr>
          <w:lang w:val="en-GB"/>
        </w:rPr>
      </w:pPr>
    </w:p>
    <w:p w14:paraId="130E1D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F9008E2" w14:textId="77777777" w:rsidR="000E75AB" w:rsidRDefault="000E75AB" w:rsidP="000E75AB"/>
    <w:p w14:paraId="73B18018" w14:textId="77777777" w:rsidR="00072314" w:rsidRPr="003225C9" w:rsidRDefault="00072314" w:rsidP="00072314">
      <w:pPr>
        <w:tabs>
          <w:tab w:val="left" w:pos="284"/>
          <w:tab w:val="left" w:pos="851"/>
        </w:tabs>
      </w:pPr>
    </w:p>
    <w:p w14:paraId="7B8C092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2D68087" w14:textId="77777777" w:rsidR="00072314" w:rsidRDefault="00072314" w:rsidP="00072314"/>
    <w:p w14:paraId="6A0D85E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3D68DA4" w14:textId="77777777" w:rsidR="001C5864" w:rsidRPr="0017445F" w:rsidRDefault="001C5864" w:rsidP="001C5864">
      <w:pPr>
        <w:pStyle w:val="RERequirement"/>
        <w:shd w:val="clear" w:color="auto" w:fill="F2F2F2" w:themeFill="background1" w:themeFillShade="F2"/>
      </w:pPr>
      <w:bookmarkStart w:id="92" w:name="_a7592e9632c4b3f31a7890788eee084d"/>
      <w:bookmarkEnd w:id="92"/>
      <w:r>
        <w:t xml:space="preserve"> Do Not Disturb 1.6</w:t>
      </w:r>
    </w:p>
    <w:p w14:paraId="7904922F" w14:textId="77777777" w:rsidR="001C5864" w:rsidRDefault="001C5864" w:rsidP="001C5864">
      <w:pPr>
        <w:rPr>
          <w:rFonts w:cs="Arial"/>
        </w:rPr>
      </w:pPr>
      <w:r>
        <w:rPr>
          <w:rFonts w:cs="Arial"/>
        </w:rPr>
        <w:t>When the PDC module has an active DND status signal, the SYNC HMI shall update to prevent the driver from activating the "2 Zone Audio Share"</w:t>
      </w:r>
    </w:p>
    <w:p w14:paraId="3F690B76" w14:textId="77777777" w:rsidR="001C5864" w:rsidRDefault="001C5864" w:rsidP="001C5864"/>
    <w:p w14:paraId="3BE98768" w14:textId="77777777" w:rsidR="001C5864" w:rsidRPr="00287D2F" w:rsidRDefault="001C5864" w:rsidP="001C5864">
      <w:pPr>
        <w:rPr>
          <w:rFonts w:cs="Arial"/>
        </w:rPr>
      </w:pPr>
      <w:r>
        <w:rPr>
          <w:rFonts w:cs="Arial"/>
        </w:rPr>
        <w:t>Satisfied by</w:t>
      </w:r>
      <w:r w:rsidRPr="00287D2F">
        <w:rPr>
          <w:rFonts w:cs="Arial"/>
        </w:rPr>
        <w:t>:</w:t>
      </w:r>
    </w:p>
    <w:p w14:paraId="08FC7CF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952136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3CC0095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2E328E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64A477F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03A769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A584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4E76D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E33E1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0DE27" w14:textId="77777777" w:rsidR="0027306C" w:rsidRDefault="0027306C"/>
        </w:tc>
      </w:tr>
      <w:tr w:rsidR="007A24FC" w:rsidRPr="00B3499B" w14:paraId="1AA467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E317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D4D1E" w14:textId="77777777" w:rsidR="0027306C" w:rsidRDefault="0027306C"/>
        </w:tc>
      </w:tr>
      <w:tr w:rsidR="007A24FC" w:rsidRPr="00B3499B" w14:paraId="327857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22BD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83790" w14:textId="77777777" w:rsidR="0027306C" w:rsidRDefault="0027306C"/>
        </w:tc>
      </w:tr>
      <w:tr w:rsidR="007A24FC" w:rsidRPr="00B3499B" w14:paraId="3B4AF5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20E0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037D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FB407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E6189C" w14:textId="77777777" w:rsidR="0027306C" w:rsidRDefault="0027306C"/>
        </w:tc>
      </w:tr>
      <w:tr w:rsidR="007A24FC" w:rsidRPr="00B3499B" w14:paraId="44A7A6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F17D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20C2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878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A5626" w14:textId="77777777" w:rsidR="0027306C" w:rsidRDefault="0027306C"/>
        </w:tc>
      </w:tr>
      <w:tr w:rsidR="007A24FC" w:rsidRPr="00B3499B" w14:paraId="75DB0AC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5AD8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FEDDE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4847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AD25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4899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FE11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194E31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38F21E" w14:textId="77777777" w:rsidR="007A24FC" w:rsidRPr="00B3499B" w:rsidRDefault="006B7CE9" w:rsidP="009737DA">
            <w:pPr>
              <w:rPr>
                <w:rFonts w:cs="Arial"/>
                <w:bCs/>
                <w:color w:val="808080" w:themeColor="background1" w:themeShade="80"/>
                <w:sz w:val="16"/>
                <w:szCs w:val="14"/>
              </w:rPr>
            </w:pPr>
            <w:hyperlink r:id="rId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AD5EE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EED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D9475F" w14:textId="77777777" w:rsidR="007A24FC" w:rsidRDefault="007A24FC" w:rsidP="001C5864">
      <w:pPr>
        <w:rPr>
          <w:rFonts w:cs="Arial"/>
        </w:rPr>
      </w:pPr>
    </w:p>
    <w:p w14:paraId="5593C2B4" w14:textId="77777777" w:rsidR="0047267C" w:rsidRDefault="0047267C" w:rsidP="001C5864">
      <w:pPr>
        <w:rPr>
          <w:rFonts w:cs="Arial"/>
        </w:rPr>
      </w:pPr>
    </w:p>
    <w:p w14:paraId="20A16043" w14:textId="77777777" w:rsidR="001C5864" w:rsidRPr="0017445F" w:rsidRDefault="001C5864" w:rsidP="001C5864">
      <w:pPr>
        <w:pStyle w:val="RERequirement"/>
        <w:shd w:val="clear" w:color="auto" w:fill="F2F2F2" w:themeFill="background1" w:themeFillShade="F2"/>
      </w:pPr>
      <w:bookmarkStart w:id="93" w:name="_3b3df1d62ac7c4ca4c07890e822a873a"/>
      <w:bookmarkEnd w:id="93"/>
      <w:r>
        <w:t xml:space="preserve"> Row to Row Communication 1.2</w:t>
      </w:r>
    </w:p>
    <w:p w14:paraId="69F6C141" w14:textId="77777777" w:rsidR="001C5864" w:rsidRDefault="001C5864" w:rsidP="001C5864">
      <w:pPr>
        <w:rPr>
          <w:rFonts w:cs="Arial"/>
        </w:rPr>
      </w:pPr>
      <w:r>
        <w:rPr>
          <w:rFonts w:cs="Arial"/>
        </w:rPr>
        <w:t>When the PAC module receives the active InCarComm_D_Rq signal, the PDC module shall make Voice Recognition inactive.</w:t>
      </w:r>
    </w:p>
    <w:p w14:paraId="3A60CF6D" w14:textId="77777777" w:rsidR="001C5864" w:rsidRDefault="001C5864" w:rsidP="001C5864"/>
    <w:p w14:paraId="2F026942" w14:textId="77777777" w:rsidR="001C5864" w:rsidRPr="00287D2F" w:rsidRDefault="001C5864" w:rsidP="001C5864">
      <w:pPr>
        <w:rPr>
          <w:rFonts w:cs="Arial"/>
        </w:rPr>
      </w:pPr>
      <w:r>
        <w:rPr>
          <w:rFonts w:cs="Arial"/>
        </w:rPr>
        <w:t>Satisfied by</w:t>
      </w:r>
      <w:r w:rsidRPr="00287D2F">
        <w:rPr>
          <w:rFonts w:cs="Arial"/>
        </w:rPr>
        <w:t>:</w:t>
      </w:r>
    </w:p>
    <w:p w14:paraId="0A8CC89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5F82AD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2C912A3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580E4AB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799F33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551F2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AAC94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5489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EDC76" w14:textId="77777777" w:rsidR="0027306C" w:rsidRDefault="0027306C"/>
        </w:tc>
      </w:tr>
      <w:tr w:rsidR="007A24FC" w:rsidRPr="00B3499B" w14:paraId="1F2BCB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E9E6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FE547" w14:textId="77777777" w:rsidR="0027306C" w:rsidRDefault="0027306C"/>
        </w:tc>
      </w:tr>
      <w:tr w:rsidR="007A24FC" w:rsidRPr="00B3499B" w14:paraId="0C7482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71CD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B1A15" w14:textId="77777777" w:rsidR="0027306C" w:rsidRDefault="0027306C"/>
        </w:tc>
      </w:tr>
      <w:tr w:rsidR="007A24FC" w:rsidRPr="00B3499B" w14:paraId="128E14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6FC9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53ED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7AB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DA08BD" w14:textId="77777777" w:rsidR="0027306C" w:rsidRDefault="0027306C"/>
        </w:tc>
      </w:tr>
      <w:tr w:rsidR="007A24FC" w:rsidRPr="00B3499B" w14:paraId="719EEA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683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BA0B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1836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5A7748" w14:textId="77777777" w:rsidR="0027306C" w:rsidRDefault="0027306C"/>
        </w:tc>
      </w:tr>
      <w:tr w:rsidR="007A24FC" w:rsidRPr="00B3499B" w14:paraId="40238E5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3D9D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EA40D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54EB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8C20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E9605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21A77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EA2217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17E22A" w14:textId="77777777" w:rsidR="007A24FC" w:rsidRPr="00B3499B" w:rsidRDefault="006B7CE9" w:rsidP="009737DA">
            <w:pPr>
              <w:rPr>
                <w:rFonts w:cs="Arial"/>
                <w:bCs/>
                <w:color w:val="808080" w:themeColor="background1" w:themeShade="80"/>
                <w:sz w:val="16"/>
                <w:szCs w:val="14"/>
              </w:rPr>
            </w:pPr>
            <w:hyperlink r:id="rId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4C413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6DF0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E9C4C5" w14:textId="77777777" w:rsidR="007A24FC" w:rsidRDefault="007A24FC" w:rsidP="001C5864">
      <w:pPr>
        <w:rPr>
          <w:rFonts w:cs="Arial"/>
        </w:rPr>
      </w:pPr>
    </w:p>
    <w:p w14:paraId="6F2E8671" w14:textId="77777777" w:rsidR="0047267C" w:rsidRDefault="0047267C" w:rsidP="001C5864">
      <w:pPr>
        <w:rPr>
          <w:rFonts w:cs="Arial"/>
        </w:rPr>
      </w:pPr>
    </w:p>
    <w:p w14:paraId="66E884D3" w14:textId="77777777" w:rsidR="001C5864" w:rsidRPr="0017445F" w:rsidRDefault="001C5864" w:rsidP="001C5864">
      <w:pPr>
        <w:pStyle w:val="RERequirement"/>
        <w:shd w:val="clear" w:color="auto" w:fill="F2F2F2" w:themeFill="background1" w:themeFillShade="F2"/>
      </w:pPr>
      <w:bookmarkStart w:id="94" w:name="_43c110da462e74b149e3cc6d95212dae"/>
      <w:bookmarkEnd w:id="94"/>
      <w:r>
        <w:t xml:space="preserve"> MyKey 1</w:t>
      </w:r>
    </w:p>
    <w:p w14:paraId="013C8286" w14:textId="77777777" w:rsidR="001C5864" w:rsidRDefault="001C5864" w:rsidP="001C5864">
      <w:pPr>
        <w:rPr>
          <w:rFonts w:cs="Arial"/>
        </w:rPr>
      </w:pPr>
      <w:r>
        <w:rPr>
          <w:rFonts w:cs="Arial"/>
        </w:rPr>
        <w:t>When the PDC recognizes the MyKey signal as active, the MSS feature functionality shall be reduced to limit driver distraction.</w:t>
      </w:r>
    </w:p>
    <w:p w14:paraId="0968096D" w14:textId="77777777" w:rsidR="001C5864" w:rsidRDefault="001C5864" w:rsidP="001C5864"/>
    <w:p w14:paraId="773E5DA8" w14:textId="77777777" w:rsidR="001C5864" w:rsidRPr="00287D2F" w:rsidRDefault="001C5864" w:rsidP="001C5864">
      <w:pPr>
        <w:rPr>
          <w:rFonts w:cs="Arial"/>
        </w:rPr>
      </w:pPr>
      <w:r>
        <w:rPr>
          <w:rFonts w:cs="Arial"/>
        </w:rPr>
        <w:t>Satisfied by</w:t>
      </w:r>
      <w:r w:rsidRPr="00287D2F">
        <w:rPr>
          <w:rFonts w:cs="Arial"/>
        </w:rPr>
        <w:t>:</w:t>
      </w:r>
    </w:p>
    <w:p w14:paraId="2E9BF12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F80263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6247B24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38FFA0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B4C2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7D86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A789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8B0AF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FDFC0" w14:textId="77777777" w:rsidR="0027306C" w:rsidRDefault="0027306C"/>
        </w:tc>
      </w:tr>
      <w:tr w:rsidR="007A24FC" w:rsidRPr="00B3499B" w14:paraId="435DBC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537B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788F4" w14:textId="77777777" w:rsidR="0027306C" w:rsidRDefault="0027306C"/>
        </w:tc>
      </w:tr>
      <w:tr w:rsidR="007A24FC" w:rsidRPr="00B3499B" w14:paraId="79ACE5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1CFB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B140B" w14:textId="77777777" w:rsidR="0027306C" w:rsidRDefault="0027306C"/>
        </w:tc>
      </w:tr>
      <w:tr w:rsidR="007A24FC" w:rsidRPr="00B3499B" w14:paraId="7EBB11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9808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57CD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C3E37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F9C9AE" w14:textId="77777777" w:rsidR="0027306C" w:rsidRDefault="0027306C"/>
        </w:tc>
      </w:tr>
      <w:tr w:rsidR="007A24FC" w:rsidRPr="00B3499B" w14:paraId="2E8509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1B7E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89FE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A9D2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2CE61F" w14:textId="77777777" w:rsidR="0027306C" w:rsidRDefault="0027306C"/>
        </w:tc>
      </w:tr>
      <w:tr w:rsidR="007A24FC" w:rsidRPr="00B3499B" w14:paraId="66A679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C16F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A1C1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4325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CE05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8540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CA7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611F04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945E7E" w14:textId="77777777" w:rsidR="007A24FC" w:rsidRPr="00B3499B" w:rsidRDefault="006B7CE9" w:rsidP="009737DA">
            <w:pPr>
              <w:rPr>
                <w:rFonts w:cs="Arial"/>
                <w:bCs/>
                <w:color w:val="808080" w:themeColor="background1" w:themeShade="80"/>
                <w:sz w:val="16"/>
                <w:szCs w:val="14"/>
              </w:rPr>
            </w:pPr>
            <w:hyperlink r:id="rId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F9D52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73EB2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3C4A14" w14:textId="77777777" w:rsidR="007A24FC" w:rsidRDefault="007A24FC" w:rsidP="001C5864">
      <w:pPr>
        <w:rPr>
          <w:rFonts w:cs="Arial"/>
        </w:rPr>
      </w:pPr>
    </w:p>
    <w:p w14:paraId="18F2E37E" w14:textId="77777777" w:rsidR="0047267C" w:rsidRDefault="0047267C" w:rsidP="001C5864">
      <w:pPr>
        <w:rPr>
          <w:rFonts w:cs="Arial"/>
        </w:rPr>
      </w:pPr>
    </w:p>
    <w:p w14:paraId="390E26ED" w14:textId="77777777" w:rsidR="001C5864" w:rsidRPr="0017445F" w:rsidRDefault="001C5864" w:rsidP="001C5864">
      <w:pPr>
        <w:pStyle w:val="RERequirement"/>
        <w:shd w:val="clear" w:color="auto" w:fill="F2F2F2" w:themeFill="background1" w:themeFillShade="F2"/>
      </w:pPr>
      <w:bookmarkStart w:id="95" w:name="_88309421d2d761a0d4ba06abe5d86ace"/>
      <w:bookmarkEnd w:id="95"/>
      <w:r>
        <w:t xml:space="preserve"> Do Not Disturb 1.9</w:t>
      </w:r>
    </w:p>
    <w:p w14:paraId="6EF816E1" w14:textId="77777777" w:rsidR="001C5864" w:rsidRDefault="001C5864" w:rsidP="001C5864">
      <w:pPr>
        <w:rPr>
          <w:rFonts w:cs="Arial"/>
        </w:rPr>
      </w:pPr>
      <w:r>
        <w:rPr>
          <w:rFonts w:cs="Arial"/>
        </w:rPr>
        <w:t>If there is an active signal for the "2 Zone Locked Configuration", the SYNC HMI and URC application shall update to prevent users from activating DND.</w:t>
      </w:r>
    </w:p>
    <w:p w14:paraId="3E92AC33" w14:textId="77777777" w:rsidR="001C5864" w:rsidRDefault="001C5864" w:rsidP="001C5864"/>
    <w:p w14:paraId="1BE5011D" w14:textId="77777777" w:rsidR="001C5864" w:rsidRPr="00287D2F" w:rsidRDefault="001C5864" w:rsidP="001C5864">
      <w:pPr>
        <w:rPr>
          <w:rFonts w:cs="Arial"/>
        </w:rPr>
      </w:pPr>
      <w:r>
        <w:rPr>
          <w:rFonts w:cs="Arial"/>
        </w:rPr>
        <w:t>Satisfied by</w:t>
      </w:r>
      <w:r w:rsidRPr="00287D2F">
        <w:rPr>
          <w:rFonts w:cs="Arial"/>
        </w:rPr>
        <w:t>:</w:t>
      </w:r>
    </w:p>
    <w:p w14:paraId="3B686E2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57C0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318DC1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264C3E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60C4B9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7E843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D695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155F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2535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64476F" w14:textId="77777777" w:rsidR="0027306C" w:rsidRDefault="0027306C"/>
        </w:tc>
      </w:tr>
      <w:tr w:rsidR="007A24FC" w:rsidRPr="00B3499B" w14:paraId="3FE182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099D6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784E2" w14:textId="77777777" w:rsidR="0027306C" w:rsidRDefault="0027306C"/>
        </w:tc>
      </w:tr>
      <w:tr w:rsidR="007A24FC" w:rsidRPr="00B3499B" w14:paraId="37360E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A166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9AB1B" w14:textId="77777777" w:rsidR="0027306C" w:rsidRDefault="0027306C"/>
        </w:tc>
      </w:tr>
      <w:tr w:rsidR="007A24FC" w:rsidRPr="00B3499B" w14:paraId="5F5A3B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A358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5495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ACC9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7BC29" w14:textId="77777777" w:rsidR="0027306C" w:rsidRDefault="0027306C"/>
        </w:tc>
      </w:tr>
      <w:tr w:rsidR="007A24FC" w:rsidRPr="00B3499B" w14:paraId="2252AC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019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0E27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C988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3DD03" w14:textId="77777777" w:rsidR="0027306C" w:rsidRDefault="0027306C"/>
        </w:tc>
      </w:tr>
      <w:tr w:rsidR="007A24FC" w:rsidRPr="00B3499B" w14:paraId="6FCC5E8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E35A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1C6D2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4613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1371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C5B1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EFEA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54028A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543A2B" w14:textId="77777777" w:rsidR="007A24FC" w:rsidRPr="00B3499B" w:rsidRDefault="006B7CE9" w:rsidP="009737DA">
            <w:pPr>
              <w:rPr>
                <w:rFonts w:cs="Arial"/>
                <w:bCs/>
                <w:color w:val="808080" w:themeColor="background1" w:themeShade="80"/>
                <w:sz w:val="16"/>
                <w:szCs w:val="14"/>
              </w:rPr>
            </w:pPr>
            <w:hyperlink r:id="rId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48294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65A38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6331DC" w14:textId="77777777" w:rsidR="007A24FC" w:rsidRDefault="007A24FC" w:rsidP="001C5864">
      <w:pPr>
        <w:rPr>
          <w:rFonts w:cs="Arial"/>
        </w:rPr>
      </w:pPr>
    </w:p>
    <w:p w14:paraId="3D7C6D15" w14:textId="77777777" w:rsidR="0047267C" w:rsidRDefault="0047267C" w:rsidP="001C5864">
      <w:pPr>
        <w:rPr>
          <w:rFonts w:cs="Arial"/>
        </w:rPr>
      </w:pPr>
    </w:p>
    <w:p w14:paraId="6971A641" w14:textId="77777777" w:rsidR="001C5864" w:rsidRPr="0017445F" w:rsidRDefault="001C5864" w:rsidP="001C5864">
      <w:pPr>
        <w:pStyle w:val="RERequirement"/>
        <w:shd w:val="clear" w:color="auto" w:fill="F2F2F2" w:themeFill="background1" w:themeFillShade="F2"/>
      </w:pPr>
      <w:bookmarkStart w:id="96" w:name="_aca7bf92c81f284c60206d079090fb25"/>
      <w:bookmarkEnd w:id="96"/>
      <w:r>
        <w:t xml:space="preserve"> Do Not Disturb 1.5</w:t>
      </w:r>
    </w:p>
    <w:p w14:paraId="4803ED78" w14:textId="77777777" w:rsidR="001C5864" w:rsidRDefault="001C5864" w:rsidP="001C5864">
      <w:pPr>
        <w:rPr>
          <w:rFonts w:cs="Arial"/>
        </w:rPr>
      </w:pPr>
      <w:r>
        <w:rPr>
          <w:rFonts w:cs="Arial"/>
        </w:rPr>
        <w:t>When the PDC module recognizes that a zone does not have URC, the SYNC HMI shall update to allow the driver to activate/deactivate DND for a zone.</w:t>
      </w:r>
    </w:p>
    <w:p w14:paraId="59B9F6F9" w14:textId="77777777" w:rsidR="001C5864" w:rsidRDefault="001C5864" w:rsidP="001C5864"/>
    <w:p w14:paraId="4E449B41" w14:textId="77777777" w:rsidR="001C5864" w:rsidRPr="00287D2F" w:rsidRDefault="001C5864" w:rsidP="001C5864">
      <w:pPr>
        <w:rPr>
          <w:rFonts w:cs="Arial"/>
        </w:rPr>
      </w:pPr>
      <w:r>
        <w:rPr>
          <w:rFonts w:cs="Arial"/>
        </w:rPr>
        <w:t>Satisfied by</w:t>
      </w:r>
      <w:r w:rsidRPr="00287D2F">
        <w:rPr>
          <w:rFonts w:cs="Arial"/>
        </w:rPr>
        <w:t>:</w:t>
      </w:r>
    </w:p>
    <w:p w14:paraId="3904DC9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8E52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110E88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7593011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239E12B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1F950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FFED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D119C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620F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B7D46" w14:textId="77777777" w:rsidR="0027306C" w:rsidRDefault="0027306C"/>
        </w:tc>
      </w:tr>
      <w:tr w:rsidR="007A24FC" w:rsidRPr="00B3499B" w14:paraId="783833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346F1"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57EA4" w14:textId="77777777" w:rsidR="0027306C" w:rsidRDefault="0027306C"/>
        </w:tc>
      </w:tr>
      <w:tr w:rsidR="007A24FC" w:rsidRPr="00B3499B" w14:paraId="7CA894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9618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FEB09" w14:textId="77777777" w:rsidR="0027306C" w:rsidRDefault="0027306C"/>
        </w:tc>
      </w:tr>
      <w:tr w:rsidR="007A24FC" w:rsidRPr="00B3499B" w14:paraId="436E33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329D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8C38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28C4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D59E2" w14:textId="77777777" w:rsidR="0027306C" w:rsidRDefault="0027306C"/>
        </w:tc>
      </w:tr>
      <w:tr w:rsidR="007A24FC" w:rsidRPr="00B3499B" w14:paraId="1CAC90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029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7013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66DB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FBC02" w14:textId="77777777" w:rsidR="0027306C" w:rsidRDefault="0027306C"/>
        </w:tc>
      </w:tr>
      <w:tr w:rsidR="007A24FC" w:rsidRPr="00B3499B" w14:paraId="45D236D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9230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0C45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820E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42BA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B230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C4F7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D40B9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8FC5EE" w14:textId="77777777" w:rsidR="007A24FC" w:rsidRPr="00B3499B" w:rsidRDefault="006B7CE9" w:rsidP="009737DA">
            <w:pPr>
              <w:rPr>
                <w:rFonts w:cs="Arial"/>
                <w:bCs/>
                <w:color w:val="808080" w:themeColor="background1" w:themeShade="80"/>
                <w:sz w:val="16"/>
                <w:szCs w:val="14"/>
              </w:rPr>
            </w:pPr>
            <w:hyperlink r:id="rId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908C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C2F23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CD7C3F" w14:textId="77777777" w:rsidR="007A24FC" w:rsidRDefault="007A24FC" w:rsidP="001C5864">
      <w:pPr>
        <w:rPr>
          <w:rFonts w:cs="Arial"/>
        </w:rPr>
      </w:pPr>
    </w:p>
    <w:p w14:paraId="29242EF1" w14:textId="77777777" w:rsidR="0047267C" w:rsidRDefault="0047267C" w:rsidP="001C5864">
      <w:pPr>
        <w:rPr>
          <w:rFonts w:cs="Arial"/>
        </w:rPr>
      </w:pPr>
    </w:p>
    <w:p w14:paraId="6C2993E9" w14:textId="77777777" w:rsidR="001C5864" w:rsidRPr="0017445F" w:rsidRDefault="001C5864" w:rsidP="001C5864">
      <w:pPr>
        <w:pStyle w:val="RERequirement"/>
        <w:shd w:val="clear" w:color="auto" w:fill="F2F2F2" w:themeFill="background1" w:themeFillShade="F2"/>
      </w:pPr>
      <w:bookmarkStart w:id="97" w:name="_56aa3fdba6aa2669f6d541f605043118"/>
      <w:bookmarkEnd w:id="97"/>
      <w:r>
        <w:t xml:space="preserve"> Row to Row Communication 1.3</w:t>
      </w:r>
    </w:p>
    <w:p w14:paraId="121C52F9" w14:textId="77777777" w:rsidR="001C5864" w:rsidRDefault="001C5864" w:rsidP="001C5864">
      <w:pPr>
        <w:rPr>
          <w:rFonts w:cs="Arial"/>
        </w:rPr>
      </w:pPr>
      <w:r>
        <w:rPr>
          <w:rFonts w:cs="Arial"/>
        </w:rPr>
        <w:t>When Voice Recognition is activated, the PAC module shall send the "temporarily disabled" InCarComm_D_St signal to the PDC module.</w:t>
      </w:r>
    </w:p>
    <w:p w14:paraId="63A7E1B6" w14:textId="77777777" w:rsidR="001C5864" w:rsidRDefault="001C5864" w:rsidP="001C5864"/>
    <w:p w14:paraId="3A8AF95B" w14:textId="77777777" w:rsidR="001C5864" w:rsidRPr="00287D2F" w:rsidRDefault="001C5864" w:rsidP="001C5864">
      <w:pPr>
        <w:rPr>
          <w:rFonts w:cs="Arial"/>
        </w:rPr>
      </w:pPr>
      <w:r>
        <w:rPr>
          <w:rFonts w:cs="Arial"/>
        </w:rPr>
        <w:t>Satisfied by</w:t>
      </w:r>
      <w:r w:rsidRPr="00287D2F">
        <w:rPr>
          <w:rFonts w:cs="Arial"/>
        </w:rPr>
        <w:t>:</w:t>
      </w:r>
    </w:p>
    <w:p w14:paraId="008CE3A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806AE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736CB13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2BD82A0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034FD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149A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C8B3C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1B434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0AF8A" w14:textId="77777777" w:rsidR="0027306C" w:rsidRDefault="0027306C"/>
        </w:tc>
      </w:tr>
      <w:tr w:rsidR="007A24FC" w:rsidRPr="00B3499B" w14:paraId="6D050F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E5A4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9BE44" w14:textId="77777777" w:rsidR="0027306C" w:rsidRDefault="0027306C"/>
        </w:tc>
      </w:tr>
      <w:tr w:rsidR="007A24FC" w:rsidRPr="00B3499B" w14:paraId="576682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4B87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6B6FA" w14:textId="77777777" w:rsidR="0027306C" w:rsidRDefault="0027306C"/>
        </w:tc>
      </w:tr>
      <w:tr w:rsidR="007A24FC" w:rsidRPr="00B3499B" w14:paraId="720165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278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4EF2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6CD2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C86CC4" w14:textId="77777777" w:rsidR="0027306C" w:rsidRDefault="0027306C"/>
        </w:tc>
      </w:tr>
      <w:tr w:rsidR="007A24FC" w:rsidRPr="00B3499B" w14:paraId="283EB3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9930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B2FF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EBF33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DD7E30" w14:textId="77777777" w:rsidR="0027306C" w:rsidRDefault="0027306C"/>
        </w:tc>
      </w:tr>
      <w:tr w:rsidR="007A24FC" w:rsidRPr="00B3499B" w14:paraId="3AFF507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FF58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FBE5C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C09E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46BE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C9BB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DAB3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8E7F23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BF21D3" w14:textId="77777777" w:rsidR="007A24FC" w:rsidRPr="00B3499B" w:rsidRDefault="006B7CE9" w:rsidP="009737DA">
            <w:pPr>
              <w:rPr>
                <w:rFonts w:cs="Arial"/>
                <w:bCs/>
                <w:color w:val="808080" w:themeColor="background1" w:themeShade="80"/>
                <w:sz w:val="16"/>
                <w:szCs w:val="14"/>
              </w:rPr>
            </w:pPr>
            <w:hyperlink r:id="rId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817CC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9C07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435ABA" w14:textId="77777777" w:rsidR="007A24FC" w:rsidRDefault="007A24FC" w:rsidP="001C5864">
      <w:pPr>
        <w:rPr>
          <w:rFonts w:cs="Arial"/>
        </w:rPr>
      </w:pPr>
    </w:p>
    <w:p w14:paraId="13FC875C" w14:textId="77777777" w:rsidR="0047267C" w:rsidRDefault="0047267C" w:rsidP="001C5864">
      <w:pPr>
        <w:rPr>
          <w:rFonts w:cs="Arial"/>
        </w:rPr>
      </w:pPr>
    </w:p>
    <w:p w14:paraId="59E19C94" w14:textId="77777777" w:rsidR="001C5864" w:rsidRPr="0017445F" w:rsidRDefault="001C5864" w:rsidP="001C5864">
      <w:pPr>
        <w:pStyle w:val="RERequirement"/>
        <w:shd w:val="clear" w:color="auto" w:fill="F2F2F2" w:themeFill="background1" w:themeFillShade="F2"/>
      </w:pPr>
      <w:bookmarkStart w:id="98" w:name="_12917ae7113553635e4295495019fade"/>
      <w:bookmarkEnd w:id="98"/>
      <w:r>
        <w:t xml:space="preserve"> Do Not Disturb 1.4</w:t>
      </w:r>
    </w:p>
    <w:p w14:paraId="3F40B088" w14:textId="77777777" w:rsidR="001C5864" w:rsidRDefault="001C5864" w:rsidP="001C5864">
      <w:pPr>
        <w:rPr>
          <w:rFonts w:cs="Arial"/>
        </w:rPr>
      </w:pPr>
      <w:r>
        <w:rPr>
          <w:rFonts w:cs="Arial"/>
        </w:rPr>
        <w:t>When the PDC module has an active DND status signal for a zone with URC, the SYNC HMI shall update to prevent the driver from activating/deactivating DND for the zone.</w:t>
      </w:r>
    </w:p>
    <w:p w14:paraId="2FC13849" w14:textId="77777777" w:rsidR="001C5864" w:rsidRDefault="001C5864" w:rsidP="001C5864"/>
    <w:p w14:paraId="22990B0F" w14:textId="77777777" w:rsidR="001C5864" w:rsidRPr="00287D2F" w:rsidRDefault="001C5864" w:rsidP="001C5864">
      <w:pPr>
        <w:rPr>
          <w:rFonts w:cs="Arial"/>
        </w:rPr>
      </w:pPr>
      <w:r>
        <w:rPr>
          <w:rFonts w:cs="Arial"/>
        </w:rPr>
        <w:t>Satisfied by</w:t>
      </w:r>
      <w:r w:rsidRPr="00287D2F">
        <w:rPr>
          <w:rFonts w:cs="Arial"/>
        </w:rPr>
        <w:t>:</w:t>
      </w:r>
    </w:p>
    <w:p w14:paraId="6449FD5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587CF1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4621585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0846BC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1CA90C4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C0F4FD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8B33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44E95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77D5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953BF" w14:textId="77777777" w:rsidR="0027306C" w:rsidRDefault="0027306C"/>
        </w:tc>
      </w:tr>
      <w:tr w:rsidR="007A24FC" w:rsidRPr="00B3499B" w14:paraId="7FAC60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054F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8D9E8" w14:textId="77777777" w:rsidR="0027306C" w:rsidRDefault="0027306C"/>
        </w:tc>
      </w:tr>
      <w:tr w:rsidR="007A24FC" w:rsidRPr="00B3499B" w14:paraId="1C07AF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C3E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36592C" w14:textId="77777777" w:rsidR="0027306C" w:rsidRDefault="0027306C"/>
        </w:tc>
      </w:tr>
      <w:tr w:rsidR="007A24FC" w:rsidRPr="00B3499B" w14:paraId="37F42C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FA6C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EF7C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3E64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53378" w14:textId="77777777" w:rsidR="0027306C" w:rsidRDefault="0027306C"/>
        </w:tc>
      </w:tr>
      <w:tr w:rsidR="007A24FC" w:rsidRPr="00B3499B" w14:paraId="32140D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0F28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42CC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76E06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8BB10D" w14:textId="77777777" w:rsidR="0027306C" w:rsidRDefault="0027306C"/>
        </w:tc>
      </w:tr>
      <w:tr w:rsidR="007A24FC" w:rsidRPr="00B3499B" w14:paraId="2FC6198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B3BC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417B3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FD33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73C6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D4F73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CAA8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1B0BDC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CE9494" w14:textId="77777777" w:rsidR="007A24FC" w:rsidRPr="00B3499B" w:rsidRDefault="006B7CE9" w:rsidP="009737DA">
            <w:pPr>
              <w:rPr>
                <w:rFonts w:cs="Arial"/>
                <w:bCs/>
                <w:color w:val="808080" w:themeColor="background1" w:themeShade="80"/>
                <w:sz w:val="16"/>
                <w:szCs w:val="14"/>
              </w:rPr>
            </w:pPr>
            <w:hyperlink r:id="rId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26DC9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A4DA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6C6BA7" w14:textId="77777777" w:rsidR="007A24FC" w:rsidRDefault="007A24FC" w:rsidP="001C5864">
      <w:pPr>
        <w:rPr>
          <w:rFonts w:cs="Arial"/>
        </w:rPr>
      </w:pPr>
    </w:p>
    <w:p w14:paraId="2E6ADE01" w14:textId="77777777" w:rsidR="0047267C" w:rsidRDefault="0047267C" w:rsidP="001C5864">
      <w:pPr>
        <w:rPr>
          <w:rFonts w:cs="Arial"/>
        </w:rPr>
      </w:pPr>
    </w:p>
    <w:p w14:paraId="54D39B43" w14:textId="77777777" w:rsidR="001C5864" w:rsidRPr="0017445F" w:rsidRDefault="001C5864" w:rsidP="001C5864">
      <w:pPr>
        <w:pStyle w:val="RERequirement"/>
        <w:shd w:val="clear" w:color="auto" w:fill="F2F2F2" w:themeFill="background1" w:themeFillShade="F2"/>
      </w:pPr>
      <w:bookmarkStart w:id="99" w:name="_0759b5d25e2a4213f17e69933513513d"/>
      <w:bookmarkEnd w:id="99"/>
      <w:r>
        <w:t xml:space="preserve"> Captain's Announcement 1.4</w:t>
      </w:r>
    </w:p>
    <w:p w14:paraId="54F83D71" w14:textId="77777777" w:rsidR="001C5864" w:rsidRDefault="001C5864" w:rsidP="001C5864">
      <w:pPr>
        <w:rPr>
          <w:rFonts w:cs="Arial"/>
        </w:rPr>
      </w:pPr>
      <w:r>
        <w:rPr>
          <w:rFonts w:cs="Arial"/>
        </w:rPr>
        <w:t>When there is an phone call status recognized by the PDC module as Privacy or Handsfree, the SYNC HMI shall update to prevent the activation of CA.</w:t>
      </w:r>
    </w:p>
    <w:p w14:paraId="525A0BAA" w14:textId="77777777" w:rsidR="001C5864" w:rsidRDefault="001C5864" w:rsidP="001C5864"/>
    <w:p w14:paraId="637E5D03" w14:textId="77777777" w:rsidR="001C5864" w:rsidRPr="00287D2F" w:rsidRDefault="001C5864" w:rsidP="001C5864">
      <w:pPr>
        <w:rPr>
          <w:rFonts w:cs="Arial"/>
        </w:rPr>
      </w:pPr>
      <w:r>
        <w:rPr>
          <w:rFonts w:cs="Arial"/>
        </w:rPr>
        <w:t>Satisfied by</w:t>
      </w:r>
      <w:r w:rsidRPr="00287D2F">
        <w:rPr>
          <w:rFonts w:cs="Arial"/>
        </w:rPr>
        <w:t>:</w:t>
      </w:r>
    </w:p>
    <w:p w14:paraId="01C31748"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3460DAC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02B6ECC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3EA653E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DED94F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C3B5D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7D21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19EDA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2D75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BD1DD" w14:textId="77777777" w:rsidR="0027306C" w:rsidRDefault="0027306C"/>
        </w:tc>
      </w:tr>
      <w:tr w:rsidR="007A24FC" w:rsidRPr="00B3499B" w14:paraId="328A57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F617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9DB2D" w14:textId="77777777" w:rsidR="0027306C" w:rsidRDefault="0027306C"/>
        </w:tc>
      </w:tr>
      <w:tr w:rsidR="007A24FC" w:rsidRPr="00B3499B" w14:paraId="102251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0BB3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AE57A" w14:textId="77777777" w:rsidR="0027306C" w:rsidRDefault="0027306C"/>
        </w:tc>
      </w:tr>
      <w:tr w:rsidR="007A24FC" w:rsidRPr="00B3499B" w14:paraId="30EAD4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DEEC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EEAA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C69F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956FC" w14:textId="77777777" w:rsidR="0027306C" w:rsidRDefault="0027306C"/>
        </w:tc>
      </w:tr>
      <w:tr w:rsidR="007A24FC" w:rsidRPr="00B3499B" w14:paraId="456F06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521E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1E81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D29AE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8D0E6C" w14:textId="77777777" w:rsidR="0027306C" w:rsidRDefault="0027306C"/>
        </w:tc>
      </w:tr>
      <w:tr w:rsidR="007A24FC" w:rsidRPr="00B3499B" w14:paraId="6B4DBBE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4977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13F53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32D4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CBEA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AFFE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84F0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8F8093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2D80E1" w14:textId="77777777" w:rsidR="007A24FC" w:rsidRPr="00B3499B" w:rsidRDefault="006B7CE9" w:rsidP="009737DA">
            <w:pPr>
              <w:rPr>
                <w:rFonts w:cs="Arial"/>
                <w:bCs/>
                <w:color w:val="808080" w:themeColor="background1" w:themeShade="80"/>
                <w:sz w:val="16"/>
                <w:szCs w:val="14"/>
              </w:rPr>
            </w:pPr>
            <w:hyperlink r:id="rId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5FF0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044C8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858135" w14:textId="77777777" w:rsidR="007A24FC" w:rsidRDefault="007A24FC" w:rsidP="001C5864">
      <w:pPr>
        <w:rPr>
          <w:rFonts w:cs="Arial"/>
        </w:rPr>
      </w:pPr>
    </w:p>
    <w:p w14:paraId="32BA9104" w14:textId="77777777" w:rsidR="0047267C" w:rsidRDefault="0047267C" w:rsidP="001C5864">
      <w:pPr>
        <w:rPr>
          <w:rFonts w:cs="Arial"/>
        </w:rPr>
      </w:pPr>
    </w:p>
    <w:p w14:paraId="3A5A1A39"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F63678C" wp14:editId="63884E15">
            <wp:extent cx="152400" cy="152400"/>
            <wp:effectExtent l="0" t="0" r="0" b="0"/>
            <wp:docPr id="18" name="Picture -1092764201.jpg" descr="-1092764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92764201.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Update HMI Status</w:t>
      </w:r>
    </w:p>
    <w:p w14:paraId="2DACD965" w14:textId="77777777" w:rsidR="005F4E20" w:rsidRDefault="005F4E20" w:rsidP="00720A45">
      <w:pPr>
        <w:rPr>
          <w:highlight w:val="green"/>
        </w:rPr>
      </w:pPr>
    </w:p>
    <w:p w14:paraId="5B1CC59E" w14:textId="77777777" w:rsidR="009C3237" w:rsidRDefault="009C3237" w:rsidP="009C3237">
      <w:pPr>
        <w:pStyle w:val="BodyText"/>
      </w:pPr>
      <w:r w:rsidRPr="00F33853">
        <w:t>MSS Function responsible for Updating Signal or HMI Statuses related to MySeatSpace</w:t>
      </w:r>
    </w:p>
    <w:p w14:paraId="79D614A3" w14:textId="77777777" w:rsidR="00785794" w:rsidRPr="00785794" w:rsidRDefault="00785794" w:rsidP="00785794">
      <w:pPr>
        <w:rPr>
          <w:rFonts w:cs="Arial"/>
          <w:color w:val="000000" w:themeColor="text1"/>
          <w:sz w:val="16"/>
          <w:szCs w:val="14"/>
        </w:rPr>
      </w:pPr>
    </w:p>
    <w:p w14:paraId="24E2B40B" w14:textId="77777777" w:rsidR="009C3237" w:rsidRPr="009C3237" w:rsidRDefault="009C3237" w:rsidP="00720A45">
      <w:pPr>
        <w:rPr>
          <w:highlight w:val="green"/>
          <w:lang w:val="en-GB"/>
        </w:rPr>
      </w:pPr>
    </w:p>
    <w:p w14:paraId="2821C32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24912CD" w14:textId="77777777" w:rsidR="00072314" w:rsidRPr="003B799F" w:rsidRDefault="00072314" w:rsidP="00072314"/>
    <w:p w14:paraId="38631592" w14:textId="77777777" w:rsidR="00072314" w:rsidRDefault="00072314" w:rsidP="00072314">
      <w:pPr>
        <w:pStyle w:val="Heading6"/>
        <w:keepNext w:val="0"/>
        <w:tabs>
          <w:tab w:val="clear" w:pos="900"/>
          <w:tab w:val="left" w:pos="709"/>
        </w:tabs>
        <w:spacing w:before="240"/>
        <w:rPr>
          <w:lang w:val="en-GB"/>
        </w:rPr>
      </w:pPr>
      <w:r>
        <w:rPr>
          <w:lang w:val="en-GB"/>
        </w:rPr>
        <w:t>Inputs</w:t>
      </w:r>
    </w:p>
    <w:p w14:paraId="4C3F466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B5716E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B9D87"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Update HMI Status</w:t>
            </w:r>
          </w:p>
        </w:tc>
      </w:tr>
      <w:tr w:rsidR="00EB31D7" w:rsidRPr="00B3499B" w14:paraId="4BE8DD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6E4C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4657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63E2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B64F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D28C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5C32ED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02051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817B9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56F809C" w14:textId="77777777" w:rsidR="0046438F" w:rsidRDefault="0046438F" w:rsidP="0046438F">
            <w:pPr>
              <w:rPr>
                <w:rFonts w:cs="Arial"/>
                <w:color w:val="000000" w:themeColor="text1"/>
                <w:sz w:val="16"/>
                <w:szCs w:val="14"/>
              </w:rPr>
            </w:pPr>
            <w:r>
              <w:rPr>
                <w:rFonts w:cs="Arial"/>
                <w:color w:val="000000" w:themeColor="text1"/>
                <w:sz w:val="16"/>
                <w:szCs w:val="14"/>
              </w:rPr>
              <w:t>CaptAnnoucement_D_Stat</w:t>
            </w:r>
          </w:p>
          <w:p w14:paraId="01A5CD52" w14:textId="77777777" w:rsidR="0046438F" w:rsidRPr="00740CDD" w:rsidRDefault="0046438F" w:rsidP="00927ADC">
            <w:pPr>
              <w:pStyle w:val="VelocityScript"/>
              <w:rPr>
                <w:color w:val="00B0F0"/>
              </w:rPr>
            </w:pPr>
          </w:p>
          <w:p w14:paraId="50C284CD" w14:textId="77777777" w:rsidR="004C0655" w:rsidRPr="007215C5" w:rsidRDefault="004C0655" w:rsidP="004F0393">
            <w:pPr>
              <w:pStyle w:val="VelocityScript"/>
            </w:pPr>
          </w:p>
          <w:p w14:paraId="516D874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EBE68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CaptAnnoucement_D_Stat </w:t>
            </w:r>
            <w:r w:rsidR="001F621A">
              <w:rPr>
                <w:rFonts w:cs="Arial"/>
                <w:color w:val="000000" w:themeColor="text1"/>
                <w:sz w:val="16"/>
                <w:szCs w:val="14"/>
              </w:rPr>
              <w:t>:</w:t>
            </w:r>
          </w:p>
          <w:p w14:paraId="01F73E7B" w14:textId="77777777" w:rsidR="00691667" w:rsidRPr="003C5D56" w:rsidRDefault="008A674A" w:rsidP="008A674A">
            <w:pPr>
              <w:rPr>
                <w:rFonts w:cs="Arial"/>
                <w:color w:val="000000" w:themeColor="text1"/>
                <w:sz w:val="16"/>
                <w:szCs w:val="14"/>
              </w:rPr>
            </w:pPr>
            <w:r>
              <w:rPr>
                <w:rFonts w:cs="Arial"/>
                <w:color w:val="000000" w:themeColor="text1"/>
                <w:sz w:val="16"/>
                <w:szCs w:val="14"/>
              </w:rPr>
              <w:t>CaptAnnouncement_D_St_ET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4B726"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92E4B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5CAB31" w14:textId="77777777" w:rsidR="0027306C" w:rsidRDefault="0027306C"/>
        </w:tc>
      </w:tr>
      <w:tr w:rsidR="00EB31D7" w:rsidRPr="00B3499B" w14:paraId="6668EB9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F33F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7D9148C" w14:textId="77777777" w:rsidR="0046438F" w:rsidRDefault="0046438F" w:rsidP="0046438F">
            <w:pPr>
              <w:rPr>
                <w:rFonts w:cs="Arial"/>
                <w:color w:val="000000" w:themeColor="text1"/>
                <w:sz w:val="16"/>
                <w:szCs w:val="14"/>
              </w:rPr>
            </w:pPr>
            <w:r>
              <w:rPr>
                <w:rFonts w:cs="Arial"/>
                <w:color w:val="000000" w:themeColor="text1"/>
                <w:sz w:val="16"/>
                <w:szCs w:val="14"/>
              </w:rPr>
              <w:t>InCarComm_D_Stat</w:t>
            </w:r>
          </w:p>
          <w:p w14:paraId="4DF610D5" w14:textId="77777777" w:rsidR="0046438F" w:rsidRPr="00740CDD" w:rsidRDefault="0046438F" w:rsidP="00927ADC">
            <w:pPr>
              <w:pStyle w:val="VelocityScript"/>
              <w:rPr>
                <w:color w:val="00B0F0"/>
              </w:rPr>
            </w:pPr>
          </w:p>
          <w:p w14:paraId="73F08A47" w14:textId="77777777" w:rsidR="004C0655" w:rsidRPr="007215C5" w:rsidRDefault="004C0655" w:rsidP="004F0393">
            <w:pPr>
              <w:pStyle w:val="VelocityScript"/>
            </w:pPr>
          </w:p>
          <w:p w14:paraId="6DF5A9E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83A9CF"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InCarComm_D_Stat </w:t>
            </w:r>
            <w:r w:rsidR="001F621A">
              <w:rPr>
                <w:rFonts w:cs="Arial"/>
                <w:color w:val="000000" w:themeColor="text1"/>
                <w:sz w:val="16"/>
                <w:szCs w:val="14"/>
              </w:rPr>
              <w:t>:</w:t>
            </w:r>
          </w:p>
          <w:p w14:paraId="4A16282A" w14:textId="77777777" w:rsidR="00691667" w:rsidRPr="003C5D56" w:rsidRDefault="008A674A" w:rsidP="008A674A">
            <w:pPr>
              <w:rPr>
                <w:rFonts w:cs="Arial"/>
                <w:color w:val="000000" w:themeColor="text1"/>
                <w:sz w:val="16"/>
                <w:szCs w:val="14"/>
              </w:rPr>
            </w:pPr>
            <w:r>
              <w:rPr>
                <w:rFonts w:cs="Arial"/>
                <w:color w:val="000000" w:themeColor="text1"/>
                <w:sz w:val="16"/>
                <w:szCs w:val="14"/>
              </w:rPr>
              <w:t>InCarComm_D_St_ET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0FB56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AF7B6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1DD45D" w14:textId="77777777" w:rsidR="0027306C" w:rsidRDefault="0027306C"/>
        </w:tc>
      </w:tr>
      <w:tr w:rsidR="00EB31D7" w:rsidRPr="00B3499B" w14:paraId="4CBF975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23112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65573A2" w14:textId="77777777" w:rsidR="0046438F" w:rsidRDefault="0046438F" w:rsidP="0046438F">
            <w:pPr>
              <w:rPr>
                <w:rFonts w:cs="Arial"/>
                <w:color w:val="000000" w:themeColor="text1"/>
                <w:sz w:val="16"/>
                <w:szCs w:val="14"/>
              </w:rPr>
            </w:pPr>
            <w:r>
              <w:rPr>
                <w:rFonts w:cs="Arial"/>
                <w:color w:val="000000" w:themeColor="text1"/>
                <w:sz w:val="16"/>
                <w:szCs w:val="14"/>
              </w:rPr>
              <w:t>PAC_VehicleAudioMode_Rsp_TBD</w:t>
            </w:r>
          </w:p>
          <w:p w14:paraId="4741FAB9" w14:textId="77777777" w:rsidR="0046438F" w:rsidRPr="00740CDD" w:rsidRDefault="0046438F" w:rsidP="00927ADC">
            <w:pPr>
              <w:pStyle w:val="VelocityScript"/>
              <w:rPr>
                <w:color w:val="00B0F0"/>
              </w:rPr>
            </w:pPr>
          </w:p>
          <w:p w14:paraId="493C6233" w14:textId="77777777" w:rsidR="004C0655" w:rsidRPr="007215C5" w:rsidRDefault="004C0655" w:rsidP="004F0393">
            <w:pPr>
              <w:pStyle w:val="VelocityScript"/>
            </w:pPr>
          </w:p>
          <w:p w14:paraId="2C9013F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5A077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PAC_VehicleAudioMode_Rsp_TBD </w:t>
            </w:r>
            <w:r w:rsidR="001F621A">
              <w:rPr>
                <w:rFonts w:cs="Arial"/>
                <w:color w:val="000000" w:themeColor="text1"/>
                <w:sz w:val="16"/>
                <w:szCs w:val="14"/>
              </w:rPr>
              <w:t>:</w:t>
            </w:r>
          </w:p>
          <w:p w14:paraId="4EDCAD21" w14:textId="77777777" w:rsidR="00691667" w:rsidRPr="003C5D56" w:rsidRDefault="008A674A" w:rsidP="008A674A">
            <w:pPr>
              <w:rPr>
                <w:rFonts w:cs="Arial"/>
                <w:color w:val="000000" w:themeColor="text1"/>
                <w:sz w:val="16"/>
                <w:szCs w:val="14"/>
              </w:rPr>
            </w:pPr>
            <w:r>
              <w:rPr>
                <w:rFonts w:cs="Arial"/>
                <w:color w:val="000000" w:themeColor="text1"/>
                <w:sz w:val="16"/>
                <w:szCs w:val="14"/>
              </w:rPr>
              <w:t>PAC_VehicleAudioMode_Rsp_TBD_ET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EAA97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462A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EFA208D" w14:textId="77777777" w:rsidR="0027306C" w:rsidRDefault="0027306C"/>
        </w:tc>
      </w:tr>
      <w:tr w:rsidR="00EB31D7" w:rsidRPr="00B3499B" w14:paraId="3AC3B3E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CCCF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4EF6DE8" w14:textId="77777777" w:rsidR="0046438F" w:rsidRDefault="0046438F" w:rsidP="0046438F">
            <w:pPr>
              <w:rPr>
                <w:rFonts w:cs="Arial"/>
                <w:color w:val="000000" w:themeColor="text1"/>
                <w:sz w:val="16"/>
                <w:szCs w:val="14"/>
              </w:rPr>
            </w:pPr>
            <w:r>
              <w:rPr>
                <w:rFonts w:cs="Arial"/>
                <w:color w:val="000000" w:themeColor="text1"/>
                <w:sz w:val="16"/>
                <w:szCs w:val="14"/>
              </w:rPr>
              <w:t>PAC_VolCntlr_Audio_Vol_Level_Zone_TBD</w:t>
            </w:r>
          </w:p>
          <w:p w14:paraId="705818D9" w14:textId="77777777" w:rsidR="0046438F" w:rsidRPr="00740CDD" w:rsidRDefault="0046438F" w:rsidP="00927ADC">
            <w:pPr>
              <w:pStyle w:val="VelocityScript"/>
              <w:rPr>
                <w:color w:val="00B0F0"/>
              </w:rPr>
            </w:pPr>
          </w:p>
          <w:p w14:paraId="7EBE262D" w14:textId="77777777" w:rsidR="004C0655" w:rsidRPr="007215C5" w:rsidRDefault="004C0655" w:rsidP="004F0393">
            <w:pPr>
              <w:pStyle w:val="VelocityScript"/>
            </w:pPr>
          </w:p>
          <w:p w14:paraId="5FCB9B8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1AB51B"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PAC_VolCntlr_Audio_Vol_Level_Zone_TBD </w:t>
            </w:r>
            <w:r w:rsidR="001F621A">
              <w:rPr>
                <w:rFonts w:cs="Arial"/>
                <w:color w:val="000000" w:themeColor="text1"/>
                <w:sz w:val="16"/>
                <w:szCs w:val="14"/>
              </w:rPr>
              <w:t>:</w:t>
            </w:r>
          </w:p>
          <w:p w14:paraId="18A29A96" w14:textId="77777777" w:rsidR="00691667" w:rsidRPr="003C5D56" w:rsidRDefault="008A674A" w:rsidP="008A674A">
            <w:pPr>
              <w:rPr>
                <w:rFonts w:cs="Arial"/>
                <w:color w:val="000000" w:themeColor="text1"/>
                <w:sz w:val="16"/>
                <w:szCs w:val="14"/>
              </w:rPr>
            </w:pPr>
            <w:r>
              <w:rPr>
                <w:rFonts w:cs="Arial"/>
                <w:color w:val="000000" w:themeColor="text1"/>
                <w:sz w:val="16"/>
                <w:szCs w:val="14"/>
              </w:rPr>
              <w:t>PAC_VolCntlr_Audio_Vol_Level_Zone_TBD_ET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134C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235AC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5FBC32" w14:textId="77777777" w:rsidR="0027306C" w:rsidRDefault="0027306C"/>
        </w:tc>
      </w:tr>
      <w:tr w:rsidR="00EB31D7" w:rsidRPr="00B3499B" w14:paraId="4A6B0A7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D8F0B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D969F5A" w14:textId="77777777" w:rsidR="0046438F" w:rsidRDefault="0046438F" w:rsidP="0046438F">
            <w:pPr>
              <w:rPr>
                <w:rFonts w:cs="Arial"/>
                <w:color w:val="000000" w:themeColor="text1"/>
                <w:sz w:val="16"/>
                <w:szCs w:val="14"/>
              </w:rPr>
            </w:pPr>
            <w:r>
              <w:rPr>
                <w:rFonts w:cs="Arial"/>
                <w:color w:val="000000" w:themeColor="text1"/>
                <w:sz w:val="16"/>
                <w:szCs w:val="14"/>
              </w:rPr>
              <w:t>PAC_VolCntlr_TempSource_Vol_Level_Zone_TBD</w:t>
            </w:r>
          </w:p>
          <w:p w14:paraId="366C0C80" w14:textId="77777777" w:rsidR="0046438F" w:rsidRPr="00740CDD" w:rsidRDefault="0046438F" w:rsidP="00927ADC">
            <w:pPr>
              <w:pStyle w:val="VelocityScript"/>
              <w:rPr>
                <w:color w:val="00B0F0"/>
              </w:rPr>
            </w:pPr>
          </w:p>
          <w:p w14:paraId="6A285071" w14:textId="77777777" w:rsidR="004C0655" w:rsidRPr="007215C5" w:rsidRDefault="004C0655" w:rsidP="004F0393">
            <w:pPr>
              <w:pStyle w:val="VelocityScript"/>
            </w:pPr>
          </w:p>
          <w:p w14:paraId="27A3019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804E47" w14:textId="77777777"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PAC_VolCntlr_TempSource_Vol_Level_Zone_TBD </w:t>
            </w:r>
            <w:r w:rsidR="001F621A">
              <w:rPr>
                <w:rFonts w:cs="Arial"/>
                <w:color w:val="000000" w:themeColor="text1"/>
                <w:sz w:val="16"/>
                <w:szCs w:val="14"/>
              </w:rPr>
              <w:t>:</w:t>
            </w:r>
          </w:p>
          <w:p w14:paraId="5C47C685" w14:textId="77777777" w:rsidR="00691667" w:rsidRPr="003C5D56" w:rsidRDefault="008A674A" w:rsidP="008A674A">
            <w:pPr>
              <w:rPr>
                <w:rFonts w:cs="Arial"/>
                <w:color w:val="000000" w:themeColor="text1"/>
                <w:sz w:val="16"/>
                <w:szCs w:val="14"/>
              </w:rPr>
            </w:pPr>
            <w:r>
              <w:rPr>
                <w:rFonts w:cs="Arial"/>
                <w:color w:val="000000" w:themeColor="text1"/>
                <w:sz w:val="16"/>
                <w:szCs w:val="14"/>
              </w:rPr>
              <w:lastRenderedPageBreak/>
              <w:t>PAC_VolCntlr_TempSource_Vol_Level_Zone_TBD_ET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97B62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33EE3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461A49" w14:textId="77777777" w:rsidR="0027306C" w:rsidRDefault="0027306C"/>
        </w:tc>
      </w:tr>
      <w:tr w:rsidR="00EB31D7" w:rsidRPr="00B3499B" w14:paraId="0A3B935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7CFD3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0B61ED" w14:textId="77777777" w:rsidR="0046438F" w:rsidRDefault="0046438F" w:rsidP="0046438F">
            <w:pPr>
              <w:rPr>
                <w:rFonts w:cs="Arial"/>
                <w:color w:val="000000" w:themeColor="text1"/>
                <w:sz w:val="16"/>
                <w:szCs w:val="14"/>
              </w:rPr>
            </w:pPr>
            <w:r>
              <w:rPr>
                <w:rFonts w:cs="Arial"/>
                <w:color w:val="000000" w:themeColor="text1"/>
                <w:sz w:val="16"/>
                <w:szCs w:val="14"/>
              </w:rPr>
              <w:t>PAC_VolCntlr_Offset_Vol_Level_Zone_TBD_ET</w:t>
            </w:r>
          </w:p>
          <w:p w14:paraId="0CB8A25C" w14:textId="77777777" w:rsidR="0046438F" w:rsidRPr="00740CDD" w:rsidRDefault="0046438F" w:rsidP="00927ADC">
            <w:pPr>
              <w:pStyle w:val="VelocityScript"/>
              <w:rPr>
                <w:color w:val="00B0F0"/>
              </w:rPr>
            </w:pPr>
          </w:p>
          <w:p w14:paraId="22394E0F" w14:textId="77777777" w:rsidR="004C0655" w:rsidRPr="007215C5" w:rsidRDefault="004C0655" w:rsidP="004F0393">
            <w:pPr>
              <w:pStyle w:val="VelocityScript"/>
            </w:pPr>
          </w:p>
          <w:p w14:paraId="0B74567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26C65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PAC_VolCntlr_Offset_Vol_Level_Zone_TBD_ET </w:t>
            </w:r>
            <w:r w:rsidR="001F621A">
              <w:rPr>
                <w:rFonts w:cs="Arial"/>
                <w:color w:val="000000" w:themeColor="text1"/>
                <w:sz w:val="16"/>
                <w:szCs w:val="14"/>
              </w:rPr>
              <w:t>:</w:t>
            </w:r>
          </w:p>
          <w:p w14:paraId="2F94A62B" w14:textId="77777777" w:rsidR="00691667" w:rsidRPr="003C5D56" w:rsidRDefault="008A674A" w:rsidP="008A674A">
            <w:pPr>
              <w:rPr>
                <w:rFonts w:cs="Arial"/>
                <w:color w:val="000000" w:themeColor="text1"/>
                <w:sz w:val="16"/>
                <w:szCs w:val="14"/>
              </w:rPr>
            </w:pPr>
            <w:r>
              <w:rPr>
                <w:rFonts w:cs="Arial"/>
                <w:color w:val="000000" w:themeColor="text1"/>
                <w:sz w:val="16"/>
                <w:szCs w:val="14"/>
              </w:rPr>
              <w:t>PAC_VolCntlr_Offset_Vol_Level_Zone_TBD_ET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B784E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7378F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F4D27B" w14:textId="77777777" w:rsidR="0027306C" w:rsidRDefault="0027306C"/>
        </w:tc>
      </w:tr>
      <w:tr w:rsidR="00EB31D7" w:rsidRPr="00B3499B" w14:paraId="13EC68D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908EEE" w14:textId="77777777" w:rsidR="004F0393" w:rsidRDefault="004F0393" w:rsidP="00073C51">
            <w:pPr>
              <w:rPr>
                <w:rFonts w:cs="Arial"/>
                <w:color w:val="000000" w:themeColor="text1"/>
                <w:sz w:val="16"/>
                <w:szCs w:val="14"/>
              </w:rPr>
            </w:pPr>
            <w:r w:rsidRPr="00073C51">
              <w:rPr>
                <w:rFonts w:cs="Arial"/>
                <w:color w:val="000000" w:themeColor="text1"/>
                <w:sz w:val="16"/>
                <w:szCs w:val="14"/>
              </w:rPr>
              <w:t>BLE_AudioShareResp_Req_TBD</w:t>
            </w:r>
          </w:p>
          <w:p w14:paraId="06C812E3" w14:textId="77777777" w:rsidR="0046438F" w:rsidRPr="00740CDD" w:rsidRDefault="0046438F" w:rsidP="00927ADC">
            <w:pPr>
              <w:pStyle w:val="VelocityScript"/>
              <w:rPr>
                <w:color w:val="00B0F0"/>
              </w:rPr>
            </w:pPr>
          </w:p>
          <w:p w14:paraId="44893A73" w14:textId="77777777" w:rsidR="004C0655" w:rsidRPr="007215C5" w:rsidRDefault="004C0655" w:rsidP="004F0393">
            <w:pPr>
              <w:pStyle w:val="VelocityScript"/>
            </w:pPr>
          </w:p>
          <w:p w14:paraId="5F94192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5E30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AudioShareResp_Req </w:t>
            </w:r>
            <w:r w:rsidR="001F621A">
              <w:rPr>
                <w:rFonts w:cs="Arial"/>
                <w:color w:val="000000" w:themeColor="text1"/>
                <w:sz w:val="16"/>
                <w:szCs w:val="14"/>
              </w:rPr>
              <w:t>:</w:t>
            </w:r>
          </w:p>
          <w:p w14:paraId="44337908" w14:textId="77777777" w:rsidR="00691667" w:rsidRPr="003C5D56" w:rsidRDefault="008A674A" w:rsidP="008A674A">
            <w:pPr>
              <w:rPr>
                <w:rFonts w:cs="Arial"/>
                <w:color w:val="000000" w:themeColor="text1"/>
                <w:sz w:val="16"/>
                <w:szCs w:val="14"/>
              </w:rPr>
            </w:pPr>
            <w:r>
              <w:rPr>
                <w:rFonts w:cs="Arial"/>
                <w:color w:val="000000" w:themeColor="text1"/>
                <w:sz w:val="16"/>
                <w:szCs w:val="14"/>
              </w:rPr>
              <w:t>BLE_AudioShareResp_Req_TBD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B6FA8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B6DA7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E83956" w14:textId="77777777" w:rsidR="0027306C" w:rsidRDefault="0027306C"/>
        </w:tc>
      </w:tr>
      <w:tr w:rsidR="00EB31D7" w:rsidRPr="00B3499B" w14:paraId="68DC88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FD13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589BFD0" w14:textId="77777777" w:rsidR="0046438F" w:rsidRDefault="0046438F" w:rsidP="0046438F">
            <w:pPr>
              <w:rPr>
                <w:rFonts w:cs="Arial"/>
                <w:color w:val="000000" w:themeColor="text1"/>
                <w:sz w:val="16"/>
                <w:szCs w:val="14"/>
              </w:rPr>
            </w:pPr>
            <w:r>
              <w:rPr>
                <w:rFonts w:cs="Arial"/>
                <w:color w:val="000000" w:themeColor="text1"/>
                <w:sz w:val="16"/>
                <w:szCs w:val="14"/>
              </w:rPr>
              <w:t>DSP_VolCntlr_Audio_Vol_Level_Zone_TBD</w:t>
            </w:r>
          </w:p>
          <w:p w14:paraId="60905538" w14:textId="77777777" w:rsidR="0046438F" w:rsidRPr="00740CDD" w:rsidRDefault="0046438F" w:rsidP="00927ADC">
            <w:pPr>
              <w:pStyle w:val="VelocityScript"/>
              <w:rPr>
                <w:color w:val="00B0F0"/>
              </w:rPr>
            </w:pPr>
          </w:p>
          <w:p w14:paraId="1C222A33" w14:textId="77777777" w:rsidR="004C0655" w:rsidRPr="007215C5" w:rsidRDefault="004C0655" w:rsidP="004F0393">
            <w:pPr>
              <w:pStyle w:val="VelocityScript"/>
            </w:pPr>
          </w:p>
          <w:p w14:paraId="65B9ACB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2489B5"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DSP_VolCntlr_Audio_Vol_Level_Zone_TBD </w:t>
            </w:r>
            <w:r w:rsidR="001F621A">
              <w:rPr>
                <w:rFonts w:cs="Arial"/>
                <w:color w:val="000000" w:themeColor="text1"/>
                <w:sz w:val="16"/>
                <w:szCs w:val="14"/>
              </w:rPr>
              <w:t>:</w:t>
            </w:r>
          </w:p>
          <w:p w14:paraId="57C39D53" w14:textId="77777777" w:rsidR="00691667" w:rsidRPr="003C5D56" w:rsidRDefault="008A674A" w:rsidP="008A674A">
            <w:pPr>
              <w:rPr>
                <w:rFonts w:cs="Arial"/>
                <w:color w:val="000000" w:themeColor="text1"/>
                <w:sz w:val="16"/>
                <w:szCs w:val="14"/>
              </w:rPr>
            </w:pPr>
            <w:r>
              <w:rPr>
                <w:rFonts w:cs="Arial"/>
                <w:color w:val="000000" w:themeColor="text1"/>
                <w:sz w:val="16"/>
                <w:szCs w:val="14"/>
              </w:rPr>
              <w:t>DSP_VolCntlr_Audio_Vol_Level_Zone_TBD_ET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77585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3C2C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D39A8A" w14:textId="77777777" w:rsidR="0027306C" w:rsidRDefault="0027306C"/>
        </w:tc>
      </w:tr>
      <w:tr w:rsidR="00EB31D7" w:rsidRPr="00B3499B" w14:paraId="789F8FA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7EFD5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5C9C061" w14:textId="77777777" w:rsidR="0046438F" w:rsidRDefault="0046438F" w:rsidP="0046438F">
            <w:pPr>
              <w:rPr>
                <w:rFonts w:cs="Arial"/>
                <w:color w:val="000000" w:themeColor="text1"/>
                <w:sz w:val="16"/>
                <w:szCs w:val="14"/>
              </w:rPr>
            </w:pPr>
            <w:r>
              <w:rPr>
                <w:rFonts w:cs="Arial"/>
                <w:color w:val="000000" w:themeColor="text1"/>
                <w:sz w:val="16"/>
                <w:szCs w:val="14"/>
              </w:rPr>
              <w:t>DSP_VolCntlr_TempSource_Vol_Level_Zone_TBD</w:t>
            </w:r>
          </w:p>
          <w:p w14:paraId="57E6380E" w14:textId="77777777" w:rsidR="0046438F" w:rsidRPr="00740CDD" w:rsidRDefault="0046438F" w:rsidP="00927ADC">
            <w:pPr>
              <w:pStyle w:val="VelocityScript"/>
              <w:rPr>
                <w:color w:val="00B0F0"/>
              </w:rPr>
            </w:pPr>
          </w:p>
          <w:p w14:paraId="360163CD" w14:textId="77777777" w:rsidR="004C0655" w:rsidRPr="007215C5" w:rsidRDefault="004C0655" w:rsidP="004F0393">
            <w:pPr>
              <w:pStyle w:val="VelocityScript"/>
            </w:pPr>
          </w:p>
          <w:p w14:paraId="6E5E8CD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4DADA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DSP_VolCntlr_TempSource_Vol_Level_Zone_TBD </w:t>
            </w:r>
            <w:r w:rsidR="001F621A">
              <w:rPr>
                <w:rFonts w:cs="Arial"/>
                <w:color w:val="000000" w:themeColor="text1"/>
                <w:sz w:val="16"/>
                <w:szCs w:val="14"/>
              </w:rPr>
              <w:t>:</w:t>
            </w:r>
          </w:p>
          <w:p w14:paraId="0B0BDDA0" w14:textId="77777777" w:rsidR="00691667" w:rsidRPr="003C5D56" w:rsidRDefault="008A674A" w:rsidP="008A674A">
            <w:pPr>
              <w:rPr>
                <w:rFonts w:cs="Arial"/>
                <w:color w:val="000000" w:themeColor="text1"/>
                <w:sz w:val="16"/>
                <w:szCs w:val="14"/>
              </w:rPr>
            </w:pPr>
            <w:r>
              <w:rPr>
                <w:rFonts w:cs="Arial"/>
                <w:color w:val="000000" w:themeColor="text1"/>
                <w:sz w:val="16"/>
                <w:szCs w:val="14"/>
              </w:rPr>
              <w:t>DSP_VolCntlr_TempSource_Vol_Level_Zone_TBD_ET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2039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8F8D3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2A6CDF" w14:textId="77777777" w:rsidR="0027306C" w:rsidRDefault="0027306C"/>
        </w:tc>
      </w:tr>
      <w:tr w:rsidR="00EB31D7" w:rsidRPr="00B3499B" w14:paraId="2A227F4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58234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C4D9063" w14:textId="77777777" w:rsidR="0046438F" w:rsidRDefault="0046438F" w:rsidP="0046438F">
            <w:pPr>
              <w:rPr>
                <w:rFonts w:cs="Arial"/>
                <w:color w:val="000000" w:themeColor="text1"/>
                <w:sz w:val="16"/>
                <w:szCs w:val="14"/>
              </w:rPr>
            </w:pPr>
            <w:r>
              <w:rPr>
                <w:rFonts w:cs="Arial"/>
                <w:color w:val="000000" w:themeColor="text1"/>
                <w:sz w:val="16"/>
                <w:szCs w:val="14"/>
              </w:rPr>
              <w:t>DSP_VolCntlr_Offset_Vol_Level_Zone_TBD</w:t>
            </w:r>
          </w:p>
          <w:p w14:paraId="46A91801" w14:textId="77777777" w:rsidR="0046438F" w:rsidRPr="00740CDD" w:rsidRDefault="0046438F" w:rsidP="00927ADC">
            <w:pPr>
              <w:pStyle w:val="VelocityScript"/>
              <w:rPr>
                <w:color w:val="00B0F0"/>
              </w:rPr>
            </w:pPr>
          </w:p>
          <w:p w14:paraId="600AC9E2" w14:textId="77777777" w:rsidR="004C0655" w:rsidRPr="007215C5" w:rsidRDefault="004C0655" w:rsidP="004F0393">
            <w:pPr>
              <w:pStyle w:val="VelocityScript"/>
            </w:pPr>
          </w:p>
          <w:p w14:paraId="18EFD60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32FE6"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DSP_VolCntlr_Offset_Vol_Level_Zone_TBD </w:t>
            </w:r>
            <w:r w:rsidR="001F621A">
              <w:rPr>
                <w:rFonts w:cs="Arial"/>
                <w:color w:val="000000" w:themeColor="text1"/>
                <w:sz w:val="16"/>
                <w:szCs w:val="14"/>
              </w:rPr>
              <w:t>:</w:t>
            </w:r>
          </w:p>
          <w:p w14:paraId="63816477" w14:textId="77777777" w:rsidR="00691667" w:rsidRPr="003C5D56" w:rsidRDefault="008A674A" w:rsidP="008A674A">
            <w:pPr>
              <w:rPr>
                <w:rFonts w:cs="Arial"/>
                <w:color w:val="000000" w:themeColor="text1"/>
                <w:sz w:val="16"/>
                <w:szCs w:val="14"/>
              </w:rPr>
            </w:pPr>
            <w:r>
              <w:rPr>
                <w:rFonts w:cs="Arial"/>
                <w:color w:val="000000" w:themeColor="text1"/>
                <w:sz w:val="16"/>
                <w:szCs w:val="14"/>
              </w:rPr>
              <w:t>DSP_VolCntlr_Offset_Vol_Level_Zone_TBD_ET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8283B"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2C5B1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AE69ED" w14:textId="77777777" w:rsidR="0027306C" w:rsidRDefault="0027306C"/>
        </w:tc>
      </w:tr>
      <w:tr w:rsidR="00EB31D7" w:rsidRPr="00B3499B" w14:paraId="19246C4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9293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B2E46AC" w14:textId="77777777" w:rsidR="0046438F" w:rsidRDefault="0046438F" w:rsidP="0046438F">
            <w:pPr>
              <w:rPr>
                <w:rFonts w:cs="Arial"/>
                <w:color w:val="000000" w:themeColor="text1"/>
                <w:sz w:val="16"/>
                <w:szCs w:val="14"/>
              </w:rPr>
            </w:pPr>
            <w:r>
              <w:rPr>
                <w:rFonts w:cs="Arial"/>
                <w:color w:val="000000" w:themeColor="text1"/>
                <w:sz w:val="16"/>
                <w:szCs w:val="14"/>
              </w:rPr>
              <w:t>DSP_VehicleAudioMode_Rsp_TBD</w:t>
            </w:r>
          </w:p>
          <w:p w14:paraId="2959F05B" w14:textId="77777777" w:rsidR="0046438F" w:rsidRPr="00740CDD" w:rsidRDefault="0046438F" w:rsidP="00927ADC">
            <w:pPr>
              <w:pStyle w:val="VelocityScript"/>
              <w:rPr>
                <w:color w:val="00B0F0"/>
              </w:rPr>
            </w:pPr>
          </w:p>
          <w:p w14:paraId="7A668B8D" w14:textId="77777777" w:rsidR="004C0655" w:rsidRPr="007215C5" w:rsidRDefault="004C0655" w:rsidP="004F0393">
            <w:pPr>
              <w:pStyle w:val="VelocityScript"/>
            </w:pPr>
          </w:p>
          <w:p w14:paraId="4B049EC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4C0A31"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DSP_VehicleAudioMode_Rsp_TBD </w:t>
            </w:r>
            <w:r w:rsidR="001F621A">
              <w:rPr>
                <w:rFonts w:cs="Arial"/>
                <w:color w:val="000000" w:themeColor="text1"/>
                <w:sz w:val="16"/>
                <w:szCs w:val="14"/>
              </w:rPr>
              <w:t>:</w:t>
            </w:r>
          </w:p>
          <w:p w14:paraId="7F2FC1BA" w14:textId="77777777" w:rsidR="00691667" w:rsidRPr="003C5D56" w:rsidRDefault="008A674A" w:rsidP="008A674A">
            <w:pPr>
              <w:rPr>
                <w:rFonts w:cs="Arial"/>
                <w:color w:val="000000" w:themeColor="text1"/>
                <w:sz w:val="16"/>
                <w:szCs w:val="14"/>
              </w:rPr>
            </w:pPr>
            <w:r>
              <w:rPr>
                <w:rFonts w:cs="Arial"/>
                <w:color w:val="000000" w:themeColor="text1"/>
                <w:sz w:val="16"/>
                <w:szCs w:val="14"/>
              </w:rPr>
              <w:t>DSP_VehicleAudioMode_Rsp_TBD_ET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280B2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40F0D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647D37" w14:textId="77777777" w:rsidR="0027306C" w:rsidRDefault="0027306C"/>
        </w:tc>
      </w:tr>
      <w:tr w:rsidR="00EB31D7" w:rsidRPr="00B3499B" w14:paraId="720F750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5B2D66" w14:textId="77777777" w:rsidR="00EB31D7" w:rsidRPr="00B3499B" w:rsidRDefault="006B7CE9" w:rsidP="00236BAE">
            <w:pPr>
              <w:rPr>
                <w:rFonts w:cs="Arial"/>
                <w:bCs/>
                <w:color w:val="808080" w:themeColor="background1" w:themeShade="80"/>
                <w:sz w:val="16"/>
                <w:szCs w:val="14"/>
              </w:rPr>
            </w:pPr>
            <w:hyperlink r:id="rId5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E965B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FF82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609D30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Update HMI Status</w:t>
      </w:r>
    </w:p>
    <w:p w14:paraId="51F2926E" w14:textId="77777777" w:rsidR="008C50D1" w:rsidRPr="00E23282" w:rsidRDefault="008C50D1" w:rsidP="00072314"/>
    <w:p w14:paraId="61E877B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4503E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89E334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B310F4"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Update HMI Status</w:t>
            </w:r>
          </w:p>
        </w:tc>
      </w:tr>
      <w:tr w:rsidR="00236BAE" w:rsidRPr="00B3499B" w14:paraId="6E629BB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25EC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A911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D244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59A79"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A3F64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E2B4E2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57A61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FBA77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C559704" w14:textId="77777777" w:rsidR="0046438F" w:rsidRDefault="0046438F" w:rsidP="0046438F">
            <w:pPr>
              <w:rPr>
                <w:rFonts w:cs="Arial"/>
                <w:color w:val="000000" w:themeColor="text1"/>
                <w:sz w:val="16"/>
                <w:szCs w:val="14"/>
              </w:rPr>
            </w:pPr>
            <w:r>
              <w:rPr>
                <w:rFonts w:cs="Arial"/>
                <w:color w:val="000000" w:themeColor="text1"/>
                <w:sz w:val="16"/>
                <w:szCs w:val="14"/>
              </w:rPr>
              <w:t>Captains Announcement_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8F532A" w14:textId="77777777" w:rsidR="00DD49BA" w:rsidRDefault="00DD49BA" w:rsidP="00DD49BA">
            <w:pPr>
              <w:rPr>
                <w:rFonts w:cs="Arial"/>
                <w:color w:val="000000" w:themeColor="text1"/>
                <w:sz w:val="16"/>
                <w:szCs w:val="14"/>
              </w:rPr>
            </w:pPr>
            <w:r>
              <w:rPr>
                <w:rFonts w:cs="Arial"/>
                <w:color w:val="000000" w:themeColor="text1"/>
                <w:sz w:val="16"/>
                <w:szCs w:val="14"/>
              </w:rPr>
              <w:t>Captains Announcement_ Status</w:t>
            </w:r>
            <w:r w:rsidR="001F621A">
              <w:rPr>
                <w:rFonts w:cs="Arial"/>
                <w:color w:val="000000" w:themeColor="text1"/>
                <w:sz w:val="16"/>
                <w:szCs w:val="14"/>
              </w:rPr>
              <w:t xml:space="preserve"> :</w:t>
            </w:r>
          </w:p>
          <w:p w14:paraId="57763C83" w14:textId="77777777" w:rsidR="00691667" w:rsidRPr="003C5D56" w:rsidRDefault="00691667" w:rsidP="00DD49BA">
            <w:pPr>
              <w:rPr>
                <w:rFonts w:cs="Arial"/>
                <w:color w:val="000000" w:themeColor="text1"/>
                <w:sz w:val="16"/>
                <w:szCs w:val="14"/>
              </w:rPr>
            </w:pPr>
            <w:r>
              <w:rPr>
                <w:rFonts w:cs="Arial"/>
                <w:color w:val="000000" w:themeColor="text1"/>
                <w:sz w:val="16"/>
                <w:szCs w:val="14"/>
              </w:rPr>
              <w:t>Captains Announcement_ Status_ET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FC47A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55B84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8A15FD" w14:textId="77777777" w:rsidR="0027306C" w:rsidRDefault="0027306C"/>
        </w:tc>
      </w:tr>
      <w:tr w:rsidR="00CA24CE" w:rsidRPr="00B3499B" w14:paraId="1684501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F0E88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F146F0F" w14:textId="77777777" w:rsidR="0046438F" w:rsidRDefault="0046438F" w:rsidP="0046438F">
            <w:pPr>
              <w:rPr>
                <w:rFonts w:cs="Arial"/>
                <w:color w:val="000000" w:themeColor="text1"/>
                <w:sz w:val="16"/>
                <w:szCs w:val="14"/>
              </w:rPr>
            </w:pPr>
            <w:r>
              <w:rPr>
                <w:rFonts w:cs="Arial"/>
                <w:color w:val="000000" w:themeColor="text1"/>
                <w:sz w:val="16"/>
                <w:szCs w:val="14"/>
              </w:rPr>
              <w:t>In-Car Communication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F57641" w14:textId="77777777" w:rsidR="00DD49BA" w:rsidRDefault="00DD49BA" w:rsidP="00DD49BA">
            <w:pPr>
              <w:rPr>
                <w:rFonts w:cs="Arial"/>
                <w:color w:val="000000" w:themeColor="text1"/>
                <w:sz w:val="16"/>
                <w:szCs w:val="14"/>
              </w:rPr>
            </w:pPr>
            <w:r>
              <w:rPr>
                <w:rFonts w:cs="Arial"/>
                <w:color w:val="000000" w:themeColor="text1"/>
                <w:sz w:val="16"/>
                <w:szCs w:val="14"/>
              </w:rPr>
              <w:t>In-Car Communication Status</w:t>
            </w:r>
            <w:r w:rsidR="001F621A">
              <w:rPr>
                <w:rFonts w:cs="Arial"/>
                <w:color w:val="000000" w:themeColor="text1"/>
                <w:sz w:val="16"/>
                <w:szCs w:val="14"/>
              </w:rPr>
              <w:t xml:space="preserve"> :</w:t>
            </w:r>
          </w:p>
          <w:p w14:paraId="2CC6735B" w14:textId="77777777" w:rsidR="00691667" w:rsidRPr="003C5D56" w:rsidRDefault="00691667" w:rsidP="00DD49BA">
            <w:pPr>
              <w:rPr>
                <w:rFonts w:cs="Arial"/>
                <w:color w:val="000000" w:themeColor="text1"/>
                <w:sz w:val="16"/>
                <w:szCs w:val="14"/>
              </w:rPr>
            </w:pPr>
            <w:r>
              <w:rPr>
                <w:rFonts w:cs="Arial"/>
                <w:color w:val="000000" w:themeColor="text1"/>
                <w:sz w:val="16"/>
                <w:szCs w:val="14"/>
              </w:rPr>
              <w:t>In-Car Communication Status_ET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44386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35D40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136131" w14:textId="77777777" w:rsidR="0027306C" w:rsidRDefault="0027306C"/>
        </w:tc>
      </w:tr>
      <w:tr w:rsidR="00CA24CE" w:rsidRPr="00B3499B" w14:paraId="1C0ABF0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00900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9A1BC40" w14:textId="77777777" w:rsidR="0046438F" w:rsidRDefault="0046438F" w:rsidP="0046438F">
            <w:pPr>
              <w:rPr>
                <w:rFonts w:cs="Arial"/>
                <w:color w:val="000000" w:themeColor="text1"/>
                <w:sz w:val="16"/>
                <w:szCs w:val="14"/>
              </w:rPr>
            </w:pPr>
            <w:r>
              <w:rPr>
                <w:rFonts w:cs="Arial"/>
                <w:color w:val="000000" w:themeColor="text1"/>
                <w:sz w:val="16"/>
                <w:szCs w:val="14"/>
              </w:rPr>
              <w:t>MediashareRequest_Feedback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BFB226" w14:textId="77777777" w:rsidR="00DD49BA" w:rsidRDefault="00DD49BA" w:rsidP="00DD49BA">
            <w:pPr>
              <w:rPr>
                <w:rFonts w:cs="Arial"/>
                <w:color w:val="000000" w:themeColor="text1"/>
                <w:sz w:val="16"/>
                <w:szCs w:val="14"/>
              </w:rPr>
            </w:pPr>
            <w:r>
              <w:rPr>
                <w:rFonts w:cs="Arial"/>
                <w:color w:val="000000" w:themeColor="text1"/>
                <w:sz w:val="16"/>
                <w:szCs w:val="14"/>
              </w:rPr>
              <w:t>MediashareRequest_Feedback</w:t>
            </w:r>
            <w:r w:rsidR="001F621A">
              <w:rPr>
                <w:rFonts w:cs="Arial"/>
                <w:color w:val="000000" w:themeColor="text1"/>
                <w:sz w:val="16"/>
                <w:szCs w:val="14"/>
              </w:rPr>
              <w:t xml:space="preserve"> :</w:t>
            </w:r>
          </w:p>
          <w:p w14:paraId="41223FE9" w14:textId="77777777" w:rsidR="00691667" w:rsidRPr="003C5D56" w:rsidRDefault="00691667" w:rsidP="00DD49BA">
            <w:pPr>
              <w:rPr>
                <w:rFonts w:cs="Arial"/>
                <w:color w:val="000000" w:themeColor="text1"/>
                <w:sz w:val="16"/>
                <w:szCs w:val="14"/>
              </w:rPr>
            </w:pPr>
            <w:r>
              <w:rPr>
                <w:rFonts w:cs="Arial"/>
                <w:color w:val="000000" w:themeColor="text1"/>
                <w:sz w:val="16"/>
                <w:szCs w:val="14"/>
              </w:rPr>
              <w:t>MediashareRequest_Feedback_ET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FA9AE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5277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971B9B" w14:textId="77777777" w:rsidR="0027306C" w:rsidRDefault="0027306C"/>
        </w:tc>
      </w:tr>
      <w:tr w:rsidR="00CA24CE" w:rsidRPr="00B3499B" w14:paraId="5DA787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4F78CF" w14:textId="77777777"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7ADA9468" w14:textId="77777777" w:rsidR="0046438F" w:rsidRDefault="0046438F" w:rsidP="0046438F">
            <w:pPr>
              <w:rPr>
                <w:rFonts w:cs="Arial"/>
                <w:color w:val="000000" w:themeColor="text1"/>
                <w:sz w:val="16"/>
                <w:szCs w:val="14"/>
              </w:rPr>
            </w:pPr>
            <w:r>
              <w:rPr>
                <w:rFonts w:cs="Arial"/>
                <w:color w:val="000000" w:themeColor="text1"/>
                <w:sz w:val="16"/>
                <w:szCs w:val="14"/>
              </w:rPr>
              <w:t>Source Selection_Feedback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7C599C" w14:textId="77777777" w:rsidR="00DD49BA" w:rsidRDefault="00DD49BA" w:rsidP="00DD49BA">
            <w:pPr>
              <w:rPr>
                <w:rFonts w:cs="Arial"/>
                <w:color w:val="000000" w:themeColor="text1"/>
                <w:sz w:val="16"/>
                <w:szCs w:val="14"/>
              </w:rPr>
            </w:pPr>
            <w:r>
              <w:rPr>
                <w:rFonts w:cs="Arial"/>
                <w:color w:val="000000" w:themeColor="text1"/>
                <w:sz w:val="16"/>
                <w:szCs w:val="14"/>
              </w:rPr>
              <w:t>Source Selection_Feedback</w:t>
            </w:r>
            <w:r w:rsidR="001F621A">
              <w:rPr>
                <w:rFonts w:cs="Arial"/>
                <w:color w:val="000000" w:themeColor="text1"/>
                <w:sz w:val="16"/>
                <w:szCs w:val="14"/>
              </w:rPr>
              <w:t xml:space="preserve"> :</w:t>
            </w:r>
          </w:p>
          <w:p w14:paraId="73868B03" w14:textId="77777777" w:rsidR="00691667" w:rsidRPr="003C5D56" w:rsidRDefault="00691667" w:rsidP="00DD49BA">
            <w:pPr>
              <w:rPr>
                <w:rFonts w:cs="Arial"/>
                <w:color w:val="000000" w:themeColor="text1"/>
                <w:sz w:val="16"/>
                <w:szCs w:val="14"/>
              </w:rPr>
            </w:pPr>
            <w:r>
              <w:rPr>
                <w:rFonts w:cs="Arial"/>
                <w:color w:val="000000" w:themeColor="text1"/>
                <w:sz w:val="16"/>
                <w:szCs w:val="14"/>
              </w:rPr>
              <w:t>Source Selection_Feedback_ET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8FEE0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AB207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0854BC" w14:textId="77777777" w:rsidR="0027306C" w:rsidRDefault="0027306C"/>
        </w:tc>
      </w:tr>
      <w:tr w:rsidR="00CA24CE" w:rsidRPr="00B3499B" w14:paraId="255E2A6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DF74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052182" w14:textId="77777777" w:rsidR="0046438F" w:rsidRDefault="0046438F" w:rsidP="0046438F">
            <w:pPr>
              <w:rPr>
                <w:rFonts w:cs="Arial"/>
                <w:color w:val="000000" w:themeColor="text1"/>
                <w:sz w:val="16"/>
                <w:szCs w:val="14"/>
              </w:rPr>
            </w:pPr>
            <w:r>
              <w:rPr>
                <w:rFonts w:cs="Arial"/>
                <w:color w:val="000000" w:themeColor="text1"/>
                <w:sz w:val="16"/>
                <w:szCs w:val="14"/>
              </w:rPr>
              <w:t>Volume Control_Feedback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35EA8" w14:textId="77777777" w:rsidR="00DD49BA" w:rsidRDefault="00DD49BA" w:rsidP="00DD49BA">
            <w:pPr>
              <w:rPr>
                <w:rFonts w:cs="Arial"/>
                <w:color w:val="000000" w:themeColor="text1"/>
                <w:sz w:val="16"/>
                <w:szCs w:val="14"/>
              </w:rPr>
            </w:pPr>
            <w:r>
              <w:rPr>
                <w:rFonts w:cs="Arial"/>
                <w:color w:val="000000" w:themeColor="text1"/>
                <w:sz w:val="16"/>
                <w:szCs w:val="14"/>
              </w:rPr>
              <w:t>Volume Control_Feedback</w:t>
            </w:r>
            <w:r w:rsidR="001F621A">
              <w:rPr>
                <w:rFonts w:cs="Arial"/>
                <w:color w:val="000000" w:themeColor="text1"/>
                <w:sz w:val="16"/>
                <w:szCs w:val="14"/>
              </w:rPr>
              <w:t xml:space="preserve"> :</w:t>
            </w:r>
          </w:p>
          <w:p w14:paraId="20B31233" w14:textId="77777777" w:rsidR="00691667" w:rsidRPr="003C5D56" w:rsidRDefault="00691667" w:rsidP="00DD49BA">
            <w:pPr>
              <w:rPr>
                <w:rFonts w:cs="Arial"/>
                <w:color w:val="000000" w:themeColor="text1"/>
                <w:sz w:val="16"/>
                <w:szCs w:val="14"/>
              </w:rPr>
            </w:pPr>
            <w:r>
              <w:rPr>
                <w:rFonts w:cs="Arial"/>
                <w:color w:val="000000" w:themeColor="text1"/>
                <w:sz w:val="16"/>
                <w:szCs w:val="14"/>
              </w:rPr>
              <w:t>Volume Control_Feedback_ET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DE6BA"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929E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68CBC5" w14:textId="77777777" w:rsidR="0027306C" w:rsidRDefault="0027306C"/>
        </w:tc>
      </w:tr>
      <w:tr w:rsidR="00CA24CE" w:rsidRPr="00B3499B" w14:paraId="3C1B437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8D38C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CC76309" w14:textId="77777777" w:rsidR="0046438F" w:rsidRDefault="0046438F" w:rsidP="0046438F">
            <w:pPr>
              <w:rPr>
                <w:rFonts w:cs="Arial"/>
                <w:color w:val="000000" w:themeColor="text1"/>
                <w:sz w:val="16"/>
                <w:szCs w:val="14"/>
              </w:rPr>
            </w:pPr>
            <w:r>
              <w:rPr>
                <w:rFonts w:cs="Arial"/>
                <w:color w:val="000000" w:themeColor="text1"/>
                <w:sz w:val="16"/>
                <w:szCs w:val="14"/>
              </w:rPr>
              <w:t>ZoneLockOut_Feedback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2F3414" w14:textId="77777777" w:rsidR="00DD49BA" w:rsidRDefault="00DD49BA" w:rsidP="00DD49BA">
            <w:pPr>
              <w:rPr>
                <w:rFonts w:cs="Arial"/>
                <w:color w:val="000000" w:themeColor="text1"/>
                <w:sz w:val="16"/>
                <w:szCs w:val="14"/>
              </w:rPr>
            </w:pPr>
            <w:r>
              <w:rPr>
                <w:rFonts w:cs="Arial"/>
                <w:color w:val="000000" w:themeColor="text1"/>
                <w:sz w:val="16"/>
                <w:szCs w:val="14"/>
              </w:rPr>
              <w:t>ZoneLockOut_Feedback</w:t>
            </w:r>
            <w:r w:rsidR="001F621A">
              <w:rPr>
                <w:rFonts w:cs="Arial"/>
                <w:color w:val="000000" w:themeColor="text1"/>
                <w:sz w:val="16"/>
                <w:szCs w:val="14"/>
              </w:rPr>
              <w:t xml:space="preserve"> :</w:t>
            </w:r>
          </w:p>
          <w:p w14:paraId="65ED94A4" w14:textId="77777777" w:rsidR="00691667" w:rsidRPr="003C5D56" w:rsidRDefault="00691667" w:rsidP="00DD49BA">
            <w:pPr>
              <w:rPr>
                <w:rFonts w:cs="Arial"/>
                <w:color w:val="000000" w:themeColor="text1"/>
                <w:sz w:val="16"/>
                <w:szCs w:val="14"/>
              </w:rPr>
            </w:pPr>
            <w:r>
              <w:rPr>
                <w:rFonts w:cs="Arial"/>
                <w:color w:val="000000" w:themeColor="text1"/>
                <w:sz w:val="16"/>
                <w:szCs w:val="14"/>
              </w:rPr>
              <w:t>ZoneLockOut_Feedback_ET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C4C5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B8991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D6D7A2" w14:textId="77777777" w:rsidR="0027306C" w:rsidRDefault="0027306C"/>
        </w:tc>
      </w:tr>
      <w:tr w:rsidR="00CA24CE" w:rsidRPr="00B3499B" w14:paraId="19D61BF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F8B98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CF21C79" w14:textId="77777777" w:rsidR="0046438F" w:rsidRDefault="0046438F" w:rsidP="0046438F">
            <w:pPr>
              <w:rPr>
                <w:rFonts w:cs="Arial"/>
                <w:color w:val="000000" w:themeColor="text1"/>
                <w:sz w:val="16"/>
                <w:szCs w:val="14"/>
              </w:rPr>
            </w:pPr>
            <w:r>
              <w:rPr>
                <w:rFonts w:cs="Arial"/>
                <w:color w:val="000000" w:themeColor="text1"/>
                <w:sz w:val="16"/>
                <w:szCs w:val="14"/>
              </w:rPr>
              <w:t>ZoneCabinMode_Status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3B4339" w14:textId="77777777" w:rsidR="00DD49BA" w:rsidRDefault="00DD49BA" w:rsidP="00DD49BA">
            <w:pPr>
              <w:rPr>
                <w:rFonts w:cs="Arial"/>
                <w:color w:val="000000" w:themeColor="text1"/>
                <w:sz w:val="16"/>
                <w:szCs w:val="14"/>
              </w:rPr>
            </w:pPr>
            <w:r>
              <w:rPr>
                <w:rFonts w:cs="Arial"/>
                <w:color w:val="000000" w:themeColor="text1"/>
                <w:sz w:val="16"/>
                <w:szCs w:val="14"/>
              </w:rPr>
              <w:t>ZoneCabinMode_Status</w:t>
            </w:r>
            <w:r w:rsidR="001F621A">
              <w:rPr>
                <w:rFonts w:cs="Arial"/>
                <w:color w:val="000000" w:themeColor="text1"/>
                <w:sz w:val="16"/>
                <w:szCs w:val="14"/>
              </w:rPr>
              <w:t xml:space="preserve"> :</w:t>
            </w:r>
          </w:p>
          <w:p w14:paraId="3F8E9F86" w14:textId="77777777" w:rsidR="00691667" w:rsidRPr="003C5D56" w:rsidRDefault="00691667" w:rsidP="00DD49BA">
            <w:pPr>
              <w:rPr>
                <w:rFonts w:cs="Arial"/>
                <w:color w:val="000000" w:themeColor="text1"/>
                <w:sz w:val="16"/>
                <w:szCs w:val="14"/>
              </w:rPr>
            </w:pPr>
            <w:r>
              <w:rPr>
                <w:rFonts w:cs="Arial"/>
                <w:color w:val="000000" w:themeColor="text1"/>
                <w:sz w:val="16"/>
                <w:szCs w:val="14"/>
              </w:rPr>
              <w:t>Zone_Cabin_Mode_Status_ET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8AABE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176B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63197F" w14:textId="77777777" w:rsidR="0027306C" w:rsidRDefault="0027306C"/>
        </w:tc>
      </w:tr>
      <w:tr w:rsidR="00CA24CE" w:rsidRPr="00B3499B" w14:paraId="5C2E57A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FCA69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8905F27" w14:textId="77777777" w:rsidR="0046438F" w:rsidRDefault="0046438F" w:rsidP="0046438F">
            <w:pPr>
              <w:rPr>
                <w:rFonts w:cs="Arial"/>
                <w:color w:val="000000" w:themeColor="text1"/>
                <w:sz w:val="16"/>
                <w:szCs w:val="14"/>
              </w:rPr>
            </w:pPr>
            <w:r>
              <w:rPr>
                <w:rFonts w:cs="Arial"/>
                <w:color w:val="000000" w:themeColor="text1"/>
                <w:sz w:val="16"/>
                <w:szCs w:val="14"/>
              </w:rPr>
              <w:t>DND_Status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9F22A7" w14:textId="77777777" w:rsidR="00DD49BA" w:rsidRDefault="00DD49BA" w:rsidP="00DD49BA">
            <w:pPr>
              <w:rPr>
                <w:rFonts w:cs="Arial"/>
                <w:color w:val="000000" w:themeColor="text1"/>
                <w:sz w:val="16"/>
                <w:szCs w:val="14"/>
              </w:rPr>
            </w:pPr>
            <w:r>
              <w:rPr>
                <w:rFonts w:cs="Arial"/>
                <w:color w:val="000000" w:themeColor="text1"/>
                <w:sz w:val="16"/>
                <w:szCs w:val="14"/>
              </w:rPr>
              <w:t>DND_Status</w:t>
            </w:r>
            <w:r w:rsidR="001F621A">
              <w:rPr>
                <w:rFonts w:cs="Arial"/>
                <w:color w:val="000000" w:themeColor="text1"/>
                <w:sz w:val="16"/>
                <w:szCs w:val="14"/>
              </w:rPr>
              <w:t xml:space="preserve"> :</w:t>
            </w:r>
          </w:p>
          <w:p w14:paraId="65011F15" w14:textId="77777777" w:rsidR="00691667" w:rsidRPr="003C5D56" w:rsidRDefault="00691667" w:rsidP="00DD49BA">
            <w:pPr>
              <w:rPr>
                <w:rFonts w:cs="Arial"/>
                <w:color w:val="000000" w:themeColor="text1"/>
                <w:sz w:val="16"/>
                <w:szCs w:val="14"/>
              </w:rPr>
            </w:pPr>
            <w:r>
              <w:rPr>
                <w:rFonts w:cs="Arial"/>
                <w:color w:val="000000" w:themeColor="text1"/>
                <w:sz w:val="16"/>
                <w:szCs w:val="14"/>
              </w:rPr>
              <w:t>DND Status_ET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124E3B"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5012F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F44600" w14:textId="77777777" w:rsidR="0027306C" w:rsidRDefault="0027306C"/>
        </w:tc>
      </w:tr>
      <w:tr w:rsidR="00CA24CE" w:rsidRPr="00B3499B" w14:paraId="6A52F1D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E5597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1A6F69E" w14:textId="77777777" w:rsidR="0046438F" w:rsidRDefault="0046438F" w:rsidP="0046438F">
            <w:pPr>
              <w:rPr>
                <w:rFonts w:cs="Arial"/>
                <w:color w:val="000000" w:themeColor="text1"/>
                <w:sz w:val="16"/>
                <w:szCs w:val="14"/>
              </w:rPr>
            </w:pPr>
            <w:r>
              <w:rPr>
                <w:rFonts w:cs="Arial"/>
                <w:color w:val="000000" w:themeColor="text1"/>
                <w:sz w:val="16"/>
                <w:szCs w:val="14"/>
              </w:rPr>
              <w:t>PhoneCall_St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4FB595" w14:textId="77777777" w:rsidR="00DD49BA" w:rsidRDefault="00DD49BA" w:rsidP="00DD49BA">
            <w:pPr>
              <w:rPr>
                <w:rFonts w:cs="Arial"/>
                <w:color w:val="000000" w:themeColor="text1"/>
                <w:sz w:val="16"/>
                <w:szCs w:val="14"/>
              </w:rPr>
            </w:pPr>
            <w:r>
              <w:rPr>
                <w:rFonts w:cs="Arial"/>
                <w:color w:val="000000" w:themeColor="text1"/>
                <w:sz w:val="16"/>
                <w:szCs w:val="14"/>
              </w:rPr>
              <w:t>PhoneCall_St</w:t>
            </w:r>
            <w:r w:rsidR="001F621A">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F5F91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61804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841CD5" w14:textId="77777777" w:rsidR="0027306C" w:rsidRDefault="0027306C"/>
        </w:tc>
      </w:tr>
      <w:tr w:rsidR="00CA24CE" w:rsidRPr="00B3499B" w14:paraId="051F805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13C1FC" w14:textId="77777777" w:rsidR="00CA24CE" w:rsidRPr="00B3499B" w:rsidRDefault="006B7CE9" w:rsidP="00CA24CE">
            <w:pPr>
              <w:rPr>
                <w:rFonts w:cs="Arial"/>
                <w:bCs/>
                <w:color w:val="808080" w:themeColor="background1" w:themeShade="80"/>
                <w:sz w:val="16"/>
                <w:szCs w:val="14"/>
              </w:rPr>
            </w:pPr>
            <w:hyperlink r:id="rId5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0598F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CA335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48C7D1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Update HMI Status</w:t>
      </w:r>
    </w:p>
    <w:p w14:paraId="3CA817F3" w14:textId="77777777" w:rsidR="00072314" w:rsidRPr="00612064" w:rsidRDefault="00072314" w:rsidP="00072314">
      <w:pPr>
        <w:spacing w:before="20"/>
        <w:rPr>
          <w:vanish/>
        </w:rPr>
      </w:pPr>
    </w:p>
    <w:p w14:paraId="17ABA663" w14:textId="77777777" w:rsidR="00072314" w:rsidRDefault="00072314" w:rsidP="00072314">
      <w:pPr>
        <w:pStyle w:val="Heading6"/>
        <w:keepNext w:val="0"/>
        <w:tabs>
          <w:tab w:val="clear" w:pos="900"/>
          <w:tab w:val="left" w:pos="709"/>
        </w:tabs>
        <w:spacing w:before="240"/>
      </w:pPr>
      <w:r>
        <w:t>Parameters</w:t>
      </w:r>
    </w:p>
    <w:p w14:paraId="2F1AE70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F0F026A" w14:textId="77777777" w:rsidTr="001D18E6">
        <w:trPr>
          <w:trHeight w:val="161"/>
        </w:trPr>
        <w:tc>
          <w:tcPr>
            <w:tcW w:w="1838" w:type="dxa"/>
            <w:shd w:val="clear" w:color="auto" w:fill="D9D9D9" w:themeFill="background1" w:themeFillShade="D9"/>
            <w:noWrap/>
            <w:hideMark/>
          </w:tcPr>
          <w:p w14:paraId="361DC0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E7B2AD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27E2F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33BA5B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250C12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4BE05AC" w14:textId="77777777" w:rsidTr="001D18E6">
        <w:trPr>
          <w:trHeight w:val="70"/>
        </w:trPr>
        <w:tc>
          <w:tcPr>
            <w:tcW w:w="1838" w:type="dxa"/>
            <w:noWrap/>
          </w:tcPr>
          <w:p w14:paraId="4DDC4FA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7E9C8B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EC6BE2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175484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97A6AB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85CA1F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A4E8DF" w14:textId="77777777" w:rsidTr="001D18E6">
        <w:trPr>
          <w:trHeight w:val="71"/>
        </w:trPr>
        <w:tc>
          <w:tcPr>
            <w:tcW w:w="1838" w:type="dxa"/>
            <w:noWrap/>
          </w:tcPr>
          <w:p w14:paraId="38EC973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772CD75" w14:textId="77777777" w:rsidR="00072314" w:rsidRPr="00D14691" w:rsidRDefault="00072314" w:rsidP="001D18E6">
            <w:pPr>
              <w:rPr>
                <w:color w:val="000000" w:themeColor="text1"/>
              </w:rPr>
            </w:pPr>
          </w:p>
        </w:tc>
        <w:tc>
          <w:tcPr>
            <w:tcW w:w="1701" w:type="dxa"/>
          </w:tcPr>
          <w:p w14:paraId="3A40FA97" w14:textId="77777777" w:rsidR="00072314" w:rsidRPr="00D14691" w:rsidRDefault="00072314" w:rsidP="001D18E6">
            <w:pPr>
              <w:rPr>
                <w:color w:val="000000" w:themeColor="text1"/>
              </w:rPr>
            </w:pPr>
          </w:p>
        </w:tc>
        <w:tc>
          <w:tcPr>
            <w:tcW w:w="1417" w:type="dxa"/>
            <w:noWrap/>
          </w:tcPr>
          <w:p w14:paraId="69DA3AB6" w14:textId="77777777" w:rsidR="00072314" w:rsidRPr="00D14691" w:rsidRDefault="00072314" w:rsidP="001D18E6">
            <w:pPr>
              <w:rPr>
                <w:color w:val="000000" w:themeColor="text1"/>
              </w:rPr>
            </w:pPr>
          </w:p>
        </w:tc>
        <w:tc>
          <w:tcPr>
            <w:tcW w:w="3402" w:type="dxa"/>
          </w:tcPr>
          <w:p w14:paraId="740B395F" w14:textId="77777777" w:rsidR="00072314" w:rsidRPr="00D14691" w:rsidRDefault="00072314" w:rsidP="001D18E6">
            <w:pPr>
              <w:rPr>
                <w:color w:val="000000" w:themeColor="text1"/>
              </w:rPr>
            </w:pPr>
          </w:p>
        </w:tc>
      </w:tr>
    </w:tbl>
    <w:p w14:paraId="6A869A7C"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48E18168" w14:textId="77777777" w:rsidR="003678EC" w:rsidRPr="003678EC" w:rsidRDefault="003678EC" w:rsidP="003678EC">
      <w:pPr>
        <w:rPr>
          <w:lang w:val="en-GB"/>
        </w:rPr>
      </w:pPr>
    </w:p>
    <w:p w14:paraId="0E2E3E0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F0DBAA8" w14:textId="77777777" w:rsidR="000E75AB" w:rsidRDefault="000E75AB" w:rsidP="000E75AB"/>
    <w:p w14:paraId="6CBE7008" w14:textId="77777777" w:rsidR="00072314" w:rsidRPr="003225C9" w:rsidRDefault="00072314" w:rsidP="00072314">
      <w:pPr>
        <w:tabs>
          <w:tab w:val="left" w:pos="284"/>
          <w:tab w:val="left" w:pos="851"/>
        </w:tabs>
      </w:pPr>
    </w:p>
    <w:p w14:paraId="60DCDB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CFECB5" w14:textId="77777777" w:rsidR="00072314" w:rsidRDefault="00072314" w:rsidP="00072314"/>
    <w:p w14:paraId="2BB87E1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FC959B8" w14:textId="77777777" w:rsidR="001C5864" w:rsidRPr="0017445F" w:rsidRDefault="001C5864" w:rsidP="001C5864">
      <w:pPr>
        <w:pStyle w:val="RERequirement"/>
        <w:shd w:val="clear" w:color="auto" w:fill="F2F2F2" w:themeFill="background1" w:themeFillShade="F2"/>
      </w:pPr>
      <w:bookmarkStart w:id="100" w:name="_8f7f8f745c9c4fde330c4811c5c843fc"/>
      <w:bookmarkEnd w:id="100"/>
      <w:r>
        <w:t xml:space="preserve"> Row to Row Communication 1.4</w:t>
      </w:r>
    </w:p>
    <w:p w14:paraId="4A83D83C" w14:textId="77777777" w:rsidR="001C5864" w:rsidRDefault="001C5864" w:rsidP="001C5864">
      <w:pPr>
        <w:rPr>
          <w:rFonts w:cs="Arial"/>
        </w:rPr>
      </w:pPr>
      <w:r>
        <w:rPr>
          <w:rFonts w:cs="Arial"/>
        </w:rPr>
        <w:t>When the PDC module receives the "Active" CaptAnnoucement_D_St signal, the PAC module shall send the "temporarily disabled" InCarComm_D_St signal to the PDC module.</w:t>
      </w:r>
    </w:p>
    <w:p w14:paraId="3F0B6152" w14:textId="77777777" w:rsidR="001C5864" w:rsidRDefault="001C5864" w:rsidP="001C5864"/>
    <w:p w14:paraId="32A1535E" w14:textId="77777777" w:rsidR="001C5864" w:rsidRPr="00287D2F" w:rsidRDefault="001C5864" w:rsidP="001C5864">
      <w:pPr>
        <w:rPr>
          <w:rFonts w:cs="Arial"/>
        </w:rPr>
      </w:pPr>
      <w:r>
        <w:rPr>
          <w:rFonts w:cs="Arial"/>
        </w:rPr>
        <w:t>Satisfied by</w:t>
      </w:r>
      <w:r w:rsidRPr="00287D2F">
        <w:rPr>
          <w:rFonts w:cs="Arial"/>
        </w:rPr>
        <w:t>:</w:t>
      </w:r>
    </w:p>
    <w:p w14:paraId="7208090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5011A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4FC172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4B6010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F72639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1A83A3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46CA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A441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E7F7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CBB24" w14:textId="77777777" w:rsidR="0027306C" w:rsidRDefault="0027306C"/>
        </w:tc>
      </w:tr>
      <w:tr w:rsidR="007A24FC" w:rsidRPr="00B3499B" w14:paraId="2E5E80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9709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09631" w14:textId="77777777" w:rsidR="0027306C" w:rsidRDefault="0027306C"/>
        </w:tc>
      </w:tr>
      <w:tr w:rsidR="007A24FC" w:rsidRPr="00B3499B" w14:paraId="1AF4D3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AA9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F4632" w14:textId="77777777" w:rsidR="0027306C" w:rsidRDefault="0027306C"/>
        </w:tc>
      </w:tr>
      <w:tr w:rsidR="007A24FC" w:rsidRPr="00B3499B" w14:paraId="1E8F79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10F8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DB9A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5764E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C6BEB7" w14:textId="77777777" w:rsidR="0027306C" w:rsidRDefault="0027306C"/>
        </w:tc>
      </w:tr>
      <w:tr w:rsidR="007A24FC" w:rsidRPr="00B3499B" w14:paraId="3131BF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AC9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6431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8953E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3A159" w14:textId="77777777" w:rsidR="0027306C" w:rsidRDefault="0027306C"/>
        </w:tc>
      </w:tr>
      <w:tr w:rsidR="007A24FC" w:rsidRPr="00B3499B" w14:paraId="7A842C8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062D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2CC18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90F5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E586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B1E1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2D578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0DF8DF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AE6B93" w14:textId="77777777" w:rsidR="007A24FC" w:rsidRPr="00B3499B" w:rsidRDefault="006B7CE9" w:rsidP="009737DA">
            <w:pPr>
              <w:rPr>
                <w:rFonts w:cs="Arial"/>
                <w:bCs/>
                <w:color w:val="808080" w:themeColor="background1" w:themeShade="80"/>
                <w:sz w:val="16"/>
                <w:szCs w:val="14"/>
              </w:rPr>
            </w:pPr>
            <w:hyperlink r:id="rId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1C98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7D4C2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5745F5" w14:textId="77777777" w:rsidR="007A24FC" w:rsidRDefault="007A24FC" w:rsidP="001C5864">
      <w:pPr>
        <w:rPr>
          <w:rFonts w:cs="Arial"/>
        </w:rPr>
      </w:pPr>
    </w:p>
    <w:p w14:paraId="2E238512" w14:textId="77777777" w:rsidR="0047267C" w:rsidRDefault="0047267C" w:rsidP="001C5864">
      <w:pPr>
        <w:rPr>
          <w:rFonts w:cs="Arial"/>
        </w:rPr>
      </w:pPr>
    </w:p>
    <w:p w14:paraId="23B4DECE" w14:textId="77777777" w:rsidR="001C5864" w:rsidRPr="0017445F" w:rsidRDefault="001C5864" w:rsidP="001C5864">
      <w:pPr>
        <w:pStyle w:val="RERequirement"/>
        <w:shd w:val="clear" w:color="auto" w:fill="F2F2F2" w:themeFill="background1" w:themeFillShade="F2"/>
      </w:pPr>
      <w:r>
        <w:t xml:space="preserve"> Do Not Disturb 1.6</w:t>
      </w:r>
    </w:p>
    <w:p w14:paraId="6CD44173" w14:textId="77777777" w:rsidR="001C5864" w:rsidRDefault="001C5864" w:rsidP="001C5864">
      <w:pPr>
        <w:rPr>
          <w:rFonts w:cs="Arial"/>
        </w:rPr>
      </w:pPr>
      <w:r>
        <w:rPr>
          <w:rFonts w:cs="Arial"/>
        </w:rPr>
        <w:t>When the PDC module has an active DND status signal, the SYNC HMI shall update to prevent the driver from activating the "2 Zone Audio Share"</w:t>
      </w:r>
    </w:p>
    <w:p w14:paraId="25DFD6F5" w14:textId="77777777" w:rsidR="001C5864" w:rsidRDefault="001C5864" w:rsidP="001C5864"/>
    <w:p w14:paraId="17464A5A" w14:textId="77777777" w:rsidR="001C5864" w:rsidRPr="00287D2F" w:rsidRDefault="001C5864" w:rsidP="001C5864">
      <w:pPr>
        <w:rPr>
          <w:rFonts w:cs="Arial"/>
        </w:rPr>
      </w:pPr>
      <w:r>
        <w:rPr>
          <w:rFonts w:cs="Arial"/>
        </w:rPr>
        <w:t>Satisfied by</w:t>
      </w:r>
      <w:r w:rsidRPr="00287D2F">
        <w:rPr>
          <w:rFonts w:cs="Arial"/>
        </w:rPr>
        <w:t>:</w:t>
      </w:r>
    </w:p>
    <w:p w14:paraId="7E9F0DE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6E51B0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0E4AB9B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63C3FA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0784E7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FD9D4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7824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F301A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6C10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8BB8E" w14:textId="77777777" w:rsidR="0027306C" w:rsidRDefault="0027306C"/>
        </w:tc>
      </w:tr>
      <w:tr w:rsidR="007A24FC" w:rsidRPr="00B3499B" w14:paraId="3B7240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1461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9EEFD" w14:textId="77777777" w:rsidR="0027306C" w:rsidRDefault="0027306C"/>
        </w:tc>
      </w:tr>
      <w:tr w:rsidR="007A24FC" w:rsidRPr="00B3499B" w14:paraId="05332F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6C08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4B290" w14:textId="77777777" w:rsidR="0027306C" w:rsidRDefault="0027306C"/>
        </w:tc>
      </w:tr>
      <w:tr w:rsidR="007A24FC" w:rsidRPr="00B3499B" w14:paraId="46BDAB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F1A6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4772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BBA3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34F16" w14:textId="77777777" w:rsidR="0027306C" w:rsidRDefault="0027306C"/>
        </w:tc>
      </w:tr>
      <w:tr w:rsidR="007A24FC" w:rsidRPr="00B3499B" w14:paraId="5920AC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C03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2372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CAA55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36C498" w14:textId="77777777" w:rsidR="0027306C" w:rsidRDefault="0027306C"/>
        </w:tc>
      </w:tr>
      <w:tr w:rsidR="007A24FC" w:rsidRPr="00B3499B" w14:paraId="64D086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A37F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918BB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8EF6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4FDB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5166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9B34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EC8443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B7B008" w14:textId="77777777" w:rsidR="007A24FC" w:rsidRPr="00B3499B" w:rsidRDefault="006B7CE9" w:rsidP="009737DA">
            <w:pPr>
              <w:rPr>
                <w:rFonts w:cs="Arial"/>
                <w:bCs/>
                <w:color w:val="808080" w:themeColor="background1" w:themeShade="80"/>
                <w:sz w:val="16"/>
                <w:szCs w:val="14"/>
              </w:rPr>
            </w:pPr>
            <w:hyperlink r:id="rId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8F44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F02B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ECFC6B" w14:textId="77777777" w:rsidR="007A24FC" w:rsidRDefault="007A24FC" w:rsidP="001C5864">
      <w:pPr>
        <w:rPr>
          <w:rFonts w:cs="Arial"/>
        </w:rPr>
      </w:pPr>
    </w:p>
    <w:p w14:paraId="159C6F03" w14:textId="77777777" w:rsidR="0047267C" w:rsidRDefault="0047267C" w:rsidP="001C5864">
      <w:pPr>
        <w:rPr>
          <w:rFonts w:cs="Arial"/>
        </w:rPr>
      </w:pPr>
    </w:p>
    <w:p w14:paraId="2D5B8D46" w14:textId="77777777" w:rsidR="001C5864" w:rsidRPr="0017445F" w:rsidRDefault="001C5864" w:rsidP="001C5864">
      <w:pPr>
        <w:pStyle w:val="RERequirement"/>
        <w:shd w:val="clear" w:color="auto" w:fill="F2F2F2" w:themeFill="background1" w:themeFillShade="F2"/>
      </w:pPr>
      <w:bookmarkStart w:id="101" w:name="_cac0a800f0f2f52ed9cfbf8f448919d8"/>
      <w:bookmarkEnd w:id="101"/>
      <w:r>
        <w:t xml:space="preserve"> Row to Row Communication 1.7</w:t>
      </w:r>
    </w:p>
    <w:p w14:paraId="2C477F56" w14:textId="77777777" w:rsidR="001C5864" w:rsidRDefault="001C5864" w:rsidP="001C5864">
      <w:pPr>
        <w:rPr>
          <w:rFonts w:cs="Arial"/>
        </w:rPr>
      </w:pPr>
      <w:r>
        <w:rPr>
          <w:rFonts w:cs="Arial"/>
        </w:rPr>
        <w:t>When the PDC module receives the "Active" InCarComm_D_St from a URC activation, the SYNC HMI shall prompt the driver that ICC has been turned on.</w:t>
      </w:r>
    </w:p>
    <w:p w14:paraId="4DECD5F7" w14:textId="77777777" w:rsidR="001C5864" w:rsidRDefault="001C5864" w:rsidP="001C5864"/>
    <w:p w14:paraId="11D948C3" w14:textId="77777777" w:rsidR="001C5864" w:rsidRPr="00287D2F" w:rsidRDefault="001C5864" w:rsidP="001C5864">
      <w:pPr>
        <w:rPr>
          <w:rFonts w:cs="Arial"/>
        </w:rPr>
      </w:pPr>
      <w:r>
        <w:rPr>
          <w:rFonts w:cs="Arial"/>
        </w:rPr>
        <w:t>Satisfied by</w:t>
      </w:r>
      <w:r w:rsidRPr="00287D2F">
        <w:rPr>
          <w:rFonts w:cs="Arial"/>
        </w:rPr>
        <w:t>:</w:t>
      </w:r>
    </w:p>
    <w:p w14:paraId="57C9271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AEEB8A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132E200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6B8F8C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CFDA57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6AFAB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0D9A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A7D2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2166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23CEC" w14:textId="77777777" w:rsidR="0027306C" w:rsidRDefault="0027306C"/>
        </w:tc>
      </w:tr>
      <w:tr w:rsidR="007A24FC" w:rsidRPr="00B3499B" w14:paraId="0327F0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324C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6F3E8" w14:textId="77777777" w:rsidR="0027306C" w:rsidRDefault="0027306C"/>
        </w:tc>
      </w:tr>
      <w:tr w:rsidR="007A24FC" w:rsidRPr="00B3499B" w14:paraId="596A43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8540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C0861" w14:textId="77777777" w:rsidR="0027306C" w:rsidRDefault="0027306C"/>
        </w:tc>
      </w:tr>
      <w:tr w:rsidR="007A24FC" w:rsidRPr="00B3499B" w14:paraId="76C53D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9DD2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512B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C5E5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AD68B" w14:textId="77777777" w:rsidR="0027306C" w:rsidRDefault="0027306C"/>
        </w:tc>
      </w:tr>
      <w:tr w:rsidR="007A24FC" w:rsidRPr="00B3499B" w14:paraId="29606B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0E1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D3C5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71DB3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F454A8" w14:textId="77777777" w:rsidR="0027306C" w:rsidRDefault="0027306C"/>
        </w:tc>
      </w:tr>
      <w:tr w:rsidR="007A24FC" w:rsidRPr="00B3499B" w14:paraId="17EC697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9341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0641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DC6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9F45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0591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6C8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6F662C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96883D" w14:textId="77777777" w:rsidR="007A24FC" w:rsidRPr="00B3499B" w:rsidRDefault="006B7CE9" w:rsidP="009737DA">
            <w:pPr>
              <w:rPr>
                <w:rFonts w:cs="Arial"/>
                <w:bCs/>
                <w:color w:val="808080" w:themeColor="background1" w:themeShade="80"/>
                <w:sz w:val="16"/>
                <w:szCs w:val="14"/>
              </w:rPr>
            </w:pPr>
            <w:hyperlink r:id="rId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F58B1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E5BFA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374DF9" w14:textId="77777777" w:rsidR="007A24FC" w:rsidRDefault="007A24FC" w:rsidP="001C5864">
      <w:pPr>
        <w:rPr>
          <w:rFonts w:cs="Arial"/>
        </w:rPr>
      </w:pPr>
    </w:p>
    <w:p w14:paraId="55B7045A" w14:textId="77777777" w:rsidR="0047267C" w:rsidRDefault="0047267C" w:rsidP="001C5864">
      <w:pPr>
        <w:rPr>
          <w:rFonts w:cs="Arial"/>
        </w:rPr>
      </w:pPr>
    </w:p>
    <w:p w14:paraId="692EC1B1" w14:textId="77777777" w:rsidR="001C5864" w:rsidRPr="0017445F" w:rsidRDefault="001C5864" w:rsidP="001C5864">
      <w:pPr>
        <w:pStyle w:val="RERequirement"/>
        <w:shd w:val="clear" w:color="auto" w:fill="F2F2F2" w:themeFill="background1" w:themeFillShade="F2"/>
      </w:pPr>
      <w:r>
        <w:t xml:space="preserve"> MyKey 1</w:t>
      </w:r>
    </w:p>
    <w:p w14:paraId="41C98AB4" w14:textId="77777777" w:rsidR="001C5864" w:rsidRDefault="001C5864" w:rsidP="001C5864">
      <w:pPr>
        <w:rPr>
          <w:rFonts w:cs="Arial"/>
        </w:rPr>
      </w:pPr>
      <w:r>
        <w:rPr>
          <w:rFonts w:cs="Arial"/>
        </w:rPr>
        <w:lastRenderedPageBreak/>
        <w:t>When the PDC recognizes the MyKey signal as active, the MSS feature functionality shall be reduced to limit driver distraction.</w:t>
      </w:r>
    </w:p>
    <w:p w14:paraId="6BDAE857" w14:textId="77777777" w:rsidR="001C5864" w:rsidRDefault="001C5864" w:rsidP="001C5864"/>
    <w:p w14:paraId="48104059" w14:textId="77777777" w:rsidR="001C5864" w:rsidRPr="00287D2F" w:rsidRDefault="001C5864" w:rsidP="001C5864">
      <w:pPr>
        <w:rPr>
          <w:rFonts w:cs="Arial"/>
        </w:rPr>
      </w:pPr>
      <w:r>
        <w:rPr>
          <w:rFonts w:cs="Arial"/>
        </w:rPr>
        <w:t>Satisfied by</w:t>
      </w:r>
      <w:r w:rsidRPr="00287D2F">
        <w:rPr>
          <w:rFonts w:cs="Arial"/>
        </w:rPr>
        <w:t>:</w:t>
      </w:r>
    </w:p>
    <w:p w14:paraId="3281822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6AFA9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7C1D612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E25FD2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57D74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C7F2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7DBF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AE1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E12A2" w14:textId="77777777" w:rsidR="0027306C" w:rsidRDefault="0027306C"/>
        </w:tc>
      </w:tr>
      <w:tr w:rsidR="007A24FC" w:rsidRPr="00B3499B" w14:paraId="5F045B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9361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D1C53" w14:textId="77777777" w:rsidR="0027306C" w:rsidRDefault="0027306C"/>
        </w:tc>
      </w:tr>
      <w:tr w:rsidR="007A24FC" w:rsidRPr="00B3499B" w14:paraId="3FAC71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010F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8763A" w14:textId="77777777" w:rsidR="0027306C" w:rsidRDefault="0027306C"/>
        </w:tc>
      </w:tr>
      <w:tr w:rsidR="007A24FC" w:rsidRPr="00B3499B" w14:paraId="5985B9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655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2AE7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BB71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AC49E" w14:textId="77777777" w:rsidR="0027306C" w:rsidRDefault="0027306C"/>
        </w:tc>
      </w:tr>
      <w:tr w:rsidR="007A24FC" w:rsidRPr="00B3499B" w14:paraId="373830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C687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003D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FC6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63080B" w14:textId="77777777" w:rsidR="0027306C" w:rsidRDefault="0027306C"/>
        </w:tc>
      </w:tr>
      <w:tr w:rsidR="007A24FC" w:rsidRPr="00B3499B" w14:paraId="4E4D767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C2D1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1A49E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31E5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0734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466E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FC978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4E6327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C7D449" w14:textId="77777777" w:rsidR="007A24FC" w:rsidRPr="00B3499B" w:rsidRDefault="006B7CE9" w:rsidP="009737DA">
            <w:pPr>
              <w:rPr>
                <w:rFonts w:cs="Arial"/>
                <w:bCs/>
                <w:color w:val="808080" w:themeColor="background1" w:themeShade="80"/>
                <w:sz w:val="16"/>
                <w:szCs w:val="14"/>
              </w:rPr>
            </w:pPr>
            <w:hyperlink r:id="rId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7A87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5F28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299CCC" w14:textId="77777777" w:rsidR="007A24FC" w:rsidRDefault="007A24FC" w:rsidP="001C5864">
      <w:pPr>
        <w:rPr>
          <w:rFonts w:cs="Arial"/>
        </w:rPr>
      </w:pPr>
    </w:p>
    <w:p w14:paraId="7D711B18" w14:textId="77777777" w:rsidR="0047267C" w:rsidRDefault="0047267C" w:rsidP="001C5864">
      <w:pPr>
        <w:rPr>
          <w:rFonts w:cs="Arial"/>
        </w:rPr>
      </w:pPr>
    </w:p>
    <w:p w14:paraId="77295184" w14:textId="77777777" w:rsidR="001C5864" w:rsidRPr="0017445F" w:rsidRDefault="001C5864" w:rsidP="001C5864">
      <w:pPr>
        <w:pStyle w:val="RERequirement"/>
        <w:shd w:val="clear" w:color="auto" w:fill="F2F2F2" w:themeFill="background1" w:themeFillShade="F2"/>
      </w:pPr>
      <w:bookmarkStart w:id="102" w:name="_74c9c1898252a034d7577a8e03327f90"/>
      <w:bookmarkEnd w:id="102"/>
      <w:r>
        <w:t xml:space="preserve"> Shared Media 1.8</w:t>
      </w:r>
    </w:p>
    <w:p w14:paraId="07292114" w14:textId="77777777" w:rsidR="001C5864" w:rsidRDefault="001C5864" w:rsidP="001C5864">
      <w:pPr>
        <w:rPr>
          <w:rFonts w:cs="Arial"/>
        </w:rPr>
      </w:pPr>
      <w:r>
        <w:rPr>
          <w:rFonts w:cs="Arial"/>
        </w:rPr>
        <w:t>When the PAC module receives a SourceType request signal from the passenger for the driver, the SYNC HMI shall prompt the driver to accept/deny the request.</w:t>
      </w:r>
    </w:p>
    <w:p w14:paraId="4FE6B3F0" w14:textId="77777777" w:rsidR="001C5864" w:rsidRDefault="001C5864" w:rsidP="001C5864"/>
    <w:p w14:paraId="6091D674" w14:textId="77777777" w:rsidR="001C5864" w:rsidRPr="00287D2F" w:rsidRDefault="001C5864" w:rsidP="001C5864">
      <w:pPr>
        <w:rPr>
          <w:rFonts w:cs="Arial"/>
        </w:rPr>
      </w:pPr>
      <w:r>
        <w:rPr>
          <w:rFonts w:cs="Arial"/>
        </w:rPr>
        <w:t>Satisfied by</w:t>
      </w:r>
      <w:r w:rsidRPr="00287D2F">
        <w:rPr>
          <w:rFonts w:cs="Arial"/>
        </w:rPr>
        <w:t>:</w:t>
      </w:r>
    </w:p>
    <w:p w14:paraId="55DCF8E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46A5A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464E577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467ED2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A649A7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C7DF9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60DA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753D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9AF1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E321C" w14:textId="77777777" w:rsidR="0027306C" w:rsidRDefault="0027306C"/>
        </w:tc>
      </w:tr>
      <w:tr w:rsidR="007A24FC" w:rsidRPr="00B3499B" w14:paraId="2E4126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835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0F343" w14:textId="77777777" w:rsidR="0027306C" w:rsidRDefault="0027306C"/>
        </w:tc>
      </w:tr>
      <w:tr w:rsidR="007A24FC" w:rsidRPr="00B3499B" w14:paraId="028765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BFE4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7DF89" w14:textId="77777777" w:rsidR="0027306C" w:rsidRDefault="0027306C"/>
        </w:tc>
      </w:tr>
      <w:tr w:rsidR="007A24FC" w:rsidRPr="00B3499B" w14:paraId="43DAC8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E04C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AAE0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3EC1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4C6C7" w14:textId="77777777" w:rsidR="0027306C" w:rsidRDefault="0027306C"/>
        </w:tc>
      </w:tr>
      <w:tr w:rsidR="007A24FC" w:rsidRPr="00B3499B" w14:paraId="0C2105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3CBA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8D36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4164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76A2D" w14:textId="77777777" w:rsidR="0027306C" w:rsidRDefault="0027306C"/>
        </w:tc>
      </w:tr>
      <w:tr w:rsidR="007A24FC" w:rsidRPr="00B3499B" w14:paraId="00F50E6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2D88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9A368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A66F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D7CC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8D71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0FEC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5846F9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36C801" w14:textId="77777777" w:rsidR="007A24FC" w:rsidRPr="00B3499B" w:rsidRDefault="006B7CE9" w:rsidP="009737DA">
            <w:pPr>
              <w:rPr>
                <w:rFonts w:cs="Arial"/>
                <w:bCs/>
                <w:color w:val="808080" w:themeColor="background1" w:themeShade="80"/>
                <w:sz w:val="16"/>
                <w:szCs w:val="14"/>
              </w:rPr>
            </w:pPr>
            <w:hyperlink r:id="rId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3C3D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D60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B908B6" w14:textId="77777777" w:rsidR="007A24FC" w:rsidRDefault="007A24FC" w:rsidP="001C5864">
      <w:pPr>
        <w:rPr>
          <w:rFonts w:cs="Arial"/>
        </w:rPr>
      </w:pPr>
    </w:p>
    <w:p w14:paraId="198FEB56" w14:textId="77777777" w:rsidR="0047267C" w:rsidRDefault="0047267C" w:rsidP="001C5864">
      <w:pPr>
        <w:rPr>
          <w:rFonts w:cs="Arial"/>
        </w:rPr>
      </w:pPr>
    </w:p>
    <w:p w14:paraId="41440514" w14:textId="77777777" w:rsidR="001C5864" w:rsidRPr="0017445F" w:rsidRDefault="001C5864" w:rsidP="001C5864">
      <w:pPr>
        <w:pStyle w:val="RERequirement"/>
        <w:shd w:val="clear" w:color="auto" w:fill="F2F2F2" w:themeFill="background1" w:themeFillShade="F2"/>
      </w:pPr>
      <w:r>
        <w:t xml:space="preserve"> Do Not Disturb 1.9</w:t>
      </w:r>
    </w:p>
    <w:p w14:paraId="6983AB00" w14:textId="77777777" w:rsidR="001C5864" w:rsidRDefault="001C5864" w:rsidP="001C5864">
      <w:pPr>
        <w:rPr>
          <w:rFonts w:cs="Arial"/>
        </w:rPr>
      </w:pPr>
      <w:r>
        <w:rPr>
          <w:rFonts w:cs="Arial"/>
        </w:rPr>
        <w:t>If there is an active signal for the "2 Zone Locked Configuration", the SYNC HMI and URC application shall update to prevent users from activating DND.</w:t>
      </w:r>
    </w:p>
    <w:p w14:paraId="7B441DED" w14:textId="77777777" w:rsidR="001C5864" w:rsidRDefault="001C5864" w:rsidP="001C5864"/>
    <w:p w14:paraId="7F3D01C2" w14:textId="77777777" w:rsidR="001C5864" w:rsidRPr="00287D2F" w:rsidRDefault="001C5864" w:rsidP="001C5864">
      <w:pPr>
        <w:rPr>
          <w:rFonts w:cs="Arial"/>
        </w:rPr>
      </w:pPr>
      <w:r>
        <w:rPr>
          <w:rFonts w:cs="Arial"/>
        </w:rPr>
        <w:t>Satisfied by</w:t>
      </w:r>
      <w:r w:rsidRPr="00287D2F">
        <w:rPr>
          <w:rFonts w:cs="Arial"/>
        </w:rPr>
        <w:t>:</w:t>
      </w:r>
    </w:p>
    <w:p w14:paraId="627968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6B0041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099AB0A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0E7750D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1264B94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9A04A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24674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85AFD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B04A1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61CC9" w14:textId="77777777" w:rsidR="0027306C" w:rsidRDefault="0027306C"/>
        </w:tc>
      </w:tr>
      <w:tr w:rsidR="007A24FC" w:rsidRPr="00B3499B" w14:paraId="7C794A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5611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AFEAF" w14:textId="77777777" w:rsidR="0027306C" w:rsidRDefault="0027306C"/>
        </w:tc>
      </w:tr>
      <w:tr w:rsidR="007A24FC" w:rsidRPr="00B3499B" w14:paraId="1BFAA1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DA39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8A18F" w14:textId="77777777" w:rsidR="0027306C" w:rsidRDefault="0027306C"/>
        </w:tc>
      </w:tr>
      <w:tr w:rsidR="007A24FC" w:rsidRPr="00B3499B" w14:paraId="11C9D1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128B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4E3A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D72D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AF299" w14:textId="77777777" w:rsidR="0027306C" w:rsidRDefault="0027306C"/>
        </w:tc>
      </w:tr>
      <w:tr w:rsidR="007A24FC" w:rsidRPr="00B3499B" w14:paraId="19309F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C5660"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A538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333C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6ACD0" w14:textId="77777777" w:rsidR="0027306C" w:rsidRDefault="0027306C"/>
        </w:tc>
      </w:tr>
      <w:tr w:rsidR="007A24FC" w:rsidRPr="00B3499B" w14:paraId="69F7736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08B2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F7544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9CEA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913A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E523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FFE9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A05B51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12E9E5" w14:textId="77777777" w:rsidR="007A24FC" w:rsidRPr="00B3499B" w:rsidRDefault="006B7CE9" w:rsidP="009737DA">
            <w:pPr>
              <w:rPr>
                <w:rFonts w:cs="Arial"/>
                <w:bCs/>
                <w:color w:val="808080" w:themeColor="background1" w:themeShade="80"/>
                <w:sz w:val="16"/>
                <w:szCs w:val="14"/>
              </w:rPr>
            </w:pPr>
            <w:hyperlink r:id="rId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A3C7D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3742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0065A7" w14:textId="77777777" w:rsidR="007A24FC" w:rsidRDefault="007A24FC" w:rsidP="001C5864">
      <w:pPr>
        <w:rPr>
          <w:rFonts w:cs="Arial"/>
        </w:rPr>
      </w:pPr>
    </w:p>
    <w:p w14:paraId="2248AA03" w14:textId="77777777" w:rsidR="0047267C" w:rsidRDefault="0047267C" w:rsidP="001C5864">
      <w:pPr>
        <w:rPr>
          <w:rFonts w:cs="Arial"/>
        </w:rPr>
      </w:pPr>
    </w:p>
    <w:p w14:paraId="58AEEF9C" w14:textId="77777777" w:rsidR="001C5864" w:rsidRPr="0017445F" w:rsidRDefault="001C5864" w:rsidP="001C5864">
      <w:pPr>
        <w:pStyle w:val="RERequirement"/>
        <w:shd w:val="clear" w:color="auto" w:fill="F2F2F2" w:themeFill="background1" w:themeFillShade="F2"/>
      </w:pPr>
      <w:bookmarkStart w:id="103" w:name="_001ee9ccb5fe723329f08f11419d75ae"/>
      <w:bookmarkEnd w:id="103"/>
      <w:r>
        <w:t xml:space="preserve"> Shared Media 1.6</w:t>
      </w:r>
    </w:p>
    <w:p w14:paraId="4A2B0831" w14:textId="77777777" w:rsidR="001C5864" w:rsidRDefault="001C5864" w:rsidP="001C5864">
      <w:pPr>
        <w:rPr>
          <w:rFonts w:cs="Arial"/>
        </w:rPr>
      </w:pPr>
      <w:r>
        <w:rPr>
          <w:rFonts w:cs="Arial"/>
        </w:rPr>
        <w:t>When the PAC module receives a SourceType request signal from the passenger for the entire vehicle, the SYNC HMI shall prompt the driver to accept/deny the request.</w:t>
      </w:r>
    </w:p>
    <w:p w14:paraId="6FE61571" w14:textId="77777777" w:rsidR="001C5864" w:rsidRDefault="001C5864" w:rsidP="001C5864"/>
    <w:p w14:paraId="68D1817D" w14:textId="77777777" w:rsidR="001C5864" w:rsidRPr="00287D2F" w:rsidRDefault="001C5864" w:rsidP="001C5864">
      <w:pPr>
        <w:rPr>
          <w:rFonts w:cs="Arial"/>
        </w:rPr>
      </w:pPr>
      <w:r>
        <w:rPr>
          <w:rFonts w:cs="Arial"/>
        </w:rPr>
        <w:t>Satisfied by</w:t>
      </w:r>
      <w:r w:rsidRPr="00287D2F">
        <w:rPr>
          <w:rFonts w:cs="Arial"/>
        </w:rPr>
        <w:t>:</w:t>
      </w:r>
    </w:p>
    <w:p w14:paraId="486198E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34103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5F5DF0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1E81F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1895F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0C6F5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F38CE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3E803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8D8FB" w14:textId="77777777" w:rsidR="0027306C" w:rsidRDefault="0027306C"/>
        </w:tc>
      </w:tr>
      <w:tr w:rsidR="007A24FC" w:rsidRPr="00B3499B" w14:paraId="38FFFE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1433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D4E42" w14:textId="77777777" w:rsidR="0027306C" w:rsidRDefault="0027306C"/>
        </w:tc>
      </w:tr>
      <w:tr w:rsidR="007A24FC" w:rsidRPr="00B3499B" w14:paraId="1097EA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C1B3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CEE89" w14:textId="77777777" w:rsidR="0027306C" w:rsidRDefault="0027306C"/>
        </w:tc>
      </w:tr>
      <w:tr w:rsidR="007A24FC" w:rsidRPr="00B3499B" w14:paraId="39C382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16C7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C129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1E52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0C8C8" w14:textId="77777777" w:rsidR="0027306C" w:rsidRDefault="0027306C"/>
        </w:tc>
      </w:tr>
      <w:tr w:rsidR="007A24FC" w:rsidRPr="00B3499B" w14:paraId="3A261D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87DB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B93A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DCFE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01C9A" w14:textId="77777777" w:rsidR="0027306C" w:rsidRDefault="0027306C"/>
        </w:tc>
      </w:tr>
      <w:tr w:rsidR="007A24FC" w:rsidRPr="00B3499B" w14:paraId="0A6F4FE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20AF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AD7A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017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38B9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F92F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72AB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A6EA69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5A2AEF" w14:textId="77777777" w:rsidR="007A24FC" w:rsidRPr="00B3499B" w:rsidRDefault="006B7CE9"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E0BF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8E91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F9E971" w14:textId="77777777" w:rsidR="007A24FC" w:rsidRDefault="007A24FC" w:rsidP="001C5864">
      <w:pPr>
        <w:rPr>
          <w:rFonts w:cs="Arial"/>
        </w:rPr>
      </w:pPr>
    </w:p>
    <w:p w14:paraId="6B7D4DD1" w14:textId="77777777" w:rsidR="0047267C" w:rsidRDefault="0047267C" w:rsidP="001C5864">
      <w:pPr>
        <w:rPr>
          <w:rFonts w:cs="Arial"/>
        </w:rPr>
      </w:pPr>
    </w:p>
    <w:p w14:paraId="411F4CDB" w14:textId="77777777" w:rsidR="001C5864" w:rsidRPr="0017445F" w:rsidRDefault="001C5864" w:rsidP="001C5864">
      <w:pPr>
        <w:pStyle w:val="RERequirement"/>
        <w:shd w:val="clear" w:color="auto" w:fill="F2F2F2" w:themeFill="background1" w:themeFillShade="F2"/>
      </w:pPr>
      <w:r>
        <w:t xml:space="preserve"> Do Not Disturb 1.5</w:t>
      </w:r>
    </w:p>
    <w:p w14:paraId="68D436C3" w14:textId="77777777" w:rsidR="001C5864" w:rsidRDefault="001C5864" w:rsidP="001C5864">
      <w:pPr>
        <w:rPr>
          <w:rFonts w:cs="Arial"/>
        </w:rPr>
      </w:pPr>
      <w:r>
        <w:rPr>
          <w:rFonts w:cs="Arial"/>
        </w:rPr>
        <w:t>When the PDC module recognizes that a zone does not have URC, the SYNC HMI shall update to allow the driver to activate/deactivate DND for a zone.</w:t>
      </w:r>
    </w:p>
    <w:p w14:paraId="3045C270" w14:textId="77777777" w:rsidR="001C5864" w:rsidRDefault="001C5864" w:rsidP="001C5864"/>
    <w:p w14:paraId="7F41163B" w14:textId="77777777" w:rsidR="001C5864" w:rsidRPr="00287D2F" w:rsidRDefault="001C5864" w:rsidP="001C5864">
      <w:pPr>
        <w:rPr>
          <w:rFonts w:cs="Arial"/>
        </w:rPr>
      </w:pPr>
      <w:r>
        <w:rPr>
          <w:rFonts w:cs="Arial"/>
        </w:rPr>
        <w:t>Satisfied by</w:t>
      </w:r>
      <w:r w:rsidRPr="00287D2F">
        <w:rPr>
          <w:rFonts w:cs="Arial"/>
        </w:rPr>
        <w:t>:</w:t>
      </w:r>
    </w:p>
    <w:p w14:paraId="7EFEC39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EA1DF3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72FCB10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631FF29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BA9984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6AA0E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4433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D50ED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B99E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D1B67" w14:textId="77777777" w:rsidR="0027306C" w:rsidRDefault="0027306C"/>
        </w:tc>
      </w:tr>
      <w:tr w:rsidR="007A24FC" w:rsidRPr="00B3499B" w14:paraId="51DD28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4B82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928C0" w14:textId="77777777" w:rsidR="0027306C" w:rsidRDefault="0027306C"/>
        </w:tc>
      </w:tr>
      <w:tr w:rsidR="007A24FC" w:rsidRPr="00B3499B" w14:paraId="0990CB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E7C5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5D673" w14:textId="77777777" w:rsidR="0027306C" w:rsidRDefault="0027306C"/>
        </w:tc>
      </w:tr>
      <w:tr w:rsidR="007A24FC" w:rsidRPr="00B3499B" w14:paraId="6B4B26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6F44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6D9F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4576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91A19" w14:textId="77777777" w:rsidR="0027306C" w:rsidRDefault="0027306C"/>
        </w:tc>
      </w:tr>
      <w:tr w:rsidR="007A24FC" w:rsidRPr="00B3499B" w14:paraId="04F522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381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2FDE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34CE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A066B" w14:textId="77777777" w:rsidR="0027306C" w:rsidRDefault="0027306C"/>
        </w:tc>
      </w:tr>
      <w:tr w:rsidR="007A24FC" w:rsidRPr="00B3499B" w14:paraId="3477196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CA9A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756A4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BBE6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4324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8FAB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66E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CBE9F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16FDC8" w14:textId="77777777" w:rsidR="007A24FC" w:rsidRPr="00B3499B" w:rsidRDefault="006B7CE9" w:rsidP="009737DA">
            <w:pPr>
              <w:rPr>
                <w:rFonts w:cs="Arial"/>
                <w:bCs/>
                <w:color w:val="808080" w:themeColor="background1" w:themeShade="80"/>
                <w:sz w:val="16"/>
                <w:szCs w:val="14"/>
              </w:rPr>
            </w:pPr>
            <w:hyperlink r:id="rId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12BF5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2623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E7176C" w14:textId="77777777" w:rsidR="007A24FC" w:rsidRDefault="007A24FC" w:rsidP="001C5864">
      <w:pPr>
        <w:rPr>
          <w:rFonts w:cs="Arial"/>
        </w:rPr>
      </w:pPr>
    </w:p>
    <w:p w14:paraId="377A6247" w14:textId="77777777" w:rsidR="0047267C" w:rsidRDefault="0047267C" w:rsidP="001C5864">
      <w:pPr>
        <w:rPr>
          <w:rFonts w:cs="Arial"/>
        </w:rPr>
      </w:pPr>
    </w:p>
    <w:p w14:paraId="6D1901AD" w14:textId="77777777" w:rsidR="001C5864" w:rsidRPr="0017445F" w:rsidRDefault="001C5864" w:rsidP="001C5864">
      <w:pPr>
        <w:pStyle w:val="RERequirement"/>
        <w:shd w:val="clear" w:color="auto" w:fill="F2F2F2" w:themeFill="background1" w:themeFillShade="F2"/>
      </w:pPr>
      <w:r>
        <w:t xml:space="preserve"> Phone Calls 1.10</w:t>
      </w:r>
    </w:p>
    <w:p w14:paraId="7362396A" w14:textId="77777777" w:rsidR="001C5864" w:rsidRDefault="001C5864" w:rsidP="001C5864">
      <w:pPr>
        <w:rPr>
          <w:rFonts w:cs="Arial"/>
        </w:rPr>
      </w:pPr>
      <w:r>
        <w:rPr>
          <w:rFonts w:cs="Arial"/>
        </w:rPr>
        <w:t>When the PDC has the PhnCallSwitchZone_D_Rq status as active, the SYNC HMI shall update to prevent transitions to the "2 Zone Locked Configuration"</w:t>
      </w:r>
    </w:p>
    <w:p w14:paraId="1A41832F" w14:textId="77777777" w:rsidR="001C5864" w:rsidRDefault="001C5864" w:rsidP="001C5864"/>
    <w:p w14:paraId="5E52564C" w14:textId="77777777" w:rsidR="001C5864" w:rsidRPr="00287D2F" w:rsidRDefault="001C5864" w:rsidP="001C5864">
      <w:pPr>
        <w:rPr>
          <w:rFonts w:cs="Arial"/>
        </w:rPr>
      </w:pPr>
      <w:r>
        <w:rPr>
          <w:rFonts w:cs="Arial"/>
        </w:rPr>
        <w:t>Satisfied by</w:t>
      </w:r>
      <w:r w:rsidRPr="00287D2F">
        <w:rPr>
          <w:rFonts w:cs="Arial"/>
        </w:rPr>
        <w:t>:</w:t>
      </w:r>
    </w:p>
    <w:p w14:paraId="17C5929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95F47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40D1316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4604B8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470748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3D519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FC939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4764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A63F2" w14:textId="77777777" w:rsidR="0027306C" w:rsidRDefault="0027306C"/>
        </w:tc>
      </w:tr>
      <w:tr w:rsidR="007A24FC" w:rsidRPr="00B3499B" w14:paraId="358B17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3030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73C24" w14:textId="77777777" w:rsidR="0027306C" w:rsidRDefault="0027306C"/>
        </w:tc>
      </w:tr>
      <w:tr w:rsidR="007A24FC" w:rsidRPr="00B3499B" w14:paraId="3D62ED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D14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3C394" w14:textId="77777777" w:rsidR="0027306C" w:rsidRDefault="0027306C"/>
        </w:tc>
      </w:tr>
      <w:tr w:rsidR="007A24FC" w:rsidRPr="00B3499B" w14:paraId="0AD04F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D790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8987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4E23C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EC675" w14:textId="77777777" w:rsidR="0027306C" w:rsidRDefault="0027306C"/>
        </w:tc>
      </w:tr>
      <w:tr w:rsidR="007A24FC" w:rsidRPr="00B3499B" w14:paraId="091695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49EB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8DF6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0493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759D0C" w14:textId="77777777" w:rsidR="0027306C" w:rsidRDefault="0027306C"/>
        </w:tc>
      </w:tr>
      <w:tr w:rsidR="007A24FC" w:rsidRPr="00B3499B" w14:paraId="166C45E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4F56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F84C5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45A4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7242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2393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9DF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7459C4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C1FCA4" w14:textId="77777777" w:rsidR="007A24FC" w:rsidRPr="00B3499B" w:rsidRDefault="006B7CE9" w:rsidP="009737DA">
            <w:pPr>
              <w:rPr>
                <w:rFonts w:cs="Arial"/>
                <w:bCs/>
                <w:color w:val="808080" w:themeColor="background1" w:themeShade="80"/>
                <w:sz w:val="16"/>
                <w:szCs w:val="14"/>
              </w:rPr>
            </w:pPr>
            <w:hyperlink r:id="rId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05FDF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DA7A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89AEEE" w14:textId="77777777" w:rsidR="007A24FC" w:rsidRDefault="007A24FC" w:rsidP="001C5864">
      <w:pPr>
        <w:rPr>
          <w:rFonts w:cs="Arial"/>
        </w:rPr>
      </w:pPr>
    </w:p>
    <w:p w14:paraId="2108B774" w14:textId="77777777" w:rsidR="0047267C" w:rsidRDefault="0047267C" w:rsidP="001C5864">
      <w:pPr>
        <w:rPr>
          <w:rFonts w:cs="Arial"/>
        </w:rPr>
      </w:pPr>
    </w:p>
    <w:p w14:paraId="6672B28F" w14:textId="77777777" w:rsidR="001C5864" w:rsidRPr="0017445F" w:rsidRDefault="001C5864" w:rsidP="001C5864">
      <w:pPr>
        <w:pStyle w:val="RERequirement"/>
        <w:shd w:val="clear" w:color="auto" w:fill="F2F2F2" w:themeFill="background1" w:themeFillShade="F2"/>
      </w:pPr>
      <w:bookmarkStart w:id="104" w:name="_44dc194832513d2cdbf310b429e240ee"/>
      <w:bookmarkEnd w:id="104"/>
      <w:r>
        <w:t xml:space="preserve"> Row to Row Communication 1.1</w:t>
      </w:r>
    </w:p>
    <w:p w14:paraId="5938F47C" w14:textId="77777777" w:rsidR="001C5864" w:rsidRDefault="001C5864" w:rsidP="001C5864">
      <w:pPr>
        <w:rPr>
          <w:rFonts w:cs="Arial"/>
        </w:rPr>
      </w:pPr>
      <w:r>
        <w:rPr>
          <w:rFonts w:cs="Arial"/>
        </w:rPr>
        <w:t>The PDC Module shall store the InCarComm_D_St signal when the HMIStatus signal updates.</w:t>
      </w:r>
    </w:p>
    <w:p w14:paraId="79081F65" w14:textId="77777777" w:rsidR="001C5864" w:rsidRDefault="001C5864" w:rsidP="001C5864"/>
    <w:p w14:paraId="47A96A8A" w14:textId="77777777" w:rsidR="001C5864" w:rsidRPr="00287D2F" w:rsidRDefault="001C5864" w:rsidP="001C5864">
      <w:pPr>
        <w:rPr>
          <w:rFonts w:cs="Arial"/>
        </w:rPr>
      </w:pPr>
      <w:r>
        <w:rPr>
          <w:rFonts w:cs="Arial"/>
        </w:rPr>
        <w:t>Satisfied by</w:t>
      </w:r>
      <w:r w:rsidRPr="00287D2F">
        <w:rPr>
          <w:rFonts w:cs="Arial"/>
        </w:rPr>
        <w:t>:</w:t>
      </w:r>
    </w:p>
    <w:p w14:paraId="49690BE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DFB23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0697F7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F001A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8DD81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E819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18478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7D59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965D5" w14:textId="77777777" w:rsidR="0027306C" w:rsidRDefault="0027306C"/>
        </w:tc>
      </w:tr>
      <w:tr w:rsidR="007A24FC" w:rsidRPr="00B3499B" w14:paraId="6A69F1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9CF9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EC721" w14:textId="77777777" w:rsidR="0027306C" w:rsidRDefault="0027306C"/>
        </w:tc>
      </w:tr>
      <w:tr w:rsidR="007A24FC" w:rsidRPr="00B3499B" w14:paraId="25A998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5F4F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369AB" w14:textId="77777777" w:rsidR="0027306C" w:rsidRDefault="0027306C"/>
        </w:tc>
      </w:tr>
      <w:tr w:rsidR="007A24FC" w:rsidRPr="00B3499B" w14:paraId="1BA648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E1F6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6E2C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6764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43A1E2" w14:textId="77777777" w:rsidR="0027306C" w:rsidRDefault="0027306C"/>
        </w:tc>
      </w:tr>
      <w:tr w:rsidR="007A24FC" w:rsidRPr="00B3499B" w14:paraId="1ECDB3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9B23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5CEF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22A1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62D1E" w14:textId="77777777" w:rsidR="0027306C" w:rsidRDefault="0027306C"/>
        </w:tc>
      </w:tr>
      <w:tr w:rsidR="007A24FC" w:rsidRPr="00B3499B" w14:paraId="07A70AC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D6E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2A90A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BE12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9A5D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5C92B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5F78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546E01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566338" w14:textId="77777777" w:rsidR="007A24FC" w:rsidRPr="00B3499B" w:rsidRDefault="006B7CE9" w:rsidP="009737DA">
            <w:pPr>
              <w:rPr>
                <w:rFonts w:cs="Arial"/>
                <w:bCs/>
                <w:color w:val="808080" w:themeColor="background1" w:themeShade="80"/>
                <w:sz w:val="16"/>
                <w:szCs w:val="14"/>
              </w:rPr>
            </w:pPr>
            <w:hyperlink r:id="rId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2921C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19F3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0FD901" w14:textId="77777777" w:rsidR="007A24FC" w:rsidRDefault="007A24FC" w:rsidP="001C5864">
      <w:pPr>
        <w:rPr>
          <w:rFonts w:cs="Arial"/>
        </w:rPr>
      </w:pPr>
    </w:p>
    <w:p w14:paraId="7A04BE7F" w14:textId="77777777" w:rsidR="0047267C" w:rsidRDefault="0047267C" w:rsidP="001C5864">
      <w:pPr>
        <w:rPr>
          <w:rFonts w:cs="Arial"/>
        </w:rPr>
      </w:pPr>
    </w:p>
    <w:p w14:paraId="230D04C0" w14:textId="77777777" w:rsidR="001C5864" w:rsidRPr="0017445F" w:rsidRDefault="001C5864" w:rsidP="001C5864">
      <w:pPr>
        <w:pStyle w:val="RERequirement"/>
        <w:shd w:val="clear" w:color="auto" w:fill="F2F2F2" w:themeFill="background1" w:themeFillShade="F2"/>
      </w:pPr>
      <w:r>
        <w:t xml:space="preserve"> Phone Calls 1.11</w:t>
      </w:r>
    </w:p>
    <w:p w14:paraId="457C01E8" w14:textId="77777777" w:rsidR="001C5864" w:rsidRDefault="001C5864" w:rsidP="001C5864">
      <w:pPr>
        <w:rPr>
          <w:rFonts w:cs="Arial"/>
        </w:rPr>
      </w:pPr>
      <w:r>
        <w:rPr>
          <w:rFonts w:cs="Arial"/>
        </w:rPr>
        <w:t>When the PAC module has the PhnCallZone2_D_St stored as "Privacy" and the driver receives/takes a phone call, the PDC module shall send the "PhnCallZone2_D_st to the PAC module as "Handsfree".</w:t>
      </w:r>
    </w:p>
    <w:p w14:paraId="4161F80C" w14:textId="77777777" w:rsidR="001C5864" w:rsidRDefault="001C5864" w:rsidP="001C5864"/>
    <w:p w14:paraId="6675CB3C" w14:textId="77777777" w:rsidR="001C5864" w:rsidRPr="00287D2F" w:rsidRDefault="001C5864" w:rsidP="001C5864">
      <w:pPr>
        <w:rPr>
          <w:rFonts w:cs="Arial"/>
        </w:rPr>
      </w:pPr>
      <w:r>
        <w:rPr>
          <w:rFonts w:cs="Arial"/>
        </w:rPr>
        <w:t>Satisfied by</w:t>
      </w:r>
      <w:r w:rsidRPr="00287D2F">
        <w:rPr>
          <w:rFonts w:cs="Arial"/>
        </w:rPr>
        <w:t>:</w:t>
      </w:r>
    </w:p>
    <w:p w14:paraId="5002A5B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09B82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8F94D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4F2D7D8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75A61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5F7F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6636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720D3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19B79" w14:textId="77777777" w:rsidR="0027306C" w:rsidRDefault="0027306C"/>
        </w:tc>
      </w:tr>
      <w:tr w:rsidR="007A24FC" w:rsidRPr="00B3499B" w14:paraId="3E2D49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4099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14F54" w14:textId="77777777" w:rsidR="0027306C" w:rsidRDefault="0027306C"/>
        </w:tc>
      </w:tr>
      <w:tr w:rsidR="007A24FC" w:rsidRPr="00B3499B" w14:paraId="441E2B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66A0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E9EC7" w14:textId="77777777" w:rsidR="0027306C" w:rsidRDefault="0027306C"/>
        </w:tc>
      </w:tr>
      <w:tr w:rsidR="007A24FC" w:rsidRPr="00B3499B" w14:paraId="463DC9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328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348B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9BA9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284DCF" w14:textId="77777777" w:rsidR="0027306C" w:rsidRDefault="0027306C"/>
        </w:tc>
      </w:tr>
      <w:tr w:rsidR="007A24FC" w:rsidRPr="00B3499B" w14:paraId="04F72B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9619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2CB4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D5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F8B7D" w14:textId="77777777" w:rsidR="0027306C" w:rsidRDefault="0027306C"/>
        </w:tc>
      </w:tr>
      <w:tr w:rsidR="007A24FC" w:rsidRPr="00B3499B" w14:paraId="33EABD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A245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0BE6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624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3389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EB6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FCF90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2F4E4F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7906E0" w14:textId="77777777" w:rsidR="007A24FC" w:rsidRPr="00B3499B" w:rsidRDefault="006B7CE9"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9AD3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7222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FFB7AF" w14:textId="77777777" w:rsidR="007A24FC" w:rsidRDefault="007A24FC" w:rsidP="001C5864">
      <w:pPr>
        <w:rPr>
          <w:rFonts w:cs="Arial"/>
        </w:rPr>
      </w:pPr>
    </w:p>
    <w:p w14:paraId="08368F04" w14:textId="77777777" w:rsidR="0047267C" w:rsidRDefault="0047267C" w:rsidP="001C5864">
      <w:pPr>
        <w:rPr>
          <w:rFonts w:cs="Arial"/>
        </w:rPr>
      </w:pPr>
    </w:p>
    <w:p w14:paraId="30194925" w14:textId="77777777" w:rsidR="001C5864" w:rsidRPr="0017445F" w:rsidRDefault="001C5864" w:rsidP="001C5864">
      <w:pPr>
        <w:pStyle w:val="RERequirement"/>
        <w:shd w:val="clear" w:color="auto" w:fill="F2F2F2" w:themeFill="background1" w:themeFillShade="F2"/>
      </w:pPr>
      <w:r>
        <w:t xml:space="preserve"> Row to Row Communication 1.5</w:t>
      </w:r>
    </w:p>
    <w:p w14:paraId="5517EF3A" w14:textId="77777777" w:rsidR="001C5864" w:rsidRDefault="001C5864" w:rsidP="001C5864">
      <w:pPr>
        <w:rPr>
          <w:rFonts w:cs="Arial"/>
        </w:rPr>
      </w:pPr>
      <w:r>
        <w:rPr>
          <w:rFonts w:cs="Arial"/>
        </w:rPr>
        <w:t>When the PAC module receives an "Active" PhnCallZone_D_St signal, the PAC module shall send the "temporarily disabled" InCarComm_D_St signal to the PDC module.</w:t>
      </w:r>
    </w:p>
    <w:p w14:paraId="1241554C" w14:textId="77777777" w:rsidR="001C5864" w:rsidRDefault="001C5864" w:rsidP="001C5864"/>
    <w:p w14:paraId="6F71F430" w14:textId="77777777" w:rsidR="001C5864" w:rsidRPr="00287D2F" w:rsidRDefault="001C5864" w:rsidP="001C5864">
      <w:pPr>
        <w:rPr>
          <w:rFonts w:cs="Arial"/>
        </w:rPr>
      </w:pPr>
      <w:r>
        <w:rPr>
          <w:rFonts w:cs="Arial"/>
        </w:rPr>
        <w:lastRenderedPageBreak/>
        <w:t>Satisfied by</w:t>
      </w:r>
      <w:r w:rsidRPr="00287D2F">
        <w:rPr>
          <w:rFonts w:cs="Arial"/>
        </w:rPr>
        <w:t>:</w:t>
      </w:r>
    </w:p>
    <w:p w14:paraId="01B1BC6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A9511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3DFB93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18D1DE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46484AF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0F9E54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FC5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1D20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D735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F94D3" w14:textId="77777777" w:rsidR="0027306C" w:rsidRDefault="0027306C"/>
        </w:tc>
      </w:tr>
      <w:tr w:rsidR="007A24FC" w:rsidRPr="00B3499B" w14:paraId="5A3AF5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3A0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2184D" w14:textId="77777777" w:rsidR="0027306C" w:rsidRDefault="0027306C"/>
        </w:tc>
      </w:tr>
      <w:tr w:rsidR="007A24FC" w:rsidRPr="00B3499B" w14:paraId="0C0606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A1F0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54EA0" w14:textId="77777777" w:rsidR="0027306C" w:rsidRDefault="0027306C"/>
        </w:tc>
      </w:tr>
      <w:tr w:rsidR="007A24FC" w:rsidRPr="00B3499B" w14:paraId="0306BF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0F87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94F4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93A41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0B213B" w14:textId="77777777" w:rsidR="0027306C" w:rsidRDefault="0027306C"/>
        </w:tc>
      </w:tr>
      <w:tr w:rsidR="007A24FC" w:rsidRPr="00B3499B" w14:paraId="5ED20F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0873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09C9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03C8D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3B8E62" w14:textId="77777777" w:rsidR="0027306C" w:rsidRDefault="0027306C"/>
        </w:tc>
      </w:tr>
      <w:tr w:rsidR="007A24FC" w:rsidRPr="00B3499B" w14:paraId="0657895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E960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BDDAF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6027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91C5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12DA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0C5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4BEA8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3BDA8A" w14:textId="77777777" w:rsidR="007A24FC" w:rsidRPr="00B3499B" w:rsidRDefault="006B7CE9"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BD27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064C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5AB7A4" w14:textId="77777777" w:rsidR="007A24FC" w:rsidRDefault="007A24FC" w:rsidP="001C5864">
      <w:pPr>
        <w:rPr>
          <w:rFonts w:cs="Arial"/>
        </w:rPr>
      </w:pPr>
    </w:p>
    <w:p w14:paraId="3043D589" w14:textId="77777777" w:rsidR="0047267C" w:rsidRDefault="0047267C" w:rsidP="001C5864">
      <w:pPr>
        <w:rPr>
          <w:rFonts w:cs="Arial"/>
        </w:rPr>
      </w:pPr>
    </w:p>
    <w:p w14:paraId="3563C322" w14:textId="77777777" w:rsidR="001C5864" w:rsidRPr="0017445F" w:rsidRDefault="001C5864" w:rsidP="001C5864">
      <w:pPr>
        <w:pStyle w:val="RERequirement"/>
        <w:shd w:val="clear" w:color="auto" w:fill="F2F2F2" w:themeFill="background1" w:themeFillShade="F2"/>
      </w:pPr>
      <w:r>
        <w:t xml:space="preserve"> Do Not Disturb 1.4</w:t>
      </w:r>
    </w:p>
    <w:p w14:paraId="4F41CB70" w14:textId="77777777" w:rsidR="001C5864" w:rsidRDefault="001C5864" w:rsidP="001C5864">
      <w:pPr>
        <w:rPr>
          <w:rFonts w:cs="Arial"/>
        </w:rPr>
      </w:pPr>
      <w:r>
        <w:rPr>
          <w:rFonts w:cs="Arial"/>
        </w:rPr>
        <w:t>When the PDC module has an active DND status signal for a zone with URC, the SYNC HMI shall update to prevent the driver from activating/deactivating DND for the zone.</w:t>
      </w:r>
    </w:p>
    <w:p w14:paraId="2A266A98" w14:textId="77777777" w:rsidR="001C5864" w:rsidRDefault="001C5864" w:rsidP="001C5864"/>
    <w:p w14:paraId="1ED41A12" w14:textId="77777777" w:rsidR="001C5864" w:rsidRPr="00287D2F" w:rsidRDefault="001C5864" w:rsidP="001C5864">
      <w:pPr>
        <w:rPr>
          <w:rFonts w:cs="Arial"/>
        </w:rPr>
      </w:pPr>
      <w:r>
        <w:rPr>
          <w:rFonts w:cs="Arial"/>
        </w:rPr>
        <w:t>Satisfied by</w:t>
      </w:r>
      <w:r w:rsidRPr="00287D2F">
        <w:rPr>
          <w:rFonts w:cs="Arial"/>
        </w:rPr>
        <w:t>:</w:t>
      </w:r>
    </w:p>
    <w:p w14:paraId="49F8D7A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7583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394D0A9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5B9B02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64C211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4F9FD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7922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C330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4C11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181F4" w14:textId="77777777" w:rsidR="0027306C" w:rsidRDefault="0027306C"/>
        </w:tc>
      </w:tr>
      <w:tr w:rsidR="007A24FC" w:rsidRPr="00B3499B" w14:paraId="41CD9A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EF3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E4158" w14:textId="77777777" w:rsidR="0027306C" w:rsidRDefault="0027306C"/>
        </w:tc>
      </w:tr>
      <w:tr w:rsidR="007A24FC" w:rsidRPr="00B3499B" w14:paraId="4CBF43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F5AB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870E2" w14:textId="77777777" w:rsidR="0027306C" w:rsidRDefault="0027306C"/>
        </w:tc>
      </w:tr>
      <w:tr w:rsidR="007A24FC" w:rsidRPr="00B3499B" w14:paraId="4EC2A0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8995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F3B7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8A8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F9562" w14:textId="77777777" w:rsidR="0027306C" w:rsidRDefault="0027306C"/>
        </w:tc>
      </w:tr>
      <w:tr w:rsidR="007A24FC" w:rsidRPr="00B3499B" w14:paraId="4B0504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EB36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570B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D16DA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8655B" w14:textId="77777777" w:rsidR="0027306C" w:rsidRDefault="0027306C"/>
        </w:tc>
      </w:tr>
      <w:tr w:rsidR="007A24FC" w:rsidRPr="00B3499B" w14:paraId="1FD967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1A9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1AE49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081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79C8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C9C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888E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0A9F32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66FD44" w14:textId="77777777" w:rsidR="007A24FC" w:rsidRPr="00B3499B" w:rsidRDefault="006B7CE9" w:rsidP="009737DA">
            <w:pPr>
              <w:rPr>
                <w:rFonts w:cs="Arial"/>
                <w:bCs/>
                <w:color w:val="808080" w:themeColor="background1" w:themeShade="80"/>
                <w:sz w:val="16"/>
                <w:szCs w:val="14"/>
              </w:rPr>
            </w:pPr>
            <w:hyperlink r:id="rId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0F008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9336C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E2A857" w14:textId="77777777" w:rsidR="007A24FC" w:rsidRDefault="007A24FC" w:rsidP="001C5864">
      <w:pPr>
        <w:rPr>
          <w:rFonts w:cs="Arial"/>
        </w:rPr>
      </w:pPr>
    </w:p>
    <w:p w14:paraId="0C60E4DB" w14:textId="77777777" w:rsidR="0047267C" w:rsidRDefault="0047267C" w:rsidP="001C5864">
      <w:pPr>
        <w:rPr>
          <w:rFonts w:cs="Arial"/>
        </w:rPr>
      </w:pPr>
    </w:p>
    <w:p w14:paraId="7C385177" w14:textId="77777777" w:rsidR="001C5864" w:rsidRPr="0017445F" w:rsidRDefault="001C5864" w:rsidP="001C5864">
      <w:pPr>
        <w:pStyle w:val="RERequirement"/>
        <w:shd w:val="clear" w:color="auto" w:fill="F2F2F2" w:themeFill="background1" w:themeFillShade="F2"/>
      </w:pPr>
      <w:bookmarkStart w:id="105" w:name="_914c3a74c15bf8e0e24078676c2338c4"/>
      <w:bookmarkEnd w:id="105"/>
      <w:r>
        <w:t xml:space="preserve"> Shared Media 1.2</w:t>
      </w:r>
    </w:p>
    <w:p w14:paraId="179A2D02" w14:textId="77777777" w:rsidR="001C5864" w:rsidRDefault="001C5864" w:rsidP="001C5864">
      <w:pPr>
        <w:rPr>
          <w:rFonts w:cs="Arial"/>
        </w:rPr>
      </w:pPr>
      <w:r>
        <w:rPr>
          <w:rFonts w:cs="Arial"/>
        </w:rPr>
        <w:t>When the PAC module receives a SourceType request signal from the passenger for the driver, the SYNC HMI shall prompt the driver to accept/deny the request.</w:t>
      </w:r>
    </w:p>
    <w:p w14:paraId="10BD5310" w14:textId="77777777" w:rsidR="001C5864" w:rsidRDefault="001C5864" w:rsidP="001C5864"/>
    <w:p w14:paraId="4A283C2B" w14:textId="77777777" w:rsidR="001C5864" w:rsidRPr="00287D2F" w:rsidRDefault="001C5864" w:rsidP="001C5864">
      <w:pPr>
        <w:rPr>
          <w:rFonts w:cs="Arial"/>
        </w:rPr>
      </w:pPr>
      <w:r>
        <w:rPr>
          <w:rFonts w:cs="Arial"/>
        </w:rPr>
        <w:t>Satisfied by</w:t>
      </w:r>
      <w:r w:rsidRPr="00287D2F">
        <w:rPr>
          <w:rFonts w:cs="Arial"/>
        </w:rPr>
        <w:t>:</w:t>
      </w:r>
    </w:p>
    <w:p w14:paraId="04990FA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FAE8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7AC911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0EC04B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22C519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48DCC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370B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FFC7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B82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04D3B" w14:textId="77777777" w:rsidR="0027306C" w:rsidRDefault="0027306C"/>
        </w:tc>
      </w:tr>
      <w:tr w:rsidR="007A24FC" w:rsidRPr="00B3499B" w14:paraId="668DCD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F5EE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96969" w14:textId="77777777" w:rsidR="0027306C" w:rsidRDefault="0027306C"/>
        </w:tc>
      </w:tr>
      <w:tr w:rsidR="007A24FC" w:rsidRPr="00B3499B" w14:paraId="33F4C5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6E70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96782" w14:textId="77777777" w:rsidR="0027306C" w:rsidRDefault="0027306C"/>
        </w:tc>
      </w:tr>
      <w:tr w:rsidR="007A24FC" w:rsidRPr="00B3499B" w14:paraId="3AE980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6D55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2340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B1F15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379EE" w14:textId="77777777" w:rsidR="0027306C" w:rsidRDefault="0027306C"/>
        </w:tc>
      </w:tr>
      <w:tr w:rsidR="007A24FC" w:rsidRPr="00B3499B" w14:paraId="4AAB27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6241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3C2B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225C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CFEC5B" w14:textId="77777777" w:rsidR="0027306C" w:rsidRDefault="0027306C"/>
        </w:tc>
      </w:tr>
      <w:tr w:rsidR="007A24FC" w:rsidRPr="00B3499B" w14:paraId="671D28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C3FC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F6694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1183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BC16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B6DC0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2352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AF3EDE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9A98B7" w14:textId="77777777" w:rsidR="007A24FC" w:rsidRPr="00B3499B" w:rsidRDefault="006B7CE9" w:rsidP="009737DA">
            <w:pPr>
              <w:rPr>
                <w:rFonts w:cs="Arial"/>
                <w:bCs/>
                <w:color w:val="808080" w:themeColor="background1" w:themeShade="80"/>
                <w:sz w:val="16"/>
                <w:szCs w:val="14"/>
              </w:rPr>
            </w:pPr>
            <w:hyperlink r:id="rId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E18CE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8683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FBDABD" w14:textId="77777777" w:rsidR="007A24FC" w:rsidRDefault="007A24FC" w:rsidP="001C5864">
      <w:pPr>
        <w:rPr>
          <w:rFonts w:cs="Arial"/>
        </w:rPr>
      </w:pPr>
    </w:p>
    <w:p w14:paraId="2B037AAC" w14:textId="77777777" w:rsidR="0047267C" w:rsidRDefault="0047267C" w:rsidP="001C5864">
      <w:pPr>
        <w:rPr>
          <w:rFonts w:cs="Arial"/>
        </w:rPr>
      </w:pPr>
    </w:p>
    <w:p w14:paraId="68A2982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Phoenix Domain Controller</w:t>
      </w:r>
    </w:p>
    <w:p w14:paraId="40B38DB2" w14:textId="77777777" w:rsidR="00210E01" w:rsidRDefault="00210E01" w:rsidP="00210E01">
      <w:r>
        <w:t>Phoenix Domain Controller</w:t>
      </w:r>
    </w:p>
    <w:p w14:paraId="434FBFBA" w14:textId="77777777" w:rsidR="00072314" w:rsidRDefault="00072314" w:rsidP="00072314"/>
    <w:p w14:paraId="657B292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F286EDD" wp14:editId="4D32226C">
            <wp:extent cx="152400" cy="152400"/>
            <wp:effectExtent l="0" t="0" r="0" b="0"/>
            <wp:docPr id="20" name="Picture -1759168833.jpg" descr="-1759168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5916883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Audio Share Response</w:t>
      </w:r>
    </w:p>
    <w:p w14:paraId="40E663D5" w14:textId="77777777" w:rsidR="005F4E20" w:rsidRDefault="005F4E20" w:rsidP="00720A45">
      <w:pPr>
        <w:rPr>
          <w:highlight w:val="green"/>
        </w:rPr>
      </w:pPr>
    </w:p>
    <w:p w14:paraId="6190B1BA" w14:textId="77777777" w:rsidR="009C3237" w:rsidRDefault="009C3237" w:rsidP="009C3237">
      <w:pPr>
        <w:pStyle w:val="BodyText"/>
      </w:pPr>
      <w:r w:rsidRPr="00F33853">
        <w:t>MSS Function responsible for Requesting recipient's Response for Audio Share Requests (SYNC/URC)</w:t>
      </w:r>
    </w:p>
    <w:p w14:paraId="06FF1420" w14:textId="77777777" w:rsidR="00785794" w:rsidRPr="00785794" w:rsidRDefault="00785794" w:rsidP="00785794">
      <w:pPr>
        <w:rPr>
          <w:rFonts w:cs="Arial"/>
          <w:color w:val="000000" w:themeColor="text1"/>
          <w:sz w:val="16"/>
          <w:szCs w:val="14"/>
        </w:rPr>
      </w:pPr>
    </w:p>
    <w:p w14:paraId="02B3C427" w14:textId="77777777" w:rsidR="009C3237" w:rsidRPr="009C3237" w:rsidRDefault="009C3237" w:rsidP="00720A45">
      <w:pPr>
        <w:rPr>
          <w:highlight w:val="green"/>
          <w:lang w:val="en-GB"/>
        </w:rPr>
      </w:pPr>
    </w:p>
    <w:p w14:paraId="4578CC4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42B8C2" w14:textId="77777777" w:rsidR="00072314" w:rsidRPr="003B799F" w:rsidRDefault="00072314" w:rsidP="00072314"/>
    <w:p w14:paraId="08B6D4F4" w14:textId="77777777" w:rsidR="00072314" w:rsidRDefault="00072314" w:rsidP="00072314">
      <w:pPr>
        <w:pStyle w:val="Heading6"/>
        <w:keepNext w:val="0"/>
        <w:tabs>
          <w:tab w:val="clear" w:pos="900"/>
          <w:tab w:val="left" w:pos="709"/>
        </w:tabs>
        <w:spacing w:before="240"/>
        <w:rPr>
          <w:lang w:val="en-GB"/>
        </w:rPr>
      </w:pPr>
      <w:r>
        <w:rPr>
          <w:lang w:val="en-GB"/>
        </w:rPr>
        <w:t>Inputs</w:t>
      </w:r>
    </w:p>
    <w:p w14:paraId="69144C6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20EE63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35133"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Audio Share Response</w:t>
            </w:r>
          </w:p>
        </w:tc>
      </w:tr>
      <w:tr w:rsidR="00EB31D7" w:rsidRPr="00B3499B" w14:paraId="64DE32A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1EFB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7353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1A67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B3C0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5BBA5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00903A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B6C3F5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901D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AD937AD" w14:textId="77777777" w:rsidR="0046438F" w:rsidRDefault="0046438F" w:rsidP="0046438F">
            <w:pPr>
              <w:rPr>
                <w:rFonts w:cs="Arial"/>
                <w:color w:val="000000" w:themeColor="text1"/>
                <w:sz w:val="16"/>
                <w:szCs w:val="14"/>
              </w:rPr>
            </w:pPr>
            <w:r>
              <w:rPr>
                <w:rFonts w:cs="Arial"/>
                <w:color w:val="000000" w:themeColor="text1"/>
                <w:sz w:val="16"/>
                <w:szCs w:val="14"/>
              </w:rPr>
              <w:t>AudioShareRespCommand</w:t>
            </w:r>
          </w:p>
          <w:p w14:paraId="7A39D11E" w14:textId="77777777" w:rsidR="0046438F" w:rsidRPr="00740CDD" w:rsidRDefault="0046438F" w:rsidP="00927ADC">
            <w:pPr>
              <w:pStyle w:val="VelocityScript"/>
              <w:rPr>
                <w:color w:val="00B0F0"/>
              </w:rPr>
            </w:pPr>
          </w:p>
          <w:p w14:paraId="1718740C" w14:textId="77777777" w:rsidR="004C0655" w:rsidRPr="007215C5" w:rsidRDefault="004C0655" w:rsidP="004F0393">
            <w:pPr>
              <w:pStyle w:val="VelocityScript"/>
            </w:pPr>
          </w:p>
          <w:p w14:paraId="2028A57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615791"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AudioShareRespCommand </w:t>
            </w:r>
            <w:r w:rsidR="001F621A">
              <w:rPr>
                <w:rFonts w:cs="Arial"/>
                <w:color w:val="000000" w:themeColor="text1"/>
                <w:sz w:val="16"/>
                <w:szCs w:val="14"/>
              </w:rPr>
              <w:t>:</w:t>
            </w:r>
          </w:p>
          <w:p w14:paraId="7B69477D"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AudioShareResp_Command_ET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E8833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FFACA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9049CE" w14:textId="77777777" w:rsidR="0027306C" w:rsidRDefault="0027306C"/>
        </w:tc>
      </w:tr>
      <w:tr w:rsidR="00EB31D7" w:rsidRPr="00B3499B" w14:paraId="3675C63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C624AD" w14:textId="77777777" w:rsidR="00EB31D7" w:rsidRPr="00B3499B" w:rsidRDefault="006B7CE9" w:rsidP="00236BAE">
            <w:pPr>
              <w:rPr>
                <w:rFonts w:cs="Arial"/>
                <w:bCs/>
                <w:color w:val="808080" w:themeColor="background1" w:themeShade="80"/>
                <w:sz w:val="16"/>
                <w:szCs w:val="14"/>
              </w:rPr>
            </w:pPr>
            <w:hyperlink r:id="rId7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79CC4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F7C7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F4199D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Audio Share Response</w:t>
      </w:r>
    </w:p>
    <w:p w14:paraId="72B7F551" w14:textId="77777777" w:rsidR="008C50D1" w:rsidRPr="00E23282" w:rsidRDefault="008C50D1" w:rsidP="00072314"/>
    <w:p w14:paraId="164B1C5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89F48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8DEF43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6426B"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Audio Share Response</w:t>
            </w:r>
          </w:p>
        </w:tc>
      </w:tr>
      <w:tr w:rsidR="00236BAE" w:rsidRPr="00B3499B" w14:paraId="27A62C3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C9B4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CF75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884B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83359"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6D97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F52698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7277C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FB1638" w14:textId="77777777" w:rsidR="00EA1239" w:rsidRPr="00073C51" w:rsidRDefault="00EA1239" w:rsidP="00EA1239">
            <w:pPr>
              <w:rPr>
                <w:rFonts w:cs="Arial"/>
                <w:color w:val="000000" w:themeColor="text1"/>
                <w:sz w:val="16"/>
                <w:szCs w:val="14"/>
              </w:rPr>
            </w:pPr>
            <w:r w:rsidRPr="00073C51">
              <w:rPr>
                <w:rFonts w:cs="Arial"/>
                <w:color w:val="000000" w:themeColor="text1"/>
                <w:sz w:val="16"/>
                <w:szCs w:val="14"/>
              </w:rPr>
              <w:t>BLE_AudioShareResp_Req_TBD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902CD3" w14:textId="77777777" w:rsidR="00DD49BA" w:rsidRDefault="00DD49BA" w:rsidP="00DD49BA">
            <w:pPr>
              <w:rPr>
                <w:rFonts w:cs="Arial"/>
                <w:color w:val="000000" w:themeColor="text1"/>
                <w:sz w:val="16"/>
                <w:szCs w:val="14"/>
              </w:rPr>
            </w:pPr>
            <w:r>
              <w:rPr>
                <w:rFonts w:cs="Arial"/>
                <w:color w:val="000000" w:themeColor="text1"/>
                <w:sz w:val="16"/>
                <w:szCs w:val="14"/>
              </w:rPr>
              <w:t>AudioShareResp_Req</w:t>
            </w:r>
            <w:r w:rsidR="001F621A">
              <w:rPr>
                <w:rFonts w:cs="Arial"/>
                <w:color w:val="000000" w:themeColor="text1"/>
                <w:sz w:val="16"/>
                <w:szCs w:val="14"/>
              </w:rPr>
              <w:t xml:space="preserve"> :</w:t>
            </w:r>
          </w:p>
          <w:p w14:paraId="31146342" w14:textId="77777777" w:rsidR="00691667" w:rsidRPr="003C5D56" w:rsidRDefault="00691667" w:rsidP="00DD49BA">
            <w:pPr>
              <w:rPr>
                <w:rFonts w:cs="Arial"/>
                <w:color w:val="000000" w:themeColor="text1"/>
                <w:sz w:val="16"/>
                <w:szCs w:val="14"/>
              </w:rPr>
            </w:pPr>
            <w:r>
              <w:rPr>
                <w:rFonts w:cs="Arial"/>
                <w:color w:val="000000" w:themeColor="text1"/>
                <w:sz w:val="16"/>
                <w:szCs w:val="14"/>
              </w:rPr>
              <w:t>BLE_AudioShareResp_Req_TBD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30B53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A3E6F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DFE380" w14:textId="77777777" w:rsidR="0027306C" w:rsidRDefault="0027306C"/>
        </w:tc>
      </w:tr>
      <w:tr w:rsidR="00CA24CE" w:rsidRPr="00B3499B" w14:paraId="34F0252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E2A310" w14:textId="77777777" w:rsidR="00CA24CE" w:rsidRPr="00B3499B" w:rsidRDefault="006B7CE9" w:rsidP="00CA24CE">
            <w:pPr>
              <w:rPr>
                <w:rFonts w:cs="Arial"/>
                <w:bCs/>
                <w:color w:val="808080" w:themeColor="background1" w:themeShade="80"/>
                <w:sz w:val="16"/>
                <w:szCs w:val="14"/>
              </w:rPr>
            </w:pPr>
            <w:hyperlink r:id="rId7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6753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1C18C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BCDF0E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Audio Share Response</w:t>
      </w:r>
    </w:p>
    <w:p w14:paraId="269ECBEB" w14:textId="77777777" w:rsidR="00072314" w:rsidRPr="00612064" w:rsidRDefault="00072314" w:rsidP="00072314">
      <w:pPr>
        <w:spacing w:before="20"/>
        <w:rPr>
          <w:vanish/>
        </w:rPr>
      </w:pPr>
    </w:p>
    <w:p w14:paraId="3501CAAB" w14:textId="77777777" w:rsidR="00072314" w:rsidRDefault="00072314" w:rsidP="00072314">
      <w:pPr>
        <w:pStyle w:val="Heading6"/>
        <w:keepNext w:val="0"/>
        <w:tabs>
          <w:tab w:val="clear" w:pos="900"/>
          <w:tab w:val="left" w:pos="709"/>
        </w:tabs>
        <w:spacing w:before="240"/>
      </w:pPr>
      <w:r>
        <w:t>Parameters</w:t>
      </w:r>
    </w:p>
    <w:p w14:paraId="20C8C2D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F15596B" w14:textId="77777777" w:rsidTr="001D18E6">
        <w:trPr>
          <w:trHeight w:val="161"/>
        </w:trPr>
        <w:tc>
          <w:tcPr>
            <w:tcW w:w="1838" w:type="dxa"/>
            <w:shd w:val="clear" w:color="auto" w:fill="D9D9D9" w:themeFill="background1" w:themeFillShade="D9"/>
            <w:noWrap/>
            <w:hideMark/>
          </w:tcPr>
          <w:p w14:paraId="50E8495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A534DA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8D6C37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216080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3D91F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CE157D8" w14:textId="77777777" w:rsidTr="001D18E6">
        <w:trPr>
          <w:trHeight w:val="70"/>
        </w:trPr>
        <w:tc>
          <w:tcPr>
            <w:tcW w:w="1838" w:type="dxa"/>
            <w:noWrap/>
          </w:tcPr>
          <w:p w14:paraId="311429A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D8DAB1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EE9E553"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5626755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E0F9C1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7E4BAD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F3D054D" w14:textId="77777777" w:rsidTr="001D18E6">
        <w:trPr>
          <w:trHeight w:val="71"/>
        </w:trPr>
        <w:tc>
          <w:tcPr>
            <w:tcW w:w="1838" w:type="dxa"/>
            <w:noWrap/>
          </w:tcPr>
          <w:p w14:paraId="6BF3F6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9341371" w14:textId="77777777" w:rsidR="00072314" w:rsidRPr="00D14691" w:rsidRDefault="00072314" w:rsidP="001D18E6">
            <w:pPr>
              <w:rPr>
                <w:color w:val="000000" w:themeColor="text1"/>
              </w:rPr>
            </w:pPr>
          </w:p>
        </w:tc>
        <w:tc>
          <w:tcPr>
            <w:tcW w:w="1701" w:type="dxa"/>
          </w:tcPr>
          <w:p w14:paraId="2DDA961E" w14:textId="77777777" w:rsidR="00072314" w:rsidRPr="00D14691" w:rsidRDefault="00072314" w:rsidP="001D18E6">
            <w:pPr>
              <w:rPr>
                <w:color w:val="000000" w:themeColor="text1"/>
              </w:rPr>
            </w:pPr>
          </w:p>
        </w:tc>
        <w:tc>
          <w:tcPr>
            <w:tcW w:w="1417" w:type="dxa"/>
            <w:noWrap/>
          </w:tcPr>
          <w:p w14:paraId="35BDBBFD" w14:textId="77777777" w:rsidR="00072314" w:rsidRPr="00D14691" w:rsidRDefault="00072314" w:rsidP="001D18E6">
            <w:pPr>
              <w:rPr>
                <w:color w:val="000000" w:themeColor="text1"/>
              </w:rPr>
            </w:pPr>
          </w:p>
        </w:tc>
        <w:tc>
          <w:tcPr>
            <w:tcW w:w="3402" w:type="dxa"/>
          </w:tcPr>
          <w:p w14:paraId="4AE1B080" w14:textId="77777777" w:rsidR="00072314" w:rsidRPr="00D14691" w:rsidRDefault="00072314" w:rsidP="001D18E6">
            <w:pPr>
              <w:rPr>
                <w:color w:val="000000" w:themeColor="text1"/>
              </w:rPr>
            </w:pPr>
          </w:p>
        </w:tc>
      </w:tr>
    </w:tbl>
    <w:p w14:paraId="73013CE7"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18A5345" w14:textId="77777777" w:rsidR="003678EC" w:rsidRPr="003678EC" w:rsidRDefault="003678EC" w:rsidP="003678EC">
      <w:pPr>
        <w:rPr>
          <w:lang w:val="en-GB"/>
        </w:rPr>
      </w:pPr>
    </w:p>
    <w:p w14:paraId="02A9408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1D594E" w14:textId="77777777" w:rsidR="000E75AB" w:rsidRDefault="000E75AB" w:rsidP="000E75AB"/>
    <w:p w14:paraId="2AF7CC26" w14:textId="77777777" w:rsidR="00072314" w:rsidRPr="003225C9" w:rsidRDefault="00072314" w:rsidP="00072314">
      <w:pPr>
        <w:tabs>
          <w:tab w:val="left" w:pos="284"/>
          <w:tab w:val="left" w:pos="851"/>
        </w:tabs>
      </w:pPr>
    </w:p>
    <w:p w14:paraId="7F5F8AD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4DADD1A" w14:textId="77777777" w:rsidR="00072314" w:rsidRDefault="00072314" w:rsidP="00072314"/>
    <w:p w14:paraId="2B60F99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254438A" w14:textId="77777777" w:rsidR="001C5864" w:rsidRPr="0017445F" w:rsidRDefault="001C5864" w:rsidP="001C5864">
      <w:pPr>
        <w:pStyle w:val="RERequirement"/>
        <w:shd w:val="clear" w:color="auto" w:fill="F2F2F2" w:themeFill="background1" w:themeFillShade="F2"/>
      </w:pPr>
      <w:bookmarkStart w:id="106" w:name="_39ea9fb8ee75395379caa926b284f800"/>
      <w:bookmarkEnd w:id="106"/>
      <w:r>
        <w:t xml:space="preserve"> Shared Media 1.7</w:t>
      </w:r>
    </w:p>
    <w:p w14:paraId="35AFE09F" w14:textId="77777777" w:rsidR="001C5864" w:rsidRDefault="001C5864" w:rsidP="001C5864">
      <w:pPr>
        <w:rPr>
          <w:rFonts w:cs="Arial"/>
        </w:rPr>
      </w:pPr>
      <w:r>
        <w:rPr>
          <w:rFonts w:cs="Arial"/>
        </w:rPr>
        <w:t>When the PAC module receives the "Zone Mode" VehicleAudioMode signal, the SYNC HMI shall prevent accept/deny prompts until the PAC receives a new VehicleAudioMode signal.</w:t>
      </w:r>
    </w:p>
    <w:p w14:paraId="37490549" w14:textId="77777777" w:rsidR="001C5864" w:rsidRDefault="001C5864" w:rsidP="001C5864"/>
    <w:p w14:paraId="075C8CFA" w14:textId="77777777" w:rsidR="001C5864" w:rsidRPr="00287D2F" w:rsidRDefault="001C5864" w:rsidP="001C5864">
      <w:pPr>
        <w:rPr>
          <w:rFonts w:cs="Arial"/>
        </w:rPr>
      </w:pPr>
      <w:r>
        <w:rPr>
          <w:rFonts w:cs="Arial"/>
        </w:rPr>
        <w:t>Satisfied by</w:t>
      </w:r>
      <w:r w:rsidRPr="00287D2F">
        <w:rPr>
          <w:rFonts w:cs="Arial"/>
        </w:rPr>
        <w:t>:</w:t>
      </w:r>
    </w:p>
    <w:p w14:paraId="049902E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12091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37F3FD7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264FA1F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954D6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52B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BAF75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89EB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DC01B" w14:textId="77777777" w:rsidR="0027306C" w:rsidRDefault="0027306C"/>
        </w:tc>
      </w:tr>
      <w:tr w:rsidR="007A24FC" w:rsidRPr="00B3499B" w14:paraId="4A9115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34966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A5EBC" w14:textId="77777777" w:rsidR="0027306C" w:rsidRDefault="0027306C"/>
        </w:tc>
      </w:tr>
      <w:tr w:rsidR="007A24FC" w:rsidRPr="00B3499B" w14:paraId="4286F1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1B43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BA507" w14:textId="77777777" w:rsidR="0027306C" w:rsidRDefault="0027306C"/>
        </w:tc>
      </w:tr>
      <w:tr w:rsidR="007A24FC" w:rsidRPr="00B3499B" w14:paraId="15FB94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84E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D063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4981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B8CF7" w14:textId="77777777" w:rsidR="0027306C" w:rsidRDefault="0027306C"/>
        </w:tc>
      </w:tr>
      <w:tr w:rsidR="007A24FC" w:rsidRPr="00B3499B" w14:paraId="10A7CD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4A75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4884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BDC7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58338" w14:textId="77777777" w:rsidR="0027306C" w:rsidRDefault="0027306C"/>
        </w:tc>
      </w:tr>
      <w:tr w:rsidR="007A24FC" w:rsidRPr="00B3499B" w14:paraId="7661379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3CBB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5AF59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C47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4673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189B9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16F92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4B74BC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9D8CD2" w14:textId="77777777" w:rsidR="007A24FC" w:rsidRPr="00B3499B" w:rsidRDefault="006B7CE9"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30115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16AB5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E29C62" w14:textId="77777777" w:rsidR="007A24FC" w:rsidRDefault="007A24FC" w:rsidP="001C5864">
      <w:pPr>
        <w:rPr>
          <w:rFonts w:cs="Arial"/>
        </w:rPr>
      </w:pPr>
    </w:p>
    <w:p w14:paraId="4E9630F2" w14:textId="77777777" w:rsidR="0047267C" w:rsidRDefault="0047267C" w:rsidP="001C5864">
      <w:pPr>
        <w:rPr>
          <w:rFonts w:cs="Arial"/>
        </w:rPr>
      </w:pPr>
    </w:p>
    <w:p w14:paraId="72E0897B" w14:textId="77777777" w:rsidR="001C5864" w:rsidRPr="0017445F" w:rsidRDefault="001C5864" w:rsidP="001C5864">
      <w:pPr>
        <w:pStyle w:val="RERequirement"/>
        <w:shd w:val="clear" w:color="auto" w:fill="F2F2F2" w:themeFill="background1" w:themeFillShade="F2"/>
      </w:pPr>
      <w:r>
        <w:t xml:space="preserve"> Shared Media 1.8</w:t>
      </w:r>
    </w:p>
    <w:p w14:paraId="2B071E29" w14:textId="77777777" w:rsidR="001C5864" w:rsidRDefault="001C5864" w:rsidP="001C5864">
      <w:pPr>
        <w:rPr>
          <w:rFonts w:cs="Arial"/>
        </w:rPr>
      </w:pPr>
      <w:r>
        <w:rPr>
          <w:rFonts w:cs="Arial"/>
        </w:rPr>
        <w:t>When the PAC module receives a SourceType request signal from the passenger for the driver, the SYNC HMI shall prompt the driver to accept/deny the request.</w:t>
      </w:r>
    </w:p>
    <w:p w14:paraId="4B1CC2B7" w14:textId="77777777" w:rsidR="001C5864" w:rsidRDefault="001C5864" w:rsidP="001C5864"/>
    <w:p w14:paraId="2966CCAF" w14:textId="77777777" w:rsidR="001C5864" w:rsidRPr="00287D2F" w:rsidRDefault="001C5864" w:rsidP="001C5864">
      <w:pPr>
        <w:rPr>
          <w:rFonts w:cs="Arial"/>
        </w:rPr>
      </w:pPr>
      <w:r>
        <w:rPr>
          <w:rFonts w:cs="Arial"/>
        </w:rPr>
        <w:t>Satisfied by</w:t>
      </w:r>
      <w:r w:rsidRPr="00287D2F">
        <w:rPr>
          <w:rFonts w:cs="Arial"/>
        </w:rPr>
        <w:t>:</w:t>
      </w:r>
    </w:p>
    <w:p w14:paraId="67C7261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0E57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6734BEA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D831F8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A5D587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0D49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849D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BF37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76E8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8075C" w14:textId="77777777" w:rsidR="0027306C" w:rsidRDefault="0027306C"/>
        </w:tc>
      </w:tr>
      <w:tr w:rsidR="007A24FC" w:rsidRPr="00B3499B" w14:paraId="7E7454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E817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948A3" w14:textId="77777777" w:rsidR="0027306C" w:rsidRDefault="0027306C"/>
        </w:tc>
      </w:tr>
      <w:tr w:rsidR="007A24FC" w:rsidRPr="00B3499B" w14:paraId="69889F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E8B6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7118A" w14:textId="77777777" w:rsidR="0027306C" w:rsidRDefault="0027306C"/>
        </w:tc>
      </w:tr>
      <w:tr w:rsidR="007A24FC" w:rsidRPr="00B3499B" w14:paraId="63D24D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F0BC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31B3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B7217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8B6C9B" w14:textId="77777777" w:rsidR="0027306C" w:rsidRDefault="0027306C"/>
        </w:tc>
      </w:tr>
      <w:tr w:rsidR="007A24FC" w:rsidRPr="00B3499B" w14:paraId="4CF7B3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D979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E4C3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E75D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C1BEB" w14:textId="77777777" w:rsidR="0027306C" w:rsidRDefault="0027306C"/>
        </w:tc>
      </w:tr>
      <w:tr w:rsidR="007A24FC" w:rsidRPr="00B3499B" w14:paraId="31A9450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1B70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F6DCF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882C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E780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F1C3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8AB0B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C50B57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CAD9E4" w14:textId="77777777" w:rsidR="007A24FC" w:rsidRPr="00B3499B" w:rsidRDefault="006B7CE9" w:rsidP="009737DA">
            <w:pPr>
              <w:rPr>
                <w:rFonts w:cs="Arial"/>
                <w:bCs/>
                <w:color w:val="808080" w:themeColor="background1" w:themeShade="80"/>
                <w:sz w:val="16"/>
                <w:szCs w:val="14"/>
              </w:rPr>
            </w:pPr>
            <w:hyperlink r:id="rId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15D55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58E4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4EE82D" w14:textId="77777777" w:rsidR="007A24FC" w:rsidRDefault="007A24FC" w:rsidP="001C5864">
      <w:pPr>
        <w:rPr>
          <w:rFonts w:cs="Arial"/>
        </w:rPr>
      </w:pPr>
    </w:p>
    <w:p w14:paraId="412E050D" w14:textId="77777777" w:rsidR="0047267C" w:rsidRDefault="0047267C" w:rsidP="001C5864">
      <w:pPr>
        <w:rPr>
          <w:rFonts w:cs="Arial"/>
        </w:rPr>
      </w:pPr>
    </w:p>
    <w:p w14:paraId="1D84A38F" w14:textId="77777777" w:rsidR="001C5864" w:rsidRPr="0017445F" w:rsidRDefault="001C5864" w:rsidP="001C5864">
      <w:pPr>
        <w:pStyle w:val="RERequirement"/>
        <w:shd w:val="clear" w:color="auto" w:fill="F2F2F2" w:themeFill="background1" w:themeFillShade="F2"/>
      </w:pPr>
      <w:bookmarkStart w:id="107" w:name="_650ba1b362a60985c2ba636bdaddea01"/>
      <w:bookmarkEnd w:id="107"/>
      <w:r>
        <w:t xml:space="preserve"> MSS Audio 1.1</w:t>
      </w:r>
    </w:p>
    <w:p w14:paraId="048364A4" w14:textId="77777777" w:rsidR="001C5864" w:rsidRDefault="001C5864" w:rsidP="001C5864">
      <w:pPr>
        <w:rPr>
          <w:rFonts w:cs="Arial"/>
        </w:rPr>
      </w:pPr>
      <w:r>
        <w:rPr>
          <w:rFonts w:cs="Arial"/>
        </w:rPr>
        <w:t>URC shall provide indivudal controls for each zone and communicate zone updates to the PDC module via BLE.</w:t>
      </w:r>
    </w:p>
    <w:p w14:paraId="3FB8AA31" w14:textId="77777777" w:rsidR="001C5864" w:rsidRDefault="001C5864" w:rsidP="001C5864"/>
    <w:p w14:paraId="2A65DFA3" w14:textId="77777777" w:rsidR="001C5864" w:rsidRPr="00287D2F" w:rsidRDefault="001C5864" w:rsidP="001C5864">
      <w:pPr>
        <w:rPr>
          <w:rFonts w:cs="Arial"/>
        </w:rPr>
      </w:pPr>
      <w:r>
        <w:rPr>
          <w:rFonts w:cs="Arial"/>
        </w:rPr>
        <w:t>Satisfied by</w:t>
      </w:r>
      <w:r w:rsidRPr="00287D2F">
        <w:rPr>
          <w:rFonts w:cs="Arial"/>
        </w:rPr>
        <w:t>:</w:t>
      </w:r>
    </w:p>
    <w:p w14:paraId="21412EC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CAC7BD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601777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7F56941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Source Change</w:t>
      </w:r>
    </w:p>
    <w:p w14:paraId="377B2BD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264B4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CAA1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2BE7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221C7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9B906" w14:textId="77777777" w:rsidR="0027306C" w:rsidRDefault="0027306C"/>
        </w:tc>
      </w:tr>
      <w:tr w:rsidR="007A24FC" w:rsidRPr="00B3499B" w14:paraId="691CC9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69A93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ED20C" w14:textId="77777777" w:rsidR="0027306C" w:rsidRDefault="0027306C"/>
        </w:tc>
      </w:tr>
      <w:tr w:rsidR="007A24FC" w:rsidRPr="00B3499B" w14:paraId="23D33A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B29B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BE0FE" w14:textId="77777777" w:rsidR="0027306C" w:rsidRDefault="0027306C"/>
        </w:tc>
      </w:tr>
      <w:tr w:rsidR="007A24FC" w:rsidRPr="00B3499B" w14:paraId="753761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1C6B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15B1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FF1C9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F904BC" w14:textId="77777777" w:rsidR="0027306C" w:rsidRDefault="0027306C"/>
        </w:tc>
      </w:tr>
      <w:tr w:rsidR="007A24FC" w:rsidRPr="00B3499B" w14:paraId="4BAE7E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26DB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7B80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ACE23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6FAF8E" w14:textId="77777777" w:rsidR="0027306C" w:rsidRDefault="0027306C"/>
        </w:tc>
      </w:tr>
      <w:tr w:rsidR="007A24FC" w:rsidRPr="00B3499B" w14:paraId="3F3A5E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5A92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D762D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7768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ABF2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533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2B1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D09C30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390A99" w14:textId="77777777" w:rsidR="007A24FC" w:rsidRPr="00B3499B" w:rsidRDefault="006B7CE9" w:rsidP="009737DA">
            <w:pPr>
              <w:rPr>
                <w:rFonts w:cs="Arial"/>
                <w:bCs/>
                <w:color w:val="808080" w:themeColor="background1" w:themeShade="80"/>
                <w:sz w:val="16"/>
                <w:szCs w:val="14"/>
              </w:rPr>
            </w:pPr>
            <w:hyperlink r:id="rId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5872C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3875B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8AD435" w14:textId="77777777" w:rsidR="007A24FC" w:rsidRDefault="007A24FC" w:rsidP="001C5864">
      <w:pPr>
        <w:rPr>
          <w:rFonts w:cs="Arial"/>
        </w:rPr>
      </w:pPr>
    </w:p>
    <w:p w14:paraId="0AFBBCBD" w14:textId="77777777" w:rsidR="0047267C" w:rsidRDefault="0047267C" w:rsidP="001C5864">
      <w:pPr>
        <w:rPr>
          <w:rFonts w:cs="Arial"/>
        </w:rPr>
      </w:pPr>
    </w:p>
    <w:p w14:paraId="76845D13" w14:textId="77777777" w:rsidR="001C5864" w:rsidRPr="0017445F" w:rsidRDefault="001C5864" w:rsidP="001C5864">
      <w:pPr>
        <w:pStyle w:val="RERequirement"/>
        <w:shd w:val="clear" w:color="auto" w:fill="F2F2F2" w:themeFill="background1" w:themeFillShade="F2"/>
      </w:pPr>
      <w:r>
        <w:t xml:space="preserve"> Shared Media 1.2</w:t>
      </w:r>
    </w:p>
    <w:p w14:paraId="4EF38781" w14:textId="77777777" w:rsidR="001C5864" w:rsidRDefault="001C5864" w:rsidP="001C5864">
      <w:pPr>
        <w:rPr>
          <w:rFonts w:cs="Arial"/>
        </w:rPr>
      </w:pPr>
      <w:r>
        <w:rPr>
          <w:rFonts w:cs="Arial"/>
        </w:rPr>
        <w:t>When the PAC module receives a SourceType request signal from the passenger for the driver, the SYNC HMI shall prompt the driver to accept/deny the request.</w:t>
      </w:r>
    </w:p>
    <w:p w14:paraId="6FA24563" w14:textId="77777777" w:rsidR="001C5864" w:rsidRDefault="001C5864" w:rsidP="001C5864"/>
    <w:p w14:paraId="3F4CEBE3" w14:textId="77777777" w:rsidR="001C5864" w:rsidRPr="00287D2F" w:rsidRDefault="001C5864" w:rsidP="001C5864">
      <w:pPr>
        <w:rPr>
          <w:rFonts w:cs="Arial"/>
        </w:rPr>
      </w:pPr>
      <w:r>
        <w:rPr>
          <w:rFonts w:cs="Arial"/>
        </w:rPr>
        <w:t>Satisfied by</w:t>
      </w:r>
      <w:r w:rsidRPr="00287D2F">
        <w:rPr>
          <w:rFonts w:cs="Arial"/>
        </w:rPr>
        <w:t>:</w:t>
      </w:r>
    </w:p>
    <w:p w14:paraId="0502464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4F9B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600CE7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A2CF6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9F7B1A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1A776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75AF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E7E6C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3559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6DA38" w14:textId="77777777" w:rsidR="0027306C" w:rsidRDefault="0027306C"/>
        </w:tc>
      </w:tr>
      <w:tr w:rsidR="007A24FC" w:rsidRPr="00B3499B" w14:paraId="6C9D0B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1329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DB7B1" w14:textId="77777777" w:rsidR="0027306C" w:rsidRDefault="0027306C"/>
        </w:tc>
      </w:tr>
      <w:tr w:rsidR="007A24FC" w:rsidRPr="00B3499B" w14:paraId="0960AF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AF28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771AD" w14:textId="77777777" w:rsidR="0027306C" w:rsidRDefault="0027306C"/>
        </w:tc>
      </w:tr>
      <w:tr w:rsidR="007A24FC" w:rsidRPr="00B3499B" w14:paraId="30F178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F36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6BCA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02C8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5848E7" w14:textId="77777777" w:rsidR="0027306C" w:rsidRDefault="0027306C"/>
        </w:tc>
      </w:tr>
      <w:tr w:rsidR="007A24FC" w:rsidRPr="00B3499B" w14:paraId="7755B1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9AA2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0F2D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0A15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B0117" w14:textId="77777777" w:rsidR="0027306C" w:rsidRDefault="0027306C"/>
        </w:tc>
      </w:tr>
      <w:tr w:rsidR="007A24FC" w:rsidRPr="00B3499B" w14:paraId="24C7EDE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3461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F5A06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6548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6583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645D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62DD1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A66A38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FDB19F" w14:textId="77777777" w:rsidR="007A24FC" w:rsidRPr="00B3499B" w:rsidRDefault="006B7CE9" w:rsidP="009737DA">
            <w:pPr>
              <w:rPr>
                <w:rFonts w:cs="Arial"/>
                <w:bCs/>
                <w:color w:val="808080" w:themeColor="background1" w:themeShade="80"/>
                <w:sz w:val="16"/>
                <w:szCs w:val="14"/>
              </w:rPr>
            </w:pPr>
            <w:hyperlink r:id="rId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93F54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5A0C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9D3236" w14:textId="77777777" w:rsidR="007A24FC" w:rsidRDefault="007A24FC" w:rsidP="001C5864">
      <w:pPr>
        <w:rPr>
          <w:rFonts w:cs="Arial"/>
        </w:rPr>
      </w:pPr>
    </w:p>
    <w:p w14:paraId="7F9C214C" w14:textId="77777777" w:rsidR="0047267C" w:rsidRDefault="0047267C" w:rsidP="001C5864">
      <w:pPr>
        <w:rPr>
          <w:rFonts w:cs="Arial"/>
        </w:rPr>
      </w:pPr>
    </w:p>
    <w:p w14:paraId="23B65F1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75F791B" wp14:editId="44B5BB8D">
            <wp:extent cx="152400" cy="152400"/>
            <wp:effectExtent l="0" t="0" r="0" b="0"/>
            <wp:docPr id="22" name="Picture 1460694448.jpg" descr="1460694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60694448.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Share</w:t>
      </w:r>
    </w:p>
    <w:p w14:paraId="266AC036" w14:textId="77777777" w:rsidR="005F4E20" w:rsidRDefault="005F4E20" w:rsidP="00720A45">
      <w:pPr>
        <w:rPr>
          <w:highlight w:val="green"/>
        </w:rPr>
      </w:pPr>
    </w:p>
    <w:p w14:paraId="685C9CB3" w14:textId="77777777" w:rsidR="009C3237" w:rsidRDefault="009C3237" w:rsidP="009C3237">
      <w:pPr>
        <w:pStyle w:val="BodyText"/>
      </w:pPr>
      <w:r w:rsidRPr="00F33853">
        <w:t>MSS Function responsible for sharing media from one source to other zones or cabin</w:t>
      </w:r>
    </w:p>
    <w:p w14:paraId="43F46B00" w14:textId="77777777" w:rsidR="00785794" w:rsidRPr="00785794" w:rsidRDefault="00785794" w:rsidP="00785794">
      <w:pPr>
        <w:rPr>
          <w:rFonts w:cs="Arial"/>
          <w:color w:val="000000" w:themeColor="text1"/>
          <w:sz w:val="16"/>
          <w:szCs w:val="14"/>
        </w:rPr>
      </w:pPr>
    </w:p>
    <w:p w14:paraId="12B9AF07" w14:textId="77777777" w:rsidR="009C3237" w:rsidRPr="009C3237" w:rsidRDefault="009C3237" w:rsidP="00720A45">
      <w:pPr>
        <w:rPr>
          <w:highlight w:val="green"/>
          <w:lang w:val="en-GB"/>
        </w:rPr>
      </w:pPr>
    </w:p>
    <w:p w14:paraId="787C52B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47E3901" w14:textId="77777777" w:rsidR="00072314" w:rsidRPr="003B799F" w:rsidRDefault="00072314" w:rsidP="00072314"/>
    <w:p w14:paraId="095DC564" w14:textId="77777777" w:rsidR="00072314" w:rsidRDefault="00072314" w:rsidP="00072314">
      <w:pPr>
        <w:pStyle w:val="Heading6"/>
        <w:keepNext w:val="0"/>
        <w:tabs>
          <w:tab w:val="clear" w:pos="900"/>
          <w:tab w:val="left" w:pos="709"/>
        </w:tabs>
        <w:spacing w:before="240"/>
        <w:rPr>
          <w:lang w:val="en-GB"/>
        </w:rPr>
      </w:pPr>
      <w:r>
        <w:rPr>
          <w:lang w:val="en-GB"/>
        </w:rPr>
        <w:t>Inputs</w:t>
      </w:r>
    </w:p>
    <w:p w14:paraId="6D6A41A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CD2117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48F16"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lastRenderedPageBreak/>
              <w:t>Inputs</w:t>
            </w:r>
            <w:r w:rsidR="00EB31D7" w:rsidRPr="00B3499B">
              <w:rPr>
                <w:rFonts w:cs="Arial"/>
                <w:bCs/>
                <w:color w:val="808080" w:themeColor="background1" w:themeShade="80"/>
                <w:sz w:val="16"/>
                <w:szCs w:val="14"/>
              </w:rPr>
              <w:t>: Request Share</w:t>
            </w:r>
          </w:p>
        </w:tc>
      </w:tr>
      <w:tr w:rsidR="00EB31D7" w:rsidRPr="00B3499B" w14:paraId="4855BF6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5C1BA"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5C3D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66BE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5D56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B9C15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53BF5E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B4DD79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9D223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35A617" w14:textId="77777777" w:rsidR="0046438F" w:rsidRDefault="0046438F" w:rsidP="0046438F">
            <w:pPr>
              <w:rPr>
                <w:rFonts w:cs="Arial"/>
                <w:color w:val="000000" w:themeColor="text1"/>
                <w:sz w:val="16"/>
                <w:szCs w:val="14"/>
              </w:rPr>
            </w:pPr>
            <w:r>
              <w:rPr>
                <w:rFonts w:cs="Arial"/>
                <w:color w:val="000000" w:themeColor="text1"/>
                <w:sz w:val="16"/>
                <w:szCs w:val="14"/>
              </w:rPr>
              <w:t>O</w:t>
            </w:r>
          </w:p>
          <w:p w14:paraId="4C319699" w14:textId="77777777" w:rsidR="0046438F" w:rsidRPr="00740CDD" w:rsidRDefault="0046438F" w:rsidP="00927ADC">
            <w:pPr>
              <w:pStyle w:val="VelocityScript"/>
              <w:rPr>
                <w:color w:val="00B0F0"/>
              </w:rPr>
            </w:pPr>
          </w:p>
          <w:p w14:paraId="256B480C" w14:textId="77777777" w:rsidR="004C0655" w:rsidRPr="007215C5" w:rsidRDefault="004C0655" w:rsidP="004F0393">
            <w:pPr>
              <w:pStyle w:val="VelocityScript"/>
            </w:pPr>
          </w:p>
          <w:p w14:paraId="1FB7AD6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344D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O </w:t>
            </w:r>
            <w:r w:rsidR="001F621A">
              <w:rPr>
                <w:rFonts w:cs="Arial"/>
                <w:color w:val="000000" w:themeColor="text1"/>
                <w:sz w:val="16"/>
                <w:szCs w:val="14"/>
              </w:rPr>
              <w:t>:</w:t>
            </w:r>
          </w:p>
          <w:p w14:paraId="1AF4EDCF" w14:textId="77777777" w:rsidR="00691667" w:rsidRPr="003C5D56" w:rsidRDefault="008A674A" w:rsidP="008A674A">
            <w:pPr>
              <w:rPr>
                <w:rFonts w:cs="Arial"/>
                <w:color w:val="000000" w:themeColor="text1"/>
                <w:sz w:val="16"/>
                <w:szCs w:val="14"/>
              </w:rPr>
            </w:pPr>
            <w:r>
              <w:rPr>
                <w:rFonts w:cs="Arial"/>
                <w:color w:val="000000" w:themeColor="text1"/>
                <w:sz w:val="16"/>
                <w:szCs w:val="14"/>
              </w:rPr>
              <w:t>Share_Command_ET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53E1C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09AFB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A6D532" w14:textId="77777777" w:rsidR="0027306C" w:rsidRDefault="0027306C"/>
        </w:tc>
      </w:tr>
      <w:tr w:rsidR="00EB31D7" w:rsidRPr="00B3499B" w14:paraId="2C7B4E4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53F859" w14:textId="77777777" w:rsidR="00EB31D7" w:rsidRPr="00B3499B" w:rsidRDefault="006B7CE9" w:rsidP="00236BAE">
            <w:pPr>
              <w:rPr>
                <w:rFonts w:cs="Arial"/>
                <w:bCs/>
                <w:color w:val="808080" w:themeColor="background1" w:themeShade="80"/>
                <w:sz w:val="16"/>
                <w:szCs w:val="14"/>
              </w:rPr>
            </w:pPr>
            <w:hyperlink r:id="rId7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B2EE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3DD3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176702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Share</w:t>
      </w:r>
    </w:p>
    <w:p w14:paraId="07B86B46" w14:textId="77777777" w:rsidR="008C50D1" w:rsidRPr="00E23282" w:rsidRDefault="008C50D1" w:rsidP="00072314"/>
    <w:p w14:paraId="48F8024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D7BE07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369C64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009EE"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Share</w:t>
            </w:r>
          </w:p>
        </w:tc>
      </w:tr>
      <w:tr w:rsidR="00236BAE" w:rsidRPr="00B3499B" w14:paraId="7E6A46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965D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3E7B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CCA1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0DAA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1D2E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DC58AC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A52B30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12B0D8" w14:textId="77777777" w:rsidR="00EA1239" w:rsidRPr="00073C51" w:rsidRDefault="00EA1239" w:rsidP="00EA1239">
            <w:pPr>
              <w:rPr>
                <w:rFonts w:cs="Arial"/>
                <w:color w:val="000000" w:themeColor="text1"/>
                <w:sz w:val="16"/>
                <w:szCs w:val="14"/>
              </w:rPr>
            </w:pPr>
            <w:r w:rsidRPr="00073C51">
              <w:rPr>
                <w:rFonts w:cs="Arial"/>
                <w:color w:val="000000" w:themeColor="text1"/>
                <w:sz w:val="16"/>
                <w:szCs w:val="14"/>
              </w:rPr>
              <w:t>BLE_Share_Rq_TBD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172469" w14:textId="77777777" w:rsidR="00DD49BA" w:rsidRDefault="00DD49BA" w:rsidP="00DD49BA">
            <w:pPr>
              <w:rPr>
                <w:rFonts w:cs="Arial"/>
                <w:color w:val="000000" w:themeColor="text1"/>
                <w:sz w:val="16"/>
                <w:szCs w:val="14"/>
              </w:rPr>
            </w:pPr>
            <w:r>
              <w:rPr>
                <w:rFonts w:cs="Arial"/>
                <w:color w:val="000000" w:themeColor="text1"/>
                <w:sz w:val="16"/>
                <w:szCs w:val="14"/>
              </w:rPr>
              <w:t>Share_Rq</w:t>
            </w:r>
            <w:r w:rsidR="001F621A">
              <w:rPr>
                <w:rFonts w:cs="Arial"/>
                <w:color w:val="000000" w:themeColor="text1"/>
                <w:sz w:val="16"/>
                <w:szCs w:val="14"/>
              </w:rPr>
              <w:t xml:space="preserve"> :</w:t>
            </w:r>
          </w:p>
          <w:p w14:paraId="18DCB719" w14:textId="77777777" w:rsidR="00691667" w:rsidRPr="003C5D56" w:rsidRDefault="00691667" w:rsidP="00DD49BA">
            <w:pPr>
              <w:rPr>
                <w:rFonts w:cs="Arial"/>
                <w:color w:val="000000" w:themeColor="text1"/>
                <w:sz w:val="16"/>
                <w:szCs w:val="14"/>
              </w:rPr>
            </w:pPr>
            <w:r>
              <w:rPr>
                <w:rFonts w:cs="Arial"/>
                <w:color w:val="000000" w:themeColor="text1"/>
                <w:sz w:val="16"/>
                <w:szCs w:val="14"/>
              </w:rPr>
              <w:t>BLE_Share_Rq_ET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69039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BB729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284101" w14:textId="77777777" w:rsidR="0027306C" w:rsidRDefault="0027306C"/>
        </w:tc>
      </w:tr>
      <w:tr w:rsidR="00CA24CE" w:rsidRPr="00B3499B" w14:paraId="045B628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AA1FED" w14:textId="77777777" w:rsidR="00CA24CE" w:rsidRPr="00B3499B" w:rsidRDefault="006B7CE9" w:rsidP="00CA24CE">
            <w:pPr>
              <w:rPr>
                <w:rFonts w:cs="Arial"/>
                <w:bCs/>
                <w:color w:val="808080" w:themeColor="background1" w:themeShade="80"/>
                <w:sz w:val="16"/>
                <w:szCs w:val="14"/>
              </w:rPr>
            </w:pPr>
            <w:hyperlink r:id="rId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97BCE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6189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40DFBBE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Share</w:t>
      </w:r>
    </w:p>
    <w:p w14:paraId="62390F45" w14:textId="77777777" w:rsidR="00072314" w:rsidRPr="00612064" w:rsidRDefault="00072314" w:rsidP="00072314">
      <w:pPr>
        <w:spacing w:before="20"/>
        <w:rPr>
          <w:vanish/>
        </w:rPr>
      </w:pPr>
    </w:p>
    <w:p w14:paraId="420BAF4B" w14:textId="77777777" w:rsidR="00072314" w:rsidRDefault="00072314" w:rsidP="00072314">
      <w:pPr>
        <w:pStyle w:val="Heading6"/>
        <w:keepNext w:val="0"/>
        <w:tabs>
          <w:tab w:val="clear" w:pos="900"/>
          <w:tab w:val="left" w:pos="709"/>
        </w:tabs>
        <w:spacing w:before="240"/>
      </w:pPr>
      <w:r>
        <w:t>Parameters</w:t>
      </w:r>
    </w:p>
    <w:p w14:paraId="5550B94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9C7E3C1" w14:textId="77777777" w:rsidTr="001D18E6">
        <w:trPr>
          <w:trHeight w:val="161"/>
        </w:trPr>
        <w:tc>
          <w:tcPr>
            <w:tcW w:w="1838" w:type="dxa"/>
            <w:shd w:val="clear" w:color="auto" w:fill="D9D9D9" w:themeFill="background1" w:themeFillShade="D9"/>
            <w:noWrap/>
            <w:hideMark/>
          </w:tcPr>
          <w:p w14:paraId="14E1656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5FC4DF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B47573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AE8CC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FFCA16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FC4F1C4" w14:textId="77777777" w:rsidTr="001D18E6">
        <w:trPr>
          <w:trHeight w:val="70"/>
        </w:trPr>
        <w:tc>
          <w:tcPr>
            <w:tcW w:w="1838" w:type="dxa"/>
            <w:noWrap/>
          </w:tcPr>
          <w:p w14:paraId="54790A9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98853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03B95E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5722936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8F3841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11FE5E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F81768B" w14:textId="77777777" w:rsidTr="001D18E6">
        <w:trPr>
          <w:trHeight w:val="71"/>
        </w:trPr>
        <w:tc>
          <w:tcPr>
            <w:tcW w:w="1838" w:type="dxa"/>
            <w:noWrap/>
          </w:tcPr>
          <w:p w14:paraId="717BD46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6914CEA" w14:textId="77777777" w:rsidR="00072314" w:rsidRPr="00D14691" w:rsidRDefault="00072314" w:rsidP="001D18E6">
            <w:pPr>
              <w:rPr>
                <w:color w:val="000000" w:themeColor="text1"/>
              </w:rPr>
            </w:pPr>
          </w:p>
        </w:tc>
        <w:tc>
          <w:tcPr>
            <w:tcW w:w="1701" w:type="dxa"/>
          </w:tcPr>
          <w:p w14:paraId="7F407576" w14:textId="77777777" w:rsidR="00072314" w:rsidRPr="00D14691" w:rsidRDefault="00072314" w:rsidP="001D18E6">
            <w:pPr>
              <w:rPr>
                <w:color w:val="000000" w:themeColor="text1"/>
              </w:rPr>
            </w:pPr>
          </w:p>
        </w:tc>
        <w:tc>
          <w:tcPr>
            <w:tcW w:w="1417" w:type="dxa"/>
            <w:noWrap/>
          </w:tcPr>
          <w:p w14:paraId="66E72281" w14:textId="77777777" w:rsidR="00072314" w:rsidRPr="00D14691" w:rsidRDefault="00072314" w:rsidP="001D18E6">
            <w:pPr>
              <w:rPr>
                <w:color w:val="000000" w:themeColor="text1"/>
              </w:rPr>
            </w:pPr>
          </w:p>
        </w:tc>
        <w:tc>
          <w:tcPr>
            <w:tcW w:w="3402" w:type="dxa"/>
          </w:tcPr>
          <w:p w14:paraId="4C23ABC5" w14:textId="77777777" w:rsidR="00072314" w:rsidRPr="00D14691" w:rsidRDefault="00072314" w:rsidP="001D18E6">
            <w:pPr>
              <w:rPr>
                <w:color w:val="000000" w:themeColor="text1"/>
              </w:rPr>
            </w:pPr>
          </w:p>
        </w:tc>
      </w:tr>
    </w:tbl>
    <w:p w14:paraId="74AD5B0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98A2603" w14:textId="77777777" w:rsidR="003678EC" w:rsidRPr="003678EC" w:rsidRDefault="003678EC" w:rsidP="003678EC">
      <w:pPr>
        <w:rPr>
          <w:lang w:val="en-GB"/>
        </w:rPr>
      </w:pPr>
    </w:p>
    <w:p w14:paraId="03E10E5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BF003DB" w14:textId="77777777" w:rsidR="000E75AB" w:rsidRDefault="000E75AB" w:rsidP="000E75AB"/>
    <w:p w14:paraId="71D0EA1B" w14:textId="77777777" w:rsidR="00072314" w:rsidRPr="003225C9" w:rsidRDefault="00072314" w:rsidP="00072314">
      <w:pPr>
        <w:tabs>
          <w:tab w:val="left" w:pos="284"/>
          <w:tab w:val="left" w:pos="851"/>
        </w:tabs>
      </w:pPr>
    </w:p>
    <w:p w14:paraId="76B2104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4FCC378" w14:textId="77777777" w:rsidR="00072314" w:rsidRDefault="00072314" w:rsidP="00072314"/>
    <w:p w14:paraId="3FE395A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8F11750" w14:textId="77777777" w:rsidR="001C5864" w:rsidRPr="0017445F" w:rsidRDefault="001C5864" w:rsidP="001C5864">
      <w:pPr>
        <w:pStyle w:val="RERequirement"/>
        <w:shd w:val="clear" w:color="auto" w:fill="F2F2F2" w:themeFill="background1" w:themeFillShade="F2"/>
      </w:pPr>
      <w:bookmarkStart w:id="108" w:name="_fb1c133904703543fdb27483fac55762"/>
      <w:bookmarkEnd w:id="108"/>
      <w:r>
        <w:t xml:space="preserve"> Shared Media 1.5</w:t>
      </w:r>
    </w:p>
    <w:p w14:paraId="74182443" w14:textId="77777777" w:rsidR="001C5864" w:rsidRDefault="001C5864" w:rsidP="001C5864">
      <w:pPr>
        <w:rPr>
          <w:rFonts w:cs="Arial"/>
        </w:rPr>
      </w:pPr>
      <w:r>
        <w:rPr>
          <w:rFonts w:cs="Arial"/>
        </w:rPr>
        <w:t>Only the SYNC HMI will provide an input to select AM/FM/XM/SDARS using the SourceType signal.</w:t>
      </w:r>
    </w:p>
    <w:p w14:paraId="5D341420" w14:textId="77777777" w:rsidR="001C5864" w:rsidRDefault="001C5864" w:rsidP="001C5864"/>
    <w:p w14:paraId="31F4FE25" w14:textId="77777777" w:rsidR="001C5864" w:rsidRPr="00287D2F" w:rsidRDefault="001C5864" w:rsidP="001C5864">
      <w:pPr>
        <w:rPr>
          <w:rFonts w:cs="Arial"/>
        </w:rPr>
      </w:pPr>
      <w:r>
        <w:rPr>
          <w:rFonts w:cs="Arial"/>
        </w:rPr>
        <w:t>Satisfied by</w:t>
      </w:r>
      <w:r w:rsidRPr="00287D2F">
        <w:rPr>
          <w:rFonts w:cs="Arial"/>
        </w:rPr>
        <w:t>:</w:t>
      </w:r>
    </w:p>
    <w:p w14:paraId="1EC6A83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62FE0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35B63AE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AD9E5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DFBB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597A0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0AF7F"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97C05" w14:textId="77777777" w:rsidR="0027306C" w:rsidRDefault="0027306C"/>
        </w:tc>
      </w:tr>
      <w:tr w:rsidR="007A24FC" w:rsidRPr="00B3499B" w14:paraId="7ADC79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ED8E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3478B" w14:textId="77777777" w:rsidR="0027306C" w:rsidRDefault="0027306C"/>
        </w:tc>
      </w:tr>
      <w:tr w:rsidR="007A24FC" w:rsidRPr="00B3499B" w14:paraId="0BC16A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D69A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B232E" w14:textId="77777777" w:rsidR="0027306C" w:rsidRDefault="0027306C"/>
        </w:tc>
      </w:tr>
      <w:tr w:rsidR="007A24FC" w:rsidRPr="00B3499B" w14:paraId="4B19B2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9868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A615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14922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7DCAE" w14:textId="77777777" w:rsidR="0027306C" w:rsidRDefault="0027306C"/>
        </w:tc>
      </w:tr>
      <w:tr w:rsidR="007A24FC" w:rsidRPr="00B3499B" w14:paraId="5B6747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EFCC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4100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A8673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C6E11" w14:textId="77777777" w:rsidR="0027306C" w:rsidRDefault="0027306C"/>
        </w:tc>
      </w:tr>
      <w:tr w:rsidR="007A24FC" w:rsidRPr="00B3499B" w14:paraId="288DFE6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9BA0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A3118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490E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8E45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C840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E27A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7ACA8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64F5BA" w14:textId="77777777" w:rsidR="007A24FC" w:rsidRPr="00B3499B" w:rsidRDefault="006B7CE9"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33D1A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FE37B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C60683" w14:textId="77777777" w:rsidR="007A24FC" w:rsidRDefault="007A24FC" w:rsidP="001C5864">
      <w:pPr>
        <w:rPr>
          <w:rFonts w:cs="Arial"/>
        </w:rPr>
      </w:pPr>
    </w:p>
    <w:p w14:paraId="18F489D0" w14:textId="77777777" w:rsidR="0047267C" w:rsidRDefault="0047267C" w:rsidP="001C5864">
      <w:pPr>
        <w:rPr>
          <w:rFonts w:cs="Arial"/>
        </w:rPr>
      </w:pPr>
    </w:p>
    <w:p w14:paraId="7857A935" w14:textId="77777777" w:rsidR="001C5864" w:rsidRPr="0017445F" w:rsidRDefault="001C5864" w:rsidP="001C5864">
      <w:pPr>
        <w:pStyle w:val="RERequirement"/>
        <w:shd w:val="clear" w:color="auto" w:fill="F2F2F2" w:themeFill="background1" w:themeFillShade="F2"/>
      </w:pPr>
      <w:r>
        <w:t xml:space="preserve"> Shared Media 1.7</w:t>
      </w:r>
    </w:p>
    <w:p w14:paraId="56033C61" w14:textId="77777777" w:rsidR="001C5864" w:rsidRDefault="001C5864" w:rsidP="001C5864">
      <w:pPr>
        <w:rPr>
          <w:rFonts w:cs="Arial"/>
        </w:rPr>
      </w:pPr>
      <w:r>
        <w:rPr>
          <w:rFonts w:cs="Arial"/>
        </w:rPr>
        <w:t>When the PAC module receives the "Zone Mode" VehicleAudioMode signal, the SYNC HMI shall prevent accept/deny prompts until the PAC receives a new VehicleAudioMode signal.</w:t>
      </w:r>
    </w:p>
    <w:p w14:paraId="55304541" w14:textId="77777777" w:rsidR="001C5864" w:rsidRDefault="001C5864" w:rsidP="001C5864"/>
    <w:p w14:paraId="37DDBDA8" w14:textId="77777777" w:rsidR="001C5864" w:rsidRPr="00287D2F" w:rsidRDefault="001C5864" w:rsidP="001C5864">
      <w:pPr>
        <w:rPr>
          <w:rFonts w:cs="Arial"/>
        </w:rPr>
      </w:pPr>
      <w:r>
        <w:rPr>
          <w:rFonts w:cs="Arial"/>
        </w:rPr>
        <w:t>Satisfied by</w:t>
      </w:r>
      <w:r w:rsidRPr="00287D2F">
        <w:rPr>
          <w:rFonts w:cs="Arial"/>
        </w:rPr>
        <w:t>:</w:t>
      </w:r>
    </w:p>
    <w:p w14:paraId="50C1B73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29E83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0614CF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75F96D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D8B274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A0EE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D557F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EF42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99E2A" w14:textId="77777777" w:rsidR="0027306C" w:rsidRDefault="0027306C"/>
        </w:tc>
      </w:tr>
      <w:tr w:rsidR="007A24FC" w:rsidRPr="00B3499B" w14:paraId="20687C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6E32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52CE8" w14:textId="77777777" w:rsidR="0027306C" w:rsidRDefault="0027306C"/>
        </w:tc>
      </w:tr>
      <w:tr w:rsidR="007A24FC" w:rsidRPr="00B3499B" w14:paraId="1F52A6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69BA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D4D13" w14:textId="77777777" w:rsidR="0027306C" w:rsidRDefault="0027306C"/>
        </w:tc>
      </w:tr>
      <w:tr w:rsidR="007A24FC" w:rsidRPr="00B3499B" w14:paraId="1967D9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2D25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CF46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9808B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3992A" w14:textId="77777777" w:rsidR="0027306C" w:rsidRDefault="0027306C"/>
        </w:tc>
      </w:tr>
      <w:tr w:rsidR="007A24FC" w:rsidRPr="00B3499B" w14:paraId="32058A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E4D5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9F45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FC9D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EBF80" w14:textId="77777777" w:rsidR="0027306C" w:rsidRDefault="0027306C"/>
        </w:tc>
      </w:tr>
      <w:tr w:rsidR="007A24FC" w:rsidRPr="00B3499B" w14:paraId="2F8F94B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F848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AD019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20A8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B3B6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3C8F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E2B6E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642D8E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48C6F6" w14:textId="77777777" w:rsidR="007A24FC" w:rsidRPr="00B3499B" w:rsidRDefault="006B7CE9" w:rsidP="009737DA">
            <w:pPr>
              <w:rPr>
                <w:rFonts w:cs="Arial"/>
                <w:bCs/>
                <w:color w:val="808080" w:themeColor="background1" w:themeShade="80"/>
                <w:sz w:val="16"/>
                <w:szCs w:val="14"/>
              </w:rPr>
            </w:pPr>
            <w:hyperlink r:id="rId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591B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4558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8868EA" w14:textId="77777777" w:rsidR="007A24FC" w:rsidRDefault="007A24FC" w:rsidP="001C5864">
      <w:pPr>
        <w:rPr>
          <w:rFonts w:cs="Arial"/>
        </w:rPr>
      </w:pPr>
    </w:p>
    <w:p w14:paraId="252DC608" w14:textId="77777777" w:rsidR="0047267C" w:rsidRDefault="0047267C" w:rsidP="001C5864">
      <w:pPr>
        <w:rPr>
          <w:rFonts w:cs="Arial"/>
        </w:rPr>
      </w:pPr>
    </w:p>
    <w:p w14:paraId="6812DF78" w14:textId="77777777" w:rsidR="001C5864" w:rsidRPr="0017445F" w:rsidRDefault="001C5864" w:rsidP="001C5864">
      <w:pPr>
        <w:pStyle w:val="RERequirement"/>
        <w:shd w:val="clear" w:color="auto" w:fill="F2F2F2" w:themeFill="background1" w:themeFillShade="F2"/>
      </w:pPr>
      <w:r>
        <w:t xml:space="preserve"> Shared Media 1.3</w:t>
      </w:r>
    </w:p>
    <w:p w14:paraId="3713F222" w14:textId="77777777" w:rsidR="001C5864" w:rsidRDefault="001C5864" w:rsidP="001C5864">
      <w:pPr>
        <w:rPr>
          <w:rFonts w:cs="Arial"/>
        </w:rPr>
      </w:pPr>
      <w:r>
        <w:rPr>
          <w:rFonts w:cs="Arial"/>
        </w:rPr>
        <w:t>When the PAC module receives the "Stacked" SourceTypeStatus signal and the PDC module receives the "No Call" PhnCallZone_D_Rq signal for the same zone, the PAC module will continue playing the orignal unstacked source.</w:t>
      </w:r>
    </w:p>
    <w:p w14:paraId="133CDFA4" w14:textId="77777777" w:rsidR="001C5864" w:rsidRDefault="001C5864" w:rsidP="001C5864"/>
    <w:p w14:paraId="215C4F87" w14:textId="77777777" w:rsidR="001C5864" w:rsidRPr="00287D2F" w:rsidRDefault="001C5864" w:rsidP="001C5864">
      <w:pPr>
        <w:rPr>
          <w:rFonts w:cs="Arial"/>
        </w:rPr>
      </w:pPr>
      <w:r>
        <w:rPr>
          <w:rFonts w:cs="Arial"/>
        </w:rPr>
        <w:t>Satisfied by</w:t>
      </w:r>
      <w:r w:rsidRPr="00287D2F">
        <w:rPr>
          <w:rFonts w:cs="Arial"/>
        </w:rPr>
        <w:t>:</w:t>
      </w:r>
    </w:p>
    <w:p w14:paraId="6D63A35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7D39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9227CD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7B1B8FC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CB0F5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8B3E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CAA56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970A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27E0C" w14:textId="77777777" w:rsidR="0027306C" w:rsidRDefault="0027306C"/>
        </w:tc>
      </w:tr>
      <w:tr w:rsidR="007A24FC" w:rsidRPr="00B3499B" w14:paraId="0637F6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C9D77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B0767" w14:textId="77777777" w:rsidR="0027306C" w:rsidRDefault="0027306C"/>
        </w:tc>
      </w:tr>
      <w:tr w:rsidR="007A24FC" w:rsidRPr="00B3499B" w14:paraId="651A96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FBF0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F98ED" w14:textId="77777777" w:rsidR="0027306C" w:rsidRDefault="0027306C"/>
        </w:tc>
      </w:tr>
      <w:tr w:rsidR="007A24FC" w:rsidRPr="00B3499B" w14:paraId="3B0027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9684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36D0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396BB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E66010" w14:textId="77777777" w:rsidR="0027306C" w:rsidRDefault="0027306C"/>
        </w:tc>
      </w:tr>
      <w:tr w:rsidR="007A24FC" w:rsidRPr="00B3499B" w14:paraId="7DC5C6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AE8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FA52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055F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DA091" w14:textId="77777777" w:rsidR="0027306C" w:rsidRDefault="0027306C"/>
        </w:tc>
      </w:tr>
      <w:tr w:rsidR="007A24FC" w:rsidRPr="00B3499B" w14:paraId="5C6F7BE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71ED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472E7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F727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6044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F36F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B8D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C10E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F26667" w14:textId="77777777" w:rsidR="007A24FC" w:rsidRPr="00B3499B" w:rsidRDefault="006B7CE9" w:rsidP="009737DA">
            <w:pPr>
              <w:rPr>
                <w:rFonts w:cs="Arial"/>
                <w:bCs/>
                <w:color w:val="808080" w:themeColor="background1" w:themeShade="80"/>
                <w:sz w:val="16"/>
                <w:szCs w:val="14"/>
              </w:rPr>
            </w:pPr>
            <w:hyperlink r:id="rId8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4F4A7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E7C6C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51ED37" w14:textId="77777777" w:rsidR="007A24FC" w:rsidRDefault="007A24FC" w:rsidP="001C5864">
      <w:pPr>
        <w:rPr>
          <w:rFonts w:cs="Arial"/>
        </w:rPr>
      </w:pPr>
    </w:p>
    <w:p w14:paraId="06063D7C" w14:textId="77777777" w:rsidR="0047267C" w:rsidRDefault="0047267C" w:rsidP="001C5864">
      <w:pPr>
        <w:rPr>
          <w:rFonts w:cs="Arial"/>
        </w:rPr>
      </w:pPr>
    </w:p>
    <w:p w14:paraId="3871841B" w14:textId="77777777" w:rsidR="001C5864" w:rsidRPr="0017445F" w:rsidRDefault="001C5864" w:rsidP="001C5864">
      <w:pPr>
        <w:pStyle w:val="RERequirement"/>
        <w:shd w:val="clear" w:color="auto" w:fill="F2F2F2" w:themeFill="background1" w:themeFillShade="F2"/>
      </w:pPr>
      <w:bookmarkStart w:id="109" w:name="_1240484d5991c06670a790859b4798ee"/>
      <w:bookmarkEnd w:id="109"/>
      <w:r>
        <w:t xml:space="preserve"> Shared Media 1</w:t>
      </w:r>
    </w:p>
    <w:p w14:paraId="75E5D347" w14:textId="77777777" w:rsidR="001C5864" w:rsidRDefault="001C5864" w:rsidP="001C5864">
      <w:pPr>
        <w:rPr>
          <w:rFonts w:cs="Arial"/>
        </w:rPr>
      </w:pPr>
      <w:r>
        <w:rPr>
          <w:rFonts w:cs="Arial"/>
        </w:rPr>
        <w:t>URC shall allows users to stream media via the SourceType and SourceTypeChannel signals.</w:t>
      </w:r>
    </w:p>
    <w:p w14:paraId="0CE731F9" w14:textId="77777777" w:rsidR="001C5864" w:rsidRDefault="001C5864" w:rsidP="001C5864"/>
    <w:p w14:paraId="1C74D595" w14:textId="77777777" w:rsidR="001C5864" w:rsidRPr="00287D2F" w:rsidRDefault="001C5864" w:rsidP="001C5864">
      <w:pPr>
        <w:rPr>
          <w:rFonts w:cs="Arial"/>
        </w:rPr>
      </w:pPr>
      <w:r>
        <w:rPr>
          <w:rFonts w:cs="Arial"/>
        </w:rPr>
        <w:t>Satisfied by</w:t>
      </w:r>
      <w:r w:rsidRPr="00287D2F">
        <w:rPr>
          <w:rFonts w:cs="Arial"/>
        </w:rPr>
        <w:t>:</w:t>
      </w:r>
    </w:p>
    <w:p w14:paraId="49326A7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2BB0C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Request Share</w:t>
      </w:r>
    </w:p>
    <w:p w14:paraId="5D2874D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271A7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733B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E627A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2F292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AF33F" w14:textId="77777777" w:rsidR="0027306C" w:rsidRDefault="0027306C"/>
        </w:tc>
      </w:tr>
      <w:tr w:rsidR="007A24FC" w:rsidRPr="00B3499B" w14:paraId="78A704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6C6D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7683E" w14:textId="77777777" w:rsidR="0027306C" w:rsidRDefault="0027306C"/>
        </w:tc>
      </w:tr>
      <w:tr w:rsidR="007A24FC" w:rsidRPr="00B3499B" w14:paraId="2E79AF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70AB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1DDE0" w14:textId="77777777" w:rsidR="0027306C" w:rsidRDefault="0027306C"/>
        </w:tc>
      </w:tr>
      <w:tr w:rsidR="007A24FC" w:rsidRPr="00B3499B" w14:paraId="56CB33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89C1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7C42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D5B7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BE19E" w14:textId="77777777" w:rsidR="0027306C" w:rsidRDefault="0027306C"/>
        </w:tc>
      </w:tr>
      <w:tr w:rsidR="007A24FC" w:rsidRPr="00B3499B" w14:paraId="503CD1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0879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E06E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C2A2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5A10A2" w14:textId="77777777" w:rsidR="0027306C" w:rsidRDefault="0027306C"/>
        </w:tc>
      </w:tr>
      <w:tr w:rsidR="007A24FC" w:rsidRPr="00B3499B" w14:paraId="32DF7D6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D7E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5CA6F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F017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9007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447A5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698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AF0240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D9AD0F" w14:textId="77777777" w:rsidR="007A24FC" w:rsidRPr="00B3499B" w:rsidRDefault="006B7CE9" w:rsidP="009737DA">
            <w:pPr>
              <w:rPr>
                <w:rFonts w:cs="Arial"/>
                <w:bCs/>
                <w:color w:val="808080" w:themeColor="background1" w:themeShade="80"/>
                <w:sz w:val="16"/>
                <w:szCs w:val="14"/>
              </w:rPr>
            </w:pPr>
            <w:hyperlink r:id="rId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D0E27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D4D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A3AC6A" w14:textId="77777777" w:rsidR="007A24FC" w:rsidRDefault="007A24FC" w:rsidP="001C5864">
      <w:pPr>
        <w:rPr>
          <w:rFonts w:cs="Arial"/>
        </w:rPr>
      </w:pPr>
    </w:p>
    <w:p w14:paraId="671A1FFE" w14:textId="77777777" w:rsidR="0047267C" w:rsidRDefault="0047267C" w:rsidP="001C5864">
      <w:pPr>
        <w:rPr>
          <w:rFonts w:cs="Arial"/>
        </w:rPr>
      </w:pPr>
    </w:p>
    <w:p w14:paraId="704A4A08" w14:textId="77777777" w:rsidR="001C5864" w:rsidRPr="0017445F" w:rsidRDefault="001C5864" w:rsidP="001C5864">
      <w:pPr>
        <w:pStyle w:val="RERequirement"/>
        <w:shd w:val="clear" w:color="auto" w:fill="F2F2F2" w:themeFill="background1" w:themeFillShade="F2"/>
      </w:pPr>
      <w:r>
        <w:t xml:space="preserve"> Shared Media 1.8</w:t>
      </w:r>
    </w:p>
    <w:p w14:paraId="6D071149" w14:textId="77777777" w:rsidR="001C5864" w:rsidRDefault="001C5864" w:rsidP="001C5864">
      <w:pPr>
        <w:rPr>
          <w:rFonts w:cs="Arial"/>
        </w:rPr>
      </w:pPr>
      <w:r>
        <w:rPr>
          <w:rFonts w:cs="Arial"/>
        </w:rPr>
        <w:t>When the PAC module receives a SourceType request signal from the passenger for the driver, the SYNC HMI shall prompt the driver to accept/deny the request.</w:t>
      </w:r>
    </w:p>
    <w:p w14:paraId="432F0B71" w14:textId="77777777" w:rsidR="001C5864" w:rsidRDefault="001C5864" w:rsidP="001C5864"/>
    <w:p w14:paraId="7ED6B381" w14:textId="77777777" w:rsidR="001C5864" w:rsidRPr="00287D2F" w:rsidRDefault="001C5864" w:rsidP="001C5864">
      <w:pPr>
        <w:rPr>
          <w:rFonts w:cs="Arial"/>
        </w:rPr>
      </w:pPr>
      <w:r>
        <w:rPr>
          <w:rFonts w:cs="Arial"/>
        </w:rPr>
        <w:t>Satisfied by</w:t>
      </w:r>
      <w:r w:rsidRPr="00287D2F">
        <w:rPr>
          <w:rFonts w:cs="Arial"/>
        </w:rPr>
        <w:t>:</w:t>
      </w:r>
    </w:p>
    <w:p w14:paraId="0DB16AA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5650C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0C65CBA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38423B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FE7FC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F62B9D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F523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803ED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0321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F6789" w14:textId="77777777" w:rsidR="0027306C" w:rsidRDefault="0027306C"/>
        </w:tc>
      </w:tr>
      <w:tr w:rsidR="007A24FC" w:rsidRPr="00B3499B" w14:paraId="38AC72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295F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FB7D6" w14:textId="77777777" w:rsidR="0027306C" w:rsidRDefault="0027306C"/>
        </w:tc>
      </w:tr>
      <w:tr w:rsidR="007A24FC" w:rsidRPr="00B3499B" w14:paraId="4415B5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CBEB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D850A" w14:textId="77777777" w:rsidR="0027306C" w:rsidRDefault="0027306C"/>
        </w:tc>
      </w:tr>
      <w:tr w:rsidR="007A24FC" w:rsidRPr="00B3499B" w14:paraId="40F851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3227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EF2B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175F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37AD19" w14:textId="77777777" w:rsidR="0027306C" w:rsidRDefault="0027306C"/>
        </w:tc>
      </w:tr>
      <w:tr w:rsidR="007A24FC" w:rsidRPr="00B3499B" w14:paraId="3ADE86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F14E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278F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6EC9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EFA01F" w14:textId="77777777" w:rsidR="0027306C" w:rsidRDefault="0027306C"/>
        </w:tc>
      </w:tr>
      <w:tr w:rsidR="007A24FC" w:rsidRPr="00B3499B" w14:paraId="602270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5E4C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72A5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1443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2094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2BD8B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4E9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CBD638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4735AA" w14:textId="77777777" w:rsidR="007A24FC" w:rsidRPr="00B3499B" w:rsidRDefault="006B7CE9" w:rsidP="009737DA">
            <w:pPr>
              <w:rPr>
                <w:rFonts w:cs="Arial"/>
                <w:bCs/>
                <w:color w:val="808080" w:themeColor="background1" w:themeShade="80"/>
                <w:sz w:val="16"/>
                <w:szCs w:val="14"/>
              </w:rPr>
            </w:pPr>
            <w:hyperlink r:id="rId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E2938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3451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A047C1" w14:textId="77777777" w:rsidR="007A24FC" w:rsidRDefault="007A24FC" w:rsidP="001C5864">
      <w:pPr>
        <w:rPr>
          <w:rFonts w:cs="Arial"/>
        </w:rPr>
      </w:pPr>
    </w:p>
    <w:p w14:paraId="57ED6771" w14:textId="77777777" w:rsidR="0047267C" w:rsidRDefault="0047267C" w:rsidP="001C5864">
      <w:pPr>
        <w:rPr>
          <w:rFonts w:cs="Arial"/>
        </w:rPr>
      </w:pPr>
    </w:p>
    <w:p w14:paraId="49A639F5" w14:textId="77777777" w:rsidR="001C5864" w:rsidRPr="0017445F" w:rsidRDefault="001C5864" w:rsidP="001C5864">
      <w:pPr>
        <w:pStyle w:val="RERequirement"/>
        <w:shd w:val="clear" w:color="auto" w:fill="F2F2F2" w:themeFill="background1" w:themeFillShade="F2"/>
      </w:pPr>
      <w:r>
        <w:t xml:space="preserve"> MSS Audio 1.1</w:t>
      </w:r>
    </w:p>
    <w:p w14:paraId="090A5907" w14:textId="77777777" w:rsidR="001C5864" w:rsidRDefault="001C5864" w:rsidP="001C5864">
      <w:pPr>
        <w:rPr>
          <w:rFonts w:cs="Arial"/>
        </w:rPr>
      </w:pPr>
      <w:r>
        <w:rPr>
          <w:rFonts w:cs="Arial"/>
        </w:rPr>
        <w:t>URC shall provide indivudal controls for each zone and communicate zone updates to the PDC module via BLE.</w:t>
      </w:r>
    </w:p>
    <w:p w14:paraId="6D062008" w14:textId="77777777" w:rsidR="001C5864" w:rsidRDefault="001C5864" w:rsidP="001C5864"/>
    <w:p w14:paraId="1F07BF7B" w14:textId="77777777" w:rsidR="001C5864" w:rsidRPr="00287D2F" w:rsidRDefault="001C5864" w:rsidP="001C5864">
      <w:pPr>
        <w:rPr>
          <w:rFonts w:cs="Arial"/>
        </w:rPr>
      </w:pPr>
      <w:r>
        <w:rPr>
          <w:rFonts w:cs="Arial"/>
        </w:rPr>
        <w:t>Satisfied by</w:t>
      </w:r>
      <w:r w:rsidRPr="00287D2F">
        <w:rPr>
          <w:rFonts w:cs="Arial"/>
        </w:rPr>
        <w:t>:</w:t>
      </w:r>
    </w:p>
    <w:p w14:paraId="07498CC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AB7A6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6C828FE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7D7D21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Source Change</w:t>
      </w:r>
    </w:p>
    <w:p w14:paraId="5DA353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F50BCC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8C02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F7AF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7475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85954" w14:textId="77777777" w:rsidR="0027306C" w:rsidRDefault="0027306C"/>
        </w:tc>
      </w:tr>
      <w:tr w:rsidR="007A24FC" w:rsidRPr="00B3499B" w14:paraId="7D41C4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7CA9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3CD8E" w14:textId="77777777" w:rsidR="0027306C" w:rsidRDefault="0027306C"/>
        </w:tc>
      </w:tr>
      <w:tr w:rsidR="007A24FC" w:rsidRPr="00B3499B" w14:paraId="273009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AB0B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A5232" w14:textId="77777777" w:rsidR="0027306C" w:rsidRDefault="0027306C"/>
        </w:tc>
      </w:tr>
      <w:tr w:rsidR="007A24FC" w:rsidRPr="00B3499B" w14:paraId="50262F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39C9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AE6A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E9A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39B01D" w14:textId="77777777" w:rsidR="0027306C" w:rsidRDefault="0027306C"/>
        </w:tc>
      </w:tr>
      <w:tr w:rsidR="007A24FC" w:rsidRPr="00B3499B" w14:paraId="2642CD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1378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C0AC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6AB9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0BEC0" w14:textId="77777777" w:rsidR="0027306C" w:rsidRDefault="0027306C"/>
        </w:tc>
      </w:tr>
      <w:tr w:rsidR="007A24FC" w:rsidRPr="00B3499B" w14:paraId="34F3AF0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7FF1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92DB9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F2AF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009F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C1AF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2FFF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DAE488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F88A0" w14:textId="77777777" w:rsidR="007A24FC" w:rsidRPr="00B3499B" w:rsidRDefault="006B7CE9"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9221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E910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214979" w14:textId="77777777" w:rsidR="007A24FC" w:rsidRDefault="007A24FC" w:rsidP="001C5864">
      <w:pPr>
        <w:rPr>
          <w:rFonts w:cs="Arial"/>
        </w:rPr>
      </w:pPr>
    </w:p>
    <w:p w14:paraId="720C661E" w14:textId="77777777" w:rsidR="0047267C" w:rsidRDefault="0047267C" w:rsidP="001C5864">
      <w:pPr>
        <w:rPr>
          <w:rFonts w:cs="Arial"/>
        </w:rPr>
      </w:pPr>
    </w:p>
    <w:p w14:paraId="60B691D2" w14:textId="77777777" w:rsidR="001C5864" w:rsidRPr="0017445F" w:rsidRDefault="001C5864" w:rsidP="001C5864">
      <w:pPr>
        <w:pStyle w:val="RERequirement"/>
        <w:shd w:val="clear" w:color="auto" w:fill="F2F2F2" w:themeFill="background1" w:themeFillShade="F2"/>
      </w:pPr>
      <w:r>
        <w:t xml:space="preserve"> Shared Media 1.6</w:t>
      </w:r>
    </w:p>
    <w:p w14:paraId="5705081E" w14:textId="77777777" w:rsidR="001C5864" w:rsidRDefault="001C5864" w:rsidP="001C5864">
      <w:pPr>
        <w:rPr>
          <w:rFonts w:cs="Arial"/>
        </w:rPr>
      </w:pPr>
      <w:r>
        <w:rPr>
          <w:rFonts w:cs="Arial"/>
        </w:rPr>
        <w:lastRenderedPageBreak/>
        <w:t>When the PAC module receives a SourceType request signal from the passenger for the entire vehicle, the SYNC HMI shall prompt the driver to accept/deny the request.</w:t>
      </w:r>
    </w:p>
    <w:p w14:paraId="77155723" w14:textId="77777777" w:rsidR="001C5864" w:rsidRDefault="001C5864" w:rsidP="001C5864"/>
    <w:p w14:paraId="08BCDDAB" w14:textId="77777777" w:rsidR="001C5864" w:rsidRPr="00287D2F" w:rsidRDefault="001C5864" w:rsidP="001C5864">
      <w:pPr>
        <w:rPr>
          <w:rFonts w:cs="Arial"/>
        </w:rPr>
      </w:pPr>
      <w:r>
        <w:rPr>
          <w:rFonts w:cs="Arial"/>
        </w:rPr>
        <w:t>Satisfied by</w:t>
      </w:r>
      <w:r w:rsidRPr="00287D2F">
        <w:rPr>
          <w:rFonts w:cs="Arial"/>
        </w:rPr>
        <w:t>:</w:t>
      </w:r>
    </w:p>
    <w:p w14:paraId="509097A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16B3C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3FFC29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47C6253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DE0AD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E304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5C19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218F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5A809" w14:textId="77777777" w:rsidR="0027306C" w:rsidRDefault="0027306C"/>
        </w:tc>
      </w:tr>
      <w:tr w:rsidR="007A24FC" w:rsidRPr="00B3499B" w14:paraId="3D79C9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DEC0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3CE2F" w14:textId="77777777" w:rsidR="0027306C" w:rsidRDefault="0027306C"/>
        </w:tc>
      </w:tr>
      <w:tr w:rsidR="007A24FC" w:rsidRPr="00B3499B" w14:paraId="0A209D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4FB9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57904" w14:textId="77777777" w:rsidR="0027306C" w:rsidRDefault="0027306C"/>
        </w:tc>
      </w:tr>
      <w:tr w:rsidR="007A24FC" w:rsidRPr="00B3499B" w14:paraId="4A2BFD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6BB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75D0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07B6E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1411F" w14:textId="77777777" w:rsidR="0027306C" w:rsidRDefault="0027306C"/>
        </w:tc>
      </w:tr>
      <w:tr w:rsidR="007A24FC" w:rsidRPr="00B3499B" w14:paraId="2CBFA9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4582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6381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3A4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4CC8C9" w14:textId="77777777" w:rsidR="0027306C" w:rsidRDefault="0027306C"/>
        </w:tc>
      </w:tr>
      <w:tr w:rsidR="007A24FC" w:rsidRPr="00B3499B" w14:paraId="5E183D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9FB3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82F7A"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2066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C884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4734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87CE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E65F99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0C326A" w14:textId="77777777" w:rsidR="007A24FC" w:rsidRPr="00B3499B" w:rsidRDefault="006B7CE9" w:rsidP="009737DA">
            <w:pPr>
              <w:rPr>
                <w:rFonts w:cs="Arial"/>
                <w:bCs/>
                <w:color w:val="808080" w:themeColor="background1" w:themeShade="80"/>
                <w:sz w:val="16"/>
                <w:szCs w:val="14"/>
              </w:rPr>
            </w:pPr>
            <w:hyperlink r:id="rId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F708B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171AA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241069" w14:textId="77777777" w:rsidR="007A24FC" w:rsidRDefault="007A24FC" w:rsidP="001C5864">
      <w:pPr>
        <w:rPr>
          <w:rFonts w:cs="Arial"/>
        </w:rPr>
      </w:pPr>
    </w:p>
    <w:p w14:paraId="679652CD" w14:textId="77777777" w:rsidR="0047267C" w:rsidRDefault="0047267C" w:rsidP="001C5864">
      <w:pPr>
        <w:rPr>
          <w:rFonts w:cs="Arial"/>
        </w:rPr>
      </w:pPr>
    </w:p>
    <w:p w14:paraId="0CF36754" w14:textId="77777777" w:rsidR="001C5864" w:rsidRPr="0017445F" w:rsidRDefault="001C5864" w:rsidP="001C5864">
      <w:pPr>
        <w:pStyle w:val="RERequirement"/>
        <w:shd w:val="clear" w:color="auto" w:fill="F2F2F2" w:themeFill="background1" w:themeFillShade="F2"/>
      </w:pPr>
      <w:bookmarkStart w:id="110" w:name="_d3979dd09dbc70182549ac5781651990"/>
      <w:bookmarkEnd w:id="110"/>
      <w:r>
        <w:t xml:space="preserve"> MSS Lockout 1.2</w:t>
      </w:r>
    </w:p>
    <w:p w14:paraId="70CFC7B9" w14:textId="77777777" w:rsidR="001C5864" w:rsidRDefault="001C5864" w:rsidP="001C5864">
      <w:pPr>
        <w:rPr>
          <w:rFonts w:cs="Arial"/>
        </w:rPr>
      </w:pPr>
      <w:r>
        <w:rPr>
          <w:rFonts w:cs="Arial"/>
        </w:rPr>
        <w:t>When the driver turns off MySeatSpace via the SYNC HMI, the URC application shall disable passenger inputs to share individual audio zones.</w:t>
      </w:r>
    </w:p>
    <w:p w14:paraId="6E2DE59C" w14:textId="77777777" w:rsidR="001C5864" w:rsidRDefault="001C5864" w:rsidP="001C5864"/>
    <w:p w14:paraId="71CE96F7" w14:textId="77777777" w:rsidR="001C5864" w:rsidRPr="00287D2F" w:rsidRDefault="001C5864" w:rsidP="001C5864">
      <w:pPr>
        <w:rPr>
          <w:rFonts w:cs="Arial"/>
        </w:rPr>
      </w:pPr>
      <w:r>
        <w:rPr>
          <w:rFonts w:cs="Arial"/>
        </w:rPr>
        <w:t>Satisfied by</w:t>
      </w:r>
      <w:r w:rsidRPr="00287D2F">
        <w:rPr>
          <w:rFonts w:cs="Arial"/>
        </w:rPr>
        <w:t>:</w:t>
      </w:r>
    </w:p>
    <w:p w14:paraId="1D82875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38E764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7B5BAC8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6F675C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9724B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106EA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3A849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D1A08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749D4" w14:textId="77777777" w:rsidR="0027306C" w:rsidRDefault="0027306C"/>
        </w:tc>
      </w:tr>
      <w:tr w:rsidR="007A24FC" w:rsidRPr="00B3499B" w14:paraId="6D9F4C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7594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A07EF" w14:textId="77777777" w:rsidR="0027306C" w:rsidRDefault="0027306C"/>
        </w:tc>
      </w:tr>
      <w:tr w:rsidR="007A24FC" w:rsidRPr="00B3499B" w14:paraId="6067F9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D04E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0ED9B" w14:textId="77777777" w:rsidR="0027306C" w:rsidRDefault="0027306C"/>
        </w:tc>
      </w:tr>
      <w:tr w:rsidR="007A24FC" w:rsidRPr="00B3499B" w14:paraId="3B28A2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D51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5B69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9B327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B2CF5" w14:textId="77777777" w:rsidR="0027306C" w:rsidRDefault="0027306C"/>
        </w:tc>
      </w:tr>
      <w:tr w:rsidR="007A24FC" w:rsidRPr="00B3499B" w14:paraId="5E63B8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6272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8E73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4A55D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ACE92" w14:textId="77777777" w:rsidR="0027306C" w:rsidRDefault="0027306C"/>
        </w:tc>
      </w:tr>
      <w:tr w:rsidR="007A24FC" w:rsidRPr="00B3499B" w14:paraId="3A78FF7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EF5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3D932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2527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1CA1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9387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B60F6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26D84B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EC478D" w14:textId="77777777" w:rsidR="007A24FC" w:rsidRPr="00B3499B" w:rsidRDefault="006B7CE9" w:rsidP="009737DA">
            <w:pPr>
              <w:rPr>
                <w:rFonts w:cs="Arial"/>
                <w:bCs/>
                <w:color w:val="808080" w:themeColor="background1" w:themeShade="80"/>
                <w:sz w:val="16"/>
                <w:szCs w:val="14"/>
              </w:rPr>
            </w:pPr>
            <w:hyperlink r:id="rId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1BA3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1F9E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8919DF" w14:textId="77777777" w:rsidR="007A24FC" w:rsidRDefault="007A24FC" w:rsidP="001C5864">
      <w:pPr>
        <w:rPr>
          <w:rFonts w:cs="Arial"/>
        </w:rPr>
      </w:pPr>
    </w:p>
    <w:p w14:paraId="1CB2859D" w14:textId="77777777" w:rsidR="0047267C" w:rsidRDefault="0047267C" w:rsidP="001C5864">
      <w:pPr>
        <w:rPr>
          <w:rFonts w:cs="Arial"/>
        </w:rPr>
      </w:pPr>
    </w:p>
    <w:p w14:paraId="07BC866B" w14:textId="77777777" w:rsidR="001C5864" w:rsidRPr="0017445F" w:rsidRDefault="001C5864" w:rsidP="001C5864">
      <w:pPr>
        <w:pStyle w:val="RERequirement"/>
        <w:shd w:val="clear" w:color="auto" w:fill="F2F2F2" w:themeFill="background1" w:themeFillShade="F2"/>
      </w:pPr>
      <w:bookmarkStart w:id="111" w:name="_75c1a6a86972a2042a03205b2b9841a4"/>
      <w:bookmarkEnd w:id="111"/>
      <w:r>
        <w:t xml:space="preserve"> MSS Lockout 1.1</w:t>
      </w:r>
    </w:p>
    <w:p w14:paraId="667D7B0E" w14:textId="77777777" w:rsidR="001C5864" w:rsidRDefault="001C5864" w:rsidP="001C5864">
      <w:pPr>
        <w:rPr>
          <w:rFonts w:cs="Arial"/>
        </w:rPr>
      </w:pPr>
      <w:r>
        <w:rPr>
          <w:rFonts w:cs="Arial"/>
        </w:rPr>
        <w:t>When driver turns off MySeatSpace via the SYNC HMI, the PDC module shall set the VehicleAudioMode signal to "Cabin" until MySeatSpace is turned on again.</w:t>
      </w:r>
    </w:p>
    <w:p w14:paraId="76E6AD29" w14:textId="77777777" w:rsidR="001C5864" w:rsidRDefault="001C5864" w:rsidP="001C5864"/>
    <w:p w14:paraId="0A8DFF60" w14:textId="77777777" w:rsidR="001C5864" w:rsidRPr="00287D2F" w:rsidRDefault="001C5864" w:rsidP="001C5864">
      <w:pPr>
        <w:rPr>
          <w:rFonts w:cs="Arial"/>
        </w:rPr>
      </w:pPr>
      <w:r>
        <w:rPr>
          <w:rFonts w:cs="Arial"/>
        </w:rPr>
        <w:t>Satisfied by</w:t>
      </w:r>
      <w:r w:rsidRPr="00287D2F">
        <w:rPr>
          <w:rFonts w:cs="Arial"/>
        </w:rPr>
        <w:t>:</w:t>
      </w:r>
    </w:p>
    <w:p w14:paraId="048AB48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83D8BA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4C230D8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Zone Lock Out Status Change</w:t>
      </w:r>
    </w:p>
    <w:p w14:paraId="77CB1D6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632FF8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8D180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2EB6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7F3FE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F569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A232C" w14:textId="77777777" w:rsidR="0027306C" w:rsidRDefault="0027306C"/>
        </w:tc>
      </w:tr>
      <w:tr w:rsidR="007A24FC" w:rsidRPr="00B3499B" w14:paraId="139F2D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9C14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81735" w14:textId="77777777" w:rsidR="0027306C" w:rsidRDefault="0027306C"/>
        </w:tc>
      </w:tr>
      <w:tr w:rsidR="007A24FC" w:rsidRPr="00B3499B" w14:paraId="53BE1D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C0BD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F4D1C" w14:textId="77777777" w:rsidR="0027306C" w:rsidRDefault="0027306C"/>
        </w:tc>
      </w:tr>
      <w:tr w:rsidR="007A24FC" w:rsidRPr="00B3499B" w14:paraId="6ED10B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7AB1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B332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60F9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B03AEA" w14:textId="77777777" w:rsidR="0027306C" w:rsidRDefault="0027306C"/>
        </w:tc>
      </w:tr>
      <w:tr w:rsidR="007A24FC" w:rsidRPr="00B3499B" w14:paraId="03B431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5886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DD62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DFCC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37FB65" w14:textId="77777777" w:rsidR="0027306C" w:rsidRDefault="0027306C"/>
        </w:tc>
      </w:tr>
      <w:tr w:rsidR="007A24FC" w:rsidRPr="00B3499B" w14:paraId="7FAEB3D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B8882"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40BE9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B844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DD20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F78F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153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685A1A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375224" w14:textId="77777777" w:rsidR="007A24FC" w:rsidRPr="00B3499B" w:rsidRDefault="006B7CE9" w:rsidP="009737DA">
            <w:pPr>
              <w:rPr>
                <w:rFonts w:cs="Arial"/>
                <w:bCs/>
                <w:color w:val="808080" w:themeColor="background1" w:themeShade="80"/>
                <w:sz w:val="16"/>
                <w:szCs w:val="14"/>
              </w:rPr>
            </w:pPr>
            <w:hyperlink r:id="rId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57311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2ABC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9756C4" w14:textId="77777777" w:rsidR="007A24FC" w:rsidRDefault="007A24FC" w:rsidP="001C5864">
      <w:pPr>
        <w:rPr>
          <w:rFonts w:cs="Arial"/>
        </w:rPr>
      </w:pPr>
    </w:p>
    <w:p w14:paraId="5BE86189" w14:textId="77777777" w:rsidR="0047267C" w:rsidRDefault="0047267C" w:rsidP="001C5864">
      <w:pPr>
        <w:rPr>
          <w:rFonts w:cs="Arial"/>
        </w:rPr>
      </w:pPr>
    </w:p>
    <w:p w14:paraId="7CF2B7C8" w14:textId="77777777" w:rsidR="001C5864" w:rsidRPr="0017445F" w:rsidRDefault="001C5864" w:rsidP="001C5864">
      <w:pPr>
        <w:pStyle w:val="RERequirement"/>
        <w:shd w:val="clear" w:color="auto" w:fill="F2F2F2" w:themeFill="background1" w:themeFillShade="F2"/>
      </w:pPr>
      <w:bookmarkStart w:id="112" w:name="_adb21b8b48d5809371a59f5bcb574909"/>
      <w:bookmarkEnd w:id="112"/>
      <w:r>
        <w:t xml:space="preserve"> Shared Media 1.4</w:t>
      </w:r>
    </w:p>
    <w:p w14:paraId="06816CE5" w14:textId="77777777" w:rsidR="001C5864" w:rsidRDefault="001C5864" w:rsidP="001C5864">
      <w:pPr>
        <w:rPr>
          <w:rFonts w:cs="Arial"/>
        </w:rPr>
      </w:pPr>
      <w:r>
        <w:rPr>
          <w:rFonts w:cs="Arial"/>
        </w:rPr>
        <w:t>Only users in seats 1-4 will have input options via SYNC HMI/URC application to stream media using the SourceType signal.</w:t>
      </w:r>
    </w:p>
    <w:p w14:paraId="2E3B3CC6" w14:textId="77777777" w:rsidR="001C5864" w:rsidRDefault="001C5864" w:rsidP="001C5864"/>
    <w:p w14:paraId="31973885" w14:textId="77777777" w:rsidR="001C5864" w:rsidRPr="00287D2F" w:rsidRDefault="001C5864" w:rsidP="001C5864">
      <w:pPr>
        <w:rPr>
          <w:rFonts w:cs="Arial"/>
        </w:rPr>
      </w:pPr>
      <w:r>
        <w:rPr>
          <w:rFonts w:cs="Arial"/>
        </w:rPr>
        <w:t>Satisfied by</w:t>
      </w:r>
      <w:r w:rsidRPr="00287D2F">
        <w:rPr>
          <w:rFonts w:cs="Arial"/>
        </w:rPr>
        <w:t>:</w:t>
      </w:r>
    </w:p>
    <w:p w14:paraId="11600FD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4BCC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FED281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5828D02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12206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740E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D6D0D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730A7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5E774" w14:textId="77777777" w:rsidR="0027306C" w:rsidRDefault="0027306C"/>
        </w:tc>
      </w:tr>
      <w:tr w:rsidR="007A24FC" w:rsidRPr="00B3499B" w14:paraId="5B99FE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1A89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CB35F" w14:textId="77777777" w:rsidR="0027306C" w:rsidRDefault="0027306C"/>
        </w:tc>
      </w:tr>
      <w:tr w:rsidR="007A24FC" w:rsidRPr="00B3499B" w14:paraId="1449CA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90D2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AF805" w14:textId="77777777" w:rsidR="0027306C" w:rsidRDefault="0027306C"/>
        </w:tc>
      </w:tr>
      <w:tr w:rsidR="007A24FC" w:rsidRPr="00B3499B" w14:paraId="729F71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781A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6803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C2C5E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01B99" w14:textId="77777777" w:rsidR="0027306C" w:rsidRDefault="0027306C"/>
        </w:tc>
      </w:tr>
      <w:tr w:rsidR="007A24FC" w:rsidRPr="00B3499B" w14:paraId="0EF00A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CDE2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31F3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1386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E9752" w14:textId="77777777" w:rsidR="0027306C" w:rsidRDefault="0027306C"/>
        </w:tc>
      </w:tr>
      <w:tr w:rsidR="007A24FC" w:rsidRPr="00B3499B" w14:paraId="3C48D5D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D248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2E35AA"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D9B9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5D73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EA5E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FAD5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8BB8C0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3F8126" w14:textId="77777777" w:rsidR="007A24FC" w:rsidRPr="00B3499B" w:rsidRDefault="006B7CE9" w:rsidP="009737DA">
            <w:pPr>
              <w:rPr>
                <w:rFonts w:cs="Arial"/>
                <w:bCs/>
                <w:color w:val="808080" w:themeColor="background1" w:themeShade="80"/>
                <w:sz w:val="16"/>
                <w:szCs w:val="14"/>
              </w:rPr>
            </w:pPr>
            <w:hyperlink r:id="rId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4A80E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40A9B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F6B085" w14:textId="77777777" w:rsidR="007A24FC" w:rsidRDefault="007A24FC" w:rsidP="001C5864">
      <w:pPr>
        <w:rPr>
          <w:rFonts w:cs="Arial"/>
        </w:rPr>
      </w:pPr>
    </w:p>
    <w:p w14:paraId="5BDEB3F5" w14:textId="77777777" w:rsidR="0047267C" w:rsidRDefault="0047267C" w:rsidP="001C5864">
      <w:pPr>
        <w:rPr>
          <w:rFonts w:cs="Arial"/>
        </w:rPr>
      </w:pPr>
    </w:p>
    <w:p w14:paraId="09AAAF73" w14:textId="77777777" w:rsidR="001C5864" w:rsidRPr="0017445F" w:rsidRDefault="001C5864" w:rsidP="001C5864">
      <w:pPr>
        <w:pStyle w:val="RERequirement"/>
        <w:shd w:val="clear" w:color="auto" w:fill="F2F2F2" w:themeFill="background1" w:themeFillShade="F2"/>
      </w:pPr>
      <w:bookmarkStart w:id="113" w:name="_5bf2d06c6a6f497adc1672b331b49d7a"/>
      <w:bookmarkEnd w:id="113"/>
      <w:r>
        <w:t xml:space="preserve"> MSS Lockout 1</w:t>
      </w:r>
    </w:p>
    <w:p w14:paraId="74198266" w14:textId="77777777" w:rsidR="001C5864" w:rsidRDefault="001C5864" w:rsidP="001C5864">
      <w:pPr>
        <w:rPr>
          <w:rFonts w:cs="Arial"/>
        </w:rPr>
      </w:pPr>
      <w:r>
        <w:rPr>
          <w:rFonts w:cs="Arial"/>
        </w:rPr>
        <w:t>The SYNC HMI shall provide an input to lock out passenger inputs to activate/change the SourceType signal.</w:t>
      </w:r>
    </w:p>
    <w:p w14:paraId="11AC8908" w14:textId="77777777" w:rsidR="001C5864" w:rsidRDefault="001C5864" w:rsidP="001C5864"/>
    <w:p w14:paraId="2311A2B1" w14:textId="77777777" w:rsidR="001C5864" w:rsidRPr="00287D2F" w:rsidRDefault="001C5864" w:rsidP="001C5864">
      <w:pPr>
        <w:rPr>
          <w:rFonts w:cs="Arial"/>
        </w:rPr>
      </w:pPr>
      <w:r>
        <w:rPr>
          <w:rFonts w:cs="Arial"/>
        </w:rPr>
        <w:t>Satisfied by</w:t>
      </w:r>
      <w:r w:rsidRPr="00287D2F">
        <w:rPr>
          <w:rFonts w:cs="Arial"/>
        </w:rPr>
        <w:t>:</w:t>
      </w:r>
    </w:p>
    <w:p w14:paraId="769B2F4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717B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2E9BCD1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1FAF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6F0C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6225F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9BA31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CF6BD" w14:textId="77777777" w:rsidR="0027306C" w:rsidRDefault="0027306C"/>
        </w:tc>
      </w:tr>
      <w:tr w:rsidR="007A24FC" w:rsidRPr="00B3499B" w14:paraId="0025CB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34C8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BF43E" w14:textId="77777777" w:rsidR="0027306C" w:rsidRDefault="0027306C"/>
        </w:tc>
      </w:tr>
      <w:tr w:rsidR="007A24FC" w:rsidRPr="00B3499B" w14:paraId="669F04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D240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BE64E" w14:textId="77777777" w:rsidR="0027306C" w:rsidRDefault="0027306C"/>
        </w:tc>
      </w:tr>
      <w:tr w:rsidR="007A24FC" w:rsidRPr="00B3499B" w14:paraId="1E2120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58A4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7242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3D6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235A7" w14:textId="77777777" w:rsidR="0027306C" w:rsidRDefault="0027306C"/>
        </w:tc>
      </w:tr>
      <w:tr w:rsidR="007A24FC" w:rsidRPr="00B3499B" w14:paraId="57B113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70BB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90B7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A106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53109C" w14:textId="77777777" w:rsidR="0027306C" w:rsidRDefault="0027306C"/>
        </w:tc>
      </w:tr>
      <w:tr w:rsidR="007A24FC" w:rsidRPr="00B3499B" w14:paraId="4E7DD90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325D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10BDB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B104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CB58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8DFE2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5BD16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B456E0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FABAC1" w14:textId="77777777" w:rsidR="007A24FC" w:rsidRPr="00B3499B" w:rsidRDefault="006B7CE9"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B4B3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1534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9B50F8" w14:textId="77777777" w:rsidR="007A24FC" w:rsidRDefault="007A24FC" w:rsidP="001C5864">
      <w:pPr>
        <w:rPr>
          <w:rFonts w:cs="Arial"/>
        </w:rPr>
      </w:pPr>
    </w:p>
    <w:p w14:paraId="1E7E241F" w14:textId="77777777" w:rsidR="0047267C" w:rsidRDefault="0047267C" w:rsidP="001C5864">
      <w:pPr>
        <w:rPr>
          <w:rFonts w:cs="Arial"/>
        </w:rPr>
      </w:pPr>
    </w:p>
    <w:p w14:paraId="683C6D8F" w14:textId="77777777" w:rsidR="001C5864" w:rsidRPr="0017445F" w:rsidRDefault="001C5864" w:rsidP="001C5864">
      <w:pPr>
        <w:pStyle w:val="RERequirement"/>
        <w:shd w:val="clear" w:color="auto" w:fill="F2F2F2" w:themeFill="background1" w:themeFillShade="F2"/>
      </w:pPr>
      <w:bookmarkStart w:id="114" w:name="_f524b2d0cb16b1232665ee1c8541eae2"/>
      <w:bookmarkEnd w:id="114"/>
      <w:r>
        <w:t xml:space="preserve"> Shared Media 1.1</w:t>
      </w:r>
    </w:p>
    <w:p w14:paraId="7143FEE8" w14:textId="77777777" w:rsidR="001C5864" w:rsidRDefault="001C5864" w:rsidP="001C5864">
      <w:pPr>
        <w:rPr>
          <w:rFonts w:cs="Arial"/>
        </w:rPr>
      </w:pPr>
      <w:r>
        <w:rPr>
          <w:rFonts w:cs="Arial"/>
        </w:rPr>
        <w:t>The SYNC HMI and the URC application shall allow users to exit audio streams via the SourceType and SourceTypeChannel signals.</w:t>
      </w:r>
    </w:p>
    <w:p w14:paraId="58970311" w14:textId="77777777" w:rsidR="001C5864" w:rsidRDefault="001C5864" w:rsidP="001C5864"/>
    <w:p w14:paraId="345D7586" w14:textId="77777777" w:rsidR="001C5864" w:rsidRPr="00287D2F" w:rsidRDefault="001C5864" w:rsidP="001C5864">
      <w:pPr>
        <w:rPr>
          <w:rFonts w:cs="Arial"/>
        </w:rPr>
      </w:pPr>
      <w:r>
        <w:rPr>
          <w:rFonts w:cs="Arial"/>
        </w:rPr>
        <w:t>Satisfied by</w:t>
      </w:r>
      <w:r w:rsidRPr="00287D2F">
        <w:rPr>
          <w:rFonts w:cs="Arial"/>
        </w:rPr>
        <w:t>:</w:t>
      </w:r>
    </w:p>
    <w:p w14:paraId="0072611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F024BF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5628786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99FE58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6354B4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BAC0D7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5B77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A5E70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CB79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CDCC7" w14:textId="77777777" w:rsidR="0027306C" w:rsidRDefault="0027306C"/>
        </w:tc>
      </w:tr>
      <w:tr w:rsidR="007A24FC" w:rsidRPr="00B3499B" w14:paraId="7C3508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0E8670"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84968" w14:textId="77777777" w:rsidR="0027306C" w:rsidRDefault="0027306C"/>
        </w:tc>
      </w:tr>
      <w:tr w:rsidR="007A24FC" w:rsidRPr="00B3499B" w14:paraId="24BDBB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726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662EC" w14:textId="77777777" w:rsidR="0027306C" w:rsidRDefault="0027306C"/>
        </w:tc>
      </w:tr>
      <w:tr w:rsidR="007A24FC" w:rsidRPr="00B3499B" w14:paraId="2EDE5A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38BF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D6E5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E601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80D98" w14:textId="77777777" w:rsidR="0027306C" w:rsidRDefault="0027306C"/>
        </w:tc>
      </w:tr>
      <w:tr w:rsidR="007A24FC" w:rsidRPr="00B3499B" w14:paraId="42EFEA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3025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DD0F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7971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CEA29" w14:textId="77777777" w:rsidR="0027306C" w:rsidRDefault="0027306C"/>
        </w:tc>
      </w:tr>
      <w:tr w:rsidR="007A24FC" w:rsidRPr="00B3499B" w14:paraId="0833962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0648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1CA91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EC2D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5D85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DA90A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D00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31953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1409A5" w14:textId="77777777" w:rsidR="007A24FC" w:rsidRPr="00B3499B" w:rsidRDefault="006B7CE9" w:rsidP="009737DA">
            <w:pPr>
              <w:rPr>
                <w:rFonts w:cs="Arial"/>
                <w:bCs/>
                <w:color w:val="808080" w:themeColor="background1" w:themeShade="80"/>
                <w:sz w:val="16"/>
                <w:szCs w:val="14"/>
              </w:rPr>
            </w:pPr>
            <w:hyperlink r:id="rId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2D09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C9F0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B19167" w14:textId="77777777" w:rsidR="007A24FC" w:rsidRDefault="007A24FC" w:rsidP="001C5864">
      <w:pPr>
        <w:rPr>
          <w:rFonts w:cs="Arial"/>
        </w:rPr>
      </w:pPr>
    </w:p>
    <w:p w14:paraId="00240EC3" w14:textId="77777777" w:rsidR="0047267C" w:rsidRDefault="0047267C" w:rsidP="001C5864">
      <w:pPr>
        <w:rPr>
          <w:rFonts w:cs="Arial"/>
        </w:rPr>
      </w:pPr>
    </w:p>
    <w:p w14:paraId="0257095D" w14:textId="77777777" w:rsidR="001C5864" w:rsidRPr="0017445F" w:rsidRDefault="001C5864" w:rsidP="001C5864">
      <w:pPr>
        <w:pStyle w:val="RERequirement"/>
        <w:shd w:val="clear" w:color="auto" w:fill="F2F2F2" w:themeFill="background1" w:themeFillShade="F2"/>
      </w:pPr>
      <w:r>
        <w:t xml:space="preserve"> Shared Media 1.2</w:t>
      </w:r>
    </w:p>
    <w:p w14:paraId="600EE2F1" w14:textId="77777777" w:rsidR="001C5864" w:rsidRDefault="001C5864" w:rsidP="001C5864">
      <w:pPr>
        <w:rPr>
          <w:rFonts w:cs="Arial"/>
        </w:rPr>
      </w:pPr>
      <w:r>
        <w:rPr>
          <w:rFonts w:cs="Arial"/>
        </w:rPr>
        <w:t>When the PAC module receives a SourceType request signal from the passenger for the driver, the SYNC HMI shall prompt the driver to accept/deny the request.</w:t>
      </w:r>
    </w:p>
    <w:p w14:paraId="36251B92" w14:textId="77777777" w:rsidR="001C5864" w:rsidRDefault="001C5864" w:rsidP="001C5864"/>
    <w:p w14:paraId="489F7666" w14:textId="77777777" w:rsidR="001C5864" w:rsidRPr="00287D2F" w:rsidRDefault="001C5864" w:rsidP="001C5864">
      <w:pPr>
        <w:rPr>
          <w:rFonts w:cs="Arial"/>
        </w:rPr>
      </w:pPr>
      <w:r>
        <w:rPr>
          <w:rFonts w:cs="Arial"/>
        </w:rPr>
        <w:t>Satisfied by</w:t>
      </w:r>
      <w:r w:rsidRPr="00287D2F">
        <w:rPr>
          <w:rFonts w:cs="Arial"/>
        </w:rPr>
        <w:t>:</w:t>
      </w:r>
    </w:p>
    <w:p w14:paraId="288DF00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3E5F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3BF440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2452AA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1261E2A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274BD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40270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A6505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5EF7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193EE" w14:textId="77777777" w:rsidR="0027306C" w:rsidRDefault="0027306C"/>
        </w:tc>
      </w:tr>
      <w:tr w:rsidR="007A24FC" w:rsidRPr="00B3499B" w14:paraId="20C6A3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1CD6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80EB10" w14:textId="77777777" w:rsidR="0027306C" w:rsidRDefault="0027306C"/>
        </w:tc>
      </w:tr>
      <w:tr w:rsidR="007A24FC" w:rsidRPr="00B3499B" w14:paraId="003C48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AD6B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BD08B" w14:textId="77777777" w:rsidR="0027306C" w:rsidRDefault="0027306C"/>
        </w:tc>
      </w:tr>
      <w:tr w:rsidR="007A24FC" w:rsidRPr="00B3499B" w14:paraId="5418D4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2A8C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2E51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B8E0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57BBD" w14:textId="77777777" w:rsidR="0027306C" w:rsidRDefault="0027306C"/>
        </w:tc>
      </w:tr>
      <w:tr w:rsidR="007A24FC" w:rsidRPr="00B3499B" w14:paraId="5D6DBC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E3B3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1EC8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EC623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1C4F6" w14:textId="77777777" w:rsidR="0027306C" w:rsidRDefault="0027306C"/>
        </w:tc>
      </w:tr>
      <w:tr w:rsidR="007A24FC" w:rsidRPr="00B3499B" w14:paraId="1985F32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5134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512D4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22C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27CD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9D3CE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6EF4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693647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CCC9EC" w14:textId="77777777" w:rsidR="007A24FC" w:rsidRPr="00B3499B" w:rsidRDefault="006B7CE9" w:rsidP="009737DA">
            <w:pPr>
              <w:rPr>
                <w:rFonts w:cs="Arial"/>
                <w:bCs/>
                <w:color w:val="808080" w:themeColor="background1" w:themeShade="80"/>
                <w:sz w:val="16"/>
                <w:szCs w:val="14"/>
              </w:rPr>
            </w:pPr>
            <w:hyperlink r:id="rId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6B3E8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4A61B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8167BF" w14:textId="77777777" w:rsidR="007A24FC" w:rsidRDefault="007A24FC" w:rsidP="001C5864">
      <w:pPr>
        <w:rPr>
          <w:rFonts w:cs="Arial"/>
        </w:rPr>
      </w:pPr>
    </w:p>
    <w:p w14:paraId="4275C74E" w14:textId="77777777" w:rsidR="0047267C" w:rsidRDefault="0047267C" w:rsidP="001C5864">
      <w:pPr>
        <w:rPr>
          <w:rFonts w:cs="Arial"/>
        </w:rPr>
      </w:pPr>
    </w:p>
    <w:p w14:paraId="3B6BC8AA"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AE8F9A6" wp14:editId="26BE1E96">
            <wp:extent cx="152400" cy="152400"/>
            <wp:effectExtent l="0" t="0" r="0" b="0"/>
            <wp:docPr id="24" name="Picture -833644975.jpg" descr="-833644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3644975.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BT Status Change</w:t>
      </w:r>
    </w:p>
    <w:p w14:paraId="30FDE69E" w14:textId="77777777" w:rsidR="005F4E20" w:rsidRDefault="005F4E20" w:rsidP="00720A45">
      <w:pPr>
        <w:rPr>
          <w:highlight w:val="green"/>
        </w:rPr>
      </w:pPr>
    </w:p>
    <w:p w14:paraId="17851278" w14:textId="77777777" w:rsidR="009C3237" w:rsidRDefault="009C3237" w:rsidP="009C3237">
      <w:pPr>
        <w:pStyle w:val="BodyText"/>
      </w:pPr>
      <w:r w:rsidRPr="00F33853">
        <w:t>MSS Function responsible for providing Changing Bluetooth status when a phone connects or disconnects.</w:t>
      </w:r>
    </w:p>
    <w:p w14:paraId="67223B9D" w14:textId="77777777" w:rsidR="00785794" w:rsidRPr="00785794" w:rsidRDefault="00785794" w:rsidP="00785794">
      <w:pPr>
        <w:rPr>
          <w:rFonts w:cs="Arial"/>
          <w:color w:val="000000" w:themeColor="text1"/>
          <w:sz w:val="16"/>
          <w:szCs w:val="14"/>
        </w:rPr>
      </w:pPr>
    </w:p>
    <w:p w14:paraId="2755F4D1" w14:textId="77777777" w:rsidR="009C3237" w:rsidRPr="009C3237" w:rsidRDefault="009C3237" w:rsidP="00720A45">
      <w:pPr>
        <w:rPr>
          <w:highlight w:val="green"/>
          <w:lang w:val="en-GB"/>
        </w:rPr>
      </w:pPr>
    </w:p>
    <w:p w14:paraId="279DB64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8670FD8" w14:textId="77777777" w:rsidR="00072314" w:rsidRPr="003B799F" w:rsidRDefault="00072314" w:rsidP="00072314"/>
    <w:p w14:paraId="54D7BEF0" w14:textId="77777777" w:rsidR="00072314" w:rsidRDefault="00072314" w:rsidP="00072314">
      <w:pPr>
        <w:pStyle w:val="Heading6"/>
        <w:keepNext w:val="0"/>
        <w:tabs>
          <w:tab w:val="clear" w:pos="900"/>
          <w:tab w:val="left" w:pos="709"/>
        </w:tabs>
        <w:spacing w:before="240"/>
        <w:rPr>
          <w:lang w:val="en-GB"/>
        </w:rPr>
      </w:pPr>
      <w:r>
        <w:rPr>
          <w:lang w:val="en-GB"/>
        </w:rPr>
        <w:t>Inputs</w:t>
      </w:r>
    </w:p>
    <w:p w14:paraId="73C4E57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270615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4C041"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BT Status Change</w:t>
            </w:r>
          </w:p>
        </w:tc>
      </w:tr>
      <w:tr w:rsidR="00EB31D7" w:rsidRPr="00B3499B" w14:paraId="00DA27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33DB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4748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6EBB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D4CF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F04F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1D372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D45F6F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1C6499" w14:textId="77777777" w:rsidR="004F0393" w:rsidRDefault="004F0393" w:rsidP="00073C51">
            <w:pPr>
              <w:rPr>
                <w:rFonts w:cs="Arial"/>
                <w:color w:val="000000" w:themeColor="text1"/>
                <w:sz w:val="16"/>
                <w:szCs w:val="14"/>
              </w:rPr>
            </w:pPr>
            <w:r w:rsidRPr="00073C51">
              <w:rPr>
                <w:rFonts w:cs="Arial"/>
                <w:color w:val="000000" w:themeColor="text1"/>
                <w:sz w:val="16"/>
                <w:szCs w:val="14"/>
              </w:rPr>
              <w:t>BT_Command_TBD</w:t>
            </w:r>
          </w:p>
          <w:p w14:paraId="784C1739" w14:textId="77777777" w:rsidR="0046438F" w:rsidRPr="00740CDD" w:rsidRDefault="0046438F" w:rsidP="00927ADC">
            <w:pPr>
              <w:pStyle w:val="VelocityScript"/>
              <w:rPr>
                <w:color w:val="00B0F0"/>
              </w:rPr>
            </w:pPr>
          </w:p>
          <w:p w14:paraId="1A23E29D" w14:textId="77777777" w:rsidR="004C0655" w:rsidRPr="007215C5" w:rsidRDefault="004C0655" w:rsidP="004F0393">
            <w:pPr>
              <w:pStyle w:val="VelocityScript"/>
            </w:pPr>
          </w:p>
          <w:p w14:paraId="6DB9731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80C27E"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BT_Command </w:t>
            </w:r>
            <w:r w:rsidR="001F621A">
              <w:rPr>
                <w:rFonts w:cs="Arial"/>
                <w:color w:val="000000" w:themeColor="text1"/>
                <w:sz w:val="16"/>
                <w:szCs w:val="14"/>
              </w:rPr>
              <w:t>:</w:t>
            </w:r>
          </w:p>
          <w:p w14:paraId="2CB26245" w14:textId="77777777" w:rsidR="00691667" w:rsidRPr="003C5D56" w:rsidRDefault="008A674A" w:rsidP="008A674A">
            <w:pPr>
              <w:rPr>
                <w:rFonts w:cs="Arial"/>
                <w:color w:val="000000" w:themeColor="text1"/>
                <w:sz w:val="16"/>
                <w:szCs w:val="14"/>
              </w:rPr>
            </w:pPr>
            <w:r>
              <w:rPr>
                <w:rFonts w:cs="Arial"/>
                <w:color w:val="000000" w:themeColor="text1"/>
                <w:sz w:val="16"/>
                <w:szCs w:val="14"/>
              </w:rPr>
              <w:t>BT_Command_ET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70CCB4"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69F4D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E31269" w14:textId="77777777" w:rsidR="0027306C" w:rsidRDefault="0027306C"/>
        </w:tc>
      </w:tr>
      <w:tr w:rsidR="00EB31D7" w:rsidRPr="00B3499B" w14:paraId="7F8D18D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217EF7" w14:textId="77777777" w:rsidR="00EB31D7" w:rsidRPr="00B3499B" w:rsidRDefault="006B7CE9" w:rsidP="00236BAE">
            <w:pPr>
              <w:rPr>
                <w:rFonts w:cs="Arial"/>
                <w:bCs/>
                <w:color w:val="808080" w:themeColor="background1" w:themeShade="80"/>
                <w:sz w:val="16"/>
                <w:szCs w:val="14"/>
              </w:rPr>
            </w:pPr>
            <w:hyperlink r:id="rId9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0739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303C7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2FFE2D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BT Status Change</w:t>
      </w:r>
    </w:p>
    <w:p w14:paraId="0DAE95BF" w14:textId="77777777" w:rsidR="008C50D1" w:rsidRPr="00E23282" w:rsidRDefault="008C50D1" w:rsidP="00072314"/>
    <w:p w14:paraId="7DB37DF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9F4C57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9B522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985B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lastRenderedPageBreak/>
              <w:t>Outputs</w:t>
            </w:r>
            <w:r w:rsidR="00236BAE" w:rsidRPr="00B3499B">
              <w:rPr>
                <w:rFonts w:cs="Arial"/>
                <w:bCs/>
                <w:color w:val="808080" w:themeColor="background1" w:themeShade="80"/>
                <w:sz w:val="16"/>
                <w:szCs w:val="14"/>
              </w:rPr>
              <w:t>: Request BT Status Change</w:t>
            </w:r>
          </w:p>
        </w:tc>
      </w:tr>
      <w:tr w:rsidR="00236BAE" w:rsidRPr="00B3499B" w14:paraId="2FAC05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BCDD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41D2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0150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46C10"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0281A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3347CF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1496E6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22E1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CBEC08E" w14:textId="77777777" w:rsidR="0046438F" w:rsidRDefault="0046438F" w:rsidP="0046438F">
            <w:pPr>
              <w:rPr>
                <w:rFonts w:cs="Arial"/>
                <w:color w:val="000000" w:themeColor="text1"/>
                <w:sz w:val="16"/>
                <w:szCs w:val="14"/>
              </w:rPr>
            </w:pPr>
            <w:r>
              <w:rPr>
                <w:rFonts w:cs="Arial"/>
                <w:color w:val="000000" w:themeColor="text1"/>
                <w:sz w:val="16"/>
                <w:szCs w:val="14"/>
              </w:rPr>
              <w:t>BT_Req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EDFB33" w14:textId="77777777" w:rsidR="00DD49BA" w:rsidRDefault="00DD49BA" w:rsidP="00DD49BA">
            <w:pPr>
              <w:rPr>
                <w:rFonts w:cs="Arial"/>
                <w:color w:val="000000" w:themeColor="text1"/>
                <w:sz w:val="16"/>
                <w:szCs w:val="14"/>
              </w:rPr>
            </w:pPr>
            <w:r>
              <w:rPr>
                <w:rFonts w:cs="Arial"/>
                <w:color w:val="000000" w:themeColor="text1"/>
                <w:sz w:val="16"/>
                <w:szCs w:val="14"/>
              </w:rPr>
              <w:t>BT_Req</w:t>
            </w:r>
            <w:r w:rsidR="001F621A">
              <w:rPr>
                <w:rFonts w:cs="Arial"/>
                <w:color w:val="000000" w:themeColor="text1"/>
                <w:sz w:val="16"/>
                <w:szCs w:val="14"/>
              </w:rPr>
              <w:t xml:space="preserve"> :</w:t>
            </w:r>
          </w:p>
          <w:p w14:paraId="00CAB7DC" w14:textId="77777777" w:rsidR="00691667" w:rsidRPr="003C5D56" w:rsidRDefault="00691667" w:rsidP="00DD49BA">
            <w:pPr>
              <w:rPr>
                <w:rFonts w:cs="Arial"/>
                <w:color w:val="000000" w:themeColor="text1"/>
                <w:sz w:val="16"/>
                <w:szCs w:val="14"/>
              </w:rPr>
            </w:pPr>
            <w:r>
              <w:rPr>
                <w:rFonts w:cs="Arial"/>
                <w:color w:val="000000" w:themeColor="text1"/>
                <w:sz w:val="16"/>
                <w:szCs w:val="14"/>
              </w:rPr>
              <w:t>BTConnectionReq_ET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FC2EC9"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9BDA3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106041" w14:textId="77777777" w:rsidR="0027306C" w:rsidRDefault="0027306C"/>
        </w:tc>
      </w:tr>
      <w:tr w:rsidR="00CA24CE" w:rsidRPr="00B3499B" w14:paraId="42D8B4D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1C9E77" w14:textId="77777777" w:rsidR="00CA24CE" w:rsidRPr="00B3499B" w:rsidRDefault="006B7CE9" w:rsidP="00CA24CE">
            <w:pPr>
              <w:rPr>
                <w:rFonts w:cs="Arial"/>
                <w:bCs/>
                <w:color w:val="808080" w:themeColor="background1" w:themeShade="80"/>
                <w:sz w:val="16"/>
                <w:szCs w:val="14"/>
              </w:rPr>
            </w:pPr>
            <w:hyperlink r:id="rId9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7EE2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9485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E9DFB9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BT Status Change</w:t>
      </w:r>
    </w:p>
    <w:p w14:paraId="5DC989C6" w14:textId="77777777" w:rsidR="00072314" w:rsidRPr="00612064" w:rsidRDefault="00072314" w:rsidP="00072314">
      <w:pPr>
        <w:spacing w:before="20"/>
        <w:rPr>
          <w:vanish/>
        </w:rPr>
      </w:pPr>
    </w:p>
    <w:p w14:paraId="17B75A6E" w14:textId="77777777" w:rsidR="00072314" w:rsidRDefault="00072314" w:rsidP="00072314">
      <w:pPr>
        <w:pStyle w:val="Heading6"/>
        <w:keepNext w:val="0"/>
        <w:tabs>
          <w:tab w:val="clear" w:pos="900"/>
          <w:tab w:val="left" w:pos="709"/>
        </w:tabs>
        <w:spacing w:before="240"/>
      </w:pPr>
      <w:r>
        <w:t>Parameters</w:t>
      </w:r>
    </w:p>
    <w:p w14:paraId="7014FE3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3E64670" w14:textId="77777777" w:rsidTr="001D18E6">
        <w:trPr>
          <w:trHeight w:val="161"/>
        </w:trPr>
        <w:tc>
          <w:tcPr>
            <w:tcW w:w="1838" w:type="dxa"/>
            <w:shd w:val="clear" w:color="auto" w:fill="D9D9D9" w:themeFill="background1" w:themeFillShade="D9"/>
            <w:noWrap/>
            <w:hideMark/>
          </w:tcPr>
          <w:p w14:paraId="706925B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CD813F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883307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BE72C7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EA2501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0D32C8F" w14:textId="77777777" w:rsidTr="001D18E6">
        <w:trPr>
          <w:trHeight w:val="70"/>
        </w:trPr>
        <w:tc>
          <w:tcPr>
            <w:tcW w:w="1838" w:type="dxa"/>
            <w:noWrap/>
          </w:tcPr>
          <w:p w14:paraId="5428FB3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33B817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CE1B8E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244236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A800CA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D72311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7791B91" w14:textId="77777777" w:rsidTr="001D18E6">
        <w:trPr>
          <w:trHeight w:val="71"/>
        </w:trPr>
        <w:tc>
          <w:tcPr>
            <w:tcW w:w="1838" w:type="dxa"/>
            <w:noWrap/>
          </w:tcPr>
          <w:p w14:paraId="606129B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A8A1B10" w14:textId="77777777" w:rsidR="00072314" w:rsidRPr="00D14691" w:rsidRDefault="00072314" w:rsidP="001D18E6">
            <w:pPr>
              <w:rPr>
                <w:color w:val="000000" w:themeColor="text1"/>
              </w:rPr>
            </w:pPr>
          </w:p>
        </w:tc>
        <w:tc>
          <w:tcPr>
            <w:tcW w:w="1701" w:type="dxa"/>
          </w:tcPr>
          <w:p w14:paraId="6F3CF686" w14:textId="77777777" w:rsidR="00072314" w:rsidRPr="00D14691" w:rsidRDefault="00072314" w:rsidP="001D18E6">
            <w:pPr>
              <w:rPr>
                <w:color w:val="000000" w:themeColor="text1"/>
              </w:rPr>
            </w:pPr>
          </w:p>
        </w:tc>
        <w:tc>
          <w:tcPr>
            <w:tcW w:w="1417" w:type="dxa"/>
            <w:noWrap/>
          </w:tcPr>
          <w:p w14:paraId="10CA57FC" w14:textId="77777777" w:rsidR="00072314" w:rsidRPr="00D14691" w:rsidRDefault="00072314" w:rsidP="001D18E6">
            <w:pPr>
              <w:rPr>
                <w:color w:val="000000" w:themeColor="text1"/>
              </w:rPr>
            </w:pPr>
          </w:p>
        </w:tc>
        <w:tc>
          <w:tcPr>
            <w:tcW w:w="3402" w:type="dxa"/>
          </w:tcPr>
          <w:p w14:paraId="3D9E2834" w14:textId="77777777" w:rsidR="00072314" w:rsidRPr="00D14691" w:rsidRDefault="00072314" w:rsidP="001D18E6">
            <w:pPr>
              <w:rPr>
                <w:color w:val="000000" w:themeColor="text1"/>
              </w:rPr>
            </w:pPr>
          </w:p>
        </w:tc>
      </w:tr>
    </w:tbl>
    <w:p w14:paraId="7C23913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B8701CF" w14:textId="77777777" w:rsidR="003678EC" w:rsidRPr="003678EC" w:rsidRDefault="003678EC" w:rsidP="003678EC">
      <w:pPr>
        <w:rPr>
          <w:lang w:val="en-GB"/>
        </w:rPr>
      </w:pPr>
    </w:p>
    <w:p w14:paraId="055D54C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89B2B3" w14:textId="77777777" w:rsidR="000E75AB" w:rsidRDefault="000E75AB" w:rsidP="000E75AB"/>
    <w:p w14:paraId="05997285" w14:textId="77777777" w:rsidR="00072314" w:rsidRPr="003225C9" w:rsidRDefault="00072314" w:rsidP="00072314">
      <w:pPr>
        <w:tabs>
          <w:tab w:val="left" w:pos="284"/>
          <w:tab w:val="left" w:pos="851"/>
        </w:tabs>
      </w:pPr>
    </w:p>
    <w:p w14:paraId="6ACB049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64F37D" w14:textId="77777777" w:rsidR="00072314" w:rsidRDefault="00072314" w:rsidP="00072314"/>
    <w:p w14:paraId="78DDDD4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27F931C" w14:textId="77777777" w:rsidR="001C5864" w:rsidRPr="0017445F" w:rsidRDefault="001C5864" w:rsidP="001C5864">
      <w:pPr>
        <w:pStyle w:val="RERequirement"/>
        <w:shd w:val="clear" w:color="auto" w:fill="F2F2F2" w:themeFill="background1" w:themeFillShade="F2"/>
      </w:pPr>
      <w:r>
        <w:t xml:space="preserve"> Phone Calls 1</w:t>
      </w:r>
    </w:p>
    <w:p w14:paraId="233B8598" w14:textId="77777777" w:rsidR="001C5864" w:rsidRDefault="001C5864" w:rsidP="001C5864">
      <w:pPr>
        <w:rPr>
          <w:rFonts w:cs="Arial"/>
        </w:rPr>
      </w:pPr>
      <w:r>
        <w:rPr>
          <w:rFonts w:cs="Arial"/>
        </w:rPr>
        <w:t>The PDC/PAC module shall allow users to stream their phone call to their sound zone with the SourceType and SourceTypeChannel signals.</w:t>
      </w:r>
    </w:p>
    <w:p w14:paraId="3D80EBC4" w14:textId="77777777" w:rsidR="001C5864" w:rsidRDefault="001C5864" w:rsidP="001C5864"/>
    <w:p w14:paraId="15E185FD" w14:textId="77777777" w:rsidR="001C5864" w:rsidRPr="00287D2F" w:rsidRDefault="001C5864" w:rsidP="001C5864">
      <w:pPr>
        <w:rPr>
          <w:rFonts w:cs="Arial"/>
        </w:rPr>
      </w:pPr>
      <w:r>
        <w:rPr>
          <w:rFonts w:cs="Arial"/>
        </w:rPr>
        <w:t>Satisfied by</w:t>
      </w:r>
      <w:r w:rsidRPr="00287D2F">
        <w:rPr>
          <w:rFonts w:cs="Arial"/>
        </w:rPr>
        <w:t>:</w:t>
      </w:r>
    </w:p>
    <w:p w14:paraId="07DDEED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205CD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C974AF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Connect BT Audio</w:t>
      </w:r>
    </w:p>
    <w:p w14:paraId="13231C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BT Status Change</w:t>
      </w:r>
    </w:p>
    <w:p w14:paraId="4512CEB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7D91EC1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21B40D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5C7B5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93562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01AF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F4B7C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A70AE" w14:textId="77777777" w:rsidR="0027306C" w:rsidRDefault="0027306C"/>
        </w:tc>
      </w:tr>
      <w:tr w:rsidR="007A24FC" w:rsidRPr="00B3499B" w14:paraId="0303D1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72CE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19165" w14:textId="77777777" w:rsidR="0027306C" w:rsidRDefault="0027306C"/>
        </w:tc>
      </w:tr>
      <w:tr w:rsidR="007A24FC" w:rsidRPr="00B3499B" w14:paraId="3970D9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6129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379B4" w14:textId="77777777" w:rsidR="0027306C" w:rsidRDefault="0027306C"/>
        </w:tc>
      </w:tr>
      <w:tr w:rsidR="007A24FC" w:rsidRPr="00B3499B" w14:paraId="2397FB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AD3C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A376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1B5AC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67CA0" w14:textId="77777777" w:rsidR="0027306C" w:rsidRDefault="0027306C"/>
        </w:tc>
      </w:tr>
      <w:tr w:rsidR="007A24FC" w:rsidRPr="00B3499B" w14:paraId="53290F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3E92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404A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13A78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0EC1AE" w14:textId="77777777" w:rsidR="0027306C" w:rsidRDefault="0027306C"/>
        </w:tc>
      </w:tr>
      <w:tr w:rsidR="007A24FC" w:rsidRPr="00B3499B" w14:paraId="7EEC441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B082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84DC1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C5E5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BC60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820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F2DBF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C3E22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FC8E74" w14:textId="77777777" w:rsidR="007A24FC" w:rsidRPr="00B3499B" w:rsidRDefault="006B7CE9" w:rsidP="009737DA">
            <w:pPr>
              <w:rPr>
                <w:rFonts w:cs="Arial"/>
                <w:bCs/>
                <w:color w:val="808080" w:themeColor="background1" w:themeShade="80"/>
                <w:sz w:val="16"/>
                <w:szCs w:val="14"/>
              </w:rPr>
            </w:pPr>
            <w:hyperlink r:id="rId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F1D43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6797F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C4D397" w14:textId="77777777" w:rsidR="007A24FC" w:rsidRDefault="007A24FC" w:rsidP="001C5864">
      <w:pPr>
        <w:rPr>
          <w:rFonts w:cs="Arial"/>
        </w:rPr>
      </w:pPr>
    </w:p>
    <w:p w14:paraId="47F5F6AF" w14:textId="77777777" w:rsidR="0047267C" w:rsidRDefault="0047267C" w:rsidP="001C5864">
      <w:pPr>
        <w:rPr>
          <w:rFonts w:cs="Arial"/>
        </w:rPr>
      </w:pPr>
    </w:p>
    <w:p w14:paraId="42058592" w14:textId="77777777" w:rsidR="008C50D1" w:rsidRPr="005F3A49" w:rsidRDefault="008C50D1" w:rsidP="00702F62">
      <w:pPr>
        <w:pStyle w:val="Heading4"/>
        <w:keepNext w:val="0"/>
        <w:tabs>
          <w:tab w:val="clear" w:pos="900"/>
          <w:tab w:val="left" w:pos="709"/>
        </w:tabs>
        <w:spacing w:before="240"/>
      </w:pPr>
      <w:r w:rsidRPr="005F3A49">
        <w:rPr>
          <w:lang w:val="en-GB"/>
        </w:rPr>
        <w:lastRenderedPageBreak/>
        <w:t xml:space="preserve">Technology Function </w:t>
      </w:r>
      <w:r>
        <w:rPr>
          <w:noProof/>
        </w:rPr>
        <w:drawing>
          <wp:inline distT="0" distB="0" distL="0" distR="0" wp14:anchorId="66A82CB1" wp14:editId="5CC77816">
            <wp:extent cx="152400" cy="152400"/>
            <wp:effectExtent l="0" t="0" r="0" b="0"/>
            <wp:docPr id="26" name="Picture -1411458580.jpg" descr="-1411458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11458580.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Zone Lock Out Status Change</w:t>
      </w:r>
    </w:p>
    <w:p w14:paraId="68E1FE64" w14:textId="77777777" w:rsidR="005F4E20" w:rsidRDefault="005F4E20" w:rsidP="00720A45">
      <w:pPr>
        <w:rPr>
          <w:highlight w:val="green"/>
        </w:rPr>
      </w:pPr>
    </w:p>
    <w:p w14:paraId="40E91FB0" w14:textId="77777777" w:rsidR="009C3237" w:rsidRDefault="009C3237" w:rsidP="009C3237">
      <w:pPr>
        <w:pStyle w:val="BodyText"/>
      </w:pPr>
      <w:r w:rsidRPr="00F33853">
        <w:t>MSS Function responsible for Zone Lock Activation and Deactivation</w:t>
      </w:r>
    </w:p>
    <w:p w14:paraId="4A718937" w14:textId="77777777" w:rsidR="00785794" w:rsidRPr="00785794" w:rsidRDefault="00785794" w:rsidP="00785794">
      <w:pPr>
        <w:rPr>
          <w:rFonts w:cs="Arial"/>
          <w:color w:val="000000" w:themeColor="text1"/>
          <w:sz w:val="16"/>
          <w:szCs w:val="14"/>
        </w:rPr>
      </w:pPr>
    </w:p>
    <w:p w14:paraId="00A9DA80" w14:textId="77777777" w:rsidR="009C3237" w:rsidRPr="009C3237" w:rsidRDefault="009C3237" w:rsidP="00720A45">
      <w:pPr>
        <w:rPr>
          <w:highlight w:val="green"/>
          <w:lang w:val="en-GB"/>
        </w:rPr>
      </w:pPr>
    </w:p>
    <w:p w14:paraId="0F3019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3612526" w14:textId="77777777" w:rsidR="00072314" w:rsidRPr="003B799F" w:rsidRDefault="00072314" w:rsidP="00072314"/>
    <w:p w14:paraId="00DAF0EC" w14:textId="77777777" w:rsidR="00072314" w:rsidRDefault="00072314" w:rsidP="00072314">
      <w:pPr>
        <w:pStyle w:val="Heading6"/>
        <w:keepNext w:val="0"/>
        <w:tabs>
          <w:tab w:val="clear" w:pos="900"/>
          <w:tab w:val="left" w:pos="709"/>
        </w:tabs>
        <w:spacing w:before="240"/>
        <w:rPr>
          <w:lang w:val="en-GB"/>
        </w:rPr>
      </w:pPr>
      <w:r>
        <w:rPr>
          <w:lang w:val="en-GB"/>
        </w:rPr>
        <w:t>Inputs</w:t>
      </w:r>
    </w:p>
    <w:p w14:paraId="6A593BE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AD04B7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B6F78"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Zone Lock Out Status Change</w:t>
            </w:r>
          </w:p>
        </w:tc>
      </w:tr>
      <w:tr w:rsidR="00EB31D7" w:rsidRPr="00B3499B" w14:paraId="3BBA9F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D3F8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BB3B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AC68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0033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C80F5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B01B64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71C294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8CA09E" w14:textId="77777777" w:rsidR="004F0393" w:rsidRDefault="004F0393" w:rsidP="00073C51">
            <w:pPr>
              <w:rPr>
                <w:rFonts w:cs="Arial"/>
                <w:color w:val="000000" w:themeColor="text1"/>
                <w:sz w:val="16"/>
                <w:szCs w:val="14"/>
              </w:rPr>
            </w:pPr>
            <w:r w:rsidRPr="00073C51">
              <w:rPr>
                <w:rFonts w:cs="Arial"/>
                <w:color w:val="000000" w:themeColor="text1"/>
                <w:sz w:val="16"/>
                <w:szCs w:val="14"/>
              </w:rPr>
              <w:t>ZoneLock_Command_TBD</w:t>
            </w:r>
          </w:p>
          <w:p w14:paraId="0AFA8F0A" w14:textId="77777777" w:rsidR="0046438F" w:rsidRPr="00740CDD" w:rsidRDefault="0046438F" w:rsidP="00927ADC">
            <w:pPr>
              <w:pStyle w:val="VelocityScript"/>
              <w:rPr>
                <w:color w:val="00B0F0"/>
              </w:rPr>
            </w:pPr>
          </w:p>
          <w:p w14:paraId="494E2A9B" w14:textId="77777777" w:rsidR="004C0655" w:rsidRPr="007215C5" w:rsidRDefault="004C0655" w:rsidP="004F0393">
            <w:pPr>
              <w:pStyle w:val="VelocityScript"/>
            </w:pPr>
          </w:p>
          <w:p w14:paraId="56C5559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71326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ZoneLock_Command </w:t>
            </w:r>
            <w:r w:rsidR="001F621A">
              <w:rPr>
                <w:rFonts w:cs="Arial"/>
                <w:color w:val="000000" w:themeColor="text1"/>
                <w:sz w:val="16"/>
                <w:szCs w:val="14"/>
              </w:rPr>
              <w:t>:</w:t>
            </w:r>
          </w:p>
          <w:p w14:paraId="70A7B498" w14:textId="77777777" w:rsidR="00691667" w:rsidRPr="003C5D56" w:rsidRDefault="008A674A" w:rsidP="008A674A">
            <w:pPr>
              <w:rPr>
                <w:rFonts w:cs="Arial"/>
                <w:color w:val="000000" w:themeColor="text1"/>
                <w:sz w:val="16"/>
                <w:szCs w:val="14"/>
              </w:rPr>
            </w:pPr>
            <w:r>
              <w:rPr>
                <w:rFonts w:cs="Arial"/>
                <w:color w:val="000000" w:themeColor="text1"/>
                <w:sz w:val="16"/>
                <w:szCs w:val="14"/>
              </w:rPr>
              <w:t>ZoneLock_Command_ET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80BF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7F564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1E868A" w14:textId="77777777" w:rsidR="0027306C" w:rsidRDefault="0027306C"/>
        </w:tc>
      </w:tr>
      <w:tr w:rsidR="00EB31D7" w:rsidRPr="00B3499B" w14:paraId="2B8560A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6998FC" w14:textId="77777777" w:rsidR="00EB31D7" w:rsidRPr="00B3499B" w:rsidRDefault="006B7CE9" w:rsidP="00236BAE">
            <w:pPr>
              <w:rPr>
                <w:rFonts w:cs="Arial"/>
                <w:bCs/>
                <w:color w:val="808080" w:themeColor="background1" w:themeShade="80"/>
                <w:sz w:val="16"/>
                <w:szCs w:val="14"/>
              </w:rPr>
            </w:pPr>
            <w:hyperlink r:id="rId9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1EDAD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EDF3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36D89D7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Zone Lock Out Status Change</w:t>
      </w:r>
    </w:p>
    <w:p w14:paraId="2F1E8334" w14:textId="77777777" w:rsidR="008C50D1" w:rsidRPr="00E23282" w:rsidRDefault="008C50D1" w:rsidP="00072314"/>
    <w:p w14:paraId="409C1D9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28BA9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92F8CB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B39A6"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Zone Lock Out Status Change</w:t>
            </w:r>
          </w:p>
        </w:tc>
      </w:tr>
      <w:tr w:rsidR="00236BAE" w:rsidRPr="00B3499B" w14:paraId="7D604A4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71D2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7448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DC31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147F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62413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6DCD0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3AF944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E8ED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38A8A20" w14:textId="77777777" w:rsidR="0046438F" w:rsidRDefault="0046438F" w:rsidP="0046438F">
            <w:pPr>
              <w:rPr>
                <w:rFonts w:cs="Arial"/>
                <w:color w:val="000000" w:themeColor="text1"/>
                <w:sz w:val="16"/>
                <w:szCs w:val="14"/>
              </w:rPr>
            </w:pPr>
            <w:r>
              <w:rPr>
                <w:rFonts w:cs="Arial"/>
                <w:color w:val="000000" w:themeColor="text1"/>
                <w:sz w:val="16"/>
                <w:szCs w:val="14"/>
              </w:rPr>
              <w:t>ZoneLock_Rq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E1B421" w14:textId="77777777" w:rsidR="00DD49BA" w:rsidRDefault="00DD49BA" w:rsidP="00DD49BA">
            <w:pPr>
              <w:rPr>
                <w:rFonts w:cs="Arial"/>
                <w:color w:val="000000" w:themeColor="text1"/>
                <w:sz w:val="16"/>
                <w:szCs w:val="14"/>
              </w:rPr>
            </w:pPr>
            <w:r>
              <w:rPr>
                <w:rFonts w:cs="Arial"/>
                <w:color w:val="000000" w:themeColor="text1"/>
                <w:sz w:val="16"/>
                <w:szCs w:val="14"/>
              </w:rPr>
              <w:t>ZoneLock_Rq</w:t>
            </w:r>
            <w:r w:rsidR="001F621A">
              <w:rPr>
                <w:rFonts w:cs="Arial"/>
                <w:color w:val="000000" w:themeColor="text1"/>
                <w:sz w:val="16"/>
                <w:szCs w:val="14"/>
              </w:rPr>
              <w:t xml:space="preserve"> :</w:t>
            </w:r>
          </w:p>
          <w:p w14:paraId="41C85345" w14:textId="77777777" w:rsidR="00691667" w:rsidRPr="003C5D56" w:rsidRDefault="00691667" w:rsidP="00DD49BA">
            <w:pPr>
              <w:rPr>
                <w:rFonts w:cs="Arial"/>
                <w:color w:val="000000" w:themeColor="text1"/>
                <w:sz w:val="16"/>
                <w:szCs w:val="14"/>
              </w:rPr>
            </w:pPr>
            <w:r>
              <w:rPr>
                <w:rFonts w:cs="Arial"/>
                <w:color w:val="000000" w:themeColor="text1"/>
                <w:sz w:val="16"/>
                <w:szCs w:val="14"/>
              </w:rPr>
              <w:t>ZoneLockReq_ET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2F4C8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7449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2FFAA5" w14:textId="77777777" w:rsidR="0027306C" w:rsidRDefault="0027306C"/>
        </w:tc>
      </w:tr>
      <w:tr w:rsidR="00CA24CE" w:rsidRPr="00B3499B" w14:paraId="05A44F3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D98B04" w14:textId="77777777" w:rsidR="00CA24CE" w:rsidRPr="00B3499B" w:rsidRDefault="006B7CE9" w:rsidP="00CA24CE">
            <w:pPr>
              <w:rPr>
                <w:rFonts w:cs="Arial"/>
                <w:bCs/>
                <w:color w:val="808080" w:themeColor="background1" w:themeShade="80"/>
                <w:sz w:val="16"/>
                <w:szCs w:val="14"/>
              </w:rPr>
            </w:pPr>
            <w:hyperlink r:id="rId9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B6FD0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15066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0B7F3BE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Zone Lock Out Status Change</w:t>
      </w:r>
    </w:p>
    <w:p w14:paraId="2B2B0296" w14:textId="77777777" w:rsidR="00072314" w:rsidRPr="00612064" w:rsidRDefault="00072314" w:rsidP="00072314">
      <w:pPr>
        <w:spacing w:before="20"/>
        <w:rPr>
          <w:vanish/>
        </w:rPr>
      </w:pPr>
    </w:p>
    <w:p w14:paraId="2C0F0843" w14:textId="77777777" w:rsidR="00072314" w:rsidRDefault="00072314" w:rsidP="00072314">
      <w:pPr>
        <w:pStyle w:val="Heading6"/>
        <w:keepNext w:val="0"/>
        <w:tabs>
          <w:tab w:val="clear" w:pos="900"/>
          <w:tab w:val="left" w:pos="709"/>
        </w:tabs>
        <w:spacing w:before="240"/>
      </w:pPr>
      <w:r>
        <w:t>Parameters</w:t>
      </w:r>
    </w:p>
    <w:p w14:paraId="57BCCF0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C3DE7A0" w14:textId="77777777" w:rsidTr="001D18E6">
        <w:trPr>
          <w:trHeight w:val="161"/>
        </w:trPr>
        <w:tc>
          <w:tcPr>
            <w:tcW w:w="1838" w:type="dxa"/>
            <w:shd w:val="clear" w:color="auto" w:fill="D9D9D9" w:themeFill="background1" w:themeFillShade="D9"/>
            <w:noWrap/>
            <w:hideMark/>
          </w:tcPr>
          <w:p w14:paraId="015F0D7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948AD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B9F103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03D85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3407E6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A7D99CD" w14:textId="77777777" w:rsidTr="001D18E6">
        <w:trPr>
          <w:trHeight w:val="70"/>
        </w:trPr>
        <w:tc>
          <w:tcPr>
            <w:tcW w:w="1838" w:type="dxa"/>
            <w:noWrap/>
          </w:tcPr>
          <w:p w14:paraId="3DEB8D3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95314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690306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047217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49DE7C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8D1FA5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8D76763" w14:textId="77777777" w:rsidTr="001D18E6">
        <w:trPr>
          <w:trHeight w:val="71"/>
        </w:trPr>
        <w:tc>
          <w:tcPr>
            <w:tcW w:w="1838" w:type="dxa"/>
            <w:noWrap/>
          </w:tcPr>
          <w:p w14:paraId="0F81F7C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80C8BBB" w14:textId="77777777" w:rsidR="00072314" w:rsidRPr="00D14691" w:rsidRDefault="00072314" w:rsidP="001D18E6">
            <w:pPr>
              <w:rPr>
                <w:color w:val="000000" w:themeColor="text1"/>
              </w:rPr>
            </w:pPr>
          </w:p>
        </w:tc>
        <w:tc>
          <w:tcPr>
            <w:tcW w:w="1701" w:type="dxa"/>
          </w:tcPr>
          <w:p w14:paraId="64593C01" w14:textId="77777777" w:rsidR="00072314" w:rsidRPr="00D14691" w:rsidRDefault="00072314" w:rsidP="001D18E6">
            <w:pPr>
              <w:rPr>
                <w:color w:val="000000" w:themeColor="text1"/>
              </w:rPr>
            </w:pPr>
          </w:p>
        </w:tc>
        <w:tc>
          <w:tcPr>
            <w:tcW w:w="1417" w:type="dxa"/>
            <w:noWrap/>
          </w:tcPr>
          <w:p w14:paraId="4E5FDF9C" w14:textId="77777777" w:rsidR="00072314" w:rsidRPr="00D14691" w:rsidRDefault="00072314" w:rsidP="001D18E6">
            <w:pPr>
              <w:rPr>
                <w:color w:val="000000" w:themeColor="text1"/>
              </w:rPr>
            </w:pPr>
          </w:p>
        </w:tc>
        <w:tc>
          <w:tcPr>
            <w:tcW w:w="3402" w:type="dxa"/>
          </w:tcPr>
          <w:p w14:paraId="4F123711" w14:textId="77777777" w:rsidR="00072314" w:rsidRPr="00D14691" w:rsidRDefault="00072314" w:rsidP="001D18E6">
            <w:pPr>
              <w:rPr>
                <w:color w:val="000000" w:themeColor="text1"/>
              </w:rPr>
            </w:pPr>
          </w:p>
        </w:tc>
      </w:tr>
    </w:tbl>
    <w:p w14:paraId="4AA5FD22"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5CECD5B8" w14:textId="77777777" w:rsidR="003678EC" w:rsidRPr="003678EC" w:rsidRDefault="003678EC" w:rsidP="003678EC">
      <w:pPr>
        <w:rPr>
          <w:lang w:val="en-GB"/>
        </w:rPr>
      </w:pPr>
    </w:p>
    <w:p w14:paraId="04CFE1E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61AA154" w14:textId="77777777" w:rsidR="000E75AB" w:rsidRDefault="000E75AB" w:rsidP="000E75AB"/>
    <w:p w14:paraId="36ABECC2" w14:textId="77777777" w:rsidR="00072314" w:rsidRPr="003225C9" w:rsidRDefault="00072314" w:rsidP="00072314">
      <w:pPr>
        <w:tabs>
          <w:tab w:val="left" w:pos="284"/>
          <w:tab w:val="left" w:pos="851"/>
        </w:tabs>
      </w:pPr>
    </w:p>
    <w:p w14:paraId="7CA68EC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96CC11B" w14:textId="77777777" w:rsidR="00072314" w:rsidRDefault="00072314" w:rsidP="00072314"/>
    <w:p w14:paraId="4C38F08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F6FCB46" w14:textId="77777777" w:rsidR="001C5864" w:rsidRPr="0017445F" w:rsidRDefault="001C5864" w:rsidP="001C5864">
      <w:pPr>
        <w:pStyle w:val="RERequirement"/>
        <w:shd w:val="clear" w:color="auto" w:fill="F2F2F2" w:themeFill="background1" w:themeFillShade="F2"/>
      </w:pPr>
      <w:r>
        <w:t xml:space="preserve"> MSS Lockout 1.1</w:t>
      </w:r>
    </w:p>
    <w:p w14:paraId="3ED615AB" w14:textId="77777777" w:rsidR="001C5864" w:rsidRDefault="001C5864" w:rsidP="001C5864">
      <w:pPr>
        <w:rPr>
          <w:rFonts w:cs="Arial"/>
        </w:rPr>
      </w:pPr>
      <w:r>
        <w:rPr>
          <w:rFonts w:cs="Arial"/>
        </w:rPr>
        <w:t>When driver turns off MySeatSpace via the SYNC HMI, the PDC module shall set the VehicleAudioMode signal to "Cabin" until MySeatSpace is turned on again.</w:t>
      </w:r>
    </w:p>
    <w:p w14:paraId="360A27C6" w14:textId="77777777" w:rsidR="001C5864" w:rsidRDefault="001C5864" w:rsidP="001C5864"/>
    <w:p w14:paraId="3EA4AAED" w14:textId="77777777" w:rsidR="001C5864" w:rsidRPr="00287D2F" w:rsidRDefault="001C5864" w:rsidP="001C5864">
      <w:pPr>
        <w:rPr>
          <w:rFonts w:cs="Arial"/>
        </w:rPr>
      </w:pPr>
      <w:r>
        <w:rPr>
          <w:rFonts w:cs="Arial"/>
        </w:rPr>
        <w:t>Satisfied by</w:t>
      </w:r>
      <w:r w:rsidRPr="00287D2F">
        <w:rPr>
          <w:rFonts w:cs="Arial"/>
        </w:rPr>
        <w:t>:</w:t>
      </w:r>
    </w:p>
    <w:p w14:paraId="4E3E115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E2B851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269D27A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Zone Lock Out Status Change</w:t>
      </w:r>
    </w:p>
    <w:p w14:paraId="760643B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961E4A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B8C89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ECF6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4DA7F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3243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20F87" w14:textId="77777777" w:rsidR="0027306C" w:rsidRDefault="0027306C"/>
        </w:tc>
      </w:tr>
      <w:tr w:rsidR="007A24FC" w:rsidRPr="00B3499B" w14:paraId="32473D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B087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13EE9" w14:textId="77777777" w:rsidR="0027306C" w:rsidRDefault="0027306C"/>
        </w:tc>
      </w:tr>
      <w:tr w:rsidR="007A24FC" w:rsidRPr="00B3499B" w14:paraId="7D645C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FFF1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A0525" w14:textId="77777777" w:rsidR="0027306C" w:rsidRDefault="0027306C"/>
        </w:tc>
      </w:tr>
      <w:tr w:rsidR="007A24FC" w:rsidRPr="00B3499B" w14:paraId="2CAC51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E771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BC32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9F36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BA85D0" w14:textId="77777777" w:rsidR="0027306C" w:rsidRDefault="0027306C"/>
        </w:tc>
      </w:tr>
      <w:tr w:rsidR="007A24FC" w:rsidRPr="00B3499B" w14:paraId="476699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0A77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68BD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0066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39ACD" w14:textId="77777777" w:rsidR="0027306C" w:rsidRDefault="0027306C"/>
        </w:tc>
      </w:tr>
      <w:tr w:rsidR="007A24FC" w:rsidRPr="00B3499B" w14:paraId="7F72344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95E4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4224DA"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CAA5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FC21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74E6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29F9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EFBF2D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4C9DBA" w14:textId="77777777" w:rsidR="007A24FC" w:rsidRPr="00B3499B" w:rsidRDefault="006B7CE9" w:rsidP="009737DA">
            <w:pPr>
              <w:rPr>
                <w:rFonts w:cs="Arial"/>
                <w:bCs/>
                <w:color w:val="808080" w:themeColor="background1" w:themeShade="80"/>
                <w:sz w:val="16"/>
                <w:szCs w:val="14"/>
              </w:rPr>
            </w:pPr>
            <w:hyperlink r:id="rId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4BC4C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CA03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9F1623" w14:textId="77777777" w:rsidR="007A24FC" w:rsidRDefault="007A24FC" w:rsidP="001C5864">
      <w:pPr>
        <w:rPr>
          <w:rFonts w:cs="Arial"/>
        </w:rPr>
      </w:pPr>
    </w:p>
    <w:p w14:paraId="3C21313B" w14:textId="77777777" w:rsidR="0047267C" w:rsidRDefault="0047267C" w:rsidP="001C5864">
      <w:pPr>
        <w:rPr>
          <w:rFonts w:cs="Arial"/>
        </w:rPr>
      </w:pPr>
    </w:p>
    <w:p w14:paraId="606A6937" w14:textId="77777777" w:rsidR="001C5864" w:rsidRPr="0017445F" w:rsidRDefault="001C5864" w:rsidP="001C5864">
      <w:pPr>
        <w:pStyle w:val="RERequirement"/>
        <w:shd w:val="clear" w:color="auto" w:fill="F2F2F2" w:themeFill="background1" w:themeFillShade="F2"/>
      </w:pPr>
      <w:bookmarkStart w:id="115" w:name="_d04f2ece5cc9ef5a0454e36e708aa4b3"/>
      <w:bookmarkEnd w:id="115"/>
      <w:r>
        <w:t xml:space="preserve"> MyKey 1.1</w:t>
      </w:r>
    </w:p>
    <w:p w14:paraId="6D535971" w14:textId="77777777" w:rsidR="001C5864" w:rsidRDefault="001C5864" w:rsidP="001C5864">
      <w:pPr>
        <w:rPr>
          <w:rFonts w:cs="Arial"/>
        </w:rPr>
      </w:pPr>
      <w:r>
        <w:rPr>
          <w:rFonts w:cs="Arial"/>
        </w:rPr>
        <w:t>When the PDC recognizes the MyKey signal as active, the PDC shall update the VehicleAudioMode signal to "Cabin" and keep it at this status for the duration of the driving session.</w:t>
      </w:r>
    </w:p>
    <w:p w14:paraId="319B248F" w14:textId="77777777" w:rsidR="001C5864" w:rsidRDefault="001C5864" w:rsidP="001C5864"/>
    <w:p w14:paraId="27D659FE" w14:textId="77777777" w:rsidR="001C5864" w:rsidRPr="00287D2F" w:rsidRDefault="001C5864" w:rsidP="001C5864">
      <w:pPr>
        <w:rPr>
          <w:rFonts w:cs="Arial"/>
        </w:rPr>
      </w:pPr>
      <w:r>
        <w:rPr>
          <w:rFonts w:cs="Arial"/>
        </w:rPr>
        <w:t>Satisfied by</w:t>
      </w:r>
      <w:r w:rsidRPr="00287D2F">
        <w:rPr>
          <w:rFonts w:cs="Arial"/>
        </w:rPr>
        <w:t>:</w:t>
      </w:r>
    </w:p>
    <w:p w14:paraId="6547292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02D31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Zone Lock Out Status Change</w:t>
      </w:r>
    </w:p>
    <w:p w14:paraId="656951A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DED014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F53C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FD163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561B4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0D4D2" w14:textId="77777777" w:rsidR="0027306C" w:rsidRDefault="0027306C"/>
        </w:tc>
      </w:tr>
      <w:tr w:rsidR="007A24FC" w:rsidRPr="00B3499B" w14:paraId="4C811F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DBEAF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2367C" w14:textId="77777777" w:rsidR="0027306C" w:rsidRDefault="0027306C"/>
        </w:tc>
      </w:tr>
      <w:tr w:rsidR="007A24FC" w:rsidRPr="00B3499B" w14:paraId="25AF76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9B1A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214A9" w14:textId="77777777" w:rsidR="0027306C" w:rsidRDefault="0027306C"/>
        </w:tc>
      </w:tr>
      <w:tr w:rsidR="007A24FC" w:rsidRPr="00B3499B" w14:paraId="4913B6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252A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930A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D212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ED4BA" w14:textId="77777777" w:rsidR="0027306C" w:rsidRDefault="0027306C"/>
        </w:tc>
      </w:tr>
      <w:tr w:rsidR="007A24FC" w:rsidRPr="00B3499B" w14:paraId="1CF31C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AE2D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D517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BD3C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8F31B" w14:textId="77777777" w:rsidR="0027306C" w:rsidRDefault="0027306C"/>
        </w:tc>
      </w:tr>
      <w:tr w:rsidR="007A24FC" w:rsidRPr="00B3499B" w14:paraId="1ACE372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9092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D04C2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7004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1E0B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7505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1A40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9D104B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276747" w14:textId="77777777" w:rsidR="007A24FC" w:rsidRPr="00B3499B" w:rsidRDefault="006B7CE9" w:rsidP="009737DA">
            <w:pPr>
              <w:rPr>
                <w:rFonts w:cs="Arial"/>
                <w:bCs/>
                <w:color w:val="808080" w:themeColor="background1" w:themeShade="80"/>
                <w:sz w:val="16"/>
                <w:szCs w:val="14"/>
              </w:rPr>
            </w:pPr>
            <w:hyperlink r:id="rId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B1F5E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329A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AECAA8" w14:textId="77777777" w:rsidR="007A24FC" w:rsidRDefault="007A24FC" w:rsidP="001C5864">
      <w:pPr>
        <w:rPr>
          <w:rFonts w:cs="Arial"/>
        </w:rPr>
      </w:pPr>
    </w:p>
    <w:p w14:paraId="76A15144" w14:textId="77777777" w:rsidR="0047267C" w:rsidRDefault="0047267C" w:rsidP="001C5864">
      <w:pPr>
        <w:rPr>
          <w:rFonts w:cs="Arial"/>
        </w:rPr>
      </w:pPr>
    </w:p>
    <w:p w14:paraId="25B78D6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B56D282" wp14:editId="7CD6C25A">
            <wp:extent cx="152400" cy="152400"/>
            <wp:effectExtent l="0" t="0" r="0" b="0"/>
            <wp:docPr id="28" name="Picture -1440687070.jpg" descr="-1440687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40687070.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DND Status Change</w:t>
      </w:r>
    </w:p>
    <w:p w14:paraId="0DB93B7C" w14:textId="77777777" w:rsidR="005F4E20" w:rsidRDefault="005F4E20" w:rsidP="00720A45">
      <w:pPr>
        <w:rPr>
          <w:highlight w:val="green"/>
        </w:rPr>
      </w:pPr>
    </w:p>
    <w:p w14:paraId="162BAFF5" w14:textId="77777777" w:rsidR="009C3237" w:rsidRDefault="009C3237" w:rsidP="009C3237">
      <w:pPr>
        <w:pStyle w:val="BodyText"/>
      </w:pPr>
      <w:r w:rsidRPr="00F33853">
        <w:t>MSS Function responsible for Do Not disturb activation and deactivation</w:t>
      </w:r>
    </w:p>
    <w:p w14:paraId="250A0E6A" w14:textId="77777777" w:rsidR="00785794" w:rsidRPr="00785794" w:rsidRDefault="00785794" w:rsidP="00785794">
      <w:pPr>
        <w:rPr>
          <w:rFonts w:cs="Arial"/>
          <w:color w:val="000000" w:themeColor="text1"/>
          <w:sz w:val="16"/>
          <w:szCs w:val="14"/>
        </w:rPr>
      </w:pPr>
    </w:p>
    <w:p w14:paraId="0DD7CC22" w14:textId="77777777" w:rsidR="009C3237" w:rsidRPr="009C3237" w:rsidRDefault="009C3237" w:rsidP="00720A45">
      <w:pPr>
        <w:rPr>
          <w:highlight w:val="green"/>
          <w:lang w:val="en-GB"/>
        </w:rPr>
      </w:pPr>
    </w:p>
    <w:p w14:paraId="2ABEDCB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2714D3" w14:textId="77777777" w:rsidR="00072314" w:rsidRPr="003B799F" w:rsidRDefault="00072314" w:rsidP="00072314"/>
    <w:p w14:paraId="3156DE83"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6CA304C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B98000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C3C09"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DND Status Change</w:t>
            </w:r>
          </w:p>
        </w:tc>
      </w:tr>
      <w:tr w:rsidR="00EB31D7" w:rsidRPr="00B3499B" w14:paraId="13DDD9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5254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47C8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AD99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9F0F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ED4C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B76B3D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71249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FB7A8E" w14:textId="77777777" w:rsidR="004F0393" w:rsidRDefault="004F0393" w:rsidP="00073C51">
            <w:pPr>
              <w:rPr>
                <w:rFonts w:cs="Arial"/>
                <w:color w:val="000000" w:themeColor="text1"/>
                <w:sz w:val="16"/>
                <w:szCs w:val="14"/>
              </w:rPr>
            </w:pPr>
            <w:r w:rsidRPr="00073C51">
              <w:rPr>
                <w:rFonts w:cs="Arial"/>
                <w:color w:val="000000" w:themeColor="text1"/>
                <w:sz w:val="16"/>
                <w:szCs w:val="14"/>
              </w:rPr>
              <w:t>DND_Command_TBD</w:t>
            </w:r>
          </w:p>
          <w:p w14:paraId="0A9964D1" w14:textId="77777777" w:rsidR="0046438F" w:rsidRPr="00740CDD" w:rsidRDefault="0046438F" w:rsidP="00927ADC">
            <w:pPr>
              <w:pStyle w:val="VelocityScript"/>
              <w:rPr>
                <w:color w:val="00B0F0"/>
              </w:rPr>
            </w:pPr>
          </w:p>
          <w:p w14:paraId="39BD677D" w14:textId="77777777" w:rsidR="004C0655" w:rsidRPr="007215C5" w:rsidRDefault="004C0655" w:rsidP="004F0393">
            <w:pPr>
              <w:pStyle w:val="VelocityScript"/>
            </w:pPr>
          </w:p>
          <w:p w14:paraId="3237FDC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0F8D31"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DND_Command </w:t>
            </w:r>
            <w:r w:rsidR="001F621A">
              <w:rPr>
                <w:rFonts w:cs="Arial"/>
                <w:color w:val="000000" w:themeColor="text1"/>
                <w:sz w:val="16"/>
                <w:szCs w:val="14"/>
              </w:rPr>
              <w:t>:</w:t>
            </w:r>
          </w:p>
          <w:p w14:paraId="54A858BB" w14:textId="77777777" w:rsidR="00691667" w:rsidRPr="003C5D56" w:rsidRDefault="008A674A" w:rsidP="008A674A">
            <w:pPr>
              <w:rPr>
                <w:rFonts w:cs="Arial"/>
                <w:color w:val="000000" w:themeColor="text1"/>
                <w:sz w:val="16"/>
                <w:szCs w:val="14"/>
              </w:rPr>
            </w:pPr>
            <w:r>
              <w:rPr>
                <w:rFonts w:cs="Arial"/>
                <w:color w:val="000000" w:themeColor="text1"/>
                <w:sz w:val="16"/>
                <w:szCs w:val="14"/>
              </w:rPr>
              <w:t>DND_Command_ET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0E62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6A7FC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B49058" w14:textId="77777777" w:rsidR="0027306C" w:rsidRDefault="0027306C"/>
        </w:tc>
      </w:tr>
      <w:tr w:rsidR="00EB31D7" w:rsidRPr="00B3499B" w14:paraId="7CDD631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998810" w14:textId="77777777" w:rsidR="00EB31D7" w:rsidRPr="00B3499B" w:rsidRDefault="006B7CE9" w:rsidP="00236BAE">
            <w:pPr>
              <w:rPr>
                <w:rFonts w:cs="Arial"/>
                <w:bCs/>
                <w:color w:val="808080" w:themeColor="background1" w:themeShade="80"/>
                <w:sz w:val="16"/>
                <w:szCs w:val="14"/>
              </w:rPr>
            </w:pPr>
            <w:hyperlink r:id="rId10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5B73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53688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54308DE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DND Status Change</w:t>
      </w:r>
    </w:p>
    <w:p w14:paraId="65C1AC11" w14:textId="77777777" w:rsidR="008C50D1" w:rsidRPr="00E23282" w:rsidRDefault="008C50D1" w:rsidP="00072314"/>
    <w:p w14:paraId="51F2E26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DE3E47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A4856D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10777"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DND Status Change</w:t>
            </w:r>
          </w:p>
        </w:tc>
      </w:tr>
      <w:tr w:rsidR="00236BAE" w:rsidRPr="00B3499B" w14:paraId="2CBCDDC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8648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6450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2BBD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C0317"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7F62C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1FC079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33658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9565D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2719874" w14:textId="77777777" w:rsidR="0046438F" w:rsidRDefault="0046438F" w:rsidP="0046438F">
            <w:pPr>
              <w:rPr>
                <w:rFonts w:cs="Arial"/>
                <w:color w:val="000000" w:themeColor="text1"/>
                <w:sz w:val="16"/>
                <w:szCs w:val="14"/>
              </w:rPr>
            </w:pPr>
            <w:r>
              <w:rPr>
                <w:rFonts w:cs="Arial"/>
                <w:color w:val="000000" w:themeColor="text1"/>
                <w:sz w:val="16"/>
                <w:szCs w:val="14"/>
              </w:rPr>
              <w:t>DND_Req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F26F1B" w14:textId="77777777" w:rsidR="00DD49BA" w:rsidRDefault="00DD49BA" w:rsidP="00DD49BA">
            <w:pPr>
              <w:rPr>
                <w:rFonts w:cs="Arial"/>
                <w:color w:val="000000" w:themeColor="text1"/>
                <w:sz w:val="16"/>
                <w:szCs w:val="14"/>
              </w:rPr>
            </w:pPr>
            <w:r>
              <w:rPr>
                <w:rFonts w:cs="Arial"/>
                <w:color w:val="000000" w:themeColor="text1"/>
                <w:sz w:val="16"/>
                <w:szCs w:val="14"/>
              </w:rPr>
              <w:t>DND_Req</w:t>
            </w:r>
            <w:r w:rsidR="001F621A">
              <w:rPr>
                <w:rFonts w:cs="Arial"/>
                <w:color w:val="000000" w:themeColor="text1"/>
                <w:sz w:val="16"/>
                <w:szCs w:val="14"/>
              </w:rPr>
              <w:t xml:space="preserve"> :</w:t>
            </w:r>
          </w:p>
          <w:p w14:paraId="719D5E42" w14:textId="77777777" w:rsidR="00691667" w:rsidRPr="003C5D56" w:rsidRDefault="00691667" w:rsidP="00DD49BA">
            <w:pPr>
              <w:rPr>
                <w:rFonts w:cs="Arial"/>
                <w:color w:val="000000" w:themeColor="text1"/>
                <w:sz w:val="16"/>
                <w:szCs w:val="14"/>
              </w:rPr>
            </w:pPr>
            <w:r>
              <w:rPr>
                <w:rFonts w:cs="Arial"/>
                <w:color w:val="000000" w:themeColor="text1"/>
                <w:sz w:val="16"/>
                <w:szCs w:val="14"/>
              </w:rPr>
              <w:t>BLE_DND.Rq_ET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36092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091A4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419665" w14:textId="77777777" w:rsidR="0027306C" w:rsidRDefault="0027306C"/>
        </w:tc>
      </w:tr>
      <w:tr w:rsidR="00CA24CE" w:rsidRPr="00B3499B" w14:paraId="61BC806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CBA94A" w14:textId="77777777" w:rsidR="00CA24CE" w:rsidRPr="00B3499B" w:rsidRDefault="006B7CE9" w:rsidP="00CA24CE">
            <w:pPr>
              <w:rPr>
                <w:rFonts w:cs="Arial"/>
                <w:bCs/>
                <w:color w:val="808080" w:themeColor="background1" w:themeShade="80"/>
                <w:sz w:val="16"/>
                <w:szCs w:val="14"/>
              </w:rPr>
            </w:pPr>
            <w:hyperlink r:id="rId10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2A584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9277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797171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DND Status Change</w:t>
      </w:r>
    </w:p>
    <w:p w14:paraId="1A5E5448" w14:textId="77777777" w:rsidR="00072314" w:rsidRPr="00612064" w:rsidRDefault="00072314" w:rsidP="00072314">
      <w:pPr>
        <w:spacing w:before="20"/>
        <w:rPr>
          <w:vanish/>
        </w:rPr>
      </w:pPr>
    </w:p>
    <w:p w14:paraId="2FD41018" w14:textId="77777777" w:rsidR="00072314" w:rsidRDefault="00072314" w:rsidP="00072314">
      <w:pPr>
        <w:pStyle w:val="Heading6"/>
        <w:keepNext w:val="0"/>
        <w:tabs>
          <w:tab w:val="clear" w:pos="900"/>
          <w:tab w:val="left" w:pos="709"/>
        </w:tabs>
        <w:spacing w:before="240"/>
      </w:pPr>
      <w:r>
        <w:t>Parameters</w:t>
      </w:r>
    </w:p>
    <w:p w14:paraId="757A3C9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D34AACC" w14:textId="77777777" w:rsidTr="001D18E6">
        <w:trPr>
          <w:trHeight w:val="161"/>
        </w:trPr>
        <w:tc>
          <w:tcPr>
            <w:tcW w:w="1838" w:type="dxa"/>
            <w:shd w:val="clear" w:color="auto" w:fill="D9D9D9" w:themeFill="background1" w:themeFillShade="D9"/>
            <w:noWrap/>
            <w:hideMark/>
          </w:tcPr>
          <w:p w14:paraId="6D7243F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3A64B0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D99EFF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598949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88B92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86D8B0A" w14:textId="77777777" w:rsidTr="001D18E6">
        <w:trPr>
          <w:trHeight w:val="70"/>
        </w:trPr>
        <w:tc>
          <w:tcPr>
            <w:tcW w:w="1838" w:type="dxa"/>
            <w:noWrap/>
          </w:tcPr>
          <w:p w14:paraId="0889177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E563BC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D3EF07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678142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29BFC8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533346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28054B" w14:textId="77777777" w:rsidTr="001D18E6">
        <w:trPr>
          <w:trHeight w:val="71"/>
        </w:trPr>
        <w:tc>
          <w:tcPr>
            <w:tcW w:w="1838" w:type="dxa"/>
            <w:noWrap/>
          </w:tcPr>
          <w:p w14:paraId="3D7BC6A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0804A68" w14:textId="77777777" w:rsidR="00072314" w:rsidRPr="00D14691" w:rsidRDefault="00072314" w:rsidP="001D18E6">
            <w:pPr>
              <w:rPr>
                <w:color w:val="000000" w:themeColor="text1"/>
              </w:rPr>
            </w:pPr>
          </w:p>
        </w:tc>
        <w:tc>
          <w:tcPr>
            <w:tcW w:w="1701" w:type="dxa"/>
          </w:tcPr>
          <w:p w14:paraId="64B366E6" w14:textId="77777777" w:rsidR="00072314" w:rsidRPr="00D14691" w:rsidRDefault="00072314" w:rsidP="001D18E6">
            <w:pPr>
              <w:rPr>
                <w:color w:val="000000" w:themeColor="text1"/>
              </w:rPr>
            </w:pPr>
          </w:p>
        </w:tc>
        <w:tc>
          <w:tcPr>
            <w:tcW w:w="1417" w:type="dxa"/>
            <w:noWrap/>
          </w:tcPr>
          <w:p w14:paraId="517F6DB4" w14:textId="77777777" w:rsidR="00072314" w:rsidRPr="00D14691" w:rsidRDefault="00072314" w:rsidP="001D18E6">
            <w:pPr>
              <w:rPr>
                <w:color w:val="000000" w:themeColor="text1"/>
              </w:rPr>
            </w:pPr>
          </w:p>
        </w:tc>
        <w:tc>
          <w:tcPr>
            <w:tcW w:w="3402" w:type="dxa"/>
          </w:tcPr>
          <w:p w14:paraId="20A07EAA" w14:textId="77777777" w:rsidR="00072314" w:rsidRPr="00D14691" w:rsidRDefault="00072314" w:rsidP="001D18E6">
            <w:pPr>
              <w:rPr>
                <w:color w:val="000000" w:themeColor="text1"/>
              </w:rPr>
            </w:pPr>
          </w:p>
        </w:tc>
      </w:tr>
    </w:tbl>
    <w:p w14:paraId="425FD74D"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1D382A1" w14:textId="77777777" w:rsidR="003678EC" w:rsidRPr="003678EC" w:rsidRDefault="003678EC" w:rsidP="003678EC">
      <w:pPr>
        <w:rPr>
          <w:lang w:val="en-GB"/>
        </w:rPr>
      </w:pPr>
    </w:p>
    <w:p w14:paraId="5A475C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B9C6AE" w14:textId="77777777" w:rsidR="000E75AB" w:rsidRDefault="000E75AB" w:rsidP="000E75AB"/>
    <w:p w14:paraId="38080FE0" w14:textId="77777777" w:rsidR="00072314" w:rsidRPr="003225C9" w:rsidRDefault="00072314" w:rsidP="00072314">
      <w:pPr>
        <w:tabs>
          <w:tab w:val="left" w:pos="284"/>
          <w:tab w:val="left" w:pos="851"/>
        </w:tabs>
      </w:pPr>
    </w:p>
    <w:p w14:paraId="6C9ABF83" w14:textId="2A35E2B8" w:rsidR="00072314" w:rsidRPr="002F64E5" w:rsidRDefault="00072314" w:rsidP="00072314">
      <w:pPr>
        <w:pStyle w:val="Heading5"/>
        <w:keepNext w:val="0"/>
        <w:tabs>
          <w:tab w:val="clear" w:pos="900"/>
          <w:tab w:val="left" w:pos="709"/>
        </w:tabs>
        <w:spacing w:before="240"/>
        <w:rPr>
          <w:lang w:val="en-GB"/>
        </w:rPr>
      </w:pPr>
      <w:r>
        <w:rPr>
          <w:lang w:val="en-GB"/>
        </w:rPr>
        <w:t>Function Requirements</w:t>
      </w:r>
    </w:p>
    <w:p w14:paraId="07B2031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32C9464" w14:textId="77777777" w:rsidR="001C5864" w:rsidRPr="0017445F" w:rsidRDefault="001C5864" w:rsidP="001C5864">
      <w:pPr>
        <w:pStyle w:val="RERequirement"/>
        <w:shd w:val="clear" w:color="auto" w:fill="F2F2F2" w:themeFill="background1" w:themeFillShade="F2"/>
      </w:pPr>
      <w:bookmarkStart w:id="116" w:name="_5cd3b10d381978ec43ecd40d06a56052"/>
      <w:bookmarkEnd w:id="116"/>
      <w:r>
        <w:t xml:space="preserve"> Do Not Disturb 1.1</w:t>
      </w:r>
    </w:p>
    <w:p w14:paraId="7045ABC6" w14:textId="77777777" w:rsidR="001C5864" w:rsidRDefault="001C5864" w:rsidP="001C5864">
      <w:pPr>
        <w:rPr>
          <w:rFonts w:cs="Arial"/>
        </w:rPr>
      </w:pPr>
      <w:r>
        <w:rPr>
          <w:rFonts w:cs="Arial"/>
        </w:rPr>
        <w:t>When the PDC module has an active DND status signal, the DSP module will still direct CA audio to the zone.</w:t>
      </w:r>
    </w:p>
    <w:p w14:paraId="3BDBB6E7" w14:textId="77777777" w:rsidR="001C5864" w:rsidRDefault="001C5864" w:rsidP="001C5864"/>
    <w:p w14:paraId="77048C03" w14:textId="77777777" w:rsidR="001C5864" w:rsidRPr="00287D2F" w:rsidRDefault="001C5864" w:rsidP="001C5864">
      <w:pPr>
        <w:rPr>
          <w:rFonts w:cs="Arial"/>
        </w:rPr>
      </w:pPr>
      <w:r>
        <w:rPr>
          <w:rFonts w:cs="Arial"/>
        </w:rPr>
        <w:t>Satisfied by</w:t>
      </w:r>
      <w:r w:rsidRPr="00287D2F">
        <w:rPr>
          <w:rFonts w:cs="Arial"/>
        </w:rPr>
        <w:t>:</w:t>
      </w:r>
    </w:p>
    <w:p w14:paraId="047C55F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FA96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1868FE0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0EE6421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A33B41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317C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417ECE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1845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DF1B7" w14:textId="77777777" w:rsidR="0027306C" w:rsidRDefault="0027306C"/>
        </w:tc>
      </w:tr>
      <w:tr w:rsidR="007A24FC" w:rsidRPr="00B3499B" w14:paraId="678DAF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8AA9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5F326" w14:textId="77777777" w:rsidR="0027306C" w:rsidRDefault="0027306C"/>
        </w:tc>
      </w:tr>
      <w:tr w:rsidR="007A24FC" w:rsidRPr="00B3499B" w14:paraId="746701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FD26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758D0" w14:textId="77777777" w:rsidR="0027306C" w:rsidRDefault="0027306C"/>
        </w:tc>
      </w:tr>
      <w:tr w:rsidR="007A24FC" w:rsidRPr="00B3499B" w14:paraId="3712E1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242F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04DC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75C1A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24FF8" w14:textId="77777777" w:rsidR="0027306C" w:rsidRDefault="0027306C"/>
        </w:tc>
      </w:tr>
      <w:tr w:rsidR="007A24FC" w:rsidRPr="00B3499B" w14:paraId="46FE1E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1771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3734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AE35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BFFA9D" w14:textId="77777777" w:rsidR="0027306C" w:rsidRDefault="0027306C"/>
        </w:tc>
      </w:tr>
      <w:tr w:rsidR="007A24FC" w:rsidRPr="00B3499B" w14:paraId="2DD5BEB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4B0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95C7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E02D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F233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677D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FD6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12C27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019A49" w14:textId="77777777" w:rsidR="007A24FC" w:rsidRPr="00B3499B" w:rsidRDefault="006B7CE9" w:rsidP="009737DA">
            <w:pPr>
              <w:rPr>
                <w:rFonts w:cs="Arial"/>
                <w:bCs/>
                <w:color w:val="808080" w:themeColor="background1" w:themeShade="80"/>
                <w:sz w:val="16"/>
                <w:szCs w:val="14"/>
              </w:rPr>
            </w:pPr>
            <w:hyperlink r:id="rId1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8EAB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2373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E78AD8" w14:textId="77777777" w:rsidR="007A24FC" w:rsidRDefault="007A24FC" w:rsidP="001C5864">
      <w:pPr>
        <w:rPr>
          <w:rFonts w:cs="Arial"/>
        </w:rPr>
      </w:pPr>
    </w:p>
    <w:p w14:paraId="1EC63B5D" w14:textId="77777777" w:rsidR="0047267C" w:rsidRDefault="0047267C" w:rsidP="001C5864">
      <w:pPr>
        <w:rPr>
          <w:rFonts w:cs="Arial"/>
        </w:rPr>
      </w:pPr>
    </w:p>
    <w:p w14:paraId="35E02FC9" w14:textId="77777777" w:rsidR="001C5864" w:rsidRPr="0017445F" w:rsidRDefault="001C5864" w:rsidP="001C5864">
      <w:pPr>
        <w:pStyle w:val="RERequirement"/>
        <w:shd w:val="clear" w:color="auto" w:fill="F2F2F2" w:themeFill="background1" w:themeFillShade="F2"/>
      </w:pPr>
      <w:r>
        <w:t xml:space="preserve"> Do Not Disturb 1.6</w:t>
      </w:r>
    </w:p>
    <w:p w14:paraId="7495F30E" w14:textId="77777777" w:rsidR="001C5864" w:rsidRDefault="001C5864" w:rsidP="001C5864">
      <w:pPr>
        <w:rPr>
          <w:rFonts w:cs="Arial"/>
        </w:rPr>
      </w:pPr>
      <w:r>
        <w:rPr>
          <w:rFonts w:cs="Arial"/>
        </w:rPr>
        <w:t>When the PDC module has an active DND status signal, the SYNC HMI shall update to prevent the driver from activating the "2 Zone Audio Share"</w:t>
      </w:r>
    </w:p>
    <w:p w14:paraId="379A5367" w14:textId="77777777" w:rsidR="001C5864" w:rsidRDefault="001C5864" w:rsidP="001C5864"/>
    <w:p w14:paraId="367E5EE0" w14:textId="77777777" w:rsidR="001C5864" w:rsidRPr="00287D2F" w:rsidRDefault="001C5864" w:rsidP="001C5864">
      <w:pPr>
        <w:rPr>
          <w:rFonts w:cs="Arial"/>
        </w:rPr>
      </w:pPr>
      <w:r>
        <w:rPr>
          <w:rFonts w:cs="Arial"/>
        </w:rPr>
        <w:t>Satisfied by</w:t>
      </w:r>
      <w:r w:rsidRPr="00287D2F">
        <w:rPr>
          <w:rFonts w:cs="Arial"/>
        </w:rPr>
        <w:t>:</w:t>
      </w:r>
    </w:p>
    <w:p w14:paraId="290A83A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69741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4F964DD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543554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1D09B7D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BF0AA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D7AD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9B552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8CCD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7069C" w14:textId="77777777" w:rsidR="0027306C" w:rsidRDefault="0027306C"/>
        </w:tc>
      </w:tr>
      <w:tr w:rsidR="007A24FC" w:rsidRPr="00B3499B" w14:paraId="3EB382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2A21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B6E0" w14:textId="77777777" w:rsidR="0027306C" w:rsidRDefault="0027306C"/>
        </w:tc>
      </w:tr>
      <w:tr w:rsidR="007A24FC" w:rsidRPr="00B3499B" w14:paraId="59AEFF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4002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713CA" w14:textId="77777777" w:rsidR="0027306C" w:rsidRDefault="0027306C"/>
        </w:tc>
      </w:tr>
      <w:tr w:rsidR="007A24FC" w:rsidRPr="00B3499B" w14:paraId="3D8D94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195C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B1E4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450D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F49C3" w14:textId="77777777" w:rsidR="0027306C" w:rsidRDefault="0027306C"/>
        </w:tc>
      </w:tr>
      <w:tr w:rsidR="007A24FC" w:rsidRPr="00B3499B" w14:paraId="763307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6C61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A3FB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8C185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EA3EA" w14:textId="77777777" w:rsidR="0027306C" w:rsidRDefault="0027306C"/>
        </w:tc>
      </w:tr>
      <w:tr w:rsidR="007A24FC" w:rsidRPr="00B3499B" w14:paraId="5C52AC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2810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CBBE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0E53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5F1C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08483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C81EC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AD6E35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A38D3D" w14:textId="77777777" w:rsidR="007A24FC" w:rsidRPr="00B3499B" w:rsidRDefault="006B7CE9" w:rsidP="009737DA">
            <w:pPr>
              <w:rPr>
                <w:rFonts w:cs="Arial"/>
                <w:bCs/>
                <w:color w:val="808080" w:themeColor="background1" w:themeShade="80"/>
                <w:sz w:val="16"/>
                <w:szCs w:val="14"/>
              </w:rPr>
            </w:pPr>
            <w:hyperlink r:id="rId1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E500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0E17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DCF253" w14:textId="77777777" w:rsidR="007A24FC" w:rsidRDefault="007A24FC" w:rsidP="001C5864">
      <w:pPr>
        <w:rPr>
          <w:rFonts w:cs="Arial"/>
        </w:rPr>
      </w:pPr>
    </w:p>
    <w:p w14:paraId="274932F2" w14:textId="77777777" w:rsidR="0047267C" w:rsidRDefault="0047267C" w:rsidP="001C5864">
      <w:pPr>
        <w:rPr>
          <w:rFonts w:cs="Arial"/>
        </w:rPr>
      </w:pPr>
    </w:p>
    <w:p w14:paraId="3E342AC2" w14:textId="77777777" w:rsidR="001C5864" w:rsidRPr="0017445F" w:rsidRDefault="001C5864" w:rsidP="001C5864">
      <w:pPr>
        <w:pStyle w:val="RERequirement"/>
        <w:shd w:val="clear" w:color="auto" w:fill="F2F2F2" w:themeFill="background1" w:themeFillShade="F2"/>
      </w:pPr>
      <w:bookmarkStart w:id="117" w:name="_0497de8adef9fed86c4fc689f75d74e7"/>
      <w:bookmarkEnd w:id="117"/>
      <w:r>
        <w:t xml:space="preserve"> Do Not Disturb 1.7</w:t>
      </w:r>
    </w:p>
    <w:p w14:paraId="72591AD5" w14:textId="77777777" w:rsidR="001C5864" w:rsidRDefault="001C5864" w:rsidP="001C5864">
      <w:pPr>
        <w:rPr>
          <w:rFonts w:cs="Arial"/>
        </w:rPr>
      </w:pPr>
      <w:r>
        <w:rPr>
          <w:rFonts w:cs="Arial"/>
        </w:rPr>
        <w:t>The SYNC HMI shall allow the driver to activate the ZoneLockout request, even if there is an active DND status signal for a zone.</w:t>
      </w:r>
    </w:p>
    <w:p w14:paraId="5F674CB9" w14:textId="77777777" w:rsidR="001C5864" w:rsidRDefault="001C5864" w:rsidP="001C5864"/>
    <w:p w14:paraId="18F72C0D" w14:textId="77777777" w:rsidR="001C5864" w:rsidRPr="00287D2F" w:rsidRDefault="001C5864" w:rsidP="001C5864">
      <w:pPr>
        <w:rPr>
          <w:rFonts w:cs="Arial"/>
        </w:rPr>
      </w:pPr>
      <w:r>
        <w:rPr>
          <w:rFonts w:cs="Arial"/>
        </w:rPr>
        <w:t>Satisfied by</w:t>
      </w:r>
      <w:r w:rsidRPr="00287D2F">
        <w:rPr>
          <w:rFonts w:cs="Arial"/>
        </w:rPr>
        <w:t>:</w:t>
      </w:r>
    </w:p>
    <w:p w14:paraId="5D61B6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897CDA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42B9FEB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ECDED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DE4B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E6666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E5A6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E7835" w14:textId="77777777" w:rsidR="0027306C" w:rsidRDefault="0027306C"/>
        </w:tc>
      </w:tr>
      <w:tr w:rsidR="007A24FC" w:rsidRPr="00B3499B" w14:paraId="0D4795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841A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9C141" w14:textId="77777777" w:rsidR="0027306C" w:rsidRDefault="0027306C"/>
        </w:tc>
      </w:tr>
      <w:tr w:rsidR="007A24FC" w:rsidRPr="00B3499B" w14:paraId="69DBBD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3EDB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4638B" w14:textId="77777777" w:rsidR="0027306C" w:rsidRDefault="0027306C"/>
        </w:tc>
      </w:tr>
      <w:tr w:rsidR="007A24FC" w:rsidRPr="00B3499B" w14:paraId="680A86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A7C9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B184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F510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56A44" w14:textId="77777777" w:rsidR="0027306C" w:rsidRDefault="0027306C"/>
        </w:tc>
      </w:tr>
      <w:tr w:rsidR="007A24FC" w:rsidRPr="00B3499B" w14:paraId="66675F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6EBD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37F3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4134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3A03F" w14:textId="77777777" w:rsidR="0027306C" w:rsidRDefault="0027306C"/>
        </w:tc>
      </w:tr>
      <w:tr w:rsidR="007A24FC" w:rsidRPr="00B3499B" w14:paraId="6C4B5C0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CC66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3731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3433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6C3F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7AD0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467D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22FD5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16F953" w14:textId="77777777" w:rsidR="007A24FC" w:rsidRPr="00B3499B" w:rsidRDefault="006B7CE9" w:rsidP="009737DA">
            <w:pPr>
              <w:rPr>
                <w:rFonts w:cs="Arial"/>
                <w:bCs/>
                <w:color w:val="808080" w:themeColor="background1" w:themeShade="80"/>
                <w:sz w:val="16"/>
                <w:szCs w:val="14"/>
              </w:rPr>
            </w:pPr>
            <w:hyperlink r:id="rId1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67AB3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00A1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11B108" w14:textId="77777777" w:rsidR="007A24FC" w:rsidRDefault="007A24FC" w:rsidP="001C5864">
      <w:pPr>
        <w:rPr>
          <w:rFonts w:cs="Arial"/>
        </w:rPr>
      </w:pPr>
    </w:p>
    <w:p w14:paraId="51C154A6" w14:textId="77777777" w:rsidR="0047267C" w:rsidRDefault="0047267C" w:rsidP="001C5864">
      <w:pPr>
        <w:rPr>
          <w:rFonts w:cs="Arial"/>
        </w:rPr>
      </w:pPr>
    </w:p>
    <w:p w14:paraId="00D94EDB" w14:textId="77777777" w:rsidR="001C5864" w:rsidRPr="0017445F" w:rsidRDefault="001C5864" w:rsidP="001C5864">
      <w:pPr>
        <w:pStyle w:val="RERequirement"/>
        <w:shd w:val="clear" w:color="auto" w:fill="F2F2F2" w:themeFill="background1" w:themeFillShade="F2"/>
      </w:pPr>
      <w:r>
        <w:t xml:space="preserve"> Do Not Disturb 1.9</w:t>
      </w:r>
    </w:p>
    <w:p w14:paraId="2BB2E646" w14:textId="77777777" w:rsidR="001C5864" w:rsidRDefault="001C5864" w:rsidP="001C5864">
      <w:pPr>
        <w:rPr>
          <w:rFonts w:cs="Arial"/>
        </w:rPr>
      </w:pPr>
      <w:r>
        <w:rPr>
          <w:rFonts w:cs="Arial"/>
        </w:rPr>
        <w:t>If there is an active signal for the "2 Zone Locked Configuration", the SYNC HMI and URC application shall update to prevent users from activating DND.</w:t>
      </w:r>
    </w:p>
    <w:p w14:paraId="0938E68C" w14:textId="77777777" w:rsidR="001C5864" w:rsidRDefault="001C5864" w:rsidP="001C5864"/>
    <w:p w14:paraId="66F1430A" w14:textId="77777777" w:rsidR="001C5864" w:rsidRPr="00287D2F" w:rsidRDefault="001C5864" w:rsidP="001C5864">
      <w:pPr>
        <w:rPr>
          <w:rFonts w:cs="Arial"/>
        </w:rPr>
      </w:pPr>
      <w:r>
        <w:rPr>
          <w:rFonts w:cs="Arial"/>
        </w:rPr>
        <w:lastRenderedPageBreak/>
        <w:t>Satisfied by</w:t>
      </w:r>
      <w:r w:rsidRPr="00287D2F">
        <w:rPr>
          <w:rFonts w:cs="Arial"/>
        </w:rPr>
        <w:t>:</w:t>
      </w:r>
    </w:p>
    <w:p w14:paraId="50A5C55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2906F9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7A1533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1A65417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98E4BB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D7E3F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BE6F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3856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0BBC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11E69" w14:textId="77777777" w:rsidR="0027306C" w:rsidRDefault="0027306C"/>
        </w:tc>
      </w:tr>
      <w:tr w:rsidR="007A24FC" w:rsidRPr="00B3499B" w14:paraId="2E7F91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9250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DB684" w14:textId="77777777" w:rsidR="0027306C" w:rsidRDefault="0027306C"/>
        </w:tc>
      </w:tr>
      <w:tr w:rsidR="007A24FC" w:rsidRPr="00B3499B" w14:paraId="4263D6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E6F9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ADD2D" w14:textId="77777777" w:rsidR="0027306C" w:rsidRDefault="0027306C"/>
        </w:tc>
      </w:tr>
      <w:tr w:rsidR="007A24FC" w:rsidRPr="00B3499B" w14:paraId="431F51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A927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20F1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9A4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4200A4" w14:textId="77777777" w:rsidR="0027306C" w:rsidRDefault="0027306C"/>
        </w:tc>
      </w:tr>
      <w:tr w:rsidR="007A24FC" w:rsidRPr="00B3499B" w14:paraId="228958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543C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62BA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461B1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8E36B" w14:textId="77777777" w:rsidR="0027306C" w:rsidRDefault="0027306C"/>
        </w:tc>
      </w:tr>
      <w:tr w:rsidR="007A24FC" w:rsidRPr="00B3499B" w14:paraId="2446F2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6AE1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F137D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90A2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65C9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1B0D7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F29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3DEDFE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C2C60E" w14:textId="77777777" w:rsidR="007A24FC" w:rsidRPr="00B3499B" w:rsidRDefault="006B7CE9" w:rsidP="009737DA">
            <w:pPr>
              <w:rPr>
                <w:rFonts w:cs="Arial"/>
                <w:bCs/>
                <w:color w:val="808080" w:themeColor="background1" w:themeShade="80"/>
                <w:sz w:val="16"/>
                <w:szCs w:val="14"/>
              </w:rPr>
            </w:pPr>
            <w:hyperlink r:id="rId1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34F58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C323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3FEFFD" w14:textId="77777777" w:rsidR="007A24FC" w:rsidRDefault="007A24FC" w:rsidP="001C5864">
      <w:pPr>
        <w:rPr>
          <w:rFonts w:cs="Arial"/>
        </w:rPr>
      </w:pPr>
    </w:p>
    <w:p w14:paraId="47E6A5A9" w14:textId="77777777" w:rsidR="0047267C" w:rsidRDefault="0047267C" w:rsidP="001C5864">
      <w:pPr>
        <w:rPr>
          <w:rFonts w:cs="Arial"/>
        </w:rPr>
      </w:pPr>
    </w:p>
    <w:p w14:paraId="766E1BD5" w14:textId="77777777" w:rsidR="001C5864" w:rsidRPr="0017445F" w:rsidRDefault="001C5864" w:rsidP="001C5864">
      <w:pPr>
        <w:pStyle w:val="RERequirement"/>
        <w:shd w:val="clear" w:color="auto" w:fill="F2F2F2" w:themeFill="background1" w:themeFillShade="F2"/>
      </w:pPr>
      <w:r>
        <w:t xml:space="preserve"> Do Not Disturb 1.5</w:t>
      </w:r>
    </w:p>
    <w:p w14:paraId="792EB99B" w14:textId="77777777" w:rsidR="001C5864" w:rsidRDefault="001C5864" w:rsidP="001C5864">
      <w:pPr>
        <w:rPr>
          <w:rFonts w:cs="Arial"/>
        </w:rPr>
      </w:pPr>
      <w:r>
        <w:rPr>
          <w:rFonts w:cs="Arial"/>
        </w:rPr>
        <w:t>When the PDC module recognizes that a zone does not have URC, the SYNC HMI shall update to allow the driver to activate/deactivate DND for a zone.</w:t>
      </w:r>
    </w:p>
    <w:p w14:paraId="109359A3" w14:textId="77777777" w:rsidR="001C5864" w:rsidRDefault="001C5864" w:rsidP="001C5864"/>
    <w:p w14:paraId="7FE26C19" w14:textId="77777777" w:rsidR="001C5864" w:rsidRPr="00287D2F" w:rsidRDefault="001C5864" w:rsidP="001C5864">
      <w:pPr>
        <w:rPr>
          <w:rFonts w:cs="Arial"/>
        </w:rPr>
      </w:pPr>
      <w:r>
        <w:rPr>
          <w:rFonts w:cs="Arial"/>
        </w:rPr>
        <w:t>Satisfied by</w:t>
      </w:r>
      <w:r w:rsidRPr="00287D2F">
        <w:rPr>
          <w:rFonts w:cs="Arial"/>
        </w:rPr>
        <w:t>:</w:t>
      </w:r>
    </w:p>
    <w:p w14:paraId="2C59E98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060AFF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684C75D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5851BFC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336124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4B839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6F1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564BE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3BAE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7012B" w14:textId="77777777" w:rsidR="0027306C" w:rsidRDefault="0027306C"/>
        </w:tc>
      </w:tr>
      <w:tr w:rsidR="007A24FC" w:rsidRPr="00B3499B" w14:paraId="6F2940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DE432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379ED" w14:textId="77777777" w:rsidR="0027306C" w:rsidRDefault="0027306C"/>
        </w:tc>
      </w:tr>
      <w:tr w:rsidR="007A24FC" w:rsidRPr="00B3499B" w14:paraId="3B4248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C72A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81A35" w14:textId="77777777" w:rsidR="0027306C" w:rsidRDefault="0027306C"/>
        </w:tc>
      </w:tr>
      <w:tr w:rsidR="007A24FC" w:rsidRPr="00B3499B" w14:paraId="312D9B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09FD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1B23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FE7B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DBE002" w14:textId="77777777" w:rsidR="0027306C" w:rsidRDefault="0027306C"/>
        </w:tc>
      </w:tr>
      <w:tr w:rsidR="007A24FC" w:rsidRPr="00B3499B" w14:paraId="1EF678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3D6F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B77A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965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65562" w14:textId="77777777" w:rsidR="0027306C" w:rsidRDefault="0027306C"/>
        </w:tc>
      </w:tr>
      <w:tr w:rsidR="007A24FC" w:rsidRPr="00B3499B" w14:paraId="058E7DE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BE9A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8ECB6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D5F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AC16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3A99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1FEB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3580E5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811595" w14:textId="77777777" w:rsidR="007A24FC" w:rsidRPr="00B3499B" w:rsidRDefault="006B7CE9" w:rsidP="009737DA">
            <w:pPr>
              <w:rPr>
                <w:rFonts w:cs="Arial"/>
                <w:bCs/>
                <w:color w:val="808080" w:themeColor="background1" w:themeShade="80"/>
                <w:sz w:val="16"/>
                <w:szCs w:val="14"/>
              </w:rPr>
            </w:pPr>
            <w:hyperlink r:id="rId1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5C8F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9BDC1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2AF639" w14:textId="77777777" w:rsidR="007A24FC" w:rsidRDefault="007A24FC" w:rsidP="001C5864">
      <w:pPr>
        <w:rPr>
          <w:rFonts w:cs="Arial"/>
        </w:rPr>
      </w:pPr>
    </w:p>
    <w:p w14:paraId="2F34CD1D" w14:textId="77777777" w:rsidR="0047267C" w:rsidRDefault="0047267C" w:rsidP="001C5864">
      <w:pPr>
        <w:rPr>
          <w:rFonts w:cs="Arial"/>
        </w:rPr>
      </w:pPr>
    </w:p>
    <w:p w14:paraId="17AD944D" w14:textId="77777777" w:rsidR="001C5864" w:rsidRPr="0017445F" w:rsidRDefault="001C5864" w:rsidP="001C5864">
      <w:pPr>
        <w:pStyle w:val="RERequirement"/>
        <w:shd w:val="clear" w:color="auto" w:fill="F2F2F2" w:themeFill="background1" w:themeFillShade="F2"/>
      </w:pPr>
      <w:bookmarkStart w:id="118" w:name="_d653b0191b1f73c9a47e14c29b742184"/>
      <w:bookmarkEnd w:id="118"/>
      <w:r>
        <w:t xml:space="preserve"> Do Not Disturb 1.2</w:t>
      </w:r>
    </w:p>
    <w:p w14:paraId="791EFB60" w14:textId="77777777" w:rsidR="001C5864" w:rsidRDefault="001C5864" w:rsidP="001C5864">
      <w:pPr>
        <w:rPr>
          <w:rFonts w:cs="Arial"/>
        </w:rPr>
      </w:pPr>
      <w:r>
        <w:rPr>
          <w:rFonts w:cs="Arial"/>
        </w:rPr>
        <w:t>When the PDC module has an active DND status signal, the DSP module will still direct ICC audio to the zone.</w:t>
      </w:r>
    </w:p>
    <w:p w14:paraId="349E94ED" w14:textId="77777777" w:rsidR="001C5864" w:rsidRDefault="001C5864" w:rsidP="001C5864"/>
    <w:p w14:paraId="42C41619" w14:textId="77777777" w:rsidR="001C5864" w:rsidRPr="00287D2F" w:rsidRDefault="001C5864" w:rsidP="001C5864">
      <w:pPr>
        <w:rPr>
          <w:rFonts w:cs="Arial"/>
        </w:rPr>
      </w:pPr>
      <w:r>
        <w:rPr>
          <w:rFonts w:cs="Arial"/>
        </w:rPr>
        <w:t>Satisfied by</w:t>
      </w:r>
      <w:r w:rsidRPr="00287D2F">
        <w:rPr>
          <w:rFonts w:cs="Arial"/>
        </w:rPr>
        <w:t>:</w:t>
      </w:r>
    </w:p>
    <w:p w14:paraId="77909A4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17C07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0E3BE55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2AD9873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744CA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4CA5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F5D2B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CA1D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A9259" w14:textId="77777777" w:rsidR="0027306C" w:rsidRDefault="0027306C"/>
        </w:tc>
      </w:tr>
      <w:tr w:rsidR="007A24FC" w:rsidRPr="00B3499B" w14:paraId="54C5E7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8745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4B44E" w14:textId="77777777" w:rsidR="0027306C" w:rsidRDefault="0027306C"/>
        </w:tc>
      </w:tr>
      <w:tr w:rsidR="007A24FC" w:rsidRPr="00B3499B" w14:paraId="6F9219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7D1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F349D" w14:textId="77777777" w:rsidR="0027306C" w:rsidRDefault="0027306C"/>
        </w:tc>
      </w:tr>
      <w:tr w:rsidR="007A24FC" w:rsidRPr="00B3499B" w14:paraId="5437A4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782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E06C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72D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EEC99" w14:textId="77777777" w:rsidR="0027306C" w:rsidRDefault="0027306C"/>
        </w:tc>
      </w:tr>
      <w:tr w:rsidR="007A24FC" w:rsidRPr="00B3499B" w14:paraId="0008AB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77F2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50EA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0B5B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D860DC" w14:textId="77777777" w:rsidR="0027306C" w:rsidRDefault="0027306C"/>
        </w:tc>
      </w:tr>
      <w:tr w:rsidR="007A24FC" w:rsidRPr="00B3499B" w14:paraId="7D945CA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8219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EDD28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1AA3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C6D9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49F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84D2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391BD5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B284AC" w14:textId="77777777" w:rsidR="007A24FC" w:rsidRPr="00B3499B" w:rsidRDefault="006B7CE9" w:rsidP="009737DA">
            <w:pPr>
              <w:rPr>
                <w:rFonts w:cs="Arial"/>
                <w:bCs/>
                <w:color w:val="808080" w:themeColor="background1" w:themeShade="80"/>
                <w:sz w:val="16"/>
                <w:szCs w:val="14"/>
              </w:rPr>
            </w:pPr>
            <w:hyperlink r:id="rId1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98A1D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846E8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1A5DB9" w14:textId="77777777" w:rsidR="007A24FC" w:rsidRDefault="007A24FC" w:rsidP="001C5864">
      <w:pPr>
        <w:rPr>
          <w:rFonts w:cs="Arial"/>
        </w:rPr>
      </w:pPr>
    </w:p>
    <w:p w14:paraId="438A456B" w14:textId="77777777" w:rsidR="0047267C" w:rsidRDefault="0047267C" w:rsidP="001C5864">
      <w:pPr>
        <w:rPr>
          <w:rFonts w:cs="Arial"/>
        </w:rPr>
      </w:pPr>
    </w:p>
    <w:p w14:paraId="2A95F117" w14:textId="77777777" w:rsidR="001C5864" w:rsidRPr="0017445F" w:rsidRDefault="001C5864" w:rsidP="001C5864">
      <w:pPr>
        <w:pStyle w:val="RERequirement"/>
        <w:shd w:val="clear" w:color="auto" w:fill="F2F2F2" w:themeFill="background1" w:themeFillShade="F2"/>
      </w:pPr>
      <w:bookmarkStart w:id="119" w:name="_7c1b66283f91a2d0b49cf0cbbfb04f74"/>
      <w:bookmarkEnd w:id="119"/>
      <w:r>
        <w:t xml:space="preserve"> Do Not Disturb 1.10</w:t>
      </w:r>
    </w:p>
    <w:p w14:paraId="554EC351" w14:textId="77777777" w:rsidR="001C5864" w:rsidRDefault="001C5864" w:rsidP="001C5864">
      <w:pPr>
        <w:rPr>
          <w:rFonts w:cs="Arial"/>
        </w:rPr>
      </w:pPr>
      <w:r>
        <w:rPr>
          <w:rFonts w:cs="Arial"/>
        </w:rPr>
        <w:t>When a zone activates the DND status signal while receiving audio from another zone, the PDC/PAC/DSP module will stop routing shared audio Source Types for the zone.</w:t>
      </w:r>
    </w:p>
    <w:p w14:paraId="49A7CA99" w14:textId="77777777" w:rsidR="001C5864" w:rsidRDefault="001C5864" w:rsidP="001C5864"/>
    <w:p w14:paraId="4514370F" w14:textId="77777777" w:rsidR="001C5864" w:rsidRPr="00287D2F" w:rsidRDefault="001C5864" w:rsidP="001C5864">
      <w:pPr>
        <w:rPr>
          <w:rFonts w:cs="Arial"/>
        </w:rPr>
      </w:pPr>
      <w:r>
        <w:rPr>
          <w:rFonts w:cs="Arial"/>
        </w:rPr>
        <w:t>Satisfied by</w:t>
      </w:r>
      <w:r w:rsidRPr="00287D2F">
        <w:rPr>
          <w:rFonts w:cs="Arial"/>
        </w:rPr>
        <w:t>:</w:t>
      </w:r>
    </w:p>
    <w:p w14:paraId="33910E5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EE116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7C336F9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8D2F0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DB10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28FA0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24FC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B412A" w14:textId="77777777" w:rsidR="0027306C" w:rsidRDefault="0027306C"/>
        </w:tc>
      </w:tr>
      <w:tr w:rsidR="007A24FC" w:rsidRPr="00B3499B" w14:paraId="0D9323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6E44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15628" w14:textId="77777777" w:rsidR="0027306C" w:rsidRDefault="0027306C"/>
        </w:tc>
      </w:tr>
      <w:tr w:rsidR="007A24FC" w:rsidRPr="00B3499B" w14:paraId="397C47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374E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8B4C9" w14:textId="77777777" w:rsidR="0027306C" w:rsidRDefault="0027306C"/>
        </w:tc>
      </w:tr>
      <w:tr w:rsidR="007A24FC" w:rsidRPr="00B3499B" w14:paraId="585165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139A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E7A1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F83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3AA1A" w14:textId="77777777" w:rsidR="0027306C" w:rsidRDefault="0027306C"/>
        </w:tc>
      </w:tr>
      <w:tr w:rsidR="007A24FC" w:rsidRPr="00B3499B" w14:paraId="40938E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20F0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7E8A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4DF0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BF3C5" w14:textId="77777777" w:rsidR="0027306C" w:rsidRDefault="0027306C"/>
        </w:tc>
      </w:tr>
      <w:tr w:rsidR="007A24FC" w:rsidRPr="00B3499B" w14:paraId="2F50421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61F1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A3CBB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BDA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6FCA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97A54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AD66D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10D863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0363E9" w14:textId="77777777" w:rsidR="007A24FC" w:rsidRPr="00B3499B" w:rsidRDefault="006B7CE9" w:rsidP="009737DA">
            <w:pPr>
              <w:rPr>
                <w:rFonts w:cs="Arial"/>
                <w:bCs/>
                <w:color w:val="808080" w:themeColor="background1" w:themeShade="80"/>
                <w:sz w:val="16"/>
                <w:szCs w:val="14"/>
              </w:rPr>
            </w:pPr>
            <w:hyperlink r:id="rId1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1CC46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A7665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E30D26" w14:textId="77777777" w:rsidR="007A24FC" w:rsidRDefault="007A24FC" w:rsidP="001C5864">
      <w:pPr>
        <w:rPr>
          <w:rFonts w:cs="Arial"/>
        </w:rPr>
      </w:pPr>
    </w:p>
    <w:p w14:paraId="677C5FD7" w14:textId="77777777" w:rsidR="0047267C" w:rsidRDefault="0047267C" w:rsidP="001C5864">
      <w:pPr>
        <w:rPr>
          <w:rFonts w:cs="Arial"/>
        </w:rPr>
      </w:pPr>
    </w:p>
    <w:p w14:paraId="2975BC35" w14:textId="77777777" w:rsidR="001C5864" w:rsidRPr="0017445F" w:rsidRDefault="001C5864" w:rsidP="001C5864">
      <w:pPr>
        <w:pStyle w:val="RERequirement"/>
        <w:shd w:val="clear" w:color="auto" w:fill="F2F2F2" w:themeFill="background1" w:themeFillShade="F2"/>
      </w:pPr>
      <w:bookmarkStart w:id="120" w:name="_7396f7cd8d4e2a36f210a09cc87f95e1"/>
      <w:bookmarkEnd w:id="120"/>
      <w:r>
        <w:t xml:space="preserve"> Do Not Disturb 1.11</w:t>
      </w:r>
    </w:p>
    <w:p w14:paraId="24C215D2" w14:textId="77777777" w:rsidR="001C5864" w:rsidRDefault="001C5864" w:rsidP="001C5864">
      <w:pPr>
        <w:rPr>
          <w:rFonts w:cs="Arial"/>
        </w:rPr>
      </w:pPr>
      <w:r>
        <w:rPr>
          <w:rFonts w:cs="Arial"/>
        </w:rPr>
        <w:t>When the PDC module has an inactive DND status signal for a zone, the SYNC HMI and URC application shall update to allow audio share requests to the zone.</w:t>
      </w:r>
    </w:p>
    <w:p w14:paraId="44CBE797" w14:textId="77777777" w:rsidR="001C5864" w:rsidRDefault="001C5864" w:rsidP="001C5864"/>
    <w:p w14:paraId="5D805E93" w14:textId="77777777" w:rsidR="001C5864" w:rsidRPr="00287D2F" w:rsidRDefault="001C5864" w:rsidP="001C5864">
      <w:pPr>
        <w:rPr>
          <w:rFonts w:cs="Arial"/>
        </w:rPr>
      </w:pPr>
      <w:r>
        <w:rPr>
          <w:rFonts w:cs="Arial"/>
        </w:rPr>
        <w:t>Satisfied by</w:t>
      </w:r>
      <w:r w:rsidRPr="00287D2F">
        <w:rPr>
          <w:rFonts w:cs="Arial"/>
        </w:rPr>
        <w:t>:</w:t>
      </w:r>
    </w:p>
    <w:p w14:paraId="20B91BA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6584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698684D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F4DE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2070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A279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0AB1D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59784" w14:textId="77777777" w:rsidR="0027306C" w:rsidRDefault="0027306C"/>
        </w:tc>
      </w:tr>
      <w:tr w:rsidR="007A24FC" w:rsidRPr="00B3499B" w14:paraId="7AD55B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D0E5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BAF6B" w14:textId="77777777" w:rsidR="0027306C" w:rsidRDefault="0027306C"/>
        </w:tc>
      </w:tr>
      <w:tr w:rsidR="007A24FC" w:rsidRPr="00B3499B" w14:paraId="1B7B82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1E56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AA292" w14:textId="77777777" w:rsidR="0027306C" w:rsidRDefault="0027306C"/>
        </w:tc>
      </w:tr>
      <w:tr w:rsidR="007A24FC" w:rsidRPr="00B3499B" w14:paraId="42514B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9CDD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BBBF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7493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1F783" w14:textId="77777777" w:rsidR="0027306C" w:rsidRDefault="0027306C"/>
        </w:tc>
      </w:tr>
      <w:tr w:rsidR="007A24FC" w:rsidRPr="00B3499B" w14:paraId="682931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B480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688F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801D9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C828C" w14:textId="77777777" w:rsidR="0027306C" w:rsidRDefault="0027306C"/>
        </w:tc>
      </w:tr>
      <w:tr w:rsidR="007A24FC" w:rsidRPr="00B3499B" w14:paraId="4CDADEC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89EF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D7818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913EC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1781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8B52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9F50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2C904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A2013E" w14:textId="77777777" w:rsidR="007A24FC" w:rsidRPr="00B3499B" w:rsidRDefault="006B7CE9"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1665C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4BCE0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A7DF9E" w14:textId="77777777" w:rsidR="007A24FC" w:rsidRDefault="007A24FC" w:rsidP="001C5864">
      <w:pPr>
        <w:rPr>
          <w:rFonts w:cs="Arial"/>
        </w:rPr>
      </w:pPr>
    </w:p>
    <w:p w14:paraId="713A727C" w14:textId="77777777" w:rsidR="0047267C" w:rsidRDefault="0047267C" w:rsidP="001C5864">
      <w:pPr>
        <w:rPr>
          <w:rFonts w:cs="Arial"/>
        </w:rPr>
      </w:pPr>
    </w:p>
    <w:p w14:paraId="6A46E0D3" w14:textId="77777777" w:rsidR="001C5864" w:rsidRPr="0017445F" w:rsidRDefault="001C5864" w:rsidP="001C5864">
      <w:pPr>
        <w:pStyle w:val="RERequirement"/>
        <w:shd w:val="clear" w:color="auto" w:fill="F2F2F2" w:themeFill="background1" w:themeFillShade="F2"/>
      </w:pPr>
      <w:bookmarkStart w:id="121" w:name="_6decc6395cecf2e388ffe52fda56dd18"/>
      <w:bookmarkEnd w:id="121"/>
      <w:r>
        <w:t xml:space="preserve"> Do Not Disturb 1.8</w:t>
      </w:r>
    </w:p>
    <w:p w14:paraId="3C2C0081" w14:textId="77777777" w:rsidR="001C5864" w:rsidRDefault="001C5864" w:rsidP="001C5864">
      <w:pPr>
        <w:rPr>
          <w:rFonts w:cs="Arial"/>
        </w:rPr>
      </w:pPr>
      <w:r>
        <w:rPr>
          <w:rFonts w:cs="Arial"/>
        </w:rPr>
        <w:t>The SYNC HMI shall allow the driver to activate the URC Lockout Request, even if there is an active DND status signal for a zone.</w:t>
      </w:r>
    </w:p>
    <w:p w14:paraId="7F1C2662" w14:textId="77777777" w:rsidR="001C5864" w:rsidRDefault="001C5864" w:rsidP="001C5864"/>
    <w:p w14:paraId="75F96F6A" w14:textId="77777777" w:rsidR="001C5864" w:rsidRPr="00287D2F" w:rsidRDefault="001C5864" w:rsidP="001C5864">
      <w:pPr>
        <w:rPr>
          <w:rFonts w:cs="Arial"/>
        </w:rPr>
      </w:pPr>
      <w:r>
        <w:rPr>
          <w:rFonts w:cs="Arial"/>
        </w:rPr>
        <w:t>Satisfied by</w:t>
      </w:r>
      <w:r w:rsidRPr="00287D2F">
        <w:rPr>
          <w:rFonts w:cs="Arial"/>
        </w:rPr>
        <w:t>:</w:t>
      </w:r>
    </w:p>
    <w:p w14:paraId="7D34326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7EDE8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5C2CC38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93E182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5F8F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99509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30FE2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43A7F" w14:textId="77777777" w:rsidR="0027306C" w:rsidRDefault="0027306C"/>
        </w:tc>
      </w:tr>
      <w:tr w:rsidR="007A24FC" w:rsidRPr="00B3499B" w14:paraId="46CACA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7E9B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E763D" w14:textId="77777777" w:rsidR="0027306C" w:rsidRDefault="0027306C"/>
        </w:tc>
      </w:tr>
      <w:tr w:rsidR="007A24FC" w:rsidRPr="00B3499B" w14:paraId="0E2728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EBB8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DBC21" w14:textId="77777777" w:rsidR="0027306C" w:rsidRDefault="0027306C"/>
        </w:tc>
      </w:tr>
      <w:tr w:rsidR="007A24FC" w:rsidRPr="00B3499B" w14:paraId="2E384A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9543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0156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41C0F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4DEE9" w14:textId="77777777" w:rsidR="0027306C" w:rsidRDefault="0027306C"/>
        </w:tc>
      </w:tr>
      <w:tr w:rsidR="007A24FC" w:rsidRPr="00B3499B" w14:paraId="61E592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FBF2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5904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C4AA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8F396" w14:textId="77777777" w:rsidR="0027306C" w:rsidRDefault="0027306C"/>
        </w:tc>
      </w:tr>
      <w:tr w:rsidR="007A24FC" w:rsidRPr="00B3499B" w14:paraId="54DC179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BED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32A0B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D13E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25DD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5D1E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E3310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DBA279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827525" w14:textId="77777777" w:rsidR="007A24FC" w:rsidRPr="00B3499B" w:rsidRDefault="006B7CE9" w:rsidP="009737DA">
            <w:pPr>
              <w:rPr>
                <w:rFonts w:cs="Arial"/>
                <w:bCs/>
                <w:color w:val="808080" w:themeColor="background1" w:themeShade="80"/>
                <w:sz w:val="16"/>
                <w:szCs w:val="14"/>
              </w:rPr>
            </w:pPr>
            <w:hyperlink r:id="rId1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D4CC2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7F6F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8CA43D" w14:textId="77777777" w:rsidR="007A24FC" w:rsidRDefault="007A24FC" w:rsidP="001C5864">
      <w:pPr>
        <w:rPr>
          <w:rFonts w:cs="Arial"/>
        </w:rPr>
      </w:pPr>
    </w:p>
    <w:p w14:paraId="0385ABB4" w14:textId="77777777" w:rsidR="0047267C" w:rsidRDefault="0047267C" w:rsidP="001C5864">
      <w:pPr>
        <w:rPr>
          <w:rFonts w:cs="Arial"/>
        </w:rPr>
      </w:pPr>
    </w:p>
    <w:p w14:paraId="3A18CF50" w14:textId="77777777" w:rsidR="001C5864" w:rsidRPr="0017445F" w:rsidRDefault="001C5864" w:rsidP="001C5864">
      <w:pPr>
        <w:pStyle w:val="RERequirement"/>
        <w:shd w:val="clear" w:color="auto" w:fill="F2F2F2" w:themeFill="background1" w:themeFillShade="F2"/>
      </w:pPr>
      <w:r>
        <w:t xml:space="preserve"> Do Not Disturb 1.4</w:t>
      </w:r>
    </w:p>
    <w:p w14:paraId="64D60F5F" w14:textId="77777777" w:rsidR="001C5864" w:rsidRDefault="001C5864" w:rsidP="001C5864">
      <w:pPr>
        <w:rPr>
          <w:rFonts w:cs="Arial"/>
        </w:rPr>
      </w:pPr>
      <w:r>
        <w:rPr>
          <w:rFonts w:cs="Arial"/>
        </w:rPr>
        <w:t>When the PDC module has an active DND status signal for a zone with URC, the SYNC HMI shall update to prevent the driver from activating/deactivating DND for the zone.</w:t>
      </w:r>
    </w:p>
    <w:p w14:paraId="03188B27" w14:textId="77777777" w:rsidR="001C5864" w:rsidRDefault="001C5864" w:rsidP="001C5864"/>
    <w:p w14:paraId="5F9F1043" w14:textId="77777777" w:rsidR="001C5864" w:rsidRPr="00287D2F" w:rsidRDefault="001C5864" w:rsidP="001C5864">
      <w:pPr>
        <w:rPr>
          <w:rFonts w:cs="Arial"/>
        </w:rPr>
      </w:pPr>
      <w:r>
        <w:rPr>
          <w:rFonts w:cs="Arial"/>
        </w:rPr>
        <w:t>Satisfied by</w:t>
      </w:r>
      <w:r w:rsidRPr="00287D2F">
        <w:rPr>
          <w:rFonts w:cs="Arial"/>
        </w:rPr>
        <w:t>:</w:t>
      </w:r>
    </w:p>
    <w:p w14:paraId="743FC3E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4BD63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716650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7D27576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69502E0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2F68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02C43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6E0F9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C7BDA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38564" w14:textId="77777777" w:rsidR="0027306C" w:rsidRDefault="0027306C"/>
        </w:tc>
      </w:tr>
      <w:tr w:rsidR="007A24FC" w:rsidRPr="00B3499B" w14:paraId="1BFC9A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BDBDF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D3FFE" w14:textId="77777777" w:rsidR="0027306C" w:rsidRDefault="0027306C"/>
        </w:tc>
      </w:tr>
      <w:tr w:rsidR="007A24FC" w:rsidRPr="00B3499B" w14:paraId="1B0B6C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15A8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9CD72" w14:textId="77777777" w:rsidR="0027306C" w:rsidRDefault="0027306C"/>
        </w:tc>
      </w:tr>
      <w:tr w:rsidR="007A24FC" w:rsidRPr="00B3499B" w14:paraId="6A3B52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6904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ABB0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4F7D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2400B0" w14:textId="77777777" w:rsidR="0027306C" w:rsidRDefault="0027306C"/>
        </w:tc>
      </w:tr>
      <w:tr w:rsidR="007A24FC" w:rsidRPr="00B3499B" w14:paraId="3B726D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D6EE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38D5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2607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6C291F" w14:textId="77777777" w:rsidR="0027306C" w:rsidRDefault="0027306C"/>
        </w:tc>
      </w:tr>
      <w:tr w:rsidR="007A24FC" w:rsidRPr="00B3499B" w14:paraId="4EBE7F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89B3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737D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6090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5F84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3DE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E41C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2BB4B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1E11E8" w14:textId="77777777" w:rsidR="007A24FC" w:rsidRPr="00B3499B" w:rsidRDefault="006B7CE9" w:rsidP="009737DA">
            <w:pPr>
              <w:rPr>
                <w:rFonts w:cs="Arial"/>
                <w:bCs/>
                <w:color w:val="808080" w:themeColor="background1" w:themeShade="80"/>
                <w:sz w:val="16"/>
                <w:szCs w:val="14"/>
              </w:rPr>
            </w:pPr>
            <w:hyperlink r:id="rId1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A1E3D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AECB5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393802" w14:textId="77777777" w:rsidR="007A24FC" w:rsidRDefault="007A24FC" w:rsidP="001C5864">
      <w:pPr>
        <w:rPr>
          <w:rFonts w:cs="Arial"/>
        </w:rPr>
      </w:pPr>
    </w:p>
    <w:p w14:paraId="3C268BFB" w14:textId="77777777" w:rsidR="0047267C" w:rsidRDefault="0047267C" w:rsidP="001C5864">
      <w:pPr>
        <w:rPr>
          <w:rFonts w:cs="Arial"/>
        </w:rPr>
      </w:pPr>
    </w:p>
    <w:p w14:paraId="2DD4F234" w14:textId="77777777" w:rsidR="001C5864" w:rsidRPr="0017445F" w:rsidRDefault="001C5864" w:rsidP="001C5864">
      <w:pPr>
        <w:pStyle w:val="RERequirement"/>
        <w:shd w:val="clear" w:color="auto" w:fill="F2F2F2" w:themeFill="background1" w:themeFillShade="F2"/>
      </w:pPr>
      <w:bookmarkStart w:id="122" w:name="_0b7230761ca11cbdb824f2071a1227cf"/>
      <w:bookmarkEnd w:id="122"/>
      <w:r>
        <w:t xml:space="preserve"> Do Not Disturb 1</w:t>
      </w:r>
    </w:p>
    <w:p w14:paraId="5D5C7C72" w14:textId="77777777" w:rsidR="001C5864" w:rsidRDefault="001C5864" w:rsidP="001C5864">
      <w:pPr>
        <w:rPr>
          <w:rFonts w:cs="Arial"/>
        </w:rPr>
      </w:pPr>
      <w:r>
        <w:rPr>
          <w:rFonts w:cs="Arial"/>
        </w:rPr>
        <w:t>The URC application and the SYNC HMI shall provide an input for users to activate the DND status signal.</w:t>
      </w:r>
    </w:p>
    <w:p w14:paraId="401F0D29" w14:textId="77777777" w:rsidR="001C5864" w:rsidRDefault="001C5864" w:rsidP="001C5864"/>
    <w:p w14:paraId="0248BF61" w14:textId="77777777" w:rsidR="001C5864" w:rsidRPr="00287D2F" w:rsidRDefault="001C5864" w:rsidP="001C5864">
      <w:pPr>
        <w:rPr>
          <w:rFonts w:cs="Arial"/>
        </w:rPr>
      </w:pPr>
      <w:r>
        <w:rPr>
          <w:rFonts w:cs="Arial"/>
        </w:rPr>
        <w:t>Satisfied by</w:t>
      </w:r>
      <w:r w:rsidRPr="00287D2F">
        <w:rPr>
          <w:rFonts w:cs="Arial"/>
        </w:rPr>
        <w:t>:</w:t>
      </w:r>
    </w:p>
    <w:p w14:paraId="3BE2AB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1E4CC5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417FBD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693D9F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73B1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952EB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CEF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C6CB4" w14:textId="77777777" w:rsidR="0027306C" w:rsidRDefault="0027306C"/>
        </w:tc>
      </w:tr>
      <w:tr w:rsidR="007A24FC" w:rsidRPr="00B3499B" w14:paraId="286E7F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3D9A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22D3E" w14:textId="77777777" w:rsidR="0027306C" w:rsidRDefault="0027306C"/>
        </w:tc>
      </w:tr>
      <w:tr w:rsidR="007A24FC" w:rsidRPr="00B3499B" w14:paraId="74612B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4073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5FB29" w14:textId="77777777" w:rsidR="0027306C" w:rsidRDefault="0027306C"/>
        </w:tc>
      </w:tr>
      <w:tr w:rsidR="007A24FC" w:rsidRPr="00B3499B" w14:paraId="4EB584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E1AD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8D8C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09A3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80C1D" w14:textId="77777777" w:rsidR="0027306C" w:rsidRDefault="0027306C"/>
        </w:tc>
      </w:tr>
      <w:tr w:rsidR="007A24FC" w:rsidRPr="00B3499B" w14:paraId="4A8412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6BAF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FAE2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839B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0B5336" w14:textId="77777777" w:rsidR="0027306C" w:rsidRDefault="0027306C"/>
        </w:tc>
      </w:tr>
      <w:tr w:rsidR="007A24FC" w:rsidRPr="00B3499B" w14:paraId="692AF3D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09C0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DB20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44E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3692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6A86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386FE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E6E972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D9A55F" w14:textId="77777777" w:rsidR="007A24FC" w:rsidRPr="00B3499B" w:rsidRDefault="006B7CE9"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A09A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41F55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A966A5" w14:textId="77777777" w:rsidR="007A24FC" w:rsidRDefault="007A24FC" w:rsidP="001C5864">
      <w:pPr>
        <w:rPr>
          <w:rFonts w:cs="Arial"/>
        </w:rPr>
      </w:pPr>
    </w:p>
    <w:p w14:paraId="24D3999D" w14:textId="77777777" w:rsidR="0047267C" w:rsidRDefault="0047267C" w:rsidP="001C5864">
      <w:pPr>
        <w:rPr>
          <w:rFonts w:cs="Arial"/>
        </w:rPr>
      </w:pPr>
    </w:p>
    <w:p w14:paraId="64B8F56C" w14:textId="77777777" w:rsidR="001C5864" w:rsidRPr="0017445F" w:rsidRDefault="001C5864" w:rsidP="001C5864">
      <w:pPr>
        <w:pStyle w:val="RERequirement"/>
        <w:shd w:val="clear" w:color="auto" w:fill="F2F2F2" w:themeFill="background1" w:themeFillShade="F2"/>
      </w:pPr>
      <w:bookmarkStart w:id="123" w:name="_771b207e5635f8ee9333ea1fd0d5b346"/>
      <w:bookmarkEnd w:id="123"/>
      <w:r>
        <w:t xml:space="preserve"> Do Not Disturb 1.3</w:t>
      </w:r>
    </w:p>
    <w:p w14:paraId="26AC24D3" w14:textId="77777777" w:rsidR="001C5864" w:rsidRDefault="001C5864" w:rsidP="001C5864">
      <w:pPr>
        <w:rPr>
          <w:rFonts w:cs="Arial"/>
        </w:rPr>
      </w:pPr>
      <w:r>
        <w:rPr>
          <w:rFonts w:cs="Arial"/>
        </w:rPr>
        <w:t>When the PDC module has an active DND status signal, the DSP module will still direct alerts/chimes audio to the zone.</w:t>
      </w:r>
    </w:p>
    <w:p w14:paraId="350D7E68" w14:textId="77777777" w:rsidR="001C5864" w:rsidRDefault="001C5864" w:rsidP="001C5864"/>
    <w:p w14:paraId="61B727C2" w14:textId="77777777" w:rsidR="001C5864" w:rsidRPr="00287D2F" w:rsidRDefault="001C5864" w:rsidP="001C5864">
      <w:pPr>
        <w:rPr>
          <w:rFonts w:cs="Arial"/>
        </w:rPr>
      </w:pPr>
      <w:r>
        <w:rPr>
          <w:rFonts w:cs="Arial"/>
        </w:rPr>
        <w:t>Satisfied by</w:t>
      </w:r>
      <w:r w:rsidRPr="00287D2F">
        <w:rPr>
          <w:rFonts w:cs="Arial"/>
        </w:rPr>
        <w:t>:</w:t>
      </w:r>
    </w:p>
    <w:p w14:paraId="4A7D1E5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0283F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248C8A3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85038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E6B3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1A694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4983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FADAC" w14:textId="77777777" w:rsidR="0027306C" w:rsidRDefault="0027306C"/>
        </w:tc>
      </w:tr>
      <w:tr w:rsidR="007A24FC" w:rsidRPr="00B3499B" w14:paraId="279340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8278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0A3A9" w14:textId="77777777" w:rsidR="0027306C" w:rsidRDefault="0027306C"/>
        </w:tc>
      </w:tr>
      <w:tr w:rsidR="007A24FC" w:rsidRPr="00B3499B" w14:paraId="07534F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B214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8D43F" w14:textId="77777777" w:rsidR="0027306C" w:rsidRDefault="0027306C"/>
        </w:tc>
      </w:tr>
      <w:tr w:rsidR="007A24FC" w:rsidRPr="00B3499B" w14:paraId="4DB93A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2B254E"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2E34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5C8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B10929" w14:textId="77777777" w:rsidR="0027306C" w:rsidRDefault="0027306C"/>
        </w:tc>
      </w:tr>
      <w:tr w:rsidR="007A24FC" w:rsidRPr="00B3499B" w14:paraId="6D101A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C849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87AB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885B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F7388" w14:textId="77777777" w:rsidR="0027306C" w:rsidRDefault="0027306C"/>
        </w:tc>
      </w:tr>
      <w:tr w:rsidR="007A24FC" w:rsidRPr="00B3499B" w14:paraId="20A451E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092F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A3E41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1A9E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F1C0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39C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23C6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65FD11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E5CE06" w14:textId="77777777" w:rsidR="007A24FC" w:rsidRPr="00B3499B" w:rsidRDefault="006B7CE9" w:rsidP="009737DA">
            <w:pPr>
              <w:rPr>
                <w:rFonts w:cs="Arial"/>
                <w:bCs/>
                <w:color w:val="808080" w:themeColor="background1" w:themeShade="80"/>
                <w:sz w:val="16"/>
                <w:szCs w:val="14"/>
              </w:rPr>
            </w:pPr>
            <w:hyperlink r:id="rId1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1D993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CA9E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E58A6B" w14:textId="77777777" w:rsidR="007A24FC" w:rsidRDefault="007A24FC" w:rsidP="001C5864">
      <w:pPr>
        <w:rPr>
          <w:rFonts w:cs="Arial"/>
        </w:rPr>
      </w:pPr>
    </w:p>
    <w:p w14:paraId="44FBF8A6" w14:textId="77777777" w:rsidR="0047267C" w:rsidRDefault="0047267C" w:rsidP="001C5864">
      <w:pPr>
        <w:rPr>
          <w:rFonts w:cs="Arial"/>
        </w:rPr>
      </w:pPr>
    </w:p>
    <w:p w14:paraId="117EC09D"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5EB0416" wp14:editId="3408908B">
            <wp:extent cx="152400" cy="152400"/>
            <wp:effectExtent l="0" t="0" r="0" b="0"/>
            <wp:docPr id="30" name="Picture 1069360206.jpg" descr="106936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69360206.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Volume Change</w:t>
      </w:r>
    </w:p>
    <w:p w14:paraId="46B00560" w14:textId="77777777" w:rsidR="005F4E20" w:rsidRDefault="005F4E20" w:rsidP="00720A45">
      <w:pPr>
        <w:rPr>
          <w:highlight w:val="green"/>
        </w:rPr>
      </w:pPr>
    </w:p>
    <w:p w14:paraId="69CB1282" w14:textId="77777777" w:rsidR="009C3237" w:rsidRDefault="009C3237" w:rsidP="009C3237">
      <w:pPr>
        <w:pStyle w:val="BodyText"/>
      </w:pPr>
      <w:r w:rsidRPr="00F33853">
        <w:t>MSS Function responsible for providing the Request to Change Volume Status</w:t>
      </w:r>
    </w:p>
    <w:p w14:paraId="2E91EEE0" w14:textId="77777777" w:rsidR="00785794" w:rsidRPr="00785794" w:rsidRDefault="00785794" w:rsidP="00785794">
      <w:pPr>
        <w:rPr>
          <w:rFonts w:cs="Arial"/>
          <w:color w:val="000000" w:themeColor="text1"/>
          <w:sz w:val="16"/>
          <w:szCs w:val="14"/>
        </w:rPr>
      </w:pPr>
    </w:p>
    <w:p w14:paraId="2F85E590" w14:textId="77777777" w:rsidR="009C3237" w:rsidRPr="009C3237" w:rsidRDefault="009C3237" w:rsidP="00720A45">
      <w:pPr>
        <w:rPr>
          <w:highlight w:val="green"/>
          <w:lang w:val="en-GB"/>
        </w:rPr>
      </w:pPr>
    </w:p>
    <w:p w14:paraId="3EC4852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434F9B8" w14:textId="77777777" w:rsidR="00072314" w:rsidRPr="003B799F" w:rsidRDefault="00072314" w:rsidP="00072314"/>
    <w:p w14:paraId="4F5CC56F" w14:textId="77777777" w:rsidR="00072314" w:rsidRDefault="00072314" w:rsidP="00072314">
      <w:pPr>
        <w:pStyle w:val="Heading6"/>
        <w:keepNext w:val="0"/>
        <w:tabs>
          <w:tab w:val="clear" w:pos="900"/>
          <w:tab w:val="left" w:pos="709"/>
        </w:tabs>
        <w:spacing w:before="240"/>
        <w:rPr>
          <w:lang w:val="en-GB"/>
        </w:rPr>
      </w:pPr>
      <w:r>
        <w:rPr>
          <w:lang w:val="en-GB"/>
        </w:rPr>
        <w:t>Inputs</w:t>
      </w:r>
    </w:p>
    <w:p w14:paraId="350F190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F293F9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F0180"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Volume Change</w:t>
            </w:r>
          </w:p>
        </w:tc>
      </w:tr>
      <w:tr w:rsidR="00EB31D7" w:rsidRPr="00B3499B" w14:paraId="78DFBCA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8CD7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EE04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F482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0E99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F5B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5D9A01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CF253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55C0F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6D7A8B5" w14:textId="77777777" w:rsidR="0046438F" w:rsidRDefault="0046438F" w:rsidP="0046438F">
            <w:pPr>
              <w:rPr>
                <w:rFonts w:cs="Arial"/>
                <w:color w:val="000000" w:themeColor="text1"/>
                <w:sz w:val="16"/>
                <w:szCs w:val="14"/>
              </w:rPr>
            </w:pPr>
            <w:r>
              <w:rPr>
                <w:rFonts w:cs="Arial"/>
                <w:color w:val="000000" w:themeColor="text1"/>
                <w:sz w:val="16"/>
                <w:szCs w:val="14"/>
              </w:rPr>
              <w:t>VolumeCommand</w:t>
            </w:r>
          </w:p>
          <w:p w14:paraId="1A6FE25A" w14:textId="77777777" w:rsidR="0046438F" w:rsidRPr="00740CDD" w:rsidRDefault="0046438F" w:rsidP="00927ADC">
            <w:pPr>
              <w:pStyle w:val="VelocityScript"/>
              <w:rPr>
                <w:color w:val="00B0F0"/>
              </w:rPr>
            </w:pPr>
          </w:p>
          <w:p w14:paraId="514B4BD2" w14:textId="77777777" w:rsidR="004C0655" w:rsidRPr="007215C5" w:rsidRDefault="004C0655" w:rsidP="004F0393">
            <w:pPr>
              <w:pStyle w:val="VelocityScript"/>
            </w:pPr>
          </w:p>
          <w:p w14:paraId="50A888C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955F0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VolumeCommand </w:t>
            </w:r>
            <w:r w:rsidR="001F621A">
              <w:rPr>
                <w:rFonts w:cs="Arial"/>
                <w:color w:val="000000" w:themeColor="text1"/>
                <w:sz w:val="16"/>
                <w:szCs w:val="14"/>
              </w:rPr>
              <w:t>:</w:t>
            </w:r>
          </w:p>
          <w:p w14:paraId="396AF2EC" w14:textId="77777777" w:rsidR="00691667" w:rsidRPr="003C5D56" w:rsidRDefault="008A674A" w:rsidP="008A674A">
            <w:pPr>
              <w:rPr>
                <w:rFonts w:cs="Arial"/>
                <w:color w:val="000000" w:themeColor="text1"/>
                <w:sz w:val="16"/>
                <w:szCs w:val="14"/>
              </w:rPr>
            </w:pPr>
            <w:r>
              <w:rPr>
                <w:rFonts w:cs="Arial"/>
                <w:color w:val="000000" w:themeColor="text1"/>
                <w:sz w:val="16"/>
                <w:szCs w:val="14"/>
              </w:rPr>
              <w:t>Volume_Command_ET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F612E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3F6F6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A25DB9" w14:textId="77777777" w:rsidR="0027306C" w:rsidRDefault="0027306C"/>
        </w:tc>
      </w:tr>
      <w:tr w:rsidR="00EB31D7" w:rsidRPr="00B3499B" w14:paraId="4CFCE68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82F863" w14:textId="77777777" w:rsidR="00EB31D7" w:rsidRPr="00B3499B" w:rsidRDefault="006B7CE9" w:rsidP="00236BAE">
            <w:pPr>
              <w:rPr>
                <w:rFonts w:cs="Arial"/>
                <w:bCs/>
                <w:color w:val="808080" w:themeColor="background1" w:themeShade="80"/>
                <w:sz w:val="16"/>
                <w:szCs w:val="14"/>
              </w:rPr>
            </w:pPr>
            <w:hyperlink r:id="rId11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7FC46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9FA15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D24F98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Volume Change</w:t>
      </w:r>
    </w:p>
    <w:p w14:paraId="2E847446" w14:textId="77777777" w:rsidR="008C50D1" w:rsidRPr="00E23282" w:rsidRDefault="008C50D1" w:rsidP="00072314"/>
    <w:p w14:paraId="2A6D73E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05246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546D81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2BDC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Volume Change</w:t>
            </w:r>
          </w:p>
        </w:tc>
      </w:tr>
      <w:tr w:rsidR="00236BAE" w:rsidRPr="00B3499B" w14:paraId="31DD468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C42D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E230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392D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5629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548AA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95736C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32CDD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E7D23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87900D2" w14:textId="77777777" w:rsidR="0046438F" w:rsidRDefault="0046438F" w:rsidP="0046438F">
            <w:pPr>
              <w:rPr>
                <w:rFonts w:cs="Arial"/>
                <w:color w:val="000000" w:themeColor="text1"/>
                <w:sz w:val="16"/>
                <w:szCs w:val="14"/>
              </w:rPr>
            </w:pPr>
            <w:r>
              <w:rPr>
                <w:rFonts w:cs="Arial"/>
                <w:color w:val="000000" w:themeColor="text1"/>
                <w:sz w:val="16"/>
                <w:szCs w:val="14"/>
              </w:rPr>
              <w:t>Audio_Vol_Level_Zone_TBD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13488" w14:textId="77777777" w:rsidR="00DD49BA" w:rsidRDefault="00DD49BA" w:rsidP="00DD49BA">
            <w:pPr>
              <w:rPr>
                <w:rFonts w:cs="Arial"/>
                <w:color w:val="000000" w:themeColor="text1"/>
                <w:sz w:val="16"/>
                <w:szCs w:val="14"/>
              </w:rPr>
            </w:pPr>
            <w:r>
              <w:rPr>
                <w:rFonts w:cs="Arial"/>
                <w:color w:val="000000" w:themeColor="text1"/>
                <w:sz w:val="16"/>
                <w:szCs w:val="14"/>
              </w:rPr>
              <w:t>Audio_Vol_Level_Zone_TBD</w:t>
            </w:r>
            <w:r w:rsidR="001F621A">
              <w:rPr>
                <w:rFonts w:cs="Arial"/>
                <w:color w:val="000000" w:themeColor="text1"/>
                <w:sz w:val="16"/>
                <w:szCs w:val="14"/>
              </w:rPr>
              <w:t xml:space="preserve"> :</w:t>
            </w:r>
          </w:p>
          <w:p w14:paraId="25E920BF" w14:textId="77777777" w:rsidR="00691667" w:rsidRPr="003C5D56" w:rsidRDefault="00691667" w:rsidP="00DD49BA">
            <w:pPr>
              <w:rPr>
                <w:rFonts w:cs="Arial"/>
                <w:color w:val="000000" w:themeColor="text1"/>
                <w:sz w:val="16"/>
                <w:szCs w:val="14"/>
              </w:rPr>
            </w:pPr>
            <w:r>
              <w:rPr>
                <w:rFonts w:cs="Arial"/>
                <w:color w:val="000000" w:themeColor="text1"/>
                <w:sz w:val="16"/>
                <w:szCs w:val="14"/>
              </w:rPr>
              <w:t>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9A02F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70DE2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0753F6" w14:textId="77777777" w:rsidR="0027306C" w:rsidRDefault="0027306C"/>
        </w:tc>
      </w:tr>
      <w:tr w:rsidR="00CA24CE" w:rsidRPr="00B3499B" w14:paraId="6833600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35CA5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9A098B0" w14:textId="77777777" w:rsidR="0046438F" w:rsidRDefault="0046438F" w:rsidP="0046438F">
            <w:pPr>
              <w:rPr>
                <w:rFonts w:cs="Arial"/>
                <w:color w:val="000000" w:themeColor="text1"/>
                <w:sz w:val="16"/>
                <w:szCs w:val="14"/>
              </w:rPr>
            </w:pPr>
            <w:r>
              <w:rPr>
                <w:rFonts w:cs="Arial"/>
                <w:color w:val="000000" w:themeColor="text1"/>
                <w:sz w:val="16"/>
                <w:szCs w:val="14"/>
              </w:rPr>
              <w:t>Audio_Vol_Zone_Updated_TBD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0E888F" w14:textId="77777777" w:rsidR="00DD49BA" w:rsidRDefault="00DD49BA" w:rsidP="00DD49BA">
            <w:pPr>
              <w:rPr>
                <w:rFonts w:cs="Arial"/>
                <w:color w:val="000000" w:themeColor="text1"/>
                <w:sz w:val="16"/>
                <w:szCs w:val="14"/>
              </w:rPr>
            </w:pPr>
            <w:r>
              <w:rPr>
                <w:rFonts w:cs="Arial"/>
                <w:color w:val="000000" w:themeColor="text1"/>
                <w:sz w:val="16"/>
                <w:szCs w:val="14"/>
              </w:rPr>
              <w:t>Audio_Vol_Zone_Updated_TBD</w:t>
            </w:r>
            <w:r w:rsidR="001F621A">
              <w:rPr>
                <w:rFonts w:cs="Arial"/>
                <w:color w:val="000000" w:themeColor="text1"/>
                <w:sz w:val="16"/>
                <w:szCs w:val="14"/>
              </w:rPr>
              <w:t xml:space="preserve"> :</w:t>
            </w:r>
          </w:p>
          <w:p w14:paraId="259989A7" w14:textId="77777777" w:rsidR="00691667" w:rsidRPr="003C5D56" w:rsidRDefault="00691667" w:rsidP="00DD49BA">
            <w:pPr>
              <w:rPr>
                <w:rFonts w:cs="Arial"/>
                <w:color w:val="000000" w:themeColor="text1"/>
                <w:sz w:val="16"/>
                <w:szCs w:val="14"/>
              </w:rPr>
            </w:pPr>
            <w:r>
              <w:rPr>
                <w:rFonts w:cs="Arial"/>
                <w:color w:val="000000" w:themeColor="text1"/>
                <w:sz w:val="16"/>
                <w:szCs w:val="14"/>
              </w:rPr>
              <w:t>Audio_Vol_Zone_Updated_TBD_ET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428BE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FD35A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FF3F7C" w14:textId="77777777" w:rsidR="0027306C" w:rsidRDefault="0027306C"/>
        </w:tc>
      </w:tr>
      <w:tr w:rsidR="00CA24CE" w:rsidRPr="00B3499B" w14:paraId="0321E1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F71AC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3CBD76E" w14:textId="77777777" w:rsidR="0046438F" w:rsidRDefault="0046438F" w:rsidP="0046438F">
            <w:pPr>
              <w:rPr>
                <w:rFonts w:cs="Arial"/>
                <w:color w:val="000000" w:themeColor="text1"/>
                <w:sz w:val="16"/>
                <w:szCs w:val="14"/>
              </w:rPr>
            </w:pPr>
            <w:r>
              <w:rPr>
                <w:rFonts w:cs="Arial"/>
                <w:color w:val="000000" w:themeColor="text1"/>
                <w:sz w:val="16"/>
                <w:szCs w:val="14"/>
              </w:rPr>
              <w:t>TempSource_Vol_Level_Zone_TBD_ET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47032" w14:textId="77777777" w:rsidR="00DD49BA" w:rsidRDefault="00DD49BA" w:rsidP="00DD49BA">
            <w:pPr>
              <w:rPr>
                <w:rFonts w:cs="Arial"/>
                <w:color w:val="000000" w:themeColor="text1"/>
                <w:sz w:val="16"/>
                <w:szCs w:val="14"/>
              </w:rPr>
            </w:pPr>
            <w:r>
              <w:rPr>
                <w:rFonts w:cs="Arial"/>
                <w:color w:val="000000" w:themeColor="text1"/>
                <w:sz w:val="16"/>
                <w:szCs w:val="14"/>
              </w:rPr>
              <w:t>TempSource_Vol_Level_Zone_TBD_ET</w:t>
            </w:r>
            <w:r w:rsidR="001F621A">
              <w:rPr>
                <w:rFonts w:cs="Arial"/>
                <w:color w:val="000000" w:themeColor="text1"/>
                <w:sz w:val="16"/>
                <w:szCs w:val="14"/>
              </w:rPr>
              <w:t xml:space="preserve"> :</w:t>
            </w:r>
          </w:p>
          <w:p w14:paraId="71213B2D" w14:textId="77777777" w:rsidR="00691667" w:rsidRPr="003C5D56" w:rsidRDefault="00691667" w:rsidP="00DD49BA">
            <w:pPr>
              <w:rPr>
                <w:rFonts w:cs="Arial"/>
                <w:color w:val="000000" w:themeColor="text1"/>
                <w:sz w:val="16"/>
                <w:szCs w:val="14"/>
              </w:rPr>
            </w:pPr>
            <w:r>
              <w:rPr>
                <w:rFonts w:cs="Arial"/>
                <w:color w:val="000000" w:themeColor="text1"/>
                <w:sz w:val="16"/>
                <w:szCs w:val="14"/>
              </w:rPr>
              <w:t>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E827D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4DD5C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0FD9C3" w14:textId="77777777" w:rsidR="0027306C" w:rsidRDefault="0027306C"/>
        </w:tc>
      </w:tr>
      <w:tr w:rsidR="00CA24CE" w:rsidRPr="00B3499B" w14:paraId="7DE0F2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E199F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ADCA705" w14:textId="77777777" w:rsidR="0046438F" w:rsidRDefault="0046438F" w:rsidP="0046438F">
            <w:pPr>
              <w:rPr>
                <w:rFonts w:cs="Arial"/>
                <w:color w:val="000000" w:themeColor="text1"/>
                <w:sz w:val="16"/>
                <w:szCs w:val="14"/>
              </w:rPr>
            </w:pPr>
            <w:r>
              <w:rPr>
                <w:rFonts w:cs="Arial"/>
                <w:color w:val="000000" w:themeColor="text1"/>
                <w:sz w:val="16"/>
                <w:szCs w:val="14"/>
              </w:rPr>
              <w:t>TempSource_Vol_Zone_Updated_TBD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00592F" w14:textId="77777777" w:rsidR="00DD49BA" w:rsidRDefault="00DD49BA" w:rsidP="00DD49BA">
            <w:pPr>
              <w:rPr>
                <w:rFonts w:cs="Arial"/>
                <w:color w:val="000000" w:themeColor="text1"/>
                <w:sz w:val="16"/>
                <w:szCs w:val="14"/>
              </w:rPr>
            </w:pPr>
            <w:r>
              <w:rPr>
                <w:rFonts w:cs="Arial"/>
                <w:color w:val="000000" w:themeColor="text1"/>
                <w:sz w:val="16"/>
                <w:szCs w:val="14"/>
              </w:rPr>
              <w:t>TempSource_Vol_Zone_Updated_TBD</w:t>
            </w:r>
            <w:r w:rsidR="001F621A">
              <w:rPr>
                <w:rFonts w:cs="Arial"/>
                <w:color w:val="000000" w:themeColor="text1"/>
                <w:sz w:val="16"/>
                <w:szCs w:val="14"/>
              </w:rPr>
              <w:t xml:space="preserve"> :</w:t>
            </w:r>
          </w:p>
          <w:p w14:paraId="6E6A4F57" w14:textId="77777777" w:rsidR="00691667" w:rsidRPr="003C5D56" w:rsidRDefault="00691667" w:rsidP="00DD49BA">
            <w:pPr>
              <w:rPr>
                <w:rFonts w:cs="Arial"/>
                <w:color w:val="000000" w:themeColor="text1"/>
                <w:sz w:val="16"/>
                <w:szCs w:val="14"/>
              </w:rPr>
            </w:pPr>
            <w:r>
              <w:rPr>
                <w:rFonts w:cs="Arial"/>
                <w:color w:val="000000" w:themeColor="text1"/>
                <w:sz w:val="16"/>
                <w:szCs w:val="14"/>
              </w:rPr>
              <w:t>TempSource_Vol_Zone_Updated_TBD_ET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2B2C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40F44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E810FF" w14:textId="77777777" w:rsidR="0027306C" w:rsidRDefault="0027306C"/>
        </w:tc>
      </w:tr>
      <w:tr w:rsidR="00CA24CE" w:rsidRPr="00B3499B" w14:paraId="4CA6852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BC9B3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39B50A5" w14:textId="77777777" w:rsidR="0046438F" w:rsidRDefault="0046438F" w:rsidP="0046438F">
            <w:pPr>
              <w:rPr>
                <w:rFonts w:cs="Arial"/>
                <w:color w:val="000000" w:themeColor="text1"/>
                <w:sz w:val="16"/>
                <w:szCs w:val="14"/>
              </w:rPr>
            </w:pPr>
            <w:r>
              <w:rPr>
                <w:rFonts w:cs="Arial"/>
                <w:color w:val="000000" w:themeColor="text1"/>
                <w:sz w:val="16"/>
                <w:szCs w:val="14"/>
              </w:rPr>
              <w:t>Prompt_Vol_Zone_Updated_TBD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717E3E" w14:textId="77777777" w:rsidR="00DD49BA" w:rsidRDefault="00DD49BA" w:rsidP="00DD49BA">
            <w:pPr>
              <w:rPr>
                <w:rFonts w:cs="Arial"/>
                <w:color w:val="000000" w:themeColor="text1"/>
                <w:sz w:val="16"/>
                <w:szCs w:val="14"/>
              </w:rPr>
            </w:pPr>
            <w:r>
              <w:rPr>
                <w:rFonts w:cs="Arial"/>
                <w:color w:val="000000" w:themeColor="text1"/>
                <w:sz w:val="16"/>
                <w:szCs w:val="14"/>
              </w:rPr>
              <w:t>Prompt_Vol_Zone_Updated_TBD</w:t>
            </w:r>
            <w:r w:rsidR="001F621A">
              <w:rPr>
                <w:rFonts w:cs="Arial"/>
                <w:color w:val="000000" w:themeColor="text1"/>
                <w:sz w:val="16"/>
                <w:szCs w:val="14"/>
              </w:rPr>
              <w:t xml:space="preserve"> :</w:t>
            </w:r>
          </w:p>
          <w:p w14:paraId="4504E21F" w14:textId="77777777" w:rsidR="00691667" w:rsidRPr="003C5D56" w:rsidRDefault="00691667" w:rsidP="00DD49BA">
            <w:pPr>
              <w:rPr>
                <w:rFonts w:cs="Arial"/>
                <w:color w:val="000000" w:themeColor="text1"/>
                <w:sz w:val="16"/>
                <w:szCs w:val="14"/>
              </w:rPr>
            </w:pPr>
            <w:r>
              <w:rPr>
                <w:rFonts w:cs="Arial"/>
                <w:color w:val="000000" w:themeColor="text1"/>
                <w:sz w:val="16"/>
                <w:szCs w:val="14"/>
              </w:rPr>
              <w:t>Prompt_Vol_Zone_Updated_TBD_ET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6391A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D8B8E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3B011D" w14:textId="77777777" w:rsidR="0027306C" w:rsidRDefault="0027306C"/>
        </w:tc>
      </w:tr>
      <w:tr w:rsidR="00CA24CE" w:rsidRPr="00B3499B" w14:paraId="32C9F2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50392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FACBE1E" w14:textId="77777777" w:rsidR="0046438F" w:rsidRDefault="0046438F" w:rsidP="0046438F">
            <w:pPr>
              <w:rPr>
                <w:rFonts w:cs="Arial"/>
                <w:color w:val="000000" w:themeColor="text1"/>
                <w:sz w:val="16"/>
                <w:szCs w:val="14"/>
              </w:rPr>
            </w:pPr>
            <w:r>
              <w:rPr>
                <w:rFonts w:cs="Arial"/>
                <w:color w:val="000000" w:themeColor="text1"/>
                <w:sz w:val="16"/>
                <w:szCs w:val="14"/>
              </w:rPr>
              <w:t>Offset_Vol_Zone_Updated_TBD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066CE6" w14:textId="77777777" w:rsidR="00DD49BA" w:rsidRDefault="00DD49BA" w:rsidP="00DD49BA">
            <w:pPr>
              <w:rPr>
                <w:rFonts w:cs="Arial"/>
                <w:color w:val="000000" w:themeColor="text1"/>
                <w:sz w:val="16"/>
                <w:szCs w:val="14"/>
              </w:rPr>
            </w:pPr>
            <w:r>
              <w:rPr>
                <w:rFonts w:cs="Arial"/>
                <w:color w:val="000000" w:themeColor="text1"/>
                <w:sz w:val="16"/>
                <w:szCs w:val="14"/>
              </w:rPr>
              <w:t>Offset_Vol_Zone_Updated_TBD</w:t>
            </w:r>
            <w:r w:rsidR="001F621A">
              <w:rPr>
                <w:rFonts w:cs="Arial"/>
                <w:color w:val="000000" w:themeColor="text1"/>
                <w:sz w:val="16"/>
                <w:szCs w:val="14"/>
              </w:rPr>
              <w:t xml:space="preserve"> :</w:t>
            </w:r>
          </w:p>
          <w:p w14:paraId="4E8C91E4" w14:textId="77777777" w:rsidR="00691667" w:rsidRPr="003C5D56" w:rsidRDefault="00691667" w:rsidP="00DD49BA">
            <w:pPr>
              <w:rPr>
                <w:rFonts w:cs="Arial"/>
                <w:color w:val="000000" w:themeColor="text1"/>
                <w:sz w:val="16"/>
                <w:szCs w:val="14"/>
              </w:rPr>
            </w:pPr>
            <w:r>
              <w:rPr>
                <w:rFonts w:cs="Arial"/>
                <w:color w:val="000000" w:themeColor="text1"/>
                <w:sz w:val="16"/>
                <w:szCs w:val="14"/>
              </w:rPr>
              <w:t>Offset_Vol_Zone_Updated_TBD_ET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C5A59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6EF39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84B2BE" w14:textId="77777777" w:rsidR="0027306C" w:rsidRDefault="0027306C"/>
        </w:tc>
      </w:tr>
      <w:tr w:rsidR="00CA24CE" w:rsidRPr="00B3499B" w14:paraId="7B5E1B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612E32" w14:textId="77777777"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1335ECD0" w14:textId="77777777" w:rsidR="0046438F" w:rsidRDefault="0046438F" w:rsidP="0046438F">
            <w:pPr>
              <w:rPr>
                <w:rFonts w:cs="Arial"/>
                <w:color w:val="000000" w:themeColor="text1"/>
                <w:sz w:val="16"/>
                <w:szCs w:val="14"/>
              </w:rPr>
            </w:pPr>
            <w:r>
              <w:rPr>
                <w:rFonts w:cs="Arial"/>
                <w:color w:val="000000" w:themeColor="text1"/>
                <w:sz w:val="16"/>
                <w:szCs w:val="14"/>
              </w:rPr>
              <w:t>Audio_Vol_Level_TBD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AA754" w14:textId="77777777" w:rsidR="00DD49BA" w:rsidRDefault="00DD49BA" w:rsidP="00DD49BA">
            <w:pPr>
              <w:rPr>
                <w:rFonts w:cs="Arial"/>
                <w:color w:val="000000" w:themeColor="text1"/>
                <w:sz w:val="16"/>
                <w:szCs w:val="14"/>
              </w:rPr>
            </w:pPr>
            <w:r>
              <w:rPr>
                <w:rFonts w:cs="Arial"/>
                <w:color w:val="000000" w:themeColor="text1"/>
                <w:sz w:val="16"/>
                <w:szCs w:val="14"/>
              </w:rPr>
              <w:t>Audio_Vol_Level_TBD</w:t>
            </w:r>
            <w:r w:rsidR="001F621A">
              <w:rPr>
                <w:rFonts w:cs="Arial"/>
                <w:color w:val="000000" w:themeColor="text1"/>
                <w:sz w:val="16"/>
                <w:szCs w:val="14"/>
              </w:rPr>
              <w:t xml:space="preserve"> :</w:t>
            </w:r>
          </w:p>
          <w:p w14:paraId="77820B18" w14:textId="77777777" w:rsidR="00691667" w:rsidRPr="003C5D56" w:rsidRDefault="00691667" w:rsidP="00DD49BA">
            <w:pPr>
              <w:rPr>
                <w:rFonts w:cs="Arial"/>
                <w:color w:val="000000" w:themeColor="text1"/>
                <w:sz w:val="16"/>
                <w:szCs w:val="14"/>
              </w:rPr>
            </w:pPr>
            <w:r>
              <w:rPr>
                <w:rFonts w:cs="Arial"/>
                <w:color w:val="000000" w:themeColor="text1"/>
                <w:sz w:val="16"/>
                <w:szCs w:val="14"/>
              </w:rPr>
              <w:t>Audio_Vol_Level_TBD_ET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07FCB"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63741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6AC03F" w14:textId="77777777" w:rsidR="0027306C" w:rsidRDefault="0027306C"/>
        </w:tc>
      </w:tr>
      <w:tr w:rsidR="00CA24CE" w:rsidRPr="00B3499B" w14:paraId="540E4C5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5DB5C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A129A21" w14:textId="77777777" w:rsidR="0046438F" w:rsidRDefault="0046438F" w:rsidP="0046438F">
            <w:pPr>
              <w:rPr>
                <w:rFonts w:cs="Arial"/>
                <w:color w:val="000000" w:themeColor="text1"/>
                <w:sz w:val="16"/>
                <w:szCs w:val="14"/>
              </w:rPr>
            </w:pPr>
            <w:r>
              <w:rPr>
                <w:rFonts w:cs="Arial"/>
                <w:color w:val="000000" w:themeColor="text1"/>
                <w:sz w:val="16"/>
                <w:szCs w:val="14"/>
              </w:rPr>
              <w:t>Phone_Vol_Level_TBD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AFEF35" w14:textId="77777777" w:rsidR="00DD49BA" w:rsidRDefault="00DD49BA" w:rsidP="00DD49BA">
            <w:pPr>
              <w:rPr>
                <w:rFonts w:cs="Arial"/>
                <w:color w:val="000000" w:themeColor="text1"/>
                <w:sz w:val="16"/>
                <w:szCs w:val="14"/>
              </w:rPr>
            </w:pPr>
            <w:r>
              <w:rPr>
                <w:rFonts w:cs="Arial"/>
                <w:color w:val="000000" w:themeColor="text1"/>
                <w:sz w:val="16"/>
                <w:szCs w:val="14"/>
              </w:rPr>
              <w:t>Phone_Vol_Level_TBD</w:t>
            </w:r>
            <w:r w:rsidR="001F621A">
              <w:rPr>
                <w:rFonts w:cs="Arial"/>
                <w:color w:val="000000" w:themeColor="text1"/>
                <w:sz w:val="16"/>
                <w:szCs w:val="14"/>
              </w:rPr>
              <w:t xml:space="preserve"> :</w:t>
            </w:r>
          </w:p>
          <w:p w14:paraId="16788A9D" w14:textId="77777777" w:rsidR="00691667" w:rsidRPr="003C5D56" w:rsidRDefault="00691667" w:rsidP="00DD49BA">
            <w:pPr>
              <w:rPr>
                <w:rFonts w:cs="Arial"/>
                <w:color w:val="000000" w:themeColor="text1"/>
                <w:sz w:val="16"/>
                <w:szCs w:val="14"/>
              </w:rPr>
            </w:pPr>
            <w:r>
              <w:rPr>
                <w:rFonts w:cs="Arial"/>
                <w:color w:val="000000" w:themeColor="text1"/>
                <w:sz w:val="16"/>
                <w:szCs w:val="14"/>
              </w:rPr>
              <w:t>Phone_Vol_Level_TBD_ET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6A720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A4DA2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519D5A" w14:textId="77777777" w:rsidR="0027306C" w:rsidRDefault="0027306C"/>
        </w:tc>
      </w:tr>
      <w:tr w:rsidR="00CA24CE" w:rsidRPr="00B3499B" w14:paraId="38F879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93FD8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F72D06F" w14:textId="77777777" w:rsidR="0046438F" w:rsidRDefault="0046438F" w:rsidP="0046438F">
            <w:pPr>
              <w:rPr>
                <w:rFonts w:cs="Arial"/>
                <w:color w:val="000000" w:themeColor="text1"/>
                <w:sz w:val="16"/>
                <w:szCs w:val="14"/>
              </w:rPr>
            </w:pPr>
            <w:r>
              <w:rPr>
                <w:rFonts w:cs="Arial"/>
                <w:color w:val="000000" w:themeColor="text1"/>
                <w:sz w:val="16"/>
                <w:szCs w:val="14"/>
              </w:rPr>
              <w:t>RA_Vol_Level_TBD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B2ED5F" w14:textId="77777777" w:rsidR="00DD49BA" w:rsidRDefault="00DD49BA" w:rsidP="00DD49BA">
            <w:pPr>
              <w:rPr>
                <w:rFonts w:cs="Arial"/>
                <w:color w:val="000000" w:themeColor="text1"/>
                <w:sz w:val="16"/>
                <w:szCs w:val="14"/>
              </w:rPr>
            </w:pPr>
            <w:r>
              <w:rPr>
                <w:rFonts w:cs="Arial"/>
                <w:color w:val="000000" w:themeColor="text1"/>
                <w:sz w:val="16"/>
                <w:szCs w:val="14"/>
              </w:rPr>
              <w:t>RA_Vol_Level_TBD</w:t>
            </w:r>
            <w:r w:rsidR="001F621A">
              <w:rPr>
                <w:rFonts w:cs="Arial"/>
                <w:color w:val="000000" w:themeColor="text1"/>
                <w:sz w:val="16"/>
                <w:szCs w:val="14"/>
              </w:rPr>
              <w:t xml:space="preserve"> :</w:t>
            </w:r>
          </w:p>
          <w:p w14:paraId="75490E14" w14:textId="77777777" w:rsidR="00691667" w:rsidRPr="003C5D56" w:rsidRDefault="00691667" w:rsidP="00DD49BA">
            <w:pPr>
              <w:rPr>
                <w:rFonts w:cs="Arial"/>
                <w:color w:val="000000" w:themeColor="text1"/>
                <w:sz w:val="16"/>
                <w:szCs w:val="14"/>
              </w:rPr>
            </w:pPr>
            <w:r>
              <w:rPr>
                <w:rFonts w:cs="Arial"/>
                <w:color w:val="000000" w:themeColor="text1"/>
                <w:sz w:val="16"/>
                <w:szCs w:val="14"/>
              </w:rPr>
              <w:t>RA_Vol_Level_TBD_ET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AE1ACB"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46853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721E12" w14:textId="77777777" w:rsidR="0027306C" w:rsidRDefault="0027306C"/>
        </w:tc>
      </w:tr>
      <w:tr w:rsidR="00CA24CE" w:rsidRPr="00B3499B" w14:paraId="06E27C5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4B794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D783231" w14:textId="77777777" w:rsidR="0046438F" w:rsidRDefault="0046438F" w:rsidP="0046438F">
            <w:pPr>
              <w:rPr>
                <w:rFonts w:cs="Arial"/>
                <w:color w:val="000000" w:themeColor="text1"/>
                <w:sz w:val="16"/>
                <w:szCs w:val="14"/>
              </w:rPr>
            </w:pPr>
            <w:r>
              <w:rPr>
                <w:rFonts w:cs="Arial"/>
                <w:color w:val="000000" w:themeColor="text1"/>
                <w:sz w:val="16"/>
                <w:szCs w:val="14"/>
              </w:rPr>
              <w:t>CallRing_Vol_Level_TBD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2A71BF" w14:textId="77777777" w:rsidR="00DD49BA" w:rsidRDefault="00DD49BA" w:rsidP="00DD49BA">
            <w:pPr>
              <w:rPr>
                <w:rFonts w:cs="Arial"/>
                <w:color w:val="000000" w:themeColor="text1"/>
                <w:sz w:val="16"/>
                <w:szCs w:val="14"/>
              </w:rPr>
            </w:pPr>
            <w:r>
              <w:rPr>
                <w:rFonts w:cs="Arial"/>
                <w:color w:val="000000" w:themeColor="text1"/>
                <w:sz w:val="16"/>
                <w:szCs w:val="14"/>
              </w:rPr>
              <w:t>CallRing_Vol_Level_TBD</w:t>
            </w:r>
            <w:r w:rsidR="001F621A">
              <w:rPr>
                <w:rFonts w:cs="Arial"/>
                <w:color w:val="000000" w:themeColor="text1"/>
                <w:sz w:val="16"/>
                <w:szCs w:val="14"/>
              </w:rPr>
              <w:t xml:space="preserve"> :</w:t>
            </w:r>
          </w:p>
          <w:p w14:paraId="025A6E41" w14:textId="77777777" w:rsidR="00691667" w:rsidRPr="003C5D56" w:rsidRDefault="00691667" w:rsidP="00DD49BA">
            <w:pPr>
              <w:rPr>
                <w:rFonts w:cs="Arial"/>
                <w:color w:val="000000" w:themeColor="text1"/>
                <w:sz w:val="16"/>
                <w:szCs w:val="14"/>
              </w:rPr>
            </w:pPr>
            <w:r>
              <w:rPr>
                <w:rFonts w:cs="Arial"/>
                <w:color w:val="000000" w:themeColor="text1"/>
                <w:sz w:val="16"/>
                <w:szCs w:val="14"/>
              </w:rPr>
              <w:t>CallRing_Vol_Level_TBD_ET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445A2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42656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3900DA" w14:textId="77777777" w:rsidR="0027306C" w:rsidRDefault="0027306C"/>
        </w:tc>
      </w:tr>
      <w:tr w:rsidR="00CA24CE" w:rsidRPr="00B3499B" w14:paraId="2FCBC6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C90AF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B5AA9F" w14:textId="77777777" w:rsidR="0046438F" w:rsidRDefault="0046438F" w:rsidP="0046438F">
            <w:pPr>
              <w:rPr>
                <w:rFonts w:cs="Arial"/>
                <w:color w:val="000000" w:themeColor="text1"/>
                <w:sz w:val="16"/>
                <w:szCs w:val="14"/>
              </w:rPr>
            </w:pPr>
            <w:r>
              <w:rPr>
                <w:rFonts w:cs="Arial"/>
                <w:color w:val="000000" w:themeColor="text1"/>
                <w:sz w:val="16"/>
                <w:szCs w:val="14"/>
              </w:rPr>
              <w:t>Audio_Vol_Updated_TBD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5F8542" w14:textId="77777777" w:rsidR="00DD49BA" w:rsidRDefault="00DD49BA" w:rsidP="00DD49BA">
            <w:pPr>
              <w:rPr>
                <w:rFonts w:cs="Arial"/>
                <w:color w:val="000000" w:themeColor="text1"/>
                <w:sz w:val="16"/>
                <w:szCs w:val="14"/>
              </w:rPr>
            </w:pPr>
            <w:r>
              <w:rPr>
                <w:rFonts w:cs="Arial"/>
                <w:color w:val="000000" w:themeColor="text1"/>
                <w:sz w:val="16"/>
                <w:szCs w:val="14"/>
              </w:rPr>
              <w:t>Audio_Vol_Updated_TBD</w:t>
            </w:r>
            <w:r w:rsidR="001F621A">
              <w:rPr>
                <w:rFonts w:cs="Arial"/>
                <w:color w:val="000000" w:themeColor="text1"/>
                <w:sz w:val="16"/>
                <w:szCs w:val="14"/>
              </w:rPr>
              <w:t xml:space="preserve"> :</w:t>
            </w:r>
          </w:p>
          <w:p w14:paraId="5F87F33E" w14:textId="77777777" w:rsidR="00691667" w:rsidRPr="003C5D56" w:rsidRDefault="00691667" w:rsidP="00DD49BA">
            <w:pPr>
              <w:rPr>
                <w:rFonts w:cs="Arial"/>
                <w:color w:val="000000" w:themeColor="text1"/>
                <w:sz w:val="16"/>
                <w:szCs w:val="14"/>
              </w:rPr>
            </w:pPr>
            <w:r>
              <w:rPr>
                <w:rFonts w:cs="Arial"/>
                <w:color w:val="000000" w:themeColor="text1"/>
                <w:sz w:val="16"/>
                <w:szCs w:val="14"/>
              </w:rPr>
              <w:t>Audio_Vol_Updated_TBD_ET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8B693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F443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F88324" w14:textId="77777777" w:rsidR="0027306C" w:rsidRDefault="0027306C"/>
        </w:tc>
      </w:tr>
      <w:tr w:rsidR="00CA24CE" w:rsidRPr="00B3499B" w14:paraId="1A4FC51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8764D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0336204" w14:textId="77777777" w:rsidR="0046438F" w:rsidRDefault="0046438F" w:rsidP="0046438F">
            <w:pPr>
              <w:rPr>
                <w:rFonts w:cs="Arial"/>
                <w:color w:val="000000" w:themeColor="text1"/>
                <w:sz w:val="16"/>
                <w:szCs w:val="14"/>
              </w:rPr>
            </w:pPr>
            <w:r>
              <w:rPr>
                <w:rFonts w:cs="Arial"/>
                <w:color w:val="000000" w:themeColor="text1"/>
                <w:sz w:val="16"/>
                <w:szCs w:val="14"/>
              </w:rPr>
              <w:t>Prompt_Vol_Level_Zone_TBD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442738" w14:textId="77777777" w:rsidR="00DD49BA" w:rsidRDefault="00DD49BA" w:rsidP="00DD49BA">
            <w:pPr>
              <w:rPr>
                <w:rFonts w:cs="Arial"/>
                <w:color w:val="000000" w:themeColor="text1"/>
                <w:sz w:val="16"/>
                <w:szCs w:val="14"/>
              </w:rPr>
            </w:pPr>
            <w:r>
              <w:rPr>
                <w:rFonts w:cs="Arial"/>
                <w:color w:val="000000" w:themeColor="text1"/>
                <w:sz w:val="16"/>
                <w:szCs w:val="14"/>
              </w:rPr>
              <w:t>Prompt_Vol_Level_Zone_TBD</w:t>
            </w:r>
            <w:r w:rsidR="001F621A">
              <w:rPr>
                <w:rFonts w:cs="Arial"/>
                <w:color w:val="000000" w:themeColor="text1"/>
                <w:sz w:val="16"/>
                <w:szCs w:val="14"/>
              </w:rPr>
              <w:t xml:space="preserve"> :</w:t>
            </w:r>
          </w:p>
          <w:p w14:paraId="07A15B2D" w14:textId="77777777" w:rsidR="00691667" w:rsidRPr="003C5D56" w:rsidRDefault="00691667" w:rsidP="00DD49BA">
            <w:pPr>
              <w:rPr>
                <w:rFonts w:cs="Arial"/>
                <w:color w:val="000000" w:themeColor="text1"/>
                <w:sz w:val="16"/>
                <w:szCs w:val="14"/>
              </w:rPr>
            </w:pPr>
            <w:r>
              <w:rPr>
                <w:rFonts w:cs="Arial"/>
                <w:color w:val="000000" w:themeColor="text1"/>
                <w:sz w:val="16"/>
                <w:szCs w:val="14"/>
              </w:rPr>
              <w:t>Prompt_Vol_Level_Zone_TBD_ET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3379E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D97C3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7F6B9B" w14:textId="77777777" w:rsidR="0027306C" w:rsidRDefault="0027306C"/>
        </w:tc>
      </w:tr>
      <w:tr w:rsidR="00CA24CE" w:rsidRPr="002F64E5" w14:paraId="00A848F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47FA0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14F20F4" w14:textId="77777777" w:rsidR="0046438F" w:rsidRDefault="0046438F" w:rsidP="0046438F">
            <w:pPr>
              <w:rPr>
                <w:rFonts w:cs="Arial"/>
                <w:color w:val="000000" w:themeColor="text1"/>
                <w:sz w:val="16"/>
                <w:szCs w:val="14"/>
              </w:rPr>
            </w:pPr>
            <w:r>
              <w:rPr>
                <w:rFonts w:cs="Arial"/>
                <w:color w:val="000000" w:themeColor="text1"/>
                <w:sz w:val="16"/>
                <w:szCs w:val="14"/>
              </w:rPr>
              <w:t>Offset_Vol_Zone_TBD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AFFEA5" w14:textId="77777777" w:rsidR="00DD49BA" w:rsidRPr="002F64E5" w:rsidRDefault="00DD49BA" w:rsidP="00DD49BA">
            <w:pPr>
              <w:rPr>
                <w:rFonts w:cs="Arial"/>
                <w:color w:val="000000" w:themeColor="text1"/>
                <w:sz w:val="16"/>
                <w:szCs w:val="14"/>
                <w:lang w:val="de-DE"/>
              </w:rPr>
            </w:pPr>
            <w:r w:rsidRPr="002F64E5">
              <w:rPr>
                <w:rFonts w:cs="Arial"/>
                <w:color w:val="000000" w:themeColor="text1"/>
                <w:sz w:val="16"/>
                <w:szCs w:val="14"/>
                <w:lang w:val="de-DE"/>
              </w:rPr>
              <w:t>Offset_Vol_Zone_TBD</w:t>
            </w:r>
            <w:r w:rsidR="001F621A" w:rsidRPr="002F64E5">
              <w:rPr>
                <w:rFonts w:cs="Arial"/>
                <w:color w:val="000000" w:themeColor="text1"/>
                <w:sz w:val="16"/>
                <w:szCs w:val="14"/>
                <w:lang w:val="de-DE"/>
              </w:rPr>
              <w:t xml:space="preserve"> :</w:t>
            </w:r>
          </w:p>
          <w:p w14:paraId="61C8C240" w14:textId="77777777" w:rsidR="00691667" w:rsidRPr="002F64E5" w:rsidRDefault="00691667" w:rsidP="00DD49BA">
            <w:pPr>
              <w:rPr>
                <w:rFonts w:cs="Arial"/>
                <w:color w:val="000000" w:themeColor="text1"/>
                <w:sz w:val="16"/>
                <w:szCs w:val="14"/>
                <w:lang w:val="de-DE"/>
              </w:rPr>
            </w:pPr>
            <w:r w:rsidRPr="002F64E5">
              <w:rPr>
                <w:rFonts w:cs="Arial"/>
                <w:color w:val="000000" w:themeColor="text1"/>
                <w:sz w:val="16"/>
                <w:szCs w:val="14"/>
                <w:lang w:val="de-DE"/>
              </w:rPr>
              <w:t>Offset_Vol_Zone_TBD_ET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D107EF" w14:textId="77777777" w:rsidR="00C84B54" w:rsidRPr="002F64E5" w:rsidRDefault="00C84B54" w:rsidP="00B31A0E">
            <w:pPr>
              <w:pStyle w:val="VelocityScript"/>
              <w:rPr>
                <w:lang w:val="de-DE"/>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2A513E" w14:textId="77777777" w:rsidR="00CA24CE" w:rsidRPr="002F64E5" w:rsidRDefault="00CA24CE" w:rsidP="00CA24CE">
            <w:pPr>
              <w:rPr>
                <w:rFonts w:cs="Arial"/>
                <w:b/>
                <w:bCs/>
                <w:color w:val="000000"/>
                <w:lang w:val="de-DE"/>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7B5CE9" w14:textId="77777777" w:rsidR="0027306C" w:rsidRPr="002F64E5" w:rsidRDefault="0027306C">
            <w:pPr>
              <w:rPr>
                <w:lang w:val="de-DE"/>
              </w:rPr>
            </w:pPr>
          </w:p>
        </w:tc>
      </w:tr>
      <w:tr w:rsidR="00CA24CE" w:rsidRPr="00B3499B" w14:paraId="26FE6F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04CC9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A292C38" w14:textId="77777777" w:rsidR="0046438F" w:rsidRDefault="0046438F" w:rsidP="0046438F">
            <w:pPr>
              <w:rPr>
                <w:rFonts w:cs="Arial"/>
                <w:color w:val="000000" w:themeColor="text1"/>
                <w:sz w:val="16"/>
                <w:szCs w:val="14"/>
              </w:rPr>
            </w:pPr>
            <w:r>
              <w:rPr>
                <w:rFonts w:cs="Arial"/>
                <w:color w:val="000000" w:themeColor="text1"/>
                <w:sz w:val="16"/>
                <w:szCs w:val="14"/>
              </w:rPr>
              <w:t>Phone_Vol_Updated_TBD_ET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25F93" w14:textId="77777777" w:rsidR="00DD49BA" w:rsidRDefault="00DD49BA" w:rsidP="00DD49BA">
            <w:pPr>
              <w:rPr>
                <w:rFonts w:cs="Arial"/>
                <w:color w:val="000000" w:themeColor="text1"/>
                <w:sz w:val="16"/>
                <w:szCs w:val="14"/>
              </w:rPr>
            </w:pPr>
            <w:r>
              <w:rPr>
                <w:rFonts w:cs="Arial"/>
                <w:color w:val="000000" w:themeColor="text1"/>
                <w:sz w:val="16"/>
                <w:szCs w:val="14"/>
              </w:rPr>
              <w:t>Phone_Vol_Updated_TBD_ET</w:t>
            </w:r>
            <w:r w:rsidR="001F621A">
              <w:rPr>
                <w:rFonts w:cs="Arial"/>
                <w:color w:val="000000" w:themeColor="text1"/>
                <w:sz w:val="16"/>
                <w:szCs w:val="14"/>
              </w:rPr>
              <w:t xml:space="preserve"> :</w:t>
            </w:r>
          </w:p>
          <w:p w14:paraId="42694E5D" w14:textId="77777777" w:rsidR="00691667" w:rsidRPr="003C5D56" w:rsidRDefault="00691667" w:rsidP="00DD49BA">
            <w:pPr>
              <w:rPr>
                <w:rFonts w:cs="Arial"/>
                <w:color w:val="000000" w:themeColor="text1"/>
                <w:sz w:val="16"/>
                <w:szCs w:val="14"/>
              </w:rPr>
            </w:pPr>
            <w:r>
              <w:rPr>
                <w:rFonts w:cs="Arial"/>
                <w:color w:val="000000" w:themeColor="text1"/>
                <w:sz w:val="16"/>
                <w:szCs w:val="14"/>
              </w:rPr>
              <w:t>Phone_Vol_Updated_TBD_ET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F015F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873F7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9B259B" w14:textId="77777777" w:rsidR="0027306C" w:rsidRDefault="0027306C"/>
        </w:tc>
      </w:tr>
      <w:tr w:rsidR="00CA24CE" w:rsidRPr="00B3499B" w14:paraId="0C8664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0B053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3D2D169" w14:textId="77777777" w:rsidR="0046438F" w:rsidRDefault="0046438F" w:rsidP="0046438F">
            <w:pPr>
              <w:rPr>
                <w:rFonts w:cs="Arial"/>
                <w:color w:val="000000" w:themeColor="text1"/>
                <w:sz w:val="16"/>
                <w:szCs w:val="14"/>
              </w:rPr>
            </w:pPr>
            <w:r>
              <w:rPr>
                <w:rFonts w:cs="Arial"/>
                <w:color w:val="000000" w:themeColor="text1"/>
                <w:sz w:val="16"/>
                <w:szCs w:val="14"/>
              </w:rPr>
              <w:t>RA_Vol_Updated_TBD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B89438" w14:textId="77777777" w:rsidR="00DD49BA" w:rsidRDefault="00DD49BA" w:rsidP="00DD49BA">
            <w:pPr>
              <w:rPr>
                <w:rFonts w:cs="Arial"/>
                <w:color w:val="000000" w:themeColor="text1"/>
                <w:sz w:val="16"/>
                <w:szCs w:val="14"/>
              </w:rPr>
            </w:pPr>
            <w:r>
              <w:rPr>
                <w:rFonts w:cs="Arial"/>
                <w:color w:val="000000" w:themeColor="text1"/>
                <w:sz w:val="16"/>
                <w:szCs w:val="14"/>
              </w:rPr>
              <w:t>RA_Vol_Updated_TBD</w:t>
            </w:r>
            <w:r w:rsidR="001F621A">
              <w:rPr>
                <w:rFonts w:cs="Arial"/>
                <w:color w:val="000000" w:themeColor="text1"/>
                <w:sz w:val="16"/>
                <w:szCs w:val="14"/>
              </w:rPr>
              <w:t xml:space="preserve"> :</w:t>
            </w:r>
          </w:p>
          <w:p w14:paraId="291AF17A" w14:textId="77777777" w:rsidR="00691667" w:rsidRPr="003C5D56" w:rsidRDefault="00691667" w:rsidP="00DD49BA">
            <w:pPr>
              <w:rPr>
                <w:rFonts w:cs="Arial"/>
                <w:color w:val="000000" w:themeColor="text1"/>
                <w:sz w:val="16"/>
                <w:szCs w:val="14"/>
              </w:rPr>
            </w:pPr>
            <w:r>
              <w:rPr>
                <w:rFonts w:cs="Arial"/>
                <w:color w:val="000000" w:themeColor="text1"/>
                <w:sz w:val="16"/>
                <w:szCs w:val="14"/>
              </w:rPr>
              <w:t>RA_Vol_Updated_TBD_ET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AE939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60B92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AC214D" w14:textId="77777777" w:rsidR="0027306C" w:rsidRDefault="0027306C"/>
        </w:tc>
      </w:tr>
      <w:tr w:rsidR="00CA24CE" w:rsidRPr="00B3499B" w14:paraId="0C64A98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D5366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0940C65" w14:textId="77777777" w:rsidR="0046438F" w:rsidRDefault="0046438F" w:rsidP="0046438F">
            <w:pPr>
              <w:rPr>
                <w:rFonts w:cs="Arial"/>
                <w:color w:val="000000" w:themeColor="text1"/>
                <w:sz w:val="16"/>
                <w:szCs w:val="14"/>
              </w:rPr>
            </w:pPr>
            <w:r>
              <w:rPr>
                <w:rFonts w:cs="Arial"/>
                <w:color w:val="000000" w:themeColor="text1"/>
                <w:sz w:val="16"/>
                <w:szCs w:val="14"/>
              </w:rPr>
              <w:t>Prompt_Vol_Level_TBD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AC3A69" w14:textId="77777777" w:rsidR="00DD49BA" w:rsidRDefault="00DD49BA" w:rsidP="00DD49BA">
            <w:pPr>
              <w:rPr>
                <w:rFonts w:cs="Arial"/>
                <w:color w:val="000000" w:themeColor="text1"/>
                <w:sz w:val="16"/>
                <w:szCs w:val="14"/>
              </w:rPr>
            </w:pPr>
            <w:r>
              <w:rPr>
                <w:rFonts w:cs="Arial"/>
                <w:color w:val="000000" w:themeColor="text1"/>
                <w:sz w:val="16"/>
                <w:szCs w:val="14"/>
              </w:rPr>
              <w:t>Prompt_Vol_Level_TBD</w:t>
            </w:r>
            <w:r w:rsidR="001F621A">
              <w:rPr>
                <w:rFonts w:cs="Arial"/>
                <w:color w:val="000000" w:themeColor="text1"/>
                <w:sz w:val="16"/>
                <w:szCs w:val="14"/>
              </w:rPr>
              <w:t xml:space="preserve"> :</w:t>
            </w:r>
          </w:p>
          <w:p w14:paraId="4C499F11" w14:textId="77777777" w:rsidR="00691667" w:rsidRPr="003C5D56" w:rsidRDefault="00691667" w:rsidP="00DD49BA">
            <w:pPr>
              <w:rPr>
                <w:rFonts w:cs="Arial"/>
                <w:color w:val="000000" w:themeColor="text1"/>
                <w:sz w:val="16"/>
                <w:szCs w:val="14"/>
              </w:rPr>
            </w:pPr>
            <w:r>
              <w:rPr>
                <w:rFonts w:cs="Arial"/>
                <w:color w:val="000000" w:themeColor="text1"/>
                <w:sz w:val="16"/>
                <w:szCs w:val="14"/>
              </w:rPr>
              <w:t>Prompt_Vol_Level_TBD_ET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683B1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AF10F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2A64AB" w14:textId="77777777" w:rsidR="0027306C" w:rsidRDefault="0027306C"/>
        </w:tc>
      </w:tr>
      <w:tr w:rsidR="00CA24CE" w:rsidRPr="00B3499B" w14:paraId="16B5A3B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C926E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BE5F128" w14:textId="77777777" w:rsidR="0046438F" w:rsidRDefault="0046438F" w:rsidP="0046438F">
            <w:pPr>
              <w:rPr>
                <w:rFonts w:cs="Arial"/>
                <w:color w:val="000000" w:themeColor="text1"/>
                <w:sz w:val="16"/>
                <w:szCs w:val="14"/>
              </w:rPr>
            </w:pPr>
            <w:r>
              <w:rPr>
                <w:rFonts w:cs="Arial"/>
                <w:color w:val="000000" w:themeColor="text1"/>
                <w:sz w:val="16"/>
                <w:szCs w:val="14"/>
              </w:rPr>
              <w:t>Prompt_Vol_Updated_TBD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614B2C" w14:textId="77777777" w:rsidR="00DD49BA" w:rsidRDefault="00DD49BA" w:rsidP="00DD49BA">
            <w:pPr>
              <w:rPr>
                <w:rFonts w:cs="Arial"/>
                <w:color w:val="000000" w:themeColor="text1"/>
                <w:sz w:val="16"/>
                <w:szCs w:val="14"/>
              </w:rPr>
            </w:pPr>
            <w:r>
              <w:rPr>
                <w:rFonts w:cs="Arial"/>
                <w:color w:val="000000" w:themeColor="text1"/>
                <w:sz w:val="16"/>
                <w:szCs w:val="14"/>
              </w:rPr>
              <w:t>Prompt_Vol_Updated_TBD</w:t>
            </w:r>
            <w:r w:rsidR="001F621A">
              <w:rPr>
                <w:rFonts w:cs="Arial"/>
                <w:color w:val="000000" w:themeColor="text1"/>
                <w:sz w:val="16"/>
                <w:szCs w:val="14"/>
              </w:rPr>
              <w:t xml:space="preserve"> :</w:t>
            </w:r>
          </w:p>
          <w:p w14:paraId="328DC069" w14:textId="77777777" w:rsidR="00691667" w:rsidRPr="003C5D56" w:rsidRDefault="00691667" w:rsidP="00DD49BA">
            <w:pPr>
              <w:rPr>
                <w:rFonts w:cs="Arial"/>
                <w:color w:val="000000" w:themeColor="text1"/>
                <w:sz w:val="16"/>
                <w:szCs w:val="14"/>
              </w:rPr>
            </w:pPr>
            <w:r>
              <w:rPr>
                <w:rFonts w:cs="Arial"/>
                <w:color w:val="000000" w:themeColor="text1"/>
                <w:sz w:val="16"/>
                <w:szCs w:val="14"/>
              </w:rPr>
              <w:t>Prompt_Vol_Updated_TBD_ET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B456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4332C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00B1E6" w14:textId="77777777" w:rsidR="0027306C" w:rsidRDefault="0027306C"/>
        </w:tc>
      </w:tr>
      <w:tr w:rsidR="00CA24CE" w:rsidRPr="00B3499B" w14:paraId="086A2C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6712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C40D969" w14:textId="77777777" w:rsidR="0046438F" w:rsidRDefault="0046438F" w:rsidP="0046438F">
            <w:pPr>
              <w:rPr>
                <w:rFonts w:cs="Arial"/>
                <w:color w:val="000000" w:themeColor="text1"/>
                <w:sz w:val="16"/>
                <w:szCs w:val="14"/>
              </w:rPr>
            </w:pPr>
            <w:r>
              <w:rPr>
                <w:rFonts w:cs="Arial"/>
                <w:color w:val="000000" w:themeColor="text1"/>
                <w:sz w:val="16"/>
                <w:szCs w:val="14"/>
              </w:rPr>
              <w:t>CallRing_Vol_Updated_TBD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E179F8" w14:textId="77777777" w:rsidR="00DD49BA" w:rsidRDefault="00DD49BA" w:rsidP="00DD49BA">
            <w:pPr>
              <w:rPr>
                <w:rFonts w:cs="Arial"/>
                <w:color w:val="000000" w:themeColor="text1"/>
                <w:sz w:val="16"/>
                <w:szCs w:val="14"/>
              </w:rPr>
            </w:pPr>
            <w:r>
              <w:rPr>
                <w:rFonts w:cs="Arial"/>
                <w:color w:val="000000" w:themeColor="text1"/>
                <w:sz w:val="16"/>
                <w:szCs w:val="14"/>
              </w:rPr>
              <w:t>CallRing_Vol_Updated_TBD</w:t>
            </w:r>
            <w:r w:rsidR="001F621A">
              <w:rPr>
                <w:rFonts w:cs="Arial"/>
                <w:color w:val="000000" w:themeColor="text1"/>
                <w:sz w:val="16"/>
                <w:szCs w:val="14"/>
              </w:rPr>
              <w:t xml:space="preserve"> :</w:t>
            </w:r>
          </w:p>
          <w:p w14:paraId="0B10FD6F" w14:textId="77777777" w:rsidR="00691667" w:rsidRPr="003C5D56" w:rsidRDefault="00691667" w:rsidP="00DD49BA">
            <w:pPr>
              <w:rPr>
                <w:rFonts w:cs="Arial"/>
                <w:color w:val="000000" w:themeColor="text1"/>
                <w:sz w:val="16"/>
                <w:szCs w:val="14"/>
              </w:rPr>
            </w:pPr>
            <w:r>
              <w:rPr>
                <w:rFonts w:cs="Arial"/>
                <w:color w:val="000000" w:themeColor="text1"/>
                <w:sz w:val="16"/>
                <w:szCs w:val="14"/>
              </w:rPr>
              <w:t>CallRing_Vol_Updated_TBD_ET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D732B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C244F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DC9C6E" w14:textId="77777777" w:rsidR="0027306C" w:rsidRDefault="0027306C"/>
        </w:tc>
      </w:tr>
      <w:tr w:rsidR="00CA24CE" w:rsidRPr="00B3499B" w14:paraId="6AEFE68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4B9CBA" w14:textId="77777777" w:rsidR="00CA24CE" w:rsidRPr="00B3499B" w:rsidRDefault="006B7CE9" w:rsidP="00CA24CE">
            <w:pPr>
              <w:rPr>
                <w:rFonts w:cs="Arial"/>
                <w:bCs/>
                <w:color w:val="808080" w:themeColor="background1" w:themeShade="80"/>
                <w:sz w:val="16"/>
                <w:szCs w:val="14"/>
              </w:rPr>
            </w:pPr>
            <w:hyperlink r:id="rId11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870B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994B7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106C610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Volume Change</w:t>
      </w:r>
    </w:p>
    <w:p w14:paraId="28D4019F" w14:textId="77777777" w:rsidR="00072314" w:rsidRPr="00612064" w:rsidRDefault="00072314" w:rsidP="00072314">
      <w:pPr>
        <w:spacing w:before="20"/>
        <w:rPr>
          <w:vanish/>
        </w:rPr>
      </w:pPr>
    </w:p>
    <w:p w14:paraId="684EF8B1" w14:textId="77777777" w:rsidR="00072314" w:rsidRDefault="00072314" w:rsidP="00072314">
      <w:pPr>
        <w:pStyle w:val="Heading6"/>
        <w:keepNext w:val="0"/>
        <w:tabs>
          <w:tab w:val="clear" w:pos="900"/>
          <w:tab w:val="left" w:pos="709"/>
        </w:tabs>
        <w:spacing w:before="240"/>
      </w:pPr>
      <w:r>
        <w:t>Parameters</w:t>
      </w:r>
    </w:p>
    <w:p w14:paraId="38A7868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1CCAD5F" w14:textId="77777777" w:rsidTr="001D18E6">
        <w:trPr>
          <w:trHeight w:val="161"/>
        </w:trPr>
        <w:tc>
          <w:tcPr>
            <w:tcW w:w="1838" w:type="dxa"/>
            <w:shd w:val="clear" w:color="auto" w:fill="D9D9D9" w:themeFill="background1" w:themeFillShade="D9"/>
            <w:noWrap/>
            <w:hideMark/>
          </w:tcPr>
          <w:p w14:paraId="0DE0B5E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0AFE02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636DB3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8566F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5CAD7F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1262335" w14:textId="77777777" w:rsidTr="001D18E6">
        <w:trPr>
          <w:trHeight w:val="70"/>
        </w:trPr>
        <w:tc>
          <w:tcPr>
            <w:tcW w:w="1838" w:type="dxa"/>
            <w:noWrap/>
          </w:tcPr>
          <w:p w14:paraId="1423F2A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209BA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011FB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335164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E2B014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2DCF16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3237352" w14:textId="77777777" w:rsidTr="001D18E6">
        <w:trPr>
          <w:trHeight w:val="71"/>
        </w:trPr>
        <w:tc>
          <w:tcPr>
            <w:tcW w:w="1838" w:type="dxa"/>
            <w:noWrap/>
          </w:tcPr>
          <w:p w14:paraId="0F218ED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5714E68" w14:textId="77777777" w:rsidR="00072314" w:rsidRPr="00D14691" w:rsidRDefault="00072314" w:rsidP="001D18E6">
            <w:pPr>
              <w:rPr>
                <w:color w:val="000000" w:themeColor="text1"/>
              </w:rPr>
            </w:pPr>
          </w:p>
        </w:tc>
        <w:tc>
          <w:tcPr>
            <w:tcW w:w="1701" w:type="dxa"/>
          </w:tcPr>
          <w:p w14:paraId="36D9BB22" w14:textId="77777777" w:rsidR="00072314" w:rsidRPr="00D14691" w:rsidRDefault="00072314" w:rsidP="001D18E6">
            <w:pPr>
              <w:rPr>
                <w:color w:val="000000" w:themeColor="text1"/>
              </w:rPr>
            </w:pPr>
          </w:p>
        </w:tc>
        <w:tc>
          <w:tcPr>
            <w:tcW w:w="1417" w:type="dxa"/>
            <w:noWrap/>
          </w:tcPr>
          <w:p w14:paraId="59ECC88A" w14:textId="77777777" w:rsidR="00072314" w:rsidRPr="00D14691" w:rsidRDefault="00072314" w:rsidP="001D18E6">
            <w:pPr>
              <w:rPr>
                <w:color w:val="000000" w:themeColor="text1"/>
              </w:rPr>
            </w:pPr>
          </w:p>
        </w:tc>
        <w:tc>
          <w:tcPr>
            <w:tcW w:w="3402" w:type="dxa"/>
          </w:tcPr>
          <w:p w14:paraId="6BD63105" w14:textId="77777777" w:rsidR="00072314" w:rsidRPr="00D14691" w:rsidRDefault="00072314" w:rsidP="001D18E6">
            <w:pPr>
              <w:rPr>
                <w:color w:val="000000" w:themeColor="text1"/>
              </w:rPr>
            </w:pPr>
          </w:p>
        </w:tc>
      </w:tr>
    </w:tbl>
    <w:p w14:paraId="520BD6D9"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B3E164E" w14:textId="77777777" w:rsidR="003678EC" w:rsidRPr="003678EC" w:rsidRDefault="003678EC" w:rsidP="003678EC">
      <w:pPr>
        <w:rPr>
          <w:lang w:val="en-GB"/>
        </w:rPr>
      </w:pPr>
    </w:p>
    <w:p w14:paraId="07EA6F27"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47B6E337" w14:textId="77777777" w:rsidR="000E75AB" w:rsidRDefault="000E75AB" w:rsidP="000E75AB"/>
    <w:p w14:paraId="4E3789B9" w14:textId="77777777" w:rsidR="00072314" w:rsidRPr="003225C9" w:rsidRDefault="00072314" w:rsidP="00072314">
      <w:pPr>
        <w:tabs>
          <w:tab w:val="left" w:pos="284"/>
          <w:tab w:val="left" w:pos="851"/>
        </w:tabs>
      </w:pPr>
    </w:p>
    <w:p w14:paraId="43AB68C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9831C85" w14:textId="77777777" w:rsidR="00072314" w:rsidRDefault="00072314" w:rsidP="00072314"/>
    <w:p w14:paraId="15E9FCA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8D4597" w14:textId="77777777" w:rsidR="001C5864" w:rsidRPr="0017445F" w:rsidRDefault="001C5864" w:rsidP="001C5864">
      <w:pPr>
        <w:pStyle w:val="RERequirement"/>
        <w:shd w:val="clear" w:color="auto" w:fill="F2F2F2" w:themeFill="background1" w:themeFillShade="F2"/>
      </w:pPr>
      <w:r>
        <w:t xml:space="preserve"> MyKey 1.2</w:t>
      </w:r>
    </w:p>
    <w:p w14:paraId="62B385EC" w14:textId="77777777" w:rsidR="001C5864" w:rsidRDefault="001C5864" w:rsidP="001C5864">
      <w:pPr>
        <w:rPr>
          <w:rFonts w:cs="Arial"/>
        </w:rPr>
      </w:pPr>
      <w:r>
        <w:rPr>
          <w:rFonts w:cs="Arial"/>
        </w:rPr>
        <w:t>When the PDC recognizes the MyKey signal as active, the URC application shall prevent passengers from activating ICC.</w:t>
      </w:r>
    </w:p>
    <w:p w14:paraId="1C25A74C" w14:textId="77777777" w:rsidR="001C5864" w:rsidRDefault="001C5864" w:rsidP="001C5864"/>
    <w:p w14:paraId="6B8FCC0C" w14:textId="77777777" w:rsidR="001C5864" w:rsidRPr="00287D2F" w:rsidRDefault="001C5864" w:rsidP="001C5864">
      <w:pPr>
        <w:rPr>
          <w:rFonts w:cs="Arial"/>
        </w:rPr>
      </w:pPr>
      <w:r>
        <w:rPr>
          <w:rFonts w:cs="Arial"/>
        </w:rPr>
        <w:t>Satisfied by</w:t>
      </w:r>
      <w:r w:rsidRPr="00287D2F">
        <w:rPr>
          <w:rFonts w:cs="Arial"/>
        </w:rPr>
        <w:t>:</w:t>
      </w:r>
    </w:p>
    <w:p w14:paraId="0693E67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2FD31A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Change Volume</w:t>
      </w:r>
    </w:p>
    <w:p w14:paraId="7667C0D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Volume Change</w:t>
      </w:r>
    </w:p>
    <w:p w14:paraId="055EEAC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CF53BF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19DF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FAD6E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A072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28678" w14:textId="77777777" w:rsidR="0027306C" w:rsidRDefault="0027306C"/>
        </w:tc>
      </w:tr>
      <w:tr w:rsidR="007A24FC" w:rsidRPr="00B3499B" w14:paraId="3D760C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EAEB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08833" w14:textId="77777777" w:rsidR="0027306C" w:rsidRDefault="0027306C"/>
        </w:tc>
      </w:tr>
      <w:tr w:rsidR="007A24FC" w:rsidRPr="00B3499B" w14:paraId="08DAE3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6137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60496" w14:textId="77777777" w:rsidR="0027306C" w:rsidRDefault="0027306C"/>
        </w:tc>
      </w:tr>
      <w:tr w:rsidR="007A24FC" w:rsidRPr="00B3499B" w14:paraId="6B32F9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A877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C28D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6971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5E4967" w14:textId="77777777" w:rsidR="0027306C" w:rsidRDefault="0027306C"/>
        </w:tc>
      </w:tr>
      <w:tr w:rsidR="007A24FC" w:rsidRPr="00B3499B" w14:paraId="2D90B1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FE0E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4773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DEBF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16587" w14:textId="77777777" w:rsidR="0027306C" w:rsidRDefault="0027306C"/>
        </w:tc>
      </w:tr>
      <w:tr w:rsidR="007A24FC" w:rsidRPr="00B3499B" w14:paraId="1D87CC7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4C34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5548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802E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32AB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9573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8392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FC9632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BC3B89" w14:textId="77777777" w:rsidR="007A24FC" w:rsidRPr="00B3499B" w:rsidRDefault="006B7CE9" w:rsidP="009737DA">
            <w:pPr>
              <w:rPr>
                <w:rFonts w:cs="Arial"/>
                <w:bCs/>
                <w:color w:val="808080" w:themeColor="background1" w:themeShade="80"/>
                <w:sz w:val="16"/>
                <w:szCs w:val="14"/>
              </w:rPr>
            </w:pPr>
            <w:hyperlink r:id="rId1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44E11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7C25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EE8526" w14:textId="77777777" w:rsidR="007A24FC" w:rsidRDefault="007A24FC" w:rsidP="001C5864">
      <w:pPr>
        <w:rPr>
          <w:rFonts w:cs="Arial"/>
        </w:rPr>
      </w:pPr>
    </w:p>
    <w:p w14:paraId="4876C770" w14:textId="77777777" w:rsidR="0047267C" w:rsidRDefault="0047267C" w:rsidP="001C5864">
      <w:pPr>
        <w:rPr>
          <w:rFonts w:cs="Arial"/>
        </w:rPr>
      </w:pPr>
    </w:p>
    <w:p w14:paraId="0FCDFC3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79DE216" wp14:editId="0EF74BAC">
            <wp:extent cx="152400" cy="152400"/>
            <wp:effectExtent l="0" t="0" r="0" b="0"/>
            <wp:docPr id="32" name="Picture 2032765931.jpg" descr="203276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32765931.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Source Change</w:t>
      </w:r>
    </w:p>
    <w:p w14:paraId="6C518C5D" w14:textId="77777777" w:rsidR="005F4E20" w:rsidRDefault="005F4E20" w:rsidP="00720A45">
      <w:pPr>
        <w:rPr>
          <w:highlight w:val="green"/>
        </w:rPr>
      </w:pPr>
    </w:p>
    <w:p w14:paraId="0F82C971" w14:textId="77777777" w:rsidR="009C3237" w:rsidRDefault="009C3237" w:rsidP="009C3237">
      <w:pPr>
        <w:pStyle w:val="BodyText"/>
      </w:pPr>
      <w:r w:rsidRPr="00F33853">
        <w:t>MSS Function responsible for providing Source Selected Status (AM/FM, BT Stream, Pandora, etc.)</w:t>
      </w:r>
    </w:p>
    <w:p w14:paraId="2776BF0E" w14:textId="77777777" w:rsidR="00785794" w:rsidRPr="00785794" w:rsidRDefault="00785794" w:rsidP="00785794">
      <w:pPr>
        <w:rPr>
          <w:rFonts w:cs="Arial"/>
          <w:color w:val="000000" w:themeColor="text1"/>
          <w:sz w:val="16"/>
          <w:szCs w:val="14"/>
        </w:rPr>
      </w:pPr>
    </w:p>
    <w:p w14:paraId="118C4F1C" w14:textId="77777777" w:rsidR="009C3237" w:rsidRPr="009C3237" w:rsidRDefault="009C3237" w:rsidP="00720A45">
      <w:pPr>
        <w:rPr>
          <w:highlight w:val="green"/>
          <w:lang w:val="en-GB"/>
        </w:rPr>
      </w:pPr>
    </w:p>
    <w:p w14:paraId="4EC3A28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23F58E8" w14:textId="77777777" w:rsidR="00072314" w:rsidRPr="003B799F" w:rsidRDefault="00072314" w:rsidP="00072314"/>
    <w:p w14:paraId="13428EC8" w14:textId="77777777" w:rsidR="00072314" w:rsidRDefault="00072314" w:rsidP="00072314">
      <w:pPr>
        <w:pStyle w:val="Heading6"/>
        <w:keepNext w:val="0"/>
        <w:tabs>
          <w:tab w:val="clear" w:pos="900"/>
          <w:tab w:val="left" w:pos="709"/>
        </w:tabs>
        <w:spacing w:before="240"/>
        <w:rPr>
          <w:lang w:val="en-GB"/>
        </w:rPr>
      </w:pPr>
      <w:r>
        <w:rPr>
          <w:lang w:val="en-GB"/>
        </w:rPr>
        <w:t>Inputs</w:t>
      </w:r>
    </w:p>
    <w:p w14:paraId="7B6C419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818AE6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DC4EF"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Source Change</w:t>
            </w:r>
          </w:p>
        </w:tc>
      </w:tr>
      <w:tr w:rsidR="00EB31D7" w:rsidRPr="00B3499B" w14:paraId="5EE4212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7C4B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297C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51AA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BB04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B6CEE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42BC9A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CDF41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D896F4" w14:textId="77777777" w:rsidR="004F0393" w:rsidRDefault="004F0393" w:rsidP="00073C51">
            <w:pPr>
              <w:rPr>
                <w:rFonts w:cs="Arial"/>
                <w:color w:val="000000" w:themeColor="text1"/>
                <w:sz w:val="16"/>
                <w:szCs w:val="14"/>
              </w:rPr>
            </w:pPr>
            <w:r w:rsidRPr="00073C51">
              <w:rPr>
                <w:rFonts w:cs="Arial"/>
                <w:color w:val="000000" w:themeColor="text1"/>
                <w:sz w:val="16"/>
                <w:szCs w:val="14"/>
              </w:rPr>
              <w:t>Source_Command_TBD</w:t>
            </w:r>
          </w:p>
          <w:p w14:paraId="4023FAEA" w14:textId="77777777" w:rsidR="0046438F" w:rsidRPr="00740CDD" w:rsidRDefault="0046438F" w:rsidP="00927ADC">
            <w:pPr>
              <w:pStyle w:val="VelocityScript"/>
              <w:rPr>
                <w:color w:val="00B0F0"/>
              </w:rPr>
            </w:pPr>
          </w:p>
          <w:p w14:paraId="3F5DA89E" w14:textId="77777777" w:rsidR="004C0655" w:rsidRPr="007215C5" w:rsidRDefault="004C0655" w:rsidP="004F0393">
            <w:pPr>
              <w:pStyle w:val="VelocityScript"/>
            </w:pPr>
          </w:p>
          <w:p w14:paraId="071A856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D59C7"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Source_Command </w:t>
            </w:r>
            <w:r w:rsidR="001F621A">
              <w:rPr>
                <w:rFonts w:cs="Arial"/>
                <w:color w:val="000000" w:themeColor="text1"/>
                <w:sz w:val="16"/>
                <w:szCs w:val="14"/>
              </w:rPr>
              <w:t>:</w:t>
            </w:r>
          </w:p>
          <w:p w14:paraId="26E9DD18"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3A53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76952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451FBC" w14:textId="77777777" w:rsidR="0027306C" w:rsidRDefault="0027306C"/>
        </w:tc>
      </w:tr>
      <w:tr w:rsidR="00EB31D7" w:rsidRPr="00B3499B" w14:paraId="779E115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CF235B" w14:textId="77777777" w:rsidR="00EB31D7" w:rsidRPr="00B3499B" w:rsidRDefault="006B7CE9" w:rsidP="00236BAE">
            <w:pPr>
              <w:rPr>
                <w:rFonts w:cs="Arial"/>
                <w:bCs/>
                <w:color w:val="808080" w:themeColor="background1" w:themeShade="80"/>
                <w:sz w:val="16"/>
                <w:szCs w:val="14"/>
              </w:rPr>
            </w:pPr>
            <w:hyperlink r:id="rId11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8C244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9EB2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60C84A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Source Change</w:t>
      </w:r>
    </w:p>
    <w:p w14:paraId="294A0EA7" w14:textId="77777777" w:rsidR="008C50D1" w:rsidRPr="00E23282" w:rsidRDefault="008C50D1" w:rsidP="00072314"/>
    <w:p w14:paraId="1920EC8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1F5C1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2E7F12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D0F7D"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Source Change</w:t>
            </w:r>
          </w:p>
        </w:tc>
      </w:tr>
      <w:tr w:rsidR="00236BAE" w:rsidRPr="00B3499B" w14:paraId="62A88E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BF8C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2E0C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6E66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1AD4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2191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F78A6E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B175A0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697AF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49E5980" w14:textId="77777777" w:rsidR="0046438F" w:rsidRDefault="0046438F" w:rsidP="0046438F">
            <w:pPr>
              <w:rPr>
                <w:rFonts w:cs="Arial"/>
                <w:color w:val="000000" w:themeColor="text1"/>
                <w:sz w:val="16"/>
                <w:szCs w:val="14"/>
              </w:rPr>
            </w:pPr>
            <w:r>
              <w:rPr>
                <w:rFonts w:cs="Arial"/>
                <w:color w:val="000000" w:themeColor="text1"/>
                <w:sz w:val="16"/>
                <w:szCs w:val="14"/>
              </w:rPr>
              <w:t>SourceType_TBD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DC5758" w14:textId="77777777" w:rsidR="00DD49BA" w:rsidRDefault="00DD49BA" w:rsidP="00DD49BA">
            <w:pPr>
              <w:rPr>
                <w:rFonts w:cs="Arial"/>
                <w:color w:val="000000" w:themeColor="text1"/>
                <w:sz w:val="16"/>
                <w:szCs w:val="14"/>
              </w:rPr>
            </w:pPr>
            <w:r>
              <w:rPr>
                <w:rFonts w:cs="Arial"/>
                <w:color w:val="000000" w:themeColor="text1"/>
                <w:sz w:val="16"/>
                <w:szCs w:val="14"/>
              </w:rPr>
              <w:t>SourceType_TBD</w:t>
            </w:r>
            <w:r w:rsidR="001F621A">
              <w:rPr>
                <w:rFonts w:cs="Arial"/>
                <w:color w:val="000000" w:themeColor="text1"/>
                <w:sz w:val="16"/>
                <w:szCs w:val="14"/>
              </w:rPr>
              <w:t xml:space="preserve"> :</w:t>
            </w:r>
          </w:p>
          <w:p w14:paraId="450FAEA0" w14:textId="77777777" w:rsidR="00691667" w:rsidRPr="003C5D56" w:rsidRDefault="00691667" w:rsidP="00DD49BA">
            <w:pPr>
              <w:rPr>
                <w:rFonts w:cs="Arial"/>
                <w:color w:val="000000" w:themeColor="text1"/>
                <w:sz w:val="16"/>
                <w:szCs w:val="14"/>
              </w:rPr>
            </w:pPr>
            <w:r>
              <w:rPr>
                <w:rFonts w:cs="Arial"/>
                <w:color w:val="000000" w:themeColor="text1"/>
                <w:sz w:val="16"/>
                <w:szCs w:val="14"/>
              </w:rPr>
              <w:t>SourceType_TBD_ET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AAF9E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42F61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E73635" w14:textId="77777777" w:rsidR="0027306C" w:rsidRDefault="0027306C"/>
        </w:tc>
      </w:tr>
      <w:tr w:rsidR="00CA24CE" w:rsidRPr="00B3499B" w14:paraId="08D7AF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E5C96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F6BA4B2" w14:textId="77777777" w:rsidR="0046438F" w:rsidRDefault="0046438F" w:rsidP="0046438F">
            <w:pPr>
              <w:rPr>
                <w:rFonts w:cs="Arial"/>
                <w:color w:val="000000" w:themeColor="text1"/>
                <w:sz w:val="16"/>
                <w:szCs w:val="14"/>
              </w:rPr>
            </w:pPr>
            <w:r>
              <w:rPr>
                <w:rFonts w:cs="Arial"/>
                <w:color w:val="000000" w:themeColor="text1"/>
                <w:sz w:val="16"/>
                <w:szCs w:val="14"/>
              </w:rPr>
              <w:t>SourceTypeChannel_TBD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A1050" w14:textId="77777777" w:rsidR="00DD49BA" w:rsidRDefault="00DD49BA" w:rsidP="00DD49BA">
            <w:pPr>
              <w:rPr>
                <w:rFonts w:cs="Arial"/>
                <w:color w:val="000000" w:themeColor="text1"/>
                <w:sz w:val="16"/>
                <w:szCs w:val="14"/>
              </w:rPr>
            </w:pPr>
            <w:r>
              <w:rPr>
                <w:rFonts w:cs="Arial"/>
                <w:color w:val="000000" w:themeColor="text1"/>
                <w:sz w:val="16"/>
                <w:szCs w:val="14"/>
              </w:rPr>
              <w:t>SourceTypeChannel_TBD</w:t>
            </w:r>
            <w:r w:rsidR="001F621A">
              <w:rPr>
                <w:rFonts w:cs="Arial"/>
                <w:color w:val="000000" w:themeColor="text1"/>
                <w:sz w:val="16"/>
                <w:szCs w:val="14"/>
              </w:rPr>
              <w:t xml:space="preserve"> :</w:t>
            </w:r>
          </w:p>
          <w:p w14:paraId="6470AA1F" w14:textId="77777777" w:rsidR="00691667" w:rsidRPr="003C5D56" w:rsidRDefault="00691667" w:rsidP="00DD49BA">
            <w:pPr>
              <w:rPr>
                <w:rFonts w:cs="Arial"/>
                <w:color w:val="000000" w:themeColor="text1"/>
                <w:sz w:val="16"/>
                <w:szCs w:val="14"/>
              </w:rPr>
            </w:pPr>
            <w:r>
              <w:rPr>
                <w:rFonts w:cs="Arial"/>
                <w:color w:val="000000" w:themeColor="text1"/>
                <w:sz w:val="16"/>
                <w:szCs w:val="14"/>
              </w:rPr>
              <w:t>SourceTypeChannel_TBD_ET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3B580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ACEC8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FB6ED5" w14:textId="77777777" w:rsidR="0027306C" w:rsidRDefault="0027306C"/>
        </w:tc>
      </w:tr>
      <w:tr w:rsidR="00CA24CE" w:rsidRPr="00B3499B" w14:paraId="2B63733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6A39B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734B556" w14:textId="77777777" w:rsidR="0046438F" w:rsidRDefault="0046438F" w:rsidP="0046438F">
            <w:pPr>
              <w:rPr>
                <w:rFonts w:cs="Arial"/>
                <w:color w:val="000000" w:themeColor="text1"/>
                <w:sz w:val="16"/>
                <w:szCs w:val="14"/>
              </w:rPr>
            </w:pPr>
            <w:r>
              <w:rPr>
                <w:rFonts w:cs="Arial"/>
                <w:color w:val="000000" w:themeColor="text1"/>
                <w:sz w:val="16"/>
                <w:szCs w:val="14"/>
              </w:rPr>
              <w:t>SourceTypeStatus_TBD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D8340" w14:textId="77777777" w:rsidR="00DD49BA" w:rsidRDefault="00DD49BA" w:rsidP="00DD49BA">
            <w:pPr>
              <w:rPr>
                <w:rFonts w:cs="Arial"/>
                <w:color w:val="000000" w:themeColor="text1"/>
                <w:sz w:val="16"/>
                <w:szCs w:val="14"/>
              </w:rPr>
            </w:pPr>
            <w:r>
              <w:rPr>
                <w:rFonts w:cs="Arial"/>
                <w:color w:val="000000" w:themeColor="text1"/>
                <w:sz w:val="16"/>
                <w:szCs w:val="14"/>
              </w:rPr>
              <w:t>SourceTypeStatus_TBD</w:t>
            </w:r>
            <w:r w:rsidR="001F621A">
              <w:rPr>
                <w:rFonts w:cs="Arial"/>
                <w:color w:val="000000" w:themeColor="text1"/>
                <w:sz w:val="16"/>
                <w:szCs w:val="14"/>
              </w:rPr>
              <w:t xml:space="preserve"> :</w:t>
            </w:r>
          </w:p>
          <w:p w14:paraId="43411461" w14:textId="77777777" w:rsidR="00691667" w:rsidRPr="003C5D56" w:rsidRDefault="00691667" w:rsidP="00DD49BA">
            <w:pPr>
              <w:rPr>
                <w:rFonts w:cs="Arial"/>
                <w:color w:val="000000" w:themeColor="text1"/>
                <w:sz w:val="16"/>
                <w:szCs w:val="14"/>
              </w:rPr>
            </w:pPr>
            <w:r>
              <w:rPr>
                <w:rFonts w:cs="Arial"/>
                <w:color w:val="000000" w:themeColor="text1"/>
                <w:sz w:val="16"/>
                <w:szCs w:val="14"/>
              </w:rPr>
              <w:t>SourceTypeStatus_TBD_ET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B796E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2497D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E32732" w14:textId="77777777" w:rsidR="0027306C" w:rsidRDefault="0027306C"/>
        </w:tc>
      </w:tr>
      <w:tr w:rsidR="00CA24CE" w:rsidRPr="00B3499B" w14:paraId="43F098B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470A5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D63DEBB" w14:textId="77777777" w:rsidR="0046438F" w:rsidRDefault="0046438F" w:rsidP="0046438F">
            <w:pPr>
              <w:rPr>
                <w:rFonts w:cs="Arial"/>
                <w:color w:val="000000" w:themeColor="text1"/>
                <w:sz w:val="16"/>
                <w:szCs w:val="14"/>
              </w:rPr>
            </w:pPr>
            <w:r>
              <w:rPr>
                <w:rFonts w:cs="Arial"/>
                <w:color w:val="000000" w:themeColor="text1"/>
                <w:sz w:val="16"/>
                <w:szCs w:val="14"/>
              </w:rPr>
              <w:t>MixableZonePrompts_TBD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6477D6" w14:textId="77777777" w:rsidR="00DD49BA" w:rsidRDefault="00DD49BA" w:rsidP="00DD49BA">
            <w:pPr>
              <w:rPr>
                <w:rFonts w:cs="Arial"/>
                <w:color w:val="000000" w:themeColor="text1"/>
                <w:sz w:val="16"/>
                <w:szCs w:val="14"/>
              </w:rPr>
            </w:pPr>
            <w:r>
              <w:rPr>
                <w:rFonts w:cs="Arial"/>
                <w:color w:val="000000" w:themeColor="text1"/>
                <w:sz w:val="16"/>
                <w:szCs w:val="14"/>
              </w:rPr>
              <w:t>MixableZonePrompts_TBD</w:t>
            </w:r>
            <w:r w:rsidR="001F621A">
              <w:rPr>
                <w:rFonts w:cs="Arial"/>
                <w:color w:val="000000" w:themeColor="text1"/>
                <w:sz w:val="16"/>
                <w:szCs w:val="14"/>
              </w:rPr>
              <w:t xml:space="preserve"> :</w:t>
            </w:r>
          </w:p>
          <w:p w14:paraId="185626A9" w14:textId="77777777" w:rsidR="00691667" w:rsidRPr="003C5D56" w:rsidRDefault="00691667" w:rsidP="00DD49BA">
            <w:pPr>
              <w:rPr>
                <w:rFonts w:cs="Arial"/>
                <w:color w:val="000000" w:themeColor="text1"/>
                <w:sz w:val="16"/>
                <w:szCs w:val="14"/>
              </w:rPr>
            </w:pPr>
            <w:r>
              <w:rPr>
                <w:rFonts w:cs="Arial"/>
                <w:color w:val="000000" w:themeColor="text1"/>
                <w:sz w:val="16"/>
                <w:szCs w:val="14"/>
              </w:rPr>
              <w:t>MixableZonePrompts_TBD_ET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15D3A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6642C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1BB4B6" w14:textId="77777777" w:rsidR="0027306C" w:rsidRDefault="0027306C"/>
        </w:tc>
      </w:tr>
      <w:tr w:rsidR="00CA24CE" w:rsidRPr="00B3499B" w14:paraId="663E10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1F5BD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E139CF3" w14:textId="77777777" w:rsidR="0046438F" w:rsidRDefault="0046438F" w:rsidP="0046438F">
            <w:pPr>
              <w:rPr>
                <w:rFonts w:cs="Arial"/>
                <w:color w:val="000000" w:themeColor="text1"/>
                <w:sz w:val="16"/>
                <w:szCs w:val="14"/>
              </w:rPr>
            </w:pPr>
            <w:r>
              <w:rPr>
                <w:rFonts w:cs="Arial"/>
                <w:color w:val="000000" w:themeColor="text1"/>
                <w:sz w:val="16"/>
                <w:szCs w:val="14"/>
              </w:rPr>
              <w:t>MixableZonePromptsChannel_TBD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78FF8D" w14:textId="77777777" w:rsidR="00DD49BA" w:rsidRDefault="00DD49BA" w:rsidP="00DD49BA">
            <w:pPr>
              <w:rPr>
                <w:rFonts w:cs="Arial"/>
                <w:color w:val="000000" w:themeColor="text1"/>
                <w:sz w:val="16"/>
                <w:szCs w:val="14"/>
              </w:rPr>
            </w:pPr>
            <w:r>
              <w:rPr>
                <w:rFonts w:cs="Arial"/>
                <w:color w:val="000000" w:themeColor="text1"/>
                <w:sz w:val="16"/>
                <w:szCs w:val="14"/>
              </w:rPr>
              <w:t>MixableZonePromptsChannel_TBD</w:t>
            </w:r>
            <w:r w:rsidR="001F621A">
              <w:rPr>
                <w:rFonts w:cs="Arial"/>
                <w:color w:val="000000" w:themeColor="text1"/>
                <w:sz w:val="16"/>
                <w:szCs w:val="14"/>
              </w:rPr>
              <w:t xml:space="preserve"> :</w:t>
            </w:r>
          </w:p>
          <w:p w14:paraId="79F0B450" w14:textId="77777777" w:rsidR="00691667" w:rsidRPr="003C5D56" w:rsidRDefault="00691667" w:rsidP="00DD49BA">
            <w:pPr>
              <w:rPr>
                <w:rFonts w:cs="Arial"/>
                <w:color w:val="000000" w:themeColor="text1"/>
                <w:sz w:val="16"/>
                <w:szCs w:val="14"/>
              </w:rPr>
            </w:pPr>
            <w:r>
              <w:rPr>
                <w:rFonts w:cs="Arial"/>
                <w:color w:val="000000" w:themeColor="text1"/>
                <w:sz w:val="16"/>
                <w:szCs w:val="14"/>
              </w:rPr>
              <w:t>MixableZonePromptsChannel_TBD_ET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2571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13510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18BE02" w14:textId="77777777" w:rsidR="0027306C" w:rsidRDefault="0027306C"/>
        </w:tc>
      </w:tr>
      <w:tr w:rsidR="00CA24CE" w:rsidRPr="00B3499B" w14:paraId="4629E67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01F93B" w14:textId="77777777" w:rsidR="00CA24CE" w:rsidRPr="00B3499B" w:rsidRDefault="006B7CE9" w:rsidP="00CA24CE">
            <w:pPr>
              <w:rPr>
                <w:rFonts w:cs="Arial"/>
                <w:bCs/>
                <w:color w:val="808080" w:themeColor="background1" w:themeShade="80"/>
                <w:sz w:val="16"/>
                <w:szCs w:val="14"/>
              </w:rPr>
            </w:pPr>
            <w:hyperlink r:id="rId11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33D0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09F5D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507B528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Source Change</w:t>
      </w:r>
    </w:p>
    <w:p w14:paraId="2618C83A" w14:textId="77777777" w:rsidR="00072314" w:rsidRPr="00612064" w:rsidRDefault="00072314" w:rsidP="00072314">
      <w:pPr>
        <w:spacing w:before="20"/>
        <w:rPr>
          <w:vanish/>
        </w:rPr>
      </w:pPr>
    </w:p>
    <w:p w14:paraId="1FC616BD" w14:textId="77777777" w:rsidR="00072314" w:rsidRDefault="00072314" w:rsidP="00072314">
      <w:pPr>
        <w:pStyle w:val="Heading6"/>
        <w:keepNext w:val="0"/>
        <w:tabs>
          <w:tab w:val="clear" w:pos="900"/>
          <w:tab w:val="left" w:pos="709"/>
        </w:tabs>
        <w:spacing w:before="240"/>
      </w:pPr>
      <w:r>
        <w:t>Parameters</w:t>
      </w:r>
    </w:p>
    <w:p w14:paraId="0D6316F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562466F" w14:textId="77777777" w:rsidTr="001D18E6">
        <w:trPr>
          <w:trHeight w:val="161"/>
        </w:trPr>
        <w:tc>
          <w:tcPr>
            <w:tcW w:w="1838" w:type="dxa"/>
            <w:shd w:val="clear" w:color="auto" w:fill="D9D9D9" w:themeFill="background1" w:themeFillShade="D9"/>
            <w:noWrap/>
            <w:hideMark/>
          </w:tcPr>
          <w:p w14:paraId="2D7403E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6C775E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034B2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67EDE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1E16E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2D4003F" w14:textId="77777777" w:rsidTr="001D18E6">
        <w:trPr>
          <w:trHeight w:val="70"/>
        </w:trPr>
        <w:tc>
          <w:tcPr>
            <w:tcW w:w="1838" w:type="dxa"/>
            <w:noWrap/>
          </w:tcPr>
          <w:p w14:paraId="4634DCF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50E35B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D2E9D1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5530312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04D7AC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76D2FE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9826A49" w14:textId="77777777" w:rsidTr="001D18E6">
        <w:trPr>
          <w:trHeight w:val="71"/>
        </w:trPr>
        <w:tc>
          <w:tcPr>
            <w:tcW w:w="1838" w:type="dxa"/>
            <w:noWrap/>
          </w:tcPr>
          <w:p w14:paraId="0A1A3B7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B672DA0" w14:textId="77777777" w:rsidR="00072314" w:rsidRPr="00D14691" w:rsidRDefault="00072314" w:rsidP="001D18E6">
            <w:pPr>
              <w:rPr>
                <w:color w:val="000000" w:themeColor="text1"/>
              </w:rPr>
            </w:pPr>
          </w:p>
        </w:tc>
        <w:tc>
          <w:tcPr>
            <w:tcW w:w="1701" w:type="dxa"/>
          </w:tcPr>
          <w:p w14:paraId="304E2938" w14:textId="77777777" w:rsidR="00072314" w:rsidRPr="00D14691" w:rsidRDefault="00072314" w:rsidP="001D18E6">
            <w:pPr>
              <w:rPr>
                <w:color w:val="000000" w:themeColor="text1"/>
              </w:rPr>
            </w:pPr>
          </w:p>
        </w:tc>
        <w:tc>
          <w:tcPr>
            <w:tcW w:w="1417" w:type="dxa"/>
            <w:noWrap/>
          </w:tcPr>
          <w:p w14:paraId="419017DE" w14:textId="77777777" w:rsidR="00072314" w:rsidRPr="00D14691" w:rsidRDefault="00072314" w:rsidP="001D18E6">
            <w:pPr>
              <w:rPr>
                <w:color w:val="000000" w:themeColor="text1"/>
              </w:rPr>
            </w:pPr>
          </w:p>
        </w:tc>
        <w:tc>
          <w:tcPr>
            <w:tcW w:w="3402" w:type="dxa"/>
          </w:tcPr>
          <w:p w14:paraId="4FF08746" w14:textId="77777777" w:rsidR="00072314" w:rsidRPr="00D14691" w:rsidRDefault="00072314" w:rsidP="001D18E6">
            <w:pPr>
              <w:rPr>
                <w:color w:val="000000" w:themeColor="text1"/>
              </w:rPr>
            </w:pPr>
          </w:p>
        </w:tc>
      </w:tr>
    </w:tbl>
    <w:p w14:paraId="7B3454E6"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21A9E85A" w14:textId="77777777" w:rsidR="003678EC" w:rsidRPr="003678EC" w:rsidRDefault="003678EC" w:rsidP="003678EC">
      <w:pPr>
        <w:rPr>
          <w:lang w:val="en-GB"/>
        </w:rPr>
      </w:pPr>
    </w:p>
    <w:p w14:paraId="0E4394A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1AA5083" w14:textId="77777777" w:rsidR="000E75AB" w:rsidRDefault="000E75AB" w:rsidP="000E75AB"/>
    <w:p w14:paraId="0DDF91E0" w14:textId="77777777" w:rsidR="00072314" w:rsidRPr="003225C9" w:rsidRDefault="00072314" w:rsidP="00072314">
      <w:pPr>
        <w:tabs>
          <w:tab w:val="left" w:pos="284"/>
          <w:tab w:val="left" w:pos="851"/>
        </w:tabs>
      </w:pPr>
    </w:p>
    <w:p w14:paraId="54EC018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5690375" w14:textId="77777777" w:rsidR="00072314" w:rsidRDefault="00072314" w:rsidP="00072314"/>
    <w:p w14:paraId="08B68B4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E08F7BB" w14:textId="77777777" w:rsidR="001C5864" w:rsidRPr="0017445F" w:rsidRDefault="001C5864" w:rsidP="001C5864">
      <w:pPr>
        <w:pStyle w:val="RERequirement"/>
        <w:shd w:val="clear" w:color="auto" w:fill="F2F2F2" w:themeFill="background1" w:themeFillShade="F2"/>
      </w:pPr>
      <w:r>
        <w:t xml:space="preserve"> MSS Audio 1.1</w:t>
      </w:r>
    </w:p>
    <w:p w14:paraId="1914A6D7" w14:textId="77777777" w:rsidR="001C5864" w:rsidRDefault="001C5864" w:rsidP="001C5864">
      <w:pPr>
        <w:rPr>
          <w:rFonts w:cs="Arial"/>
        </w:rPr>
      </w:pPr>
      <w:r>
        <w:rPr>
          <w:rFonts w:cs="Arial"/>
        </w:rPr>
        <w:t>URC shall provide indivudal controls for each zone and communicate zone updates to the PDC module via BLE.</w:t>
      </w:r>
    </w:p>
    <w:p w14:paraId="48513AC8" w14:textId="77777777" w:rsidR="001C5864" w:rsidRDefault="001C5864" w:rsidP="001C5864"/>
    <w:p w14:paraId="6F48D8BB" w14:textId="77777777" w:rsidR="001C5864" w:rsidRPr="00287D2F" w:rsidRDefault="001C5864" w:rsidP="001C5864">
      <w:pPr>
        <w:rPr>
          <w:rFonts w:cs="Arial"/>
        </w:rPr>
      </w:pPr>
      <w:r>
        <w:rPr>
          <w:rFonts w:cs="Arial"/>
        </w:rPr>
        <w:t>Satisfied by</w:t>
      </w:r>
      <w:r w:rsidRPr="00287D2F">
        <w:rPr>
          <w:rFonts w:cs="Arial"/>
        </w:rPr>
        <w:t>:</w:t>
      </w:r>
    </w:p>
    <w:p w14:paraId="58AF621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53C6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Audio Share Response</w:t>
      </w:r>
    </w:p>
    <w:p w14:paraId="37FF9A1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3C848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Source Change</w:t>
      </w:r>
    </w:p>
    <w:p w14:paraId="158C0A7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FB752C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A87C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4B4DF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0723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994F9" w14:textId="77777777" w:rsidR="0027306C" w:rsidRDefault="0027306C"/>
        </w:tc>
      </w:tr>
      <w:tr w:rsidR="007A24FC" w:rsidRPr="00B3499B" w14:paraId="30B07B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9046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983C3" w14:textId="77777777" w:rsidR="0027306C" w:rsidRDefault="0027306C"/>
        </w:tc>
      </w:tr>
      <w:tr w:rsidR="007A24FC" w:rsidRPr="00B3499B" w14:paraId="6C97AB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8392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5B903" w14:textId="77777777" w:rsidR="0027306C" w:rsidRDefault="0027306C"/>
        </w:tc>
      </w:tr>
      <w:tr w:rsidR="007A24FC" w:rsidRPr="00B3499B" w14:paraId="506D89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A10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2C97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7708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5FCBC" w14:textId="77777777" w:rsidR="0027306C" w:rsidRDefault="0027306C"/>
        </w:tc>
      </w:tr>
      <w:tr w:rsidR="007A24FC" w:rsidRPr="00B3499B" w14:paraId="7AF7E5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1894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B8FE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0D66F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33F2D7" w14:textId="77777777" w:rsidR="0027306C" w:rsidRDefault="0027306C"/>
        </w:tc>
      </w:tr>
      <w:tr w:rsidR="007A24FC" w:rsidRPr="00B3499B" w14:paraId="2A72ACD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F6BE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7B603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651D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F036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D2F6F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58319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D7B745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5CC01F" w14:textId="77777777" w:rsidR="007A24FC" w:rsidRPr="00B3499B" w:rsidRDefault="006B7CE9" w:rsidP="009737DA">
            <w:pPr>
              <w:rPr>
                <w:rFonts w:cs="Arial"/>
                <w:bCs/>
                <w:color w:val="808080" w:themeColor="background1" w:themeShade="80"/>
                <w:sz w:val="16"/>
                <w:szCs w:val="14"/>
              </w:rPr>
            </w:pPr>
            <w:hyperlink r:id="rId11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4311D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0683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2A8CB7" w14:textId="77777777" w:rsidR="007A24FC" w:rsidRDefault="007A24FC" w:rsidP="001C5864">
      <w:pPr>
        <w:rPr>
          <w:rFonts w:cs="Arial"/>
        </w:rPr>
      </w:pPr>
    </w:p>
    <w:p w14:paraId="0F6505ED" w14:textId="77777777" w:rsidR="0047267C" w:rsidRDefault="0047267C" w:rsidP="001C5864">
      <w:pPr>
        <w:rPr>
          <w:rFonts w:cs="Arial"/>
        </w:rPr>
      </w:pPr>
    </w:p>
    <w:p w14:paraId="31A1067A" w14:textId="77777777" w:rsidR="001C5864" w:rsidRPr="0017445F" w:rsidRDefault="001C5864" w:rsidP="001C5864">
      <w:pPr>
        <w:pStyle w:val="RERequirement"/>
        <w:shd w:val="clear" w:color="auto" w:fill="F2F2F2" w:themeFill="background1" w:themeFillShade="F2"/>
      </w:pPr>
      <w:bookmarkStart w:id="124" w:name="_be69a88c7fcbf7bbe553913d57f80821"/>
      <w:bookmarkEnd w:id="124"/>
      <w:r>
        <w:t xml:space="preserve"> MSS Audio 1</w:t>
      </w:r>
    </w:p>
    <w:p w14:paraId="098244B3" w14:textId="77777777" w:rsidR="001C5864" w:rsidRDefault="001C5864" w:rsidP="001C5864">
      <w:pPr>
        <w:rPr>
          <w:rFonts w:cs="Arial"/>
        </w:rPr>
      </w:pPr>
      <w:r>
        <w:rPr>
          <w:rFonts w:cs="Arial"/>
        </w:rPr>
        <w:t>The PDC/PAC shall allow users to stream audio with the SourceType and SourceTypeChannel signals.</w:t>
      </w:r>
    </w:p>
    <w:p w14:paraId="65923A5A" w14:textId="77777777" w:rsidR="001C5864" w:rsidRDefault="001C5864" w:rsidP="001C5864"/>
    <w:p w14:paraId="35D578CB" w14:textId="77777777" w:rsidR="001C5864" w:rsidRPr="00287D2F" w:rsidRDefault="001C5864" w:rsidP="001C5864">
      <w:pPr>
        <w:rPr>
          <w:rFonts w:cs="Arial"/>
        </w:rPr>
      </w:pPr>
      <w:r>
        <w:rPr>
          <w:rFonts w:cs="Arial"/>
        </w:rPr>
        <w:t>Satisfied by</w:t>
      </w:r>
      <w:r w:rsidRPr="00287D2F">
        <w:rPr>
          <w:rFonts w:cs="Arial"/>
        </w:rPr>
        <w:t>:</w:t>
      </w:r>
    </w:p>
    <w:p w14:paraId="5987E56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7787B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Source Change</w:t>
      </w:r>
    </w:p>
    <w:p w14:paraId="7D9E4A4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17F0E8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4549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ED4E4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D6F2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D9BF4" w14:textId="77777777" w:rsidR="0027306C" w:rsidRDefault="0027306C"/>
        </w:tc>
      </w:tr>
      <w:tr w:rsidR="007A24FC" w:rsidRPr="00B3499B" w14:paraId="44A197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570AB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3A870" w14:textId="77777777" w:rsidR="0027306C" w:rsidRDefault="0027306C"/>
        </w:tc>
      </w:tr>
      <w:tr w:rsidR="007A24FC" w:rsidRPr="00B3499B" w14:paraId="29E655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EEEC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B86FD" w14:textId="77777777" w:rsidR="0027306C" w:rsidRDefault="0027306C"/>
        </w:tc>
      </w:tr>
      <w:tr w:rsidR="007A24FC" w:rsidRPr="00B3499B" w14:paraId="07894D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C346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3273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3392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34E8E" w14:textId="77777777" w:rsidR="0027306C" w:rsidRDefault="0027306C"/>
        </w:tc>
      </w:tr>
      <w:tr w:rsidR="007A24FC" w:rsidRPr="00B3499B" w14:paraId="44B735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DAAB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A27A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11472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E48B0C" w14:textId="77777777" w:rsidR="0027306C" w:rsidRDefault="0027306C"/>
        </w:tc>
      </w:tr>
      <w:tr w:rsidR="007A24FC" w:rsidRPr="00B3499B" w14:paraId="4644B25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4EB8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D172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DFCF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EB31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8B8D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801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F5489F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7B89E1" w14:textId="77777777" w:rsidR="007A24FC" w:rsidRPr="00B3499B" w:rsidRDefault="006B7CE9" w:rsidP="009737DA">
            <w:pPr>
              <w:rPr>
                <w:rFonts w:cs="Arial"/>
                <w:bCs/>
                <w:color w:val="808080" w:themeColor="background1" w:themeShade="80"/>
                <w:sz w:val="16"/>
                <w:szCs w:val="14"/>
              </w:rPr>
            </w:pPr>
            <w:hyperlink r:id="rId1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54C6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304F0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3CF0EA" w14:textId="77777777" w:rsidR="007A24FC" w:rsidRDefault="007A24FC" w:rsidP="001C5864">
      <w:pPr>
        <w:rPr>
          <w:rFonts w:cs="Arial"/>
        </w:rPr>
      </w:pPr>
    </w:p>
    <w:p w14:paraId="71F31F57" w14:textId="77777777" w:rsidR="0047267C" w:rsidRDefault="0047267C" w:rsidP="001C5864">
      <w:pPr>
        <w:rPr>
          <w:rFonts w:cs="Arial"/>
        </w:rPr>
      </w:pPr>
    </w:p>
    <w:p w14:paraId="170640B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01ECB9E" wp14:editId="787646D5">
            <wp:extent cx="152400" cy="152400"/>
            <wp:effectExtent l="0" t="0" r="0" b="0"/>
            <wp:docPr id="34" name="Picture -478661413.jpg" descr="-47866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7866141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Sound Mode Change</w:t>
      </w:r>
    </w:p>
    <w:p w14:paraId="65EEA7D7" w14:textId="77777777" w:rsidR="005F4E20" w:rsidRDefault="005F4E20" w:rsidP="00720A45">
      <w:pPr>
        <w:rPr>
          <w:highlight w:val="green"/>
        </w:rPr>
      </w:pPr>
    </w:p>
    <w:p w14:paraId="0FA9D5C0" w14:textId="77777777" w:rsidR="009C3237" w:rsidRDefault="009C3237" w:rsidP="009C3237">
      <w:pPr>
        <w:pStyle w:val="BodyText"/>
      </w:pPr>
      <w:r w:rsidRPr="00F33853">
        <w:t>MSS Function responsible for Changing the Sound Modes in the Vehicle</w:t>
      </w:r>
    </w:p>
    <w:p w14:paraId="0179D6C8" w14:textId="77777777" w:rsidR="00785794" w:rsidRPr="00785794" w:rsidRDefault="00785794" w:rsidP="00785794">
      <w:pPr>
        <w:rPr>
          <w:rFonts w:cs="Arial"/>
          <w:color w:val="000000" w:themeColor="text1"/>
          <w:sz w:val="16"/>
          <w:szCs w:val="14"/>
        </w:rPr>
      </w:pPr>
    </w:p>
    <w:p w14:paraId="3A317AB1" w14:textId="77777777" w:rsidR="009C3237" w:rsidRPr="009C3237" w:rsidRDefault="009C3237" w:rsidP="00720A45">
      <w:pPr>
        <w:rPr>
          <w:highlight w:val="green"/>
          <w:lang w:val="en-GB"/>
        </w:rPr>
      </w:pPr>
    </w:p>
    <w:p w14:paraId="173CAF7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E2370E0" w14:textId="77777777" w:rsidR="00072314" w:rsidRPr="003B799F" w:rsidRDefault="00072314" w:rsidP="00072314"/>
    <w:p w14:paraId="00ADE74B" w14:textId="77777777" w:rsidR="00072314" w:rsidRDefault="00072314" w:rsidP="00072314">
      <w:pPr>
        <w:pStyle w:val="Heading6"/>
        <w:keepNext w:val="0"/>
        <w:tabs>
          <w:tab w:val="clear" w:pos="900"/>
          <w:tab w:val="left" w:pos="709"/>
        </w:tabs>
        <w:spacing w:before="240"/>
        <w:rPr>
          <w:lang w:val="en-GB"/>
        </w:rPr>
      </w:pPr>
      <w:r>
        <w:rPr>
          <w:lang w:val="en-GB"/>
        </w:rPr>
        <w:t>Inputs</w:t>
      </w:r>
    </w:p>
    <w:p w14:paraId="2A8ED84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396AAA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BDFD4"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Sound Mode Change</w:t>
            </w:r>
          </w:p>
        </w:tc>
      </w:tr>
      <w:tr w:rsidR="00EB31D7" w:rsidRPr="00B3499B" w14:paraId="4BFD3F0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DE11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05B0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2417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6452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8AC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4E2630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9AA9E4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68FB8A" w14:textId="77777777" w:rsidR="004F0393" w:rsidRDefault="004F0393" w:rsidP="00073C51">
            <w:pPr>
              <w:rPr>
                <w:rFonts w:cs="Arial"/>
                <w:color w:val="000000" w:themeColor="text1"/>
                <w:sz w:val="16"/>
                <w:szCs w:val="14"/>
              </w:rPr>
            </w:pPr>
            <w:r w:rsidRPr="00073C51">
              <w:rPr>
                <w:rFonts w:cs="Arial"/>
                <w:color w:val="000000" w:themeColor="text1"/>
                <w:sz w:val="16"/>
                <w:szCs w:val="14"/>
              </w:rPr>
              <w:t>SoundMode_Command_TBD</w:t>
            </w:r>
          </w:p>
          <w:p w14:paraId="4F86B5D9" w14:textId="77777777" w:rsidR="0046438F" w:rsidRPr="00740CDD" w:rsidRDefault="0046438F" w:rsidP="00927ADC">
            <w:pPr>
              <w:pStyle w:val="VelocityScript"/>
              <w:rPr>
                <w:color w:val="00B0F0"/>
              </w:rPr>
            </w:pPr>
          </w:p>
          <w:p w14:paraId="7DFB2211" w14:textId="77777777" w:rsidR="004C0655" w:rsidRPr="007215C5" w:rsidRDefault="004C0655" w:rsidP="004F0393">
            <w:pPr>
              <w:pStyle w:val="VelocityScript"/>
            </w:pPr>
          </w:p>
          <w:p w14:paraId="2656D70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83A392"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SoundMode_Command </w:t>
            </w:r>
            <w:r w:rsidR="001F621A">
              <w:rPr>
                <w:rFonts w:cs="Arial"/>
                <w:color w:val="000000" w:themeColor="text1"/>
                <w:sz w:val="16"/>
                <w:szCs w:val="14"/>
              </w:rPr>
              <w:t>:</w:t>
            </w:r>
          </w:p>
          <w:p w14:paraId="11270031" w14:textId="77777777" w:rsidR="00691667" w:rsidRPr="003C5D56" w:rsidRDefault="008A674A" w:rsidP="008A674A">
            <w:pPr>
              <w:rPr>
                <w:rFonts w:cs="Arial"/>
                <w:color w:val="000000" w:themeColor="text1"/>
                <w:sz w:val="16"/>
                <w:szCs w:val="14"/>
              </w:rPr>
            </w:pPr>
            <w:r>
              <w:rPr>
                <w:rFonts w:cs="Arial"/>
                <w:color w:val="000000" w:themeColor="text1"/>
                <w:sz w:val="16"/>
                <w:szCs w:val="14"/>
              </w:rPr>
              <w:t>SoundMode_Command_ET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3F1DD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69546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D76781" w14:textId="77777777" w:rsidR="0027306C" w:rsidRDefault="0027306C"/>
        </w:tc>
      </w:tr>
      <w:tr w:rsidR="00EB31D7" w:rsidRPr="00B3499B" w14:paraId="2D4C47E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86B82C" w14:textId="77777777" w:rsidR="00EB31D7" w:rsidRPr="00B3499B" w:rsidRDefault="006B7CE9" w:rsidP="00236BAE">
            <w:pPr>
              <w:rPr>
                <w:rFonts w:cs="Arial"/>
                <w:bCs/>
                <w:color w:val="808080" w:themeColor="background1" w:themeShade="80"/>
                <w:sz w:val="16"/>
                <w:szCs w:val="14"/>
              </w:rPr>
            </w:pPr>
            <w:hyperlink r:id="rId1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545A8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1F8A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626F35B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Sound Mode Change</w:t>
      </w:r>
    </w:p>
    <w:p w14:paraId="5F6CB4A6" w14:textId="77777777" w:rsidR="008C50D1" w:rsidRPr="00E23282" w:rsidRDefault="008C50D1" w:rsidP="00072314"/>
    <w:p w14:paraId="685B383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E88961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FBDC0E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37AE1"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Sound Mode Change</w:t>
            </w:r>
          </w:p>
        </w:tc>
      </w:tr>
      <w:tr w:rsidR="00236BAE" w:rsidRPr="00B3499B" w14:paraId="4A64C52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D925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2FCB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53F9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622A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D535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FA2FA3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14579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EC281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CCB83D3" w14:textId="77777777" w:rsidR="0046438F" w:rsidRDefault="0046438F" w:rsidP="0046438F">
            <w:pPr>
              <w:rPr>
                <w:rFonts w:cs="Arial"/>
                <w:color w:val="000000" w:themeColor="text1"/>
                <w:sz w:val="16"/>
                <w:szCs w:val="14"/>
              </w:rPr>
            </w:pPr>
            <w:r>
              <w:rPr>
                <w:rFonts w:cs="Arial"/>
                <w:color w:val="000000" w:themeColor="text1"/>
                <w:sz w:val="16"/>
                <w:szCs w:val="14"/>
              </w:rPr>
              <w:t>VehicleAudioMode_TBD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8D24B3" w14:textId="77777777" w:rsidR="00DD49BA" w:rsidRDefault="00DD49BA" w:rsidP="00DD49BA">
            <w:pPr>
              <w:rPr>
                <w:rFonts w:cs="Arial"/>
                <w:color w:val="000000" w:themeColor="text1"/>
                <w:sz w:val="16"/>
                <w:szCs w:val="14"/>
              </w:rPr>
            </w:pPr>
            <w:r>
              <w:rPr>
                <w:rFonts w:cs="Arial"/>
                <w:color w:val="000000" w:themeColor="text1"/>
                <w:sz w:val="16"/>
                <w:szCs w:val="14"/>
              </w:rPr>
              <w:t>VehicleAudioMode_TBD</w:t>
            </w:r>
            <w:r w:rsidR="001F621A">
              <w:rPr>
                <w:rFonts w:cs="Arial"/>
                <w:color w:val="000000" w:themeColor="text1"/>
                <w:sz w:val="16"/>
                <w:szCs w:val="14"/>
              </w:rPr>
              <w:t xml:space="preserve"> :</w:t>
            </w:r>
          </w:p>
          <w:p w14:paraId="0FC5A200"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E48B9B"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CC763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E05C66" w14:textId="77777777" w:rsidR="0027306C" w:rsidRDefault="0027306C"/>
        </w:tc>
      </w:tr>
      <w:tr w:rsidR="00CA24CE" w:rsidRPr="00B3499B" w14:paraId="6DD08B5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62DD14" w14:textId="77777777" w:rsidR="00CA24CE" w:rsidRPr="00B3499B" w:rsidRDefault="006B7CE9" w:rsidP="00CA24CE">
            <w:pPr>
              <w:rPr>
                <w:rFonts w:cs="Arial"/>
                <w:bCs/>
                <w:color w:val="808080" w:themeColor="background1" w:themeShade="80"/>
                <w:sz w:val="16"/>
                <w:szCs w:val="14"/>
              </w:rPr>
            </w:pPr>
            <w:hyperlink r:id="rId12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7FE4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73354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47E3D3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Sound Mode Change</w:t>
      </w:r>
    </w:p>
    <w:p w14:paraId="29FEE183" w14:textId="77777777" w:rsidR="00072314" w:rsidRPr="00612064" w:rsidRDefault="00072314" w:rsidP="00072314">
      <w:pPr>
        <w:spacing w:before="20"/>
        <w:rPr>
          <w:vanish/>
        </w:rPr>
      </w:pPr>
    </w:p>
    <w:p w14:paraId="321E2E8A" w14:textId="77777777" w:rsidR="00072314" w:rsidRDefault="00072314" w:rsidP="00072314">
      <w:pPr>
        <w:pStyle w:val="Heading6"/>
        <w:keepNext w:val="0"/>
        <w:tabs>
          <w:tab w:val="clear" w:pos="900"/>
          <w:tab w:val="left" w:pos="709"/>
        </w:tabs>
        <w:spacing w:before="240"/>
      </w:pPr>
      <w:r>
        <w:t>Parameters</w:t>
      </w:r>
    </w:p>
    <w:p w14:paraId="4AEC36B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ABF9694" w14:textId="77777777" w:rsidTr="001D18E6">
        <w:trPr>
          <w:trHeight w:val="161"/>
        </w:trPr>
        <w:tc>
          <w:tcPr>
            <w:tcW w:w="1838" w:type="dxa"/>
            <w:shd w:val="clear" w:color="auto" w:fill="D9D9D9" w:themeFill="background1" w:themeFillShade="D9"/>
            <w:noWrap/>
            <w:hideMark/>
          </w:tcPr>
          <w:p w14:paraId="62FB77A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42AEAF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D8595C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8D07B3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112D69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F9AB32A" w14:textId="77777777" w:rsidTr="001D18E6">
        <w:trPr>
          <w:trHeight w:val="70"/>
        </w:trPr>
        <w:tc>
          <w:tcPr>
            <w:tcW w:w="1838" w:type="dxa"/>
            <w:noWrap/>
          </w:tcPr>
          <w:p w14:paraId="5300944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45C3A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76EF52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776396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6BF575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587A39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18DF5C1" w14:textId="77777777" w:rsidTr="001D18E6">
        <w:trPr>
          <w:trHeight w:val="71"/>
        </w:trPr>
        <w:tc>
          <w:tcPr>
            <w:tcW w:w="1838" w:type="dxa"/>
            <w:noWrap/>
          </w:tcPr>
          <w:p w14:paraId="5CD822A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AB65D0C" w14:textId="77777777" w:rsidR="00072314" w:rsidRPr="00D14691" w:rsidRDefault="00072314" w:rsidP="001D18E6">
            <w:pPr>
              <w:rPr>
                <w:color w:val="000000" w:themeColor="text1"/>
              </w:rPr>
            </w:pPr>
          </w:p>
        </w:tc>
        <w:tc>
          <w:tcPr>
            <w:tcW w:w="1701" w:type="dxa"/>
          </w:tcPr>
          <w:p w14:paraId="711C8347" w14:textId="77777777" w:rsidR="00072314" w:rsidRPr="00D14691" w:rsidRDefault="00072314" w:rsidP="001D18E6">
            <w:pPr>
              <w:rPr>
                <w:color w:val="000000" w:themeColor="text1"/>
              </w:rPr>
            </w:pPr>
          </w:p>
        </w:tc>
        <w:tc>
          <w:tcPr>
            <w:tcW w:w="1417" w:type="dxa"/>
            <w:noWrap/>
          </w:tcPr>
          <w:p w14:paraId="6DE5268A" w14:textId="77777777" w:rsidR="00072314" w:rsidRPr="00D14691" w:rsidRDefault="00072314" w:rsidP="001D18E6">
            <w:pPr>
              <w:rPr>
                <w:color w:val="000000" w:themeColor="text1"/>
              </w:rPr>
            </w:pPr>
          </w:p>
        </w:tc>
        <w:tc>
          <w:tcPr>
            <w:tcW w:w="3402" w:type="dxa"/>
          </w:tcPr>
          <w:p w14:paraId="0B045DC5" w14:textId="77777777" w:rsidR="00072314" w:rsidRPr="00D14691" w:rsidRDefault="00072314" w:rsidP="001D18E6">
            <w:pPr>
              <w:rPr>
                <w:color w:val="000000" w:themeColor="text1"/>
              </w:rPr>
            </w:pPr>
          </w:p>
        </w:tc>
      </w:tr>
    </w:tbl>
    <w:p w14:paraId="7E19C6E0"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3DEF7071" w14:textId="77777777" w:rsidR="003678EC" w:rsidRPr="003678EC" w:rsidRDefault="003678EC" w:rsidP="003678EC">
      <w:pPr>
        <w:rPr>
          <w:lang w:val="en-GB"/>
        </w:rPr>
      </w:pPr>
    </w:p>
    <w:p w14:paraId="25B97C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EF4E08" w14:textId="77777777" w:rsidR="000E75AB" w:rsidRDefault="000E75AB" w:rsidP="000E75AB"/>
    <w:p w14:paraId="12917A6D" w14:textId="77777777" w:rsidR="00072314" w:rsidRPr="003225C9" w:rsidRDefault="00072314" w:rsidP="00072314">
      <w:pPr>
        <w:tabs>
          <w:tab w:val="left" w:pos="284"/>
          <w:tab w:val="left" w:pos="851"/>
        </w:tabs>
      </w:pPr>
    </w:p>
    <w:p w14:paraId="7212623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EC10141" w14:textId="77777777" w:rsidR="00072314" w:rsidRDefault="00072314" w:rsidP="00072314"/>
    <w:p w14:paraId="2D5A009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D582DC" w14:textId="77777777" w:rsidR="001C5864" w:rsidRPr="0017445F" w:rsidRDefault="001C5864" w:rsidP="001C5864">
      <w:pPr>
        <w:pStyle w:val="RERequirement"/>
        <w:shd w:val="clear" w:color="auto" w:fill="F2F2F2" w:themeFill="background1" w:themeFillShade="F2"/>
      </w:pPr>
      <w:bookmarkStart w:id="125" w:name="_26d2afb8727406de3a78bb6012da87a0"/>
      <w:bookmarkEnd w:id="125"/>
      <w:r>
        <w:t xml:space="preserve"> Zone Transition 1.4</w:t>
      </w:r>
    </w:p>
    <w:p w14:paraId="4A0A223D" w14:textId="77777777" w:rsidR="001C5864" w:rsidRDefault="001C5864" w:rsidP="001C5864">
      <w:pPr>
        <w:rPr>
          <w:rFonts w:cs="Arial"/>
        </w:rPr>
      </w:pPr>
      <w:r>
        <w:rPr>
          <w:rFonts w:cs="Arial"/>
        </w:rPr>
        <w:t>When there is an phone call status recognized by the PDC module as Privacy or Handsfree, the PDC module will prevent the VehicleAudioMode signal from changing encoding types.</w:t>
      </w:r>
    </w:p>
    <w:p w14:paraId="01D062CB" w14:textId="77777777" w:rsidR="001C5864" w:rsidRDefault="001C5864" w:rsidP="001C5864"/>
    <w:p w14:paraId="326AB70D" w14:textId="77777777" w:rsidR="001C5864" w:rsidRPr="00287D2F" w:rsidRDefault="001C5864" w:rsidP="001C5864">
      <w:pPr>
        <w:rPr>
          <w:rFonts w:cs="Arial"/>
        </w:rPr>
      </w:pPr>
      <w:r>
        <w:rPr>
          <w:rFonts w:cs="Arial"/>
        </w:rPr>
        <w:t>Satisfied by</w:t>
      </w:r>
      <w:r w:rsidRPr="00287D2F">
        <w:rPr>
          <w:rFonts w:cs="Arial"/>
        </w:rPr>
        <w:t>:</w:t>
      </w:r>
    </w:p>
    <w:p w14:paraId="42FD352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EC27C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2CBFC42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DBE4B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40BF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29EC0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2F09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59B96" w14:textId="77777777" w:rsidR="0027306C" w:rsidRDefault="0027306C"/>
        </w:tc>
      </w:tr>
      <w:tr w:rsidR="007A24FC" w:rsidRPr="00B3499B" w14:paraId="79110D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392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890A0" w14:textId="77777777" w:rsidR="0027306C" w:rsidRDefault="0027306C"/>
        </w:tc>
      </w:tr>
      <w:tr w:rsidR="007A24FC" w:rsidRPr="00B3499B" w14:paraId="795B8A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4F2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8E164" w14:textId="77777777" w:rsidR="0027306C" w:rsidRDefault="0027306C"/>
        </w:tc>
      </w:tr>
      <w:tr w:rsidR="007A24FC" w:rsidRPr="00B3499B" w14:paraId="19329B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0586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BC2A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E66D3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8787A" w14:textId="77777777" w:rsidR="0027306C" w:rsidRDefault="0027306C"/>
        </w:tc>
      </w:tr>
      <w:tr w:rsidR="007A24FC" w:rsidRPr="00B3499B" w14:paraId="15EC78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95DF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7273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882A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955C7" w14:textId="77777777" w:rsidR="0027306C" w:rsidRDefault="0027306C"/>
        </w:tc>
      </w:tr>
      <w:tr w:rsidR="007A24FC" w:rsidRPr="00B3499B" w14:paraId="5683EE0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1463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4EF44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F561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7611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47F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926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DA0F91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4E5E01" w14:textId="77777777" w:rsidR="007A24FC" w:rsidRPr="00B3499B" w:rsidRDefault="006B7CE9" w:rsidP="009737DA">
            <w:pPr>
              <w:rPr>
                <w:rFonts w:cs="Arial"/>
                <w:bCs/>
                <w:color w:val="808080" w:themeColor="background1" w:themeShade="80"/>
                <w:sz w:val="16"/>
                <w:szCs w:val="14"/>
              </w:rPr>
            </w:pPr>
            <w:hyperlink r:id="rId1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79045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A8250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81FEF7" w14:textId="77777777" w:rsidR="007A24FC" w:rsidRDefault="007A24FC" w:rsidP="001C5864">
      <w:pPr>
        <w:rPr>
          <w:rFonts w:cs="Arial"/>
        </w:rPr>
      </w:pPr>
    </w:p>
    <w:p w14:paraId="3D1F285E" w14:textId="77777777" w:rsidR="0047267C" w:rsidRDefault="0047267C" w:rsidP="001C5864">
      <w:pPr>
        <w:rPr>
          <w:rFonts w:cs="Arial"/>
        </w:rPr>
      </w:pPr>
    </w:p>
    <w:p w14:paraId="6F5C616E" w14:textId="77777777" w:rsidR="001C5864" w:rsidRPr="0017445F" w:rsidRDefault="001C5864" w:rsidP="001C5864">
      <w:pPr>
        <w:pStyle w:val="RERequirement"/>
        <w:shd w:val="clear" w:color="auto" w:fill="F2F2F2" w:themeFill="background1" w:themeFillShade="F2"/>
      </w:pPr>
      <w:bookmarkStart w:id="126" w:name="_8333b9f99bf53d678d451851bb7d8a00"/>
      <w:bookmarkEnd w:id="126"/>
      <w:r>
        <w:lastRenderedPageBreak/>
        <w:t xml:space="preserve"> Zone Transition 1.2</w:t>
      </w:r>
    </w:p>
    <w:p w14:paraId="4612BD82" w14:textId="77777777" w:rsidR="001C5864" w:rsidRDefault="001C5864" w:rsidP="001C5864">
      <w:pPr>
        <w:rPr>
          <w:rFonts w:cs="Arial"/>
        </w:rPr>
      </w:pPr>
      <w:r>
        <w:rPr>
          <w:rFonts w:cs="Arial"/>
        </w:rPr>
        <w:t>When cabin mode is activated, the PDC shall send the VehicleAudioMode signal to the DSP and PAC modules to play audio in the cabin speakers.</w:t>
      </w:r>
    </w:p>
    <w:p w14:paraId="57FD0A81" w14:textId="77777777" w:rsidR="001C5864" w:rsidRDefault="001C5864" w:rsidP="001C5864"/>
    <w:p w14:paraId="2188CE62" w14:textId="77777777" w:rsidR="001C5864" w:rsidRPr="00287D2F" w:rsidRDefault="001C5864" w:rsidP="001C5864">
      <w:pPr>
        <w:rPr>
          <w:rFonts w:cs="Arial"/>
        </w:rPr>
      </w:pPr>
      <w:r>
        <w:rPr>
          <w:rFonts w:cs="Arial"/>
        </w:rPr>
        <w:t>Satisfied by</w:t>
      </w:r>
      <w:r w:rsidRPr="00287D2F">
        <w:rPr>
          <w:rFonts w:cs="Arial"/>
        </w:rPr>
        <w:t>:</w:t>
      </w:r>
    </w:p>
    <w:p w14:paraId="18623F1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C1A7B9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6F0438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005093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C2650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F418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4F559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AE78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211E5" w14:textId="77777777" w:rsidR="0027306C" w:rsidRDefault="0027306C"/>
        </w:tc>
      </w:tr>
      <w:tr w:rsidR="007A24FC" w:rsidRPr="00B3499B" w14:paraId="597DB8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3F97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68089" w14:textId="77777777" w:rsidR="0027306C" w:rsidRDefault="0027306C"/>
        </w:tc>
      </w:tr>
      <w:tr w:rsidR="007A24FC" w:rsidRPr="00B3499B" w14:paraId="256924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0961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A9A2A" w14:textId="77777777" w:rsidR="0027306C" w:rsidRDefault="0027306C"/>
        </w:tc>
      </w:tr>
      <w:tr w:rsidR="007A24FC" w:rsidRPr="00B3499B" w14:paraId="314E44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3143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B6C9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23BF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45643" w14:textId="77777777" w:rsidR="0027306C" w:rsidRDefault="0027306C"/>
        </w:tc>
      </w:tr>
      <w:tr w:rsidR="007A24FC" w:rsidRPr="00B3499B" w14:paraId="6A03C6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835C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4B97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5BC25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3BD269" w14:textId="77777777" w:rsidR="0027306C" w:rsidRDefault="0027306C"/>
        </w:tc>
      </w:tr>
      <w:tr w:rsidR="007A24FC" w:rsidRPr="00B3499B" w14:paraId="4AB6CB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7D02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59F78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AFF0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7178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E30F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86F6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6D7139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9CD0B0" w14:textId="77777777" w:rsidR="007A24FC" w:rsidRPr="00B3499B" w:rsidRDefault="006B7CE9" w:rsidP="009737DA">
            <w:pPr>
              <w:rPr>
                <w:rFonts w:cs="Arial"/>
                <w:bCs/>
                <w:color w:val="808080" w:themeColor="background1" w:themeShade="80"/>
                <w:sz w:val="16"/>
                <w:szCs w:val="14"/>
              </w:rPr>
            </w:pPr>
            <w:hyperlink r:id="rId1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EE64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D3F7D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16B18A" w14:textId="77777777" w:rsidR="007A24FC" w:rsidRDefault="007A24FC" w:rsidP="001C5864">
      <w:pPr>
        <w:rPr>
          <w:rFonts w:cs="Arial"/>
        </w:rPr>
      </w:pPr>
    </w:p>
    <w:p w14:paraId="15A5CB62" w14:textId="77777777" w:rsidR="0047267C" w:rsidRDefault="0047267C" w:rsidP="001C5864">
      <w:pPr>
        <w:rPr>
          <w:rFonts w:cs="Arial"/>
        </w:rPr>
      </w:pPr>
    </w:p>
    <w:p w14:paraId="147836B0" w14:textId="77777777" w:rsidR="001C5864" w:rsidRPr="0017445F" w:rsidRDefault="001C5864" w:rsidP="001C5864">
      <w:pPr>
        <w:pStyle w:val="RERequirement"/>
        <w:shd w:val="clear" w:color="auto" w:fill="F2F2F2" w:themeFill="background1" w:themeFillShade="F2"/>
      </w:pPr>
      <w:bookmarkStart w:id="127" w:name="_c66fc6ae0d08155f9b54de8cef9ef4b4"/>
      <w:bookmarkEnd w:id="127"/>
      <w:r>
        <w:t xml:space="preserve"> Zone Transition 1</w:t>
      </w:r>
    </w:p>
    <w:p w14:paraId="62D6A75F" w14:textId="77777777" w:rsidR="001C5864" w:rsidRDefault="001C5864" w:rsidP="001C5864">
      <w:pPr>
        <w:rPr>
          <w:rFonts w:cs="Arial"/>
        </w:rPr>
      </w:pPr>
      <w:r>
        <w:rPr>
          <w:rFonts w:cs="Arial"/>
        </w:rPr>
        <w:t>The PDC shall send the VehicleAudioMode signal to the DSP, PAC, and RACM to switch between Zone Mode and Cabin Mode.</w:t>
      </w:r>
    </w:p>
    <w:p w14:paraId="5FDFD282" w14:textId="77777777" w:rsidR="001C5864" w:rsidRDefault="001C5864" w:rsidP="001C5864"/>
    <w:p w14:paraId="289BADC1" w14:textId="77777777" w:rsidR="001C5864" w:rsidRPr="00287D2F" w:rsidRDefault="001C5864" w:rsidP="001C5864">
      <w:pPr>
        <w:rPr>
          <w:rFonts w:cs="Arial"/>
        </w:rPr>
      </w:pPr>
      <w:r>
        <w:rPr>
          <w:rFonts w:cs="Arial"/>
        </w:rPr>
        <w:t>Satisfied by</w:t>
      </w:r>
      <w:r w:rsidRPr="00287D2F">
        <w:rPr>
          <w:rFonts w:cs="Arial"/>
        </w:rPr>
        <w:t>:</w:t>
      </w:r>
    </w:p>
    <w:p w14:paraId="7765877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0C10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22ED06C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95E574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8C6C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FD5C3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7CF7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E94F7" w14:textId="77777777" w:rsidR="0027306C" w:rsidRDefault="0027306C"/>
        </w:tc>
      </w:tr>
      <w:tr w:rsidR="007A24FC" w:rsidRPr="00B3499B" w14:paraId="49824B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B1CC8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FCDAE" w14:textId="77777777" w:rsidR="0027306C" w:rsidRDefault="0027306C"/>
        </w:tc>
      </w:tr>
      <w:tr w:rsidR="007A24FC" w:rsidRPr="00B3499B" w14:paraId="378D48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421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5F38D" w14:textId="77777777" w:rsidR="0027306C" w:rsidRDefault="0027306C"/>
        </w:tc>
      </w:tr>
      <w:tr w:rsidR="007A24FC" w:rsidRPr="00B3499B" w14:paraId="61ACDD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9261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7A1D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797C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85B63B" w14:textId="77777777" w:rsidR="0027306C" w:rsidRDefault="0027306C"/>
        </w:tc>
      </w:tr>
      <w:tr w:rsidR="007A24FC" w:rsidRPr="00B3499B" w14:paraId="5E6F2B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D896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CF9F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DCEB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8F6052" w14:textId="77777777" w:rsidR="0027306C" w:rsidRDefault="0027306C"/>
        </w:tc>
      </w:tr>
      <w:tr w:rsidR="007A24FC" w:rsidRPr="00B3499B" w14:paraId="2EB0516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F583A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8AC5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880C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CF8D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4001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448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F59FA5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2F80D5" w14:textId="77777777" w:rsidR="007A24FC" w:rsidRPr="00B3499B" w:rsidRDefault="006B7CE9" w:rsidP="009737DA">
            <w:pPr>
              <w:rPr>
                <w:rFonts w:cs="Arial"/>
                <w:bCs/>
                <w:color w:val="808080" w:themeColor="background1" w:themeShade="80"/>
                <w:sz w:val="16"/>
                <w:szCs w:val="14"/>
              </w:rPr>
            </w:pPr>
            <w:hyperlink r:id="rId1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E4FD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A74A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E4D27C" w14:textId="77777777" w:rsidR="007A24FC" w:rsidRDefault="007A24FC" w:rsidP="001C5864">
      <w:pPr>
        <w:rPr>
          <w:rFonts w:cs="Arial"/>
        </w:rPr>
      </w:pPr>
    </w:p>
    <w:p w14:paraId="0A6BCFF8" w14:textId="77777777" w:rsidR="0047267C" w:rsidRDefault="0047267C" w:rsidP="001C5864">
      <w:pPr>
        <w:rPr>
          <w:rFonts w:cs="Arial"/>
        </w:rPr>
      </w:pPr>
    </w:p>
    <w:p w14:paraId="6516064D" w14:textId="77777777" w:rsidR="001C5864" w:rsidRPr="0017445F" w:rsidRDefault="001C5864" w:rsidP="001C5864">
      <w:pPr>
        <w:pStyle w:val="RERequirement"/>
        <w:shd w:val="clear" w:color="auto" w:fill="F2F2F2" w:themeFill="background1" w:themeFillShade="F2"/>
      </w:pPr>
      <w:bookmarkStart w:id="128" w:name="_ba1cbff91cb37a7c22ffec78c0737dff"/>
      <w:bookmarkEnd w:id="128"/>
      <w:r>
        <w:t xml:space="preserve"> Zone Transition 1.1</w:t>
      </w:r>
    </w:p>
    <w:p w14:paraId="18FCB46E" w14:textId="77777777" w:rsidR="001C5864" w:rsidRDefault="001C5864" w:rsidP="001C5864">
      <w:pPr>
        <w:rPr>
          <w:rFonts w:cs="Arial"/>
        </w:rPr>
      </w:pPr>
      <w:r>
        <w:rPr>
          <w:rFonts w:cs="Arial"/>
        </w:rPr>
        <w:t>When zone mode is activated, the PDC shall send the VehicleAudioMode signal to the DSP and PAC modules to play audio in the zonal speakers.</w:t>
      </w:r>
    </w:p>
    <w:p w14:paraId="31A2AE7D" w14:textId="77777777" w:rsidR="001C5864" w:rsidRDefault="001C5864" w:rsidP="001C5864"/>
    <w:p w14:paraId="490CB2AC" w14:textId="77777777" w:rsidR="001C5864" w:rsidRPr="00287D2F" w:rsidRDefault="001C5864" w:rsidP="001C5864">
      <w:pPr>
        <w:rPr>
          <w:rFonts w:cs="Arial"/>
        </w:rPr>
      </w:pPr>
      <w:r>
        <w:rPr>
          <w:rFonts w:cs="Arial"/>
        </w:rPr>
        <w:t>Satisfied by</w:t>
      </w:r>
      <w:r w:rsidRPr="00287D2F">
        <w:rPr>
          <w:rFonts w:cs="Arial"/>
        </w:rPr>
        <w:t>:</w:t>
      </w:r>
    </w:p>
    <w:p w14:paraId="072F52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76B5F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0E30715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73790CE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8E0AEF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165F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C637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5CA9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AFDC5" w14:textId="77777777" w:rsidR="0027306C" w:rsidRDefault="0027306C"/>
        </w:tc>
      </w:tr>
      <w:tr w:rsidR="007A24FC" w:rsidRPr="00B3499B" w14:paraId="20F717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AECA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6B33E" w14:textId="77777777" w:rsidR="0027306C" w:rsidRDefault="0027306C"/>
        </w:tc>
      </w:tr>
      <w:tr w:rsidR="007A24FC" w:rsidRPr="00B3499B" w14:paraId="51BAF7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9223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24C6D" w14:textId="77777777" w:rsidR="0027306C" w:rsidRDefault="0027306C"/>
        </w:tc>
      </w:tr>
      <w:tr w:rsidR="007A24FC" w:rsidRPr="00B3499B" w14:paraId="3C5310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58D6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E0F6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A155E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69724E" w14:textId="77777777" w:rsidR="0027306C" w:rsidRDefault="0027306C"/>
        </w:tc>
      </w:tr>
      <w:tr w:rsidR="007A24FC" w:rsidRPr="00B3499B" w14:paraId="39A847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B83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05C8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AB3E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4B7B4" w14:textId="77777777" w:rsidR="0027306C" w:rsidRDefault="0027306C"/>
        </w:tc>
      </w:tr>
      <w:tr w:rsidR="007A24FC" w:rsidRPr="00B3499B" w14:paraId="743E0FB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C89F9"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A5C96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B89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F3ED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2BC1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A8F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A518E1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ED5884" w14:textId="77777777" w:rsidR="007A24FC" w:rsidRPr="00B3499B" w:rsidRDefault="006B7CE9" w:rsidP="009737DA">
            <w:pPr>
              <w:rPr>
                <w:rFonts w:cs="Arial"/>
                <w:bCs/>
                <w:color w:val="808080" w:themeColor="background1" w:themeShade="80"/>
                <w:sz w:val="16"/>
                <w:szCs w:val="14"/>
              </w:rPr>
            </w:pPr>
            <w:hyperlink r:id="rId1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977A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F0D6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C5F81B" w14:textId="77777777" w:rsidR="007A24FC" w:rsidRDefault="007A24FC" w:rsidP="001C5864">
      <w:pPr>
        <w:rPr>
          <w:rFonts w:cs="Arial"/>
        </w:rPr>
      </w:pPr>
    </w:p>
    <w:p w14:paraId="66CBEA2A" w14:textId="77777777" w:rsidR="0047267C" w:rsidRDefault="0047267C" w:rsidP="001C5864">
      <w:pPr>
        <w:rPr>
          <w:rFonts w:cs="Arial"/>
        </w:rPr>
      </w:pPr>
    </w:p>
    <w:p w14:paraId="37E33C9A" w14:textId="77777777" w:rsidR="001C5864" w:rsidRPr="0017445F" w:rsidRDefault="001C5864" w:rsidP="001C5864">
      <w:pPr>
        <w:pStyle w:val="RERequirement"/>
        <w:shd w:val="clear" w:color="auto" w:fill="F2F2F2" w:themeFill="background1" w:themeFillShade="F2"/>
      </w:pPr>
      <w:bookmarkStart w:id="129" w:name="_3eb7bca428a63eaa4820b2cd3f713af3"/>
      <w:bookmarkEnd w:id="129"/>
      <w:r>
        <w:t xml:space="preserve"> Zone Transition 1.3</w:t>
      </w:r>
    </w:p>
    <w:p w14:paraId="2398B6A4" w14:textId="77777777" w:rsidR="001C5864" w:rsidRDefault="001C5864" w:rsidP="001C5864">
      <w:pPr>
        <w:rPr>
          <w:rFonts w:cs="Arial"/>
        </w:rPr>
      </w:pPr>
      <w:r>
        <w:rPr>
          <w:rFonts w:cs="Arial"/>
        </w:rPr>
        <w:t>When the "HMI_HMIMode_St" signal is active, PDC shall send the VehicleAudioMode signal as Cabin mode to the DSP, PAC, and RACM.</w:t>
      </w:r>
    </w:p>
    <w:p w14:paraId="34A36B20" w14:textId="77777777" w:rsidR="001C5864" w:rsidRDefault="001C5864" w:rsidP="001C5864"/>
    <w:p w14:paraId="7C517147" w14:textId="77777777" w:rsidR="001C5864" w:rsidRPr="00287D2F" w:rsidRDefault="001C5864" w:rsidP="001C5864">
      <w:pPr>
        <w:rPr>
          <w:rFonts w:cs="Arial"/>
        </w:rPr>
      </w:pPr>
      <w:r>
        <w:rPr>
          <w:rFonts w:cs="Arial"/>
        </w:rPr>
        <w:t>Satisfied by</w:t>
      </w:r>
      <w:r w:rsidRPr="00287D2F">
        <w:rPr>
          <w:rFonts w:cs="Arial"/>
        </w:rPr>
        <w:t>:</w:t>
      </w:r>
    </w:p>
    <w:p w14:paraId="5B73BC0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20085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690C55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1942CA2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D30A75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2CA8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F24D1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15A1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A5D93" w14:textId="77777777" w:rsidR="0027306C" w:rsidRDefault="0027306C"/>
        </w:tc>
      </w:tr>
      <w:tr w:rsidR="007A24FC" w:rsidRPr="00B3499B" w14:paraId="6307A7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A9AF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714D8" w14:textId="77777777" w:rsidR="0027306C" w:rsidRDefault="0027306C"/>
        </w:tc>
      </w:tr>
      <w:tr w:rsidR="007A24FC" w:rsidRPr="00B3499B" w14:paraId="26E4DB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4892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D5FE7" w14:textId="77777777" w:rsidR="0027306C" w:rsidRDefault="0027306C"/>
        </w:tc>
      </w:tr>
      <w:tr w:rsidR="007A24FC" w:rsidRPr="00B3499B" w14:paraId="60C848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7ACB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A1B5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77BD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60F5C" w14:textId="77777777" w:rsidR="0027306C" w:rsidRDefault="0027306C"/>
        </w:tc>
      </w:tr>
      <w:tr w:rsidR="007A24FC" w:rsidRPr="00B3499B" w14:paraId="79AF45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2640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38FC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F59E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8A499" w14:textId="77777777" w:rsidR="0027306C" w:rsidRDefault="0027306C"/>
        </w:tc>
      </w:tr>
      <w:tr w:rsidR="007A24FC" w:rsidRPr="00B3499B" w14:paraId="53FE59B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08D5C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FEDEC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5792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650A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80A49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379FE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FDDB78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C42C33" w14:textId="77777777" w:rsidR="007A24FC" w:rsidRPr="00B3499B" w:rsidRDefault="006B7CE9" w:rsidP="009737DA">
            <w:pPr>
              <w:rPr>
                <w:rFonts w:cs="Arial"/>
                <w:bCs/>
                <w:color w:val="808080" w:themeColor="background1" w:themeShade="80"/>
                <w:sz w:val="16"/>
                <w:szCs w:val="14"/>
              </w:rPr>
            </w:pPr>
            <w:hyperlink r:id="rId1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08A4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49E6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D57A6C" w14:textId="77777777" w:rsidR="007A24FC" w:rsidRDefault="007A24FC" w:rsidP="001C5864">
      <w:pPr>
        <w:rPr>
          <w:rFonts w:cs="Arial"/>
        </w:rPr>
      </w:pPr>
    </w:p>
    <w:p w14:paraId="63C661AA" w14:textId="77777777" w:rsidR="0047267C" w:rsidRDefault="0047267C" w:rsidP="001C5864">
      <w:pPr>
        <w:rPr>
          <w:rFonts w:cs="Arial"/>
        </w:rPr>
      </w:pPr>
    </w:p>
    <w:p w14:paraId="4C9DAE3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C8862CC" wp14:editId="47430B0B">
            <wp:extent cx="152400" cy="152400"/>
            <wp:effectExtent l="0" t="0" r="0" b="0"/>
            <wp:docPr id="36" name="Picture -269956858.jpg" descr="-269956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9956858.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Call</w:t>
      </w:r>
    </w:p>
    <w:p w14:paraId="58307C2B" w14:textId="77777777" w:rsidR="005F4E20" w:rsidRDefault="005F4E20" w:rsidP="00720A45">
      <w:pPr>
        <w:rPr>
          <w:highlight w:val="green"/>
        </w:rPr>
      </w:pPr>
    </w:p>
    <w:p w14:paraId="57186CD0" w14:textId="77777777" w:rsidR="009C3237" w:rsidRDefault="009C3237" w:rsidP="009C3237">
      <w:pPr>
        <w:pStyle w:val="BodyText"/>
      </w:pPr>
      <w:r w:rsidRPr="00F33853">
        <w:t>MSS Function responsible for providing status of Driver/Passenger receiving phone call</w:t>
      </w:r>
    </w:p>
    <w:p w14:paraId="5F1356AE" w14:textId="77777777" w:rsidR="00785794" w:rsidRPr="00785794" w:rsidRDefault="00785794" w:rsidP="00785794">
      <w:pPr>
        <w:rPr>
          <w:rFonts w:cs="Arial"/>
          <w:color w:val="000000" w:themeColor="text1"/>
          <w:sz w:val="16"/>
          <w:szCs w:val="14"/>
        </w:rPr>
      </w:pPr>
    </w:p>
    <w:p w14:paraId="03F1395E" w14:textId="77777777" w:rsidR="009C3237" w:rsidRPr="009C3237" w:rsidRDefault="009C3237" w:rsidP="00720A45">
      <w:pPr>
        <w:rPr>
          <w:highlight w:val="green"/>
          <w:lang w:val="en-GB"/>
        </w:rPr>
      </w:pPr>
    </w:p>
    <w:p w14:paraId="58326AB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133F433" w14:textId="77777777" w:rsidR="00072314" w:rsidRPr="003B799F" w:rsidRDefault="00072314" w:rsidP="00072314"/>
    <w:p w14:paraId="612C1195" w14:textId="77777777" w:rsidR="00072314" w:rsidRDefault="00072314" w:rsidP="00072314">
      <w:pPr>
        <w:pStyle w:val="Heading6"/>
        <w:keepNext w:val="0"/>
        <w:tabs>
          <w:tab w:val="clear" w:pos="900"/>
          <w:tab w:val="left" w:pos="709"/>
        </w:tabs>
        <w:spacing w:before="240"/>
        <w:rPr>
          <w:lang w:val="en-GB"/>
        </w:rPr>
      </w:pPr>
      <w:r>
        <w:rPr>
          <w:lang w:val="en-GB"/>
        </w:rPr>
        <w:t>Inputs</w:t>
      </w:r>
    </w:p>
    <w:p w14:paraId="72AB5EC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F972A1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0472C"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Call</w:t>
            </w:r>
          </w:p>
        </w:tc>
      </w:tr>
      <w:tr w:rsidR="00EB31D7" w:rsidRPr="00B3499B" w14:paraId="344E68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69CA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4ACE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8F10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389B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6E1B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E5EC23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66C92E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1CA3A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8BFA0DA" w14:textId="77777777" w:rsidR="0046438F" w:rsidRDefault="0046438F" w:rsidP="0046438F">
            <w:pPr>
              <w:rPr>
                <w:rFonts w:cs="Arial"/>
                <w:color w:val="000000" w:themeColor="text1"/>
                <w:sz w:val="16"/>
                <w:szCs w:val="14"/>
              </w:rPr>
            </w:pPr>
            <w:r>
              <w:rPr>
                <w:rFonts w:cs="Arial"/>
                <w:color w:val="000000" w:themeColor="text1"/>
                <w:sz w:val="16"/>
                <w:szCs w:val="14"/>
              </w:rPr>
              <w:t>PhnCallSwtchZone2_D_Rq</w:t>
            </w:r>
          </w:p>
          <w:p w14:paraId="7A8A9AD7" w14:textId="77777777" w:rsidR="0046438F" w:rsidRPr="00740CDD" w:rsidRDefault="0046438F" w:rsidP="00927ADC">
            <w:pPr>
              <w:pStyle w:val="VelocityScript"/>
              <w:rPr>
                <w:color w:val="00B0F0"/>
              </w:rPr>
            </w:pPr>
          </w:p>
          <w:p w14:paraId="32632D88" w14:textId="77777777" w:rsidR="004C0655" w:rsidRPr="007215C5" w:rsidRDefault="004C0655" w:rsidP="004F0393">
            <w:pPr>
              <w:pStyle w:val="VelocityScript"/>
            </w:pPr>
          </w:p>
          <w:p w14:paraId="21D684F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7A0F1"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PhnCallSwtchZone2_D_Rq </w:t>
            </w:r>
            <w:r w:rsidR="001F621A">
              <w:rPr>
                <w:rFonts w:cs="Arial"/>
                <w:color w:val="000000" w:themeColor="text1"/>
                <w:sz w:val="16"/>
                <w:szCs w:val="14"/>
              </w:rPr>
              <w:t>:</w:t>
            </w:r>
          </w:p>
          <w:p w14:paraId="48A613A5" w14:textId="77777777" w:rsidR="00691667" w:rsidRPr="003C5D56" w:rsidRDefault="008A674A" w:rsidP="008A674A">
            <w:pPr>
              <w:rPr>
                <w:rFonts w:cs="Arial"/>
                <w:color w:val="000000" w:themeColor="text1"/>
                <w:sz w:val="16"/>
                <w:szCs w:val="14"/>
              </w:rPr>
            </w:pPr>
            <w:r>
              <w:rPr>
                <w:rFonts w:cs="Arial"/>
                <w:color w:val="000000" w:themeColor="text1"/>
                <w:sz w:val="16"/>
                <w:szCs w:val="14"/>
              </w:rPr>
              <w:t>PhnCallSwtchZone_D_Rq_ET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C6F7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5D0FDB"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36266A" w14:textId="77777777" w:rsidR="0027306C" w:rsidRDefault="0027306C"/>
        </w:tc>
      </w:tr>
      <w:tr w:rsidR="00EB31D7" w:rsidRPr="00B3499B" w14:paraId="3DDAF86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4BFB43" w14:textId="77777777" w:rsidR="00EB31D7" w:rsidRPr="00B3499B" w:rsidRDefault="006B7CE9" w:rsidP="00236BAE">
            <w:pPr>
              <w:rPr>
                <w:rFonts w:cs="Arial"/>
                <w:bCs/>
                <w:color w:val="808080" w:themeColor="background1" w:themeShade="80"/>
                <w:sz w:val="16"/>
                <w:szCs w:val="14"/>
              </w:rPr>
            </w:pPr>
            <w:hyperlink r:id="rId12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3094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B82E7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147930B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Call</w:t>
      </w:r>
    </w:p>
    <w:p w14:paraId="084F6C8C" w14:textId="77777777" w:rsidR="008C50D1" w:rsidRPr="00E23282" w:rsidRDefault="008C50D1" w:rsidP="00072314"/>
    <w:p w14:paraId="6A03FEF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58335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F30270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6C854"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Call</w:t>
            </w:r>
          </w:p>
        </w:tc>
      </w:tr>
      <w:tr w:rsidR="00236BAE" w:rsidRPr="00B3499B" w14:paraId="43FB671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6937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3CDC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99F0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6028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B664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ADFBA5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8441A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F3AB2" w14:textId="77777777"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436B87DE" w14:textId="77777777" w:rsidR="0046438F" w:rsidRDefault="0046438F" w:rsidP="0046438F">
            <w:pPr>
              <w:rPr>
                <w:rFonts w:cs="Arial"/>
                <w:color w:val="000000" w:themeColor="text1"/>
                <w:sz w:val="16"/>
                <w:szCs w:val="14"/>
              </w:rPr>
            </w:pPr>
            <w:r>
              <w:rPr>
                <w:rFonts w:cs="Arial"/>
                <w:color w:val="000000" w:themeColor="text1"/>
                <w:sz w:val="16"/>
                <w:szCs w:val="14"/>
              </w:rPr>
              <w:t>PhnCallZone_D_St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483B40" w14:textId="77777777" w:rsidR="00DD49BA" w:rsidRDefault="00DD49BA" w:rsidP="00DD49BA">
            <w:pPr>
              <w:rPr>
                <w:rFonts w:cs="Arial"/>
                <w:color w:val="000000" w:themeColor="text1"/>
                <w:sz w:val="16"/>
                <w:szCs w:val="14"/>
              </w:rPr>
            </w:pPr>
            <w:r>
              <w:rPr>
                <w:rFonts w:cs="Arial"/>
                <w:color w:val="000000" w:themeColor="text1"/>
                <w:sz w:val="16"/>
                <w:szCs w:val="14"/>
              </w:rPr>
              <w:t>PhnCallZone_D_St</w:t>
            </w:r>
            <w:r w:rsidR="001F621A">
              <w:rPr>
                <w:rFonts w:cs="Arial"/>
                <w:color w:val="000000" w:themeColor="text1"/>
                <w:sz w:val="16"/>
                <w:szCs w:val="14"/>
              </w:rPr>
              <w:t xml:space="preserve"> :</w:t>
            </w:r>
          </w:p>
          <w:p w14:paraId="6115B36E" w14:textId="77777777" w:rsidR="00691667" w:rsidRPr="003C5D56" w:rsidRDefault="00691667" w:rsidP="00DD49BA">
            <w:pPr>
              <w:rPr>
                <w:rFonts w:cs="Arial"/>
                <w:color w:val="000000" w:themeColor="text1"/>
                <w:sz w:val="16"/>
                <w:szCs w:val="14"/>
              </w:rPr>
            </w:pPr>
            <w:r>
              <w:rPr>
                <w:rFonts w:cs="Arial"/>
                <w:color w:val="000000" w:themeColor="text1"/>
                <w:sz w:val="16"/>
                <w:szCs w:val="14"/>
              </w:rPr>
              <w:t>PhnCallZone_D_St_ET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1711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CF31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F6DB33" w14:textId="77777777" w:rsidR="0027306C" w:rsidRDefault="0027306C"/>
        </w:tc>
      </w:tr>
      <w:tr w:rsidR="00CA24CE" w:rsidRPr="00B3499B" w14:paraId="5C2AD57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BB8A22" w14:textId="77777777" w:rsidR="00CA24CE" w:rsidRPr="00B3499B" w:rsidRDefault="006B7CE9" w:rsidP="00CA24CE">
            <w:pPr>
              <w:rPr>
                <w:rFonts w:cs="Arial"/>
                <w:bCs/>
                <w:color w:val="808080" w:themeColor="background1" w:themeShade="80"/>
                <w:sz w:val="16"/>
                <w:szCs w:val="14"/>
              </w:rPr>
            </w:pPr>
            <w:hyperlink r:id="rId12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AF1E6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2D5BE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24C843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Call</w:t>
      </w:r>
    </w:p>
    <w:p w14:paraId="7C78CBC1" w14:textId="77777777" w:rsidR="00072314" w:rsidRPr="00612064" w:rsidRDefault="00072314" w:rsidP="00072314">
      <w:pPr>
        <w:spacing w:before="20"/>
        <w:rPr>
          <w:vanish/>
        </w:rPr>
      </w:pPr>
    </w:p>
    <w:p w14:paraId="412D9789" w14:textId="77777777" w:rsidR="00072314" w:rsidRDefault="00072314" w:rsidP="00072314">
      <w:pPr>
        <w:pStyle w:val="Heading6"/>
        <w:keepNext w:val="0"/>
        <w:tabs>
          <w:tab w:val="clear" w:pos="900"/>
          <w:tab w:val="left" w:pos="709"/>
        </w:tabs>
        <w:spacing w:before="240"/>
      </w:pPr>
      <w:r>
        <w:t>Parameters</w:t>
      </w:r>
    </w:p>
    <w:p w14:paraId="0D1B365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EF7A681" w14:textId="77777777" w:rsidTr="001D18E6">
        <w:trPr>
          <w:trHeight w:val="161"/>
        </w:trPr>
        <w:tc>
          <w:tcPr>
            <w:tcW w:w="1838" w:type="dxa"/>
            <w:shd w:val="clear" w:color="auto" w:fill="D9D9D9" w:themeFill="background1" w:themeFillShade="D9"/>
            <w:noWrap/>
            <w:hideMark/>
          </w:tcPr>
          <w:p w14:paraId="67FF893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13F908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E98F99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ACE31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C8FAD4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A3C92EC" w14:textId="77777777" w:rsidTr="001D18E6">
        <w:trPr>
          <w:trHeight w:val="70"/>
        </w:trPr>
        <w:tc>
          <w:tcPr>
            <w:tcW w:w="1838" w:type="dxa"/>
            <w:noWrap/>
          </w:tcPr>
          <w:p w14:paraId="7DBB8CA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F101B8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FC74F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304044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20E62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82B252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846B4DE" w14:textId="77777777" w:rsidTr="001D18E6">
        <w:trPr>
          <w:trHeight w:val="71"/>
        </w:trPr>
        <w:tc>
          <w:tcPr>
            <w:tcW w:w="1838" w:type="dxa"/>
            <w:noWrap/>
          </w:tcPr>
          <w:p w14:paraId="70DD2E1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03E17B2" w14:textId="77777777" w:rsidR="00072314" w:rsidRPr="00D14691" w:rsidRDefault="00072314" w:rsidP="001D18E6">
            <w:pPr>
              <w:rPr>
                <w:color w:val="000000" w:themeColor="text1"/>
              </w:rPr>
            </w:pPr>
          </w:p>
        </w:tc>
        <w:tc>
          <w:tcPr>
            <w:tcW w:w="1701" w:type="dxa"/>
          </w:tcPr>
          <w:p w14:paraId="192004DF" w14:textId="77777777" w:rsidR="00072314" w:rsidRPr="00D14691" w:rsidRDefault="00072314" w:rsidP="001D18E6">
            <w:pPr>
              <w:rPr>
                <w:color w:val="000000" w:themeColor="text1"/>
              </w:rPr>
            </w:pPr>
          </w:p>
        </w:tc>
        <w:tc>
          <w:tcPr>
            <w:tcW w:w="1417" w:type="dxa"/>
            <w:noWrap/>
          </w:tcPr>
          <w:p w14:paraId="7C67A691" w14:textId="77777777" w:rsidR="00072314" w:rsidRPr="00D14691" w:rsidRDefault="00072314" w:rsidP="001D18E6">
            <w:pPr>
              <w:rPr>
                <w:color w:val="000000" w:themeColor="text1"/>
              </w:rPr>
            </w:pPr>
          </w:p>
        </w:tc>
        <w:tc>
          <w:tcPr>
            <w:tcW w:w="3402" w:type="dxa"/>
          </w:tcPr>
          <w:p w14:paraId="2F6DF46D" w14:textId="77777777" w:rsidR="00072314" w:rsidRPr="00D14691" w:rsidRDefault="00072314" w:rsidP="001D18E6">
            <w:pPr>
              <w:rPr>
                <w:color w:val="000000" w:themeColor="text1"/>
              </w:rPr>
            </w:pPr>
          </w:p>
        </w:tc>
      </w:tr>
    </w:tbl>
    <w:p w14:paraId="3B957620"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FE17C6B" w14:textId="77777777" w:rsidR="003678EC" w:rsidRPr="003678EC" w:rsidRDefault="003678EC" w:rsidP="003678EC">
      <w:pPr>
        <w:rPr>
          <w:lang w:val="en-GB"/>
        </w:rPr>
      </w:pPr>
    </w:p>
    <w:p w14:paraId="386F0A0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6E1BE97" w14:textId="77777777" w:rsidR="000E75AB" w:rsidRDefault="000E75AB" w:rsidP="000E75AB"/>
    <w:p w14:paraId="6D5951DD" w14:textId="77777777" w:rsidR="00072314" w:rsidRPr="003225C9" w:rsidRDefault="00072314" w:rsidP="00072314">
      <w:pPr>
        <w:tabs>
          <w:tab w:val="left" w:pos="284"/>
          <w:tab w:val="left" w:pos="851"/>
        </w:tabs>
      </w:pPr>
    </w:p>
    <w:p w14:paraId="16A66F2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4612AE" w14:textId="77777777" w:rsidR="00072314" w:rsidRDefault="00072314" w:rsidP="00072314"/>
    <w:p w14:paraId="6A476C8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11C9180" w14:textId="77777777" w:rsidR="001C5864" w:rsidRPr="0017445F" w:rsidRDefault="001C5864" w:rsidP="001C5864">
      <w:pPr>
        <w:pStyle w:val="RERequirement"/>
        <w:shd w:val="clear" w:color="auto" w:fill="F2F2F2" w:themeFill="background1" w:themeFillShade="F2"/>
      </w:pPr>
      <w:r>
        <w:t xml:space="preserve"> Phone Calls 1.8</w:t>
      </w:r>
    </w:p>
    <w:p w14:paraId="5006B663" w14:textId="77777777" w:rsidR="001C5864" w:rsidRDefault="001C5864" w:rsidP="001C5864">
      <w:pPr>
        <w:rPr>
          <w:rFonts w:cs="Arial"/>
        </w:rPr>
      </w:pPr>
      <w:r>
        <w:rPr>
          <w:rFonts w:cs="Arial"/>
        </w:rPr>
        <w:t>When the VehicleAudioMode status signal updates to Zone Mode, the PDC shall keep any active PhnCallZone_D_St signals as the same status.</w:t>
      </w:r>
    </w:p>
    <w:p w14:paraId="2C8FDA78" w14:textId="77777777" w:rsidR="001C5864" w:rsidRDefault="001C5864" w:rsidP="001C5864"/>
    <w:p w14:paraId="25BCF3A7" w14:textId="77777777" w:rsidR="001C5864" w:rsidRPr="00287D2F" w:rsidRDefault="001C5864" w:rsidP="001C5864">
      <w:pPr>
        <w:rPr>
          <w:rFonts w:cs="Arial"/>
        </w:rPr>
      </w:pPr>
      <w:r>
        <w:rPr>
          <w:rFonts w:cs="Arial"/>
        </w:rPr>
        <w:t>Satisfied by</w:t>
      </w:r>
      <w:r w:rsidRPr="00287D2F">
        <w:rPr>
          <w:rFonts w:cs="Arial"/>
        </w:rPr>
        <w:t>:</w:t>
      </w:r>
    </w:p>
    <w:p w14:paraId="5CDC212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3F022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2E77633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526EFE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497C9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E5B7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2F00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2B6C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C1E9C" w14:textId="77777777" w:rsidR="0027306C" w:rsidRDefault="0027306C"/>
        </w:tc>
      </w:tr>
      <w:tr w:rsidR="007A24FC" w:rsidRPr="00B3499B" w14:paraId="6E98AF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DEAB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357B6" w14:textId="77777777" w:rsidR="0027306C" w:rsidRDefault="0027306C"/>
        </w:tc>
      </w:tr>
      <w:tr w:rsidR="007A24FC" w:rsidRPr="00B3499B" w14:paraId="58C45A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00F3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573B3" w14:textId="77777777" w:rsidR="0027306C" w:rsidRDefault="0027306C"/>
        </w:tc>
      </w:tr>
      <w:tr w:rsidR="007A24FC" w:rsidRPr="00B3499B" w14:paraId="1412C3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109C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221C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7294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6B1E0" w14:textId="77777777" w:rsidR="0027306C" w:rsidRDefault="0027306C"/>
        </w:tc>
      </w:tr>
      <w:tr w:rsidR="007A24FC" w:rsidRPr="00B3499B" w14:paraId="61B375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6D41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28A4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0D56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E704E4" w14:textId="77777777" w:rsidR="0027306C" w:rsidRDefault="0027306C"/>
        </w:tc>
      </w:tr>
      <w:tr w:rsidR="007A24FC" w:rsidRPr="00B3499B" w14:paraId="65756C3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F100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35AF6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6253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E3D9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DB3C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7B9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ED0DD3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C4B98A" w14:textId="77777777" w:rsidR="007A24FC" w:rsidRPr="00B3499B" w:rsidRDefault="006B7CE9" w:rsidP="009737DA">
            <w:pPr>
              <w:rPr>
                <w:rFonts w:cs="Arial"/>
                <w:bCs/>
                <w:color w:val="808080" w:themeColor="background1" w:themeShade="80"/>
                <w:sz w:val="16"/>
                <w:szCs w:val="14"/>
              </w:rPr>
            </w:pPr>
            <w:hyperlink r:id="rId1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0EDB3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FDB9E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C30662" w14:textId="77777777" w:rsidR="007A24FC" w:rsidRDefault="007A24FC" w:rsidP="001C5864">
      <w:pPr>
        <w:rPr>
          <w:rFonts w:cs="Arial"/>
        </w:rPr>
      </w:pPr>
    </w:p>
    <w:p w14:paraId="0DD8A610" w14:textId="77777777" w:rsidR="0047267C" w:rsidRDefault="0047267C" w:rsidP="001C5864">
      <w:pPr>
        <w:rPr>
          <w:rFonts w:cs="Arial"/>
        </w:rPr>
      </w:pPr>
    </w:p>
    <w:p w14:paraId="4B6759BA" w14:textId="77777777" w:rsidR="001C5864" w:rsidRPr="0017445F" w:rsidRDefault="001C5864" w:rsidP="001C5864">
      <w:pPr>
        <w:pStyle w:val="RERequirement"/>
        <w:shd w:val="clear" w:color="auto" w:fill="F2F2F2" w:themeFill="background1" w:themeFillShade="F2"/>
      </w:pPr>
      <w:r>
        <w:t xml:space="preserve"> Phone Calls 1.12</w:t>
      </w:r>
    </w:p>
    <w:p w14:paraId="56EA0AF6" w14:textId="77777777" w:rsidR="001C5864" w:rsidRDefault="001C5864" w:rsidP="001C5864">
      <w:pPr>
        <w:rPr>
          <w:rFonts w:cs="Arial"/>
        </w:rPr>
      </w:pPr>
      <w:r>
        <w:rPr>
          <w:rFonts w:cs="Arial"/>
        </w:rPr>
        <w:t>When the PAC module receives the PhnCallZone_D_St as "No Call", all other "Handsfree" PhnCallZone_D_St signals shall remained unchanged.</w:t>
      </w:r>
    </w:p>
    <w:p w14:paraId="6BB369C3" w14:textId="77777777" w:rsidR="001C5864" w:rsidRDefault="001C5864" w:rsidP="001C5864"/>
    <w:p w14:paraId="5CED5B58" w14:textId="77777777" w:rsidR="001C5864" w:rsidRPr="00287D2F" w:rsidRDefault="001C5864" w:rsidP="001C5864">
      <w:pPr>
        <w:rPr>
          <w:rFonts w:cs="Arial"/>
        </w:rPr>
      </w:pPr>
      <w:r>
        <w:rPr>
          <w:rFonts w:cs="Arial"/>
        </w:rPr>
        <w:lastRenderedPageBreak/>
        <w:t>Satisfied by</w:t>
      </w:r>
      <w:r w:rsidRPr="00287D2F">
        <w:rPr>
          <w:rFonts w:cs="Arial"/>
        </w:rPr>
        <w:t>:</w:t>
      </w:r>
    </w:p>
    <w:p w14:paraId="18D6226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9F27E5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16E4CC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282899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9C64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587E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108EC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EB83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E8D8C" w14:textId="77777777" w:rsidR="0027306C" w:rsidRDefault="0027306C"/>
        </w:tc>
      </w:tr>
      <w:tr w:rsidR="007A24FC" w:rsidRPr="00B3499B" w14:paraId="416D7E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E969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47587" w14:textId="77777777" w:rsidR="0027306C" w:rsidRDefault="0027306C"/>
        </w:tc>
      </w:tr>
      <w:tr w:rsidR="007A24FC" w:rsidRPr="00B3499B" w14:paraId="672B8A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9587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418E3" w14:textId="77777777" w:rsidR="0027306C" w:rsidRDefault="0027306C"/>
        </w:tc>
      </w:tr>
      <w:tr w:rsidR="007A24FC" w:rsidRPr="00B3499B" w14:paraId="4C9723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753E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B72F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D5DBE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1D78E" w14:textId="77777777" w:rsidR="0027306C" w:rsidRDefault="0027306C"/>
        </w:tc>
      </w:tr>
      <w:tr w:rsidR="007A24FC" w:rsidRPr="00B3499B" w14:paraId="4102B2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15DF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DF78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CE2ED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6DEEA" w14:textId="77777777" w:rsidR="0027306C" w:rsidRDefault="0027306C"/>
        </w:tc>
      </w:tr>
      <w:tr w:rsidR="007A24FC" w:rsidRPr="00B3499B" w14:paraId="7BCDD09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1CBE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48DCB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883B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0F90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8DCE8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388E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0E4D90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C7E096" w14:textId="77777777" w:rsidR="007A24FC" w:rsidRPr="00B3499B" w:rsidRDefault="006B7CE9" w:rsidP="009737DA">
            <w:pPr>
              <w:rPr>
                <w:rFonts w:cs="Arial"/>
                <w:bCs/>
                <w:color w:val="808080" w:themeColor="background1" w:themeShade="80"/>
                <w:sz w:val="16"/>
                <w:szCs w:val="14"/>
              </w:rPr>
            </w:pPr>
            <w:hyperlink r:id="rId1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FFA91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06C5F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662AD9" w14:textId="77777777" w:rsidR="007A24FC" w:rsidRDefault="007A24FC" w:rsidP="001C5864">
      <w:pPr>
        <w:rPr>
          <w:rFonts w:cs="Arial"/>
        </w:rPr>
      </w:pPr>
    </w:p>
    <w:p w14:paraId="188689BF" w14:textId="77777777" w:rsidR="0047267C" w:rsidRDefault="0047267C" w:rsidP="001C5864">
      <w:pPr>
        <w:rPr>
          <w:rFonts w:cs="Arial"/>
        </w:rPr>
      </w:pPr>
    </w:p>
    <w:p w14:paraId="7C5F1FBA" w14:textId="77777777" w:rsidR="001C5864" w:rsidRPr="0017445F" w:rsidRDefault="001C5864" w:rsidP="001C5864">
      <w:pPr>
        <w:pStyle w:val="RERequirement"/>
        <w:shd w:val="clear" w:color="auto" w:fill="F2F2F2" w:themeFill="background1" w:themeFillShade="F2"/>
      </w:pPr>
      <w:r>
        <w:t xml:space="preserve"> Phone Calls 1.9</w:t>
      </w:r>
    </w:p>
    <w:p w14:paraId="68511D60" w14:textId="77777777" w:rsidR="001C5864" w:rsidRDefault="001C5864" w:rsidP="001C5864">
      <w:pPr>
        <w:rPr>
          <w:rFonts w:cs="Arial"/>
        </w:rPr>
      </w:pPr>
      <w:r>
        <w:rPr>
          <w:rFonts w:cs="Arial"/>
        </w:rPr>
        <w:t>When the PDC has the PhnCallSwitchZone_D_Rq status as active, the SYNC HMI shall update to prevent transitions to Cabin Mode.</w:t>
      </w:r>
    </w:p>
    <w:p w14:paraId="0AE0E0FE" w14:textId="77777777" w:rsidR="001C5864" w:rsidRDefault="001C5864" w:rsidP="001C5864"/>
    <w:p w14:paraId="70242013" w14:textId="77777777" w:rsidR="001C5864" w:rsidRPr="00287D2F" w:rsidRDefault="001C5864" w:rsidP="001C5864">
      <w:pPr>
        <w:rPr>
          <w:rFonts w:cs="Arial"/>
        </w:rPr>
      </w:pPr>
      <w:r>
        <w:rPr>
          <w:rFonts w:cs="Arial"/>
        </w:rPr>
        <w:t>Satisfied by</w:t>
      </w:r>
      <w:r w:rsidRPr="00287D2F">
        <w:rPr>
          <w:rFonts w:cs="Arial"/>
        </w:rPr>
        <w:t>:</w:t>
      </w:r>
    </w:p>
    <w:p w14:paraId="34EF74C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5F1A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187774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9B4EF4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6CE95C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B8F8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A81BC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585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EE41A" w14:textId="77777777" w:rsidR="0027306C" w:rsidRDefault="0027306C"/>
        </w:tc>
      </w:tr>
      <w:tr w:rsidR="007A24FC" w:rsidRPr="00B3499B" w14:paraId="3EF5BE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3A615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5F145" w14:textId="77777777" w:rsidR="0027306C" w:rsidRDefault="0027306C"/>
        </w:tc>
      </w:tr>
      <w:tr w:rsidR="007A24FC" w:rsidRPr="00B3499B" w14:paraId="148A53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FFD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312F0" w14:textId="77777777" w:rsidR="0027306C" w:rsidRDefault="0027306C"/>
        </w:tc>
      </w:tr>
      <w:tr w:rsidR="007A24FC" w:rsidRPr="00B3499B" w14:paraId="388230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7FAA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82BB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C2E5A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0F209" w14:textId="77777777" w:rsidR="0027306C" w:rsidRDefault="0027306C"/>
        </w:tc>
      </w:tr>
      <w:tr w:rsidR="007A24FC" w:rsidRPr="00B3499B" w14:paraId="27E49F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08C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84DB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A64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93DCD" w14:textId="77777777" w:rsidR="0027306C" w:rsidRDefault="0027306C"/>
        </w:tc>
      </w:tr>
      <w:tr w:rsidR="007A24FC" w:rsidRPr="00B3499B" w14:paraId="3771EDD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B2D9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A0A32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F792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724A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52A6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96DB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D3F285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BD9F48" w14:textId="77777777" w:rsidR="007A24FC" w:rsidRPr="00B3499B" w:rsidRDefault="006B7CE9" w:rsidP="009737DA">
            <w:pPr>
              <w:rPr>
                <w:rFonts w:cs="Arial"/>
                <w:bCs/>
                <w:color w:val="808080" w:themeColor="background1" w:themeShade="80"/>
                <w:sz w:val="16"/>
                <w:szCs w:val="14"/>
              </w:rPr>
            </w:pPr>
            <w:hyperlink r:id="rId1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9448A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3EA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FC9476" w14:textId="77777777" w:rsidR="007A24FC" w:rsidRDefault="007A24FC" w:rsidP="001C5864">
      <w:pPr>
        <w:rPr>
          <w:rFonts w:cs="Arial"/>
        </w:rPr>
      </w:pPr>
    </w:p>
    <w:p w14:paraId="36D84584" w14:textId="77777777" w:rsidR="0047267C" w:rsidRDefault="0047267C" w:rsidP="001C5864">
      <w:pPr>
        <w:rPr>
          <w:rFonts w:cs="Arial"/>
        </w:rPr>
      </w:pPr>
    </w:p>
    <w:p w14:paraId="21EF99D8" w14:textId="77777777" w:rsidR="001C5864" w:rsidRPr="0017445F" w:rsidRDefault="001C5864" w:rsidP="001C5864">
      <w:pPr>
        <w:pStyle w:val="RERequirement"/>
        <w:shd w:val="clear" w:color="auto" w:fill="F2F2F2" w:themeFill="background1" w:themeFillShade="F2"/>
      </w:pPr>
      <w:r>
        <w:t xml:space="preserve"> Phone Calls 1.6</w:t>
      </w:r>
    </w:p>
    <w:p w14:paraId="7FEDB27B" w14:textId="77777777" w:rsidR="001C5864" w:rsidRDefault="001C5864" w:rsidP="001C5864">
      <w:pPr>
        <w:rPr>
          <w:rFonts w:cs="Arial"/>
        </w:rPr>
      </w:pPr>
      <w:r>
        <w:rPr>
          <w:rFonts w:cs="Arial"/>
        </w:rPr>
        <w:t>When a passenger receives/takes a phone call, the PDC module shall only send the phone SourceType signal to the DSP if the VehicleAudioMode signal status is Zone Mode.</w:t>
      </w:r>
    </w:p>
    <w:p w14:paraId="5CE50FAB" w14:textId="77777777" w:rsidR="001C5864" w:rsidRDefault="001C5864" w:rsidP="001C5864"/>
    <w:p w14:paraId="5A96FE0B" w14:textId="77777777" w:rsidR="001C5864" w:rsidRPr="00287D2F" w:rsidRDefault="001C5864" w:rsidP="001C5864">
      <w:pPr>
        <w:rPr>
          <w:rFonts w:cs="Arial"/>
        </w:rPr>
      </w:pPr>
      <w:r>
        <w:rPr>
          <w:rFonts w:cs="Arial"/>
        </w:rPr>
        <w:t>Satisfied by</w:t>
      </w:r>
      <w:r w:rsidRPr="00287D2F">
        <w:rPr>
          <w:rFonts w:cs="Arial"/>
        </w:rPr>
        <w:t>:</w:t>
      </w:r>
    </w:p>
    <w:p w14:paraId="6D9CCD8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386871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4AF97AB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FE56D8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AAD7FB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7FD4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AF7C9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8619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407B0" w14:textId="77777777" w:rsidR="0027306C" w:rsidRDefault="0027306C"/>
        </w:tc>
      </w:tr>
      <w:tr w:rsidR="007A24FC" w:rsidRPr="00B3499B" w14:paraId="120EB7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EB907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1F5C6" w14:textId="77777777" w:rsidR="0027306C" w:rsidRDefault="0027306C"/>
        </w:tc>
      </w:tr>
      <w:tr w:rsidR="007A24FC" w:rsidRPr="00B3499B" w14:paraId="0C8A4C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8D1B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22D8D" w14:textId="77777777" w:rsidR="0027306C" w:rsidRDefault="0027306C"/>
        </w:tc>
      </w:tr>
      <w:tr w:rsidR="007A24FC" w:rsidRPr="00B3499B" w14:paraId="6948DF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288A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22C9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556B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F901F" w14:textId="77777777" w:rsidR="0027306C" w:rsidRDefault="0027306C"/>
        </w:tc>
      </w:tr>
      <w:tr w:rsidR="007A24FC" w:rsidRPr="00B3499B" w14:paraId="0A357E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DAE0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B1C9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3931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F67FF" w14:textId="77777777" w:rsidR="0027306C" w:rsidRDefault="0027306C"/>
        </w:tc>
      </w:tr>
      <w:tr w:rsidR="007A24FC" w:rsidRPr="00B3499B" w14:paraId="5F1FAD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D434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1BC4DA"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BBDE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1378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C5CD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523DF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D31EB5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40BB20" w14:textId="77777777" w:rsidR="007A24FC" w:rsidRPr="00B3499B" w:rsidRDefault="006B7CE9" w:rsidP="009737DA">
            <w:pPr>
              <w:rPr>
                <w:rFonts w:cs="Arial"/>
                <w:bCs/>
                <w:color w:val="808080" w:themeColor="background1" w:themeShade="80"/>
                <w:sz w:val="16"/>
                <w:szCs w:val="14"/>
              </w:rPr>
            </w:pPr>
            <w:hyperlink r:id="rId1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79E0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75A5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1D33E1" w14:textId="77777777" w:rsidR="007A24FC" w:rsidRDefault="007A24FC" w:rsidP="001C5864">
      <w:pPr>
        <w:rPr>
          <w:rFonts w:cs="Arial"/>
        </w:rPr>
      </w:pPr>
    </w:p>
    <w:p w14:paraId="2E5C1415" w14:textId="77777777" w:rsidR="0047267C" w:rsidRDefault="0047267C" w:rsidP="001C5864">
      <w:pPr>
        <w:rPr>
          <w:rFonts w:cs="Arial"/>
        </w:rPr>
      </w:pPr>
    </w:p>
    <w:p w14:paraId="1D7B3F33" w14:textId="77777777" w:rsidR="001C5864" w:rsidRPr="0017445F" w:rsidRDefault="001C5864" w:rsidP="001C5864">
      <w:pPr>
        <w:pStyle w:val="RERequirement"/>
        <w:shd w:val="clear" w:color="auto" w:fill="F2F2F2" w:themeFill="background1" w:themeFillShade="F2"/>
      </w:pPr>
      <w:r>
        <w:lastRenderedPageBreak/>
        <w:t xml:space="preserve"> Phone Calls 1.1</w:t>
      </w:r>
    </w:p>
    <w:p w14:paraId="1C344BA4" w14:textId="77777777" w:rsidR="001C5864" w:rsidRDefault="001C5864" w:rsidP="001C5864">
      <w:pPr>
        <w:rPr>
          <w:rFonts w:cs="Arial"/>
        </w:rPr>
      </w:pPr>
      <w:r>
        <w:rPr>
          <w:rFonts w:cs="Arial"/>
        </w:rPr>
        <w:t>When the PDC receives the PhnCallSwtchZone2_D_Rq signal from the PAC while the driver has an active phone call, the PDC shall send the PhnCallZone2_D_St signal as "Handsfree" to the PAC as long as the phone call is accepted.</w:t>
      </w:r>
    </w:p>
    <w:p w14:paraId="1D468A54" w14:textId="77777777" w:rsidR="001C5864" w:rsidRDefault="001C5864" w:rsidP="001C5864"/>
    <w:p w14:paraId="36357163" w14:textId="77777777" w:rsidR="001C5864" w:rsidRPr="00287D2F" w:rsidRDefault="001C5864" w:rsidP="001C5864">
      <w:pPr>
        <w:rPr>
          <w:rFonts w:cs="Arial"/>
        </w:rPr>
      </w:pPr>
      <w:r>
        <w:rPr>
          <w:rFonts w:cs="Arial"/>
        </w:rPr>
        <w:t>Satisfied by</w:t>
      </w:r>
      <w:r w:rsidRPr="00287D2F">
        <w:rPr>
          <w:rFonts w:cs="Arial"/>
        </w:rPr>
        <w:t>:</w:t>
      </w:r>
    </w:p>
    <w:p w14:paraId="3B4BB7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2D0A56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796756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C613DA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97DF0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8648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B3219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4779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CF0E3" w14:textId="77777777" w:rsidR="0027306C" w:rsidRDefault="0027306C"/>
        </w:tc>
      </w:tr>
      <w:tr w:rsidR="007A24FC" w:rsidRPr="00B3499B" w14:paraId="4EA74B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C73A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D3F6E" w14:textId="77777777" w:rsidR="0027306C" w:rsidRDefault="0027306C"/>
        </w:tc>
      </w:tr>
      <w:tr w:rsidR="007A24FC" w:rsidRPr="00B3499B" w14:paraId="294ED2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981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5E780" w14:textId="77777777" w:rsidR="0027306C" w:rsidRDefault="0027306C"/>
        </w:tc>
      </w:tr>
      <w:tr w:rsidR="007A24FC" w:rsidRPr="00B3499B" w14:paraId="4D0225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6925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7E5B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3C75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2263F" w14:textId="77777777" w:rsidR="0027306C" w:rsidRDefault="0027306C"/>
        </w:tc>
      </w:tr>
      <w:tr w:rsidR="007A24FC" w:rsidRPr="00B3499B" w14:paraId="64CA9C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5B3E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388E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6B8B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82470" w14:textId="77777777" w:rsidR="0027306C" w:rsidRDefault="0027306C"/>
        </w:tc>
      </w:tr>
      <w:tr w:rsidR="007A24FC" w:rsidRPr="00B3499B" w14:paraId="770BFC5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9A80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1098B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EB15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5435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6704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E025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168F3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DCC624" w14:textId="77777777" w:rsidR="007A24FC" w:rsidRPr="00B3499B" w:rsidRDefault="006B7CE9" w:rsidP="009737DA">
            <w:pPr>
              <w:rPr>
                <w:rFonts w:cs="Arial"/>
                <w:bCs/>
                <w:color w:val="808080" w:themeColor="background1" w:themeShade="80"/>
                <w:sz w:val="16"/>
                <w:szCs w:val="14"/>
              </w:rPr>
            </w:pPr>
            <w:hyperlink r:id="rId1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A047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9CAE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4F86C5" w14:textId="77777777" w:rsidR="007A24FC" w:rsidRDefault="007A24FC" w:rsidP="001C5864">
      <w:pPr>
        <w:rPr>
          <w:rFonts w:cs="Arial"/>
        </w:rPr>
      </w:pPr>
    </w:p>
    <w:p w14:paraId="7FF21C2A" w14:textId="77777777" w:rsidR="0047267C" w:rsidRDefault="0047267C" w:rsidP="001C5864">
      <w:pPr>
        <w:rPr>
          <w:rFonts w:cs="Arial"/>
        </w:rPr>
      </w:pPr>
    </w:p>
    <w:p w14:paraId="062F66FB" w14:textId="77777777" w:rsidR="001C5864" w:rsidRPr="0017445F" w:rsidRDefault="001C5864" w:rsidP="001C5864">
      <w:pPr>
        <w:pStyle w:val="RERequirement"/>
        <w:shd w:val="clear" w:color="auto" w:fill="F2F2F2" w:themeFill="background1" w:themeFillShade="F2"/>
      </w:pPr>
      <w:r>
        <w:t xml:space="preserve"> Shared Media 1.3</w:t>
      </w:r>
    </w:p>
    <w:p w14:paraId="638E5810" w14:textId="77777777" w:rsidR="001C5864" w:rsidRDefault="001C5864" w:rsidP="001C5864">
      <w:pPr>
        <w:rPr>
          <w:rFonts w:cs="Arial"/>
        </w:rPr>
      </w:pPr>
      <w:r>
        <w:rPr>
          <w:rFonts w:cs="Arial"/>
        </w:rPr>
        <w:t>When the PAC module receives the "Stacked" SourceTypeStatus signal and the PDC module receives the "No Call" PhnCallZone_D_Rq signal for the same zone, the PAC module will continue playing the orignal unstacked source.</w:t>
      </w:r>
    </w:p>
    <w:p w14:paraId="66D55672" w14:textId="77777777" w:rsidR="001C5864" w:rsidRDefault="001C5864" w:rsidP="001C5864"/>
    <w:p w14:paraId="21623E30" w14:textId="77777777" w:rsidR="001C5864" w:rsidRPr="00287D2F" w:rsidRDefault="001C5864" w:rsidP="001C5864">
      <w:pPr>
        <w:rPr>
          <w:rFonts w:cs="Arial"/>
        </w:rPr>
      </w:pPr>
      <w:r>
        <w:rPr>
          <w:rFonts w:cs="Arial"/>
        </w:rPr>
        <w:t>Satisfied by</w:t>
      </w:r>
      <w:r w:rsidRPr="00287D2F">
        <w:rPr>
          <w:rFonts w:cs="Arial"/>
        </w:rPr>
        <w:t>:</w:t>
      </w:r>
    </w:p>
    <w:p w14:paraId="50F88B0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9FB8D3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7264B3B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1C4E892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47C65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0A71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02360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2054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040D0" w14:textId="77777777" w:rsidR="0027306C" w:rsidRDefault="0027306C"/>
        </w:tc>
      </w:tr>
      <w:tr w:rsidR="007A24FC" w:rsidRPr="00B3499B" w14:paraId="19B337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F63C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42A9A" w14:textId="77777777" w:rsidR="0027306C" w:rsidRDefault="0027306C"/>
        </w:tc>
      </w:tr>
      <w:tr w:rsidR="007A24FC" w:rsidRPr="00B3499B" w14:paraId="6C7C86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5C76C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4D3C1" w14:textId="77777777" w:rsidR="0027306C" w:rsidRDefault="0027306C"/>
        </w:tc>
      </w:tr>
      <w:tr w:rsidR="007A24FC" w:rsidRPr="00B3499B" w14:paraId="45AC08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C51B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6F0C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0F23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8247A" w14:textId="77777777" w:rsidR="0027306C" w:rsidRDefault="0027306C"/>
        </w:tc>
      </w:tr>
      <w:tr w:rsidR="007A24FC" w:rsidRPr="00B3499B" w14:paraId="621B70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1428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2EBF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E4684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17968" w14:textId="77777777" w:rsidR="0027306C" w:rsidRDefault="0027306C"/>
        </w:tc>
      </w:tr>
      <w:tr w:rsidR="007A24FC" w:rsidRPr="00B3499B" w14:paraId="482A859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AA5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9CA3E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7A9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EFC5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31FC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7A39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D75A63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54714A" w14:textId="77777777" w:rsidR="007A24FC" w:rsidRPr="00B3499B" w:rsidRDefault="006B7CE9" w:rsidP="009737DA">
            <w:pPr>
              <w:rPr>
                <w:rFonts w:cs="Arial"/>
                <w:bCs/>
                <w:color w:val="808080" w:themeColor="background1" w:themeShade="80"/>
                <w:sz w:val="16"/>
                <w:szCs w:val="14"/>
              </w:rPr>
            </w:pPr>
            <w:hyperlink r:id="rId1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ADF8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E080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757680" w14:textId="77777777" w:rsidR="007A24FC" w:rsidRDefault="007A24FC" w:rsidP="001C5864">
      <w:pPr>
        <w:rPr>
          <w:rFonts w:cs="Arial"/>
        </w:rPr>
      </w:pPr>
    </w:p>
    <w:p w14:paraId="564FD807" w14:textId="77777777" w:rsidR="0047267C" w:rsidRDefault="0047267C" w:rsidP="001C5864">
      <w:pPr>
        <w:rPr>
          <w:rFonts w:cs="Arial"/>
        </w:rPr>
      </w:pPr>
    </w:p>
    <w:p w14:paraId="501F61FA" w14:textId="77777777" w:rsidR="001C5864" w:rsidRPr="0017445F" w:rsidRDefault="001C5864" w:rsidP="001C5864">
      <w:pPr>
        <w:pStyle w:val="RERequirement"/>
        <w:shd w:val="clear" w:color="auto" w:fill="F2F2F2" w:themeFill="background1" w:themeFillShade="F2"/>
      </w:pPr>
      <w:r>
        <w:t xml:space="preserve"> Phone Calls 1.5</w:t>
      </w:r>
    </w:p>
    <w:p w14:paraId="5EFEA110" w14:textId="77777777" w:rsidR="001C5864" w:rsidRDefault="001C5864" w:rsidP="001C5864">
      <w:pPr>
        <w:rPr>
          <w:rFonts w:cs="Arial"/>
        </w:rPr>
      </w:pPr>
      <w:r>
        <w:rPr>
          <w:rFonts w:cs="Arial"/>
        </w:rPr>
        <w:t>When there is an active signal for the PhnCallZone_D_St signal, the PAC module shall send the CaptAnnoucement_D_St and the InCarComm_D_St disabled signal to the PDC.</w:t>
      </w:r>
    </w:p>
    <w:p w14:paraId="6975DC92" w14:textId="77777777" w:rsidR="001C5864" w:rsidRDefault="001C5864" w:rsidP="001C5864"/>
    <w:p w14:paraId="699BAD3F" w14:textId="77777777" w:rsidR="001C5864" w:rsidRPr="00287D2F" w:rsidRDefault="001C5864" w:rsidP="001C5864">
      <w:pPr>
        <w:rPr>
          <w:rFonts w:cs="Arial"/>
        </w:rPr>
      </w:pPr>
      <w:r>
        <w:rPr>
          <w:rFonts w:cs="Arial"/>
        </w:rPr>
        <w:t>Satisfied by</w:t>
      </w:r>
      <w:r w:rsidRPr="00287D2F">
        <w:rPr>
          <w:rFonts w:cs="Arial"/>
        </w:rPr>
        <w:t>:</w:t>
      </w:r>
    </w:p>
    <w:p w14:paraId="14522C6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F7ED93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3060E73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109395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08E4E65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1E8B75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5F15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D86DD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DDCB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A4CF2" w14:textId="77777777" w:rsidR="0027306C" w:rsidRDefault="0027306C"/>
        </w:tc>
      </w:tr>
      <w:tr w:rsidR="007A24FC" w:rsidRPr="00B3499B" w14:paraId="195789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1D4F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4C3C7" w14:textId="77777777" w:rsidR="0027306C" w:rsidRDefault="0027306C"/>
        </w:tc>
      </w:tr>
      <w:tr w:rsidR="007A24FC" w:rsidRPr="00B3499B" w14:paraId="5D1375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A367E"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9677A" w14:textId="77777777" w:rsidR="0027306C" w:rsidRDefault="0027306C"/>
        </w:tc>
      </w:tr>
      <w:tr w:rsidR="007A24FC" w:rsidRPr="00B3499B" w14:paraId="025C35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A57E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B992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0462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AF910A" w14:textId="77777777" w:rsidR="0027306C" w:rsidRDefault="0027306C"/>
        </w:tc>
      </w:tr>
      <w:tr w:rsidR="007A24FC" w:rsidRPr="00B3499B" w14:paraId="3D1C4C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FF13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5688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06FD1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277E12" w14:textId="77777777" w:rsidR="0027306C" w:rsidRDefault="0027306C"/>
        </w:tc>
      </w:tr>
      <w:tr w:rsidR="007A24FC" w:rsidRPr="00B3499B" w14:paraId="613ABD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F4E5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DA60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6C0B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B43F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AD8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114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F99CD9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7A2A78" w14:textId="77777777" w:rsidR="007A24FC" w:rsidRPr="00B3499B" w:rsidRDefault="006B7CE9" w:rsidP="009737DA">
            <w:pPr>
              <w:rPr>
                <w:rFonts w:cs="Arial"/>
                <w:bCs/>
                <w:color w:val="808080" w:themeColor="background1" w:themeShade="80"/>
                <w:sz w:val="16"/>
                <w:szCs w:val="14"/>
              </w:rPr>
            </w:pPr>
            <w:hyperlink r:id="rId1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C139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935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716E93" w14:textId="77777777" w:rsidR="007A24FC" w:rsidRDefault="007A24FC" w:rsidP="001C5864">
      <w:pPr>
        <w:rPr>
          <w:rFonts w:cs="Arial"/>
        </w:rPr>
      </w:pPr>
    </w:p>
    <w:p w14:paraId="1CABF13E" w14:textId="77777777" w:rsidR="0047267C" w:rsidRDefault="0047267C" w:rsidP="001C5864">
      <w:pPr>
        <w:rPr>
          <w:rFonts w:cs="Arial"/>
        </w:rPr>
      </w:pPr>
    </w:p>
    <w:p w14:paraId="0B52AA53" w14:textId="77777777" w:rsidR="001C5864" w:rsidRPr="0017445F" w:rsidRDefault="001C5864" w:rsidP="001C5864">
      <w:pPr>
        <w:pStyle w:val="RERequirement"/>
        <w:shd w:val="clear" w:color="auto" w:fill="F2F2F2" w:themeFill="background1" w:themeFillShade="F2"/>
      </w:pPr>
      <w:r>
        <w:t xml:space="preserve"> Phone Calls 1.4</w:t>
      </w:r>
    </w:p>
    <w:p w14:paraId="7D5CDA9C" w14:textId="77777777" w:rsidR="001C5864" w:rsidRDefault="001C5864" w:rsidP="001C5864">
      <w:pPr>
        <w:rPr>
          <w:rFonts w:cs="Arial"/>
        </w:rPr>
      </w:pPr>
      <w:r>
        <w:rPr>
          <w:rFonts w:cs="Arial"/>
        </w:rPr>
        <w:t>When a user is sharing audio and the PDC receives the PhnCallSwitchZone request signal for this user, the PDC shall set the Audio_Vol_Level_Zone signal to 0 for zones receiving the shared audio.</w:t>
      </w:r>
    </w:p>
    <w:p w14:paraId="6E3B962B" w14:textId="77777777" w:rsidR="001C5864" w:rsidRDefault="001C5864" w:rsidP="001C5864"/>
    <w:p w14:paraId="7EFCE76E" w14:textId="77777777" w:rsidR="001C5864" w:rsidRPr="00287D2F" w:rsidRDefault="001C5864" w:rsidP="001C5864">
      <w:pPr>
        <w:rPr>
          <w:rFonts w:cs="Arial"/>
        </w:rPr>
      </w:pPr>
      <w:r>
        <w:rPr>
          <w:rFonts w:cs="Arial"/>
        </w:rPr>
        <w:t>Satisfied by</w:t>
      </w:r>
      <w:r w:rsidRPr="00287D2F">
        <w:rPr>
          <w:rFonts w:cs="Arial"/>
        </w:rPr>
        <w:t>:</w:t>
      </w:r>
    </w:p>
    <w:p w14:paraId="474751E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1D2CB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849F5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48667FB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F6CCB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ED17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F39AB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7BC4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ED40C" w14:textId="77777777" w:rsidR="0027306C" w:rsidRDefault="0027306C"/>
        </w:tc>
      </w:tr>
      <w:tr w:rsidR="007A24FC" w:rsidRPr="00B3499B" w14:paraId="06AC0A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6F5E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347F3" w14:textId="77777777" w:rsidR="0027306C" w:rsidRDefault="0027306C"/>
        </w:tc>
      </w:tr>
      <w:tr w:rsidR="007A24FC" w:rsidRPr="00B3499B" w14:paraId="6AB29A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1EBF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6AE88" w14:textId="77777777" w:rsidR="0027306C" w:rsidRDefault="0027306C"/>
        </w:tc>
      </w:tr>
      <w:tr w:rsidR="007A24FC" w:rsidRPr="00B3499B" w14:paraId="077A14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B094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FDEB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0820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91511" w14:textId="77777777" w:rsidR="0027306C" w:rsidRDefault="0027306C"/>
        </w:tc>
      </w:tr>
      <w:tr w:rsidR="007A24FC" w:rsidRPr="00B3499B" w14:paraId="26F9E4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CDE5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A1EE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0241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450BA" w14:textId="77777777" w:rsidR="0027306C" w:rsidRDefault="0027306C"/>
        </w:tc>
      </w:tr>
      <w:tr w:rsidR="007A24FC" w:rsidRPr="00B3499B" w14:paraId="352606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B644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021DF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3FBA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9D94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B09D8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83B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8540A8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C40276" w14:textId="77777777" w:rsidR="007A24FC" w:rsidRPr="00B3499B" w:rsidRDefault="006B7CE9" w:rsidP="009737DA">
            <w:pPr>
              <w:rPr>
                <w:rFonts w:cs="Arial"/>
                <w:bCs/>
                <w:color w:val="808080" w:themeColor="background1" w:themeShade="80"/>
                <w:sz w:val="16"/>
                <w:szCs w:val="14"/>
              </w:rPr>
            </w:pPr>
            <w:hyperlink r:id="rId1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9F308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146AD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25CFDC" w14:textId="77777777" w:rsidR="007A24FC" w:rsidRDefault="007A24FC" w:rsidP="001C5864">
      <w:pPr>
        <w:rPr>
          <w:rFonts w:cs="Arial"/>
        </w:rPr>
      </w:pPr>
    </w:p>
    <w:p w14:paraId="24A428CE" w14:textId="77777777" w:rsidR="0047267C" w:rsidRDefault="0047267C" w:rsidP="001C5864">
      <w:pPr>
        <w:rPr>
          <w:rFonts w:cs="Arial"/>
        </w:rPr>
      </w:pPr>
    </w:p>
    <w:p w14:paraId="48BE204E" w14:textId="77777777" w:rsidR="001C5864" w:rsidRPr="0017445F" w:rsidRDefault="001C5864" w:rsidP="001C5864">
      <w:pPr>
        <w:pStyle w:val="RERequirement"/>
        <w:shd w:val="clear" w:color="auto" w:fill="F2F2F2" w:themeFill="background1" w:themeFillShade="F2"/>
      </w:pPr>
      <w:r>
        <w:t xml:space="preserve"> Phone Calls 1.10</w:t>
      </w:r>
    </w:p>
    <w:p w14:paraId="40EA3663" w14:textId="77777777" w:rsidR="001C5864" w:rsidRDefault="001C5864" w:rsidP="001C5864">
      <w:pPr>
        <w:rPr>
          <w:rFonts w:cs="Arial"/>
        </w:rPr>
      </w:pPr>
      <w:r>
        <w:rPr>
          <w:rFonts w:cs="Arial"/>
        </w:rPr>
        <w:t>When the PDC has the PhnCallSwitchZone_D_Rq status as active, the SYNC HMI shall update to prevent transitions to the "2 Zone Locked Configuration"</w:t>
      </w:r>
    </w:p>
    <w:p w14:paraId="74355CF0" w14:textId="77777777" w:rsidR="001C5864" w:rsidRDefault="001C5864" w:rsidP="001C5864"/>
    <w:p w14:paraId="3E3B4F62" w14:textId="77777777" w:rsidR="001C5864" w:rsidRPr="00287D2F" w:rsidRDefault="001C5864" w:rsidP="001C5864">
      <w:pPr>
        <w:rPr>
          <w:rFonts w:cs="Arial"/>
        </w:rPr>
      </w:pPr>
      <w:r>
        <w:rPr>
          <w:rFonts w:cs="Arial"/>
        </w:rPr>
        <w:t>Satisfied by</w:t>
      </w:r>
      <w:r w:rsidRPr="00287D2F">
        <w:rPr>
          <w:rFonts w:cs="Arial"/>
        </w:rPr>
        <w:t>:</w:t>
      </w:r>
    </w:p>
    <w:p w14:paraId="0461478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301F99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1DD0A6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688D0FD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B093C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4A09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231D9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1D62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0FA5E" w14:textId="77777777" w:rsidR="0027306C" w:rsidRDefault="0027306C"/>
        </w:tc>
      </w:tr>
      <w:tr w:rsidR="007A24FC" w:rsidRPr="00B3499B" w14:paraId="0888D4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F901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81D4C" w14:textId="77777777" w:rsidR="0027306C" w:rsidRDefault="0027306C"/>
        </w:tc>
      </w:tr>
      <w:tr w:rsidR="007A24FC" w:rsidRPr="00B3499B" w14:paraId="25A0A8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A44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12260" w14:textId="77777777" w:rsidR="0027306C" w:rsidRDefault="0027306C"/>
        </w:tc>
      </w:tr>
      <w:tr w:rsidR="007A24FC" w:rsidRPr="00B3499B" w14:paraId="582FD3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EDD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F6F8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6B56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B3511" w14:textId="77777777" w:rsidR="0027306C" w:rsidRDefault="0027306C"/>
        </w:tc>
      </w:tr>
      <w:tr w:rsidR="007A24FC" w:rsidRPr="00B3499B" w14:paraId="7D639F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0E8C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0274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FF1BE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ED37A" w14:textId="77777777" w:rsidR="0027306C" w:rsidRDefault="0027306C"/>
        </w:tc>
      </w:tr>
      <w:tr w:rsidR="007A24FC" w:rsidRPr="00B3499B" w14:paraId="7B7FD70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223D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868A4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2F00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E0AA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BED5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D8E7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4C25D2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69195B" w14:textId="77777777" w:rsidR="007A24FC" w:rsidRPr="00B3499B" w:rsidRDefault="006B7CE9" w:rsidP="009737DA">
            <w:pPr>
              <w:rPr>
                <w:rFonts w:cs="Arial"/>
                <w:bCs/>
                <w:color w:val="808080" w:themeColor="background1" w:themeShade="80"/>
                <w:sz w:val="16"/>
                <w:szCs w:val="14"/>
              </w:rPr>
            </w:pPr>
            <w:hyperlink r:id="rId1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FEB4F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7139C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7CCE08" w14:textId="77777777" w:rsidR="007A24FC" w:rsidRDefault="007A24FC" w:rsidP="001C5864">
      <w:pPr>
        <w:rPr>
          <w:rFonts w:cs="Arial"/>
        </w:rPr>
      </w:pPr>
    </w:p>
    <w:p w14:paraId="41F8BE1B" w14:textId="77777777" w:rsidR="0047267C" w:rsidRDefault="0047267C" w:rsidP="001C5864">
      <w:pPr>
        <w:rPr>
          <w:rFonts w:cs="Arial"/>
        </w:rPr>
      </w:pPr>
    </w:p>
    <w:p w14:paraId="7EA1EA4C" w14:textId="77777777" w:rsidR="001C5864" w:rsidRPr="0017445F" w:rsidRDefault="001C5864" w:rsidP="001C5864">
      <w:pPr>
        <w:pStyle w:val="RERequirement"/>
        <w:shd w:val="clear" w:color="auto" w:fill="F2F2F2" w:themeFill="background1" w:themeFillShade="F2"/>
      </w:pPr>
      <w:r>
        <w:t xml:space="preserve"> Phone Calls 1.3</w:t>
      </w:r>
    </w:p>
    <w:p w14:paraId="24A6534E" w14:textId="77777777" w:rsidR="001C5864" w:rsidRDefault="001C5864" w:rsidP="001C5864">
      <w:pPr>
        <w:rPr>
          <w:rFonts w:cs="Arial"/>
        </w:rPr>
      </w:pPr>
      <w:r>
        <w:rPr>
          <w:rFonts w:cs="Arial"/>
        </w:rPr>
        <w:t>When the driver receives/takes a phone call while the VehicleAudioMode signal is set to Cabin Mode, the Audio_Vol_Level signal shall be set to 0.</w:t>
      </w:r>
    </w:p>
    <w:p w14:paraId="1BD6AE2E" w14:textId="77777777" w:rsidR="001C5864" w:rsidRDefault="001C5864" w:rsidP="001C5864"/>
    <w:p w14:paraId="15E4E232" w14:textId="77777777" w:rsidR="001C5864" w:rsidRPr="00287D2F" w:rsidRDefault="001C5864" w:rsidP="001C5864">
      <w:pPr>
        <w:rPr>
          <w:rFonts w:cs="Arial"/>
        </w:rPr>
      </w:pPr>
      <w:r>
        <w:rPr>
          <w:rFonts w:cs="Arial"/>
        </w:rPr>
        <w:t>Satisfied by</w:t>
      </w:r>
      <w:r w:rsidRPr="00287D2F">
        <w:rPr>
          <w:rFonts w:cs="Arial"/>
        </w:rPr>
        <w:t>:</w:t>
      </w:r>
    </w:p>
    <w:p w14:paraId="08C6569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BF4515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26E268A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Route Audio</w:t>
      </w:r>
    </w:p>
    <w:p w14:paraId="56D6936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46942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1DF7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14F51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F41D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CA83F" w14:textId="77777777" w:rsidR="0027306C" w:rsidRDefault="0027306C"/>
        </w:tc>
      </w:tr>
      <w:tr w:rsidR="007A24FC" w:rsidRPr="00B3499B" w14:paraId="00CDF4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E35E3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24F6E" w14:textId="77777777" w:rsidR="0027306C" w:rsidRDefault="0027306C"/>
        </w:tc>
      </w:tr>
      <w:tr w:rsidR="007A24FC" w:rsidRPr="00B3499B" w14:paraId="3A26A4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214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4F423" w14:textId="77777777" w:rsidR="0027306C" w:rsidRDefault="0027306C"/>
        </w:tc>
      </w:tr>
      <w:tr w:rsidR="007A24FC" w:rsidRPr="00B3499B" w14:paraId="6C437F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00E1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AB8E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14DA6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A67F9" w14:textId="77777777" w:rsidR="0027306C" w:rsidRDefault="0027306C"/>
        </w:tc>
      </w:tr>
      <w:tr w:rsidR="007A24FC" w:rsidRPr="00B3499B" w14:paraId="46299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A5B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12AF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3B7BD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A9CAE" w14:textId="77777777" w:rsidR="0027306C" w:rsidRDefault="0027306C"/>
        </w:tc>
      </w:tr>
      <w:tr w:rsidR="007A24FC" w:rsidRPr="00B3499B" w14:paraId="7E19D67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681C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4E6E3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603A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7CE5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3351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B9C0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6A3ED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45A4D1" w14:textId="77777777" w:rsidR="007A24FC" w:rsidRPr="00B3499B" w:rsidRDefault="006B7CE9" w:rsidP="009737DA">
            <w:pPr>
              <w:rPr>
                <w:rFonts w:cs="Arial"/>
                <w:bCs/>
                <w:color w:val="808080" w:themeColor="background1" w:themeShade="80"/>
                <w:sz w:val="16"/>
                <w:szCs w:val="14"/>
              </w:rPr>
            </w:pPr>
            <w:hyperlink r:id="rId1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D0BD1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F2188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E2D321" w14:textId="77777777" w:rsidR="007A24FC" w:rsidRDefault="007A24FC" w:rsidP="001C5864">
      <w:pPr>
        <w:rPr>
          <w:rFonts w:cs="Arial"/>
        </w:rPr>
      </w:pPr>
    </w:p>
    <w:p w14:paraId="7DCA706D" w14:textId="77777777" w:rsidR="0047267C" w:rsidRDefault="0047267C" w:rsidP="001C5864">
      <w:pPr>
        <w:rPr>
          <w:rFonts w:cs="Arial"/>
        </w:rPr>
      </w:pPr>
    </w:p>
    <w:p w14:paraId="5A4804D3" w14:textId="77777777" w:rsidR="001C5864" w:rsidRPr="0017445F" w:rsidRDefault="001C5864" w:rsidP="001C5864">
      <w:pPr>
        <w:pStyle w:val="RERequirement"/>
        <w:shd w:val="clear" w:color="auto" w:fill="F2F2F2" w:themeFill="background1" w:themeFillShade="F2"/>
      </w:pPr>
      <w:r>
        <w:t xml:space="preserve"> Phone Calls 1</w:t>
      </w:r>
    </w:p>
    <w:p w14:paraId="17EDFCFA" w14:textId="77777777" w:rsidR="001C5864" w:rsidRDefault="001C5864" w:rsidP="001C5864">
      <w:pPr>
        <w:rPr>
          <w:rFonts w:cs="Arial"/>
        </w:rPr>
      </w:pPr>
      <w:r>
        <w:rPr>
          <w:rFonts w:cs="Arial"/>
        </w:rPr>
        <w:t>The PDC/PAC module shall allow users to stream their phone call to their sound zone with the SourceType and SourceTypeChannel signals.</w:t>
      </w:r>
    </w:p>
    <w:p w14:paraId="200ED2FF" w14:textId="77777777" w:rsidR="001C5864" w:rsidRDefault="001C5864" w:rsidP="001C5864"/>
    <w:p w14:paraId="73C141BF" w14:textId="77777777" w:rsidR="001C5864" w:rsidRPr="00287D2F" w:rsidRDefault="001C5864" w:rsidP="001C5864">
      <w:pPr>
        <w:rPr>
          <w:rFonts w:cs="Arial"/>
        </w:rPr>
      </w:pPr>
      <w:r>
        <w:rPr>
          <w:rFonts w:cs="Arial"/>
        </w:rPr>
        <w:t>Satisfied by</w:t>
      </w:r>
      <w:r w:rsidRPr="00287D2F">
        <w:rPr>
          <w:rFonts w:cs="Arial"/>
        </w:rPr>
        <w:t>:</w:t>
      </w:r>
    </w:p>
    <w:p w14:paraId="580436A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4B228B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1D1ED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Connect BT Audio</w:t>
      </w:r>
    </w:p>
    <w:p w14:paraId="5D80A2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BT Status Change</w:t>
      </w:r>
    </w:p>
    <w:p w14:paraId="2AE810D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23DA4B3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88356C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A85D5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561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76B82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278D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30249" w14:textId="77777777" w:rsidR="0027306C" w:rsidRDefault="0027306C"/>
        </w:tc>
      </w:tr>
      <w:tr w:rsidR="007A24FC" w:rsidRPr="00B3499B" w14:paraId="5F914B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B52F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AFC64" w14:textId="77777777" w:rsidR="0027306C" w:rsidRDefault="0027306C"/>
        </w:tc>
      </w:tr>
      <w:tr w:rsidR="007A24FC" w:rsidRPr="00B3499B" w14:paraId="483B30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324B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536FB" w14:textId="77777777" w:rsidR="0027306C" w:rsidRDefault="0027306C"/>
        </w:tc>
      </w:tr>
      <w:tr w:rsidR="007A24FC" w:rsidRPr="00B3499B" w14:paraId="029301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4294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FB45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69F5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FB7A64" w14:textId="77777777" w:rsidR="0027306C" w:rsidRDefault="0027306C"/>
        </w:tc>
      </w:tr>
      <w:tr w:rsidR="007A24FC" w:rsidRPr="00B3499B" w14:paraId="6FA48A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F2EA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E549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079C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D8FDB" w14:textId="77777777" w:rsidR="0027306C" w:rsidRDefault="0027306C"/>
        </w:tc>
      </w:tr>
      <w:tr w:rsidR="007A24FC" w:rsidRPr="00B3499B" w14:paraId="2FDCF5A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502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E3175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3BEF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12F4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020D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9CF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D5F88C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C994F6" w14:textId="77777777" w:rsidR="007A24FC" w:rsidRPr="00B3499B" w:rsidRDefault="006B7CE9" w:rsidP="009737DA">
            <w:pPr>
              <w:rPr>
                <w:rFonts w:cs="Arial"/>
                <w:bCs/>
                <w:color w:val="808080" w:themeColor="background1" w:themeShade="80"/>
                <w:sz w:val="16"/>
                <w:szCs w:val="14"/>
              </w:rPr>
            </w:pPr>
            <w:hyperlink r:id="rId1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64742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C93E1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0E9894" w14:textId="77777777" w:rsidR="007A24FC" w:rsidRDefault="007A24FC" w:rsidP="001C5864">
      <w:pPr>
        <w:rPr>
          <w:rFonts w:cs="Arial"/>
        </w:rPr>
      </w:pPr>
    </w:p>
    <w:p w14:paraId="3C002348" w14:textId="77777777" w:rsidR="0047267C" w:rsidRDefault="0047267C" w:rsidP="001C5864">
      <w:pPr>
        <w:rPr>
          <w:rFonts w:cs="Arial"/>
        </w:rPr>
      </w:pPr>
    </w:p>
    <w:p w14:paraId="6C565FDD" w14:textId="77777777" w:rsidR="001C5864" w:rsidRPr="0017445F" w:rsidRDefault="001C5864" w:rsidP="001C5864">
      <w:pPr>
        <w:pStyle w:val="RERequirement"/>
        <w:shd w:val="clear" w:color="auto" w:fill="F2F2F2" w:themeFill="background1" w:themeFillShade="F2"/>
      </w:pPr>
      <w:r>
        <w:t xml:space="preserve"> Phone Calls 1.7</w:t>
      </w:r>
    </w:p>
    <w:p w14:paraId="48A891E7" w14:textId="77777777" w:rsidR="001C5864" w:rsidRDefault="001C5864" w:rsidP="001C5864">
      <w:pPr>
        <w:rPr>
          <w:rFonts w:cs="Arial"/>
        </w:rPr>
      </w:pPr>
      <w:r>
        <w:rPr>
          <w:rFonts w:cs="Arial"/>
        </w:rPr>
        <w:t>When a passenger receives/takes a phone call while the VehicleAudioMode signal status is Cabin Mode, the PDC shall send the PhnCallZone_D_st signal to the PAC as "Handsfree"</w:t>
      </w:r>
    </w:p>
    <w:p w14:paraId="05F22510" w14:textId="77777777" w:rsidR="001C5864" w:rsidRDefault="001C5864" w:rsidP="001C5864"/>
    <w:p w14:paraId="358477A2" w14:textId="77777777" w:rsidR="001C5864" w:rsidRPr="00287D2F" w:rsidRDefault="001C5864" w:rsidP="001C5864">
      <w:pPr>
        <w:rPr>
          <w:rFonts w:cs="Arial"/>
        </w:rPr>
      </w:pPr>
      <w:r>
        <w:rPr>
          <w:rFonts w:cs="Arial"/>
        </w:rPr>
        <w:t>Satisfied by</w:t>
      </w:r>
      <w:r w:rsidRPr="00287D2F">
        <w:rPr>
          <w:rFonts w:cs="Arial"/>
        </w:rPr>
        <w:t>:</w:t>
      </w:r>
    </w:p>
    <w:p w14:paraId="35EE4AC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B6C43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2B91BC8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0FB803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63C30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33FD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3D5E8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D29A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2A94E" w14:textId="77777777" w:rsidR="0027306C" w:rsidRDefault="0027306C"/>
        </w:tc>
      </w:tr>
      <w:tr w:rsidR="007A24FC" w:rsidRPr="00B3499B" w14:paraId="6178DD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2AEA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3560D" w14:textId="77777777" w:rsidR="0027306C" w:rsidRDefault="0027306C"/>
        </w:tc>
      </w:tr>
      <w:tr w:rsidR="007A24FC" w:rsidRPr="00B3499B" w14:paraId="105FEE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C04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9174E" w14:textId="77777777" w:rsidR="0027306C" w:rsidRDefault="0027306C"/>
        </w:tc>
      </w:tr>
      <w:tr w:rsidR="007A24FC" w:rsidRPr="00B3499B" w14:paraId="24C20E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6713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32CD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8D163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A2674" w14:textId="77777777" w:rsidR="0027306C" w:rsidRDefault="0027306C"/>
        </w:tc>
      </w:tr>
      <w:tr w:rsidR="007A24FC" w:rsidRPr="00B3499B" w14:paraId="06B26C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98C7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45B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2610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265A5" w14:textId="77777777" w:rsidR="0027306C" w:rsidRDefault="0027306C"/>
        </w:tc>
      </w:tr>
      <w:tr w:rsidR="007A24FC" w:rsidRPr="00B3499B" w14:paraId="74F43DA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7BAA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EFD47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767A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0138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CA4C8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5D39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F68A19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EED144" w14:textId="77777777" w:rsidR="007A24FC" w:rsidRPr="00B3499B" w:rsidRDefault="006B7CE9" w:rsidP="009737DA">
            <w:pPr>
              <w:rPr>
                <w:rFonts w:cs="Arial"/>
                <w:bCs/>
                <w:color w:val="808080" w:themeColor="background1" w:themeShade="80"/>
                <w:sz w:val="16"/>
                <w:szCs w:val="14"/>
              </w:rPr>
            </w:pPr>
            <w:hyperlink r:id="rId1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DEF93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A9E5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0C8DDA" w14:textId="77777777" w:rsidR="007A24FC" w:rsidRDefault="007A24FC" w:rsidP="001C5864">
      <w:pPr>
        <w:rPr>
          <w:rFonts w:cs="Arial"/>
        </w:rPr>
      </w:pPr>
    </w:p>
    <w:p w14:paraId="78AAB62A" w14:textId="77777777" w:rsidR="0047267C" w:rsidRDefault="0047267C" w:rsidP="001C5864">
      <w:pPr>
        <w:rPr>
          <w:rFonts w:cs="Arial"/>
        </w:rPr>
      </w:pPr>
    </w:p>
    <w:p w14:paraId="481B5E85" w14:textId="77777777" w:rsidR="001C5864" w:rsidRPr="0017445F" w:rsidRDefault="001C5864" w:rsidP="001C5864">
      <w:pPr>
        <w:pStyle w:val="RERequirement"/>
        <w:shd w:val="clear" w:color="auto" w:fill="F2F2F2" w:themeFill="background1" w:themeFillShade="F2"/>
      </w:pPr>
      <w:r>
        <w:lastRenderedPageBreak/>
        <w:t xml:space="preserve"> Phone Calls 1.2</w:t>
      </w:r>
    </w:p>
    <w:p w14:paraId="5D05F87E" w14:textId="77777777" w:rsidR="001C5864" w:rsidRDefault="001C5864" w:rsidP="001C5864">
      <w:pPr>
        <w:rPr>
          <w:rFonts w:cs="Arial"/>
        </w:rPr>
      </w:pPr>
      <w:r>
        <w:rPr>
          <w:rFonts w:cs="Arial"/>
        </w:rPr>
        <w:t>When the PDC module receives the PhnCallSwtchZone request signal for seats 3-6 while there is an active PhnCallZone status "Privacy signal for seats 3-6, the PDC shall send the PhnCallZone status signal for the incoming call as "Handsfree" to the PAC module.</w:t>
      </w:r>
    </w:p>
    <w:p w14:paraId="491AF45B" w14:textId="77777777" w:rsidR="001C5864" w:rsidRDefault="001C5864" w:rsidP="001C5864"/>
    <w:p w14:paraId="2A1D2731" w14:textId="77777777" w:rsidR="001C5864" w:rsidRPr="00287D2F" w:rsidRDefault="001C5864" w:rsidP="001C5864">
      <w:pPr>
        <w:rPr>
          <w:rFonts w:cs="Arial"/>
        </w:rPr>
      </w:pPr>
      <w:r>
        <w:rPr>
          <w:rFonts w:cs="Arial"/>
        </w:rPr>
        <w:t>Satisfied by</w:t>
      </w:r>
      <w:r w:rsidRPr="00287D2F">
        <w:rPr>
          <w:rFonts w:cs="Arial"/>
        </w:rPr>
        <w:t>:</w:t>
      </w:r>
    </w:p>
    <w:p w14:paraId="3B755E5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B1EE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50EE1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6DF5F7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B32BA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E461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A610C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F97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FEC17" w14:textId="77777777" w:rsidR="0027306C" w:rsidRDefault="0027306C"/>
        </w:tc>
      </w:tr>
      <w:tr w:rsidR="007A24FC" w:rsidRPr="00B3499B" w14:paraId="117731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94FB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2F53E" w14:textId="77777777" w:rsidR="0027306C" w:rsidRDefault="0027306C"/>
        </w:tc>
      </w:tr>
      <w:tr w:rsidR="007A24FC" w:rsidRPr="00B3499B" w14:paraId="7A0ABE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D1DC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BBA67" w14:textId="77777777" w:rsidR="0027306C" w:rsidRDefault="0027306C"/>
        </w:tc>
      </w:tr>
      <w:tr w:rsidR="007A24FC" w:rsidRPr="00B3499B" w14:paraId="6F30AB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8D5A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9A93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D36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06E9E" w14:textId="77777777" w:rsidR="0027306C" w:rsidRDefault="0027306C"/>
        </w:tc>
      </w:tr>
      <w:tr w:rsidR="007A24FC" w:rsidRPr="00B3499B" w14:paraId="290B4F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A6E8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EC8F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5FC39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EF289" w14:textId="77777777" w:rsidR="0027306C" w:rsidRDefault="0027306C"/>
        </w:tc>
      </w:tr>
      <w:tr w:rsidR="007A24FC" w:rsidRPr="00B3499B" w14:paraId="5380FF2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BAA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C36C7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4809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63AF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1A1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8B2D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D5136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C84A7D" w14:textId="77777777" w:rsidR="007A24FC" w:rsidRPr="00B3499B" w:rsidRDefault="006B7CE9" w:rsidP="009737DA">
            <w:pPr>
              <w:rPr>
                <w:rFonts w:cs="Arial"/>
                <w:bCs/>
                <w:color w:val="808080" w:themeColor="background1" w:themeShade="80"/>
                <w:sz w:val="16"/>
                <w:szCs w:val="14"/>
              </w:rPr>
            </w:pPr>
            <w:hyperlink r:id="rId1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DE6B6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B785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560FCF" w14:textId="77777777" w:rsidR="007A24FC" w:rsidRDefault="007A24FC" w:rsidP="001C5864">
      <w:pPr>
        <w:rPr>
          <w:rFonts w:cs="Arial"/>
        </w:rPr>
      </w:pPr>
    </w:p>
    <w:p w14:paraId="24A97DA6" w14:textId="77777777" w:rsidR="0047267C" w:rsidRDefault="0047267C" w:rsidP="001C5864">
      <w:pPr>
        <w:rPr>
          <w:rFonts w:cs="Arial"/>
        </w:rPr>
      </w:pPr>
    </w:p>
    <w:p w14:paraId="1546101D" w14:textId="77777777" w:rsidR="001C5864" w:rsidRPr="0017445F" w:rsidRDefault="001C5864" w:rsidP="001C5864">
      <w:pPr>
        <w:pStyle w:val="RERequirement"/>
        <w:shd w:val="clear" w:color="auto" w:fill="F2F2F2" w:themeFill="background1" w:themeFillShade="F2"/>
      </w:pPr>
      <w:r>
        <w:t xml:space="preserve"> Phone Calls 1.11</w:t>
      </w:r>
    </w:p>
    <w:p w14:paraId="3BE4F4F6" w14:textId="77777777" w:rsidR="001C5864" w:rsidRDefault="001C5864" w:rsidP="001C5864">
      <w:pPr>
        <w:rPr>
          <w:rFonts w:cs="Arial"/>
        </w:rPr>
      </w:pPr>
      <w:r>
        <w:rPr>
          <w:rFonts w:cs="Arial"/>
        </w:rPr>
        <w:t>When the PAC module has the PhnCallZone2_D_St stored as "Privacy" and the driver receives/takes a phone call, the PDC module shall send the "PhnCallZone2_D_st to the PAC module as "Handsfree".</w:t>
      </w:r>
    </w:p>
    <w:p w14:paraId="599665B2" w14:textId="77777777" w:rsidR="001C5864" w:rsidRDefault="001C5864" w:rsidP="001C5864"/>
    <w:p w14:paraId="79C83FD1" w14:textId="77777777" w:rsidR="001C5864" w:rsidRPr="00287D2F" w:rsidRDefault="001C5864" w:rsidP="001C5864">
      <w:pPr>
        <w:rPr>
          <w:rFonts w:cs="Arial"/>
        </w:rPr>
      </w:pPr>
      <w:r>
        <w:rPr>
          <w:rFonts w:cs="Arial"/>
        </w:rPr>
        <w:t>Satisfied by</w:t>
      </w:r>
      <w:r w:rsidRPr="00287D2F">
        <w:rPr>
          <w:rFonts w:cs="Arial"/>
        </w:rPr>
        <w:t>:</w:t>
      </w:r>
    </w:p>
    <w:p w14:paraId="1245332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3C9481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BDFBF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1C251D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1E6C5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B664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97E5C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FC75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FE844" w14:textId="77777777" w:rsidR="0027306C" w:rsidRDefault="0027306C"/>
        </w:tc>
      </w:tr>
      <w:tr w:rsidR="007A24FC" w:rsidRPr="00B3499B" w14:paraId="42BF7A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9FF3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B12AB0" w14:textId="77777777" w:rsidR="0027306C" w:rsidRDefault="0027306C"/>
        </w:tc>
      </w:tr>
      <w:tr w:rsidR="007A24FC" w:rsidRPr="00B3499B" w14:paraId="6E0F5C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9D48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AB06F" w14:textId="77777777" w:rsidR="0027306C" w:rsidRDefault="0027306C"/>
        </w:tc>
      </w:tr>
      <w:tr w:rsidR="007A24FC" w:rsidRPr="00B3499B" w14:paraId="79080F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B54B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E8D7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4AC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20C8C" w14:textId="77777777" w:rsidR="0027306C" w:rsidRDefault="0027306C"/>
        </w:tc>
      </w:tr>
      <w:tr w:rsidR="007A24FC" w:rsidRPr="00B3499B" w14:paraId="131BFB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C2E8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10B5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DDC5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EA71C9" w14:textId="77777777" w:rsidR="0027306C" w:rsidRDefault="0027306C"/>
        </w:tc>
      </w:tr>
      <w:tr w:rsidR="007A24FC" w:rsidRPr="00B3499B" w14:paraId="277F280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58C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ABB5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2ED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F087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5A94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AD115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DD79B0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302E59" w14:textId="77777777" w:rsidR="007A24FC" w:rsidRPr="00B3499B" w:rsidRDefault="006B7CE9" w:rsidP="009737DA">
            <w:pPr>
              <w:rPr>
                <w:rFonts w:cs="Arial"/>
                <w:bCs/>
                <w:color w:val="808080" w:themeColor="background1" w:themeShade="80"/>
                <w:sz w:val="16"/>
                <w:szCs w:val="14"/>
              </w:rPr>
            </w:pPr>
            <w:hyperlink r:id="rId1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EEBF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5E4DB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623A12" w14:textId="77777777" w:rsidR="007A24FC" w:rsidRDefault="007A24FC" w:rsidP="001C5864">
      <w:pPr>
        <w:rPr>
          <w:rFonts w:cs="Arial"/>
        </w:rPr>
      </w:pPr>
    </w:p>
    <w:p w14:paraId="1A5AB409" w14:textId="77777777" w:rsidR="0047267C" w:rsidRDefault="0047267C" w:rsidP="001C5864">
      <w:pPr>
        <w:rPr>
          <w:rFonts w:cs="Arial"/>
        </w:rPr>
      </w:pPr>
    </w:p>
    <w:p w14:paraId="24B97B89" w14:textId="77777777" w:rsidR="001C5864" w:rsidRPr="0017445F" w:rsidRDefault="001C5864" w:rsidP="001C5864">
      <w:pPr>
        <w:pStyle w:val="RERequirement"/>
        <w:shd w:val="clear" w:color="auto" w:fill="F2F2F2" w:themeFill="background1" w:themeFillShade="F2"/>
      </w:pPr>
      <w:r>
        <w:t xml:space="preserve"> Row to Row Communication 1.5</w:t>
      </w:r>
    </w:p>
    <w:p w14:paraId="7AC50E6F" w14:textId="77777777" w:rsidR="001C5864" w:rsidRDefault="001C5864" w:rsidP="001C5864">
      <w:pPr>
        <w:rPr>
          <w:rFonts w:cs="Arial"/>
        </w:rPr>
      </w:pPr>
      <w:r>
        <w:rPr>
          <w:rFonts w:cs="Arial"/>
        </w:rPr>
        <w:t>When the PAC module receives an "Active" PhnCallZone_D_St signal, the PAC module shall send the "temporarily disabled" InCarComm_D_St signal to the PDC module.</w:t>
      </w:r>
    </w:p>
    <w:p w14:paraId="74C7A617" w14:textId="77777777" w:rsidR="001C5864" w:rsidRDefault="001C5864" w:rsidP="001C5864"/>
    <w:p w14:paraId="2A3BC49B" w14:textId="77777777" w:rsidR="001C5864" w:rsidRPr="00287D2F" w:rsidRDefault="001C5864" w:rsidP="001C5864">
      <w:pPr>
        <w:rPr>
          <w:rFonts w:cs="Arial"/>
        </w:rPr>
      </w:pPr>
      <w:r>
        <w:rPr>
          <w:rFonts w:cs="Arial"/>
        </w:rPr>
        <w:t>Satisfied by</w:t>
      </w:r>
      <w:r w:rsidRPr="00287D2F">
        <w:rPr>
          <w:rFonts w:cs="Arial"/>
        </w:rPr>
        <w:t>:</w:t>
      </w:r>
    </w:p>
    <w:p w14:paraId="51F238B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476861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2040B3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502FCA9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547B31B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26542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ED17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D8595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6AC5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F49F8" w14:textId="77777777" w:rsidR="0027306C" w:rsidRDefault="0027306C"/>
        </w:tc>
      </w:tr>
      <w:tr w:rsidR="007A24FC" w:rsidRPr="00B3499B" w14:paraId="2DF051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D552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8C37C" w14:textId="77777777" w:rsidR="0027306C" w:rsidRDefault="0027306C"/>
        </w:tc>
      </w:tr>
      <w:tr w:rsidR="007A24FC" w:rsidRPr="00B3499B" w14:paraId="39AA71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C12B3"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65DD4" w14:textId="77777777" w:rsidR="0027306C" w:rsidRDefault="0027306C"/>
        </w:tc>
      </w:tr>
      <w:tr w:rsidR="007A24FC" w:rsidRPr="00B3499B" w14:paraId="2E662E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37E4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FF12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629DE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0D772" w14:textId="77777777" w:rsidR="0027306C" w:rsidRDefault="0027306C"/>
        </w:tc>
      </w:tr>
      <w:tr w:rsidR="007A24FC" w:rsidRPr="00B3499B" w14:paraId="22809C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372C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6A9D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4F42E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65391" w14:textId="77777777" w:rsidR="0027306C" w:rsidRDefault="0027306C"/>
        </w:tc>
      </w:tr>
      <w:tr w:rsidR="007A24FC" w:rsidRPr="00B3499B" w14:paraId="666172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7DE8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21BF1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D609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0B09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382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D577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950447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626127" w14:textId="77777777" w:rsidR="007A24FC" w:rsidRPr="00B3499B" w:rsidRDefault="006B7CE9" w:rsidP="009737DA">
            <w:pPr>
              <w:rPr>
                <w:rFonts w:cs="Arial"/>
                <w:bCs/>
                <w:color w:val="808080" w:themeColor="background1" w:themeShade="80"/>
                <w:sz w:val="16"/>
                <w:szCs w:val="14"/>
              </w:rPr>
            </w:pPr>
            <w:hyperlink r:id="rId1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35E09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F70A3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5E4FB6" w14:textId="77777777" w:rsidR="007A24FC" w:rsidRDefault="007A24FC" w:rsidP="001C5864">
      <w:pPr>
        <w:rPr>
          <w:rFonts w:cs="Arial"/>
        </w:rPr>
      </w:pPr>
    </w:p>
    <w:p w14:paraId="4824B67C" w14:textId="77777777" w:rsidR="0047267C" w:rsidRDefault="0047267C" w:rsidP="001C5864">
      <w:pPr>
        <w:rPr>
          <w:rFonts w:cs="Arial"/>
        </w:rPr>
      </w:pPr>
    </w:p>
    <w:p w14:paraId="437983D2"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20B843A" wp14:editId="3EDCA01A">
            <wp:extent cx="152400" cy="152400"/>
            <wp:effectExtent l="0" t="0" r="0" b="0"/>
            <wp:docPr id="38" name="Picture 1816921132.jpg" descr="1816921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16921132.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CA Status Change</w:t>
      </w:r>
    </w:p>
    <w:p w14:paraId="27C2E1C9" w14:textId="77777777" w:rsidR="005F4E20" w:rsidRDefault="005F4E20" w:rsidP="00720A45">
      <w:pPr>
        <w:rPr>
          <w:highlight w:val="green"/>
        </w:rPr>
      </w:pPr>
    </w:p>
    <w:p w14:paraId="7A5CB555" w14:textId="77777777" w:rsidR="009C3237" w:rsidRDefault="009C3237" w:rsidP="009C3237">
      <w:pPr>
        <w:pStyle w:val="BodyText"/>
      </w:pPr>
      <w:r w:rsidRPr="00F33853">
        <w:t>MSS Function responsible for providing Captain's Announcement activate and deactivate status</w:t>
      </w:r>
    </w:p>
    <w:p w14:paraId="51A56B80" w14:textId="77777777" w:rsidR="00785794" w:rsidRPr="00785794" w:rsidRDefault="00785794" w:rsidP="00785794">
      <w:pPr>
        <w:rPr>
          <w:rFonts w:cs="Arial"/>
          <w:color w:val="000000" w:themeColor="text1"/>
          <w:sz w:val="16"/>
          <w:szCs w:val="14"/>
        </w:rPr>
      </w:pPr>
    </w:p>
    <w:p w14:paraId="5219DD73" w14:textId="77777777" w:rsidR="009C3237" w:rsidRPr="009C3237" w:rsidRDefault="009C3237" w:rsidP="00720A45">
      <w:pPr>
        <w:rPr>
          <w:highlight w:val="green"/>
          <w:lang w:val="en-GB"/>
        </w:rPr>
      </w:pPr>
    </w:p>
    <w:p w14:paraId="4551575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90D19D" w14:textId="77777777" w:rsidR="00072314" w:rsidRPr="003B799F" w:rsidRDefault="00072314" w:rsidP="00072314"/>
    <w:p w14:paraId="3AC65D89" w14:textId="77777777" w:rsidR="00072314" w:rsidRDefault="00072314" w:rsidP="00072314">
      <w:pPr>
        <w:pStyle w:val="Heading6"/>
        <w:keepNext w:val="0"/>
        <w:tabs>
          <w:tab w:val="clear" w:pos="900"/>
          <w:tab w:val="left" w:pos="709"/>
        </w:tabs>
        <w:spacing w:before="240"/>
        <w:rPr>
          <w:lang w:val="en-GB"/>
        </w:rPr>
      </w:pPr>
      <w:r>
        <w:rPr>
          <w:lang w:val="en-GB"/>
        </w:rPr>
        <w:t>Inputs</w:t>
      </w:r>
    </w:p>
    <w:p w14:paraId="66FF210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9D13B5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A284E5"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CA Status Change</w:t>
            </w:r>
          </w:p>
        </w:tc>
      </w:tr>
      <w:tr w:rsidR="00EB31D7" w:rsidRPr="00B3499B" w14:paraId="750111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ED6B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F2CD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7837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BBD9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74C41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9935A6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2AA36C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F6A53D" w14:textId="77777777" w:rsidR="004F0393" w:rsidRDefault="004F0393" w:rsidP="00073C51">
            <w:pPr>
              <w:rPr>
                <w:rFonts w:cs="Arial"/>
                <w:color w:val="000000" w:themeColor="text1"/>
                <w:sz w:val="16"/>
                <w:szCs w:val="14"/>
              </w:rPr>
            </w:pPr>
            <w:r w:rsidRPr="00073C51">
              <w:rPr>
                <w:rFonts w:cs="Arial"/>
                <w:color w:val="000000" w:themeColor="text1"/>
                <w:sz w:val="16"/>
                <w:szCs w:val="14"/>
              </w:rPr>
              <w:t>CA_Command_TBD</w:t>
            </w:r>
          </w:p>
          <w:p w14:paraId="452DE675" w14:textId="77777777" w:rsidR="0046438F" w:rsidRPr="00740CDD" w:rsidRDefault="0046438F" w:rsidP="00927ADC">
            <w:pPr>
              <w:pStyle w:val="VelocityScript"/>
              <w:rPr>
                <w:color w:val="00B0F0"/>
              </w:rPr>
            </w:pPr>
          </w:p>
          <w:p w14:paraId="0CEEF36B" w14:textId="77777777" w:rsidR="004C0655" w:rsidRPr="007215C5" w:rsidRDefault="004C0655" w:rsidP="004F0393">
            <w:pPr>
              <w:pStyle w:val="VelocityScript"/>
            </w:pPr>
          </w:p>
          <w:p w14:paraId="45FD0C5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CF2F7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CA_Command </w:t>
            </w:r>
            <w:r w:rsidR="001F621A">
              <w:rPr>
                <w:rFonts w:cs="Arial"/>
                <w:color w:val="000000" w:themeColor="text1"/>
                <w:sz w:val="16"/>
                <w:szCs w:val="14"/>
              </w:rPr>
              <w:t>:</w:t>
            </w:r>
          </w:p>
          <w:p w14:paraId="025D85A3" w14:textId="77777777" w:rsidR="00691667" w:rsidRPr="003C5D56" w:rsidRDefault="008A674A" w:rsidP="008A674A">
            <w:pPr>
              <w:rPr>
                <w:rFonts w:cs="Arial"/>
                <w:color w:val="000000" w:themeColor="text1"/>
                <w:sz w:val="16"/>
                <w:szCs w:val="14"/>
              </w:rPr>
            </w:pPr>
            <w:r>
              <w:rPr>
                <w:rFonts w:cs="Arial"/>
                <w:color w:val="000000" w:themeColor="text1"/>
                <w:sz w:val="16"/>
                <w:szCs w:val="14"/>
              </w:rPr>
              <w:t>CA_Command_ET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DC6CAB"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41CDA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7ADE2D" w14:textId="77777777" w:rsidR="0027306C" w:rsidRDefault="0027306C"/>
        </w:tc>
      </w:tr>
      <w:tr w:rsidR="00EB31D7" w:rsidRPr="00B3499B" w14:paraId="7869843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03F5EB" w14:textId="77777777" w:rsidR="00EB31D7" w:rsidRPr="00B3499B" w:rsidRDefault="006B7CE9" w:rsidP="00236BAE">
            <w:pPr>
              <w:rPr>
                <w:rFonts w:cs="Arial"/>
                <w:bCs/>
                <w:color w:val="808080" w:themeColor="background1" w:themeShade="80"/>
                <w:sz w:val="16"/>
                <w:szCs w:val="14"/>
              </w:rPr>
            </w:pPr>
            <w:hyperlink r:id="rId14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FDDD7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5CE5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30337E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CA Status Change</w:t>
      </w:r>
    </w:p>
    <w:p w14:paraId="2D84A303" w14:textId="77777777" w:rsidR="008C50D1" w:rsidRPr="00E23282" w:rsidRDefault="008C50D1" w:rsidP="00072314"/>
    <w:p w14:paraId="546E7AD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D6C59C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7F0D3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D444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CA Status Change</w:t>
            </w:r>
          </w:p>
        </w:tc>
      </w:tr>
      <w:tr w:rsidR="00236BAE" w:rsidRPr="00B3499B" w14:paraId="55D375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1289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F86F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8B41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125A8"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E4EF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6A7FE4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8BC20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5BC3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238D48" w14:textId="77777777" w:rsidR="0046438F" w:rsidRDefault="0046438F" w:rsidP="0046438F">
            <w:pPr>
              <w:rPr>
                <w:rFonts w:cs="Arial"/>
                <w:color w:val="000000" w:themeColor="text1"/>
                <w:sz w:val="16"/>
                <w:szCs w:val="14"/>
              </w:rPr>
            </w:pPr>
            <w:r>
              <w:rPr>
                <w:rFonts w:cs="Arial"/>
                <w:color w:val="000000" w:themeColor="text1"/>
                <w:sz w:val="16"/>
                <w:szCs w:val="14"/>
              </w:rPr>
              <w:t>CaptAnnoucement_D_Rq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EFFF8A" w14:textId="77777777" w:rsidR="00DD49BA" w:rsidRDefault="00DD49BA" w:rsidP="00DD49BA">
            <w:pPr>
              <w:rPr>
                <w:rFonts w:cs="Arial"/>
                <w:color w:val="000000" w:themeColor="text1"/>
                <w:sz w:val="16"/>
                <w:szCs w:val="14"/>
              </w:rPr>
            </w:pPr>
            <w:r>
              <w:rPr>
                <w:rFonts w:cs="Arial"/>
                <w:color w:val="000000" w:themeColor="text1"/>
                <w:sz w:val="16"/>
                <w:szCs w:val="14"/>
              </w:rPr>
              <w:t>CaptAnnoucement_D_Rq</w:t>
            </w:r>
            <w:r w:rsidR="001F621A">
              <w:rPr>
                <w:rFonts w:cs="Arial"/>
                <w:color w:val="000000" w:themeColor="text1"/>
                <w:sz w:val="16"/>
                <w:szCs w:val="14"/>
              </w:rPr>
              <w:t xml:space="preserve"> :</w:t>
            </w:r>
          </w:p>
          <w:p w14:paraId="782B18B0" w14:textId="77777777" w:rsidR="00691667" w:rsidRPr="003C5D56" w:rsidRDefault="00691667" w:rsidP="00DD49BA">
            <w:pPr>
              <w:rPr>
                <w:rFonts w:cs="Arial"/>
                <w:color w:val="000000" w:themeColor="text1"/>
                <w:sz w:val="16"/>
                <w:szCs w:val="14"/>
              </w:rPr>
            </w:pPr>
            <w:r>
              <w:rPr>
                <w:rFonts w:cs="Arial"/>
                <w:color w:val="000000" w:themeColor="text1"/>
                <w:sz w:val="16"/>
                <w:szCs w:val="14"/>
              </w:rPr>
              <w:t>CaptAnnouncement_D_Rq_ET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5F03B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1D323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1BE8BA" w14:textId="77777777" w:rsidR="0027306C" w:rsidRDefault="0027306C"/>
        </w:tc>
      </w:tr>
      <w:tr w:rsidR="00CA24CE" w:rsidRPr="00B3499B" w14:paraId="42A25CD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4074C2" w14:textId="77777777" w:rsidR="00CA24CE" w:rsidRPr="00B3499B" w:rsidRDefault="006B7CE9" w:rsidP="00CA24CE">
            <w:pPr>
              <w:rPr>
                <w:rFonts w:cs="Arial"/>
                <w:bCs/>
                <w:color w:val="808080" w:themeColor="background1" w:themeShade="80"/>
                <w:sz w:val="16"/>
                <w:szCs w:val="14"/>
              </w:rPr>
            </w:pPr>
            <w:hyperlink r:id="rId14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C139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93F6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69CF5DE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CA Status Change</w:t>
      </w:r>
    </w:p>
    <w:p w14:paraId="5352EFB7" w14:textId="77777777" w:rsidR="00072314" w:rsidRPr="00612064" w:rsidRDefault="00072314" w:rsidP="00072314">
      <w:pPr>
        <w:spacing w:before="20"/>
        <w:rPr>
          <w:vanish/>
        </w:rPr>
      </w:pPr>
    </w:p>
    <w:p w14:paraId="2FC3162C" w14:textId="77777777" w:rsidR="00072314" w:rsidRDefault="00072314" w:rsidP="00072314">
      <w:pPr>
        <w:pStyle w:val="Heading6"/>
        <w:keepNext w:val="0"/>
        <w:tabs>
          <w:tab w:val="clear" w:pos="900"/>
          <w:tab w:val="left" w:pos="709"/>
        </w:tabs>
        <w:spacing w:before="240"/>
      </w:pPr>
      <w:r>
        <w:t>Parameters</w:t>
      </w:r>
    </w:p>
    <w:p w14:paraId="6A3675E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42F305D" w14:textId="77777777" w:rsidTr="001D18E6">
        <w:trPr>
          <w:trHeight w:val="161"/>
        </w:trPr>
        <w:tc>
          <w:tcPr>
            <w:tcW w:w="1838" w:type="dxa"/>
            <w:shd w:val="clear" w:color="auto" w:fill="D9D9D9" w:themeFill="background1" w:themeFillShade="D9"/>
            <w:noWrap/>
            <w:hideMark/>
          </w:tcPr>
          <w:p w14:paraId="465598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CD5A1A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AA8A32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287A3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A59AC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D81B390" w14:textId="77777777" w:rsidTr="001D18E6">
        <w:trPr>
          <w:trHeight w:val="70"/>
        </w:trPr>
        <w:tc>
          <w:tcPr>
            <w:tcW w:w="1838" w:type="dxa"/>
            <w:noWrap/>
          </w:tcPr>
          <w:p w14:paraId="515F447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ED34E0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B65E5A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576125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F27C92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45BB6D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7EC0537" w14:textId="77777777" w:rsidTr="001D18E6">
        <w:trPr>
          <w:trHeight w:val="71"/>
        </w:trPr>
        <w:tc>
          <w:tcPr>
            <w:tcW w:w="1838" w:type="dxa"/>
            <w:noWrap/>
          </w:tcPr>
          <w:p w14:paraId="23D27F4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D693987" w14:textId="77777777" w:rsidR="00072314" w:rsidRPr="00D14691" w:rsidRDefault="00072314" w:rsidP="001D18E6">
            <w:pPr>
              <w:rPr>
                <w:color w:val="000000" w:themeColor="text1"/>
              </w:rPr>
            </w:pPr>
          </w:p>
        </w:tc>
        <w:tc>
          <w:tcPr>
            <w:tcW w:w="1701" w:type="dxa"/>
          </w:tcPr>
          <w:p w14:paraId="28D0EA7A" w14:textId="77777777" w:rsidR="00072314" w:rsidRPr="00D14691" w:rsidRDefault="00072314" w:rsidP="001D18E6">
            <w:pPr>
              <w:rPr>
                <w:color w:val="000000" w:themeColor="text1"/>
              </w:rPr>
            </w:pPr>
          </w:p>
        </w:tc>
        <w:tc>
          <w:tcPr>
            <w:tcW w:w="1417" w:type="dxa"/>
            <w:noWrap/>
          </w:tcPr>
          <w:p w14:paraId="71C01C84" w14:textId="77777777" w:rsidR="00072314" w:rsidRPr="00D14691" w:rsidRDefault="00072314" w:rsidP="001D18E6">
            <w:pPr>
              <w:rPr>
                <w:color w:val="000000" w:themeColor="text1"/>
              </w:rPr>
            </w:pPr>
          </w:p>
        </w:tc>
        <w:tc>
          <w:tcPr>
            <w:tcW w:w="3402" w:type="dxa"/>
          </w:tcPr>
          <w:p w14:paraId="7212D7C1" w14:textId="77777777" w:rsidR="00072314" w:rsidRPr="00D14691" w:rsidRDefault="00072314" w:rsidP="001D18E6">
            <w:pPr>
              <w:rPr>
                <w:color w:val="000000" w:themeColor="text1"/>
              </w:rPr>
            </w:pPr>
          </w:p>
        </w:tc>
      </w:tr>
    </w:tbl>
    <w:p w14:paraId="149103CC" w14:textId="77777777" w:rsidR="008C50D1" w:rsidRDefault="00E443A9"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A4B6368" w14:textId="77777777" w:rsidR="003678EC" w:rsidRPr="003678EC" w:rsidRDefault="003678EC" w:rsidP="003678EC">
      <w:pPr>
        <w:rPr>
          <w:lang w:val="en-GB"/>
        </w:rPr>
      </w:pPr>
    </w:p>
    <w:p w14:paraId="59314C6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34CA0B2" w14:textId="77777777" w:rsidR="000E75AB" w:rsidRDefault="000E75AB" w:rsidP="000E75AB"/>
    <w:p w14:paraId="3DBDBCFB" w14:textId="77777777" w:rsidR="00072314" w:rsidRPr="003225C9" w:rsidRDefault="00072314" w:rsidP="00072314">
      <w:pPr>
        <w:tabs>
          <w:tab w:val="left" w:pos="284"/>
          <w:tab w:val="left" w:pos="851"/>
        </w:tabs>
      </w:pPr>
    </w:p>
    <w:p w14:paraId="3307CDB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8322EFE" w14:textId="77777777" w:rsidR="00072314" w:rsidRDefault="00072314" w:rsidP="00072314"/>
    <w:p w14:paraId="4841AB3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51B712" w14:textId="77777777" w:rsidR="001C5864" w:rsidRPr="0017445F" w:rsidRDefault="001C5864" w:rsidP="001C5864">
      <w:pPr>
        <w:pStyle w:val="RERequirement"/>
        <w:shd w:val="clear" w:color="auto" w:fill="F2F2F2" w:themeFill="background1" w:themeFillShade="F2"/>
      </w:pPr>
      <w:bookmarkStart w:id="130" w:name="_54e0c3e2b23c7c82c570b054c94ab904"/>
      <w:bookmarkEnd w:id="130"/>
      <w:r>
        <w:t xml:space="preserve"> Captain's Announcement 1.3</w:t>
      </w:r>
    </w:p>
    <w:p w14:paraId="4BE8E476" w14:textId="77777777" w:rsidR="001C5864" w:rsidRDefault="001C5864" w:rsidP="001C5864">
      <w:pPr>
        <w:rPr>
          <w:rFonts w:cs="Arial"/>
        </w:rPr>
      </w:pPr>
      <w:r>
        <w:rPr>
          <w:rFonts w:cs="Arial"/>
        </w:rPr>
        <w:t>When the PDC module receives the CaptAnnounce_D_St signal status as "Active", the DSP module will direct CA audio to the second and third row speakers only.</w:t>
      </w:r>
    </w:p>
    <w:p w14:paraId="4091622D" w14:textId="77777777" w:rsidR="001C5864" w:rsidRDefault="001C5864" w:rsidP="001C5864"/>
    <w:p w14:paraId="247033FD" w14:textId="77777777" w:rsidR="001C5864" w:rsidRPr="00287D2F" w:rsidRDefault="001C5864" w:rsidP="001C5864">
      <w:pPr>
        <w:rPr>
          <w:rFonts w:cs="Arial"/>
        </w:rPr>
      </w:pPr>
      <w:r>
        <w:rPr>
          <w:rFonts w:cs="Arial"/>
        </w:rPr>
        <w:t>Satisfied by</w:t>
      </w:r>
      <w:r w:rsidRPr="00287D2F">
        <w:rPr>
          <w:rFonts w:cs="Arial"/>
        </w:rPr>
        <w:t>:</w:t>
      </w:r>
    </w:p>
    <w:p w14:paraId="7F872A0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F6351E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204B3B7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0135A8B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2953AF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06849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3ACB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98FE0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89F2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F8A77" w14:textId="77777777" w:rsidR="0027306C" w:rsidRDefault="0027306C"/>
        </w:tc>
      </w:tr>
      <w:tr w:rsidR="007A24FC" w:rsidRPr="00B3499B" w14:paraId="4290EA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4969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1337B" w14:textId="77777777" w:rsidR="0027306C" w:rsidRDefault="0027306C"/>
        </w:tc>
      </w:tr>
      <w:tr w:rsidR="007A24FC" w:rsidRPr="00B3499B" w14:paraId="491603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C6A4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5FB49" w14:textId="77777777" w:rsidR="0027306C" w:rsidRDefault="0027306C"/>
        </w:tc>
      </w:tr>
      <w:tr w:rsidR="007A24FC" w:rsidRPr="00B3499B" w14:paraId="5A6FEA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EDF6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D9E0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364B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B2D25" w14:textId="77777777" w:rsidR="0027306C" w:rsidRDefault="0027306C"/>
        </w:tc>
      </w:tr>
      <w:tr w:rsidR="007A24FC" w:rsidRPr="00B3499B" w14:paraId="736576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2566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88B6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9935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53F2D" w14:textId="77777777" w:rsidR="0027306C" w:rsidRDefault="0027306C"/>
        </w:tc>
      </w:tr>
      <w:tr w:rsidR="007A24FC" w:rsidRPr="00B3499B" w14:paraId="372863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BBA6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AA3CB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7D64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52D0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6E26D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4B4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BE3165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6DCB03" w14:textId="77777777" w:rsidR="007A24FC" w:rsidRPr="00B3499B" w:rsidRDefault="006B7CE9" w:rsidP="009737DA">
            <w:pPr>
              <w:rPr>
                <w:rFonts w:cs="Arial"/>
                <w:bCs/>
                <w:color w:val="808080" w:themeColor="background1" w:themeShade="80"/>
                <w:sz w:val="16"/>
                <w:szCs w:val="14"/>
              </w:rPr>
            </w:pPr>
            <w:hyperlink r:id="rId1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11F64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21C08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DCDCA7" w14:textId="77777777" w:rsidR="007A24FC" w:rsidRDefault="007A24FC" w:rsidP="001C5864">
      <w:pPr>
        <w:rPr>
          <w:rFonts w:cs="Arial"/>
        </w:rPr>
      </w:pPr>
    </w:p>
    <w:p w14:paraId="6109AC5C" w14:textId="77777777" w:rsidR="0047267C" w:rsidRDefault="0047267C" w:rsidP="001C5864">
      <w:pPr>
        <w:rPr>
          <w:rFonts w:cs="Arial"/>
        </w:rPr>
      </w:pPr>
    </w:p>
    <w:p w14:paraId="4B264061" w14:textId="77777777" w:rsidR="001C5864" w:rsidRPr="0017445F" w:rsidRDefault="001C5864" w:rsidP="001C5864">
      <w:pPr>
        <w:pStyle w:val="RERequirement"/>
        <w:shd w:val="clear" w:color="auto" w:fill="F2F2F2" w:themeFill="background1" w:themeFillShade="F2"/>
      </w:pPr>
      <w:r>
        <w:t xml:space="preserve"> Do Not Disturb 1.1</w:t>
      </w:r>
    </w:p>
    <w:p w14:paraId="1580A5DA" w14:textId="77777777" w:rsidR="001C5864" w:rsidRDefault="001C5864" w:rsidP="001C5864">
      <w:pPr>
        <w:rPr>
          <w:rFonts w:cs="Arial"/>
        </w:rPr>
      </w:pPr>
      <w:r>
        <w:rPr>
          <w:rFonts w:cs="Arial"/>
        </w:rPr>
        <w:t>When the PDC module has an active DND status signal, the DSP module will still direct CA audio to the zone.</w:t>
      </w:r>
    </w:p>
    <w:p w14:paraId="03676328" w14:textId="77777777" w:rsidR="001C5864" w:rsidRDefault="001C5864" w:rsidP="001C5864"/>
    <w:p w14:paraId="3053A988" w14:textId="77777777" w:rsidR="001C5864" w:rsidRPr="00287D2F" w:rsidRDefault="001C5864" w:rsidP="001C5864">
      <w:pPr>
        <w:rPr>
          <w:rFonts w:cs="Arial"/>
        </w:rPr>
      </w:pPr>
      <w:r>
        <w:rPr>
          <w:rFonts w:cs="Arial"/>
        </w:rPr>
        <w:t>Satisfied by</w:t>
      </w:r>
      <w:r w:rsidRPr="00287D2F">
        <w:rPr>
          <w:rFonts w:cs="Arial"/>
        </w:rPr>
        <w:t>:</w:t>
      </w:r>
    </w:p>
    <w:p w14:paraId="149BA27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1B59EA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1F954A1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3D46FAE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0EB6A8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14B83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4E9A1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2630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E0745" w14:textId="77777777" w:rsidR="0027306C" w:rsidRDefault="0027306C"/>
        </w:tc>
      </w:tr>
      <w:tr w:rsidR="007A24FC" w:rsidRPr="00B3499B" w14:paraId="730FBD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808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2B828" w14:textId="77777777" w:rsidR="0027306C" w:rsidRDefault="0027306C"/>
        </w:tc>
      </w:tr>
      <w:tr w:rsidR="007A24FC" w:rsidRPr="00B3499B" w14:paraId="6E0FC8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7E7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5F760" w14:textId="77777777" w:rsidR="0027306C" w:rsidRDefault="0027306C"/>
        </w:tc>
      </w:tr>
      <w:tr w:rsidR="007A24FC" w:rsidRPr="00B3499B" w14:paraId="015A0E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A69F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0A0F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C1B6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3A83E" w14:textId="77777777" w:rsidR="0027306C" w:rsidRDefault="0027306C"/>
        </w:tc>
      </w:tr>
      <w:tr w:rsidR="007A24FC" w:rsidRPr="00B3499B" w14:paraId="02ACFC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DF02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2E5C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64FD8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FB4EE" w14:textId="77777777" w:rsidR="0027306C" w:rsidRDefault="0027306C"/>
        </w:tc>
      </w:tr>
      <w:tr w:rsidR="007A24FC" w:rsidRPr="00B3499B" w14:paraId="3644AA3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C403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E8205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EDBA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DEC0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508F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58A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AF905A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42BCFA" w14:textId="77777777" w:rsidR="007A24FC" w:rsidRPr="00B3499B" w:rsidRDefault="006B7CE9" w:rsidP="009737DA">
            <w:pPr>
              <w:rPr>
                <w:rFonts w:cs="Arial"/>
                <w:bCs/>
                <w:color w:val="808080" w:themeColor="background1" w:themeShade="80"/>
                <w:sz w:val="16"/>
                <w:szCs w:val="14"/>
              </w:rPr>
            </w:pPr>
            <w:hyperlink r:id="rId1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5870C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EA5CD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5A3461" w14:textId="77777777" w:rsidR="007A24FC" w:rsidRDefault="007A24FC" w:rsidP="001C5864">
      <w:pPr>
        <w:rPr>
          <w:rFonts w:cs="Arial"/>
        </w:rPr>
      </w:pPr>
    </w:p>
    <w:p w14:paraId="359831E0" w14:textId="77777777" w:rsidR="0047267C" w:rsidRDefault="0047267C" w:rsidP="001C5864">
      <w:pPr>
        <w:rPr>
          <w:rFonts w:cs="Arial"/>
        </w:rPr>
      </w:pPr>
    </w:p>
    <w:p w14:paraId="2ABE208A" w14:textId="77777777" w:rsidR="001C5864" w:rsidRPr="0017445F" w:rsidRDefault="001C5864" w:rsidP="001C5864">
      <w:pPr>
        <w:pStyle w:val="RERequirement"/>
        <w:shd w:val="clear" w:color="auto" w:fill="F2F2F2" w:themeFill="background1" w:themeFillShade="F2"/>
      </w:pPr>
      <w:r>
        <w:t xml:space="preserve"> Row to Row Communication 1.4</w:t>
      </w:r>
    </w:p>
    <w:p w14:paraId="5AF31085" w14:textId="77777777" w:rsidR="001C5864" w:rsidRDefault="001C5864" w:rsidP="001C5864">
      <w:pPr>
        <w:rPr>
          <w:rFonts w:cs="Arial"/>
        </w:rPr>
      </w:pPr>
      <w:r>
        <w:rPr>
          <w:rFonts w:cs="Arial"/>
        </w:rPr>
        <w:lastRenderedPageBreak/>
        <w:t>When the PDC module receives the "Active" CaptAnnoucement_D_St signal, the PAC module shall send the "temporarily disabled" InCarComm_D_St signal to the PDC module.</w:t>
      </w:r>
    </w:p>
    <w:p w14:paraId="39CD959C" w14:textId="77777777" w:rsidR="001C5864" w:rsidRDefault="001C5864" w:rsidP="001C5864"/>
    <w:p w14:paraId="1EF14C9A" w14:textId="77777777" w:rsidR="001C5864" w:rsidRPr="00287D2F" w:rsidRDefault="001C5864" w:rsidP="001C5864">
      <w:pPr>
        <w:rPr>
          <w:rFonts w:cs="Arial"/>
        </w:rPr>
      </w:pPr>
      <w:r>
        <w:rPr>
          <w:rFonts w:cs="Arial"/>
        </w:rPr>
        <w:t>Satisfied by</w:t>
      </w:r>
      <w:r w:rsidRPr="00287D2F">
        <w:rPr>
          <w:rFonts w:cs="Arial"/>
        </w:rPr>
        <w:t>:</w:t>
      </w:r>
    </w:p>
    <w:p w14:paraId="2A147C0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E5CD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010904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520A4F4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090BE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74ECCD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37EA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D8DD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658C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7EAD6" w14:textId="77777777" w:rsidR="0027306C" w:rsidRDefault="0027306C"/>
        </w:tc>
      </w:tr>
      <w:tr w:rsidR="007A24FC" w:rsidRPr="00B3499B" w14:paraId="153B7C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399F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63AD3" w14:textId="77777777" w:rsidR="0027306C" w:rsidRDefault="0027306C"/>
        </w:tc>
      </w:tr>
      <w:tr w:rsidR="007A24FC" w:rsidRPr="00B3499B" w14:paraId="3BDFA7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4A3D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EE9E4" w14:textId="77777777" w:rsidR="0027306C" w:rsidRDefault="0027306C"/>
        </w:tc>
      </w:tr>
      <w:tr w:rsidR="007A24FC" w:rsidRPr="00B3499B" w14:paraId="374313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4FA0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8ABD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64ED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5C9813" w14:textId="77777777" w:rsidR="0027306C" w:rsidRDefault="0027306C"/>
        </w:tc>
      </w:tr>
      <w:tr w:rsidR="007A24FC" w:rsidRPr="00B3499B" w14:paraId="669259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5C6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FDA3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3B9E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800D7D" w14:textId="77777777" w:rsidR="0027306C" w:rsidRDefault="0027306C"/>
        </w:tc>
      </w:tr>
      <w:tr w:rsidR="007A24FC" w:rsidRPr="00B3499B" w14:paraId="1906F78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46C0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1A12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0807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CC4D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78E9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6430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F089A4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51E907" w14:textId="77777777" w:rsidR="007A24FC" w:rsidRPr="00B3499B" w:rsidRDefault="006B7CE9" w:rsidP="009737DA">
            <w:pPr>
              <w:rPr>
                <w:rFonts w:cs="Arial"/>
                <w:bCs/>
                <w:color w:val="808080" w:themeColor="background1" w:themeShade="80"/>
                <w:sz w:val="16"/>
                <w:szCs w:val="14"/>
              </w:rPr>
            </w:pPr>
            <w:hyperlink r:id="rId1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65913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81362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13F455" w14:textId="77777777" w:rsidR="007A24FC" w:rsidRDefault="007A24FC" w:rsidP="001C5864">
      <w:pPr>
        <w:rPr>
          <w:rFonts w:cs="Arial"/>
        </w:rPr>
      </w:pPr>
    </w:p>
    <w:p w14:paraId="709126A2" w14:textId="77777777" w:rsidR="0047267C" w:rsidRDefault="0047267C" w:rsidP="001C5864">
      <w:pPr>
        <w:rPr>
          <w:rFonts w:cs="Arial"/>
        </w:rPr>
      </w:pPr>
    </w:p>
    <w:p w14:paraId="0B84192E" w14:textId="77777777" w:rsidR="001C5864" w:rsidRPr="0017445F" w:rsidRDefault="001C5864" w:rsidP="001C5864">
      <w:pPr>
        <w:pStyle w:val="RERequirement"/>
        <w:shd w:val="clear" w:color="auto" w:fill="F2F2F2" w:themeFill="background1" w:themeFillShade="F2"/>
      </w:pPr>
      <w:bookmarkStart w:id="131" w:name="_87000d839d8f4c99a5891d21d5816a6e"/>
      <w:bookmarkEnd w:id="131"/>
      <w:r>
        <w:t xml:space="preserve"> Captain’s Announcement 1</w:t>
      </w:r>
    </w:p>
    <w:p w14:paraId="65C6A4CB" w14:textId="77777777" w:rsidR="001C5864" w:rsidRDefault="001C5864" w:rsidP="001C5864">
      <w:pPr>
        <w:rPr>
          <w:rFonts w:cs="Arial"/>
        </w:rPr>
      </w:pPr>
      <w:r>
        <w:rPr>
          <w:rFonts w:cs="Arial"/>
        </w:rPr>
        <w:t>The SYNC screen shall provide an input for the driver and front passenger to activate CA with the Capt_Annoucement_Rq signal.</w:t>
      </w:r>
    </w:p>
    <w:p w14:paraId="10ACEA99" w14:textId="77777777" w:rsidR="001C5864" w:rsidRDefault="001C5864" w:rsidP="001C5864"/>
    <w:p w14:paraId="54B0A3CE" w14:textId="77777777" w:rsidR="001C5864" w:rsidRPr="00287D2F" w:rsidRDefault="001C5864" w:rsidP="001C5864">
      <w:pPr>
        <w:rPr>
          <w:rFonts w:cs="Arial"/>
        </w:rPr>
      </w:pPr>
      <w:r>
        <w:rPr>
          <w:rFonts w:cs="Arial"/>
        </w:rPr>
        <w:t>Satisfied by</w:t>
      </w:r>
      <w:r w:rsidRPr="00287D2F">
        <w:rPr>
          <w:rFonts w:cs="Arial"/>
        </w:rPr>
        <w:t>:</w:t>
      </w:r>
    </w:p>
    <w:p w14:paraId="178906D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D7C98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375C44E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D84AB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CE0C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CD281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67A0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49059" w14:textId="77777777" w:rsidR="0027306C" w:rsidRDefault="0027306C"/>
        </w:tc>
      </w:tr>
      <w:tr w:rsidR="007A24FC" w:rsidRPr="00B3499B" w14:paraId="66C170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CC77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CB390" w14:textId="77777777" w:rsidR="0027306C" w:rsidRDefault="0027306C"/>
        </w:tc>
      </w:tr>
      <w:tr w:rsidR="007A24FC" w:rsidRPr="00B3499B" w14:paraId="7E5AAF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4B3A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C32EE" w14:textId="77777777" w:rsidR="0027306C" w:rsidRDefault="0027306C"/>
        </w:tc>
      </w:tr>
      <w:tr w:rsidR="007A24FC" w:rsidRPr="00B3499B" w14:paraId="350309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E6F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6488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A9FE8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952D98" w14:textId="77777777" w:rsidR="0027306C" w:rsidRDefault="0027306C"/>
        </w:tc>
      </w:tr>
      <w:tr w:rsidR="007A24FC" w:rsidRPr="00B3499B" w14:paraId="49DB1A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B87F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BD2B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EA07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F2995" w14:textId="77777777" w:rsidR="0027306C" w:rsidRDefault="0027306C"/>
        </w:tc>
      </w:tr>
      <w:tr w:rsidR="007A24FC" w:rsidRPr="00B3499B" w14:paraId="17536A6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717E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4DCBE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3E02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A97A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89B9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25B3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D538C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2568A6" w14:textId="77777777" w:rsidR="007A24FC" w:rsidRPr="00B3499B" w:rsidRDefault="006B7CE9" w:rsidP="009737DA">
            <w:pPr>
              <w:rPr>
                <w:rFonts w:cs="Arial"/>
                <w:bCs/>
                <w:color w:val="808080" w:themeColor="background1" w:themeShade="80"/>
                <w:sz w:val="16"/>
                <w:szCs w:val="14"/>
              </w:rPr>
            </w:pPr>
            <w:hyperlink r:id="rId1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C9ED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685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F07FC3" w14:textId="77777777" w:rsidR="007A24FC" w:rsidRDefault="007A24FC" w:rsidP="001C5864">
      <w:pPr>
        <w:rPr>
          <w:rFonts w:cs="Arial"/>
        </w:rPr>
      </w:pPr>
    </w:p>
    <w:p w14:paraId="416248A3" w14:textId="77777777" w:rsidR="0047267C" w:rsidRDefault="0047267C" w:rsidP="001C5864">
      <w:pPr>
        <w:rPr>
          <w:rFonts w:cs="Arial"/>
        </w:rPr>
      </w:pPr>
    </w:p>
    <w:p w14:paraId="72896529" w14:textId="77777777" w:rsidR="001C5864" w:rsidRPr="0017445F" w:rsidRDefault="001C5864" w:rsidP="001C5864">
      <w:pPr>
        <w:pStyle w:val="RERequirement"/>
        <w:shd w:val="clear" w:color="auto" w:fill="F2F2F2" w:themeFill="background1" w:themeFillShade="F2"/>
      </w:pPr>
      <w:r>
        <w:t xml:space="preserve"> Phone Calls 1.5</w:t>
      </w:r>
    </w:p>
    <w:p w14:paraId="1BFACED5" w14:textId="77777777" w:rsidR="001C5864" w:rsidRDefault="001C5864" w:rsidP="001C5864">
      <w:pPr>
        <w:rPr>
          <w:rFonts w:cs="Arial"/>
        </w:rPr>
      </w:pPr>
      <w:r>
        <w:rPr>
          <w:rFonts w:cs="Arial"/>
        </w:rPr>
        <w:t>When there is an active signal for the PhnCallZone_D_St signal, the PAC module shall send the CaptAnnoucement_D_St and the InCarComm_D_St disabled signal to the PDC.</w:t>
      </w:r>
    </w:p>
    <w:p w14:paraId="7FDD7B72" w14:textId="77777777" w:rsidR="001C5864" w:rsidRDefault="001C5864" w:rsidP="001C5864"/>
    <w:p w14:paraId="6ED5BBD9" w14:textId="77777777" w:rsidR="001C5864" w:rsidRPr="00287D2F" w:rsidRDefault="001C5864" w:rsidP="001C5864">
      <w:pPr>
        <w:rPr>
          <w:rFonts w:cs="Arial"/>
        </w:rPr>
      </w:pPr>
      <w:r>
        <w:rPr>
          <w:rFonts w:cs="Arial"/>
        </w:rPr>
        <w:t>Satisfied by</w:t>
      </w:r>
      <w:r w:rsidRPr="00287D2F">
        <w:rPr>
          <w:rFonts w:cs="Arial"/>
        </w:rPr>
        <w:t>:</w:t>
      </w:r>
    </w:p>
    <w:p w14:paraId="1894625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F8DED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52DE8E9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F1201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30DC6E2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8BCB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B26C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629A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DCF7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C2ACB" w14:textId="77777777" w:rsidR="0027306C" w:rsidRDefault="0027306C"/>
        </w:tc>
      </w:tr>
      <w:tr w:rsidR="007A24FC" w:rsidRPr="00B3499B" w14:paraId="4560A5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2765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1CFE1" w14:textId="77777777" w:rsidR="0027306C" w:rsidRDefault="0027306C"/>
        </w:tc>
      </w:tr>
      <w:tr w:rsidR="007A24FC" w:rsidRPr="00B3499B" w14:paraId="5420CD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809E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0051B" w14:textId="77777777" w:rsidR="0027306C" w:rsidRDefault="0027306C"/>
        </w:tc>
      </w:tr>
      <w:tr w:rsidR="007A24FC" w:rsidRPr="00B3499B" w14:paraId="6F1233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A294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D7A4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8E39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EE91F" w14:textId="77777777" w:rsidR="0027306C" w:rsidRDefault="0027306C"/>
        </w:tc>
      </w:tr>
      <w:tr w:rsidR="007A24FC" w:rsidRPr="00B3499B" w14:paraId="25F308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12FC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2A80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5F4D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F5240" w14:textId="77777777" w:rsidR="0027306C" w:rsidRDefault="0027306C"/>
        </w:tc>
      </w:tr>
      <w:tr w:rsidR="007A24FC" w:rsidRPr="00B3499B" w14:paraId="0FCB8EA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5E9CD"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7604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6232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F0C9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402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E76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097DA9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2B8970" w14:textId="77777777" w:rsidR="007A24FC" w:rsidRPr="00B3499B" w:rsidRDefault="006B7CE9"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44441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4D4E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A98954" w14:textId="77777777" w:rsidR="007A24FC" w:rsidRDefault="007A24FC" w:rsidP="001C5864">
      <w:pPr>
        <w:rPr>
          <w:rFonts w:cs="Arial"/>
        </w:rPr>
      </w:pPr>
    </w:p>
    <w:p w14:paraId="4F063761" w14:textId="77777777" w:rsidR="0047267C" w:rsidRDefault="0047267C" w:rsidP="001C5864">
      <w:pPr>
        <w:rPr>
          <w:rFonts w:cs="Arial"/>
        </w:rPr>
      </w:pPr>
    </w:p>
    <w:p w14:paraId="3C87523D" w14:textId="77777777" w:rsidR="001C5864" w:rsidRPr="0017445F" w:rsidRDefault="001C5864" w:rsidP="001C5864">
      <w:pPr>
        <w:pStyle w:val="RERequirement"/>
        <w:shd w:val="clear" w:color="auto" w:fill="F2F2F2" w:themeFill="background1" w:themeFillShade="F2"/>
      </w:pPr>
      <w:bookmarkStart w:id="132" w:name="_f4475e144ef8242ec0489ac6319023a0"/>
      <w:bookmarkEnd w:id="132"/>
      <w:r>
        <w:t xml:space="preserve"> Captain's Announcement 1.2</w:t>
      </w:r>
    </w:p>
    <w:p w14:paraId="2E6ACB5F" w14:textId="77777777" w:rsidR="001C5864" w:rsidRDefault="001C5864" w:rsidP="001C5864">
      <w:pPr>
        <w:rPr>
          <w:rFonts w:cs="Arial"/>
        </w:rPr>
      </w:pPr>
      <w:r>
        <w:rPr>
          <w:rFonts w:cs="Arial"/>
        </w:rPr>
        <w:t>When the PDC module receives the CaptAnnounce_D_St signal status as "Active", a beep shall play for the entire cabin.</w:t>
      </w:r>
    </w:p>
    <w:p w14:paraId="5208D3DA" w14:textId="77777777" w:rsidR="001C5864" w:rsidRDefault="001C5864" w:rsidP="001C5864"/>
    <w:p w14:paraId="37B431F4" w14:textId="77777777" w:rsidR="001C5864" w:rsidRPr="00287D2F" w:rsidRDefault="001C5864" w:rsidP="001C5864">
      <w:pPr>
        <w:rPr>
          <w:rFonts w:cs="Arial"/>
        </w:rPr>
      </w:pPr>
      <w:r>
        <w:rPr>
          <w:rFonts w:cs="Arial"/>
        </w:rPr>
        <w:t>Satisfied by</w:t>
      </w:r>
      <w:r w:rsidRPr="00287D2F">
        <w:rPr>
          <w:rFonts w:cs="Arial"/>
        </w:rPr>
        <w:t>:</w:t>
      </w:r>
    </w:p>
    <w:p w14:paraId="16ED3CB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63F724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6B10DF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0166573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4CB1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BFB1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8B3E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1CD5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E64BB" w14:textId="77777777" w:rsidR="0027306C" w:rsidRDefault="0027306C"/>
        </w:tc>
      </w:tr>
      <w:tr w:rsidR="007A24FC" w:rsidRPr="00B3499B" w14:paraId="431F0F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EDD6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00790" w14:textId="77777777" w:rsidR="0027306C" w:rsidRDefault="0027306C"/>
        </w:tc>
      </w:tr>
      <w:tr w:rsidR="007A24FC" w:rsidRPr="00B3499B" w14:paraId="38E576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0792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49F70" w14:textId="77777777" w:rsidR="0027306C" w:rsidRDefault="0027306C"/>
        </w:tc>
      </w:tr>
      <w:tr w:rsidR="007A24FC" w:rsidRPr="00B3499B" w14:paraId="335327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E60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86A2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D7D1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D3A44E" w14:textId="77777777" w:rsidR="0027306C" w:rsidRDefault="0027306C"/>
        </w:tc>
      </w:tr>
      <w:tr w:rsidR="007A24FC" w:rsidRPr="00B3499B" w14:paraId="569887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C455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CD31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B64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0931C" w14:textId="77777777" w:rsidR="0027306C" w:rsidRDefault="0027306C"/>
        </w:tc>
      </w:tr>
      <w:tr w:rsidR="007A24FC" w:rsidRPr="00B3499B" w14:paraId="53369E9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4A85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0A674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8AA3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6EC4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23F2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D5D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C1804B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E95EA" w14:textId="77777777" w:rsidR="007A24FC" w:rsidRPr="00B3499B" w:rsidRDefault="006B7CE9" w:rsidP="009737DA">
            <w:pPr>
              <w:rPr>
                <w:rFonts w:cs="Arial"/>
                <w:bCs/>
                <w:color w:val="808080" w:themeColor="background1" w:themeShade="80"/>
                <w:sz w:val="16"/>
                <w:szCs w:val="14"/>
              </w:rPr>
            </w:pPr>
            <w:hyperlink r:id="rId1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7A1F6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1393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79C3EA" w14:textId="77777777" w:rsidR="007A24FC" w:rsidRDefault="007A24FC" w:rsidP="001C5864">
      <w:pPr>
        <w:rPr>
          <w:rFonts w:cs="Arial"/>
        </w:rPr>
      </w:pPr>
    </w:p>
    <w:p w14:paraId="7A5D9CE7" w14:textId="77777777" w:rsidR="0047267C" w:rsidRDefault="0047267C" w:rsidP="001C5864">
      <w:pPr>
        <w:rPr>
          <w:rFonts w:cs="Arial"/>
        </w:rPr>
      </w:pPr>
    </w:p>
    <w:p w14:paraId="74595342" w14:textId="77777777" w:rsidR="001C5864" w:rsidRPr="0017445F" w:rsidRDefault="001C5864" w:rsidP="001C5864">
      <w:pPr>
        <w:pStyle w:val="RERequirement"/>
        <w:shd w:val="clear" w:color="auto" w:fill="F2F2F2" w:themeFill="background1" w:themeFillShade="F2"/>
      </w:pPr>
      <w:bookmarkStart w:id="133" w:name="_0019f6f3ba7260a33fae655c25d95cc3"/>
      <w:bookmarkEnd w:id="133"/>
      <w:r>
        <w:t xml:space="preserve"> Captain's Announcement 1.1</w:t>
      </w:r>
    </w:p>
    <w:p w14:paraId="21DC093C" w14:textId="77777777" w:rsidR="001C5864" w:rsidRDefault="001C5864" w:rsidP="001C5864">
      <w:pPr>
        <w:rPr>
          <w:rFonts w:cs="Arial"/>
        </w:rPr>
      </w:pPr>
      <w:r>
        <w:rPr>
          <w:rFonts w:cs="Arial"/>
        </w:rPr>
        <w:t>When the PDC module receives the CaptAnnounce_D_St signal status as "Active", the DSP module will mute all media throughout the vehicle.</w:t>
      </w:r>
    </w:p>
    <w:p w14:paraId="115AF8D3" w14:textId="77777777" w:rsidR="001C5864" w:rsidRDefault="001C5864" w:rsidP="001C5864"/>
    <w:p w14:paraId="6A0868B4" w14:textId="77777777" w:rsidR="001C5864" w:rsidRPr="00287D2F" w:rsidRDefault="001C5864" w:rsidP="001C5864">
      <w:pPr>
        <w:rPr>
          <w:rFonts w:cs="Arial"/>
        </w:rPr>
      </w:pPr>
      <w:r>
        <w:rPr>
          <w:rFonts w:cs="Arial"/>
        </w:rPr>
        <w:t>Satisfied by</w:t>
      </w:r>
      <w:r w:rsidRPr="00287D2F">
        <w:rPr>
          <w:rFonts w:cs="Arial"/>
        </w:rPr>
        <w:t>:</w:t>
      </w:r>
    </w:p>
    <w:p w14:paraId="5FA5A81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12F61D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41CA226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8F05A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63E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6889C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C15C6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3A2C7" w14:textId="77777777" w:rsidR="0027306C" w:rsidRDefault="0027306C"/>
        </w:tc>
      </w:tr>
      <w:tr w:rsidR="007A24FC" w:rsidRPr="00B3499B" w14:paraId="3662B7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FD11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578A8" w14:textId="77777777" w:rsidR="0027306C" w:rsidRDefault="0027306C"/>
        </w:tc>
      </w:tr>
      <w:tr w:rsidR="007A24FC" w:rsidRPr="00B3499B" w14:paraId="797A19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EB89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CA531" w14:textId="77777777" w:rsidR="0027306C" w:rsidRDefault="0027306C"/>
        </w:tc>
      </w:tr>
      <w:tr w:rsidR="007A24FC" w:rsidRPr="00B3499B" w14:paraId="6C9E85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24E4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0D87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3D710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5CFB7" w14:textId="77777777" w:rsidR="0027306C" w:rsidRDefault="0027306C"/>
        </w:tc>
      </w:tr>
      <w:tr w:rsidR="007A24FC" w:rsidRPr="00B3499B" w14:paraId="52E873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11AD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06C1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EDBE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84128" w14:textId="77777777" w:rsidR="0027306C" w:rsidRDefault="0027306C"/>
        </w:tc>
      </w:tr>
      <w:tr w:rsidR="007A24FC" w:rsidRPr="00B3499B" w14:paraId="51C1EFC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3B2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00803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2E96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0520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57D97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DAA7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76E797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185686" w14:textId="77777777" w:rsidR="007A24FC" w:rsidRPr="00B3499B" w:rsidRDefault="006B7CE9" w:rsidP="009737DA">
            <w:pPr>
              <w:rPr>
                <w:rFonts w:cs="Arial"/>
                <w:bCs/>
                <w:color w:val="808080" w:themeColor="background1" w:themeShade="80"/>
                <w:sz w:val="16"/>
                <w:szCs w:val="14"/>
              </w:rPr>
            </w:pPr>
            <w:hyperlink r:id="rId1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BC131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3647D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35AD55" w14:textId="77777777" w:rsidR="007A24FC" w:rsidRDefault="007A24FC" w:rsidP="001C5864">
      <w:pPr>
        <w:rPr>
          <w:rFonts w:cs="Arial"/>
        </w:rPr>
      </w:pPr>
    </w:p>
    <w:p w14:paraId="5A476214" w14:textId="77777777" w:rsidR="0047267C" w:rsidRDefault="0047267C" w:rsidP="001C5864">
      <w:pPr>
        <w:rPr>
          <w:rFonts w:cs="Arial"/>
        </w:rPr>
      </w:pPr>
    </w:p>
    <w:p w14:paraId="7F8A8F0D" w14:textId="77777777" w:rsidR="001C5864" w:rsidRPr="0017445F" w:rsidRDefault="001C5864" w:rsidP="001C5864">
      <w:pPr>
        <w:pStyle w:val="RERequirement"/>
        <w:shd w:val="clear" w:color="auto" w:fill="F2F2F2" w:themeFill="background1" w:themeFillShade="F2"/>
      </w:pPr>
      <w:r>
        <w:t xml:space="preserve"> Captain's Announcement 1.4</w:t>
      </w:r>
    </w:p>
    <w:p w14:paraId="019ED43F" w14:textId="77777777" w:rsidR="001C5864" w:rsidRDefault="001C5864" w:rsidP="001C5864">
      <w:pPr>
        <w:rPr>
          <w:rFonts w:cs="Arial"/>
        </w:rPr>
      </w:pPr>
      <w:r>
        <w:rPr>
          <w:rFonts w:cs="Arial"/>
        </w:rPr>
        <w:t>When there is an phone call status recognized by the PDC module as Privacy or Handsfree, the SYNC HMI shall update to prevent the activation of CA.</w:t>
      </w:r>
    </w:p>
    <w:p w14:paraId="4541255E" w14:textId="77777777" w:rsidR="001C5864" w:rsidRDefault="001C5864" w:rsidP="001C5864"/>
    <w:p w14:paraId="6F434EA1" w14:textId="77777777" w:rsidR="001C5864" w:rsidRPr="00287D2F" w:rsidRDefault="001C5864" w:rsidP="001C5864">
      <w:pPr>
        <w:rPr>
          <w:rFonts w:cs="Arial"/>
        </w:rPr>
      </w:pPr>
      <w:r>
        <w:rPr>
          <w:rFonts w:cs="Arial"/>
        </w:rPr>
        <w:t>Satisfied by</w:t>
      </w:r>
      <w:r w:rsidRPr="00287D2F">
        <w:rPr>
          <w:rFonts w:cs="Arial"/>
        </w:rPr>
        <w:t>:</w:t>
      </w:r>
    </w:p>
    <w:p w14:paraId="042C66B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66DF1A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32DD0F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65B6EDA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5C7DB0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18147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29D68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0810B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5289E"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3E8A7" w14:textId="77777777" w:rsidR="0027306C" w:rsidRDefault="0027306C"/>
        </w:tc>
      </w:tr>
      <w:tr w:rsidR="007A24FC" w:rsidRPr="00B3499B" w14:paraId="3BD513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0871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AD75E" w14:textId="77777777" w:rsidR="0027306C" w:rsidRDefault="0027306C"/>
        </w:tc>
      </w:tr>
      <w:tr w:rsidR="007A24FC" w:rsidRPr="00B3499B" w14:paraId="40A4F0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9CF9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EA2B6" w14:textId="77777777" w:rsidR="0027306C" w:rsidRDefault="0027306C"/>
        </w:tc>
      </w:tr>
      <w:tr w:rsidR="007A24FC" w:rsidRPr="00B3499B" w14:paraId="54D85A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BCDF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9910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D0BD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8BF23A" w14:textId="77777777" w:rsidR="0027306C" w:rsidRDefault="0027306C"/>
        </w:tc>
      </w:tr>
      <w:tr w:rsidR="007A24FC" w:rsidRPr="00B3499B" w14:paraId="3AC390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8EDB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42D3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694F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E3567" w14:textId="77777777" w:rsidR="0027306C" w:rsidRDefault="0027306C"/>
        </w:tc>
      </w:tr>
      <w:tr w:rsidR="007A24FC" w:rsidRPr="00B3499B" w14:paraId="61B6C7E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D4CC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C7938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2CFF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2478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9EAA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ECEF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260D64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20E93A" w14:textId="77777777" w:rsidR="007A24FC" w:rsidRPr="00B3499B" w:rsidRDefault="006B7CE9"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A021E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1477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089D63" w14:textId="77777777" w:rsidR="007A24FC" w:rsidRDefault="007A24FC" w:rsidP="001C5864">
      <w:pPr>
        <w:rPr>
          <w:rFonts w:cs="Arial"/>
        </w:rPr>
      </w:pPr>
    </w:p>
    <w:p w14:paraId="6D8A98A8" w14:textId="77777777" w:rsidR="0047267C" w:rsidRDefault="0047267C" w:rsidP="001C5864">
      <w:pPr>
        <w:rPr>
          <w:rFonts w:cs="Arial"/>
        </w:rPr>
      </w:pPr>
    </w:p>
    <w:p w14:paraId="790F5FF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0F6E92D" wp14:editId="0B5C3420">
            <wp:extent cx="152400" cy="152400"/>
            <wp:effectExtent l="0" t="0" r="0" b="0"/>
            <wp:docPr id="40" name="Picture -1291327920.jpg" descr="-129132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1327920.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Request ICC Status Change ON/OFF</w:t>
      </w:r>
    </w:p>
    <w:p w14:paraId="5DE24998" w14:textId="77777777" w:rsidR="005F4E20" w:rsidRDefault="005F4E20" w:rsidP="00720A45">
      <w:pPr>
        <w:rPr>
          <w:highlight w:val="green"/>
        </w:rPr>
      </w:pPr>
    </w:p>
    <w:p w14:paraId="4D2E4095" w14:textId="77777777" w:rsidR="009C3237" w:rsidRDefault="009C3237" w:rsidP="009C3237">
      <w:pPr>
        <w:pStyle w:val="BodyText"/>
      </w:pPr>
      <w:r w:rsidRPr="00F33853">
        <w:t>MSS Function responsible for In-Car Communication activation and deactivation</w:t>
      </w:r>
    </w:p>
    <w:p w14:paraId="02707158" w14:textId="77777777" w:rsidR="00785794" w:rsidRPr="00785794" w:rsidRDefault="00785794" w:rsidP="00785794">
      <w:pPr>
        <w:rPr>
          <w:rFonts w:cs="Arial"/>
          <w:color w:val="000000" w:themeColor="text1"/>
          <w:sz w:val="16"/>
          <w:szCs w:val="14"/>
        </w:rPr>
      </w:pPr>
    </w:p>
    <w:p w14:paraId="2EB8EEF3" w14:textId="77777777" w:rsidR="009C3237" w:rsidRPr="009C3237" w:rsidRDefault="009C3237" w:rsidP="00720A45">
      <w:pPr>
        <w:rPr>
          <w:highlight w:val="green"/>
          <w:lang w:val="en-GB"/>
        </w:rPr>
      </w:pPr>
    </w:p>
    <w:p w14:paraId="07B399A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01B5193" w14:textId="77777777" w:rsidR="00072314" w:rsidRPr="003B799F" w:rsidRDefault="00072314" w:rsidP="00072314"/>
    <w:p w14:paraId="03153213" w14:textId="77777777" w:rsidR="00072314" w:rsidRDefault="00072314" w:rsidP="00072314">
      <w:pPr>
        <w:pStyle w:val="Heading6"/>
        <w:keepNext w:val="0"/>
        <w:tabs>
          <w:tab w:val="clear" w:pos="900"/>
          <w:tab w:val="left" w:pos="709"/>
        </w:tabs>
        <w:spacing w:before="240"/>
        <w:rPr>
          <w:lang w:val="en-GB"/>
        </w:rPr>
      </w:pPr>
      <w:r>
        <w:rPr>
          <w:lang w:val="en-GB"/>
        </w:rPr>
        <w:t>Inputs</w:t>
      </w:r>
    </w:p>
    <w:p w14:paraId="5F2EA2D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7BC7D9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93AAB"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ICC Status Change ON/OFF</w:t>
            </w:r>
          </w:p>
        </w:tc>
      </w:tr>
      <w:tr w:rsidR="00EB31D7" w:rsidRPr="00B3499B" w14:paraId="10DCA1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A46D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DA40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A007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105A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401B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E3275C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FCA8D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1CD4BB" w14:textId="77777777" w:rsidR="004F0393" w:rsidRDefault="004F0393" w:rsidP="00073C51">
            <w:pPr>
              <w:rPr>
                <w:rFonts w:cs="Arial"/>
                <w:color w:val="000000" w:themeColor="text1"/>
                <w:sz w:val="16"/>
                <w:szCs w:val="14"/>
              </w:rPr>
            </w:pPr>
            <w:r w:rsidRPr="00073C51">
              <w:rPr>
                <w:rFonts w:cs="Arial"/>
                <w:color w:val="000000" w:themeColor="text1"/>
                <w:sz w:val="16"/>
                <w:szCs w:val="14"/>
              </w:rPr>
              <w:t>ICC_Command_TBD</w:t>
            </w:r>
          </w:p>
          <w:p w14:paraId="1C1A00EC" w14:textId="77777777" w:rsidR="0046438F" w:rsidRPr="00740CDD" w:rsidRDefault="0046438F" w:rsidP="00927ADC">
            <w:pPr>
              <w:pStyle w:val="VelocityScript"/>
              <w:rPr>
                <w:color w:val="00B0F0"/>
              </w:rPr>
            </w:pPr>
          </w:p>
          <w:p w14:paraId="2CA2224C" w14:textId="77777777" w:rsidR="004C0655" w:rsidRPr="007215C5" w:rsidRDefault="004C0655" w:rsidP="004F0393">
            <w:pPr>
              <w:pStyle w:val="VelocityScript"/>
            </w:pPr>
          </w:p>
          <w:p w14:paraId="630A78C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C93D5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ICC_Command </w:t>
            </w:r>
            <w:r w:rsidR="001F621A">
              <w:rPr>
                <w:rFonts w:cs="Arial"/>
                <w:color w:val="000000" w:themeColor="text1"/>
                <w:sz w:val="16"/>
                <w:szCs w:val="14"/>
              </w:rPr>
              <w:t>:</w:t>
            </w:r>
          </w:p>
          <w:p w14:paraId="7A432FE2" w14:textId="77777777" w:rsidR="00691667" w:rsidRPr="003C5D56" w:rsidRDefault="008A674A" w:rsidP="008A674A">
            <w:pPr>
              <w:rPr>
                <w:rFonts w:cs="Arial"/>
                <w:color w:val="000000" w:themeColor="text1"/>
                <w:sz w:val="16"/>
                <w:szCs w:val="14"/>
              </w:rPr>
            </w:pPr>
            <w:r>
              <w:rPr>
                <w:rFonts w:cs="Arial"/>
                <w:color w:val="000000" w:themeColor="text1"/>
                <w:sz w:val="16"/>
                <w:szCs w:val="14"/>
              </w:rPr>
              <w:t>ICC_Command_ET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90E5E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D122B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2E99AE" w14:textId="77777777" w:rsidR="0027306C" w:rsidRDefault="0027306C"/>
        </w:tc>
      </w:tr>
      <w:tr w:rsidR="00EB31D7" w:rsidRPr="00B3499B" w14:paraId="4D77618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928B62" w14:textId="77777777" w:rsidR="00EB31D7" w:rsidRPr="00B3499B" w:rsidRDefault="006B7CE9" w:rsidP="00236BAE">
            <w:pPr>
              <w:rPr>
                <w:rFonts w:cs="Arial"/>
                <w:bCs/>
                <w:color w:val="808080" w:themeColor="background1" w:themeShade="80"/>
                <w:sz w:val="16"/>
                <w:szCs w:val="14"/>
              </w:rPr>
            </w:pPr>
            <w:hyperlink r:id="rId1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FA100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44FBA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7E6524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ICC Status Change ON/OFF</w:t>
      </w:r>
    </w:p>
    <w:p w14:paraId="59EFA238" w14:textId="77777777" w:rsidR="008C50D1" w:rsidRPr="00E23282" w:rsidRDefault="008C50D1" w:rsidP="00072314"/>
    <w:p w14:paraId="592F272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0FE7AE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559151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CF6E9"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ICC Status Change ON/OFF</w:t>
            </w:r>
          </w:p>
        </w:tc>
      </w:tr>
      <w:tr w:rsidR="00236BAE" w:rsidRPr="00B3499B" w14:paraId="4FF394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A435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5EE0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8FD0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EB20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21A0B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A209B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8310C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86428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FB20F28" w14:textId="77777777" w:rsidR="0046438F" w:rsidRDefault="0046438F" w:rsidP="0046438F">
            <w:pPr>
              <w:rPr>
                <w:rFonts w:cs="Arial"/>
                <w:color w:val="000000" w:themeColor="text1"/>
                <w:sz w:val="16"/>
                <w:szCs w:val="14"/>
              </w:rPr>
            </w:pPr>
            <w:r>
              <w:rPr>
                <w:rFonts w:cs="Arial"/>
                <w:color w:val="000000" w:themeColor="text1"/>
                <w:sz w:val="16"/>
                <w:szCs w:val="14"/>
              </w:rPr>
              <w:t>InCarComm_B_Rq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FC1F2A" w14:textId="77777777" w:rsidR="00DD49BA" w:rsidRDefault="00DD49BA" w:rsidP="00DD49BA">
            <w:pPr>
              <w:rPr>
                <w:rFonts w:cs="Arial"/>
                <w:color w:val="000000" w:themeColor="text1"/>
                <w:sz w:val="16"/>
                <w:szCs w:val="14"/>
              </w:rPr>
            </w:pPr>
            <w:r>
              <w:rPr>
                <w:rFonts w:cs="Arial"/>
                <w:color w:val="000000" w:themeColor="text1"/>
                <w:sz w:val="16"/>
                <w:szCs w:val="14"/>
              </w:rPr>
              <w:t>InCarComm_B_Rq</w:t>
            </w:r>
            <w:r w:rsidR="001F621A">
              <w:rPr>
                <w:rFonts w:cs="Arial"/>
                <w:color w:val="000000" w:themeColor="text1"/>
                <w:sz w:val="16"/>
                <w:szCs w:val="14"/>
              </w:rPr>
              <w:t xml:space="preserve"> :</w:t>
            </w:r>
          </w:p>
          <w:p w14:paraId="2F44597D" w14:textId="77777777" w:rsidR="00691667" w:rsidRPr="003C5D56" w:rsidRDefault="00691667" w:rsidP="00DD49BA">
            <w:pPr>
              <w:rPr>
                <w:rFonts w:cs="Arial"/>
                <w:color w:val="000000" w:themeColor="text1"/>
                <w:sz w:val="16"/>
                <w:szCs w:val="14"/>
              </w:rPr>
            </w:pPr>
            <w:r>
              <w:rPr>
                <w:rFonts w:cs="Arial"/>
                <w:color w:val="000000" w:themeColor="text1"/>
                <w:sz w:val="16"/>
                <w:szCs w:val="14"/>
              </w:rPr>
              <w:t>InCarComm_B_Rq_ET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29D1F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914D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50B4B3" w14:textId="77777777" w:rsidR="0027306C" w:rsidRDefault="0027306C"/>
        </w:tc>
      </w:tr>
      <w:tr w:rsidR="00CA24CE" w:rsidRPr="00B3499B" w14:paraId="199FCF6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C88D2D" w14:textId="77777777" w:rsidR="00CA24CE" w:rsidRPr="00B3499B" w:rsidRDefault="006B7CE9" w:rsidP="00CA24CE">
            <w:pPr>
              <w:rPr>
                <w:rFonts w:cs="Arial"/>
                <w:bCs/>
                <w:color w:val="808080" w:themeColor="background1" w:themeShade="80"/>
                <w:sz w:val="16"/>
                <w:szCs w:val="14"/>
              </w:rPr>
            </w:pPr>
            <w:hyperlink r:id="rId1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CC4F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7D653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2E3C07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ICC Status Change ON/OFF</w:t>
      </w:r>
    </w:p>
    <w:p w14:paraId="165C45BE" w14:textId="77777777" w:rsidR="00072314" w:rsidRPr="00612064" w:rsidRDefault="00072314" w:rsidP="00072314">
      <w:pPr>
        <w:spacing w:before="20"/>
        <w:rPr>
          <w:vanish/>
        </w:rPr>
      </w:pPr>
    </w:p>
    <w:p w14:paraId="6CEC44B1" w14:textId="77777777" w:rsidR="00072314" w:rsidRDefault="00072314" w:rsidP="00072314">
      <w:pPr>
        <w:pStyle w:val="Heading6"/>
        <w:keepNext w:val="0"/>
        <w:tabs>
          <w:tab w:val="clear" w:pos="900"/>
          <w:tab w:val="left" w:pos="709"/>
        </w:tabs>
        <w:spacing w:before="240"/>
      </w:pPr>
      <w:r>
        <w:t>Parameters</w:t>
      </w:r>
    </w:p>
    <w:p w14:paraId="3F141CC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B9B3463" w14:textId="77777777" w:rsidTr="001D18E6">
        <w:trPr>
          <w:trHeight w:val="161"/>
        </w:trPr>
        <w:tc>
          <w:tcPr>
            <w:tcW w:w="1838" w:type="dxa"/>
            <w:shd w:val="clear" w:color="auto" w:fill="D9D9D9" w:themeFill="background1" w:themeFillShade="D9"/>
            <w:noWrap/>
            <w:hideMark/>
          </w:tcPr>
          <w:p w14:paraId="01A00C0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3FA424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2CE9B6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B2CA78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B24534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B914ED5" w14:textId="77777777" w:rsidTr="001D18E6">
        <w:trPr>
          <w:trHeight w:val="70"/>
        </w:trPr>
        <w:tc>
          <w:tcPr>
            <w:tcW w:w="1838" w:type="dxa"/>
            <w:noWrap/>
          </w:tcPr>
          <w:p w14:paraId="3C35AE5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26DA9C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417FCC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0543678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749604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4FFFCC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D490AAB" w14:textId="77777777" w:rsidTr="001D18E6">
        <w:trPr>
          <w:trHeight w:val="71"/>
        </w:trPr>
        <w:tc>
          <w:tcPr>
            <w:tcW w:w="1838" w:type="dxa"/>
            <w:noWrap/>
          </w:tcPr>
          <w:p w14:paraId="708A3AD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2000E72" w14:textId="77777777" w:rsidR="00072314" w:rsidRPr="00D14691" w:rsidRDefault="00072314" w:rsidP="001D18E6">
            <w:pPr>
              <w:rPr>
                <w:color w:val="000000" w:themeColor="text1"/>
              </w:rPr>
            </w:pPr>
          </w:p>
        </w:tc>
        <w:tc>
          <w:tcPr>
            <w:tcW w:w="1701" w:type="dxa"/>
          </w:tcPr>
          <w:p w14:paraId="5736D1B4" w14:textId="77777777" w:rsidR="00072314" w:rsidRPr="00D14691" w:rsidRDefault="00072314" w:rsidP="001D18E6">
            <w:pPr>
              <w:rPr>
                <w:color w:val="000000" w:themeColor="text1"/>
              </w:rPr>
            </w:pPr>
          </w:p>
        </w:tc>
        <w:tc>
          <w:tcPr>
            <w:tcW w:w="1417" w:type="dxa"/>
            <w:noWrap/>
          </w:tcPr>
          <w:p w14:paraId="6D17B943" w14:textId="77777777" w:rsidR="00072314" w:rsidRPr="00D14691" w:rsidRDefault="00072314" w:rsidP="001D18E6">
            <w:pPr>
              <w:rPr>
                <w:color w:val="000000" w:themeColor="text1"/>
              </w:rPr>
            </w:pPr>
          </w:p>
        </w:tc>
        <w:tc>
          <w:tcPr>
            <w:tcW w:w="3402" w:type="dxa"/>
          </w:tcPr>
          <w:p w14:paraId="422B2C23" w14:textId="77777777" w:rsidR="00072314" w:rsidRPr="00D14691" w:rsidRDefault="00072314" w:rsidP="001D18E6">
            <w:pPr>
              <w:rPr>
                <w:color w:val="000000" w:themeColor="text1"/>
              </w:rPr>
            </w:pPr>
          </w:p>
        </w:tc>
      </w:tr>
    </w:tbl>
    <w:p w14:paraId="462AEE54"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805ECCC" w14:textId="77777777" w:rsidR="003678EC" w:rsidRPr="003678EC" w:rsidRDefault="003678EC" w:rsidP="003678EC">
      <w:pPr>
        <w:rPr>
          <w:lang w:val="en-GB"/>
        </w:rPr>
      </w:pPr>
    </w:p>
    <w:p w14:paraId="165A379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E142BEC" w14:textId="77777777" w:rsidR="000E75AB" w:rsidRDefault="000E75AB" w:rsidP="000E75AB"/>
    <w:p w14:paraId="06E5C4D2" w14:textId="77777777" w:rsidR="00072314" w:rsidRPr="003225C9" w:rsidRDefault="00072314" w:rsidP="00072314">
      <w:pPr>
        <w:tabs>
          <w:tab w:val="left" w:pos="284"/>
          <w:tab w:val="left" w:pos="851"/>
        </w:tabs>
      </w:pPr>
    </w:p>
    <w:p w14:paraId="37BC55B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95DEF2E" w14:textId="77777777" w:rsidR="00072314" w:rsidRDefault="00072314" w:rsidP="00072314"/>
    <w:p w14:paraId="23ADBC1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165683" w14:textId="77777777" w:rsidR="001C5864" w:rsidRPr="0017445F" w:rsidRDefault="001C5864" w:rsidP="001C5864">
      <w:pPr>
        <w:pStyle w:val="RERequirement"/>
        <w:shd w:val="clear" w:color="auto" w:fill="F2F2F2" w:themeFill="background1" w:themeFillShade="F2"/>
      </w:pPr>
      <w:r>
        <w:t xml:space="preserve"> Row to Row Communication 1.4</w:t>
      </w:r>
    </w:p>
    <w:p w14:paraId="0301BF5A" w14:textId="77777777" w:rsidR="001C5864" w:rsidRDefault="001C5864" w:rsidP="001C5864">
      <w:pPr>
        <w:rPr>
          <w:rFonts w:cs="Arial"/>
        </w:rPr>
      </w:pPr>
      <w:r>
        <w:rPr>
          <w:rFonts w:cs="Arial"/>
        </w:rPr>
        <w:t>When the PDC module receives the "Active" CaptAnnoucement_D_St signal, the PAC module shall send the "temporarily disabled" InCarComm_D_St signal to the PDC module.</w:t>
      </w:r>
    </w:p>
    <w:p w14:paraId="7516986A" w14:textId="77777777" w:rsidR="001C5864" w:rsidRDefault="001C5864" w:rsidP="001C5864"/>
    <w:p w14:paraId="7EE2079A" w14:textId="77777777" w:rsidR="001C5864" w:rsidRPr="00287D2F" w:rsidRDefault="001C5864" w:rsidP="001C5864">
      <w:pPr>
        <w:rPr>
          <w:rFonts w:cs="Arial"/>
        </w:rPr>
      </w:pPr>
      <w:r>
        <w:rPr>
          <w:rFonts w:cs="Arial"/>
        </w:rPr>
        <w:t>Satisfied by</w:t>
      </w:r>
      <w:r w:rsidRPr="00287D2F">
        <w:rPr>
          <w:rFonts w:cs="Arial"/>
        </w:rPr>
        <w:t>:</w:t>
      </w:r>
    </w:p>
    <w:p w14:paraId="404AA1D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2FC1E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652E53A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3D4BB8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1CF3203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27ABB6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7733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D7441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506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6E8F7" w14:textId="77777777" w:rsidR="0027306C" w:rsidRDefault="0027306C"/>
        </w:tc>
      </w:tr>
      <w:tr w:rsidR="007A24FC" w:rsidRPr="00B3499B" w14:paraId="721BBB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3F4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BEE25" w14:textId="77777777" w:rsidR="0027306C" w:rsidRDefault="0027306C"/>
        </w:tc>
      </w:tr>
      <w:tr w:rsidR="007A24FC" w:rsidRPr="00B3499B" w14:paraId="0DC5CF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6A0E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6FA1B" w14:textId="77777777" w:rsidR="0027306C" w:rsidRDefault="0027306C"/>
        </w:tc>
      </w:tr>
      <w:tr w:rsidR="007A24FC" w:rsidRPr="00B3499B" w14:paraId="48BBB7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CA46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B578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905A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A6899" w14:textId="77777777" w:rsidR="0027306C" w:rsidRDefault="0027306C"/>
        </w:tc>
      </w:tr>
      <w:tr w:rsidR="007A24FC" w:rsidRPr="00B3499B" w14:paraId="05447F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46E6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C4DB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E5FB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F9C698" w14:textId="77777777" w:rsidR="0027306C" w:rsidRDefault="0027306C"/>
        </w:tc>
      </w:tr>
      <w:tr w:rsidR="007A24FC" w:rsidRPr="00B3499B" w14:paraId="363A56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F9F8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2841D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253E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9C8B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6601B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D0F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B08160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2617B7" w14:textId="77777777" w:rsidR="007A24FC" w:rsidRPr="00B3499B" w:rsidRDefault="006B7CE9" w:rsidP="009737DA">
            <w:pPr>
              <w:rPr>
                <w:rFonts w:cs="Arial"/>
                <w:bCs/>
                <w:color w:val="808080" w:themeColor="background1" w:themeShade="80"/>
                <w:sz w:val="16"/>
                <w:szCs w:val="14"/>
              </w:rPr>
            </w:pPr>
            <w:hyperlink r:id="rId1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68C23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F7FD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40CF00" w14:textId="77777777" w:rsidR="007A24FC" w:rsidRDefault="007A24FC" w:rsidP="001C5864">
      <w:pPr>
        <w:rPr>
          <w:rFonts w:cs="Arial"/>
        </w:rPr>
      </w:pPr>
    </w:p>
    <w:p w14:paraId="7151F409" w14:textId="77777777" w:rsidR="0047267C" w:rsidRDefault="0047267C" w:rsidP="001C5864">
      <w:pPr>
        <w:rPr>
          <w:rFonts w:cs="Arial"/>
        </w:rPr>
      </w:pPr>
    </w:p>
    <w:p w14:paraId="700BF095" w14:textId="77777777" w:rsidR="001C5864" w:rsidRPr="0017445F" w:rsidRDefault="001C5864" w:rsidP="001C5864">
      <w:pPr>
        <w:pStyle w:val="RERequirement"/>
        <w:shd w:val="clear" w:color="auto" w:fill="F2F2F2" w:themeFill="background1" w:themeFillShade="F2"/>
      </w:pPr>
      <w:r>
        <w:t xml:space="preserve"> Row to Row Communication 1.2</w:t>
      </w:r>
    </w:p>
    <w:p w14:paraId="151972F3" w14:textId="77777777" w:rsidR="001C5864" w:rsidRDefault="001C5864" w:rsidP="001C5864">
      <w:pPr>
        <w:rPr>
          <w:rFonts w:cs="Arial"/>
        </w:rPr>
      </w:pPr>
      <w:r>
        <w:rPr>
          <w:rFonts w:cs="Arial"/>
        </w:rPr>
        <w:t>When the PAC module receives the active InCarComm_D_Rq signal, the PDC module shall make Voice Recognition inactive.</w:t>
      </w:r>
    </w:p>
    <w:p w14:paraId="0C5BA0A2" w14:textId="77777777" w:rsidR="001C5864" w:rsidRDefault="001C5864" w:rsidP="001C5864"/>
    <w:p w14:paraId="322E1DDA" w14:textId="77777777" w:rsidR="001C5864" w:rsidRPr="00287D2F" w:rsidRDefault="001C5864" w:rsidP="001C5864">
      <w:pPr>
        <w:rPr>
          <w:rFonts w:cs="Arial"/>
        </w:rPr>
      </w:pPr>
      <w:r>
        <w:rPr>
          <w:rFonts w:cs="Arial"/>
        </w:rPr>
        <w:t>Satisfied by</w:t>
      </w:r>
      <w:r w:rsidRPr="00287D2F">
        <w:rPr>
          <w:rFonts w:cs="Arial"/>
        </w:rPr>
        <w:t>:</w:t>
      </w:r>
    </w:p>
    <w:p w14:paraId="2E3BF41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10AD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13E418C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3097239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E2B21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E4D6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399A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901A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263C0" w14:textId="77777777" w:rsidR="0027306C" w:rsidRDefault="0027306C"/>
        </w:tc>
      </w:tr>
      <w:tr w:rsidR="007A24FC" w:rsidRPr="00B3499B" w14:paraId="371E8D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72A9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94B68" w14:textId="77777777" w:rsidR="0027306C" w:rsidRDefault="0027306C"/>
        </w:tc>
      </w:tr>
      <w:tr w:rsidR="007A24FC" w:rsidRPr="00B3499B" w14:paraId="21FAF4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5B3F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5487E" w14:textId="77777777" w:rsidR="0027306C" w:rsidRDefault="0027306C"/>
        </w:tc>
      </w:tr>
      <w:tr w:rsidR="007A24FC" w:rsidRPr="00B3499B" w14:paraId="5B5F78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3334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22C1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242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5620D" w14:textId="77777777" w:rsidR="0027306C" w:rsidRDefault="0027306C"/>
        </w:tc>
      </w:tr>
      <w:tr w:rsidR="007A24FC" w:rsidRPr="00B3499B" w14:paraId="6CBFAD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8F4B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0A71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D7B19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C5C914" w14:textId="77777777" w:rsidR="0027306C" w:rsidRDefault="0027306C"/>
        </w:tc>
      </w:tr>
      <w:tr w:rsidR="007A24FC" w:rsidRPr="00B3499B" w14:paraId="4097D6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657C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432E8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C25A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1DCEE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8A16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4F2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AFFBC5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F7788" w14:textId="77777777" w:rsidR="007A24FC" w:rsidRPr="00B3499B" w:rsidRDefault="006B7CE9" w:rsidP="009737DA">
            <w:pPr>
              <w:rPr>
                <w:rFonts w:cs="Arial"/>
                <w:bCs/>
                <w:color w:val="808080" w:themeColor="background1" w:themeShade="80"/>
                <w:sz w:val="16"/>
                <w:szCs w:val="14"/>
              </w:rPr>
            </w:pPr>
            <w:hyperlink r:id="rId1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6963B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4208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E960BF" w14:textId="77777777" w:rsidR="007A24FC" w:rsidRDefault="007A24FC" w:rsidP="001C5864">
      <w:pPr>
        <w:rPr>
          <w:rFonts w:cs="Arial"/>
        </w:rPr>
      </w:pPr>
    </w:p>
    <w:p w14:paraId="67316510" w14:textId="77777777" w:rsidR="0047267C" w:rsidRDefault="0047267C" w:rsidP="001C5864">
      <w:pPr>
        <w:rPr>
          <w:rFonts w:cs="Arial"/>
        </w:rPr>
      </w:pPr>
    </w:p>
    <w:p w14:paraId="6CFF0362" w14:textId="77777777" w:rsidR="001C5864" w:rsidRPr="0017445F" w:rsidRDefault="001C5864" w:rsidP="001C5864">
      <w:pPr>
        <w:pStyle w:val="RERequirement"/>
        <w:shd w:val="clear" w:color="auto" w:fill="F2F2F2" w:themeFill="background1" w:themeFillShade="F2"/>
      </w:pPr>
      <w:r>
        <w:lastRenderedPageBreak/>
        <w:t xml:space="preserve"> Row to Row Communication 1.7</w:t>
      </w:r>
    </w:p>
    <w:p w14:paraId="0E31A803" w14:textId="77777777" w:rsidR="001C5864" w:rsidRDefault="001C5864" w:rsidP="001C5864">
      <w:pPr>
        <w:rPr>
          <w:rFonts w:cs="Arial"/>
        </w:rPr>
      </w:pPr>
      <w:r>
        <w:rPr>
          <w:rFonts w:cs="Arial"/>
        </w:rPr>
        <w:t>When the PDC module receives the "Active" InCarComm_D_St from a URC activation, the SYNC HMI shall prompt the driver that ICC has been turned on.</w:t>
      </w:r>
    </w:p>
    <w:p w14:paraId="220733AA" w14:textId="77777777" w:rsidR="001C5864" w:rsidRDefault="001C5864" w:rsidP="001C5864"/>
    <w:p w14:paraId="0955B98F" w14:textId="77777777" w:rsidR="001C5864" w:rsidRPr="00287D2F" w:rsidRDefault="001C5864" w:rsidP="001C5864">
      <w:pPr>
        <w:rPr>
          <w:rFonts w:cs="Arial"/>
        </w:rPr>
      </w:pPr>
      <w:r>
        <w:rPr>
          <w:rFonts w:cs="Arial"/>
        </w:rPr>
        <w:t>Satisfied by</w:t>
      </w:r>
      <w:r w:rsidRPr="00287D2F">
        <w:rPr>
          <w:rFonts w:cs="Arial"/>
        </w:rPr>
        <w:t>:</w:t>
      </w:r>
    </w:p>
    <w:p w14:paraId="38BC4A4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7ABA3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146DF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56EC52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43346EE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EF6FD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FAD1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1BCDA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379C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4ABBA" w14:textId="77777777" w:rsidR="0027306C" w:rsidRDefault="0027306C"/>
        </w:tc>
      </w:tr>
      <w:tr w:rsidR="007A24FC" w:rsidRPr="00B3499B" w14:paraId="2F50D4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5E18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AA2B5" w14:textId="77777777" w:rsidR="0027306C" w:rsidRDefault="0027306C"/>
        </w:tc>
      </w:tr>
      <w:tr w:rsidR="007A24FC" w:rsidRPr="00B3499B" w14:paraId="0F533F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EFE9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A0A20" w14:textId="77777777" w:rsidR="0027306C" w:rsidRDefault="0027306C"/>
        </w:tc>
      </w:tr>
      <w:tr w:rsidR="007A24FC" w:rsidRPr="00B3499B" w14:paraId="4DE110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B9F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215C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6AB3A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7A321B" w14:textId="77777777" w:rsidR="0027306C" w:rsidRDefault="0027306C"/>
        </w:tc>
      </w:tr>
      <w:tr w:rsidR="007A24FC" w:rsidRPr="00B3499B" w14:paraId="1E3A0E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55E2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4D63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FBDD7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6D03DE" w14:textId="77777777" w:rsidR="0027306C" w:rsidRDefault="0027306C"/>
        </w:tc>
      </w:tr>
      <w:tr w:rsidR="007A24FC" w:rsidRPr="00B3499B" w14:paraId="0973293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7F23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54D8A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7D43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3E94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98A0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1400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29D2F7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FFD0A9" w14:textId="77777777" w:rsidR="007A24FC" w:rsidRPr="00B3499B" w:rsidRDefault="006B7CE9" w:rsidP="009737DA">
            <w:pPr>
              <w:rPr>
                <w:rFonts w:cs="Arial"/>
                <w:bCs/>
                <w:color w:val="808080" w:themeColor="background1" w:themeShade="80"/>
                <w:sz w:val="16"/>
                <w:szCs w:val="14"/>
              </w:rPr>
            </w:pPr>
            <w:hyperlink r:id="rId1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F49C0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311C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33E3D1" w14:textId="77777777" w:rsidR="007A24FC" w:rsidRDefault="007A24FC" w:rsidP="001C5864">
      <w:pPr>
        <w:rPr>
          <w:rFonts w:cs="Arial"/>
        </w:rPr>
      </w:pPr>
    </w:p>
    <w:p w14:paraId="38B7AA1C" w14:textId="77777777" w:rsidR="0047267C" w:rsidRDefault="0047267C" w:rsidP="001C5864">
      <w:pPr>
        <w:rPr>
          <w:rFonts w:cs="Arial"/>
        </w:rPr>
      </w:pPr>
    </w:p>
    <w:p w14:paraId="7905BE33" w14:textId="77777777" w:rsidR="001C5864" w:rsidRPr="0017445F" w:rsidRDefault="001C5864" w:rsidP="001C5864">
      <w:pPr>
        <w:pStyle w:val="RERequirement"/>
        <w:shd w:val="clear" w:color="auto" w:fill="F2F2F2" w:themeFill="background1" w:themeFillShade="F2"/>
      </w:pPr>
      <w:r>
        <w:t xml:space="preserve"> Phone Calls 1.5</w:t>
      </w:r>
    </w:p>
    <w:p w14:paraId="6C5E960C" w14:textId="77777777" w:rsidR="001C5864" w:rsidRDefault="001C5864" w:rsidP="001C5864">
      <w:pPr>
        <w:rPr>
          <w:rFonts w:cs="Arial"/>
        </w:rPr>
      </w:pPr>
      <w:r>
        <w:rPr>
          <w:rFonts w:cs="Arial"/>
        </w:rPr>
        <w:t>When there is an active signal for the PhnCallZone_D_St signal, the PAC module shall send the CaptAnnoucement_D_St and the InCarComm_D_St disabled signal to the PDC.</w:t>
      </w:r>
    </w:p>
    <w:p w14:paraId="03AF3D61" w14:textId="77777777" w:rsidR="001C5864" w:rsidRDefault="001C5864" w:rsidP="001C5864"/>
    <w:p w14:paraId="74D25ED1" w14:textId="77777777" w:rsidR="001C5864" w:rsidRPr="00287D2F" w:rsidRDefault="001C5864" w:rsidP="001C5864">
      <w:pPr>
        <w:rPr>
          <w:rFonts w:cs="Arial"/>
        </w:rPr>
      </w:pPr>
      <w:r>
        <w:rPr>
          <w:rFonts w:cs="Arial"/>
        </w:rPr>
        <w:t>Satisfied by</w:t>
      </w:r>
      <w:r w:rsidRPr="00287D2F">
        <w:rPr>
          <w:rFonts w:cs="Arial"/>
        </w:rPr>
        <w:t>:</w:t>
      </w:r>
    </w:p>
    <w:p w14:paraId="458C7B0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5976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382E1D4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C2567E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2211187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E405F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347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6986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50F6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D8524" w14:textId="77777777" w:rsidR="0027306C" w:rsidRDefault="0027306C"/>
        </w:tc>
      </w:tr>
      <w:tr w:rsidR="007A24FC" w:rsidRPr="00B3499B" w14:paraId="68980A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A0B8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A6881" w14:textId="77777777" w:rsidR="0027306C" w:rsidRDefault="0027306C"/>
        </w:tc>
      </w:tr>
      <w:tr w:rsidR="007A24FC" w:rsidRPr="00B3499B" w14:paraId="576DF3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5664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168CB" w14:textId="77777777" w:rsidR="0027306C" w:rsidRDefault="0027306C"/>
        </w:tc>
      </w:tr>
      <w:tr w:rsidR="007A24FC" w:rsidRPr="00B3499B" w14:paraId="17F643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971E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3D77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E495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01AA7C" w14:textId="77777777" w:rsidR="0027306C" w:rsidRDefault="0027306C"/>
        </w:tc>
      </w:tr>
      <w:tr w:rsidR="007A24FC" w:rsidRPr="00B3499B" w14:paraId="7F55F3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E867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8DD5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4F49B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BAA6C" w14:textId="77777777" w:rsidR="0027306C" w:rsidRDefault="0027306C"/>
        </w:tc>
      </w:tr>
      <w:tr w:rsidR="007A24FC" w:rsidRPr="00B3499B" w14:paraId="3B50C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1245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B9B2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B41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9663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3E6D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1B6D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9A3E7A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261308" w14:textId="77777777" w:rsidR="007A24FC" w:rsidRPr="00B3499B" w:rsidRDefault="006B7CE9" w:rsidP="009737DA">
            <w:pPr>
              <w:rPr>
                <w:rFonts w:cs="Arial"/>
                <w:bCs/>
                <w:color w:val="808080" w:themeColor="background1" w:themeShade="80"/>
                <w:sz w:val="16"/>
                <w:szCs w:val="14"/>
              </w:rPr>
            </w:pPr>
            <w:hyperlink r:id="rId1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B4D3A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296F6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FA1F8D" w14:textId="77777777" w:rsidR="007A24FC" w:rsidRDefault="007A24FC" w:rsidP="001C5864">
      <w:pPr>
        <w:rPr>
          <w:rFonts w:cs="Arial"/>
        </w:rPr>
      </w:pPr>
    </w:p>
    <w:p w14:paraId="599914B3" w14:textId="77777777" w:rsidR="0047267C" w:rsidRDefault="0047267C" w:rsidP="001C5864">
      <w:pPr>
        <w:rPr>
          <w:rFonts w:cs="Arial"/>
        </w:rPr>
      </w:pPr>
    </w:p>
    <w:p w14:paraId="60BC04DF" w14:textId="77777777" w:rsidR="001C5864" w:rsidRPr="0017445F" w:rsidRDefault="001C5864" w:rsidP="001C5864">
      <w:pPr>
        <w:pStyle w:val="RERequirement"/>
        <w:shd w:val="clear" w:color="auto" w:fill="F2F2F2" w:themeFill="background1" w:themeFillShade="F2"/>
      </w:pPr>
      <w:r>
        <w:t xml:space="preserve"> Do Not Disturb 1.2</w:t>
      </w:r>
    </w:p>
    <w:p w14:paraId="2813C3CB" w14:textId="77777777" w:rsidR="001C5864" w:rsidRDefault="001C5864" w:rsidP="001C5864">
      <w:pPr>
        <w:rPr>
          <w:rFonts w:cs="Arial"/>
        </w:rPr>
      </w:pPr>
      <w:r>
        <w:rPr>
          <w:rFonts w:cs="Arial"/>
        </w:rPr>
        <w:t>When the PDC module has an active DND status signal, the DSP module will still direct ICC audio to the zone.</w:t>
      </w:r>
    </w:p>
    <w:p w14:paraId="194B01FD" w14:textId="77777777" w:rsidR="001C5864" w:rsidRDefault="001C5864" w:rsidP="001C5864"/>
    <w:p w14:paraId="6D980612" w14:textId="77777777" w:rsidR="001C5864" w:rsidRPr="00287D2F" w:rsidRDefault="001C5864" w:rsidP="001C5864">
      <w:pPr>
        <w:rPr>
          <w:rFonts w:cs="Arial"/>
        </w:rPr>
      </w:pPr>
      <w:r>
        <w:rPr>
          <w:rFonts w:cs="Arial"/>
        </w:rPr>
        <w:t>Satisfied by</w:t>
      </w:r>
      <w:r w:rsidRPr="00287D2F">
        <w:rPr>
          <w:rFonts w:cs="Arial"/>
        </w:rPr>
        <w:t>:</w:t>
      </w:r>
    </w:p>
    <w:p w14:paraId="7C2DE57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C8C2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3BE216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6B987F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BD030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9465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3F063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29E19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FFA41" w14:textId="77777777" w:rsidR="0027306C" w:rsidRDefault="0027306C"/>
        </w:tc>
      </w:tr>
      <w:tr w:rsidR="007A24FC" w:rsidRPr="00B3499B" w14:paraId="3BBB6A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183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67BE2" w14:textId="77777777" w:rsidR="0027306C" w:rsidRDefault="0027306C"/>
        </w:tc>
      </w:tr>
      <w:tr w:rsidR="007A24FC" w:rsidRPr="00B3499B" w14:paraId="224F9F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A576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7EA2C" w14:textId="77777777" w:rsidR="0027306C" w:rsidRDefault="0027306C"/>
        </w:tc>
      </w:tr>
      <w:tr w:rsidR="007A24FC" w:rsidRPr="00B3499B" w14:paraId="658016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42C21"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DE0C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5169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1B3EB" w14:textId="77777777" w:rsidR="0027306C" w:rsidRDefault="0027306C"/>
        </w:tc>
      </w:tr>
      <w:tr w:rsidR="007A24FC" w:rsidRPr="00B3499B" w14:paraId="2551A5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2E4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AAC1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9BF7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12CD10" w14:textId="77777777" w:rsidR="0027306C" w:rsidRDefault="0027306C"/>
        </w:tc>
      </w:tr>
      <w:tr w:rsidR="007A24FC" w:rsidRPr="00B3499B" w14:paraId="0E5395F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011B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41B3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47A8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E32D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11DB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AF18B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04604A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AC359D" w14:textId="77777777" w:rsidR="007A24FC" w:rsidRPr="00B3499B" w:rsidRDefault="006B7CE9" w:rsidP="009737DA">
            <w:pPr>
              <w:rPr>
                <w:rFonts w:cs="Arial"/>
                <w:bCs/>
                <w:color w:val="808080" w:themeColor="background1" w:themeShade="80"/>
                <w:sz w:val="16"/>
                <w:szCs w:val="14"/>
              </w:rPr>
            </w:pPr>
            <w:hyperlink r:id="rId1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91939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D6D8C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2C8E40" w14:textId="77777777" w:rsidR="007A24FC" w:rsidRDefault="007A24FC" w:rsidP="001C5864">
      <w:pPr>
        <w:rPr>
          <w:rFonts w:cs="Arial"/>
        </w:rPr>
      </w:pPr>
    </w:p>
    <w:p w14:paraId="0D59E719" w14:textId="77777777" w:rsidR="0047267C" w:rsidRDefault="0047267C" w:rsidP="001C5864">
      <w:pPr>
        <w:rPr>
          <w:rFonts w:cs="Arial"/>
        </w:rPr>
      </w:pPr>
    </w:p>
    <w:p w14:paraId="4D036640" w14:textId="77777777" w:rsidR="001C5864" w:rsidRPr="0017445F" w:rsidRDefault="001C5864" w:rsidP="001C5864">
      <w:pPr>
        <w:pStyle w:val="RERequirement"/>
        <w:shd w:val="clear" w:color="auto" w:fill="F2F2F2" w:themeFill="background1" w:themeFillShade="F2"/>
      </w:pPr>
      <w:r>
        <w:t xml:space="preserve"> Row to Row Communication 1.3</w:t>
      </w:r>
    </w:p>
    <w:p w14:paraId="1676799F" w14:textId="77777777" w:rsidR="001C5864" w:rsidRDefault="001C5864" w:rsidP="001C5864">
      <w:pPr>
        <w:rPr>
          <w:rFonts w:cs="Arial"/>
        </w:rPr>
      </w:pPr>
      <w:r>
        <w:rPr>
          <w:rFonts w:cs="Arial"/>
        </w:rPr>
        <w:t>When Voice Recognition is activated, the PAC module shall send the "temporarily disabled" InCarComm_D_St signal to the PDC module.</w:t>
      </w:r>
    </w:p>
    <w:p w14:paraId="5A249078" w14:textId="77777777" w:rsidR="001C5864" w:rsidRDefault="001C5864" w:rsidP="001C5864"/>
    <w:p w14:paraId="47C71EEA" w14:textId="77777777" w:rsidR="001C5864" w:rsidRPr="00287D2F" w:rsidRDefault="001C5864" w:rsidP="001C5864">
      <w:pPr>
        <w:rPr>
          <w:rFonts w:cs="Arial"/>
        </w:rPr>
      </w:pPr>
      <w:r>
        <w:rPr>
          <w:rFonts w:cs="Arial"/>
        </w:rPr>
        <w:t>Satisfied by</w:t>
      </w:r>
      <w:r w:rsidRPr="00287D2F">
        <w:rPr>
          <w:rFonts w:cs="Arial"/>
        </w:rPr>
        <w:t>:</w:t>
      </w:r>
    </w:p>
    <w:p w14:paraId="3CF9D03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6B6E7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41DD6D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66B0563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4D92A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863E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EE806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FBC3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3DED2" w14:textId="77777777" w:rsidR="0027306C" w:rsidRDefault="0027306C"/>
        </w:tc>
      </w:tr>
      <w:tr w:rsidR="007A24FC" w:rsidRPr="00B3499B" w14:paraId="02FE03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EC2D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526CA" w14:textId="77777777" w:rsidR="0027306C" w:rsidRDefault="0027306C"/>
        </w:tc>
      </w:tr>
      <w:tr w:rsidR="007A24FC" w:rsidRPr="00B3499B" w14:paraId="3ECA48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CAF7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51597" w14:textId="77777777" w:rsidR="0027306C" w:rsidRDefault="0027306C"/>
        </w:tc>
      </w:tr>
      <w:tr w:rsidR="007A24FC" w:rsidRPr="00B3499B" w14:paraId="013AFF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DE0A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FFEC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3E9E7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22AA7" w14:textId="77777777" w:rsidR="0027306C" w:rsidRDefault="0027306C"/>
        </w:tc>
      </w:tr>
      <w:tr w:rsidR="007A24FC" w:rsidRPr="00B3499B" w14:paraId="6CBD2C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A828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DEF5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4162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D1BFF0" w14:textId="77777777" w:rsidR="0027306C" w:rsidRDefault="0027306C"/>
        </w:tc>
      </w:tr>
      <w:tr w:rsidR="007A24FC" w:rsidRPr="00B3499B" w14:paraId="2279585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AEEC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56720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233F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F688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939C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9D55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9352A1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3F1298" w14:textId="77777777" w:rsidR="007A24FC" w:rsidRPr="00B3499B" w:rsidRDefault="006B7CE9" w:rsidP="009737DA">
            <w:pPr>
              <w:rPr>
                <w:rFonts w:cs="Arial"/>
                <w:bCs/>
                <w:color w:val="808080" w:themeColor="background1" w:themeShade="80"/>
                <w:sz w:val="16"/>
                <w:szCs w:val="14"/>
              </w:rPr>
            </w:pPr>
            <w:hyperlink r:id="rId1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916E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072E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9B8459" w14:textId="77777777" w:rsidR="007A24FC" w:rsidRDefault="007A24FC" w:rsidP="001C5864">
      <w:pPr>
        <w:rPr>
          <w:rFonts w:cs="Arial"/>
        </w:rPr>
      </w:pPr>
    </w:p>
    <w:p w14:paraId="543130AF" w14:textId="77777777" w:rsidR="0047267C" w:rsidRDefault="0047267C" w:rsidP="001C5864">
      <w:pPr>
        <w:rPr>
          <w:rFonts w:cs="Arial"/>
        </w:rPr>
      </w:pPr>
    </w:p>
    <w:p w14:paraId="7E25880E" w14:textId="77777777" w:rsidR="001C5864" w:rsidRPr="0017445F" w:rsidRDefault="001C5864" w:rsidP="001C5864">
      <w:pPr>
        <w:pStyle w:val="RERequirement"/>
        <w:shd w:val="clear" w:color="auto" w:fill="F2F2F2" w:themeFill="background1" w:themeFillShade="F2"/>
      </w:pPr>
      <w:bookmarkStart w:id="134" w:name="_f2e587be66b0f15d452a5e2b86cbbf90"/>
      <w:bookmarkEnd w:id="134"/>
      <w:r>
        <w:t xml:space="preserve"> Row to Row Communication 1</w:t>
      </w:r>
    </w:p>
    <w:p w14:paraId="00E1832A" w14:textId="77777777" w:rsidR="001C5864" w:rsidRDefault="001C5864" w:rsidP="001C5864">
      <w:pPr>
        <w:rPr>
          <w:rFonts w:cs="Arial"/>
        </w:rPr>
      </w:pPr>
      <w:r>
        <w:rPr>
          <w:rFonts w:cs="Arial"/>
        </w:rPr>
        <w:t>The SYNC HMI and the URC application shall allow users to activate ICC.</w:t>
      </w:r>
    </w:p>
    <w:p w14:paraId="6671A252" w14:textId="77777777" w:rsidR="001C5864" w:rsidRDefault="001C5864" w:rsidP="001C5864"/>
    <w:p w14:paraId="306D093F" w14:textId="77777777" w:rsidR="001C5864" w:rsidRPr="00287D2F" w:rsidRDefault="001C5864" w:rsidP="001C5864">
      <w:pPr>
        <w:rPr>
          <w:rFonts w:cs="Arial"/>
        </w:rPr>
      </w:pPr>
      <w:r>
        <w:rPr>
          <w:rFonts w:cs="Arial"/>
        </w:rPr>
        <w:t>Satisfied by</w:t>
      </w:r>
      <w:r w:rsidRPr="00287D2F">
        <w:rPr>
          <w:rFonts w:cs="Arial"/>
        </w:rPr>
        <w:t>:</w:t>
      </w:r>
    </w:p>
    <w:p w14:paraId="6208729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920768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6D70D07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CFE391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F97B5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78EA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0D17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09F37" w14:textId="77777777" w:rsidR="0027306C" w:rsidRDefault="0027306C"/>
        </w:tc>
      </w:tr>
      <w:tr w:rsidR="007A24FC" w:rsidRPr="00B3499B" w14:paraId="69124C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3C06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98078" w14:textId="77777777" w:rsidR="0027306C" w:rsidRDefault="0027306C"/>
        </w:tc>
      </w:tr>
      <w:tr w:rsidR="007A24FC" w:rsidRPr="00B3499B" w14:paraId="5CC8E7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CA3B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26C7E" w14:textId="77777777" w:rsidR="0027306C" w:rsidRDefault="0027306C"/>
        </w:tc>
      </w:tr>
      <w:tr w:rsidR="007A24FC" w:rsidRPr="00B3499B" w14:paraId="0E4715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EAF2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12F5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14EA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F446A6" w14:textId="77777777" w:rsidR="0027306C" w:rsidRDefault="0027306C"/>
        </w:tc>
      </w:tr>
      <w:tr w:rsidR="007A24FC" w:rsidRPr="00B3499B" w14:paraId="77CD2B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4A5D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ABC9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01A90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E1F8C" w14:textId="77777777" w:rsidR="0027306C" w:rsidRDefault="0027306C"/>
        </w:tc>
      </w:tr>
      <w:tr w:rsidR="007A24FC" w:rsidRPr="00B3499B" w14:paraId="6A9C802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B1CD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2EDDD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16A9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38C8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1412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48C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167482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EC5246" w14:textId="77777777" w:rsidR="007A24FC" w:rsidRPr="00B3499B" w:rsidRDefault="006B7CE9" w:rsidP="009737DA">
            <w:pPr>
              <w:rPr>
                <w:rFonts w:cs="Arial"/>
                <w:bCs/>
                <w:color w:val="808080" w:themeColor="background1" w:themeShade="80"/>
                <w:sz w:val="16"/>
                <w:szCs w:val="14"/>
              </w:rPr>
            </w:pPr>
            <w:hyperlink r:id="rId1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D0A9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2B2CE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48DC83" w14:textId="77777777" w:rsidR="007A24FC" w:rsidRDefault="007A24FC" w:rsidP="001C5864">
      <w:pPr>
        <w:rPr>
          <w:rFonts w:cs="Arial"/>
        </w:rPr>
      </w:pPr>
    </w:p>
    <w:p w14:paraId="40405239" w14:textId="77777777" w:rsidR="0047267C" w:rsidRDefault="0047267C" w:rsidP="001C5864">
      <w:pPr>
        <w:rPr>
          <w:rFonts w:cs="Arial"/>
        </w:rPr>
      </w:pPr>
    </w:p>
    <w:p w14:paraId="7E9F3D3B" w14:textId="77777777" w:rsidR="001C5864" w:rsidRPr="0017445F" w:rsidRDefault="001C5864" w:rsidP="001C5864">
      <w:pPr>
        <w:pStyle w:val="RERequirement"/>
        <w:shd w:val="clear" w:color="auto" w:fill="F2F2F2" w:themeFill="background1" w:themeFillShade="F2"/>
      </w:pPr>
      <w:r>
        <w:t xml:space="preserve"> Row to Row Communication 1.1</w:t>
      </w:r>
    </w:p>
    <w:p w14:paraId="3DFD0030" w14:textId="77777777" w:rsidR="001C5864" w:rsidRDefault="001C5864" w:rsidP="001C5864">
      <w:pPr>
        <w:rPr>
          <w:rFonts w:cs="Arial"/>
        </w:rPr>
      </w:pPr>
      <w:r>
        <w:rPr>
          <w:rFonts w:cs="Arial"/>
        </w:rPr>
        <w:t>The PDC Module shall store the InCarComm_D_St signal when the HMIStatus signal updates.</w:t>
      </w:r>
    </w:p>
    <w:p w14:paraId="2DFCFFBD" w14:textId="77777777" w:rsidR="001C5864" w:rsidRDefault="001C5864" w:rsidP="001C5864"/>
    <w:p w14:paraId="5DEBC861" w14:textId="77777777" w:rsidR="001C5864" w:rsidRPr="00287D2F" w:rsidRDefault="001C5864" w:rsidP="001C5864">
      <w:pPr>
        <w:rPr>
          <w:rFonts w:cs="Arial"/>
        </w:rPr>
      </w:pPr>
      <w:r>
        <w:rPr>
          <w:rFonts w:cs="Arial"/>
        </w:rPr>
        <w:t>Satisfied by</w:t>
      </w:r>
      <w:r w:rsidRPr="00287D2F">
        <w:rPr>
          <w:rFonts w:cs="Arial"/>
        </w:rPr>
        <w:t>:</w:t>
      </w:r>
    </w:p>
    <w:p w14:paraId="39731F7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08AAC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331285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68A54A2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3EFD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A3A6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65C5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F873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2FD22" w14:textId="77777777" w:rsidR="0027306C" w:rsidRDefault="0027306C"/>
        </w:tc>
      </w:tr>
      <w:tr w:rsidR="007A24FC" w:rsidRPr="00B3499B" w14:paraId="7D8F0F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43DEC0"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563B6" w14:textId="77777777" w:rsidR="0027306C" w:rsidRDefault="0027306C"/>
        </w:tc>
      </w:tr>
      <w:tr w:rsidR="007A24FC" w:rsidRPr="00B3499B" w14:paraId="3556F2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3F37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08123" w14:textId="77777777" w:rsidR="0027306C" w:rsidRDefault="0027306C"/>
        </w:tc>
      </w:tr>
      <w:tr w:rsidR="007A24FC" w:rsidRPr="00B3499B" w14:paraId="1E2211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89FF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CFC2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32E7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9E564" w14:textId="77777777" w:rsidR="0027306C" w:rsidRDefault="0027306C"/>
        </w:tc>
      </w:tr>
      <w:tr w:rsidR="007A24FC" w:rsidRPr="00B3499B" w14:paraId="59E07F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95C5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276B7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5183A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36619" w14:textId="77777777" w:rsidR="0027306C" w:rsidRDefault="0027306C"/>
        </w:tc>
      </w:tr>
      <w:tr w:rsidR="007A24FC" w:rsidRPr="00B3499B" w14:paraId="40EA18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400E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F3ED3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1545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6E62C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CF605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F44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B3567D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A4C61" w14:textId="77777777" w:rsidR="007A24FC" w:rsidRPr="00B3499B" w:rsidRDefault="006B7CE9" w:rsidP="009737DA">
            <w:pPr>
              <w:rPr>
                <w:rFonts w:cs="Arial"/>
                <w:bCs/>
                <w:color w:val="808080" w:themeColor="background1" w:themeShade="80"/>
                <w:sz w:val="16"/>
                <w:szCs w:val="14"/>
              </w:rPr>
            </w:pPr>
            <w:hyperlink r:id="rId1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105B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648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DDB90A" w14:textId="77777777" w:rsidR="007A24FC" w:rsidRDefault="007A24FC" w:rsidP="001C5864">
      <w:pPr>
        <w:rPr>
          <w:rFonts w:cs="Arial"/>
        </w:rPr>
      </w:pPr>
    </w:p>
    <w:p w14:paraId="171079DF" w14:textId="77777777" w:rsidR="0047267C" w:rsidRDefault="0047267C" w:rsidP="001C5864">
      <w:pPr>
        <w:rPr>
          <w:rFonts w:cs="Arial"/>
        </w:rPr>
      </w:pPr>
    </w:p>
    <w:p w14:paraId="6E200D31" w14:textId="77777777" w:rsidR="001C5864" w:rsidRPr="0017445F" w:rsidRDefault="001C5864" w:rsidP="001C5864">
      <w:pPr>
        <w:pStyle w:val="RERequirement"/>
        <w:shd w:val="clear" w:color="auto" w:fill="F2F2F2" w:themeFill="background1" w:themeFillShade="F2"/>
      </w:pPr>
      <w:r>
        <w:t xml:space="preserve"> Row to Row Communication 1.5</w:t>
      </w:r>
    </w:p>
    <w:p w14:paraId="5EA6FEF2" w14:textId="77777777" w:rsidR="001C5864" w:rsidRDefault="001C5864" w:rsidP="001C5864">
      <w:pPr>
        <w:rPr>
          <w:rFonts w:cs="Arial"/>
        </w:rPr>
      </w:pPr>
      <w:r>
        <w:rPr>
          <w:rFonts w:cs="Arial"/>
        </w:rPr>
        <w:t>When the PAC module receives an "Active" PhnCallZone_D_St signal, the PAC module shall send the "temporarily disabled" InCarComm_D_St signal to the PDC module.</w:t>
      </w:r>
    </w:p>
    <w:p w14:paraId="478F645A" w14:textId="77777777" w:rsidR="001C5864" w:rsidRDefault="001C5864" w:rsidP="001C5864"/>
    <w:p w14:paraId="6309B3C0" w14:textId="77777777" w:rsidR="001C5864" w:rsidRPr="00287D2F" w:rsidRDefault="001C5864" w:rsidP="001C5864">
      <w:pPr>
        <w:rPr>
          <w:rFonts w:cs="Arial"/>
        </w:rPr>
      </w:pPr>
      <w:r>
        <w:rPr>
          <w:rFonts w:cs="Arial"/>
        </w:rPr>
        <w:t>Satisfied by</w:t>
      </w:r>
      <w:r w:rsidRPr="00287D2F">
        <w:rPr>
          <w:rFonts w:cs="Arial"/>
        </w:rPr>
        <w:t>:</w:t>
      </w:r>
    </w:p>
    <w:p w14:paraId="0641AB8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5E77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32E21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7BBD21E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21CB975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B6667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952B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51EE3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C6F9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28040" w14:textId="77777777" w:rsidR="0027306C" w:rsidRDefault="0027306C"/>
        </w:tc>
      </w:tr>
      <w:tr w:rsidR="007A24FC" w:rsidRPr="00B3499B" w14:paraId="70A4A3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D291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DE346" w14:textId="77777777" w:rsidR="0027306C" w:rsidRDefault="0027306C"/>
        </w:tc>
      </w:tr>
      <w:tr w:rsidR="007A24FC" w:rsidRPr="00B3499B" w14:paraId="2AECB6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DC8B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9D8BD" w14:textId="77777777" w:rsidR="0027306C" w:rsidRDefault="0027306C"/>
        </w:tc>
      </w:tr>
      <w:tr w:rsidR="007A24FC" w:rsidRPr="00B3499B" w14:paraId="33B604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CF49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122B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CE39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3613D" w14:textId="77777777" w:rsidR="0027306C" w:rsidRDefault="0027306C"/>
        </w:tc>
      </w:tr>
      <w:tr w:rsidR="007A24FC" w:rsidRPr="00B3499B" w14:paraId="154D47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E3E6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E142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7B7E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6879D" w14:textId="77777777" w:rsidR="0027306C" w:rsidRDefault="0027306C"/>
        </w:tc>
      </w:tr>
      <w:tr w:rsidR="007A24FC" w:rsidRPr="00B3499B" w14:paraId="2925B9D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CE1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559E7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BFB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46AD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E32E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7E4B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14F89E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564CFC" w14:textId="77777777" w:rsidR="007A24FC" w:rsidRPr="00B3499B" w:rsidRDefault="006B7CE9" w:rsidP="009737DA">
            <w:pPr>
              <w:rPr>
                <w:rFonts w:cs="Arial"/>
                <w:bCs/>
                <w:color w:val="808080" w:themeColor="background1" w:themeShade="80"/>
                <w:sz w:val="16"/>
                <w:szCs w:val="14"/>
              </w:rPr>
            </w:pPr>
            <w:hyperlink r:id="rId1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D4330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607A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6A114D" w14:textId="77777777" w:rsidR="007A24FC" w:rsidRDefault="007A24FC" w:rsidP="001C5864">
      <w:pPr>
        <w:rPr>
          <w:rFonts w:cs="Arial"/>
        </w:rPr>
      </w:pPr>
    </w:p>
    <w:p w14:paraId="17267B29" w14:textId="77777777" w:rsidR="0047267C" w:rsidRDefault="0047267C" w:rsidP="001C5864">
      <w:pPr>
        <w:rPr>
          <w:rFonts w:cs="Arial"/>
        </w:rPr>
      </w:pPr>
    </w:p>
    <w:p w14:paraId="3A4F929C" w14:textId="77777777" w:rsidR="001C5864" w:rsidRPr="0017445F" w:rsidRDefault="001C5864" w:rsidP="001C5864">
      <w:pPr>
        <w:pStyle w:val="RERequirement"/>
        <w:shd w:val="clear" w:color="auto" w:fill="F2F2F2" w:themeFill="background1" w:themeFillShade="F2"/>
      </w:pPr>
      <w:bookmarkStart w:id="135" w:name="_a2f59b0221d63ba1ac00adc69adc71a1"/>
      <w:bookmarkEnd w:id="135"/>
      <w:r>
        <w:t xml:space="preserve"> Row to Row Communication 1.6</w:t>
      </w:r>
    </w:p>
    <w:p w14:paraId="19B845CA" w14:textId="77777777" w:rsidR="001C5864" w:rsidRDefault="001C5864" w:rsidP="001C5864">
      <w:pPr>
        <w:rPr>
          <w:rFonts w:cs="Arial"/>
        </w:rPr>
      </w:pPr>
      <w:r>
        <w:rPr>
          <w:rFonts w:cs="Arial"/>
        </w:rPr>
        <w:t>The DSP module shall direct ICC audio to the first and third rows.</w:t>
      </w:r>
    </w:p>
    <w:p w14:paraId="4D5A0510" w14:textId="77777777" w:rsidR="001C5864" w:rsidRDefault="001C5864" w:rsidP="001C5864"/>
    <w:p w14:paraId="118116E0" w14:textId="77777777" w:rsidR="001C5864" w:rsidRPr="00287D2F" w:rsidRDefault="001C5864" w:rsidP="001C5864">
      <w:pPr>
        <w:rPr>
          <w:rFonts w:cs="Arial"/>
        </w:rPr>
      </w:pPr>
      <w:r>
        <w:rPr>
          <w:rFonts w:cs="Arial"/>
        </w:rPr>
        <w:t>Satisfied by</w:t>
      </w:r>
      <w:r w:rsidRPr="00287D2F">
        <w:rPr>
          <w:rFonts w:cs="Arial"/>
        </w:rPr>
        <w:t>:</w:t>
      </w:r>
    </w:p>
    <w:p w14:paraId="20573D9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E33FE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221807B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EEBEBA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172A55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CB4D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FB6E9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F24B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0A6AC" w14:textId="77777777" w:rsidR="0027306C" w:rsidRDefault="0027306C"/>
        </w:tc>
      </w:tr>
      <w:tr w:rsidR="007A24FC" w:rsidRPr="00B3499B" w14:paraId="24DE4E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F7FD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84DD2" w14:textId="77777777" w:rsidR="0027306C" w:rsidRDefault="0027306C"/>
        </w:tc>
      </w:tr>
      <w:tr w:rsidR="007A24FC" w:rsidRPr="00B3499B" w14:paraId="4C6C34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7C1C9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157A5" w14:textId="77777777" w:rsidR="0027306C" w:rsidRDefault="0027306C"/>
        </w:tc>
      </w:tr>
      <w:tr w:rsidR="007A24FC" w:rsidRPr="00B3499B" w14:paraId="320C56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175F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8072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775C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F2572" w14:textId="77777777" w:rsidR="0027306C" w:rsidRDefault="0027306C"/>
        </w:tc>
      </w:tr>
      <w:tr w:rsidR="007A24FC" w:rsidRPr="00B3499B" w14:paraId="2A5D70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CE0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2ED3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3DA4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AD580" w14:textId="77777777" w:rsidR="0027306C" w:rsidRDefault="0027306C"/>
        </w:tc>
      </w:tr>
      <w:tr w:rsidR="007A24FC" w:rsidRPr="00B3499B" w14:paraId="064D7C6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A54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6EF50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A652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78D0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AACD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45D01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F7F2CA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A9E769" w14:textId="77777777" w:rsidR="007A24FC" w:rsidRPr="00B3499B" w:rsidRDefault="006B7CE9" w:rsidP="009737DA">
            <w:pPr>
              <w:rPr>
                <w:rFonts w:cs="Arial"/>
                <w:bCs/>
                <w:color w:val="808080" w:themeColor="background1" w:themeShade="80"/>
                <w:sz w:val="16"/>
                <w:szCs w:val="14"/>
              </w:rPr>
            </w:pPr>
            <w:hyperlink r:id="rId1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F943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86D3F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E024A2" w14:textId="77777777" w:rsidR="007A24FC" w:rsidRDefault="007A24FC" w:rsidP="001C5864">
      <w:pPr>
        <w:rPr>
          <w:rFonts w:cs="Arial"/>
        </w:rPr>
      </w:pPr>
    </w:p>
    <w:p w14:paraId="2DEA3644" w14:textId="77777777" w:rsidR="0047267C" w:rsidRDefault="0047267C" w:rsidP="001C5864">
      <w:pPr>
        <w:rPr>
          <w:rFonts w:cs="Arial"/>
        </w:rPr>
      </w:pPr>
    </w:p>
    <w:p w14:paraId="698E34F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DSP</w:t>
      </w:r>
    </w:p>
    <w:p w14:paraId="0F9235E8" w14:textId="77777777" w:rsidR="00210E01" w:rsidRDefault="00210E01" w:rsidP="00210E01">
      <w:r>
        <w:t>DSP</w:t>
      </w:r>
    </w:p>
    <w:p w14:paraId="772AC0C5" w14:textId="77777777" w:rsidR="00072314" w:rsidRDefault="00072314" w:rsidP="00072314"/>
    <w:p w14:paraId="3E324E50"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B485BC1" wp14:editId="51F4FACA">
            <wp:extent cx="152400" cy="152400"/>
            <wp:effectExtent l="0" t="0" r="0" b="0"/>
            <wp:docPr id="42" name="Picture 1017114613.jpg" descr="1017114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1711461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Route Audio</w:t>
      </w:r>
    </w:p>
    <w:p w14:paraId="2AF31992" w14:textId="77777777" w:rsidR="005F4E20" w:rsidRDefault="005F4E20" w:rsidP="00720A45">
      <w:pPr>
        <w:rPr>
          <w:highlight w:val="green"/>
        </w:rPr>
      </w:pPr>
    </w:p>
    <w:p w14:paraId="4B28CCF5" w14:textId="77777777" w:rsidR="009C3237" w:rsidRDefault="009C3237" w:rsidP="009C3237">
      <w:pPr>
        <w:pStyle w:val="BodyText"/>
      </w:pPr>
      <w:r w:rsidRPr="00F33853">
        <w:t>MSS Function responsible for Routing Media to specific speakers/seats</w:t>
      </w:r>
    </w:p>
    <w:p w14:paraId="774BA173" w14:textId="77777777" w:rsidR="00785794" w:rsidRPr="00785794" w:rsidRDefault="00785794" w:rsidP="00785794">
      <w:pPr>
        <w:rPr>
          <w:rFonts w:cs="Arial"/>
          <w:color w:val="000000" w:themeColor="text1"/>
          <w:sz w:val="16"/>
          <w:szCs w:val="14"/>
        </w:rPr>
      </w:pPr>
    </w:p>
    <w:p w14:paraId="2B7DBFCD" w14:textId="77777777" w:rsidR="009C3237" w:rsidRPr="009C3237" w:rsidRDefault="009C3237" w:rsidP="00720A45">
      <w:pPr>
        <w:rPr>
          <w:highlight w:val="green"/>
          <w:lang w:val="en-GB"/>
        </w:rPr>
      </w:pPr>
    </w:p>
    <w:p w14:paraId="1233DB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A6E7CBD" w14:textId="77777777" w:rsidR="00072314" w:rsidRPr="003B799F" w:rsidRDefault="00072314" w:rsidP="00072314"/>
    <w:p w14:paraId="2BB446BD" w14:textId="77777777" w:rsidR="00072314" w:rsidRDefault="00072314" w:rsidP="00072314">
      <w:pPr>
        <w:pStyle w:val="Heading6"/>
        <w:keepNext w:val="0"/>
        <w:tabs>
          <w:tab w:val="clear" w:pos="900"/>
          <w:tab w:val="left" w:pos="709"/>
        </w:tabs>
        <w:spacing w:before="240"/>
        <w:rPr>
          <w:lang w:val="en-GB"/>
        </w:rPr>
      </w:pPr>
      <w:r>
        <w:rPr>
          <w:lang w:val="en-GB"/>
        </w:rPr>
        <w:t>Inputs</w:t>
      </w:r>
    </w:p>
    <w:p w14:paraId="3E0A7F9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0F9DCA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CE009A"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Route Audio</w:t>
            </w:r>
          </w:p>
        </w:tc>
      </w:tr>
      <w:tr w:rsidR="00EB31D7" w:rsidRPr="00B3499B" w14:paraId="3A6351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1C74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7EBB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B359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3E37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AC8A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2B0F99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86C1B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43E1F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A40381D" w14:textId="77777777" w:rsidR="0046438F" w:rsidRDefault="0046438F" w:rsidP="0046438F">
            <w:pPr>
              <w:rPr>
                <w:rFonts w:cs="Arial"/>
                <w:color w:val="000000" w:themeColor="text1"/>
                <w:sz w:val="16"/>
                <w:szCs w:val="14"/>
              </w:rPr>
            </w:pPr>
            <w:r>
              <w:rPr>
                <w:rFonts w:cs="Arial"/>
                <w:color w:val="000000" w:themeColor="text1"/>
                <w:sz w:val="16"/>
                <w:szCs w:val="14"/>
              </w:rPr>
              <w:t>AutomotiveAudioReq</w:t>
            </w:r>
          </w:p>
          <w:p w14:paraId="4CB58EA5" w14:textId="77777777" w:rsidR="0046438F" w:rsidRPr="00740CDD" w:rsidRDefault="0046438F" w:rsidP="00927ADC">
            <w:pPr>
              <w:pStyle w:val="VelocityScript"/>
              <w:rPr>
                <w:color w:val="00B0F0"/>
              </w:rPr>
            </w:pPr>
          </w:p>
          <w:p w14:paraId="6C2E2F2C" w14:textId="77777777" w:rsidR="004C0655" w:rsidRPr="007215C5" w:rsidRDefault="004C0655" w:rsidP="004F0393">
            <w:pPr>
              <w:pStyle w:val="VelocityScript"/>
            </w:pPr>
          </w:p>
          <w:p w14:paraId="42D4A60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F1CB2E"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AutomotiveAudioReq </w:t>
            </w:r>
            <w:r w:rsidR="001F621A">
              <w:rPr>
                <w:rFonts w:cs="Arial"/>
                <w:color w:val="000000" w:themeColor="text1"/>
                <w:sz w:val="16"/>
                <w:szCs w:val="14"/>
              </w:rPr>
              <w:t>:</w:t>
            </w:r>
          </w:p>
          <w:p w14:paraId="410C9AD9" w14:textId="77777777" w:rsidR="00691667" w:rsidRPr="003C5D56" w:rsidRDefault="008A674A" w:rsidP="008A674A">
            <w:pPr>
              <w:rPr>
                <w:rFonts w:cs="Arial"/>
                <w:color w:val="000000" w:themeColor="text1"/>
                <w:sz w:val="16"/>
                <w:szCs w:val="14"/>
              </w:rPr>
            </w:pPr>
            <w:r>
              <w:rPr>
                <w:rFonts w:cs="Arial"/>
                <w:color w:val="000000" w:themeColor="text1"/>
                <w:sz w:val="16"/>
                <w:szCs w:val="14"/>
              </w:rPr>
              <w:t>BLE_AutomotiveAudio _Req_ET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9D497B"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18B49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D42A6A" w14:textId="77777777" w:rsidR="0027306C" w:rsidRDefault="0027306C"/>
        </w:tc>
      </w:tr>
      <w:tr w:rsidR="00EB31D7" w:rsidRPr="00B3499B" w14:paraId="6C7CDE4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6A7B92" w14:textId="77777777" w:rsidR="00EB31D7" w:rsidRPr="00B3499B" w:rsidRDefault="006B7CE9" w:rsidP="00236BAE">
            <w:pPr>
              <w:rPr>
                <w:rFonts w:cs="Arial"/>
                <w:bCs/>
                <w:color w:val="808080" w:themeColor="background1" w:themeShade="80"/>
                <w:sz w:val="16"/>
                <w:szCs w:val="14"/>
              </w:rPr>
            </w:pPr>
            <w:hyperlink r:id="rId16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3471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9BEA6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0D67B6E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Route Audio</w:t>
      </w:r>
    </w:p>
    <w:p w14:paraId="5EE0EB2C" w14:textId="77777777" w:rsidR="008C50D1" w:rsidRPr="00E23282" w:rsidRDefault="008C50D1" w:rsidP="00072314"/>
    <w:p w14:paraId="75AAF1B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A07E78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F71909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ADF9E"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Route Audio</w:t>
            </w:r>
          </w:p>
        </w:tc>
      </w:tr>
      <w:tr w:rsidR="00236BAE" w:rsidRPr="00B3499B" w14:paraId="5C27AFF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56CD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D487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2380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C4ED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A6AD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840E1E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04658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95738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57E3771" w14:textId="77777777" w:rsidR="0046438F" w:rsidRDefault="0046438F" w:rsidP="0046438F">
            <w:pPr>
              <w:rPr>
                <w:rFonts w:cs="Arial"/>
                <w:color w:val="000000" w:themeColor="text1"/>
                <w:sz w:val="16"/>
                <w:szCs w:val="14"/>
              </w:rPr>
            </w:pPr>
            <w:r>
              <w:rPr>
                <w:rFonts w:cs="Arial"/>
                <w:color w:val="000000" w:themeColor="text1"/>
                <w:sz w:val="16"/>
                <w:szCs w:val="14"/>
              </w:rPr>
              <w:t>AutomotiveAudioReq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21E0D1" w14:textId="77777777" w:rsidR="00DD49BA" w:rsidRDefault="00DD49BA" w:rsidP="00DD49BA">
            <w:pPr>
              <w:rPr>
                <w:rFonts w:cs="Arial"/>
                <w:color w:val="000000" w:themeColor="text1"/>
                <w:sz w:val="16"/>
                <w:szCs w:val="14"/>
              </w:rPr>
            </w:pPr>
            <w:r>
              <w:rPr>
                <w:rFonts w:cs="Arial"/>
                <w:color w:val="000000" w:themeColor="text1"/>
                <w:sz w:val="16"/>
                <w:szCs w:val="14"/>
              </w:rPr>
              <w:t>AutomotiveAudioReq</w:t>
            </w:r>
            <w:r w:rsidR="001F621A">
              <w:rPr>
                <w:rFonts w:cs="Arial"/>
                <w:color w:val="000000" w:themeColor="text1"/>
                <w:sz w:val="16"/>
                <w:szCs w:val="14"/>
              </w:rPr>
              <w:t xml:space="preserve"> :</w:t>
            </w:r>
          </w:p>
          <w:p w14:paraId="5CBA61A7" w14:textId="77777777" w:rsidR="00691667" w:rsidRPr="003C5D56" w:rsidRDefault="00691667" w:rsidP="00DD49BA">
            <w:pPr>
              <w:rPr>
                <w:rFonts w:cs="Arial"/>
                <w:color w:val="000000" w:themeColor="text1"/>
                <w:sz w:val="16"/>
                <w:szCs w:val="14"/>
              </w:rPr>
            </w:pPr>
            <w:r>
              <w:rPr>
                <w:rFonts w:cs="Arial"/>
                <w:color w:val="000000" w:themeColor="text1"/>
                <w:sz w:val="16"/>
                <w:szCs w:val="14"/>
              </w:rPr>
              <w:t>BLE_AutomotiveAudio _Req_ET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1388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23873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07048D" w14:textId="77777777" w:rsidR="0027306C" w:rsidRDefault="0027306C"/>
        </w:tc>
      </w:tr>
      <w:tr w:rsidR="00CA24CE" w:rsidRPr="00B3499B" w14:paraId="44E3D33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B2D1ED" w14:textId="77777777" w:rsidR="00CA24CE" w:rsidRPr="00B3499B" w:rsidRDefault="006B7CE9" w:rsidP="00CA24CE">
            <w:pPr>
              <w:rPr>
                <w:rFonts w:cs="Arial"/>
                <w:bCs/>
                <w:color w:val="808080" w:themeColor="background1" w:themeShade="80"/>
                <w:sz w:val="16"/>
                <w:szCs w:val="14"/>
              </w:rPr>
            </w:pPr>
            <w:hyperlink r:id="rId16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C67C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6591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732AD05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Route Audio</w:t>
      </w:r>
    </w:p>
    <w:p w14:paraId="4C87F1B3" w14:textId="77777777" w:rsidR="00072314" w:rsidRPr="00612064" w:rsidRDefault="00072314" w:rsidP="00072314">
      <w:pPr>
        <w:spacing w:before="20"/>
        <w:rPr>
          <w:vanish/>
        </w:rPr>
      </w:pPr>
    </w:p>
    <w:p w14:paraId="1650342D" w14:textId="77777777" w:rsidR="00072314" w:rsidRDefault="00072314" w:rsidP="00072314">
      <w:pPr>
        <w:pStyle w:val="Heading6"/>
        <w:keepNext w:val="0"/>
        <w:tabs>
          <w:tab w:val="clear" w:pos="900"/>
          <w:tab w:val="left" w:pos="709"/>
        </w:tabs>
        <w:spacing w:before="240"/>
      </w:pPr>
      <w:r>
        <w:t>Parameters</w:t>
      </w:r>
    </w:p>
    <w:p w14:paraId="1DEE552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4B91877" w14:textId="77777777" w:rsidTr="001D18E6">
        <w:trPr>
          <w:trHeight w:val="161"/>
        </w:trPr>
        <w:tc>
          <w:tcPr>
            <w:tcW w:w="1838" w:type="dxa"/>
            <w:shd w:val="clear" w:color="auto" w:fill="D9D9D9" w:themeFill="background1" w:themeFillShade="D9"/>
            <w:noWrap/>
            <w:hideMark/>
          </w:tcPr>
          <w:p w14:paraId="5B45727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45FD8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21BEEE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4A8B2A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6DA032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B9E5D5A" w14:textId="77777777" w:rsidTr="001D18E6">
        <w:trPr>
          <w:trHeight w:val="70"/>
        </w:trPr>
        <w:tc>
          <w:tcPr>
            <w:tcW w:w="1838" w:type="dxa"/>
            <w:noWrap/>
          </w:tcPr>
          <w:p w14:paraId="6BEC406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16FB1F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50A549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5534256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85B661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5676BC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D7DA031" w14:textId="77777777" w:rsidTr="001D18E6">
        <w:trPr>
          <w:trHeight w:val="71"/>
        </w:trPr>
        <w:tc>
          <w:tcPr>
            <w:tcW w:w="1838" w:type="dxa"/>
            <w:noWrap/>
          </w:tcPr>
          <w:p w14:paraId="2570180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857295F" w14:textId="77777777" w:rsidR="00072314" w:rsidRPr="00D14691" w:rsidRDefault="00072314" w:rsidP="001D18E6">
            <w:pPr>
              <w:rPr>
                <w:color w:val="000000" w:themeColor="text1"/>
              </w:rPr>
            </w:pPr>
          </w:p>
        </w:tc>
        <w:tc>
          <w:tcPr>
            <w:tcW w:w="1701" w:type="dxa"/>
          </w:tcPr>
          <w:p w14:paraId="22DB1760" w14:textId="77777777" w:rsidR="00072314" w:rsidRPr="00D14691" w:rsidRDefault="00072314" w:rsidP="001D18E6">
            <w:pPr>
              <w:rPr>
                <w:color w:val="000000" w:themeColor="text1"/>
              </w:rPr>
            </w:pPr>
          </w:p>
        </w:tc>
        <w:tc>
          <w:tcPr>
            <w:tcW w:w="1417" w:type="dxa"/>
            <w:noWrap/>
          </w:tcPr>
          <w:p w14:paraId="4A1C8D00" w14:textId="77777777" w:rsidR="00072314" w:rsidRPr="00D14691" w:rsidRDefault="00072314" w:rsidP="001D18E6">
            <w:pPr>
              <w:rPr>
                <w:color w:val="000000" w:themeColor="text1"/>
              </w:rPr>
            </w:pPr>
          </w:p>
        </w:tc>
        <w:tc>
          <w:tcPr>
            <w:tcW w:w="3402" w:type="dxa"/>
          </w:tcPr>
          <w:p w14:paraId="445A0BA5" w14:textId="77777777" w:rsidR="00072314" w:rsidRPr="00D14691" w:rsidRDefault="00072314" w:rsidP="001D18E6">
            <w:pPr>
              <w:rPr>
                <w:color w:val="000000" w:themeColor="text1"/>
              </w:rPr>
            </w:pPr>
          </w:p>
        </w:tc>
      </w:tr>
    </w:tbl>
    <w:p w14:paraId="67775D2D"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693E7E55" w14:textId="77777777" w:rsidR="003678EC" w:rsidRPr="003678EC" w:rsidRDefault="003678EC" w:rsidP="003678EC">
      <w:pPr>
        <w:rPr>
          <w:lang w:val="en-GB"/>
        </w:rPr>
      </w:pPr>
    </w:p>
    <w:p w14:paraId="1D816DC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5E3308" w14:textId="77777777" w:rsidR="000E75AB" w:rsidRDefault="000E75AB" w:rsidP="000E75AB"/>
    <w:p w14:paraId="7DD88069" w14:textId="77777777" w:rsidR="00072314" w:rsidRPr="003225C9" w:rsidRDefault="00072314" w:rsidP="00072314">
      <w:pPr>
        <w:tabs>
          <w:tab w:val="left" w:pos="284"/>
          <w:tab w:val="left" w:pos="851"/>
        </w:tabs>
      </w:pPr>
    </w:p>
    <w:p w14:paraId="75C3396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D7ED90C" w14:textId="77777777" w:rsidR="00072314" w:rsidRPr="003225C9" w:rsidRDefault="00072314" w:rsidP="00072314"/>
    <w:p w14:paraId="431105BE" w14:textId="77777777" w:rsidR="00072314" w:rsidRDefault="00072314" w:rsidP="00072314"/>
    <w:p w14:paraId="7F161B3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E2015D5" w14:textId="77777777" w:rsidR="001C5864" w:rsidRPr="0017445F" w:rsidRDefault="001C5864" w:rsidP="001C5864">
      <w:pPr>
        <w:pStyle w:val="RERequirement"/>
        <w:shd w:val="clear" w:color="auto" w:fill="F2F2F2" w:themeFill="background1" w:themeFillShade="F2"/>
      </w:pPr>
      <w:r>
        <w:t xml:space="preserve"> Captain's Announcement 1.3</w:t>
      </w:r>
    </w:p>
    <w:p w14:paraId="7FF24D0A" w14:textId="77777777" w:rsidR="001C5864" w:rsidRDefault="001C5864" w:rsidP="001C5864">
      <w:pPr>
        <w:rPr>
          <w:rFonts w:cs="Arial"/>
        </w:rPr>
      </w:pPr>
      <w:r>
        <w:rPr>
          <w:rFonts w:cs="Arial"/>
        </w:rPr>
        <w:t>When the PDC module receives the CaptAnnounce_D_St signal status as "Active", the DSP module will direct CA audio to the second and third row speakers only.</w:t>
      </w:r>
    </w:p>
    <w:p w14:paraId="0D826F79" w14:textId="77777777" w:rsidR="001C5864" w:rsidRDefault="001C5864" w:rsidP="001C5864"/>
    <w:p w14:paraId="5FFB2BBA" w14:textId="77777777" w:rsidR="001C5864" w:rsidRPr="00287D2F" w:rsidRDefault="001C5864" w:rsidP="001C5864">
      <w:pPr>
        <w:rPr>
          <w:rFonts w:cs="Arial"/>
        </w:rPr>
      </w:pPr>
      <w:r>
        <w:rPr>
          <w:rFonts w:cs="Arial"/>
        </w:rPr>
        <w:t>Satisfied by</w:t>
      </w:r>
      <w:r w:rsidRPr="00287D2F">
        <w:rPr>
          <w:rFonts w:cs="Arial"/>
        </w:rPr>
        <w:t>:</w:t>
      </w:r>
    </w:p>
    <w:p w14:paraId="41C9764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CC72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64686B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5AA9FE8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69767A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036782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031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C389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AB595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F1FCC" w14:textId="77777777" w:rsidR="0027306C" w:rsidRDefault="0027306C"/>
        </w:tc>
      </w:tr>
      <w:tr w:rsidR="007A24FC" w:rsidRPr="00B3499B" w14:paraId="038279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83F25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5531D" w14:textId="77777777" w:rsidR="0027306C" w:rsidRDefault="0027306C"/>
        </w:tc>
      </w:tr>
      <w:tr w:rsidR="007A24FC" w:rsidRPr="00B3499B" w14:paraId="67F5C1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6F25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B3890" w14:textId="77777777" w:rsidR="0027306C" w:rsidRDefault="0027306C"/>
        </w:tc>
      </w:tr>
      <w:tr w:rsidR="007A24FC" w:rsidRPr="00B3499B" w14:paraId="73C145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C20A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CCBE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8449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B9073" w14:textId="77777777" w:rsidR="0027306C" w:rsidRDefault="0027306C"/>
        </w:tc>
      </w:tr>
      <w:tr w:rsidR="007A24FC" w:rsidRPr="00B3499B" w14:paraId="6D5941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3078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588E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2209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85749" w14:textId="77777777" w:rsidR="0027306C" w:rsidRDefault="0027306C"/>
        </w:tc>
      </w:tr>
      <w:tr w:rsidR="007A24FC" w:rsidRPr="00B3499B" w14:paraId="3EC3B04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729C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4AC057"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1858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D31A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801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B7C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75F1B9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4E89A7" w14:textId="77777777" w:rsidR="007A24FC" w:rsidRPr="00B3499B" w:rsidRDefault="006B7CE9" w:rsidP="009737DA">
            <w:pPr>
              <w:rPr>
                <w:rFonts w:cs="Arial"/>
                <w:bCs/>
                <w:color w:val="808080" w:themeColor="background1" w:themeShade="80"/>
                <w:sz w:val="16"/>
                <w:szCs w:val="14"/>
              </w:rPr>
            </w:pPr>
            <w:hyperlink r:id="rId1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3C12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15EE2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B2A1F7" w14:textId="77777777" w:rsidR="007A24FC" w:rsidRDefault="007A24FC" w:rsidP="001C5864">
      <w:pPr>
        <w:rPr>
          <w:rFonts w:cs="Arial"/>
        </w:rPr>
      </w:pPr>
    </w:p>
    <w:p w14:paraId="0DFC2AFE" w14:textId="77777777" w:rsidR="0047267C" w:rsidRDefault="0047267C" w:rsidP="001C5864">
      <w:pPr>
        <w:rPr>
          <w:rFonts w:cs="Arial"/>
        </w:rPr>
      </w:pPr>
    </w:p>
    <w:p w14:paraId="1E0A16D6" w14:textId="77777777" w:rsidR="001C5864" w:rsidRPr="0017445F" w:rsidRDefault="001C5864" w:rsidP="001C5864">
      <w:pPr>
        <w:pStyle w:val="RERequirement"/>
        <w:shd w:val="clear" w:color="auto" w:fill="F2F2F2" w:themeFill="background1" w:themeFillShade="F2"/>
      </w:pPr>
      <w:bookmarkStart w:id="136" w:name="_93e62c70fff46ac8be1ba0c9eeb33cba"/>
      <w:bookmarkEnd w:id="136"/>
      <w:r>
        <w:t xml:space="preserve"> Navigation Prompts 1.1</w:t>
      </w:r>
    </w:p>
    <w:p w14:paraId="041ACAF1" w14:textId="77777777" w:rsidR="001C5864" w:rsidRDefault="001C5864" w:rsidP="001C5864">
      <w:pPr>
        <w:rPr>
          <w:rFonts w:cs="Arial"/>
        </w:rPr>
      </w:pPr>
      <w:r>
        <w:rPr>
          <w:rFonts w:cs="Arial"/>
        </w:rPr>
        <w:t>The PDC module shall lower the Audio_Vol_Level_Zone signal when Navigation Prompts is directed to play for the driver zone.</w:t>
      </w:r>
    </w:p>
    <w:p w14:paraId="12E81FB3" w14:textId="77777777" w:rsidR="001C5864" w:rsidRDefault="001C5864" w:rsidP="001C5864"/>
    <w:p w14:paraId="6E14C694" w14:textId="77777777" w:rsidR="001C5864" w:rsidRPr="00287D2F" w:rsidRDefault="001C5864" w:rsidP="001C5864">
      <w:pPr>
        <w:rPr>
          <w:rFonts w:cs="Arial"/>
        </w:rPr>
      </w:pPr>
      <w:r>
        <w:rPr>
          <w:rFonts w:cs="Arial"/>
        </w:rPr>
        <w:t>Satisfied by</w:t>
      </w:r>
      <w:r w:rsidRPr="00287D2F">
        <w:rPr>
          <w:rFonts w:cs="Arial"/>
        </w:rPr>
        <w:t>:</w:t>
      </w:r>
    </w:p>
    <w:p w14:paraId="2E13109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C6FDE8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5AB79B1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0C5528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10173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B5C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C7D7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566EE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91498" w14:textId="77777777" w:rsidR="0027306C" w:rsidRDefault="0027306C"/>
        </w:tc>
      </w:tr>
      <w:tr w:rsidR="007A24FC" w:rsidRPr="00B3499B" w14:paraId="27A6D6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1BA4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51F19" w14:textId="77777777" w:rsidR="0027306C" w:rsidRDefault="0027306C"/>
        </w:tc>
      </w:tr>
      <w:tr w:rsidR="007A24FC" w:rsidRPr="00B3499B" w14:paraId="721739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206F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12862" w14:textId="77777777" w:rsidR="0027306C" w:rsidRDefault="0027306C"/>
        </w:tc>
      </w:tr>
      <w:tr w:rsidR="007A24FC" w:rsidRPr="00B3499B" w14:paraId="7B3C1C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248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75E7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06BC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28EC5" w14:textId="77777777" w:rsidR="0027306C" w:rsidRDefault="0027306C"/>
        </w:tc>
      </w:tr>
      <w:tr w:rsidR="007A24FC" w:rsidRPr="00B3499B" w14:paraId="2A3F35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1C4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E182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1D45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B88E2" w14:textId="77777777" w:rsidR="0027306C" w:rsidRDefault="0027306C"/>
        </w:tc>
      </w:tr>
      <w:tr w:rsidR="007A24FC" w:rsidRPr="00B3499B" w14:paraId="6DEF8E2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C6D5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2C70E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56D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71D9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7FF7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3FE2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CE3B8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2C7144" w14:textId="77777777" w:rsidR="007A24FC" w:rsidRPr="00B3499B" w:rsidRDefault="006B7CE9" w:rsidP="009737DA">
            <w:pPr>
              <w:rPr>
                <w:rFonts w:cs="Arial"/>
                <w:bCs/>
                <w:color w:val="808080" w:themeColor="background1" w:themeShade="80"/>
                <w:sz w:val="16"/>
                <w:szCs w:val="14"/>
              </w:rPr>
            </w:pPr>
            <w:hyperlink r:id="rId1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01F91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BEF5A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2616FE" w14:textId="77777777" w:rsidR="007A24FC" w:rsidRDefault="007A24FC" w:rsidP="001C5864">
      <w:pPr>
        <w:rPr>
          <w:rFonts w:cs="Arial"/>
        </w:rPr>
      </w:pPr>
    </w:p>
    <w:p w14:paraId="4B4CE45E" w14:textId="77777777" w:rsidR="0047267C" w:rsidRDefault="0047267C" w:rsidP="001C5864">
      <w:pPr>
        <w:rPr>
          <w:rFonts w:cs="Arial"/>
        </w:rPr>
      </w:pPr>
    </w:p>
    <w:p w14:paraId="5FE1B8AC" w14:textId="77777777" w:rsidR="001C5864" w:rsidRPr="0017445F" w:rsidRDefault="001C5864" w:rsidP="001C5864">
      <w:pPr>
        <w:pStyle w:val="RERequirement"/>
        <w:shd w:val="clear" w:color="auto" w:fill="F2F2F2" w:themeFill="background1" w:themeFillShade="F2"/>
      </w:pPr>
      <w:bookmarkStart w:id="137" w:name="_3fbea7ac475811134e62a7253e218c76"/>
      <w:bookmarkEnd w:id="137"/>
      <w:r>
        <w:t xml:space="preserve"> MSS Audio 1.4</w:t>
      </w:r>
    </w:p>
    <w:p w14:paraId="7176861C" w14:textId="77777777" w:rsidR="001C5864" w:rsidRDefault="001C5864" w:rsidP="001C5864">
      <w:pPr>
        <w:rPr>
          <w:rFonts w:cs="Arial"/>
        </w:rPr>
      </w:pPr>
      <w:r>
        <w:rPr>
          <w:rFonts w:cs="Arial"/>
        </w:rPr>
        <w:t>The PDC module shall match the values of the Audio_Vol_Level_Zone and Audio_Vol_Level_Zone_Updated signals for Seat 3 and 5, and Seat 4 and 6 respectively before sending the Signal to the PAC/DSP.</w:t>
      </w:r>
    </w:p>
    <w:p w14:paraId="6B03C207" w14:textId="77777777" w:rsidR="001C5864" w:rsidRDefault="001C5864" w:rsidP="001C5864"/>
    <w:p w14:paraId="0A376914" w14:textId="77777777" w:rsidR="001C5864" w:rsidRPr="00287D2F" w:rsidRDefault="001C5864" w:rsidP="001C5864">
      <w:pPr>
        <w:rPr>
          <w:rFonts w:cs="Arial"/>
        </w:rPr>
      </w:pPr>
      <w:r>
        <w:rPr>
          <w:rFonts w:cs="Arial"/>
        </w:rPr>
        <w:t>Satisfied by</w:t>
      </w:r>
      <w:r w:rsidRPr="00287D2F">
        <w:rPr>
          <w:rFonts w:cs="Arial"/>
        </w:rPr>
        <w:t>:</w:t>
      </w:r>
    </w:p>
    <w:p w14:paraId="0AC6D25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8806F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22F6EE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0BF53B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24266A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B504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0E21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86EAE"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ADF87" w14:textId="77777777" w:rsidR="0027306C" w:rsidRDefault="0027306C"/>
        </w:tc>
      </w:tr>
      <w:tr w:rsidR="007A24FC" w:rsidRPr="00B3499B" w14:paraId="7A8A5C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6FA3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A1952" w14:textId="77777777" w:rsidR="0027306C" w:rsidRDefault="0027306C"/>
        </w:tc>
      </w:tr>
      <w:tr w:rsidR="007A24FC" w:rsidRPr="00B3499B" w14:paraId="2F67F0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D6B7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F7D54" w14:textId="77777777" w:rsidR="0027306C" w:rsidRDefault="0027306C"/>
        </w:tc>
      </w:tr>
      <w:tr w:rsidR="007A24FC" w:rsidRPr="00B3499B" w14:paraId="70CD55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3C0F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FAFE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EB423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59603A" w14:textId="77777777" w:rsidR="0027306C" w:rsidRDefault="0027306C"/>
        </w:tc>
      </w:tr>
      <w:tr w:rsidR="007A24FC" w:rsidRPr="00B3499B" w14:paraId="38C357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0A2C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1DDA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B100F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F17DD" w14:textId="77777777" w:rsidR="0027306C" w:rsidRDefault="0027306C"/>
        </w:tc>
      </w:tr>
      <w:tr w:rsidR="007A24FC" w:rsidRPr="00B3499B" w14:paraId="0C5C555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3FD5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49C71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7C62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A79C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D9D9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327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A8E4DA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41B2E1" w14:textId="77777777" w:rsidR="007A24FC" w:rsidRPr="00B3499B" w:rsidRDefault="006B7CE9" w:rsidP="009737DA">
            <w:pPr>
              <w:rPr>
                <w:rFonts w:cs="Arial"/>
                <w:bCs/>
                <w:color w:val="808080" w:themeColor="background1" w:themeShade="80"/>
                <w:sz w:val="16"/>
                <w:szCs w:val="14"/>
              </w:rPr>
            </w:pPr>
            <w:hyperlink r:id="rId1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78534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1EC59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46C54F" w14:textId="77777777" w:rsidR="007A24FC" w:rsidRDefault="007A24FC" w:rsidP="001C5864">
      <w:pPr>
        <w:rPr>
          <w:rFonts w:cs="Arial"/>
        </w:rPr>
      </w:pPr>
    </w:p>
    <w:p w14:paraId="360C2AE9" w14:textId="77777777" w:rsidR="0047267C" w:rsidRDefault="0047267C" w:rsidP="001C5864">
      <w:pPr>
        <w:rPr>
          <w:rFonts w:cs="Arial"/>
        </w:rPr>
      </w:pPr>
    </w:p>
    <w:p w14:paraId="0BD703DE" w14:textId="77777777" w:rsidR="001C5864" w:rsidRPr="0017445F" w:rsidRDefault="001C5864" w:rsidP="001C5864">
      <w:pPr>
        <w:pStyle w:val="RERequirement"/>
        <w:shd w:val="clear" w:color="auto" w:fill="F2F2F2" w:themeFill="background1" w:themeFillShade="F2"/>
      </w:pPr>
      <w:r>
        <w:t xml:space="preserve"> Phone Calls 1.8</w:t>
      </w:r>
    </w:p>
    <w:p w14:paraId="52BC07A1" w14:textId="77777777" w:rsidR="001C5864" w:rsidRDefault="001C5864" w:rsidP="001C5864">
      <w:pPr>
        <w:rPr>
          <w:rFonts w:cs="Arial"/>
        </w:rPr>
      </w:pPr>
      <w:r>
        <w:rPr>
          <w:rFonts w:cs="Arial"/>
        </w:rPr>
        <w:t>When the VehicleAudioMode status signal updates to Zone Mode, the PDC shall keep any active PhnCallZone_D_St signals as the same status.</w:t>
      </w:r>
    </w:p>
    <w:p w14:paraId="127D9D3C" w14:textId="77777777" w:rsidR="001C5864" w:rsidRDefault="001C5864" w:rsidP="001C5864"/>
    <w:p w14:paraId="7805AFEE" w14:textId="77777777" w:rsidR="001C5864" w:rsidRPr="00287D2F" w:rsidRDefault="001C5864" w:rsidP="001C5864">
      <w:pPr>
        <w:rPr>
          <w:rFonts w:cs="Arial"/>
        </w:rPr>
      </w:pPr>
      <w:r>
        <w:rPr>
          <w:rFonts w:cs="Arial"/>
        </w:rPr>
        <w:t>Satisfied by</w:t>
      </w:r>
      <w:r w:rsidRPr="00287D2F">
        <w:rPr>
          <w:rFonts w:cs="Arial"/>
        </w:rPr>
        <w:t>:</w:t>
      </w:r>
    </w:p>
    <w:p w14:paraId="0D3B32F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31E66E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05F52F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3FF72E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E983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8BEB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6899F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0D7C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21A59" w14:textId="77777777" w:rsidR="0027306C" w:rsidRDefault="0027306C"/>
        </w:tc>
      </w:tr>
      <w:tr w:rsidR="007A24FC" w:rsidRPr="00B3499B" w14:paraId="57338E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F28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93BAF" w14:textId="77777777" w:rsidR="0027306C" w:rsidRDefault="0027306C"/>
        </w:tc>
      </w:tr>
      <w:tr w:rsidR="007A24FC" w:rsidRPr="00B3499B" w14:paraId="53BA58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0993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33662" w14:textId="77777777" w:rsidR="0027306C" w:rsidRDefault="0027306C"/>
        </w:tc>
      </w:tr>
      <w:tr w:rsidR="007A24FC" w:rsidRPr="00B3499B" w14:paraId="2223BE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596F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D29B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737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412B38" w14:textId="77777777" w:rsidR="0027306C" w:rsidRDefault="0027306C"/>
        </w:tc>
      </w:tr>
      <w:tr w:rsidR="007A24FC" w:rsidRPr="00B3499B" w14:paraId="30F59B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45A8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1266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A72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A28C86" w14:textId="77777777" w:rsidR="0027306C" w:rsidRDefault="0027306C"/>
        </w:tc>
      </w:tr>
      <w:tr w:rsidR="007A24FC" w:rsidRPr="00B3499B" w14:paraId="46BC4E8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292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A751A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3C1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D571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E2F3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4E4D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595D66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1E120C" w14:textId="77777777" w:rsidR="007A24FC" w:rsidRPr="00B3499B" w:rsidRDefault="006B7CE9" w:rsidP="009737DA">
            <w:pPr>
              <w:rPr>
                <w:rFonts w:cs="Arial"/>
                <w:bCs/>
                <w:color w:val="808080" w:themeColor="background1" w:themeShade="80"/>
                <w:sz w:val="16"/>
                <w:szCs w:val="14"/>
              </w:rPr>
            </w:pPr>
            <w:hyperlink r:id="rId1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A7314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19246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4E676F" w14:textId="77777777" w:rsidR="007A24FC" w:rsidRDefault="007A24FC" w:rsidP="001C5864">
      <w:pPr>
        <w:rPr>
          <w:rFonts w:cs="Arial"/>
        </w:rPr>
      </w:pPr>
    </w:p>
    <w:p w14:paraId="3AE2F480" w14:textId="77777777" w:rsidR="0047267C" w:rsidRDefault="0047267C" w:rsidP="001C5864">
      <w:pPr>
        <w:rPr>
          <w:rFonts w:cs="Arial"/>
        </w:rPr>
      </w:pPr>
    </w:p>
    <w:p w14:paraId="2FCAB0E9" w14:textId="77777777" w:rsidR="001C5864" w:rsidRPr="0017445F" w:rsidRDefault="001C5864" w:rsidP="001C5864">
      <w:pPr>
        <w:pStyle w:val="RERequirement"/>
        <w:shd w:val="clear" w:color="auto" w:fill="F2F2F2" w:themeFill="background1" w:themeFillShade="F2"/>
      </w:pPr>
      <w:bookmarkStart w:id="138" w:name="_8e90b22dbda961ebb2530eb0faf8310d"/>
      <w:bookmarkEnd w:id="138"/>
      <w:r>
        <w:t xml:space="preserve"> MSS Audio 1.2</w:t>
      </w:r>
    </w:p>
    <w:p w14:paraId="0DF1AF64" w14:textId="77777777" w:rsidR="001C5864" w:rsidRDefault="001C5864" w:rsidP="001C5864">
      <w:pPr>
        <w:rPr>
          <w:rFonts w:cs="Arial"/>
        </w:rPr>
      </w:pPr>
      <w:r>
        <w:rPr>
          <w:rFonts w:cs="Arial"/>
        </w:rPr>
        <w:t>When a user activates the Mute status signal, DSP shall only set the Audio_Vol_Level_Zone signal to 0 for the zone and make no changes to any other volume level signal.</w:t>
      </w:r>
    </w:p>
    <w:p w14:paraId="0BE25384" w14:textId="77777777" w:rsidR="001C5864" w:rsidRDefault="001C5864" w:rsidP="001C5864"/>
    <w:p w14:paraId="04AAADAC" w14:textId="77777777" w:rsidR="001C5864" w:rsidRPr="00287D2F" w:rsidRDefault="001C5864" w:rsidP="001C5864">
      <w:pPr>
        <w:rPr>
          <w:rFonts w:cs="Arial"/>
        </w:rPr>
      </w:pPr>
      <w:r>
        <w:rPr>
          <w:rFonts w:cs="Arial"/>
        </w:rPr>
        <w:t>Satisfied by</w:t>
      </w:r>
      <w:r w:rsidRPr="00287D2F">
        <w:rPr>
          <w:rFonts w:cs="Arial"/>
        </w:rPr>
        <w:t>:</w:t>
      </w:r>
    </w:p>
    <w:p w14:paraId="22D5543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D0D56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3C9562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DFB5E0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A51AFF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2108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B149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D7654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61003" w14:textId="77777777" w:rsidR="0027306C" w:rsidRDefault="0027306C"/>
        </w:tc>
      </w:tr>
      <w:tr w:rsidR="007A24FC" w:rsidRPr="00B3499B" w14:paraId="7351F8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5DFB5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FD66D" w14:textId="77777777" w:rsidR="0027306C" w:rsidRDefault="0027306C"/>
        </w:tc>
      </w:tr>
      <w:tr w:rsidR="007A24FC" w:rsidRPr="00B3499B" w14:paraId="6896A6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DE00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8955B" w14:textId="77777777" w:rsidR="0027306C" w:rsidRDefault="0027306C"/>
        </w:tc>
      </w:tr>
      <w:tr w:rsidR="007A24FC" w:rsidRPr="00B3499B" w14:paraId="19F77E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0229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B613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1DE9C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E4CDC" w14:textId="77777777" w:rsidR="0027306C" w:rsidRDefault="0027306C"/>
        </w:tc>
      </w:tr>
      <w:tr w:rsidR="007A24FC" w:rsidRPr="00B3499B" w14:paraId="08E0A3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8C6E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2659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FAF5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57405" w14:textId="77777777" w:rsidR="0027306C" w:rsidRDefault="0027306C"/>
        </w:tc>
      </w:tr>
      <w:tr w:rsidR="007A24FC" w:rsidRPr="00B3499B" w14:paraId="5F39756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F157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48107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D481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3EC3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A64A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7456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E9C425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5A06A6" w14:textId="77777777" w:rsidR="007A24FC" w:rsidRPr="00B3499B" w:rsidRDefault="006B7CE9" w:rsidP="009737DA">
            <w:pPr>
              <w:rPr>
                <w:rFonts w:cs="Arial"/>
                <w:bCs/>
                <w:color w:val="808080" w:themeColor="background1" w:themeShade="80"/>
                <w:sz w:val="16"/>
                <w:szCs w:val="14"/>
              </w:rPr>
            </w:pPr>
            <w:hyperlink r:id="rId1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BDEF6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6789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A90FFD" w14:textId="77777777" w:rsidR="007A24FC" w:rsidRDefault="007A24FC" w:rsidP="001C5864">
      <w:pPr>
        <w:rPr>
          <w:rFonts w:cs="Arial"/>
        </w:rPr>
      </w:pPr>
    </w:p>
    <w:p w14:paraId="7FD752B2" w14:textId="77777777" w:rsidR="0047267C" w:rsidRDefault="0047267C" w:rsidP="001C5864">
      <w:pPr>
        <w:rPr>
          <w:rFonts w:cs="Arial"/>
        </w:rPr>
      </w:pPr>
    </w:p>
    <w:p w14:paraId="028C6530" w14:textId="77777777" w:rsidR="001C5864" w:rsidRPr="0017445F" w:rsidRDefault="001C5864" w:rsidP="001C5864">
      <w:pPr>
        <w:pStyle w:val="RERequirement"/>
        <w:shd w:val="clear" w:color="auto" w:fill="F2F2F2" w:themeFill="background1" w:themeFillShade="F2"/>
      </w:pPr>
      <w:r>
        <w:t xml:space="preserve"> Phone Calls 1.12</w:t>
      </w:r>
    </w:p>
    <w:p w14:paraId="5F1292EA" w14:textId="77777777" w:rsidR="001C5864" w:rsidRDefault="001C5864" w:rsidP="001C5864">
      <w:pPr>
        <w:rPr>
          <w:rFonts w:cs="Arial"/>
        </w:rPr>
      </w:pPr>
      <w:r>
        <w:rPr>
          <w:rFonts w:cs="Arial"/>
        </w:rPr>
        <w:t>When the PAC module receives the PhnCallZone_D_St as "No Call", all other "Handsfree" PhnCallZone_D_St signals shall remained unchanged.</w:t>
      </w:r>
    </w:p>
    <w:p w14:paraId="669B08DA" w14:textId="77777777" w:rsidR="001C5864" w:rsidRDefault="001C5864" w:rsidP="001C5864"/>
    <w:p w14:paraId="64AF8EFA" w14:textId="77777777" w:rsidR="001C5864" w:rsidRPr="00287D2F" w:rsidRDefault="001C5864" w:rsidP="001C5864">
      <w:pPr>
        <w:rPr>
          <w:rFonts w:cs="Arial"/>
        </w:rPr>
      </w:pPr>
      <w:r>
        <w:rPr>
          <w:rFonts w:cs="Arial"/>
        </w:rPr>
        <w:t>Satisfied by</w:t>
      </w:r>
      <w:r w:rsidRPr="00287D2F">
        <w:rPr>
          <w:rFonts w:cs="Arial"/>
        </w:rPr>
        <w:t>:</w:t>
      </w:r>
    </w:p>
    <w:p w14:paraId="3E0CE95B"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10612E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7B3E50A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20A80C3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F1041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E8E6F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B97BD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36E45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19180" w14:textId="77777777" w:rsidR="0027306C" w:rsidRDefault="0027306C"/>
        </w:tc>
      </w:tr>
      <w:tr w:rsidR="007A24FC" w:rsidRPr="00B3499B" w14:paraId="64BC53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B0E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0D586" w14:textId="77777777" w:rsidR="0027306C" w:rsidRDefault="0027306C"/>
        </w:tc>
      </w:tr>
      <w:tr w:rsidR="007A24FC" w:rsidRPr="00B3499B" w14:paraId="75302D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D0B5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994D9" w14:textId="77777777" w:rsidR="0027306C" w:rsidRDefault="0027306C"/>
        </w:tc>
      </w:tr>
      <w:tr w:rsidR="007A24FC" w:rsidRPr="00B3499B" w14:paraId="0FD555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1600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EAAC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B9E51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966CB5" w14:textId="77777777" w:rsidR="0027306C" w:rsidRDefault="0027306C"/>
        </w:tc>
      </w:tr>
      <w:tr w:rsidR="007A24FC" w:rsidRPr="00B3499B" w14:paraId="4CA46E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5C35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390B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23611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1B549" w14:textId="77777777" w:rsidR="0027306C" w:rsidRDefault="0027306C"/>
        </w:tc>
      </w:tr>
      <w:tr w:rsidR="007A24FC" w:rsidRPr="00B3499B" w14:paraId="692C512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ECB3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7B5A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0C75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C689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C538B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E29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5F9571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32EE1B" w14:textId="77777777" w:rsidR="007A24FC" w:rsidRPr="00B3499B" w:rsidRDefault="006B7CE9" w:rsidP="009737DA">
            <w:pPr>
              <w:rPr>
                <w:rFonts w:cs="Arial"/>
                <w:bCs/>
                <w:color w:val="808080" w:themeColor="background1" w:themeShade="80"/>
                <w:sz w:val="16"/>
                <w:szCs w:val="14"/>
              </w:rPr>
            </w:pPr>
            <w:hyperlink r:id="rId1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57BF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D0A93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8EBD3C" w14:textId="77777777" w:rsidR="007A24FC" w:rsidRDefault="007A24FC" w:rsidP="001C5864">
      <w:pPr>
        <w:rPr>
          <w:rFonts w:cs="Arial"/>
        </w:rPr>
      </w:pPr>
    </w:p>
    <w:p w14:paraId="33FE8342" w14:textId="77777777" w:rsidR="0047267C" w:rsidRDefault="0047267C" w:rsidP="001C5864">
      <w:pPr>
        <w:rPr>
          <w:rFonts w:cs="Arial"/>
        </w:rPr>
      </w:pPr>
    </w:p>
    <w:p w14:paraId="45FE5A5C" w14:textId="77777777" w:rsidR="001C5864" w:rsidRPr="0017445F" w:rsidRDefault="001C5864" w:rsidP="001C5864">
      <w:pPr>
        <w:pStyle w:val="RERequirement"/>
        <w:shd w:val="clear" w:color="auto" w:fill="F2F2F2" w:themeFill="background1" w:themeFillShade="F2"/>
      </w:pPr>
      <w:r>
        <w:t xml:space="preserve"> Phone Calls 1.9</w:t>
      </w:r>
    </w:p>
    <w:p w14:paraId="49DD5E07" w14:textId="77777777" w:rsidR="001C5864" w:rsidRDefault="001C5864" w:rsidP="001C5864">
      <w:pPr>
        <w:rPr>
          <w:rFonts w:cs="Arial"/>
        </w:rPr>
      </w:pPr>
      <w:r>
        <w:rPr>
          <w:rFonts w:cs="Arial"/>
        </w:rPr>
        <w:t>When the PDC has the PhnCallSwitchZone_D_Rq status as active, the SYNC HMI shall update to prevent transitions to Cabin Mode.</w:t>
      </w:r>
    </w:p>
    <w:p w14:paraId="4C6D0DE1" w14:textId="77777777" w:rsidR="001C5864" w:rsidRDefault="001C5864" w:rsidP="001C5864"/>
    <w:p w14:paraId="0EBA5AB1" w14:textId="77777777" w:rsidR="001C5864" w:rsidRPr="00287D2F" w:rsidRDefault="001C5864" w:rsidP="001C5864">
      <w:pPr>
        <w:rPr>
          <w:rFonts w:cs="Arial"/>
        </w:rPr>
      </w:pPr>
      <w:r>
        <w:rPr>
          <w:rFonts w:cs="Arial"/>
        </w:rPr>
        <w:t>Satisfied by</w:t>
      </w:r>
      <w:r w:rsidRPr="00287D2F">
        <w:rPr>
          <w:rFonts w:cs="Arial"/>
        </w:rPr>
        <w:t>:</w:t>
      </w:r>
    </w:p>
    <w:p w14:paraId="1E35E5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4B74D9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727AC1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28019DD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5EDF1E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1E0E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05159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6320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98A09" w14:textId="77777777" w:rsidR="0027306C" w:rsidRDefault="0027306C"/>
        </w:tc>
      </w:tr>
      <w:tr w:rsidR="007A24FC" w:rsidRPr="00B3499B" w14:paraId="7A6EB0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61DD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461F5" w14:textId="77777777" w:rsidR="0027306C" w:rsidRDefault="0027306C"/>
        </w:tc>
      </w:tr>
      <w:tr w:rsidR="007A24FC" w:rsidRPr="00B3499B" w14:paraId="76DA80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67C7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26CF4" w14:textId="77777777" w:rsidR="0027306C" w:rsidRDefault="0027306C"/>
        </w:tc>
      </w:tr>
      <w:tr w:rsidR="007A24FC" w:rsidRPr="00B3499B" w14:paraId="59D12B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4B0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1B46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25C4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EA3A73" w14:textId="77777777" w:rsidR="0027306C" w:rsidRDefault="0027306C"/>
        </w:tc>
      </w:tr>
      <w:tr w:rsidR="007A24FC" w:rsidRPr="00B3499B" w14:paraId="47416F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D82B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BE1B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E4D3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62CCD" w14:textId="77777777" w:rsidR="0027306C" w:rsidRDefault="0027306C"/>
        </w:tc>
      </w:tr>
      <w:tr w:rsidR="007A24FC" w:rsidRPr="00B3499B" w14:paraId="0F4F9E4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B795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C003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000A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546D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B162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D6F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0002C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776D04" w14:textId="77777777" w:rsidR="007A24FC" w:rsidRPr="00B3499B" w:rsidRDefault="006B7CE9" w:rsidP="009737DA">
            <w:pPr>
              <w:rPr>
                <w:rFonts w:cs="Arial"/>
                <w:bCs/>
                <w:color w:val="808080" w:themeColor="background1" w:themeShade="80"/>
                <w:sz w:val="16"/>
                <w:szCs w:val="14"/>
              </w:rPr>
            </w:pPr>
            <w:hyperlink r:id="rId1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9E3C4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7A183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BDFCB9" w14:textId="77777777" w:rsidR="007A24FC" w:rsidRDefault="007A24FC" w:rsidP="001C5864">
      <w:pPr>
        <w:rPr>
          <w:rFonts w:cs="Arial"/>
        </w:rPr>
      </w:pPr>
    </w:p>
    <w:p w14:paraId="5095414A" w14:textId="77777777" w:rsidR="0047267C" w:rsidRDefault="0047267C" w:rsidP="001C5864">
      <w:pPr>
        <w:rPr>
          <w:rFonts w:cs="Arial"/>
        </w:rPr>
      </w:pPr>
    </w:p>
    <w:p w14:paraId="08F685EF" w14:textId="77777777" w:rsidR="001C5864" w:rsidRPr="0017445F" w:rsidRDefault="001C5864" w:rsidP="001C5864">
      <w:pPr>
        <w:pStyle w:val="RERequirement"/>
        <w:shd w:val="clear" w:color="auto" w:fill="F2F2F2" w:themeFill="background1" w:themeFillShade="F2"/>
      </w:pPr>
      <w:r>
        <w:t xml:space="preserve"> Phone Calls 1.6</w:t>
      </w:r>
    </w:p>
    <w:p w14:paraId="747CD153" w14:textId="77777777" w:rsidR="001C5864" w:rsidRDefault="001C5864" w:rsidP="001C5864">
      <w:pPr>
        <w:rPr>
          <w:rFonts w:cs="Arial"/>
        </w:rPr>
      </w:pPr>
      <w:r>
        <w:rPr>
          <w:rFonts w:cs="Arial"/>
        </w:rPr>
        <w:t>When a passenger receives/takes a phone call, the PDC module shall only send the phone SourceType signal to the DSP if the VehicleAudioMode signal status is Zone Mode.</w:t>
      </w:r>
    </w:p>
    <w:p w14:paraId="7377637F" w14:textId="77777777" w:rsidR="001C5864" w:rsidRDefault="001C5864" w:rsidP="001C5864"/>
    <w:p w14:paraId="4630F333" w14:textId="77777777" w:rsidR="001C5864" w:rsidRPr="00287D2F" w:rsidRDefault="001C5864" w:rsidP="001C5864">
      <w:pPr>
        <w:rPr>
          <w:rFonts w:cs="Arial"/>
        </w:rPr>
      </w:pPr>
      <w:r>
        <w:rPr>
          <w:rFonts w:cs="Arial"/>
        </w:rPr>
        <w:t>Satisfied by</w:t>
      </w:r>
      <w:r w:rsidRPr="00287D2F">
        <w:rPr>
          <w:rFonts w:cs="Arial"/>
        </w:rPr>
        <w:t>:</w:t>
      </w:r>
    </w:p>
    <w:p w14:paraId="5EEED34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2D20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D4ED9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4F4CC2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8A51A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8BD1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BE92A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A4B2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203D1" w14:textId="77777777" w:rsidR="0027306C" w:rsidRDefault="0027306C"/>
        </w:tc>
      </w:tr>
      <w:tr w:rsidR="007A24FC" w:rsidRPr="00B3499B" w14:paraId="2CA508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1140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92388" w14:textId="77777777" w:rsidR="0027306C" w:rsidRDefault="0027306C"/>
        </w:tc>
      </w:tr>
      <w:tr w:rsidR="007A24FC" w:rsidRPr="00B3499B" w14:paraId="17E71C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5255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79836" w14:textId="77777777" w:rsidR="0027306C" w:rsidRDefault="0027306C"/>
        </w:tc>
      </w:tr>
      <w:tr w:rsidR="007A24FC" w:rsidRPr="00B3499B" w14:paraId="5D0742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455F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1ADF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C4F3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72945" w14:textId="77777777" w:rsidR="0027306C" w:rsidRDefault="0027306C"/>
        </w:tc>
      </w:tr>
      <w:tr w:rsidR="007A24FC" w:rsidRPr="00B3499B" w14:paraId="4DC6C3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A09A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08C4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2668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3D748" w14:textId="77777777" w:rsidR="0027306C" w:rsidRDefault="0027306C"/>
        </w:tc>
      </w:tr>
      <w:tr w:rsidR="007A24FC" w:rsidRPr="00B3499B" w14:paraId="1D2C09F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DE6E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159D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10A2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EC9E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4F0C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84A7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A98F48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864C46" w14:textId="77777777" w:rsidR="007A24FC" w:rsidRPr="00B3499B" w:rsidRDefault="006B7CE9" w:rsidP="009737DA">
            <w:pPr>
              <w:rPr>
                <w:rFonts w:cs="Arial"/>
                <w:bCs/>
                <w:color w:val="808080" w:themeColor="background1" w:themeShade="80"/>
                <w:sz w:val="16"/>
                <w:szCs w:val="14"/>
              </w:rPr>
            </w:pPr>
            <w:hyperlink r:id="rId1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28FE9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BB7C3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EA3290" w14:textId="77777777" w:rsidR="007A24FC" w:rsidRDefault="007A24FC" w:rsidP="001C5864">
      <w:pPr>
        <w:rPr>
          <w:rFonts w:cs="Arial"/>
        </w:rPr>
      </w:pPr>
    </w:p>
    <w:p w14:paraId="4BA2B5BF" w14:textId="77777777" w:rsidR="0047267C" w:rsidRDefault="0047267C" w:rsidP="001C5864">
      <w:pPr>
        <w:rPr>
          <w:rFonts w:cs="Arial"/>
        </w:rPr>
      </w:pPr>
    </w:p>
    <w:p w14:paraId="3C234EE8" w14:textId="77777777" w:rsidR="001C5864" w:rsidRPr="0017445F" w:rsidRDefault="001C5864" w:rsidP="001C5864">
      <w:pPr>
        <w:pStyle w:val="RERequirement"/>
        <w:shd w:val="clear" w:color="auto" w:fill="F2F2F2" w:themeFill="background1" w:themeFillShade="F2"/>
      </w:pPr>
      <w:r>
        <w:t xml:space="preserve"> Zone Transition 1.2</w:t>
      </w:r>
    </w:p>
    <w:p w14:paraId="3196F10D" w14:textId="77777777" w:rsidR="001C5864" w:rsidRDefault="001C5864" w:rsidP="001C5864">
      <w:pPr>
        <w:rPr>
          <w:rFonts w:cs="Arial"/>
        </w:rPr>
      </w:pPr>
      <w:r>
        <w:rPr>
          <w:rFonts w:cs="Arial"/>
        </w:rPr>
        <w:lastRenderedPageBreak/>
        <w:t>When cabin mode is activated, the PDC shall send the VehicleAudioMode signal to the DSP and PAC modules to play audio in the cabin speakers.</w:t>
      </w:r>
    </w:p>
    <w:p w14:paraId="06AA403D" w14:textId="77777777" w:rsidR="001C5864" w:rsidRDefault="001C5864" w:rsidP="001C5864"/>
    <w:p w14:paraId="4C6F26B2" w14:textId="77777777" w:rsidR="001C5864" w:rsidRPr="00287D2F" w:rsidRDefault="001C5864" w:rsidP="001C5864">
      <w:pPr>
        <w:rPr>
          <w:rFonts w:cs="Arial"/>
        </w:rPr>
      </w:pPr>
      <w:r>
        <w:rPr>
          <w:rFonts w:cs="Arial"/>
        </w:rPr>
        <w:t>Satisfied by</w:t>
      </w:r>
      <w:r w:rsidRPr="00287D2F">
        <w:rPr>
          <w:rFonts w:cs="Arial"/>
        </w:rPr>
        <w:t>:</w:t>
      </w:r>
    </w:p>
    <w:p w14:paraId="5F2C5FE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6796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551402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7BB248F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DAA64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5131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C3FBF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A103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C0CB1" w14:textId="77777777" w:rsidR="0027306C" w:rsidRDefault="0027306C"/>
        </w:tc>
      </w:tr>
      <w:tr w:rsidR="007A24FC" w:rsidRPr="00B3499B" w14:paraId="474CE0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75D7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8CEA8" w14:textId="77777777" w:rsidR="0027306C" w:rsidRDefault="0027306C"/>
        </w:tc>
      </w:tr>
      <w:tr w:rsidR="007A24FC" w:rsidRPr="00B3499B" w14:paraId="6BF06E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1E23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0497F" w14:textId="77777777" w:rsidR="0027306C" w:rsidRDefault="0027306C"/>
        </w:tc>
      </w:tr>
      <w:tr w:rsidR="007A24FC" w:rsidRPr="00B3499B" w14:paraId="7EDB12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F4A1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9AED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461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4A502" w14:textId="77777777" w:rsidR="0027306C" w:rsidRDefault="0027306C"/>
        </w:tc>
      </w:tr>
      <w:tr w:rsidR="007A24FC" w:rsidRPr="00B3499B" w14:paraId="32E311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4F0A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152B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F02A9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9E244B" w14:textId="77777777" w:rsidR="0027306C" w:rsidRDefault="0027306C"/>
        </w:tc>
      </w:tr>
      <w:tr w:rsidR="007A24FC" w:rsidRPr="00B3499B" w14:paraId="1FDDCF9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EC90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12BEA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8CD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FC61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3F5B7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A4A86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03F9BD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71889C" w14:textId="77777777" w:rsidR="007A24FC" w:rsidRPr="00B3499B" w:rsidRDefault="006B7CE9" w:rsidP="009737DA">
            <w:pPr>
              <w:rPr>
                <w:rFonts w:cs="Arial"/>
                <w:bCs/>
                <w:color w:val="808080" w:themeColor="background1" w:themeShade="80"/>
                <w:sz w:val="16"/>
                <w:szCs w:val="14"/>
              </w:rPr>
            </w:pPr>
            <w:hyperlink r:id="rId1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2775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997C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4B0B1C" w14:textId="77777777" w:rsidR="007A24FC" w:rsidRDefault="007A24FC" w:rsidP="001C5864">
      <w:pPr>
        <w:rPr>
          <w:rFonts w:cs="Arial"/>
        </w:rPr>
      </w:pPr>
    </w:p>
    <w:p w14:paraId="60F5EFE3" w14:textId="77777777" w:rsidR="0047267C" w:rsidRDefault="0047267C" w:rsidP="001C5864">
      <w:pPr>
        <w:rPr>
          <w:rFonts w:cs="Arial"/>
        </w:rPr>
      </w:pPr>
    </w:p>
    <w:p w14:paraId="5600B294" w14:textId="77777777" w:rsidR="001C5864" w:rsidRPr="0017445F" w:rsidRDefault="001C5864" w:rsidP="001C5864">
      <w:pPr>
        <w:pStyle w:val="RERequirement"/>
        <w:shd w:val="clear" w:color="auto" w:fill="F2F2F2" w:themeFill="background1" w:themeFillShade="F2"/>
      </w:pPr>
      <w:r>
        <w:t xml:space="preserve"> Phone Calls 1.1</w:t>
      </w:r>
    </w:p>
    <w:p w14:paraId="73CFACCE" w14:textId="77777777" w:rsidR="001C5864" w:rsidRDefault="001C5864" w:rsidP="001C5864">
      <w:pPr>
        <w:rPr>
          <w:rFonts w:cs="Arial"/>
        </w:rPr>
      </w:pPr>
      <w:r>
        <w:rPr>
          <w:rFonts w:cs="Arial"/>
        </w:rPr>
        <w:t>When the PDC receives the PhnCallSwtchZone2_D_Rq signal from the PAC while the driver has an active phone call, the PDC shall send the PhnCallZone2_D_St signal as "Handsfree" to the PAC as long as the phone call is accepted.</w:t>
      </w:r>
    </w:p>
    <w:p w14:paraId="01256143" w14:textId="77777777" w:rsidR="001C5864" w:rsidRDefault="001C5864" w:rsidP="001C5864"/>
    <w:p w14:paraId="1210F5B9" w14:textId="77777777" w:rsidR="001C5864" w:rsidRPr="00287D2F" w:rsidRDefault="001C5864" w:rsidP="001C5864">
      <w:pPr>
        <w:rPr>
          <w:rFonts w:cs="Arial"/>
        </w:rPr>
      </w:pPr>
      <w:r>
        <w:rPr>
          <w:rFonts w:cs="Arial"/>
        </w:rPr>
        <w:t>Satisfied by</w:t>
      </w:r>
      <w:r w:rsidRPr="00287D2F">
        <w:rPr>
          <w:rFonts w:cs="Arial"/>
        </w:rPr>
        <w:t>:</w:t>
      </w:r>
    </w:p>
    <w:p w14:paraId="2FAF7E6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90B2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1C2C58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C3A73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EBA43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D65E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C6E5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8970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67301" w14:textId="77777777" w:rsidR="0027306C" w:rsidRDefault="0027306C"/>
        </w:tc>
      </w:tr>
      <w:tr w:rsidR="007A24FC" w:rsidRPr="00B3499B" w14:paraId="6246A1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61133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9DE6B" w14:textId="77777777" w:rsidR="0027306C" w:rsidRDefault="0027306C"/>
        </w:tc>
      </w:tr>
      <w:tr w:rsidR="007A24FC" w:rsidRPr="00B3499B" w14:paraId="4E3524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794A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F491F" w14:textId="77777777" w:rsidR="0027306C" w:rsidRDefault="0027306C"/>
        </w:tc>
      </w:tr>
      <w:tr w:rsidR="007A24FC" w:rsidRPr="00B3499B" w14:paraId="6BEAA3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072C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12F7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7A26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BE3B03" w14:textId="77777777" w:rsidR="0027306C" w:rsidRDefault="0027306C"/>
        </w:tc>
      </w:tr>
      <w:tr w:rsidR="007A24FC" w:rsidRPr="00B3499B" w14:paraId="369EAB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5150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4CC5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F154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0BE3A" w14:textId="77777777" w:rsidR="0027306C" w:rsidRDefault="0027306C"/>
        </w:tc>
      </w:tr>
      <w:tr w:rsidR="007A24FC" w:rsidRPr="00B3499B" w14:paraId="35CC9A7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53F3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25B4A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06EE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C055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597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2BD1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7B4CE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E4D74" w14:textId="77777777" w:rsidR="007A24FC" w:rsidRPr="00B3499B" w:rsidRDefault="006B7CE9" w:rsidP="009737DA">
            <w:pPr>
              <w:rPr>
                <w:rFonts w:cs="Arial"/>
                <w:bCs/>
                <w:color w:val="808080" w:themeColor="background1" w:themeShade="80"/>
                <w:sz w:val="16"/>
                <w:szCs w:val="14"/>
              </w:rPr>
            </w:pPr>
            <w:hyperlink r:id="rId1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FE118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F3B00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692C99" w14:textId="77777777" w:rsidR="007A24FC" w:rsidRDefault="007A24FC" w:rsidP="001C5864">
      <w:pPr>
        <w:rPr>
          <w:rFonts w:cs="Arial"/>
        </w:rPr>
      </w:pPr>
    </w:p>
    <w:p w14:paraId="73E09F14" w14:textId="77777777" w:rsidR="0047267C" w:rsidRDefault="0047267C" w:rsidP="001C5864">
      <w:pPr>
        <w:rPr>
          <w:rFonts w:cs="Arial"/>
        </w:rPr>
      </w:pPr>
    </w:p>
    <w:p w14:paraId="0B43B6A2" w14:textId="77777777" w:rsidR="001C5864" w:rsidRPr="0017445F" w:rsidRDefault="001C5864" w:rsidP="001C5864">
      <w:pPr>
        <w:pStyle w:val="RERequirement"/>
        <w:shd w:val="clear" w:color="auto" w:fill="F2F2F2" w:themeFill="background1" w:themeFillShade="F2"/>
      </w:pPr>
      <w:bookmarkStart w:id="139" w:name="_59db066390ee0d9547f8639d5bdae9b7"/>
      <w:bookmarkEnd w:id="139"/>
      <w:r>
        <w:t xml:space="preserve"> MSS Audio 1.5</w:t>
      </w:r>
    </w:p>
    <w:p w14:paraId="3FC21BC6" w14:textId="77777777" w:rsidR="001C5864" w:rsidRDefault="001C5864" w:rsidP="001C5864">
      <w:pPr>
        <w:rPr>
          <w:rFonts w:cs="Arial"/>
        </w:rPr>
      </w:pPr>
      <w:r>
        <w:rPr>
          <w:rFonts w:cs="Arial"/>
        </w:rPr>
        <w:t>The PDC module shall set the value Audio_Vol_Level_Zone and Audio_Vol_Level_Zone_Updated signals to 0 for Seat 3 and 5, and Seat 4 and 6 respectively before sending the Signal to the PAC/DSP.</w:t>
      </w:r>
    </w:p>
    <w:p w14:paraId="14B05A3E" w14:textId="77777777" w:rsidR="001C5864" w:rsidRDefault="001C5864" w:rsidP="001C5864"/>
    <w:p w14:paraId="4C82B1CC" w14:textId="77777777" w:rsidR="001C5864" w:rsidRPr="00287D2F" w:rsidRDefault="001C5864" w:rsidP="001C5864">
      <w:pPr>
        <w:rPr>
          <w:rFonts w:cs="Arial"/>
        </w:rPr>
      </w:pPr>
      <w:r>
        <w:rPr>
          <w:rFonts w:cs="Arial"/>
        </w:rPr>
        <w:t>Satisfied by</w:t>
      </w:r>
      <w:r w:rsidRPr="00287D2F">
        <w:rPr>
          <w:rFonts w:cs="Arial"/>
        </w:rPr>
        <w:t>:</w:t>
      </w:r>
    </w:p>
    <w:p w14:paraId="4CEBBE9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FAAA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D62307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AEA2F8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883BF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F2AC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F0970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70D38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0FF92" w14:textId="77777777" w:rsidR="0027306C" w:rsidRDefault="0027306C"/>
        </w:tc>
      </w:tr>
      <w:tr w:rsidR="007A24FC" w:rsidRPr="00B3499B" w14:paraId="03E34A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0B2D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A4CDC" w14:textId="77777777" w:rsidR="0027306C" w:rsidRDefault="0027306C"/>
        </w:tc>
      </w:tr>
      <w:tr w:rsidR="007A24FC" w:rsidRPr="00B3499B" w14:paraId="24FC79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FA04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5495F" w14:textId="77777777" w:rsidR="0027306C" w:rsidRDefault="0027306C"/>
        </w:tc>
      </w:tr>
      <w:tr w:rsidR="007A24FC" w:rsidRPr="00B3499B" w14:paraId="4FEC6F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EF87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EF08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6D67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FE18C" w14:textId="77777777" w:rsidR="0027306C" w:rsidRDefault="0027306C"/>
        </w:tc>
      </w:tr>
      <w:tr w:rsidR="007A24FC" w:rsidRPr="00B3499B" w14:paraId="68814C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E4D7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DFFE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02E6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B19A81" w14:textId="77777777" w:rsidR="0027306C" w:rsidRDefault="0027306C"/>
        </w:tc>
      </w:tr>
      <w:tr w:rsidR="007A24FC" w:rsidRPr="00B3499B" w14:paraId="0A06BAA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7BF4C"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22ABC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439E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EE3B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03645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D04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61E651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32321D" w14:textId="77777777" w:rsidR="007A24FC" w:rsidRPr="00B3499B" w:rsidRDefault="006B7CE9" w:rsidP="009737DA">
            <w:pPr>
              <w:rPr>
                <w:rFonts w:cs="Arial"/>
                <w:bCs/>
                <w:color w:val="808080" w:themeColor="background1" w:themeShade="80"/>
                <w:sz w:val="16"/>
                <w:szCs w:val="14"/>
              </w:rPr>
            </w:pPr>
            <w:hyperlink r:id="rId1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B95FE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A0BA7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19C301" w14:textId="77777777" w:rsidR="007A24FC" w:rsidRDefault="007A24FC" w:rsidP="001C5864">
      <w:pPr>
        <w:rPr>
          <w:rFonts w:cs="Arial"/>
        </w:rPr>
      </w:pPr>
    </w:p>
    <w:p w14:paraId="325AE36B" w14:textId="77777777" w:rsidR="0047267C" w:rsidRDefault="0047267C" w:rsidP="001C5864">
      <w:pPr>
        <w:rPr>
          <w:rFonts w:cs="Arial"/>
        </w:rPr>
      </w:pPr>
    </w:p>
    <w:p w14:paraId="63D342A1" w14:textId="77777777" w:rsidR="001C5864" w:rsidRPr="0017445F" w:rsidRDefault="001C5864" w:rsidP="001C5864">
      <w:pPr>
        <w:pStyle w:val="RERequirement"/>
        <w:shd w:val="clear" w:color="auto" w:fill="F2F2F2" w:themeFill="background1" w:themeFillShade="F2"/>
      </w:pPr>
      <w:r>
        <w:t xml:space="preserve"> MSS Lockout 1.2</w:t>
      </w:r>
    </w:p>
    <w:p w14:paraId="3AB0149F" w14:textId="77777777" w:rsidR="001C5864" w:rsidRDefault="001C5864" w:rsidP="001C5864">
      <w:pPr>
        <w:rPr>
          <w:rFonts w:cs="Arial"/>
        </w:rPr>
      </w:pPr>
      <w:r>
        <w:rPr>
          <w:rFonts w:cs="Arial"/>
        </w:rPr>
        <w:t>When the driver turns off MySeatSpace via the SYNC HMI, the URC application shall disable passenger inputs to share individual audio zones.</w:t>
      </w:r>
    </w:p>
    <w:p w14:paraId="1013F474" w14:textId="77777777" w:rsidR="001C5864" w:rsidRDefault="001C5864" w:rsidP="001C5864"/>
    <w:p w14:paraId="6895ADB3" w14:textId="77777777" w:rsidR="001C5864" w:rsidRPr="00287D2F" w:rsidRDefault="001C5864" w:rsidP="001C5864">
      <w:pPr>
        <w:rPr>
          <w:rFonts w:cs="Arial"/>
        </w:rPr>
      </w:pPr>
      <w:r>
        <w:rPr>
          <w:rFonts w:cs="Arial"/>
        </w:rPr>
        <w:t>Satisfied by</w:t>
      </w:r>
      <w:r w:rsidRPr="00287D2F">
        <w:rPr>
          <w:rFonts w:cs="Arial"/>
        </w:rPr>
        <w:t>:</w:t>
      </w:r>
    </w:p>
    <w:p w14:paraId="5135A8A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2932B5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32F17B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7519A70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75303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9462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FCB61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6A28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660C5" w14:textId="77777777" w:rsidR="0027306C" w:rsidRDefault="0027306C"/>
        </w:tc>
      </w:tr>
      <w:tr w:rsidR="007A24FC" w:rsidRPr="00B3499B" w14:paraId="5D64D7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5CB04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369F7" w14:textId="77777777" w:rsidR="0027306C" w:rsidRDefault="0027306C"/>
        </w:tc>
      </w:tr>
      <w:tr w:rsidR="007A24FC" w:rsidRPr="00B3499B" w14:paraId="3193C4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9F66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F95D3" w14:textId="77777777" w:rsidR="0027306C" w:rsidRDefault="0027306C"/>
        </w:tc>
      </w:tr>
      <w:tr w:rsidR="007A24FC" w:rsidRPr="00B3499B" w14:paraId="356878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4A91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8419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C8C3A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05AA71" w14:textId="77777777" w:rsidR="0027306C" w:rsidRDefault="0027306C"/>
        </w:tc>
      </w:tr>
      <w:tr w:rsidR="007A24FC" w:rsidRPr="00B3499B" w14:paraId="3D0B29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C3E9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9590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85FC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ECB55" w14:textId="77777777" w:rsidR="0027306C" w:rsidRDefault="0027306C"/>
        </w:tc>
      </w:tr>
      <w:tr w:rsidR="007A24FC" w:rsidRPr="00B3499B" w14:paraId="50054E0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BB23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30692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FDF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F701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C74D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ACBB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FDBBBF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8FE8CA" w14:textId="77777777" w:rsidR="007A24FC" w:rsidRPr="00B3499B" w:rsidRDefault="006B7CE9" w:rsidP="009737DA">
            <w:pPr>
              <w:rPr>
                <w:rFonts w:cs="Arial"/>
                <w:bCs/>
                <w:color w:val="808080" w:themeColor="background1" w:themeShade="80"/>
                <w:sz w:val="16"/>
                <w:szCs w:val="14"/>
              </w:rPr>
            </w:pPr>
            <w:hyperlink r:id="rId1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283B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316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C63EA7" w14:textId="77777777" w:rsidR="007A24FC" w:rsidRDefault="007A24FC" w:rsidP="001C5864">
      <w:pPr>
        <w:rPr>
          <w:rFonts w:cs="Arial"/>
        </w:rPr>
      </w:pPr>
    </w:p>
    <w:p w14:paraId="7F5E83A7" w14:textId="77777777" w:rsidR="0047267C" w:rsidRDefault="0047267C" w:rsidP="001C5864">
      <w:pPr>
        <w:rPr>
          <w:rFonts w:cs="Arial"/>
        </w:rPr>
      </w:pPr>
    </w:p>
    <w:p w14:paraId="67ED8897" w14:textId="77777777" w:rsidR="001C5864" w:rsidRPr="0017445F" w:rsidRDefault="001C5864" w:rsidP="001C5864">
      <w:pPr>
        <w:pStyle w:val="RERequirement"/>
        <w:shd w:val="clear" w:color="auto" w:fill="F2F2F2" w:themeFill="background1" w:themeFillShade="F2"/>
      </w:pPr>
      <w:bookmarkStart w:id="140" w:name="_bc20a93de9d9de5fb0615d860a436d2b"/>
      <w:bookmarkEnd w:id="140"/>
      <w:r>
        <w:t xml:space="preserve"> MSS Audio 1.6</w:t>
      </w:r>
    </w:p>
    <w:p w14:paraId="1E9DEA7D" w14:textId="77777777" w:rsidR="001C5864" w:rsidRDefault="001C5864" w:rsidP="001C5864">
      <w:pPr>
        <w:rPr>
          <w:rFonts w:cs="Arial"/>
        </w:rPr>
      </w:pPr>
      <w:r>
        <w:rPr>
          <w:rFonts w:cs="Arial"/>
        </w:rPr>
        <w:t>The RACM module shall provide an input for passengers to mute audio.</w:t>
      </w:r>
    </w:p>
    <w:p w14:paraId="2B398AE3" w14:textId="77777777" w:rsidR="001C5864" w:rsidRDefault="001C5864" w:rsidP="001C5864"/>
    <w:p w14:paraId="5991F942" w14:textId="77777777" w:rsidR="001C5864" w:rsidRPr="00287D2F" w:rsidRDefault="001C5864" w:rsidP="001C5864">
      <w:pPr>
        <w:rPr>
          <w:rFonts w:cs="Arial"/>
        </w:rPr>
      </w:pPr>
      <w:r>
        <w:rPr>
          <w:rFonts w:cs="Arial"/>
        </w:rPr>
        <w:t>Satisfied by</w:t>
      </w:r>
      <w:r w:rsidRPr="00287D2F">
        <w:rPr>
          <w:rFonts w:cs="Arial"/>
        </w:rPr>
        <w:t>:</w:t>
      </w:r>
    </w:p>
    <w:p w14:paraId="50144E2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6077E6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5888BA1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056DBB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3BE15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6F40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A021F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0C71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3445B" w14:textId="77777777" w:rsidR="0027306C" w:rsidRDefault="0027306C"/>
        </w:tc>
      </w:tr>
      <w:tr w:rsidR="007A24FC" w:rsidRPr="00B3499B" w14:paraId="1A9F12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1167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7442B" w14:textId="77777777" w:rsidR="0027306C" w:rsidRDefault="0027306C"/>
        </w:tc>
      </w:tr>
      <w:tr w:rsidR="007A24FC" w:rsidRPr="00B3499B" w14:paraId="64F10B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CA31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91115" w14:textId="77777777" w:rsidR="0027306C" w:rsidRDefault="0027306C"/>
        </w:tc>
      </w:tr>
      <w:tr w:rsidR="007A24FC" w:rsidRPr="00B3499B" w14:paraId="50B04C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E81A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0B6C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0418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F17C9" w14:textId="77777777" w:rsidR="0027306C" w:rsidRDefault="0027306C"/>
        </w:tc>
      </w:tr>
      <w:tr w:rsidR="007A24FC" w:rsidRPr="00B3499B" w14:paraId="1C90D9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29CA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F58C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BD9C0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80BFE" w14:textId="77777777" w:rsidR="0027306C" w:rsidRDefault="0027306C"/>
        </w:tc>
      </w:tr>
      <w:tr w:rsidR="007A24FC" w:rsidRPr="00B3499B" w14:paraId="11083D4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02A5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96209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DA6A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F7EC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E98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90BD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539DCE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4991B" w14:textId="77777777" w:rsidR="007A24FC" w:rsidRPr="00B3499B" w:rsidRDefault="006B7CE9" w:rsidP="009737DA">
            <w:pPr>
              <w:rPr>
                <w:rFonts w:cs="Arial"/>
                <w:bCs/>
                <w:color w:val="808080" w:themeColor="background1" w:themeShade="80"/>
                <w:sz w:val="16"/>
                <w:szCs w:val="14"/>
              </w:rPr>
            </w:pPr>
            <w:hyperlink r:id="rId1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2440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C8824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DCED06" w14:textId="77777777" w:rsidR="007A24FC" w:rsidRDefault="007A24FC" w:rsidP="001C5864">
      <w:pPr>
        <w:rPr>
          <w:rFonts w:cs="Arial"/>
        </w:rPr>
      </w:pPr>
    </w:p>
    <w:p w14:paraId="717DEE39" w14:textId="77777777" w:rsidR="0047267C" w:rsidRDefault="0047267C" w:rsidP="001C5864">
      <w:pPr>
        <w:rPr>
          <w:rFonts w:cs="Arial"/>
        </w:rPr>
      </w:pPr>
    </w:p>
    <w:p w14:paraId="0728E20B" w14:textId="77777777" w:rsidR="001C5864" w:rsidRPr="0017445F" w:rsidRDefault="001C5864" w:rsidP="001C5864">
      <w:pPr>
        <w:pStyle w:val="RERequirement"/>
        <w:shd w:val="clear" w:color="auto" w:fill="F2F2F2" w:themeFill="background1" w:themeFillShade="F2"/>
      </w:pPr>
      <w:bookmarkStart w:id="141" w:name="_9355b85e8c4787c97c686aa5945b6b8f"/>
      <w:bookmarkEnd w:id="141"/>
      <w:r>
        <w:t xml:space="preserve"> Traffic Announcements 1</w:t>
      </w:r>
    </w:p>
    <w:p w14:paraId="467471AC" w14:textId="77777777" w:rsidR="001C5864" w:rsidRDefault="001C5864" w:rsidP="001C5864">
      <w:pPr>
        <w:rPr>
          <w:rFonts w:cs="Arial"/>
        </w:rPr>
      </w:pPr>
      <w:r>
        <w:rPr>
          <w:rFonts w:cs="Arial"/>
        </w:rPr>
        <w:t>The DSP module shall direct TA audio to the driver and any passenger listening to the driver's source.</w:t>
      </w:r>
    </w:p>
    <w:p w14:paraId="7C39BDBB" w14:textId="77777777" w:rsidR="001C5864" w:rsidRDefault="001C5864" w:rsidP="001C5864"/>
    <w:p w14:paraId="4E309E80" w14:textId="77777777" w:rsidR="001C5864" w:rsidRPr="00287D2F" w:rsidRDefault="001C5864" w:rsidP="001C5864">
      <w:pPr>
        <w:rPr>
          <w:rFonts w:cs="Arial"/>
        </w:rPr>
      </w:pPr>
      <w:r>
        <w:rPr>
          <w:rFonts w:cs="Arial"/>
        </w:rPr>
        <w:t>Satisfied by</w:t>
      </w:r>
      <w:r w:rsidRPr="00287D2F">
        <w:rPr>
          <w:rFonts w:cs="Arial"/>
        </w:rPr>
        <w:t>:</w:t>
      </w:r>
    </w:p>
    <w:p w14:paraId="3A3D802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46AF2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5E5DC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E3BEB9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A7CF30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89EB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CA4E3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3F74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277A5" w14:textId="77777777" w:rsidR="0027306C" w:rsidRDefault="0027306C"/>
        </w:tc>
      </w:tr>
      <w:tr w:rsidR="007A24FC" w:rsidRPr="00B3499B" w14:paraId="5F8A88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27C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3413D" w14:textId="77777777" w:rsidR="0027306C" w:rsidRDefault="0027306C"/>
        </w:tc>
      </w:tr>
      <w:tr w:rsidR="007A24FC" w:rsidRPr="00B3499B" w14:paraId="7B8EFF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1E164"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09989" w14:textId="77777777" w:rsidR="0027306C" w:rsidRDefault="0027306C"/>
        </w:tc>
      </w:tr>
      <w:tr w:rsidR="007A24FC" w:rsidRPr="00B3499B" w14:paraId="4CC7C4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5015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154D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003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2D2A5" w14:textId="77777777" w:rsidR="0027306C" w:rsidRDefault="0027306C"/>
        </w:tc>
      </w:tr>
      <w:tr w:rsidR="007A24FC" w:rsidRPr="00B3499B" w14:paraId="15DCEB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CB52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DE56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619D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498E16" w14:textId="77777777" w:rsidR="0027306C" w:rsidRDefault="0027306C"/>
        </w:tc>
      </w:tr>
      <w:tr w:rsidR="007A24FC" w:rsidRPr="00B3499B" w14:paraId="708DBF5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FFA1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69B06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2134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B325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5E98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C97F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EAD9EC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F2F8DA" w14:textId="77777777" w:rsidR="007A24FC" w:rsidRPr="00B3499B" w:rsidRDefault="006B7CE9" w:rsidP="009737DA">
            <w:pPr>
              <w:rPr>
                <w:rFonts w:cs="Arial"/>
                <w:bCs/>
                <w:color w:val="808080" w:themeColor="background1" w:themeShade="80"/>
                <w:sz w:val="16"/>
                <w:szCs w:val="14"/>
              </w:rPr>
            </w:pPr>
            <w:hyperlink r:id="rId18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41812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4E40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B08917" w14:textId="77777777" w:rsidR="007A24FC" w:rsidRDefault="007A24FC" w:rsidP="001C5864">
      <w:pPr>
        <w:rPr>
          <w:rFonts w:cs="Arial"/>
        </w:rPr>
      </w:pPr>
    </w:p>
    <w:p w14:paraId="20880090" w14:textId="77777777" w:rsidR="0047267C" w:rsidRDefault="0047267C" w:rsidP="001C5864">
      <w:pPr>
        <w:rPr>
          <w:rFonts w:cs="Arial"/>
        </w:rPr>
      </w:pPr>
    </w:p>
    <w:p w14:paraId="1C8A598C" w14:textId="77777777" w:rsidR="001C5864" w:rsidRPr="0017445F" w:rsidRDefault="001C5864" w:rsidP="001C5864">
      <w:pPr>
        <w:pStyle w:val="RERequirement"/>
        <w:shd w:val="clear" w:color="auto" w:fill="F2F2F2" w:themeFill="background1" w:themeFillShade="F2"/>
      </w:pPr>
      <w:bookmarkStart w:id="142" w:name="_272033730795d2b8212a828e4124ef9c"/>
      <w:bookmarkEnd w:id="142"/>
      <w:r>
        <w:t xml:space="preserve"> Navigation Prompts 1</w:t>
      </w:r>
    </w:p>
    <w:p w14:paraId="029A2369" w14:textId="77777777" w:rsidR="001C5864" w:rsidRDefault="001C5864" w:rsidP="001C5864">
      <w:pPr>
        <w:rPr>
          <w:rFonts w:cs="Arial"/>
        </w:rPr>
      </w:pPr>
      <w:r>
        <w:rPr>
          <w:rFonts w:cs="Arial"/>
        </w:rPr>
        <w:t>The PDC module shall send the SourceType signal to the DSP module to send Navigation Prompt audio to the driver only.</w:t>
      </w:r>
    </w:p>
    <w:p w14:paraId="6E4D148F" w14:textId="77777777" w:rsidR="001C5864" w:rsidRDefault="001C5864" w:rsidP="001C5864"/>
    <w:p w14:paraId="1E1AB29B" w14:textId="77777777" w:rsidR="001C5864" w:rsidRPr="00287D2F" w:rsidRDefault="001C5864" w:rsidP="001C5864">
      <w:pPr>
        <w:rPr>
          <w:rFonts w:cs="Arial"/>
        </w:rPr>
      </w:pPr>
      <w:r>
        <w:rPr>
          <w:rFonts w:cs="Arial"/>
        </w:rPr>
        <w:t>Satisfied by</w:t>
      </w:r>
      <w:r w:rsidRPr="00287D2F">
        <w:rPr>
          <w:rFonts w:cs="Arial"/>
        </w:rPr>
        <w:t>:</w:t>
      </w:r>
    </w:p>
    <w:p w14:paraId="0142AA1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832C2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4410C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E76B79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931F8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EEAC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9AC4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FE01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3BF33" w14:textId="77777777" w:rsidR="0027306C" w:rsidRDefault="0027306C"/>
        </w:tc>
      </w:tr>
      <w:tr w:rsidR="007A24FC" w:rsidRPr="00B3499B" w14:paraId="217810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055F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EB73A" w14:textId="77777777" w:rsidR="0027306C" w:rsidRDefault="0027306C"/>
        </w:tc>
      </w:tr>
      <w:tr w:rsidR="007A24FC" w:rsidRPr="00B3499B" w14:paraId="793711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CAA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F5EDD" w14:textId="77777777" w:rsidR="0027306C" w:rsidRDefault="0027306C"/>
        </w:tc>
      </w:tr>
      <w:tr w:rsidR="007A24FC" w:rsidRPr="00B3499B" w14:paraId="13720F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6F8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367E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5A10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500F91" w14:textId="77777777" w:rsidR="0027306C" w:rsidRDefault="0027306C"/>
        </w:tc>
      </w:tr>
      <w:tr w:rsidR="007A24FC" w:rsidRPr="00B3499B" w14:paraId="13E882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C577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3185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A75D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085D1B" w14:textId="77777777" w:rsidR="0027306C" w:rsidRDefault="0027306C"/>
        </w:tc>
      </w:tr>
      <w:tr w:rsidR="007A24FC" w:rsidRPr="00B3499B" w14:paraId="6109E61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C73C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21D74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CBE0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2AFF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C6658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311BF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0FDFFE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CCA572" w14:textId="77777777" w:rsidR="007A24FC" w:rsidRPr="00B3499B" w:rsidRDefault="006B7CE9" w:rsidP="009737DA">
            <w:pPr>
              <w:rPr>
                <w:rFonts w:cs="Arial"/>
                <w:bCs/>
                <w:color w:val="808080" w:themeColor="background1" w:themeShade="80"/>
                <w:sz w:val="16"/>
                <w:szCs w:val="14"/>
              </w:rPr>
            </w:pPr>
            <w:hyperlink r:id="rId1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F3DCE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D951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4F2B9E" w14:textId="77777777" w:rsidR="007A24FC" w:rsidRDefault="007A24FC" w:rsidP="001C5864">
      <w:pPr>
        <w:rPr>
          <w:rFonts w:cs="Arial"/>
        </w:rPr>
      </w:pPr>
    </w:p>
    <w:p w14:paraId="3749190D" w14:textId="77777777" w:rsidR="0047267C" w:rsidRDefault="0047267C" w:rsidP="001C5864">
      <w:pPr>
        <w:rPr>
          <w:rFonts w:cs="Arial"/>
        </w:rPr>
      </w:pPr>
    </w:p>
    <w:p w14:paraId="0A52DA99" w14:textId="77777777" w:rsidR="001C5864" w:rsidRPr="0017445F" w:rsidRDefault="001C5864" w:rsidP="001C5864">
      <w:pPr>
        <w:pStyle w:val="RERequirement"/>
        <w:shd w:val="clear" w:color="auto" w:fill="F2F2F2" w:themeFill="background1" w:themeFillShade="F2"/>
      </w:pPr>
      <w:r>
        <w:t xml:space="preserve"> Phone Calls 1.3</w:t>
      </w:r>
    </w:p>
    <w:p w14:paraId="2798CF03" w14:textId="77777777" w:rsidR="001C5864" w:rsidRDefault="001C5864" w:rsidP="001C5864">
      <w:pPr>
        <w:rPr>
          <w:rFonts w:cs="Arial"/>
        </w:rPr>
      </w:pPr>
      <w:r>
        <w:rPr>
          <w:rFonts w:cs="Arial"/>
        </w:rPr>
        <w:t>When the driver receives/takes a phone call while the VehicleAudioMode signal is set to Cabin Mode, the Audio_Vol_Level signal shall be set to 0.</w:t>
      </w:r>
    </w:p>
    <w:p w14:paraId="2C4A7F1B" w14:textId="77777777" w:rsidR="001C5864" w:rsidRDefault="001C5864" w:rsidP="001C5864"/>
    <w:p w14:paraId="40FB008E" w14:textId="77777777" w:rsidR="001C5864" w:rsidRPr="00287D2F" w:rsidRDefault="001C5864" w:rsidP="001C5864">
      <w:pPr>
        <w:rPr>
          <w:rFonts w:cs="Arial"/>
        </w:rPr>
      </w:pPr>
      <w:r>
        <w:rPr>
          <w:rFonts w:cs="Arial"/>
        </w:rPr>
        <w:t>Satisfied by</w:t>
      </w:r>
      <w:r w:rsidRPr="00287D2F">
        <w:rPr>
          <w:rFonts w:cs="Arial"/>
        </w:rPr>
        <w:t>:</w:t>
      </w:r>
    </w:p>
    <w:p w14:paraId="785127F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C7639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3E76410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9A92C3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826FFF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30EA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1D09A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700B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29591" w14:textId="77777777" w:rsidR="0027306C" w:rsidRDefault="0027306C"/>
        </w:tc>
      </w:tr>
      <w:tr w:rsidR="007A24FC" w:rsidRPr="00B3499B" w14:paraId="358B1E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5892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C9CE0" w14:textId="77777777" w:rsidR="0027306C" w:rsidRDefault="0027306C"/>
        </w:tc>
      </w:tr>
      <w:tr w:rsidR="007A24FC" w:rsidRPr="00B3499B" w14:paraId="7515CA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1BEA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AD9E5" w14:textId="77777777" w:rsidR="0027306C" w:rsidRDefault="0027306C"/>
        </w:tc>
      </w:tr>
      <w:tr w:rsidR="007A24FC" w:rsidRPr="00B3499B" w14:paraId="0AF941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7A0E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5253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1CAF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B4DFC4" w14:textId="77777777" w:rsidR="0027306C" w:rsidRDefault="0027306C"/>
        </w:tc>
      </w:tr>
      <w:tr w:rsidR="007A24FC" w:rsidRPr="00B3499B" w14:paraId="2C3AA7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79AB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85AF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69DC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30CD24" w14:textId="77777777" w:rsidR="0027306C" w:rsidRDefault="0027306C"/>
        </w:tc>
      </w:tr>
      <w:tr w:rsidR="007A24FC" w:rsidRPr="00B3499B" w14:paraId="5CC8E14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19F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A31B0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FBF6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E4AD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A59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2CCD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C928CC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77D2E3" w14:textId="77777777" w:rsidR="007A24FC" w:rsidRPr="00B3499B" w:rsidRDefault="006B7CE9" w:rsidP="009737DA">
            <w:pPr>
              <w:rPr>
                <w:rFonts w:cs="Arial"/>
                <w:bCs/>
                <w:color w:val="808080" w:themeColor="background1" w:themeShade="80"/>
                <w:sz w:val="16"/>
                <w:szCs w:val="14"/>
              </w:rPr>
            </w:pPr>
            <w:hyperlink r:id="rId1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E223B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81B1E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2FD8C1" w14:textId="77777777" w:rsidR="007A24FC" w:rsidRDefault="007A24FC" w:rsidP="001C5864">
      <w:pPr>
        <w:rPr>
          <w:rFonts w:cs="Arial"/>
        </w:rPr>
      </w:pPr>
    </w:p>
    <w:p w14:paraId="0F9B46DF" w14:textId="77777777" w:rsidR="0047267C" w:rsidRDefault="0047267C" w:rsidP="001C5864">
      <w:pPr>
        <w:rPr>
          <w:rFonts w:cs="Arial"/>
        </w:rPr>
      </w:pPr>
    </w:p>
    <w:p w14:paraId="52FA9BEC" w14:textId="77777777" w:rsidR="001C5864" w:rsidRPr="0017445F" w:rsidRDefault="001C5864" w:rsidP="001C5864">
      <w:pPr>
        <w:pStyle w:val="RERequirement"/>
        <w:shd w:val="clear" w:color="auto" w:fill="F2F2F2" w:themeFill="background1" w:themeFillShade="F2"/>
      </w:pPr>
      <w:r>
        <w:t xml:space="preserve"> Phone Calls 1</w:t>
      </w:r>
    </w:p>
    <w:p w14:paraId="733C8E70" w14:textId="77777777" w:rsidR="001C5864" w:rsidRDefault="001C5864" w:rsidP="001C5864">
      <w:pPr>
        <w:rPr>
          <w:rFonts w:cs="Arial"/>
        </w:rPr>
      </w:pPr>
      <w:r>
        <w:rPr>
          <w:rFonts w:cs="Arial"/>
        </w:rPr>
        <w:t>The PDC/PAC module shall allow users to stream their phone call to their sound zone with the SourceType and SourceTypeChannel signals.</w:t>
      </w:r>
    </w:p>
    <w:p w14:paraId="7531597E" w14:textId="77777777" w:rsidR="001C5864" w:rsidRDefault="001C5864" w:rsidP="001C5864"/>
    <w:p w14:paraId="01432BE4" w14:textId="77777777" w:rsidR="001C5864" w:rsidRPr="00287D2F" w:rsidRDefault="001C5864" w:rsidP="001C5864">
      <w:pPr>
        <w:rPr>
          <w:rFonts w:cs="Arial"/>
        </w:rPr>
      </w:pPr>
      <w:r>
        <w:rPr>
          <w:rFonts w:cs="Arial"/>
        </w:rPr>
        <w:t>Satisfied by</w:t>
      </w:r>
      <w:r w:rsidRPr="00287D2F">
        <w:rPr>
          <w:rFonts w:cs="Arial"/>
        </w:rPr>
        <w:t>:</w:t>
      </w:r>
    </w:p>
    <w:p w14:paraId="08F779B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04F1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6DA6B5D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Connect BT Audio</w:t>
      </w:r>
    </w:p>
    <w:p w14:paraId="2F9BD0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BT Status Change</w:t>
      </w:r>
    </w:p>
    <w:p w14:paraId="079C19E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0A9B39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003F58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45EEF9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F60B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BFADC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9DBE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68BB8" w14:textId="77777777" w:rsidR="0027306C" w:rsidRDefault="0027306C"/>
        </w:tc>
      </w:tr>
      <w:tr w:rsidR="007A24FC" w:rsidRPr="00B3499B" w14:paraId="488695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EA43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FA841" w14:textId="77777777" w:rsidR="0027306C" w:rsidRDefault="0027306C"/>
        </w:tc>
      </w:tr>
      <w:tr w:rsidR="007A24FC" w:rsidRPr="00B3499B" w14:paraId="47E359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91F6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69A1E" w14:textId="77777777" w:rsidR="0027306C" w:rsidRDefault="0027306C"/>
        </w:tc>
      </w:tr>
      <w:tr w:rsidR="007A24FC" w:rsidRPr="00B3499B" w14:paraId="1D4BA1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5EC7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7D7E6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6701E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C17FAB" w14:textId="77777777" w:rsidR="0027306C" w:rsidRDefault="0027306C"/>
        </w:tc>
      </w:tr>
      <w:tr w:rsidR="007A24FC" w:rsidRPr="00B3499B" w14:paraId="6D79F9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253C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591E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B07D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86A12" w14:textId="77777777" w:rsidR="0027306C" w:rsidRDefault="0027306C"/>
        </w:tc>
      </w:tr>
      <w:tr w:rsidR="007A24FC" w:rsidRPr="00B3499B" w14:paraId="372B85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1951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A2A2C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C528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7373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E5D4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AE13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379984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9D1341" w14:textId="77777777" w:rsidR="007A24FC" w:rsidRPr="00B3499B" w:rsidRDefault="006B7CE9" w:rsidP="009737DA">
            <w:pPr>
              <w:rPr>
                <w:rFonts w:cs="Arial"/>
                <w:bCs/>
                <w:color w:val="808080" w:themeColor="background1" w:themeShade="80"/>
                <w:sz w:val="16"/>
                <w:szCs w:val="14"/>
              </w:rPr>
            </w:pPr>
            <w:hyperlink r:id="rId1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866E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91626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D3F432" w14:textId="77777777" w:rsidR="007A24FC" w:rsidRDefault="007A24FC" w:rsidP="001C5864">
      <w:pPr>
        <w:rPr>
          <w:rFonts w:cs="Arial"/>
        </w:rPr>
      </w:pPr>
    </w:p>
    <w:p w14:paraId="104C0D8A" w14:textId="77777777" w:rsidR="0047267C" w:rsidRDefault="0047267C" w:rsidP="001C5864">
      <w:pPr>
        <w:rPr>
          <w:rFonts w:cs="Arial"/>
        </w:rPr>
      </w:pPr>
    </w:p>
    <w:p w14:paraId="50B025C6" w14:textId="77777777" w:rsidR="001C5864" w:rsidRPr="0017445F" w:rsidRDefault="001C5864" w:rsidP="001C5864">
      <w:pPr>
        <w:pStyle w:val="RERequirement"/>
        <w:shd w:val="clear" w:color="auto" w:fill="F2F2F2" w:themeFill="background1" w:themeFillShade="F2"/>
      </w:pPr>
      <w:r>
        <w:t xml:space="preserve"> Phone Calls 1.7</w:t>
      </w:r>
    </w:p>
    <w:p w14:paraId="10A5F114" w14:textId="77777777" w:rsidR="001C5864" w:rsidRDefault="001C5864" w:rsidP="001C5864">
      <w:pPr>
        <w:rPr>
          <w:rFonts w:cs="Arial"/>
        </w:rPr>
      </w:pPr>
      <w:r>
        <w:rPr>
          <w:rFonts w:cs="Arial"/>
        </w:rPr>
        <w:t>When a passenger receives/takes a phone call while the VehicleAudioMode signal status is Cabin Mode, the PDC shall send the PhnCallZone_D_st signal to the PAC as "Handsfree"</w:t>
      </w:r>
    </w:p>
    <w:p w14:paraId="491E3F11" w14:textId="77777777" w:rsidR="001C5864" w:rsidRDefault="001C5864" w:rsidP="001C5864"/>
    <w:p w14:paraId="28664EDC" w14:textId="77777777" w:rsidR="001C5864" w:rsidRPr="00287D2F" w:rsidRDefault="001C5864" w:rsidP="001C5864">
      <w:pPr>
        <w:rPr>
          <w:rFonts w:cs="Arial"/>
        </w:rPr>
      </w:pPr>
      <w:r>
        <w:rPr>
          <w:rFonts w:cs="Arial"/>
        </w:rPr>
        <w:t>Satisfied by</w:t>
      </w:r>
      <w:r w:rsidRPr="00287D2F">
        <w:rPr>
          <w:rFonts w:cs="Arial"/>
        </w:rPr>
        <w:t>:</w:t>
      </w:r>
    </w:p>
    <w:p w14:paraId="77EC260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7C18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8C4389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ABB059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BD645E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34A4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5A368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3EE1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25714" w14:textId="77777777" w:rsidR="0027306C" w:rsidRDefault="0027306C"/>
        </w:tc>
      </w:tr>
      <w:tr w:rsidR="007A24FC" w:rsidRPr="00B3499B" w14:paraId="3C9D99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AD4E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59979" w14:textId="77777777" w:rsidR="0027306C" w:rsidRDefault="0027306C"/>
        </w:tc>
      </w:tr>
      <w:tr w:rsidR="007A24FC" w:rsidRPr="00B3499B" w14:paraId="124A07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1A44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77BEC" w14:textId="77777777" w:rsidR="0027306C" w:rsidRDefault="0027306C"/>
        </w:tc>
      </w:tr>
      <w:tr w:rsidR="007A24FC" w:rsidRPr="00B3499B" w14:paraId="75C6AC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E8D8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82EA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1FEB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510EA" w14:textId="77777777" w:rsidR="0027306C" w:rsidRDefault="0027306C"/>
        </w:tc>
      </w:tr>
      <w:tr w:rsidR="007A24FC" w:rsidRPr="00B3499B" w14:paraId="29F87E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D3015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70B6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D02A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B75F1" w14:textId="77777777" w:rsidR="0027306C" w:rsidRDefault="0027306C"/>
        </w:tc>
      </w:tr>
      <w:tr w:rsidR="007A24FC" w:rsidRPr="00B3499B" w14:paraId="2C1372B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6FC4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09ED3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D34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DED0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BA73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F055A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4A5472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24980C" w14:textId="77777777" w:rsidR="007A24FC" w:rsidRPr="00B3499B" w:rsidRDefault="006B7CE9" w:rsidP="009737DA">
            <w:pPr>
              <w:rPr>
                <w:rFonts w:cs="Arial"/>
                <w:bCs/>
                <w:color w:val="808080" w:themeColor="background1" w:themeShade="80"/>
                <w:sz w:val="16"/>
                <w:szCs w:val="14"/>
              </w:rPr>
            </w:pPr>
            <w:hyperlink r:id="rId1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9B55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F82A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A6380B" w14:textId="77777777" w:rsidR="007A24FC" w:rsidRDefault="007A24FC" w:rsidP="001C5864">
      <w:pPr>
        <w:rPr>
          <w:rFonts w:cs="Arial"/>
        </w:rPr>
      </w:pPr>
    </w:p>
    <w:p w14:paraId="2AC0D849" w14:textId="77777777" w:rsidR="0047267C" w:rsidRDefault="0047267C" w:rsidP="001C5864">
      <w:pPr>
        <w:rPr>
          <w:rFonts w:cs="Arial"/>
        </w:rPr>
      </w:pPr>
    </w:p>
    <w:p w14:paraId="43363DA3" w14:textId="77777777" w:rsidR="001C5864" w:rsidRPr="0017445F" w:rsidRDefault="001C5864" w:rsidP="001C5864">
      <w:pPr>
        <w:pStyle w:val="RERequirement"/>
        <w:shd w:val="clear" w:color="auto" w:fill="F2F2F2" w:themeFill="background1" w:themeFillShade="F2"/>
      </w:pPr>
      <w:r>
        <w:t xml:space="preserve"> Phone Calls 1.2</w:t>
      </w:r>
    </w:p>
    <w:p w14:paraId="12E77D3F" w14:textId="77777777" w:rsidR="001C5864" w:rsidRDefault="001C5864" w:rsidP="001C5864">
      <w:pPr>
        <w:rPr>
          <w:rFonts w:cs="Arial"/>
        </w:rPr>
      </w:pPr>
      <w:r>
        <w:rPr>
          <w:rFonts w:cs="Arial"/>
        </w:rPr>
        <w:t>When the PDC module receives the PhnCallSwtchZone request signal for seats 3-6 while there is an active PhnCallZone status "Privacy signal for seats 3-6, the PDC shall send the PhnCallZone status signal for the incoming call as "Handsfree" to the PAC module.</w:t>
      </w:r>
    </w:p>
    <w:p w14:paraId="55BC83FF" w14:textId="77777777" w:rsidR="001C5864" w:rsidRDefault="001C5864" w:rsidP="001C5864"/>
    <w:p w14:paraId="3C20AAA0" w14:textId="77777777" w:rsidR="001C5864" w:rsidRPr="00287D2F" w:rsidRDefault="001C5864" w:rsidP="001C5864">
      <w:pPr>
        <w:rPr>
          <w:rFonts w:cs="Arial"/>
        </w:rPr>
      </w:pPr>
      <w:r>
        <w:rPr>
          <w:rFonts w:cs="Arial"/>
        </w:rPr>
        <w:t>Satisfied by</w:t>
      </w:r>
      <w:r w:rsidRPr="00287D2F">
        <w:rPr>
          <w:rFonts w:cs="Arial"/>
        </w:rPr>
        <w:t>:</w:t>
      </w:r>
    </w:p>
    <w:p w14:paraId="4C3E7F8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4B07D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51BAF98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D0274C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EE009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7930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53D7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DEEF2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ABBCF" w14:textId="77777777" w:rsidR="0027306C" w:rsidRDefault="0027306C"/>
        </w:tc>
      </w:tr>
      <w:tr w:rsidR="007A24FC" w:rsidRPr="00B3499B" w14:paraId="09CBAA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D17C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6579B" w14:textId="77777777" w:rsidR="0027306C" w:rsidRDefault="0027306C"/>
        </w:tc>
      </w:tr>
      <w:tr w:rsidR="007A24FC" w:rsidRPr="00B3499B" w14:paraId="72A2A9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D5F0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2D2ED" w14:textId="77777777" w:rsidR="0027306C" w:rsidRDefault="0027306C"/>
        </w:tc>
      </w:tr>
      <w:tr w:rsidR="007A24FC" w:rsidRPr="00B3499B" w14:paraId="2C7B0C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F105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3C37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6D58A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E1A7D" w14:textId="77777777" w:rsidR="0027306C" w:rsidRDefault="0027306C"/>
        </w:tc>
      </w:tr>
      <w:tr w:rsidR="007A24FC" w:rsidRPr="00B3499B" w14:paraId="480A45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98A3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883E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9DF0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F129F" w14:textId="77777777" w:rsidR="0027306C" w:rsidRDefault="0027306C"/>
        </w:tc>
      </w:tr>
      <w:tr w:rsidR="007A24FC" w:rsidRPr="00B3499B" w14:paraId="3E14331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F091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DC2EE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FA68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3C69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6178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C2326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8D5D1B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F9EB5A" w14:textId="77777777" w:rsidR="007A24FC" w:rsidRPr="00B3499B" w:rsidRDefault="006B7CE9" w:rsidP="009737DA">
            <w:pPr>
              <w:rPr>
                <w:rFonts w:cs="Arial"/>
                <w:bCs/>
                <w:color w:val="808080" w:themeColor="background1" w:themeShade="80"/>
                <w:sz w:val="16"/>
                <w:szCs w:val="14"/>
              </w:rPr>
            </w:pPr>
            <w:hyperlink r:id="rId1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C6B34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D8DE5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DB6931" w14:textId="77777777" w:rsidR="007A24FC" w:rsidRDefault="007A24FC" w:rsidP="001C5864">
      <w:pPr>
        <w:rPr>
          <w:rFonts w:cs="Arial"/>
        </w:rPr>
      </w:pPr>
    </w:p>
    <w:p w14:paraId="455F657A" w14:textId="77777777" w:rsidR="0047267C" w:rsidRDefault="0047267C" w:rsidP="001C5864">
      <w:pPr>
        <w:rPr>
          <w:rFonts w:cs="Arial"/>
        </w:rPr>
      </w:pPr>
    </w:p>
    <w:p w14:paraId="77C4C9A4" w14:textId="77777777" w:rsidR="001C5864" w:rsidRPr="0017445F" w:rsidRDefault="001C5864" w:rsidP="001C5864">
      <w:pPr>
        <w:pStyle w:val="RERequirement"/>
        <w:shd w:val="clear" w:color="auto" w:fill="F2F2F2" w:themeFill="background1" w:themeFillShade="F2"/>
      </w:pPr>
      <w:bookmarkStart w:id="143" w:name="_7866f0d5ccc5222851ab47dda5f36445"/>
      <w:bookmarkEnd w:id="143"/>
      <w:r>
        <w:t xml:space="preserve"> Traffic Announcements 1.1</w:t>
      </w:r>
    </w:p>
    <w:p w14:paraId="53788DFD" w14:textId="77777777" w:rsidR="001C5864" w:rsidRDefault="001C5864" w:rsidP="001C5864">
      <w:pPr>
        <w:rPr>
          <w:rFonts w:cs="Arial"/>
        </w:rPr>
      </w:pPr>
      <w:r>
        <w:rPr>
          <w:rFonts w:cs="Arial"/>
        </w:rPr>
        <w:t>The DSP module shall duck/pause media for zones that TA audio plays for.</w:t>
      </w:r>
    </w:p>
    <w:p w14:paraId="52EC1506" w14:textId="77777777" w:rsidR="001C5864" w:rsidRDefault="001C5864" w:rsidP="001C5864"/>
    <w:p w14:paraId="45EF7985" w14:textId="77777777" w:rsidR="001C5864" w:rsidRPr="00287D2F" w:rsidRDefault="001C5864" w:rsidP="001C5864">
      <w:pPr>
        <w:rPr>
          <w:rFonts w:cs="Arial"/>
        </w:rPr>
      </w:pPr>
      <w:r>
        <w:rPr>
          <w:rFonts w:cs="Arial"/>
        </w:rPr>
        <w:t>Satisfied by</w:t>
      </w:r>
      <w:r w:rsidRPr="00287D2F">
        <w:rPr>
          <w:rFonts w:cs="Arial"/>
        </w:rPr>
        <w:t>:</w:t>
      </w:r>
    </w:p>
    <w:p w14:paraId="0F15C4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114AD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213F7B0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B5EA07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22043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DE9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F54DB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98FA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98875" w14:textId="77777777" w:rsidR="0027306C" w:rsidRDefault="0027306C"/>
        </w:tc>
      </w:tr>
      <w:tr w:rsidR="007A24FC" w:rsidRPr="00B3499B" w14:paraId="7E01FD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885E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586D1" w14:textId="77777777" w:rsidR="0027306C" w:rsidRDefault="0027306C"/>
        </w:tc>
      </w:tr>
      <w:tr w:rsidR="007A24FC" w:rsidRPr="00B3499B" w14:paraId="006EA2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8679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9C4C4" w14:textId="77777777" w:rsidR="0027306C" w:rsidRDefault="0027306C"/>
        </w:tc>
      </w:tr>
      <w:tr w:rsidR="007A24FC" w:rsidRPr="00B3499B" w14:paraId="630B5F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A556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A79F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E5537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BF6826" w14:textId="77777777" w:rsidR="0027306C" w:rsidRDefault="0027306C"/>
        </w:tc>
      </w:tr>
      <w:tr w:rsidR="007A24FC" w:rsidRPr="00B3499B" w14:paraId="078F44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C1D7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3C05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790F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14420" w14:textId="77777777" w:rsidR="0027306C" w:rsidRDefault="0027306C"/>
        </w:tc>
      </w:tr>
      <w:tr w:rsidR="007A24FC" w:rsidRPr="00B3499B" w14:paraId="12E7CE6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E9F9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4D7C7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D7A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3080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6709F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F74A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51C7AF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E5B010" w14:textId="77777777" w:rsidR="007A24FC" w:rsidRPr="00B3499B" w:rsidRDefault="006B7CE9" w:rsidP="009737DA">
            <w:pPr>
              <w:rPr>
                <w:rFonts w:cs="Arial"/>
                <w:bCs/>
                <w:color w:val="808080" w:themeColor="background1" w:themeShade="80"/>
                <w:sz w:val="16"/>
                <w:szCs w:val="14"/>
              </w:rPr>
            </w:pPr>
            <w:hyperlink r:id="rId1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A0389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6FBF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A6E9FD" w14:textId="77777777" w:rsidR="007A24FC" w:rsidRDefault="007A24FC" w:rsidP="001C5864">
      <w:pPr>
        <w:rPr>
          <w:rFonts w:cs="Arial"/>
        </w:rPr>
      </w:pPr>
    </w:p>
    <w:p w14:paraId="4E6B83F3" w14:textId="77777777" w:rsidR="0047267C" w:rsidRDefault="0047267C" w:rsidP="001C5864">
      <w:pPr>
        <w:rPr>
          <w:rFonts w:cs="Arial"/>
        </w:rPr>
      </w:pPr>
    </w:p>
    <w:p w14:paraId="0DB1D0A1" w14:textId="77777777" w:rsidR="001C5864" w:rsidRPr="0017445F" w:rsidRDefault="001C5864" w:rsidP="001C5864">
      <w:pPr>
        <w:pStyle w:val="RERequirement"/>
        <w:shd w:val="clear" w:color="auto" w:fill="F2F2F2" w:themeFill="background1" w:themeFillShade="F2"/>
      </w:pPr>
      <w:r>
        <w:t xml:space="preserve"> Zone Transition 1.1</w:t>
      </w:r>
    </w:p>
    <w:p w14:paraId="799D71AC" w14:textId="77777777" w:rsidR="001C5864" w:rsidRDefault="001C5864" w:rsidP="001C5864">
      <w:pPr>
        <w:rPr>
          <w:rFonts w:cs="Arial"/>
        </w:rPr>
      </w:pPr>
      <w:r>
        <w:rPr>
          <w:rFonts w:cs="Arial"/>
        </w:rPr>
        <w:t>When zone mode is activated, the PDC shall send the VehicleAudioMode signal to the DSP and PAC modules to play audio in the zonal speakers.</w:t>
      </w:r>
    </w:p>
    <w:p w14:paraId="281ED4BD" w14:textId="77777777" w:rsidR="001C5864" w:rsidRDefault="001C5864" w:rsidP="001C5864"/>
    <w:p w14:paraId="41D416E0" w14:textId="77777777" w:rsidR="001C5864" w:rsidRPr="00287D2F" w:rsidRDefault="001C5864" w:rsidP="001C5864">
      <w:pPr>
        <w:rPr>
          <w:rFonts w:cs="Arial"/>
        </w:rPr>
      </w:pPr>
      <w:r>
        <w:rPr>
          <w:rFonts w:cs="Arial"/>
        </w:rPr>
        <w:t>Satisfied by</w:t>
      </w:r>
      <w:r w:rsidRPr="00287D2F">
        <w:rPr>
          <w:rFonts w:cs="Arial"/>
        </w:rPr>
        <w:t>:</w:t>
      </w:r>
    </w:p>
    <w:p w14:paraId="007E5C6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ABAA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76C308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333BA8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4F7DDF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6B5C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0A539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A5A2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1E182" w14:textId="77777777" w:rsidR="0027306C" w:rsidRDefault="0027306C"/>
        </w:tc>
      </w:tr>
      <w:tr w:rsidR="007A24FC" w:rsidRPr="00B3499B" w14:paraId="51CB53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6636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F6325" w14:textId="77777777" w:rsidR="0027306C" w:rsidRDefault="0027306C"/>
        </w:tc>
      </w:tr>
      <w:tr w:rsidR="007A24FC" w:rsidRPr="00B3499B" w14:paraId="32D0B0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7175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78687" w14:textId="77777777" w:rsidR="0027306C" w:rsidRDefault="0027306C"/>
        </w:tc>
      </w:tr>
      <w:tr w:rsidR="007A24FC" w:rsidRPr="00B3499B" w14:paraId="4EEA68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6B79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DCE1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26E3C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FC0F79" w14:textId="77777777" w:rsidR="0027306C" w:rsidRDefault="0027306C"/>
        </w:tc>
      </w:tr>
      <w:tr w:rsidR="007A24FC" w:rsidRPr="00B3499B" w14:paraId="15A99B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F450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82A9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8583F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3A623" w14:textId="77777777" w:rsidR="0027306C" w:rsidRDefault="0027306C"/>
        </w:tc>
      </w:tr>
      <w:tr w:rsidR="007A24FC" w:rsidRPr="00B3499B" w14:paraId="266CFF6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C4CC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B53B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6E43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D612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43F85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B1B2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4F3031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8E1B22" w14:textId="77777777" w:rsidR="007A24FC" w:rsidRPr="00B3499B" w:rsidRDefault="006B7CE9" w:rsidP="009737DA">
            <w:pPr>
              <w:rPr>
                <w:rFonts w:cs="Arial"/>
                <w:bCs/>
                <w:color w:val="808080" w:themeColor="background1" w:themeShade="80"/>
                <w:sz w:val="16"/>
                <w:szCs w:val="14"/>
              </w:rPr>
            </w:pPr>
            <w:hyperlink r:id="rId1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3BA9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A51D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CB7774" w14:textId="77777777" w:rsidR="007A24FC" w:rsidRDefault="007A24FC" w:rsidP="001C5864">
      <w:pPr>
        <w:rPr>
          <w:rFonts w:cs="Arial"/>
        </w:rPr>
      </w:pPr>
    </w:p>
    <w:p w14:paraId="1DB28A04" w14:textId="77777777" w:rsidR="0047267C" w:rsidRDefault="0047267C" w:rsidP="001C5864">
      <w:pPr>
        <w:rPr>
          <w:rFonts w:cs="Arial"/>
        </w:rPr>
      </w:pPr>
    </w:p>
    <w:p w14:paraId="65656C01" w14:textId="77777777" w:rsidR="001C5864" w:rsidRPr="0017445F" w:rsidRDefault="001C5864" w:rsidP="001C5864">
      <w:pPr>
        <w:pStyle w:val="RERequirement"/>
        <w:shd w:val="clear" w:color="auto" w:fill="F2F2F2" w:themeFill="background1" w:themeFillShade="F2"/>
      </w:pPr>
      <w:r>
        <w:t xml:space="preserve"> MSS Lockout 1.1</w:t>
      </w:r>
    </w:p>
    <w:p w14:paraId="7EED572C" w14:textId="77777777" w:rsidR="001C5864" w:rsidRDefault="001C5864" w:rsidP="001C5864">
      <w:pPr>
        <w:rPr>
          <w:rFonts w:cs="Arial"/>
        </w:rPr>
      </w:pPr>
      <w:r>
        <w:rPr>
          <w:rFonts w:cs="Arial"/>
        </w:rPr>
        <w:t>When driver turns off MySeatSpace via the SYNC HMI, the PDC module shall set the VehicleAudioMode signal to "Cabin" until MySeatSpace is turned on again.</w:t>
      </w:r>
    </w:p>
    <w:p w14:paraId="72363A01" w14:textId="77777777" w:rsidR="001C5864" w:rsidRDefault="001C5864" w:rsidP="001C5864"/>
    <w:p w14:paraId="255C1E7E" w14:textId="77777777" w:rsidR="001C5864" w:rsidRPr="00287D2F" w:rsidRDefault="001C5864" w:rsidP="001C5864">
      <w:pPr>
        <w:rPr>
          <w:rFonts w:cs="Arial"/>
        </w:rPr>
      </w:pPr>
      <w:r>
        <w:rPr>
          <w:rFonts w:cs="Arial"/>
        </w:rPr>
        <w:t>Satisfied by</w:t>
      </w:r>
      <w:r w:rsidRPr="00287D2F">
        <w:rPr>
          <w:rFonts w:cs="Arial"/>
        </w:rPr>
        <w:t>:</w:t>
      </w:r>
    </w:p>
    <w:p w14:paraId="5A0A916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279F1A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7B3801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Zone Lock Out Status Change</w:t>
      </w:r>
    </w:p>
    <w:p w14:paraId="2EA85FD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C72B32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3B3F3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06B9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04EEF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4FAE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9FBD5" w14:textId="77777777" w:rsidR="0027306C" w:rsidRDefault="0027306C"/>
        </w:tc>
      </w:tr>
      <w:tr w:rsidR="007A24FC" w:rsidRPr="00B3499B" w14:paraId="377CA4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4C81E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06983" w14:textId="77777777" w:rsidR="0027306C" w:rsidRDefault="0027306C"/>
        </w:tc>
      </w:tr>
      <w:tr w:rsidR="007A24FC" w:rsidRPr="00B3499B" w14:paraId="571C98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8E6E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F3B8F" w14:textId="77777777" w:rsidR="0027306C" w:rsidRDefault="0027306C"/>
        </w:tc>
      </w:tr>
      <w:tr w:rsidR="007A24FC" w:rsidRPr="00B3499B" w14:paraId="6274DA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B49B0"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16D9F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51B2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0283F" w14:textId="77777777" w:rsidR="0027306C" w:rsidRDefault="0027306C"/>
        </w:tc>
      </w:tr>
      <w:tr w:rsidR="007A24FC" w:rsidRPr="00B3499B" w14:paraId="12AF48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88D8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B54F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702B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FD36F" w14:textId="77777777" w:rsidR="0027306C" w:rsidRDefault="0027306C"/>
        </w:tc>
      </w:tr>
      <w:tr w:rsidR="007A24FC" w:rsidRPr="00B3499B" w14:paraId="0265877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D92D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46839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40B8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A3C3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5CAF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D891F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953A09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0A403D" w14:textId="77777777" w:rsidR="007A24FC" w:rsidRPr="00B3499B" w:rsidRDefault="006B7CE9" w:rsidP="009737DA">
            <w:pPr>
              <w:rPr>
                <w:rFonts w:cs="Arial"/>
                <w:bCs/>
                <w:color w:val="808080" w:themeColor="background1" w:themeShade="80"/>
                <w:sz w:val="16"/>
                <w:szCs w:val="14"/>
              </w:rPr>
            </w:pPr>
            <w:hyperlink r:id="rId1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4F288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D173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43C4FF" w14:textId="77777777" w:rsidR="007A24FC" w:rsidRDefault="007A24FC" w:rsidP="001C5864">
      <w:pPr>
        <w:rPr>
          <w:rFonts w:cs="Arial"/>
        </w:rPr>
      </w:pPr>
    </w:p>
    <w:p w14:paraId="3AE9612D" w14:textId="77777777" w:rsidR="0047267C" w:rsidRDefault="0047267C" w:rsidP="001C5864">
      <w:pPr>
        <w:rPr>
          <w:rFonts w:cs="Arial"/>
        </w:rPr>
      </w:pPr>
    </w:p>
    <w:p w14:paraId="2641BC76" w14:textId="77777777" w:rsidR="001C5864" w:rsidRPr="0017445F" w:rsidRDefault="001C5864" w:rsidP="001C5864">
      <w:pPr>
        <w:pStyle w:val="RERequirement"/>
        <w:shd w:val="clear" w:color="auto" w:fill="F2F2F2" w:themeFill="background1" w:themeFillShade="F2"/>
      </w:pPr>
      <w:bookmarkStart w:id="144" w:name="_f2d7449126d6d52c947e3dc3dfd3e604"/>
      <w:bookmarkEnd w:id="144"/>
      <w:r>
        <w:t xml:space="preserve"> Traffic Announcements 1.3</w:t>
      </w:r>
    </w:p>
    <w:p w14:paraId="42E7CEC9" w14:textId="77777777" w:rsidR="001C5864" w:rsidRDefault="001C5864" w:rsidP="001C5864">
      <w:pPr>
        <w:rPr>
          <w:rFonts w:cs="Arial"/>
        </w:rPr>
      </w:pPr>
      <w:r>
        <w:rPr>
          <w:rFonts w:cs="Arial"/>
        </w:rPr>
        <w:t>For passengers receiving TA audio, the PDC module shall send the Prompt_Audio_Vol_Level_Zone signal at the same level as the Audio_Vol_Level_Zone signal.</w:t>
      </w:r>
    </w:p>
    <w:p w14:paraId="51F4DFA4" w14:textId="77777777" w:rsidR="001C5864" w:rsidRDefault="001C5864" w:rsidP="001C5864"/>
    <w:p w14:paraId="3A3482A0" w14:textId="77777777" w:rsidR="001C5864" w:rsidRPr="00287D2F" w:rsidRDefault="001C5864" w:rsidP="001C5864">
      <w:pPr>
        <w:rPr>
          <w:rFonts w:cs="Arial"/>
        </w:rPr>
      </w:pPr>
      <w:r>
        <w:rPr>
          <w:rFonts w:cs="Arial"/>
        </w:rPr>
        <w:t>Satisfied by</w:t>
      </w:r>
      <w:r w:rsidRPr="00287D2F">
        <w:rPr>
          <w:rFonts w:cs="Arial"/>
        </w:rPr>
        <w:t>:</w:t>
      </w:r>
    </w:p>
    <w:p w14:paraId="0B840B1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AB535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EA826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3EB91B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92583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421E5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DF7B8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F8F7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0E0A9" w14:textId="77777777" w:rsidR="0027306C" w:rsidRDefault="0027306C"/>
        </w:tc>
      </w:tr>
      <w:tr w:rsidR="007A24FC" w:rsidRPr="00B3499B" w14:paraId="6FC2D6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6DE4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953DA" w14:textId="77777777" w:rsidR="0027306C" w:rsidRDefault="0027306C"/>
        </w:tc>
      </w:tr>
      <w:tr w:rsidR="007A24FC" w:rsidRPr="00B3499B" w14:paraId="7E9DFB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E1E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E9B70" w14:textId="77777777" w:rsidR="0027306C" w:rsidRDefault="0027306C"/>
        </w:tc>
      </w:tr>
      <w:tr w:rsidR="007A24FC" w:rsidRPr="00B3499B" w14:paraId="242885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5E88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5DE6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1F6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AA1D09" w14:textId="77777777" w:rsidR="0027306C" w:rsidRDefault="0027306C"/>
        </w:tc>
      </w:tr>
      <w:tr w:rsidR="007A24FC" w:rsidRPr="00B3499B" w14:paraId="0D0A24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5CE1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1609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2645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BFD98F" w14:textId="77777777" w:rsidR="0027306C" w:rsidRDefault="0027306C"/>
        </w:tc>
      </w:tr>
      <w:tr w:rsidR="007A24FC" w:rsidRPr="00B3499B" w14:paraId="73ED7C5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8F66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B0D2C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24F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D87C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E90E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A66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5316F7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C797DA" w14:textId="77777777" w:rsidR="007A24FC" w:rsidRPr="00B3499B" w:rsidRDefault="006B7CE9" w:rsidP="009737DA">
            <w:pPr>
              <w:rPr>
                <w:rFonts w:cs="Arial"/>
                <w:bCs/>
                <w:color w:val="808080" w:themeColor="background1" w:themeShade="80"/>
                <w:sz w:val="16"/>
                <w:szCs w:val="14"/>
              </w:rPr>
            </w:pPr>
            <w:hyperlink r:id="rId1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9716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20ED0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8D3CB6" w14:textId="77777777" w:rsidR="007A24FC" w:rsidRDefault="007A24FC" w:rsidP="001C5864">
      <w:pPr>
        <w:rPr>
          <w:rFonts w:cs="Arial"/>
        </w:rPr>
      </w:pPr>
    </w:p>
    <w:p w14:paraId="295ED2DB" w14:textId="77777777" w:rsidR="0047267C" w:rsidRDefault="0047267C" w:rsidP="001C5864">
      <w:pPr>
        <w:rPr>
          <w:rFonts w:cs="Arial"/>
        </w:rPr>
      </w:pPr>
    </w:p>
    <w:p w14:paraId="35CBF300" w14:textId="77777777" w:rsidR="001C5864" w:rsidRPr="0017445F" w:rsidRDefault="001C5864" w:rsidP="001C5864">
      <w:pPr>
        <w:pStyle w:val="RERequirement"/>
        <w:shd w:val="clear" w:color="auto" w:fill="F2F2F2" w:themeFill="background1" w:themeFillShade="F2"/>
      </w:pPr>
      <w:bookmarkStart w:id="145" w:name="_10ef053524b490c5a76215ae4723e445"/>
      <w:bookmarkEnd w:id="145"/>
      <w:r>
        <w:t xml:space="preserve"> MSS Audio 1.3</w:t>
      </w:r>
    </w:p>
    <w:p w14:paraId="6C361FDD" w14:textId="77777777" w:rsidR="001C5864" w:rsidRDefault="001C5864" w:rsidP="001C5864">
      <w:pPr>
        <w:rPr>
          <w:rFonts w:cs="Arial"/>
        </w:rPr>
      </w:pPr>
      <w:r>
        <w:rPr>
          <w:rFonts w:cs="Arial"/>
        </w:rPr>
        <w:t>When a user activates the Mute status signal, DSP shall keep the Prompt_Vol_Level_Zone signal at the same value.</w:t>
      </w:r>
    </w:p>
    <w:p w14:paraId="73714B75" w14:textId="77777777" w:rsidR="001C5864" w:rsidRDefault="001C5864" w:rsidP="001C5864"/>
    <w:p w14:paraId="5C68B02D" w14:textId="77777777" w:rsidR="001C5864" w:rsidRPr="00287D2F" w:rsidRDefault="001C5864" w:rsidP="001C5864">
      <w:pPr>
        <w:rPr>
          <w:rFonts w:cs="Arial"/>
        </w:rPr>
      </w:pPr>
      <w:r>
        <w:rPr>
          <w:rFonts w:cs="Arial"/>
        </w:rPr>
        <w:t>Satisfied by</w:t>
      </w:r>
      <w:r w:rsidRPr="00287D2F">
        <w:rPr>
          <w:rFonts w:cs="Arial"/>
        </w:rPr>
        <w:t>:</w:t>
      </w:r>
    </w:p>
    <w:p w14:paraId="373BA51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39F93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919945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55D52C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252EB1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E8A7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76817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0E45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48611" w14:textId="77777777" w:rsidR="0027306C" w:rsidRDefault="0027306C"/>
        </w:tc>
      </w:tr>
      <w:tr w:rsidR="007A24FC" w:rsidRPr="00B3499B" w14:paraId="1B4288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53296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96B34" w14:textId="77777777" w:rsidR="0027306C" w:rsidRDefault="0027306C"/>
        </w:tc>
      </w:tr>
      <w:tr w:rsidR="007A24FC" w:rsidRPr="00B3499B" w14:paraId="02E543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F463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4EC97" w14:textId="77777777" w:rsidR="0027306C" w:rsidRDefault="0027306C"/>
        </w:tc>
      </w:tr>
      <w:tr w:rsidR="007A24FC" w:rsidRPr="00B3499B" w14:paraId="110FBA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8C65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E3A0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5B68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9110A" w14:textId="77777777" w:rsidR="0027306C" w:rsidRDefault="0027306C"/>
        </w:tc>
      </w:tr>
      <w:tr w:rsidR="007A24FC" w:rsidRPr="00B3499B" w14:paraId="69CAE1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BC83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C931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39A2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E421C" w14:textId="77777777" w:rsidR="0027306C" w:rsidRDefault="0027306C"/>
        </w:tc>
      </w:tr>
      <w:tr w:rsidR="007A24FC" w:rsidRPr="00B3499B" w14:paraId="6020A31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A91B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F60B7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31EE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5B77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B725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E835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17B494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1DECC4" w14:textId="77777777" w:rsidR="007A24FC" w:rsidRPr="00B3499B" w:rsidRDefault="006B7CE9" w:rsidP="009737DA">
            <w:pPr>
              <w:rPr>
                <w:rFonts w:cs="Arial"/>
                <w:bCs/>
                <w:color w:val="808080" w:themeColor="background1" w:themeShade="80"/>
                <w:sz w:val="16"/>
                <w:szCs w:val="14"/>
              </w:rPr>
            </w:pPr>
            <w:hyperlink r:id="rId1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1109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B749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B6E76F" w14:textId="77777777" w:rsidR="007A24FC" w:rsidRDefault="007A24FC" w:rsidP="001C5864">
      <w:pPr>
        <w:rPr>
          <w:rFonts w:cs="Arial"/>
        </w:rPr>
      </w:pPr>
    </w:p>
    <w:p w14:paraId="70D96177" w14:textId="77777777" w:rsidR="0047267C" w:rsidRDefault="0047267C" w:rsidP="001C5864">
      <w:pPr>
        <w:rPr>
          <w:rFonts w:cs="Arial"/>
        </w:rPr>
      </w:pPr>
    </w:p>
    <w:p w14:paraId="5E7D11C2" w14:textId="77777777" w:rsidR="001C5864" w:rsidRPr="0017445F" w:rsidRDefault="001C5864" w:rsidP="001C5864">
      <w:pPr>
        <w:pStyle w:val="RERequirement"/>
        <w:shd w:val="clear" w:color="auto" w:fill="F2F2F2" w:themeFill="background1" w:themeFillShade="F2"/>
      </w:pPr>
      <w:r>
        <w:t xml:space="preserve"> Captain's Announcement 1.4</w:t>
      </w:r>
    </w:p>
    <w:p w14:paraId="7F1F1F4E" w14:textId="77777777" w:rsidR="001C5864" w:rsidRDefault="001C5864" w:rsidP="001C5864">
      <w:pPr>
        <w:rPr>
          <w:rFonts w:cs="Arial"/>
        </w:rPr>
      </w:pPr>
      <w:r>
        <w:rPr>
          <w:rFonts w:cs="Arial"/>
        </w:rPr>
        <w:t>When there is an phone call status recognized by the PDC module as Privacy or Handsfree, the SYNC HMI shall update to prevent the activation of CA.</w:t>
      </w:r>
    </w:p>
    <w:p w14:paraId="6800FFC0" w14:textId="77777777" w:rsidR="001C5864" w:rsidRDefault="001C5864" w:rsidP="001C5864"/>
    <w:p w14:paraId="096051E1" w14:textId="77777777" w:rsidR="001C5864" w:rsidRPr="00287D2F" w:rsidRDefault="001C5864" w:rsidP="001C5864">
      <w:pPr>
        <w:rPr>
          <w:rFonts w:cs="Arial"/>
        </w:rPr>
      </w:pPr>
      <w:r>
        <w:rPr>
          <w:rFonts w:cs="Arial"/>
        </w:rPr>
        <w:t>Satisfied by</w:t>
      </w:r>
      <w:r w:rsidRPr="00287D2F">
        <w:rPr>
          <w:rFonts w:cs="Arial"/>
        </w:rPr>
        <w:t>:</w:t>
      </w:r>
    </w:p>
    <w:p w14:paraId="4F31D22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57B2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505969E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11410C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77FCFB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E60091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0588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BE6DD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4A2C2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C7163" w14:textId="77777777" w:rsidR="0027306C" w:rsidRDefault="0027306C"/>
        </w:tc>
      </w:tr>
      <w:tr w:rsidR="007A24FC" w:rsidRPr="00B3499B" w14:paraId="652892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A04E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ABD99" w14:textId="77777777" w:rsidR="0027306C" w:rsidRDefault="0027306C"/>
        </w:tc>
      </w:tr>
      <w:tr w:rsidR="007A24FC" w:rsidRPr="00B3499B" w14:paraId="0DEFEA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7F56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ED360" w14:textId="77777777" w:rsidR="0027306C" w:rsidRDefault="0027306C"/>
        </w:tc>
      </w:tr>
      <w:tr w:rsidR="007A24FC" w:rsidRPr="00B3499B" w14:paraId="1BCD83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6889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391F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309D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D72E6" w14:textId="77777777" w:rsidR="0027306C" w:rsidRDefault="0027306C"/>
        </w:tc>
      </w:tr>
      <w:tr w:rsidR="007A24FC" w:rsidRPr="00B3499B" w14:paraId="1DCF4D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4C41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3F0F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FED3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BA395" w14:textId="77777777" w:rsidR="0027306C" w:rsidRDefault="0027306C"/>
        </w:tc>
      </w:tr>
      <w:tr w:rsidR="007A24FC" w:rsidRPr="00B3499B" w14:paraId="21B937F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637D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F9B17C"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AD59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0B8E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3495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1885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2E4B4B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A5EDCE" w14:textId="77777777" w:rsidR="007A24FC" w:rsidRPr="00B3499B" w:rsidRDefault="006B7CE9" w:rsidP="009737DA">
            <w:pPr>
              <w:rPr>
                <w:rFonts w:cs="Arial"/>
                <w:bCs/>
                <w:color w:val="808080" w:themeColor="background1" w:themeShade="80"/>
                <w:sz w:val="16"/>
                <w:szCs w:val="14"/>
              </w:rPr>
            </w:pPr>
            <w:hyperlink r:id="rId1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A0CC3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C6D4F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F49D2C" w14:textId="77777777" w:rsidR="007A24FC" w:rsidRDefault="007A24FC" w:rsidP="001C5864">
      <w:pPr>
        <w:rPr>
          <w:rFonts w:cs="Arial"/>
        </w:rPr>
      </w:pPr>
    </w:p>
    <w:p w14:paraId="153EAE01" w14:textId="77777777" w:rsidR="0047267C" w:rsidRDefault="0047267C" w:rsidP="001C5864">
      <w:pPr>
        <w:rPr>
          <w:rFonts w:cs="Arial"/>
        </w:rPr>
      </w:pPr>
    </w:p>
    <w:p w14:paraId="20A60A26" w14:textId="77777777" w:rsidR="001C5864" w:rsidRPr="0017445F" w:rsidRDefault="001C5864" w:rsidP="001C5864">
      <w:pPr>
        <w:pStyle w:val="RERequirement"/>
        <w:shd w:val="clear" w:color="auto" w:fill="F2F2F2" w:themeFill="background1" w:themeFillShade="F2"/>
      </w:pPr>
      <w:r>
        <w:t xml:space="preserve"> Shared Media 1.1</w:t>
      </w:r>
    </w:p>
    <w:p w14:paraId="1CE0069C" w14:textId="77777777" w:rsidR="001C5864" w:rsidRDefault="001C5864" w:rsidP="001C5864">
      <w:pPr>
        <w:rPr>
          <w:rFonts w:cs="Arial"/>
        </w:rPr>
      </w:pPr>
      <w:r>
        <w:rPr>
          <w:rFonts w:cs="Arial"/>
        </w:rPr>
        <w:t>The SYNC HMI and the URC application shall allow users to exit audio streams via the SourceType and SourceTypeChannel signals.</w:t>
      </w:r>
    </w:p>
    <w:p w14:paraId="596A47FE" w14:textId="77777777" w:rsidR="001C5864" w:rsidRDefault="001C5864" w:rsidP="001C5864"/>
    <w:p w14:paraId="5D58B363" w14:textId="77777777" w:rsidR="001C5864" w:rsidRPr="00287D2F" w:rsidRDefault="001C5864" w:rsidP="001C5864">
      <w:pPr>
        <w:rPr>
          <w:rFonts w:cs="Arial"/>
        </w:rPr>
      </w:pPr>
      <w:r>
        <w:rPr>
          <w:rFonts w:cs="Arial"/>
        </w:rPr>
        <w:t>Satisfied by</w:t>
      </w:r>
      <w:r w:rsidRPr="00287D2F">
        <w:rPr>
          <w:rFonts w:cs="Arial"/>
        </w:rPr>
        <w:t>:</w:t>
      </w:r>
    </w:p>
    <w:p w14:paraId="2EE6CE2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80A6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D7338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584B7C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302EA0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732728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8048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BFD93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17E5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7B3E8" w14:textId="77777777" w:rsidR="0027306C" w:rsidRDefault="0027306C"/>
        </w:tc>
      </w:tr>
      <w:tr w:rsidR="007A24FC" w:rsidRPr="00B3499B" w14:paraId="211E9E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F45A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0F25C" w14:textId="77777777" w:rsidR="0027306C" w:rsidRDefault="0027306C"/>
        </w:tc>
      </w:tr>
      <w:tr w:rsidR="007A24FC" w:rsidRPr="00B3499B" w14:paraId="6637B4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617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27A3A" w14:textId="77777777" w:rsidR="0027306C" w:rsidRDefault="0027306C"/>
        </w:tc>
      </w:tr>
      <w:tr w:rsidR="007A24FC" w:rsidRPr="00B3499B" w14:paraId="4202F7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DEDA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24F6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DA7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E9125" w14:textId="77777777" w:rsidR="0027306C" w:rsidRDefault="0027306C"/>
        </w:tc>
      </w:tr>
      <w:tr w:rsidR="007A24FC" w:rsidRPr="00B3499B" w14:paraId="0FF625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094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352F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36D9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0A7E8" w14:textId="77777777" w:rsidR="0027306C" w:rsidRDefault="0027306C"/>
        </w:tc>
      </w:tr>
      <w:tr w:rsidR="007A24FC" w:rsidRPr="00B3499B" w14:paraId="7760923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A99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AA5F2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1110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79D7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119E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C735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0A6BF8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D60CC4" w14:textId="77777777" w:rsidR="007A24FC" w:rsidRPr="00B3499B" w:rsidRDefault="006B7CE9" w:rsidP="009737DA">
            <w:pPr>
              <w:rPr>
                <w:rFonts w:cs="Arial"/>
                <w:bCs/>
                <w:color w:val="808080" w:themeColor="background1" w:themeShade="80"/>
                <w:sz w:val="16"/>
                <w:szCs w:val="14"/>
              </w:rPr>
            </w:pPr>
            <w:hyperlink r:id="rId1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B48B7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6A93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0DA2DD" w14:textId="77777777" w:rsidR="007A24FC" w:rsidRDefault="007A24FC" w:rsidP="001C5864">
      <w:pPr>
        <w:rPr>
          <w:rFonts w:cs="Arial"/>
        </w:rPr>
      </w:pPr>
    </w:p>
    <w:p w14:paraId="7E2DBA72" w14:textId="77777777" w:rsidR="0047267C" w:rsidRDefault="0047267C" w:rsidP="001C5864">
      <w:pPr>
        <w:rPr>
          <w:rFonts w:cs="Arial"/>
        </w:rPr>
      </w:pPr>
    </w:p>
    <w:p w14:paraId="3B56902A" w14:textId="77777777" w:rsidR="001C5864" w:rsidRPr="0017445F" w:rsidRDefault="001C5864" w:rsidP="001C5864">
      <w:pPr>
        <w:pStyle w:val="RERequirement"/>
        <w:shd w:val="clear" w:color="auto" w:fill="F2F2F2" w:themeFill="background1" w:themeFillShade="F2"/>
      </w:pPr>
      <w:bookmarkStart w:id="146" w:name="_f11cdfb5318091ad0e77ba60b37bfb1c"/>
      <w:bookmarkEnd w:id="146"/>
      <w:r>
        <w:t xml:space="preserve"> Traffic Announcements 1.2</w:t>
      </w:r>
    </w:p>
    <w:p w14:paraId="02E572B4" w14:textId="77777777" w:rsidR="001C5864" w:rsidRDefault="001C5864" w:rsidP="001C5864">
      <w:pPr>
        <w:rPr>
          <w:rFonts w:cs="Arial"/>
        </w:rPr>
      </w:pPr>
      <w:r>
        <w:rPr>
          <w:rFonts w:cs="Arial"/>
        </w:rPr>
        <w:t>The PDC module shall send the Prompt_Audio_Vol_Level_Zone1 signal at an increased level from the Audio_Vol_Level_Zone1 signal as determined by the Traffic Announcement feature specification when TA is activated.</w:t>
      </w:r>
    </w:p>
    <w:p w14:paraId="376E15E5" w14:textId="77777777" w:rsidR="001C5864" w:rsidRDefault="001C5864" w:rsidP="001C5864"/>
    <w:p w14:paraId="154AB602" w14:textId="77777777" w:rsidR="001C5864" w:rsidRPr="00287D2F" w:rsidRDefault="001C5864" w:rsidP="001C5864">
      <w:pPr>
        <w:rPr>
          <w:rFonts w:cs="Arial"/>
        </w:rPr>
      </w:pPr>
      <w:r>
        <w:rPr>
          <w:rFonts w:cs="Arial"/>
        </w:rPr>
        <w:t>Satisfied by</w:t>
      </w:r>
      <w:r w:rsidRPr="00287D2F">
        <w:rPr>
          <w:rFonts w:cs="Arial"/>
        </w:rPr>
        <w:t>:</w:t>
      </w:r>
    </w:p>
    <w:p w14:paraId="6E351D9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BD839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2F6E58B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74EB0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575A44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DEFBF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E44F5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CE8D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CD219" w14:textId="77777777" w:rsidR="0027306C" w:rsidRDefault="0027306C"/>
        </w:tc>
      </w:tr>
      <w:tr w:rsidR="007A24FC" w:rsidRPr="00B3499B" w14:paraId="1A54E5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FA9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6C15C" w14:textId="77777777" w:rsidR="0027306C" w:rsidRDefault="0027306C"/>
        </w:tc>
      </w:tr>
      <w:tr w:rsidR="007A24FC" w:rsidRPr="00B3499B" w14:paraId="15B659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81B9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7F607" w14:textId="77777777" w:rsidR="0027306C" w:rsidRDefault="0027306C"/>
        </w:tc>
      </w:tr>
      <w:tr w:rsidR="007A24FC" w:rsidRPr="00B3499B" w14:paraId="589254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3302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B4E7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7D0BB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7039D" w14:textId="77777777" w:rsidR="0027306C" w:rsidRDefault="0027306C"/>
        </w:tc>
      </w:tr>
      <w:tr w:rsidR="007A24FC" w:rsidRPr="00B3499B" w14:paraId="366A9E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F3A7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1E0D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A444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BA76C1" w14:textId="77777777" w:rsidR="0027306C" w:rsidRDefault="0027306C"/>
        </w:tc>
      </w:tr>
      <w:tr w:rsidR="007A24FC" w:rsidRPr="00B3499B" w14:paraId="3390E95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3434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7891D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0EFC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A8D7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2CE1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97F2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5D3AC2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54A272" w14:textId="77777777" w:rsidR="007A24FC" w:rsidRPr="00B3499B" w:rsidRDefault="006B7CE9" w:rsidP="009737DA">
            <w:pPr>
              <w:rPr>
                <w:rFonts w:cs="Arial"/>
                <w:bCs/>
                <w:color w:val="808080" w:themeColor="background1" w:themeShade="80"/>
                <w:sz w:val="16"/>
                <w:szCs w:val="14"/>
              </w:rPr>
            </w:pPr>
            <w:hyperlink r:id="rId1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8C23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F607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817ED0" w14:textId="77777777" w:rsidR="007A24FC" w:rsidRDefault="007A24FC" w:rsidP="001C5864">
      <w:pPr>
        <w:rPr>
          <w:rFonts w:cs="Arial"/>
        </w:rPr>
      </w:pPr>
    </w:p>
    <w:p w14:paraId="76EAAF13" w14:textId="77777777" w:rsidR="0047267C" w:rsidRDefault="0047267C" w:rsidP="001C5864">
      <w:pPr>
        <w:rPr>
          <w:rFonts w:cs="Arial"/>
        </w:rPr>
      </w:pPr>
    </w:p>
    <w:p w14:paraId="244B70FA" w14:textId="77777777" w:rsidR="001C5864" w:rsidRPr="0017445F" w:rsidRDefault="001C5864" w:rsidP="001C5864">
      <w:pPr>
        <w:pStyle w:val="RERequirement"/>
        <w:shd w:val="clear" w:color="auto" w:fill="F2F2F2" w:themeFill="background1" w:themeFillShade="F2"/>
      </w:pPr>
      <w:r>
        <w:t xml:space="preserve"> Row to Row Communication 1.6</w:t>
      </w:r>
    </w:p>
    <w:p w14:paraId="7D39F112" w14:textId="77777777" w:rsidR="001C5864" w:rsidRDefault="001C5864" w:rsidP="001C5864">
      <w:pPr>
        <w:rPr>
          <w:rFonts w:cs="Arial"/>
        </w:rPr>
      </w:pPr>
      <w:r>
        <w:rPr>
          <w:rFonts w:cs="Arial"/>
        </w:rPr>
        <w:lastRenderedPageBreak/>
        <w:t>The DSP module shall direct ICC audio to the first and third rows.</w:t>
      </w:r>
    </w:p>
    <w:p w14:paraId="32E23FF8" w14:textId="77777777" w:rsidR="001C5864" w:rsidRDefault="001C5864" w:rsidP="001C5864"/>
    <w:p w14:paraId="2CBCCD75" w14:textId="77777777" w:rsidR="001C5864" w:rsidRPr="00287D2F" w:rsidRDefault="001C5864" w:rsidP="001C5864">
      <w:pPr>
        <w:rPr>
          <w:rFonts w:cs="Arial"/>
        </w:rPr>
      </w:pPr>
      <w:r>
        <w:rPr>
          <w:rFonts w:cs="Arial"/>
        </w:rPr>
        <w:t>Satisfied by</w:t>
      </w:r>
      <w:r w:rsidRPr="00287D2F">
        <w:rPr>
          <w:rFonts w:cs="Arial"/>
        </w:rPr>
        <w:t>:</w:t>
      </w:r>
    </w:p>
    <w:p w14:paraId="6222DC7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70AEB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73EAF15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738F75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8670F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76682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42F8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7A03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9857D" w14:textId="77777777" w:rsidR="0027306C" w:rsidRDefault="0027306C"/>
        </w:tc>
      </w:tr>
      <w:tr w:rsidR="007A24FC" w:rsidRPr="00B3499B" w14:paraId="7DBF1C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4DF6F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8C01E" w14:textId="77777777" w:rsidR="0027306C" w:rsidRDefault="0027306C"/>
        </w:tc>
      </w:tr>
      <w:tr w:rsidR="007A24FC" w:rsidRPr="00B3499B" w14:paraId="0EBAAA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5D51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CAC4B" w14:textId="77777777" w:rsidR="0027306C" w:rsidRDefault="0027306C"/>
        </w:tc>
      </w:tr>
      <w:tr w:rsidR="007A24FC" w:rsidRPr="00B3499B" w14:paraId="148B3F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77C9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3AAE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1F8DE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281D2" w14:textId="77777777" w:rsidR="0027306C" w:rsidRDefault="0027306C"/>
        </w:tc>
      </w:tr>
      <w:tr w:rsidR="007A24FC" w:rsidRPr="00B3499B" w14:paraId="76F03A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D3B3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69B9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C5A3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BE69DD" w14:textId="77777777" w:rsidR="0027306C" w:rsidRDefault="0027306C"/>
        </w:tc>
      </w:tr>
      <w:tr w:rsidR="007A24FC" w:rsidRPr="00B3499B" w14:paraId="7E4C2C8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9935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672DA0"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E410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22ED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AF0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474A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88843F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54BBEA" w14:textId="77777777" w:rsidR="007A24FC" w:rsidRPr="00B3499B" w:rsidRDefault="006B7CE9" w:rsidP="009737DA">
            <w:pPr>
              <w:rPr>
                <w:rFonts w:cs="Arial"/>
                <w:bCs/>
                <w:color w:val="808080" w:themeColor="background1" w:themeShade="80"/>
                <w:sz w:val="16"/>
                <w:szCs w:val="14"/>
              </w:rPr>
            </w:pPr>
            <w:hyperlink r:id="rId1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9D28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D782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A450F8" w14:textId="77777777" w:rsidR="007A24FC" w:rsidRDefault="007A24FC" w:rsidP="001C5864">
      <w:pPr>
        <w:rPr>
          <w:rFonts w:cs="Arial"/>
        </w:rPr>
      </w:pPr>
    </w:p>
    <w:p w14:paraId="40C305B2" w14:textId="77777777" w:rsidR="0047267C" w:rsidRDefault="0047267C" w:rsidP="001C5864">
      <w:pPr>
        <w:rPr>
          <w:rFonts w:cs="Arial"/>
        </w:rPr>
      </w:pPr>
    </w:p>
    <w:p w14:paraId="14BE6212"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E460501" wp14:editId="1F3AC73D">
            <wp:extent cx="152400" cy="152400"/>
            <wp:effectExtent l="0" t="0" r="0" b="0"/>
            <wp:docPr id="44" name="Picture 1362599733.jpg" descr="136259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6259973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Change Volume</w:t>
      </w:r>
    </w:p>
    <w:p w14:paraId="66C50F4C" w14:textId="77777777" w:rsidR="005F4E20" w:rsidRDefault="005F4E20" w:rsidP="00720A45">
      <w:pPr>
        <w:rPr>
          <w:highlight w:val="green"/>
        </w:rPr>
      </w:pPr>
    </w:p>
    <w:p w14:paraId="30E8D0BE" w14:textId="77777777" w:rsidR="009C3237" w:rsidRDefault="009C3237" w:rsidP="009C3237">
      <w:pPr>
        <w:pStyle w:val="BodyText"/>
      </w:pPr>
      <w:r w:rsidRPr="00F33853">
        <w:t>MSS Function responsible for Adjusting the Volume</w:t>
      </w:r>
    </w:p>
    <w:p w14:paraId="6E9CE5B5" w14:textId="77777777" w:rsidR="00785794" w:rsidRPr="00785794" w:rsidRDefault="00785794" w:rsidP="00785794">
      <w:pPr>
        <w:rPr>
          <w:rFonts w:cs="Arial"/>
          <w:color w:val="000000" w:themeColor="text1"/>
          <w:sz w:val="16"/>
          <w:szCs w:val="14"/>
        </w:rPr>
      </w:pPr>
    </w:p>
    <w:p w14:paraId="1425450C" w14:textId="77777777" w:rsidR="009C3237" w:rsidRPr="009C3237" w:rsidRDefault="009C3237" w:rsidP="00720A45">
      <w:pPr>
        <w:rPr>
          <w:highlight w:val="green"/>
          <w:lang w:val="en-GB"/>
        </w:rPr>
      </w:pPr>
    </w:p>
    <w:p w14:paraId="74D68D3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5F5399F" w14:textId="77777777" w:rsidR="00072314" w:rsidRPr="003B799F" w:rsidRDefault="00072314" w:rsidP="00072314"/>
    <w:p w14:paraId="0BB0684C" w14:textId="77777777" w:rsidR="00072314" w:rsidRDefault="00072314" w:rsidP="00072314">
      <w:pPr>
        <w:pStyle w:val="Heading6"/>
        <w:keepNext w:val="0"/>
        <w:tabs>
          <w:tab w:val="clear" w:pos="900"/>
          <w:tab w:val="left" w:pos="709"/>
        </w:tabs>
        <w:spacing w:before="240"/>
        <w:rPr>
          <w:lang w:val="en-GB"/>
        </w:rPr>
      </w:pPr>
      <w:r>
        <w:rPr>
          <w:lang w:val="en-GB"/>
        </w:rPr>
        <w:t>Inputs</w:t>
      </w:r>
    </w:p>
    <w:p w14:paraId="099DF5C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53D480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B197B"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Change Volume</w:t>
            </w:r>
          </w:p>
        </w:tc>
      </w:tr>
      <w:tr w:rsidR="00EB31D7" w:rsidRPr="00B3499B" w14:paraId="5A4536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0B47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8327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4D50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D203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8EFE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D289E1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028082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426F9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BC0A2DE" w14:textId="77777777" w:rsidR="0046438F" w:rsidRDefault="0046438F" w:rsidP="0046438F">
            <w:pPr>
              <w:rPr>
                <w:rFonts w:cs="Arial"/>
                <w:color w:val="000000" w:themeColor="text1"/>
                <w:sz w:val="16"/>
                <w:szCs w:val="14"/>
              </w:rPr>
            </w:pPr>
            <w:r>
              <w:rPr>
                <w:rFonts w:cs="Arial"/>
                <w:color w:val="000000" w:themeColor="text1"/>
                <w:sz w:val="16"/>
                <w:szCs w:val="14"/>
              </w:rPr>
              <w:t>Volume_Cmd</w:t>
            </w:r>
          </w:p>
          <w:p w14:paraId="7834E767" w14:textId="77777777" w:rsidR="0046438F" w:rsidRPr="00740CDD" w:rsidRDefault="0046438F" w:rsidP="00927ADC">
            <w:pPr>
              <w:pStyle w:val="VelocityScript"/>
              <w:rPr>
                <w:color w:val="00B0F0"/>
              </w:rPr>
            </w:pPr>
          </w:p>
          <w:p w14:paraId="209E4292" w14:textId="77777777" w:rsidR="004C0655" w:rsidRPr="007215C5" w:rsidRDefault="004C0655" w:rsidP="004F0393">
            <w:pPr>
              <w:pStyle w:val="VelocityScript"/>
            </w:pPr>
          </w:p>
          <w:p w14:paraId="726CA11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6D0F8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Volume_Cmd </w:t>
            </w:r>
            <w:r w:rsidR="001F621A">
              <w:rPr>
                <w:rFonts w:cs="Arial"/>
                <w:color w:val="000000" w:themeColor="text1"/>
                <w:sz w:val="16"/>
                <w:szCs w:val="14"/>
              </w:rPr>
              <w:t>:</w:t>
            </w:r>
          </w:p>
          <w:p w14:paraId="0EFA7B8D" w14:textId="77777777" w:rsidR="00691667" w:rsidRPr="003C5D56" w:rsidRDefault="008A674A" w:rsidP="008A674A">
            <w:pPr>
              <w:rPr>
                <w:rFonts w:cs="Arial"/>
                <w:color w:val="000000" w:themeColor="text1"/>
                <w:sz w:val="16"/>
                <w:szCs w:val="14"/>
              </w:rPr>
            </w:pPr>
            <w:r>
              <w:rPr>
                <w:rFonts w:cs="Arial"/>
                <w:color w:val="000000" w:themeColor="text1"/>
                <w:sz w:val="16"/>
                <w:szCs w:val="14"/>
              </w:rPr>
              <w:t>BLE_ChangeVolume_TBD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629635"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293BC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E6466A" w14:textId="77777777" w:rsidR="0027306C" w:rsidRDefault="0027306C"/>
        </w:tc>
      </w:tr>
      <w:tr w:rsidR="00EB31D7" w:rsidRPr="00B3499B" w14:paraId="7B4BEFF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CEA4F9" w14:textId="77777777" w:rsidR="00EB31D7" w:rsidRPr="00B3499B" w:rsidRDefault="006B7CE9" w:rsidP="00236BAE">
            <w:pPr>
              <w:rPr>
                <w:rFonts w:cs="Arial"/>
                <w:bCs/>
                <w:color w:val="808080" w:themeColor="background1" w:themeShade="80"/>
                <w:sz w:val="16"/>
                <w:szCs w:val="14"/>
              </w:rPr>
            </w:pPr>
            <w:hyperlink r:id="rId19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BE39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7BAF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B41C1F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Change Volume</w:t>
      </w:r>
    </w:p>
    <w:p w14:paraId="14BA84C9" w14:textId="77777777" w:rsidR="008C50D1" w:rsidRPr="00E23282" w:rsidRDefault="008C50D1" w:rsidP="00072314"/>
    <w:p w14:paraId="5284D00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C2CD76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F611DD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FB1B3"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Change Volume</w:t>
            </w:r>
          </w:p>
        </w:tc>
      </w:tr>
      <w:tr w:rsidR="00236BAE" w:rsidRPr="00B3499B" w14:paraId="4F7C09B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24D5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D0D9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E582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8C04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E499F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EF45C0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A26CF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E2ED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DA6C046" w14:textId="77777777" w:rsidR="0046438F" w:rsidRDefault="0046438F" w:rsidP="0046438F">
            <w:pPr>
              <w:rPr>
                <w:rFonts w:cs="Arial"/>
                <w:color w:val="000000" w:themeColor="text1"/>
                <w:sz w:val="16"/>
                <w:szCs w:val="14"/>
              </w:rPr>
            </w:pPr>
            <w:r>
              <w:rPr>
                <w:rFonts w:cs="Arial"/>
                <w:color w:val="000000" w:themeColor="text1"/>
                <w:sz w:val="16"/>
                <w:szCs w:val="14"/>
              </w:rPr>
              <w:t>AutomotiveAudioReq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2B07AF" w14:textId="77777777" w:rsidR="00DD49BA" w:rsidRDefault="00DD49BA" w:rsidP="00DD49BA">
            <w:pPr>
              <w:rPr>
                <w:rFonts w:cs="Arial"/>
                <w:color w:val="000000" w:themeColor="text1"/>
                <w:sz w:val="16"/>
                <w:szCs w:val="14"/>
              </w:rPr>
            </w:pPr>
            <w:r>
              <w:rPr>
                <w:rFonts w:cs="Arial"/>
                <w:color w:val="000000" w:themeColor="text1"/>
                <w:sz w:val="16"/>
                <w:szCs w:val="14"/>
              </w:rPr>
              <w:t>AutomotiveAudioReq</w:t>
            </w:r>
            <w:r w:rsidR="001F621A">
              <w:rPr>
                <w:rFonts w:cs="Arial"/>
                <w:color w:val="000000" w:themeColor="text1"/>
                <w:sz w:val="16"/>
                <w:szCs w:val="14"/>
              </w:rPr>
              <w:t xml:space="preserve"> :</w:t>
            </w:r>
          </w:p>
          <w:p w14:paraId="2AD29EA4" w14:textId="77777777" w:rsidR="00691667" w:rsidRPr="003C5D56" w:rsidRDefault="00691667" w:rsidP="00DD49BA">
            <w:pPr>
              <w:rPr>
                <w:rFonts w:cs="Arial"/>
                <w:color w:val="000000" w:themeColor="text1"/>
                <w:sz w:val="16"/>
                <w:szCs w:val="14"/>
              </w:rPr>
            </w:pPr>
            <w:r>
              <w:rPr>
                <w:rFonts w:cs="Arial"/>
                <w:color w:val="000000" w:themeColor="text1"/>
                <w:sz w:val="16"/>
                <w:szCs w:val="14"/>
              </w:rPr>
              <w:t>BLE_AutomotiveAudio _Req_ET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CB9CA"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106DC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501447" w14:textId="77777777" w:rsidR="0027306C" w:rsidRDefault="0027306C"/>
        </w:tc>
      </w:tr>
      <w:tr w:rsidR="00CA24CE" w:rsidRPr="00B3499B" w14:paraId="389EB4B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ED54DD" w14:textId="77777777" w:rsidR="00CA24CE" w:rsidRPr="00B3499B" w:rsidRDefault="006B7CE9" w:rsidP="00CA24CE">
            <w:pPr>
              <w:rPr>
                <w:rFonts w:cs="Arial"/>
                <w:bCs/>
                <w:color w:val="808080" w:themeColor="background1" w:themeShade="80"/>
                <w:sz w:val="16"/>
                <w:szCs w:val="14"/>
              </w:rPr>
            </w:pPr>
            <w:hyperlink r:id="rId1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DD595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B9E54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3B884A2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Change Volume</w:t>
      </w:r>
    </w:p>
    <w:p w14:paraId="7691299B" w14:textId="77777777" w:rsidR="00072314" w:rsidRPr="00612064" w:rsidRDefault="00072314" w:rsidP="00072314">
      <w:pPr>
        <w:spacing w:before="20"/>
        <w:rPr>
          <w:vanish/>
        </w:rPr>
      </w:pPr>
    </w:p>
    <w:p w14:paraId="39F61A0B" w14:textId="77777777" w:rsidR="00072314" w:rsidRDefault="00072314" w:rsidP="00072314">
      <w:pPr>
        <w:pStyle w:val="Heading6"/>
        <w:keepNext w:val="0"/>
        <w:tabs>
          <w:tab w:val="clear" w:pos="900"/>
          <w:tab w:val="left" w:pos="709"/>
        </w:tabs>
        <w:spacing w:before="240"/>
      </w:pPr>
      <w:r>
        <w:t>Parameters</w:t>
      </w:r>
    </w:p>
    <w:p w14:paraId="3151DFD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A0B6113" w14:textId="77777777" w:rsidTr="001D18E6">
        <w:trPr>
          <w:trHeight w:val="161"/>
        </w:trPr>
        <w:tc>
          <w:tcPr>
            <w:tcW w:w="1838" w:type="dxa"/>
            <w:shd w:val="clear" w:color="auto" w:fill="D9D9D9" w:themeFill="background1" w:themeFillShade="D9"/>
            <w:noWrap/>
            <w:hideMark/>
          </w:tcPr>
          <w:p w14:paraId="2D058F7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495D262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58CF41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7DEF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967469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FE61356" w14:textId="77777777" w:rsidTr="001D18E6">
        <w:trPr>
          <w:trHeight w:val="70"/>
        </w:trPr>
        <w:tc>
          <w:tcPr>
            <w:tcW w:w="1838" w:type="dxa"/>
            <w:noWrap/>
          </w:tcPr>
          <w:p w14:paraId="0197F06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CEEFC8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75AC81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2849966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0BA379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2F3D95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BAB26BC" w14:textId="77777777" w:rsidTr="001D18E6">
        <w:trPr>
          <w:trHeight w:val="71"/>
        </w:trPr>
        <w:tc>
          <w:tcPr>
            <w:tcW w:w="1838" w:type="dxa"/>
            <w:noWrap/>
          </w:tcPr>
          <w:p w14:paraId="0880823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51045C2" w14:textId="77777777" w:rsidR="00072314" w:rsidRPr="00D14691" w:rsidRDefault="00072314" w:rsidP="001D18E6">
            <w:pPr>
              <w:rPr>
                <w:color w:val="000000" w:themeColor="text1"/>
              </w:rPr>
            </w:pPr>
          </w:p>
        </w:tc>
        <w:tc>
          <w:tcPr>
            <w:tcW w:w="1701" w:type="dxa"/>
          </w:tcPr>
          <w:p w14:paraId="1C50EBC9" w14:textId="77777777" w:rsidR="00072314" w:rsidRPr="00D14691" w:rsidRDefault="00072314" w:rsidP="001D18E6">
            <w:pPr>
              <w:rPr>
                <w:color w:val="000000" w:themeColor="text1"/>
              </w:rPr>
            </w:pPr>
          </w:p>
        </w:tc>
        <w:tc>
          <w:tcPr>
            <w:tcW w:w="1417" w:type="dxa"/>
            <w:noWrap/>
          </w:tcPr>
          <w:p w14:paraId="67723C5C" w14:textId="77777777" w:rsidR="00072314" w:rsidRPr="00D14691" w:rsidRDefault="00072314" w:rsidP="001D18E6">
            <w:pPr>
              <w:rPr>
                <w:color w:val="000000" w:themeColor="text1"/>
              </w:rPr>
            </w:pPr>
          </w:p>
        </w:tc>
        <w:tc>
          <w:tcPr>
            <w:tcW w:w="3402" w:type="dxa"/>
          </w:tcPr>
          <w:p w14:paraId="2482740F" w14:textId="77777777" w:rsidR="00072314" w:rsidRPr="00D14691" w:rsidRDefault="00072314" w:rsidP="001D18E6">
            <w:pPr>
              <w:rPr>
                <w:color w:val="000000" w:themeColor="text1"/>
              </w:rPr>
            </w:pPr>
          </w:p>
        </w:tc>
      </w:tr>
    </w:tbl>
    <w:p w14:paraId="2FF9D87C"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EF2CCE3" w14:textId="77777777" w:rsidR="003678EC" w:rsidRPr="003678EC" w:rsidRDefault="003678EC" w:rsidP="003678EC">
      <w:pPr>
        <w:rPr>
          <w:lang w:val="en-GB"/>
        </w:rPr>
      </w:pPr>
    </w:p>
    <w:p w14:paraId="63AAF10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FECE40C" w14:textId="77777777" w:rsidR="000E75AB" w:rsidRDefault="000E75AB" w:rsidP="000E75AB"/>
    <w:p w14:paraId="2DF55FAD" w14:textId="77777777" w:rsidR="00072314" w:rsidRPr="003225C9" w:rsidRDefault="00072314" w:rsidP="00072314">
      <w:pPr>
        <w:tabs>
          <w:tab w:val="left" w:pos="284"/>
          <w:tab w:val="left" w:pos="851"/>
        </w:tabs>
      </w:pPr>
    </w:p>
    <w:p w14:paraId="396435F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8C53F7" w14:textId="77777777" w:rsidR="00072314" w:rsidRDefault="00072314" w:rsidP="00072314"/>
    <w:p w14:paraId="107E09A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E459DEB" w14:textId="77777777" w:rsidR="001C5864" w:rsidRPr="0017445F" w:rsidRDefault="001C5864" w:rsidP="001C5864">
      <w:pPr>
        <w:pStyle w:val="RERequirement"/>
        <w:shd w:val="clear" w:color="auto" w:fill="F2F2F2" w:themeFill="background1" w:themeFillShade="F2"/>
      </w:pPr>
      <w:r>
        <w:t xml:space="preserve"> MyKey 1.2</w:t>
      </w:r>
    </w:p>
    <w:p w14:paraId="5FC80E12" w14:textId="77777777" w:rsidR="001C5864" w:rsidRDefault="001C5864" w:rsidP="001C5864">
      <w:pPr>
        <w:rPr>
          <w:rFonts w:cs="Arial"/>
        </w:rPr>
      </w:pPr>
      <w:r>
        <w:rPr>
          <w:rFonts w:cs="Arial"/>
        </w:rPr>
        <w:t>When the PDC recognizes the MyKey signal as active, the URC application shall prevent passengers from activating ICC.</w:t>
      </w:r>
    </w:p>
    <w:p w14:paraId="18D0B03E" w14:textId="77777777" w:rsidR="001C5864" w:rsidRDefault="001C5864" w:rsidP="001C5864"/>
    <w:p w14:paraId="1905FCFD" w14:textId="77777777" w:rsidR="001C5864" w:rsidRPr="00287D2F" w:rsidRDefault="001C5864" w:rsidP="001C5864">
      <w:pPr>
        <w:rPr>
          <w:rFonts w:cs="Arial"/>
        </w:rPr>
      </w:pPr>
      <w:r>
        <w:rPr>
          <w:rFonts w:cs="Arial"/>
        </w:rPr>
        <w:t>Satisfied by</w:t>
      </w:r>
      <w:r w:rsidRPr="00287D2F">
        <w:rPr>
          <w:rFonts w:cs="Arial"/>
        </w:rPr>
        <w:t>:</w:t>
      </w:r>
    </w:p>
    <w:p w14:paraId="15C72DC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535250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Change Volume</w:t>
      </w:r>
    </w:p>
    <w:p w14:paraId="32D98A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Volume Change</w:t>
      </w:r>
    </w:p>
    <w:p w14:paraId="5E95DE7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FD652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5904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90B49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DCC0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8F9FD" w14:textId="77777777" w:rsidR="0027306C" w:rsidRDefault="0027306C"/>
        </w:tc>
      </w:tr>
      <w:tr w:rsidR="007A24FC" w:rsidRPr="00B3499B" w14:paraId="773349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9723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F808C" w14:textId="77777777" w:rsidR="0027306C" w:rsidRDefault="0027306C"/>
        </w:tc>
      </w:tr>
      <w:tr w:rsidR="007A24FC" w:rsidRPr="00B3499B" w14:paraId="7BFA7B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A7C9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B8142" w14:textId="77777777" w:rsidR="0027306C" w:rsidRDefault="0027306C"/>
        </w:tc>
      </w:tr>
      <w:tr w:rsidR="007A24FC" w:rsidRPr="00B3499B" w14:paraId="2F6F24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EEB0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A933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E05D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1C0D3" w14:textId="77777777" w:rsidR="0027306C" w:rsidRDefault="0027306C"/>
        </w:tc>
      </w:tr>
      <w:tr w:rsidR="007A24FC" w:rsidRPr="00B3499B" w14:paraId="45025B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1CE3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1A93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257F8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99D161" w14:textId="77777777" w:rsidR="0027306C" w:rsidRDefault="0027306C"/>
        </w:tc>
      </w:tr>
      <w:tr w:rsidR="007A24FC" w:rsidRPr="00B3499B" w14:paraId="46E171E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46CE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524DA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8FB6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2213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14A2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731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5F91EE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DBC412" w14:textId="77777777" w:rsidR="007A24FC" w:rsidRPr="00B3499B" w:rsidRDefault="006B7CE9" w:rsidP="009737DA">
            <w:pPr>
              <w:rPr>
                <w:rFonts w:cs="Arial"/>
                <w:bCs/>
                <w:color w:val="808080" w:themeColor="background1" w:themeShade="80"/>
                <w:sz w:val="16"/>
                <w:szCs w:val="14"/>
              </w:rPr>
            </w:pPr>
            <w:hyperlink r:id="rId1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FDCAD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5C88C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2261A0" w14:textId="77777777" w:rsidR="007A24FC" w:rsidRDefault="007A24FC" w:rsidP="001C5864">
      <w:pPr>
        <w:rPr>
          <w:rFonts w:cs="Arial"/>
        </w:rPr>
      </w:pPr>
    </w:p>
    <w:p w14:paraId="2F080BCC" w14:textId="77777777" w:rsidR="0047267C" w:rsidRDefault="0047267C" w:rsidP="001C5864">
      <w:pPr>
        <w:rPr>
          <w:rFonts w:cs="Arial"/>
        </w:rPr>
      </w:pPr>
    </w:p>
    <w:p w14:paraId="62B94E5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CFA3AC4" wp14:editId="16AD2F3F">
            <wp:extent cx="152400" cy="152400"/>
            <wp:effectExtent l="0" t="0" r="0" b="0"/>
            <wp:docPr id="46" name="Picture 2085305104.jpg" descr="2085305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85305104.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Play Audio</w:t>
      </w:r>
    </w:p>
    <w:p w14:paraId="79FEAF59" w14:textId="77777777" w:rsidR="005F4E20" w:rsidRDefault="005F4E20" w:rsidP="00720A45">
      <w:pPr>
        <w:rPr>
          <w:highlight w:val="green"/>
        </w:rPr>
      </w:pPr>
    </w:p>
    <w:p w14:paraId="3A99EA6F" w14:textId="77777777" w:rsidR="009C3237" w:rsidRDefault="009C3237" w:rsidP="009C3237">
      <w:pPr>
        <w:pStyle w:val="BodyText"/>
      </w:pPr>
      <w:r w:rsidRPr="00F33853">
        <w:t>MSS Function responsible for Requesting to Play Audio and designate Audio Type</w:t>
      </w:r>
    </w:p>
    <w:p w14:paraId="3DC37CF7" w14:textId="77777777" w:rsidR="00785794" w:rsidRPr="00785794" w:rsidRDefault="00785794" w:rsidP="00785794">
      <w:pPr>
        <w:rPr>
          <w:rFonts w:cs="Arial"/>
          <w:color w:val="000000" w:themeColor="text1"/>
          <w:sz w:val="16"/>
          <w:szCs w:val="14"/>
        </w:rPr>
      </w:pPr>
    </w:p>
    <w:p w14:paraId="0F9DE501" w14:textId="77777777" w:rsidR="009C3237" w:rsidRPr="009C3237" w:rsidRDefault="009C3237" w:rsidP="00720A45">
      <w:pPr>
        <w:rPr>
          <w:highlight w:val="green"/>
          <w:lang w:val="en-GB"/>
        </w:rPr>
      </w:pPr>
    </w:p>
    <w:p w14:paraId="3766FF9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5687F2E" w14:textId="77777777" w:rsidR="00072314" w:rsidRPr="003B799F" w:rsidRDefault="00072314" w:rsidP="00072314"/>
    <w:p w14:paraId="14E3BF16" w14:textId="77777777" w:rsidR="00072314" w:rsidRDefault="00072314" w:rsidP="00072314">
      <w:pPr>
        <w:pStyle w:val="Heading6"/>
        <w:keepNext w:val="0"/>
        <w:tabs>
          <w:tab w:val="clear" w:pos="900"/>
          <w:tab w:val="left" w:pos="709"/>
        </w:tabs>
        <w:spacing w:before="240"/>
        <w:rPr>
          <w:lang w:val="en-GB"/>
        </w:rPr>
      </w:pPr>
      <w:r>
        <w:rPr>
          <w:lang w:val="en-GB"/>
        </w:rPr>
        <w:t>Inputs</w:t>
      </w:r>
    </w:p>
    <w:p w14:paraId="00266B6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CEDAE1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F277E0"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Play Audio</w:t>
            </w:r>
          </w:p>
        </w:tc>
      </w:tr>
      <w:tr w:rsidR="00EB31D7" w:rsidRPr="00B3499B" w14:paraId="5337D38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C3E7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4FEC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DC2F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D9F4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6431F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CDCF1D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538D35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B9A70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0495CA2" w14:textId="77777777" w:rsidR="0046438F" w:rsidRDefault="0046438F" w:rsidP="0046438F">
            <w:pPr>
              <w:rPr>
                <w:rFonts w:cs="Arial"/>
                <w:color w:val="000000" w:themeColor="text1"/>
                <w:sz w:val="16"/>
                <w:szCs w:val="14"/>
              </w:rPr>
            </w:pPr>
            <w:r>
              <w:rPr>
                <w:rFonts w:cs="Arial"/>
                <w:color w:val="000000" w:themeColor="text1"/>
                <w:sz w:val="16"/>
                <w:szCs w:val="14"/>
              </w:rPr>
              <w:t>AutomotiveAudioReq</w:t>
            </w:r>
          </w:p>
          <w:p w14:paraId="09738953" w14:textId="77777777" w:rsidR="0046438F" w:rsidRPr="00740CDD" w:rsidRDefault="0046438F" w:rsidP="00927ADC">
            <w:pPr>
              <w:pStyle w:val="VelocityScript"/>
              <w:rPr>
                <w:color w:val="00B0F0"/>
              </w:rPr>
            </w:pPr>
          </w:p>
          <w:p w14:paraId="3067D9CB" w14:textId="77777777" w:rsidR="004C0655" w:rsidRPr="007215C5" w:rsidRDefault="004C0655" w:rsidP="004F0393">
            <w:pPr>
              <w:pStyle w:val="VelocityScript"/>
            </w:pPr>
          </w:p>
          <w:p w14:paraId="1B1B13C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D229EE"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AutomotiveAudioReq </w:t>
            </w:r>
            <w:r w:rsidR="001F621A">
              <w:rPr>
                <w:rFonts w:cs="Arial"/>
                <w:color w:val="000000" w:themeColor="text1"/>
                <w:sz w:val="16"/>
                <w:szCs w:val="14"/>
              </w:rPr>
              <w:t>:</w:t>
            </w:r>
          </w:p>
          <w:p w14:paraId="319F8699" w14:textId="77777777" w:rsidR="00691667" w:rsidRPr="003C5D56" w:rsidRDefault="008A674A" w:rsidP="008A674A">
            <w:pPr>
              <w:rPr>
                <w:rFonts w:cs="Arial"/>
                <w:color w:val="000000" w:themeColor="text1"/>
                <w:sz w:val="16"/>
                <w:szCs w:val="14"/>
              </w:rPr>
            </w:pPr>
            <w:r>
              <w:rPr>
                <w:rFonts w:cs="Arial"/>
                <w:color w:val="000000" w:themeColor="text1"/>
                <w:sz w:val="16"/>
                <w:szCs w:val="14"/>
              </w:rPr>
              <w:t>BLE_AutomotiveAudio _Req_ET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FB6E3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C08E5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20C52B" w14:textId="77777777" w:rsidR="0027306C" w:rsidRDefault="0027306C"/>
        </w:tc>
      </w:tr>
      <w:tr w:rsidR="00EB31D7" w:rsidRPr="00B3499B" w14:paraId="658D220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0FBC52" w14:textId="77777777" w:rsidR="00EB31D7" w:rsidRPr="00B3499B" w:rsidRDefault="006B7CE9" w:rsidP="00236BAE">
            <w:pPr>
              <w:rPr>
                <w:rFonts w:cs="Arial"/>
                <w:bCs/>
                <w:color w:val="808080" w:themeColor="background1" w:themeShade="80"/>
                <w:sz w:val="16"/>
                <w:szCs w:val="14"/>
              </w:rPr>
            </w:pPr>
            <w:hyperlink r:id="rId20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84CD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9812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725ED3A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 xml:space="preserve"> Play Audio</w:t>
      </w:r>
    </w:p>
    <w:p w14:paraId="3AEADCED" w14:textId="77777777" w:rsidR="008C50D1" w:rsidRPr="00E23282" w:rsidRDefault="008C50D1" w:rsidP="00072314"/>
    <w:p w14:paraId="5F2A448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394572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F1D9EC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10230"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Play Audio</w:t>
            </w:r>
          </w:p>
        </w:tc>
      </w:tr>
      <w:tr w:rsidR="00236BAE" w:rsidRPr="00B3499B" w14:paraId="444912C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088F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240D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D85C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1830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B65D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83E2CC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2652C9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159F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BC643FC" w14:textId="77777777" w:rsidR="0046438F" w:rsidRDefault="0046438F" w:rsidP="0046438F">
            <w:pPr>
              <w:rPr>
                <w:rFonts w:cs="Arial"/>
                <w:color w:val="000000" w:themeColor="text1"/>
                <w:sz w:val="16"/>
                <w:szCs w:val="14"/>
              </w:rPr>
            </w:pPr>
            <w:r>
              <w:rPr>
                <w:rFonts w:cs="Arial"/>
                <w:color w:val="000000" w:themeColor="text1"/>
                <w:sz w:val="16"/>
                <w:szCs w:val="14"/>
              </w:rPr>
              <w:t>PlayRq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2AE4CC" w14:textId="77777777" w:rsidR="00DD49BA" w:rsidRDefault="00DD49BA" w:rsidP="00DD49BA">
            <w:pPr>
              <w:rPr>
                <w:rFonts w:cs="Arial"/>
                <w:color w:val="000000" w:themeColor="text1"/>
                <w:sz w:val="16"/>
                <w:szCs w:val="14"/>
              </w:rPr>
            </w:pPr>
            <w:r>
              <w:rPr>
                <w:rFonts w:cs="Arial"/>
                <w:color w:val="000000" w:themeColor="text1"/>
                <w:sz w:val="16"/>
                <w:szCs w:val="14"/>
              </w:rPr>
              <w:t>PlayRq</w:t>
            </w:r>
            <w:r w:rsidR="001F621A">
              <w:rPr>
                <w:rFonts w:cs="Arial"/>
                <w:color w:val="000000" w:themeColor="text1"/>
                <w:sz w:val="16"/>
                <w:szCs w:val="14"/>
              </w:rPr>
              <w:t xml:space="preserve"> :</w:t>
            </w:r>
          </w:p>
          <w:p w14:paraId="3898668A" w14:textId="77777777" w:rsidR="00691667" w:rsidRPr="003C5D56" w:rsidRDefault="00691667" w:rsidP="00DD49BA">
            <w:pPr>
              <w:rPr>
                <w:rFonts w:cs="Arial"/>
                <w:color w:val="000000" w:themeColor="text1"/>
                <w:sz w:val="16"/>
                <w:szCs w:val="14"/>
              </w:rPr>
            </w:pPr>
            <w:r>
              <w:rPr>
                <w:rFonts w:cs="Arial"/>
                <w:color w:val="000000" w:themeColor="text1"/>
                <w:sz w:val="16"/>
                <w:szCs w:val="14"/>
              </w:rPr>
              <w:t>PlayAudio_Req_ET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A27C7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8EEF1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777F8D" w14:textId="77777777" w:rsidR="0027306C" w:rsidRDefault="0027306C"/>
        </w:tc>
      </w:tr>
      <w:tr w:rsidR="00CA24CE" w:rsidRPr="00B3499B" w14:paraId="4729CF8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6CC478" w14:textId="77777777" w:rsidR="00CA24CE" w:rsidRPr="00B3499B" w:rsidRDefault="006B7CE9" w:rsidP="00CA24CE">
            <w:pPr>
              <w:rPr>
                <w:rFonts w:cs="Arial"/>
                <w:bCs/>
                <w:color w:val="808080" w:themeColor="background1" w:themeShade="80"/>
                <w:sz w:val="16"/>
                <w:szCs w:val="14"/>
              </w:rPr>
            </w:pPr>
            <w:hyperlink r:id="rId20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BA161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EE832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A0C150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 xml:space="preserve"> Play Audio</w:t>
      </w:r>
    </w:p>
    <w:p w14:paraId="2C8FD8AE" w14:textId="77777777" w:rsidR="00072314" w:rsidRPr="00612064" w:rsidRDefault="00072314" w:rsidP="00072314">
      <w:pPr>
        <w:spacing w:before="20"/>
        <w:rPr>
          <w:vanish/>
        </w:rPr>
      </w:pPr>
    </w:p>
    <w:p w14:paraId="25785FF5" w14:textId="77777777" w:rsidR="00072314" w:rsidRDefault="00072314" w:rsidP="00072314">
      <w:pPr>
        <w:pStyle w:val="Heading6"/>
        <w:keepNext w:val="0"/>
        <w:tabs>
          <w:tab w:val="clear" w:pos="900"/>
          <w:tab w:val="left" w:pos="709"/>
        </w:tabs>
        <w:spacing w:before="240"/>
      </w:pPr>
      <w:r>
        <w:t>Parameters</w:t>
      </w:r>
    </w:p>
    <w:p w14:paraId="1605FE3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F558BB4" w14:textId="77777777" w:rsidTr="001D18E6">
        <w:trPr>
          <w:trHeight w:val="161"/>
        </w:trPr>
        <w:tc>
          <w:tcPr>
            <w:tcW w:w="1838" w:type="dxa"/>
            <w:shd w:val="clear" w:color="auto" w:fill="D9D9D9" w:themeFill="background1" w:themeFillShade="D9"/>
            <w:noWrap/>
            <w:hideMark/>
          </w:tcPr>
          <w:p w14:paraId="7EF55C8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5EB0F1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ADD43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8B3486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ED6C0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E5AF718" w14:textId="77777777" w:rsidTr="001D18E6">
        <w:trPr>
          <w:trHeight w:val="70"/>
        </w:trPr>
        <w:tc>
          <w:tcPr>
            <w:tcW w:w="1838" w:type="dxa"/>
            <w:noWrap/>
          </w:tcPr>
          <w:p w14:paraId="4FDD3F5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5D413B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4046FC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367594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93FFBB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6A90CC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FB92097" w14:textId="77777777" w:rsidTr="001D18E6">
        <w:trPr>
          <w:trHeight w:val="71"/>
        </w:trPr>
        <w:tc>
          <w:tcPr>
            <w:tcW w:w="1838" w:type="dxa"/>
            <w:noWrap/>
          </w:tcPr>
          <w:p w14:paraId="62C6294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72ABFFE" w14:textId="77777777" w:rsidR="00072314" w:rsidRPr="00D14691" w:rsidRDefault="00072314" w:rsidP="001D18E6">
            <w:pPr>
              <w:rPr>
                <w:color w:val="000000" w:themeColor="text1"/>
              </w:rPr>
            </w:pPr>
          </w:p>
        </w:tc>
        <w:tc>
          <w:tcPr>
            <w:tcW w:w="1701" w:type="dxa"/>
          </w:tcPr>
          <w:p w14:paraId="6E145162" w14:textId="77777777" w:rsidR="00072314" w:rsidRPr="00D14691" w:rsidRDefault="00072314" w:rsidP="001D18E6">
            <w:pPr>
              <w:rPr>
                <w:color w:val="000000" w:themeColor="text1"/>
              </w:rPr>
            </w:pPr>
          </w:p>
        </w:tc>
        <w:tc>
          <w:tcPr>
            <w:tcW w:w="1417" w:type="dxa"/>
            <w:noWrap/>
          </w:tcPr>
          <w:p w14:paraId="1C82FBD7" w14:textId="77777777" w:rsidR="00072314" w:rsidRPr="00D14691" w:rsidRDefault="00072314" w:rsidP="001D18E6">
            <w:pPr>
              <w:rPr>
                <w:color w:val="000000" w:themeColor="text1"/>
              </w:rPr>
            </w:pPr>
          </w:p>
        </w:tc>
        <w:tc>
          <w:tcPr>
            <w:tcW w:w="3402" w:type="dxa"/>
          </w:tcPr>
          <w:p w14:paraId="6804157C" w14:textId="77777777" w:rsidR="00072314" w:rsidRPr="00D14691" w:rsidRDefault="00072314" w:rsidP="001D18E6">
            <w:pPr>
              <w:rPr>
                <w:color w:val="000000" w:themeColor="text1"/>
              </w:rPr>
            </w:pPr>
          </w:p>
        </w:tc>
      </w:tr>
    </w:tbl>
    <w:p w14:paraId="7C244C4B"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178FDACD" w14:textId="77777777" w:rsidR="003678EC" w:rsidRPr="003678EC" w:rsidRDefault="003678EC" w:rsidP="003678EC">
      <w:pPr>
        <w:rPr>
          <w:lang w:val="en-GB"/>
        </w:rPr>
      </w:pPr>
    </w:p>
    <w:p w14:paraId="04C9A03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6138112" w14:textId="77777777" w:rsidR="000E75AB" w:rsidRDefault="000E75AB" w:rsidP="000E75AB"/>
    <w:p w14:paraId="754B6062" w14:textId="77777777" w:rsidR="00072314" w:rsidRPr="003225C9" w:rsidRDefault="00072314" w:rsidP="00072314">
      <w:pPr>
        <w:tabs>
          <w:tab w:val="left" w:pos="284"/>
          <w:tab w:val="left" w:pos="851"/>
        </w:tabs>
      </w:pPr>
    </w:p>
    <w:p w14:paraId="67BD8F6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8892D9" w14:textId="77777777" w:rsidR="00072314" w:rsidRDefault="00072314" w:rsidP="00072314"/>
    <w:p w14:paraId="017658C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439095C" w14:textId="77777777" w:rsidR="001C5864" w:rsidRPr="0017445F" w:rsidRDefault="001C5864" w:rsidP="001C5864">
      <w:pPr>
        <w:pStyle w:val="RERequirement"/>
        <w:shd w:val="clear" w:color="auto" w:fill="F2F2F2" w:themeFill="background1" w:themeFillShade="F2"/>
      </w:pPr>
      <w:r>
        <w:t xml:space="preserve"> Captain's Announcement 1.3</w:t>
      </w:r>
    </w:p>
    <w:p w14:paraId="0B28EF4F" w14:textId="77777777" w:rsidR="001C5864" w:rsidRDefault="001C5864" w:rsidP="001C5864">
      <w:pPr>
        <w:rPr>
          <w:rFonts w:cs="Arial"/>
        </w:rPr>
      </w:pPr>
      <w:r>
        <w:rPr>
          <w:rFonts w:cs="Arial"/>
        </w:rPr>
        <w:t>When the PDC module receives the CaptAnnounce_D_St signal status as "Active", the DSP module will direct CA audio to the second and third row speakers only.</w:t>
      </w:r>
    </w:p>
    <w:p w14:paraId="3C71635B" w14:textId="77777777" w:rsidR="001C5864" w:rsidRDefault="001C5864" w:rsidP="001C5864"/>
    <w:p w14:paraId="64FD7E59" w14:textId="77777777" w:rsidR="001C5864" w:rsidRPr="00287D2F" w:rsidRDefault="001C5864" w:rsidP="001C5864">
      <w:pPr>
        <w:rPr>
          <w:rFonts w:cs="Arial"/>
        </w:rPr>
      </w:pPr>
      <w:r>
        <w:rPr>
          <w:rFonts w:cs="Arial"/>
        </w:rPr>
        <w:t>Satisfied by</w:t>
      </w:r>
      <w:r w:rsidRPr="00287D2F">
        <w:rPr>
          <w:rFonts w:cs="Arial"/>
        </w:rPr>
        <w:t>:</w:t>
      </w:r>
    </w:p>
    <w:p w14:paraId="6BE50E3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5F7E2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637718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Request CA Status Change</w:t>
      </w:r>
    </w:p>
    <w:p w14:paraId="6AEFDB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EC173F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DB77B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A60F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84491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4742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7EB8E" w14:textId="77777777" w:rsidR="0027306C" w:rsidRDefault="0027306C"/>
        </w:tc>
      </w:tr>
      <w:tr w:rsidR="007A24FC" w:rsidRPr="00B3499B" w14:paraId="1423DC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DCAA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38F0F" w14:textId="77777777" w:rsidR="0027306C" w:rsidRDefault="0027306C"/>
        </w:tc>
      </w:tr>
      <w:tr w:rsidR="007A24FC" w:rsidRPr="00B3499B" w14:paraId="4BE208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416C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BC283" w14:textId="77777777" w:rsidR="0027306C" w:rsidRDefault="0027306C"/>
        </w:tc>
      </w:tr>
      <w:tr w:rsidR="007A24FC" w:rsidRPr="00B3499B" w14:paraId="380407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D0E6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F750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38F93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E6A62" w14:textId="77777777" w:rsidR="0027306C" w:rsidRDefault="0027306C"/>
        </w:tc>
      </w:tr>
      <w:tr w:rsidR="007A24FC" w:rsidRPr="00B3499B" w14:paraId="6D2B78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254D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D5A7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3DD4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C84B2" w14:textId="77777777" w:rsidR="0027306C" w:rsidRDefault="0027306C"/>
        </w:tc>
      </w:tr>
      <w:tr w:rsidR="007A24FC" w:rsidRPr="00B3499B" w14:paraId="6A6EB51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41C4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ADFA6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C321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B3D3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7D65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E6E1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BA7614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275F92" w14:textId="77777777" w:rsidR="007A24FC" w:rsidRPr="00B3499B" w:rsidRDefault="006B7CE9" w:rsidP="009737DA">
            <w:pPr>
              <w:rPr>
                <w:rFonts w:cs="Arial"/>
                <w:bCs/>
                <w:color w:val="808080" w:themeColor="background1" w:themeShade="80"/>
                <w:sz w:val="16"/>
                <w:szCs w:val="14"/>
              </w:rPr>
            </w:pPr>
            <w:hyperlink r:id="rId2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8A40C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4CD5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4B70E7" w14:textId="77777777" w:rsidR="007A24FC" w:rsidRDefault="007A24FC" w:rsidP="001C5864">
      <w:pPr>
        <w:rPr>
          <w:rFonts w:cs="Arial"/>
        </w:rPr>
      </w:pPr>
    </w:p>
    <w:p w14:paraId="6C3729DA" w14:textId="77777777" w:rsidR="0047267C" w:rsidRDefault="0047267C" w:rsidP="001C5864">
      <w:pPr>
        <w:rPr>
          <w:rFonts w:cs="Arial"/>
        </w:rPr>
      </w:pPr>
    </w:p>
    <w:p w14:paraId="1B4D8B88" w14:textId="77777777" w:rsidR="001C5864" w:rsidRPr="0017445F" w:rsidRDefault="001C5864" w:rsidP="001C5864">
      <w:pPr>
        <w:pStyle w:val="RERequirement"/>
        <w:shd w:val="clear" w:color="auto" w:fill="F2F2F2" w:themeFill="background1" w:themeFillShade="F2"/>
      </w:pPr>
      <w:r>
        <w:t xml:space="preserve"> Navigation Prompts 1.1</w:t>
      </w:r>
    </w:p>
    <w:p w14:paraId="08EE9349" w14:textId="77777777" w:rsidR="001C5864" w:rsidRDefault="001C5864" w:rsidP="001C5864">
      <w:pPr>
        <w:rPr>
          <w:rFonts w:cs="Arial"/>
        </w:rPr>
      </w:pPr>
      <w:r>
        <w:rPr>
          <w:rFonts w:cs="Arial"/>
        </w:rPr>
        <w:t>The PDC module shall lower the Audio_Vol_Level_Zone signal when Navigation Prompts is directed to play for the driver zone.</w:t>
      </w:r>
    </w:p>
    <w:p w14:paraId="439517CF" w14:textId="77777777" w:rsidR="001C5864" w:rsidRDefault="001C5864" w:rsidP="001C5864"/>
    <w:p w14:paraId="49BF3432" w14:textId="77777777" w:rsidR="001C5864" w:rsidRPr="00287D2F" w:rsidRDefault="001C5864" w:rsidP="001C5864">
      <w:pPr>
        <w:rPr>
          <w:rFonts w:cs="Arial"/>
        </w:rPr>
      </w:pPr>
      <w:r>
        <w:rPr>
          <w:rFonts w:cs="Arial"/>
        </w:rPr>
        <w:t>Satisfied by</w:t>
      </w:r>
      <w:r w:rsidRPr="00287D2F">
        <w:rPr>
          <w:rFonts w:cs="Arial"/>
        </w:rPr>
        <w:t>:</w:t>
      </w:r>
    </w:p>
    <w:p w14:paraId="47422D6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0D43D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93EBDF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770B181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D8A271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7A5A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61CDF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BA01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84A73" w14:textId="77777777" w:rsidR="0027306C" w:rsidRDefault="0027306C"/>
        </w:tc>
      </w:tr>
      <w:tr w:rsidR="007A24FC" w:rsidRPr="00B3499B" w14:paraId="033881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7E2F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9E87B" w14:textId="77777777" w:rsidR="0027306C" w:rsidRDefault="0027306C"/>
        </w:tc>
      </w:tr>
      <w:tr w:rsidR="007A24FC" w:rsidRPr="00B3499B" w14:paraId="6D507C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1301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EA3D8" w14:textId="77777777" w:rsidR="0027306C" w:rsidRDefault="0027306C"/>
        </w:tc>
      </w:tr>
      <w:tr w:rsidR="007A24FC" w:rsidRPr="00B3499B" w14:paraId="0CDCA3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343F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3233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9B4B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6A6DF" w14:textId="77777777" w:rsidR="0027306C" w:rsidRDefault="0027306C"/>
        </w:tc>
      </w:tr>
      <w:tr w:rsidR="007A24FC" w:rsidRPr="00B3499B" w14:paraId="6BDBC3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5CA4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E35E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C5A6A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97D539" w14:textId="77777777" w:rsidR="0027306C" w:rsidRDefault="0027306C"/>
        </w:tc>
      </w:tr>
      <w:tr w:rsidR="007A24FC" w:rsidRPr="00B3499B" w14:paraId="65C47E2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A61A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E1C77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D309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DD1F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CEB0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0BC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8EC73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28E840" w14:textId="77777777" w:rsidR="007A24FC" w:rsidRPr="00B3499B" w:rsidRDefault="006B7CE9" w:rsidP="009737DA">
            <w:pPr>
              <w:rPr>
                <w:rFonts w:cs="Arial"/>
                <w:bCs/>
                <w:color w:val="808080" w:themeColor="background1" w:themeShade="80"/>
                <w:sz w:val="16"/>
                <w:szCs w:val="14"/>
              </w:rPr>
            </w:pPr>
            <w:hyperlink r:id="rId2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62B4A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9E0A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135517" w14:textId="77777777" w:rsidR="007A24FC" w:rsidRDefault="007A24FC" w:rsidP="001C5864">
      <w:pPr>
        <w:rPr>
          <w:rFonts w:cs="Arial"/>
        </w:rPr>
      </w:pPr>
    </w:p>
    <w:p w14:paraId="5AB408C7" w14:textId="77777777" w:rsidR="0047267C" w:rsidRDefault="0047267C" w:rsidP="001C5864">
      <w:pPr>
        <w:rPr>
          <w:rFonts w:cs="Arial"/>
        </w:rPr>
      </w:pPr>
    </w:p>
    <w:p w14:paraId="47C1A7B0" w14:textId="77777777" w:rsidR="001C5864" w:rsidRPr="0017445F" w:rsidRDefault="001C5864" w:rsidP="001C5864">
      <w:pPr>
        <w:pStyle w:val="RERequirement"/>
        <w:shd w:val="clear" w:color="auto" w:fill="F2F2F2" w:themeFill="background1" w:themeFillShade="F2"/>
      </w:pPr>
      <w:r>
        <w:t xml:space="preserve"> MSS Audio 1.4</w:t>
      </w:r>
    </w:p>
    <w:p w14:paraId="6B4AEC44" w14:textId="77777777" w:rsidR="001C5864" w:rsidRDefault="001C5864" w:rsidP="001C5864">
      <w:pPr>
        <w:rPr>
          <w:rFonts w:cs="Arial"/>
        </w:rPr>
      </w:pPr>
      <w:r>
        <w:rPr>
          <w:rFonts w:cs="Arial"/>
        </w:rPr>
        <w:t>The PDC module shall match the values of the Audio_Vol_Level_Zone and Audio_Vol_Level_Zone_Updated signals for Seat 3 and 5, and Seat 4 and 6 respectively before sending the Signal to the PAC/DSP.</w:t>
      </w:r>
    </w:p>
    <w:p w14:paraId="3456EB09" w14:textId="77777777" w:rsidR="001C5864" w:rsidRDefault="001C5864" w:rsidP="001C5864"/>
    <w:p w14:paraId="05837557" w14:textId="77777777" w:rsidR="001C5864" w:rsidRPr="00287D2F" w:rsidRDefault="001C5864" w:rsidP="001C5864">
      <w:pPr>
        <w:rPr>
          <w:rFonts w:cs="Arial"/>
        </w:rPr>
      </w:pPr>
      <w:r>
        <w:rPr>
          <w:rFonts w:cs="Arial"/>
        </w:rPr>
        <w:t>Satisfied by</w:t>
      </w:r>
      <w:r w:rsidRPr="00287D2F">
        <w:rPr>
          <w:rFonts w:cs="Arial"/>
        </w:rPr>
        <w:t>:</w:t>
      </w:r>
    </w:p>
    <w:p w14:paraId="1F393F8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2461A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680A8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0C4CDD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CED1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A6C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C9E95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E6B3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495AC" w14:textId="77777777" w:rsidR="0027306C" w:rsidRDefault="0027306C"/>
        </w:tc>
      </w:tr>
      <w:tr w:rsidR="007A24FC" w:rsidRPr="00B3499B" w14:paraId="1B86D4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549F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34B91" w14:textId="77777777" w:rsidR="0027306C" w:rsidRDefault="0027306C"/>
        </w:tc>
      </w:tr>
      <w:tr w:rsidR="007A24FC" w:rsidRPr="00B3499B" w14:paraId="626E3F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FBF1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20A35" w14:textId="77777777" w:rsidR="0027306C" w:rsidRDefault="0027306C"/>
        </w:tc>
      </w:tr>
      <w:tr w:rsidR="007A24FC" w:rsidRPr="00B3499B" w14:paraId="298BF0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B31E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5D91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5F1F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15E50" w14:textId="77777777" w:rsidR="0027306C" w:rsidRDefault="0027306C"/>
        </w:tc>
      </w:tr>
      <w:tr w:rsidR="007A24FC" w:rsidRPr="00B3499B" w14:paraId="774230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391D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E840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CC15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B0E4B1" w14:textId="77777777" w:rsidR="0027306C" w:rsidRDefault="0027306C"/>
        </w:tc>
      </w:tr>
      <w:tr w:rsidR="007A24FC" w:rsidRPr="00B3499B" w14:paraId="64E60F8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8A07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0FDE1B"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8571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32BA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6DD89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A100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928C3C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EF4560" w14:textId="77777777" w:rsidR="007A24FC" w:rsidRPr="00B3499B" w:rsidRDefault="006B7CE9" w:rsidP="009737DA">
            <w:pPr>
              <w:rPr>
                <w:rFonts w:cs="Arial"/>
                <w:bCs/>
                <w:color w:val="808080" w:themeColor="background1" w:themeShade="80"/>
                <w:sz w:val="16"/>
                <w:szCs w:val="14"/>
              </w:rPr>
            </w:pPr>
            <w:hyperlink r:id="rId2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4553B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92CC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ECC865" w14:textId="77777777" w:rsidR="007A24FC" w:rsidRDefault="007A24FC" w:rsidP="001C5864">
      <w:pPr>
        <w:rPr>
          <w:rFonts w:cs="Arial"/>
        </w:rPr>
      </w:pPr>
    </w:p>
    <w:p w14:paraId="25D0AF9F" w14:textId="77777777" w:rsidR="0047267C" w:rsidRDefault="0047267C" w:rsidP="001C5864">
      <w:pPr>
        <w:rPr>
          <w:rFonts w:cs="Arial"/>
        </w:rPr>
      </w:pPr>
    </w:p>
    <w:p w14:paraId="51EE33F0" w14:textId="77777777" w:rsidR="001C5864" w:rsidRPr="0017445F" w:rsidRDefault="001C5864" w:rsidP="001C5864">
      <w:pPr>
        <w:pStyle w:val="RERequirement"/>
        <w:shd w:val="clear" w:color="auto" w:fill="F2F2F2" w:themeFill="background1" w:themeFillShade="F2"/>
      </w:pPr>
      <w:r>
        <w:t xml:space="preserve"> MSS Audio 1.2</w:t>
      </w:r>
    </w:p>
    <w:p w14:paraId="3A4B5B79" w14:textId="77777777" w:rsidR="001C5864" w:rsidRDefault="001C5864" w:rsidP="001C5864">
      <w:pPr>
        <w:rPr>
          <w:rFonts w:cs="Arial"/>
        </w:rPr>
      </w:pPr>
      <w:r>
        <w:rPr>
          <w:rFonts w:cs="Arial"/>
        </w:rPr>
        <w:lastRenderedPageBreak/>
        <w:t>When a user activates the Mute status signal, DSP shall only set the Audio_Vol_Level_Zone signal to 0 for the zone and make no changes to any other volume level signal.</w:t>
      </w:r>
    </w:p>
    <w:p w14:paraId="78011043" w14:textId="77777777" w:rsidR="001C5864" w:rsidRDefault="001C5864" w:rsidP="001C5864"/>
    <w:p w14:paraId="5BD9DC57" w14:textId="77777777" w:rsidR="001C5864" w:rsidRPr="00287D2F" w:rsidRDefault="001C5864" w:rsidP="001C5864">
      <w:pPr>
        <w:rPr>
          <w:rFonts w:cs="Arial"/>
        </w:rPr>
      </w:pPr>
      <w:r>
        <w:rPr>
          <w:rFonts w:cs="Arial"/>
        </w:rPr>
        <w:t>Satisfied by</w:t>
      </w:r>
      <w:r w:rsidRPr="00287D2F">
        <w:rPr>
          <w:rFonts w:cs="Arial"/>
        </w:rPr>
        <w:t>:</w:t>
      </w:r>
    </w:p>
    <w:p w14:paraId="4FE6D52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58B90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62A071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55E28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39966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A78D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571A3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CF61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AB5E9" w14:textId="77777777" w:rsidR="0027306C" w:rsidRDefault="0027306C"/>
        </w:tc>
      </w:tr>
      <w:tr w:rsidR="007A24FC" w:rsidRPr="00B3499B" w14:paraId="7B5048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4037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60311" w14:textId="77777777" w:rsidR="0027306C" w:rsidRDefault="0027306C"/>
        </w:tc>
      </w:tr>
      <w:tr w:rsidR="007A24FC" w:rsidRPr="00B3499B" w14:paraId="668BEF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B0E0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52F15" w14:textId="77777777" w:rsidR="0027306C" w:rsidRDefault="0027306C"/>
        </w:tc>
      </w:tr>
      <w:tr w:rsidR="007A24FC" w:rsidRPr="00B3499B" w14:paraId="2E69A6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4B36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34DF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1A9A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67815" w14:textId="77777777" w:rsidR="0027306C" w:rsidRDefault="0027306C"/>
        </w:tc>
      </w:tr>
      <w:tr w:rsidR="007A24FC" w:rsidRPr="00B3499B" w14:paraId="733AF1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94E3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A7FE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8A3C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08068" w14:textId="77777777" w:rsidR="0027306C" w:rsidRDefault="0027306C"/>
        </w:tc>
      </w:tr>
      <w:tr w:rsidR="007A24FC" w:rsidRPr="00B3499B" w14:paraId="5215E05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235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AD4D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546F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0C81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595AD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F02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0071E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4C465F" w14:textId="77777777" w:rsidR="007A24FC" w:rsidRPr="00B3499B" w:rsidRDefault="006B7CE9" w:rsidP="009737DA">
            <w:pPr>
              <w:rPr>
                <w:rFonts w:cs="Arial"/>
                <w:bCs/>
                <w:color w:val="808080" w:themeColor="background1" w:themeShade="80"/>
                <w:sz w:val="16"/>
                <w:szCs w:val="14"/>
              </w:rPr>
            </w:pPr>
            <w:hyperlink r:id="rId2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34648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0995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16FB2F" w14:textId="77777777" w:rsidR="007A24FC" w:rsidRDefault="007A24FC" w:rsidP="001C5864">
      <w:pPr>
        <w:rPr>
          <w:rFonts w:cs="Arial"/>
        </w:rPr>
      </w:pPr>
    </w:p>
    <w:p w14:paraId="28AF065A" w14:textId="77777777" w:rsidR="0047267C" w:rsidRDefault="0047267C" w:rsidP="001C5864">
      <w:pPr>
        <w:rPr>
          <w:rFonts w:cs="Arial"/>
        </w:rPr>
      </w:pPr>
    </w:p>
    <w:p w14:paraId="5D938116" w14:textId="77777777" w:rsidR="001C5864" w:rsidRPr="0017445F" w:rsidRDefault="001C5864" w:rsidP="001C5864">
      <w:pPr>
        <w:pStyle w:val="RERequirement"/>
        <w:shd w:val="clear" w:color="auto" w:fill="F2F2F2" w:themeFill="background1" w:themeFillShade="F2"/>
      </w:pPr>
      <w:r>
        <w:t xml:space="preserve"> MSS Audio 1.5</w:t>
      </w:r>
    </w:p>
    <w:p w14:paraId="7ECC1363" w14:textId="77777777" w:rsidR="001C5864" w:rsidRDefault="001C5864" w:rsidP="001C5864">
      <w:pPr>
        <w:rPr>
          <w:rFonts w:cs="Arial"/>
        </w:rPr>
      </w:pPr>
      <w:r>
        <w:rPr>
          <w:rFonts w:cs="Arial"/>
        </w:rPr>
        <w:t>The PDC module shall set the value Audio_Vol_Level_Zone and Audio_Vol_Level_Zone_Updated signals to 0 for Seat 3 and 5, and Seat 4 and 6 respectively before sending the Signal to the PAC/DSP.</w:t>
      </w:r>
    </w:p>
    <w:p w14:paraId="7610BA77" w14:textId="77777777" w:rsidR="001C5864" w:rsidRDefault="001C5864" w:rsidP="001C5864"/>
    <w:p w14:paraId="7ACE7105" w14:textId="77777777" w:rsidR="001C5864" w:rsidRPr="00287D2F" w:rsidRDefault="001C5864" w:rsidP="001C5864">
      <w:pPr>
        <w:rPr>
          <w:rFonts w:cs="Arial"/>
        </w:rPr>
      </w:pPr>
      <w:r>
        <w:rPr>
          <w:rFonts w:cs="Arial"/>
        </w:rPr>
        <w:t>Satisfied by</w:t>
      </w:r>
      <w:r w:rsidRPr="00287D2F">
        <w:rPr>
          <w:rFonts w:cs="Arial"/>
        </w:rPr>
        <w:t>:</w:t>
      </w:r>
    </w:p>
    <w:p w14:paraId="5CD2CE8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E4987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5F25C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DD2D2A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17802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E7D65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FA88D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B63B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DCC6F" w14:textId="77777777" w:rsidR="0027306C" w:rsidRDefault="0027306C"/>
        </w:tc>
      </w:tr>
      <w:tr w:rsidR="007A24FC" w:rsidRPr="00B3499B" w14:paraId="565637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7476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BE17D" w14:textId="77777777" w:rsidR="0027306C" w:rsidRDefault="0027306C"/>
        </w:tc>
      </w:tr>
      <w:tr w:rsidR="007A24FC" w:rsidRPr="00B3499B" w14:paraId="2426AE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9213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C4C44" w14:textId="77777777" w:rsidR="0027306C" w:rsidRDefault="0027306C"/>
        </w:tc>
      </w:tr>
      <w:tr w:rsidR="007A24FC" w:rsidRPr="00B3499B" w14:paraId="561123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806D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B89C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50593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ADA2E" w14:textId="77777777" w:rsidR="0027306C" w:rsidRDefault="0027306C"/>
        </w:tc>
      </w:tr>
      <w:tr w:rsidR="007A24FC" w:rsidRPr="00B3499B" w14:paraId="6C6811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A8BC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22EC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8A8E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D4C3CB" w14:textId="77777777" w:rsidR="0027306C" w:rsidRDefault="0027306C"/>
        </w:tc>
      </w:tr>
      <w:tr w:rsidR="007A24FC" w:rsidRPr="00B3499B" w14:paraId="7B72F82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CAAE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B5C29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66D1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34C6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768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2041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9E21A7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A62924" w14:textId="77777777" w:rsidR="007A24FC" w:rsidRPr="00B3499B" w:rsidRDefault="006B7CE9" w:rsidP="009737DA">
            <w:pPr>
              <w:rPr>
                <w:rFonts w:cs="Arial"/>
                <w:bCs/>
                <w:color w:val="808080" w:themeColor="background1" w:themeShade="80"/>
                <w:sz w:val="16"/>
                <w:szCs w:val="14"/>
              </w:rPr>
            </w:pPr>
            <w:hyperlink r:id="rId2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84F60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E08F3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1D8AD6" w14:textId="77777777" w:rsidR="007A24FC" w:rsidRDefault="007A24FC" w:rsidP="001C5864">
      <w:pPr>
        <w:rPr>
          <w:rFonts w:cs="Arial"/>
        </w:rPr>
      </w:pPr>
    </w:p>
    <w:p w14:paraId="22642483" w14:textId="77777777" w:rsidR="0047267C" w:rsidRDefault="0047267C" w:rsidP="001C5864">
      <w:pPr>
        <w:rPr>
          <w:rFonts w:cs="Arial"/>
        </w:rPr>
      </w:pPr>
    </w:p>
    <w:p w14:paraId="76D97739" w14:textId="77777777" w:rsidR="001C5864" w:rsidRPr="0017445F" w:rsidRDefault="001C5864" w:rsidP="001C5864">
      <w:pPr>
        <w:pStyle w:val="RERequirement"/>
        <w:shd w:val="clear" w:color="auto" w:fill="F2F2F2" w:themeFill="background1" w:themeFillShade="F2"/>
      </w:pPr>
      <w:r>
        <w:t xml:space="preserve"> Row to Row Communication 1.7</w:t>
      </w:r>
    </w:p>
    <w:p w14:paraId="0FBFCA69" w14:textId="77777777" w:rsidR="001C5864" w:rsidRDefault="001C5864" w:rsidP="001C5864">
      <w:pPr>
        <w:rPr>
          <w:rFonts w:cs="Arial"/>
        </w:rPr>
      </w:pPr>
      <w:r>
        <w:rPr>
          <w:rFonts w:cs="Arial"/>
        </w:rPr>
        <w:t>When the PDC module receives the "Active" InCarComm_D_St from a URC activation, the SYNC HMI shall prompt the driver that ICC has been turned on.</w:t>
      </w:r>
    </w:p>
    <w:p w14:paraId="4BC4C5A2" w14:textId="77777777" w:rsidR="001C5864" w:rsidRDefault="001C5864" w:rsidP="001C5864"/>
    <w:p w14:paraId="56DEA720" w14:textId="77777777" w:rsidR="001C5864" w:rsidRPr="00287D2F" w:rsidRDefault="001C5864" w:rsidP="001C5864">
      <w:pPr>
        <w:rPr>
          <w:rFonts w:cs="Arial"/>
        </w:rPr>
      </w:pPr>
      <w:r>
        <w:rPr>
          <w:rFonts w:cs="Arial"/>
        </w:rPr>
        <w:t>Satisfied by</w:t>
      </w:r>
      <w:r w:rsidRPr="00287D2F">
        <w:rPr>
          <w:rFonts w:cs="Arial"/>
        </w:rPr>
        <w:t>:</w:t>
      </w:r>
    </w:p>
    <w:p w14:paraId="36BE573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F246B4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333CF7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25AAF82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2AFF983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974F58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F1C7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241AF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CEBA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93FCE" w14:textId="77777777" w:rsidR="0027306C" w:rsidRDefault="0027306C"/>
        </w:tc>
      </w:tr>
      <w:tr w:rsidR="007A24FC" w:rsidRPr="00B3499B" w14:paraId="2E9EA7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20BA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609B1" w14:textId="77777777" w:rsidR="0027306C" w:rsidRDefault="0027306C"/>
        </w:tc>
      </w:tr>
      <w:tr w:rsidR="007A24FC" w:rsidRPr="00B3499B" w14:paraId="52B6BA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CE46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28B4C" w14:textId="77777777" w:rsidR="0027306C" w:rsidRDefault="0027306C"/>
        </w:tc>
      </w:tr>
      <w:tr w:rsidR="007A24FC" w:rsidRPr="00B3499B" w14:paraId="5A1A56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07CA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C12E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4DECC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81655D" w14:textId="77777777" w:rsidR="0027306C" w:rsidRDefault="0027306C"/>
        </w:tc>
      </w:tr>
      <w:tr w:rsidR="007A24FC" w:rsidRPr="00B3499B" w14:paraId="03BC0D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11B9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D3CC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E0DFC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6A8F2" w14:textId="77777777" w:rsidR="0027306C" w:rsidRDefault="0027306C"/>
        </w:tc>
      </w:tr>
      <w:tr w:rsidR="007A24FC" w:rsidRPr="00B3499B" w14:paraId="78FD5A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C380A"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AEBB4A"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3CFA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3698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545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916D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B0BDFD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95C11D" w14:textId="77777777" w:rsidR="007A24FC" w:rsidRPr="00B3499B" w:rsidRDefault="006B7CE9" w:rsidP="009737DA">
            <w:pPr>
              <w:rPr>
                <w:rFonts w:cs="Arial"/>
                <w:bCs/>
                <w:color w:val="808080" w:themeColor="background1" w:themeShade="80"/>
                <w:sz w:val="16"/>
                <w:szCs w:val="14"/>
              </w:rPr>
            </w:pPr>
            <w:hyperlink r:id="rId2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E43F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2FB3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9829BC" w14:textId="77777777" w:rsidR="007A24FC" w:rsidRDefault="007A24FC" w:rsidP="001C5864">
      <w:pPr>
        <w:rPr>
          <w:rFonts w:cs="Arial"/>
        </w:rPr>
      </w:pPr>
    </w:p>
    <w:p w14:paraId="4585BBDB" w14:textId="77777777" w:rsidR="0047267C" w:rsidRDefault="0047267C" w:rsidP="001C5864">
      <w:pPr>
        <w:rPr>
          <w:rFonts w:cs="Arial"/>
        </w:rPr>
      </w:pPr>
    </w:p>
    <w:p w14:paraId="3684A0FE" w14:textId="77777777" w:rsidR="001C5864" w:rsidRPr="0017445F" w:rsidRDefault="001C5864" w:rsidP="001C5864">
      <w:pPr>
        <w:pStyle w:val="RERequirement"/>
        <w:shd w:val="clear" w:color="auto" w:fill="F2F2F2" w:themeFill="background1" w:themeFillShade="F2"/>
      </w:pPr>
      <w:r>
        <w:t xml:space="preserve"> Captain's Announcement 1.2</w:t>
      </w:r>
    </w:p>
    <w:p w14:paraId="19210CD0" w14:textId="77777777" w:rsidR="001C5864" w:rsidRDefault="001C5864" w:rsidP="001C5864">
      <w:pPr>
        <w:rPr>
          <w:rFonts w:cs="Arial"/>
        </w:rPr>
      </w:pPr>
      <w:r>
        <w:rPr>
          <w:rFonts w:cs="Arial"/>
        </w:rPr>
        <w:t>When the PDC module receives the CaptAnnounce_D_St signal status as "Active", a beep shall play for the entire cabin.</w:t>
      </w:r>
    </w:p>
    <w:p w14:paraId="23F5478E" w14:textId="77777777" w:rsidR="001C5864" w:rsidRDefault="001C5864" w:rsidP="001C5864"/>
    <w:p w14:paraId="13C6CAB6" w14:textId="77777777" w:rsidR="001C5864" w:rsidRPr="00287D2F" w:rsidRDefault="001C5864" w:rsidP="001C5864">
      <w:pPr>
        <w:rPr>
          <w:rFonts w:cs="Arial"/>
        </w:rPr>
      </w:pPr>
      <w:r>
        <w:rPr>
          <w:rFonts w:cs="Arial"/>
        </w:rPr>
        <w:t>Satisfied by</w:t>
      </w:r>
      <w:r w:rsidRPr="00287D2F">
        <w:rPr>
          <w:rFonts w:cs="Arial"/>
        </w:rPr>
        <w:t>:</w:t>
      </w:r>
    </w:p>
    <w:p w14:paraId="4C5B5D7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1D84A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F7706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24409AA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7FE96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9460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9B20F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293DF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A7BF4" w14:textId="77777777" w:rsidR="0027306C" w:rsidRDefault="0027306C"/>
        </w:tc>
      </w:tr>
      <w:tr w:rsidR="007A24FC" w:rsidRPr="00B3499B" w14:paraId="6C1509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1B45C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0D555" w14:textId="77777777" w:rsidR="0027306C" w:rsidRDefault="0027306C"/>
        </w:tc>
      </w:tr>
      <w:tr w:rsidR="007A24FC" w:rsidRPr="00B3499B" w14:paraId="248721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0C14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2AEC2" w14:textId="77777777" w:rsidR="0027306C" w:rsidRDefault="0027306C"/>
        </w:tc>
      </w:tr>
      <w:tr w:rsidR="007A24FC" w:rsidRPr="00B3499B" w14:paraId="7ACC88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5502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FFC5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0ADA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20EBF" w14:textId="77777777" w:rsidR="0027306C" w:rsidRDefault="0027306C"/>
        </w:tc>
      </w:tr>
      <w:tr w:rsidR="007A24FC" w:rsidRPr="00B3499B" w14:paraId="7CC8C6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2812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06D2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985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85E5C" w14:textId="77777777" w:rsidR="0027306C" w:rsidRDefault="0027306C"/>
        </w:tc>
      </w:tr>
      <w:tr w:rsidR="007A24FC" w:rsidRPr="00B3499B" w14:paraId="420747C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DC6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53E7D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129E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02DE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D9AE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3BB12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38C5C2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5A9D9A" w14:textId="77777777" w:rsidR="007A24FC" w:rsidRPr="00B3499B" w:rsidRDefault="006B7CE9" w:rsidP="009737DA">
            <w:pPr>
              <w:rPr>
                <w:rFonts w:cs="Arial"/>
                <w:bCs/>
                <w:color w:val="808080" w:themeColor="background1" w:themeShade="80"/>
                <w:sz w:val="16"/>
                <w:szCs w:val="14"/>
              </w:rPr>
            </w:pPr>
            <w:hyperlink r:id="rId2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5CE8C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AC6E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B77F9C" w14:textId="77777777" w:rsidR="007A24FC" w:rsidRDefault="007A24FC" w:rsidP="001C5864">
      <w:pPr>
        <w:rPr>
          <w:rFonts w:cs="Arial"/>
        </w:rPr>
      </w:pPr>
    </w:p>
    <w:p w14:paraId="2CA755CB" w14:textId="77777777" w:rsidR="0047267C" w:rsidRDefault="0047267C" w:rsidP="001C5864">
      <w:pPr>
        <w:rPr>
          <w:rFonts w:cs="Arial"/>
        </w:rPr>
      </w:pPr>
    </w:p>
    <w:p w14:paraId="2A932995" w14:textId="77777777" w:rsidR="001C5864" w:rsidRPr="0017445F" w:rsidRDefault="001C5864" w:rsidP="001C5864">
      <w:pPr>
        <w:pStyle w:val="RERequirement"/>
        <w:shd w:val="clear" w:color="auto" w:fill="F2F2F2" w:themeFill="background1" w:themeFillShade="F2"/>
      </w:pPr>
      <w:r>
        <w:t xml:space="preserve"> MSS Audio 1.6</w:t>
      </w:r>
    </w:p>
    <w:p w14:paraId="6AAF14FD" w14:textId="77777777" w:rsidR="001C5864" w:rsidRDefault="001C5864" w:rsidP="001C5864">
      <w:pPr>
        <w:rPr>
          <w:rFonts w:cs="Arial"/>
        </w:rPr>
      </w:pPr>
      <w:r>
        <w:rPr>
          <w:rFonts w:cs="Arial"/>
        </w:rPr>
        <w:t>The RACM module shall provide an input for passengers to mute audio.</w:t>
      </w:r>
    </w:p>
    <w:p w14:paraId="59C52246" w14:textId="77777777" w:rsidR="001C5864" w:rsidRDefault="001C5864" w:rsidP="001C5864"/>
    <w:p w14:paraId="7AC0B4A3" w14:textId="77777777" w:rsidR="001C5864" w:rsidRPr="00287D2F" w:rsidRDefault="001C5864" w:rsidP="001C5864">
      <w:pPr>
        <w:rPr>
          <w:rFonts w:cs="Arial"/>
        </w:rPr>
      </w:pPr>
      <w:r>
        <w:rPr>
          <w:rFonts w:cs="Arial"/>
        </w:rPr>
        <w:t>Satisfied by</w:t>
      </w:r>
      <w:r w:rsidRPr="00287D2F">
        <w:rPr>
          <w:rFonts w:cs="Arial"/>
        </w:rPr>
        <w:t>:</w:t>
      </w:r>
    </w:p>
    <w:p w14:paraId="4DDECFE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7DB4A3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2BA92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3AA410A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58DA1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0909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FABFF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34BE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44C9E" w14:textId="77777777" w:rsidR="0027306C" w:rsidRDefault="0027306C"/>
        </w:tc>
      </w:tr>
      <w:tr w:rsidR="007A24FC" w:rsidRPr="00B3499B" w14:paraId="322723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58A8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FF2EC" w14:textId="77777777" w:rsidR="0027306C" w:rsidRDefault="0027306C"/>
        </w:tc>
      </w:tr>
      <w:tr w:rsidR="007A24FC" w:rsidRPr="00B3499B" w14:paraId="354AFF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9537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4B61B" w14:textId="77777777" w:rsidR="0027306C" w:rsidRDefault="0027306C"/>
        </w:tc>
      </w:tr>
      <w:tr w:rsidR="007A24FC" w:rsidRPr="00B3499B" w14:paraId="5D57DD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9B01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5383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AC2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BCDED" w14:textId="77777777" w:rsidR="0027306C" w:rsidRDefault="0027306C"/>
        </w:tc>
      </w:tr>
      <w:tr w:rsidR="007A24FC" w:rsidRPr="00B3499B" w14:paraId="55663C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E5FA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98D4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CC0F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2BE95" w14:textId="77777777" w:rsidR="0027306C" w:rsidRDefault="0027306C"/>
        </w:tc>
      </w:tr>
      <w:tr w:rsidR="007A24FC" w:rsidRPr="00B3499B" w14:paraId="54B2F71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F13E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B040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606C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E43A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71FB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78571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EE9F25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BEC582" w14:textId="77777777" w:rsidR="007A24FC" w:rsidRPr="00B3499B" w:rsidRDefault="006B7CE9" w:rsidP="009737DA">
            <w:pPr>
              <w:rPr>
                <w:rFonts w:cs="Arial"/>
                <w:bCs/>
                <w:color w:val="808080" w:themeColor="background1" w:themeShade="80"/>
                <w:sz w:val="16"/>
                <w:szCs w:val="14"/>
              </w:rPr>
            </w:pPr>
            <w:hyperlink r:id="rId2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C125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48BF9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02FD8C" w14:textId="77777777" w:rsidR="007A24FC" w:rsidRDefault="007A24FC" w:rsidP="001C5864">
      <w:pPr>
        <w:rPr>
          <w:rFonts w:cs="Arial"/>
        </w:rPr>
      </w:pPr>
    </w:p>
    <w:p w14:paraId="3DC5CD22" w14:textId="77777777" w:rsidR="0047267C" w:rsidRDefault="0047267C" w:rsidP="001C5864">
      <w:pPr>
        <w:rPr>
          <w:rFonts w:cs="Arial"/>
        </w:rPr>
      </w:pPr>
    </w:p>
    <w:p w14:paraId="685B7321" w14:textId="77777777" w:rsidR="001C5864" w:rsidRPr="0017445F" w:rsidRDefault="001C5864" w:rsidP="001C5864">
      <w:pPr>
        <w:pStyle w:val="RERequirement"/>
        <w:shd w:val="clear" w:color="auto" w:fill="F2F2F2" w:themeFill="background1" w:themeFillShade="F2"/>
      </w:pPr>
      <w:r>
        <w:t xml:space="preserve"> Traffic Announcements 1</w:t>
      </w:r>
    </w:p>
    <w:p w14:paraId="175CBAC4" w14:textId="77777777" w:rsidR="001C5864" w:rsidRDefault="001C5864" w:rsidP="001C5864">
      <w:pPr>
        <w:rPr>
          <w:rFonts w:cs="Arial"/>
        </w:rPr>
      </w:pPr>
      <w:r>
        <w:rPr>
          <w:rFonts w:cs="Arial"/>
        </w:rPr>
        <w:t>The DSP module shall direct TA audio to the driver and any passenger listening to the driver's source.</w:t>
      </w:r>
    </w:p>
    <w:p w14:paraId="5B75BBC1" w14:textId="77777777" w:rsidR="001C5864" w:rsidRDefault="001C5864" w:rsidP="001C5864"/>
    <w:p w14:paraId="4EB0D10D" w14:textId="77777777" w:rsidR="001C5864" w:rsidRPr="00287D2F" w:rsidRDefault="001C5864" w:rsidP="001C5864">
      <w:pPr>
        <w:rPr>
          <w:rFonts w:cs="Arial"/>
        </w:rPr>
      </w:pPr>
      <w:r>
        <w:rPr>
          <w:rFonts w:cs="Arial"/>
        </w:rPr>
        <w:t>Satisfied by</w:t>
      </w:r>
      <w:r w:rsidRPr="00287D2F">
        <w:rPr>
          <w:rFonts w:cs="Arial"/>
        </w:rPr>
        <w:t>:</w:t>
      </w:r>
    </w:p>
    <w:p w14:paraId="7050B5D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5BE1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56E4E06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2581B14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C446D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AACC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E4C16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C9F9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31011" w14:textId="77777777" w:rsidR="0027306C" w:rsidRDefault="0027306C"/>
        </w:tc>
      </w:tr>
      <w:tr w:rsidR="007A24FC" w:rsidRPr="00B3499B" w14:paraId="702BF3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8803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BB499" w14:textId="77777777" w:rsidR="0027306C" w:rsidRDefault="0027306C"/>
        </w:tc>
      </w:tr>
      <w:tr w:rsidR="007A24FC" w:rsidRPr="00B3499B" w14:paraId="3CB6AC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1A0C5"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190A3" w14:textId="77777777" w:rsidR="0027306C" w:rsidRDefault="0027306C"/>
        </w:tc>
      </w:tr>
      <w:tr w:rsidR="007A24FC" w:rsidRPr="00B3499B" w14:paraId="1E499C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C806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6074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1A97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F64C4" w14:textId="77777777" w:rsidR="0027306C" w:rsidRDefault="0027306C"/>
        </w:tc>
      </w:tr>
      <w:tr w:rsidR="007A24FC" w:rsidRPr="00B3499B" w14:paraId="083104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6154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A1A5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10FFC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23BE8" w14:textId="77777777" w:rsidR="0027306C" w:rsidRDefault="0027306C"/>
        </w:tc>
      </w:tr>
      <w:tr w:rsidR="007A24FC" w:rsidRPr="00B3499B" w14:paraId="64A51A2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0DF1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A580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F0D7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50FE9"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02A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C181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51358A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E8FDF2" w14:textId="77777777" w:rsidR="007A24FC" w:rsidRPr="00B3499B" w:rsidRDefault="006B7CE9" w:rsidP="009737DA">
            <w:pPr>
              <w:rPr>
                <w:rFonts w:cs="Arial"/>
                <w:bCs/>
                <w:color w:val="808080" w:themeColor="background1" w:themeShade="80"/>
                <w:sz w:val="16"/>
                <w:szCs w:val="14"/>
              </w:rPr>
            </w:pPr>
            <w:hyperlink r:id="rId2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2F41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3B2BF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3C2E59" w14:textId="77777777" w:rsidR="007A24FC" w:rsidRDefault="007A24FC" w:rsidP="001C5864">
      <w:pPr>
        <w:rPr>
          <w:rFonts w:cs="Arial"/>
        </w:rPr>
      </w:pPr>
    </w:p>
    <w:p w14:paraId="79CACA98" w14:textId="77777777" w:rsidR="0047267C" w:rsidRDefault="0047267C" w:rsidP="001C5864">
      <w:pPr>
        <w:rPr>
          <w:rFonts w:cs="Arial"/>
        </w:rPr>
      </w:pPr>
    </w:p>
    <w:p w14:paraId="73CB273F" w14:textId="77777777" w:rsidR="001C5864" w:rsidRPr="0017445F" w:rsidRDefault="001C5864" w:rsidP="001C5864">
      <w:pPr>
        <w:pStyle w:val="RERequirement"/>
        <w:shd w:val="clear" w:color="auto" w:fill="F2F2F2" w:themeFill="background1" w:themeFillShade="F2"/>
      </w:pPr>
      <w:r>
        <w:t xml:space="preserve"> Navigation Prompts 1</w:t>
      </w:r>
    </w:p>
    <w:p w14:paraId="53AD89CE" w14:textId="77777777" w:rsidR="001C5864" w:rsidRDefault="001C5864" w:rsidP="001C5864">
      <w:pPr>
        <w:rPr>
          <w:rFonts w:cs="Arial"/>
        </w:rPr>
      </w:pPr>
      <w:r>
        <w:rPr>
          <w:rFonts w:cs="Arial"/>
        </w:rPr>
        <w:t>The PDC module shall send the SourceType signal to the DSP module to send Navigation Prompt audio to the driver only.</w:t>
      </w:r>
    </w:p>
    <w:p w14:paraId="438C8FA8" w14:textId="77777777" w:rsidR="001C5864" w:rsidRDefault="001C5864" w:rsidP="001C5864"/>
    <w:p w14:paraId="0270087C" w14:textId="77777777" w:rsidR="001C5864" w:rsidRPr="00287D2F" w:rsidRDefault="001C5864" w:rsidP="001C5864">
      <w:pPr>
        <w:rPr>
          <w:rFonts w:cs="Arial"/>
        </w:rPr>
      </w:pPr>
      <w:r>
        <w:rPr>
          <w:rFonts w:cs="Arial"/>
        </w:rPr>
        <w:t>Satisfied by</w:t>
      </w:r>
      <w:r w:rsidRPr="00287D2F">
        <w:rPr>
          <w:rFonts w:cs="Arial"/>
        </w:rPr>
        <w:t>:</w:t>
      </w:r>
    </w:p>
    <w:p w14:paraId="1F02387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33D08A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478183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E9E8C0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DF52B6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DFFA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4BEE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8E7BF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75887" w14:textId="77777777" w:rsidR="0027306C" w:rsidRDefault="0027306C"/>
        </w:tc>
      </w:tr>
      <w:tr w:rsidR="007A24FC" w:rsidRPr="00B3499B" w14:paraId="16DDCA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09FE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2D262" w14:textId="77777777" w:rsidR="0027306C" w:rsidRDefault="0027306C"/>
        </w:tc>
      </w:tr>
      <w:tr w:rsidR="007A24FC" w:rsidRPr="00B3499B" w14:paraId="15776C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6B78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A86EF" w14:textId="77777777" w:rsidR="0027306C" w:rsidRDefault="0027306C"/>
        </w:tc>
      </w:tr>
      <w:tr w:rsidR="007A24FC" w:rsidRPr="00B3499B" w14:paraId="1C3941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9C21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78DC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6BF3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29C76" w14:textId="77777777" w:rsidR="0027306C" w:rsidRDefault="0027306C"/>
        </w:tc>
      </w:tr>
      <w:tr w:rsidR="007A24FC" w:rsidRPr="00B3499B" w14:paraId="0F5AAC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1BEA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C5CB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1ECED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F13A6A" w14:textId="77777777" w:rsidR="0027306C" w:rsidRDefault="0027306C"/>
        </w:tc>
      </w:tr>
      <w:tr w:rsidR="007A24FC" w:rsidRPr="00B3499B" w14:paraId="6D21B3A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9591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2C3DB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89EA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C1CB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6E94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91381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688C78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F50932" w14:textId="77777777" w:rsidR="007A24FC" w:rsidRPr="00B3499B" w:rsidRDefault="006B7CE9" w:rsidP="009737DA">
            <w:pPr>
              <w:rPr>
                <w:rFonts w:cs="Arial"/>
                <w:bCs/>
                <w:color w:val="808080" w:themeColor="background1" w:themeShade="80"/>
                <w:sz w:val="16"/>
                <w:szCs w:val="14"/>
              </w:rPr>
            </w:pPr>
            <w:hyperlink r:id="rId2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E979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BB0A5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5B8606" w14:textId="77777777" w:rsidR="007A24FC" w:rsidRDefault="007A24FC" w:rsidP="001C5864">
      <w:pPr>
        <w:rPr>
          <w:rFonts w:cs="Arial"/>
        </w:rPr>
      </w:pPr>
    </w:p>
    <w:p w14:paraId="5A3150F2" w14:textId="77777777" w:rsidR="0047267C" w:rsidRDefault="0047267C" w:rsidP="001C5864">
      <w:pPr>
        <w:rPr>
          <w:rFonts w:cs="Arial"/>
        </w:rPr>
      </w:pPr>
    </w:p>
    <w:p w14:paraId="30FB39AB" w14:textId="77777777" w:rsidR="001C5864" w:rsidRPr="0017445F" w:rsidRDefault="001C5864" w:rsidP="001C5864">
      <w:pPr>
        <w:pStyle w:val="RERequirement"/>
        <w:shd w:val="clear" w:color="auto" w:fill="F2F2F2" w:themeFill="background1" w:themeFillShade="F2"/>
      </w:pPr>
      <w:r>
        <w:t xml:space="preserve"> Phone Calls 1.4</w:t>
      </w:r>
    </w:p>
    <w:p w14:paraId="30E02239" w14:textId="77777777" w:rsidR="001C5864" w:rsidRDefault="001C5864" w:rsidP="001C5864">
      <w:pPr>
        <w:rPr>
          <w:rFonts w:cs="Arial"/>
        </w:rPr>
      </w:pPr>
      <w:r>
        <w:rPr>
          <w:rFonts w:cs="Arial"/>
        </w:rPr>
        <w:t>When a user is sharing audio and the PDC receives the PhnCallSwitchZone request signal for this user, the PDC shall set the Audio_Vol_Level_Zone signal to 0 for zones receiving the shared audio.</w:t>
      </w:r>
    </w:p>
    <w:p w14:paraId="218DBB07" w14:textId="77777777" w:rsidR="001C5864" w:rsidRDefault="001C5864" w:rsidP="001C5864"/>
    <w:p w14:paraId="554CB89C" w14:textId="77777777" w:rsidR="001C5864" w:rsidRPr="00287D2F" w:rsidRDefault="001C5864" w:rsidP="001C5864">
      <w:pPr>
        <w:rPr>
          <w:rFonts w:cs="Arial"/>
        </w:rPr>
      </w:pPr>
      <w:r>
        <w:rPr>
          <w:rFonts w:cs="Arial"/>
        </w:rPr>
        <w:t>Satisfied by</w:t>
      </w:r>
      <w:r w:rsidRPr="00287D2F">
        <w:rPr>
          <w:rFonts w:cs="Arial"/>
        </w:rPr>
        <w:t>:</w:t>
      </w:r>
    </w:p>
    <w:p w14:paraId="7B5313E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309AC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CAFA8B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49E8C3E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C993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F868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EDF37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34615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74E9A" w14:textId="77777777" w:rsidR="0027306C" w:rsidRDefault="0027306C"/>
        </w:tc>
      </w:tr>
      <w:tr w:rsidR="007A24FC" w:rsidRPr="00B3499B" w14:paraId="57F9E5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5DFD0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0EABB" w14:textId="77777777" w:rsidR="0027306C" w:rsidRDefault="0027306C"/>
        </w:tc>
      </w:tr>
      <w:tr w:rsidR="007A24FC" w:rsidRPr="00B3499B" w14:paraId="35C11D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5B4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A3287" w14:textId="77777777" w:rsidR="0027306C" w:rsidRDefault="0027306C"/>
        </w:tc>
      </w:tr>
      <w:tr w:rsidR="007A24FC" w:rsidRPr="00B3499B" w14:paraId="408130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14F9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6E13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19FB6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D8557" w14:textId="77777777" w:rsidR="0027306C" w:rsidRDefault="0027306C"/>
        </w:tc>
      </w:tr>
      <w:tr w:rsidR="007A24FC" w:rsidRPr="00B3499B" w14:paraId="4435D1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EB12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F738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F984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27381" w14:textId="77777777" w:rsidR="0027306C" w:rsidRDefault="0027306C"/>
        </w:tc>
      </w:tr>
      <w:tr w:rsidR="007A24FC" w:rsidRPr="00B3499B" w14:paraId="20BB33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EF58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DD47C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6948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4DAC1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05B3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7BA1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F1534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B7E27B" w14:textId="77777777" w:rsidR="007A24FC" w:rsidRPr="00B3499B" w:rsidRDefault="006B7CE9" w:rsidP="009737DA">
            <w:pPr>
              <w:rPr>
                <w:rFonts w:cs="Arial"/>
                <w:bCs/>
                <w:color w:val="808080" w:themeColor="background1" w:themeShade="80"/>
                <w:sz w:val="16"/>
                <w:szCs w:val="14"/>
              </w:rPr>
            </w:pPr>
            <w:hyperlink r:id="rId2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8575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C33A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872A02" w14:textId="77777777" w:rsidR="007A24FC" w:rsidRDefault="007A24FC" w:rsidP="001C5864">
      <w:pPr>
        <w:rPr>
          <w:rFonts w:cs="Arial"/>
        </w:rPr>
      </w:pPr>
    </w:p>
    <w:p w14:paraId="5B634E1D" w14:textId="77777777" w:rsidR="0047267C" w:rsidRDefault="0047267C" w:rsidP="001C5864">
      <w:pPr>
        <w:rPr>
          <w:rFonts w:cs="Arial"/>
        </w:rPr>
      </w:pPr>
    </w:p>
    <w:p w14:paraId="0BB8A201" w14:textId="77777777" w:rsidR="001C5864" w:rsidRPr="0017445F" w:rsidRDefault="001C5864" w:rsidP="001C5864">
      <w:pPr>
        <w:pStyle w:val="RERequirement"/>
        <w:shd w:val="clear" w:color="auto" w:fill="F2F2F2" w:themeFill="background1" w:themeFillShade="F2"/>
      </w:pPr>
      <w:r>
        <w:t xml:space="preserve"> Phone Calls 1</w:t>
      </w:r>
    </w:p>
    <w:p w14:paraId="452BB051" w14:textId="77777777" w:rsidR="001C5864" w:rsidRDefault="001C5864" w:rsidP="001C5864">
      <w:pPr>
        <w:rPr>
          <w:rFonts w:cs="Arial"/>
        </w:rPr>
      </w:pPr>
      <w:r>
        <w:rPr>
          <w:rFonts w:cs="Arial"/>
        </w:rPr>
        <w:t>The PDC/PAC module shall allow users to stream their phone call to their sound zone with the SourceType and SourceTypeChannel signals.</w:t>
      </w:r>
    </w:p>
    <w:p w14:paraId="3817F6DB" w14:textId="77777777" w:rsidR="001C5864" w:rsidRDefault="001C5864" w:rsidP="001C5864"/>
    <w:p w14:paraId="0A660AD3" w14:textId="77777777" w:rsidR="001C5864" w:rsidRPr="00287D2F" w:rsidRDefault="001C5864" w:rsidP="001C5864">
      <w:pPr>
        <w:rPr>
          <w:rFonts w:cs="Arial"/>
        </w:rPr>
      </w:pPr>
      <w:r>
        <w:rPr>
          <w:rFonts w:cs="Arial"/>
        </w:rPr>
        <w:t>Satisfied by</w:t>
      </w:r>
      <w:r w:rsidRPr="00287D2F">
        <w:rPr>
          <w:rFonts w:cs="Arial"/>
        </w:rPr>
        <w:t>:</w:t>
      </w:r>
    </w:p>
    <w:p w14:paraId="07B9FD4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53617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73F0E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Connect BT Audio</w:t>
      </w:r>
    </w:p>
    <w:p w14:paraId="191A00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BT Status Change</w:t>
      </w:r>
    </w:p>
    <w:p w14:paraId="15A487A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Call</w:t>
      </w:r>
    </w:p>
    <w:p w14:paraId="63F5162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C5F425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B7A88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FCBB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00729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C892D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709FE" w14:textId="77777777" w:rsidR="0027306C" w:rsidRDefault="0027306C"/>
        </w:tc>
      </w:tr>
      <w:tr w:rsidR="007A24FC" w:rsidRPr="00B3499B" w14:paraId="169040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8468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62B84" w14:textId="77777777" w:rsidR="0027306C" w:rsidRDefault="0027306C"/>
        </w:tc>
      </w:tr>
      <w:tr w:rsidR="007A24FC" w:rsidRPr="00B3499B" w14:paraId="5B0926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9DDC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F0D97" w14:textId="77777777" w:rsidR="0027306C" w:rsidRDefault="0027306C"/>
        </w:tc>
      </w:tr>
      <w:tr w:rsidR="007A24FC" w:rsidRPr="00B3499B" w14:paraId="27F0DA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85B5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43C3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70B9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151C70" w14:textId="77777777" w:rsidR="0027306C" w:rsidRDefault="0027306C"/>
        </w:tc>
      </w:tr>
      <w:tr w:rsidR="007A24FC" w:rsidRPr="00B3499B" w14:paraId="4D3BDA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8EE2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5247D"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E58C7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4AFF94" w14:textId="77777777" w:rsidR="0027306C" w:rsidRDefault="0027306C"/>
        </w:tc>
      </w:tr>
      <w:tr w:rsidR="007A24FC" w:rsidRPr="00B3499B" w14:paraId="0B74BC9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B3C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AC0E1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6B31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0A47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22247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F0F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7F1F5F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74C83A" w14:textId="77777777" w:rsidR="007A24FC" w:rsidRPr="00B3499B" w:rsidRDefault="006B7CE9" w:rsidP="009737DA">
            <w:pPr>
              <w:rPr>
                <w:rFonts w:cs="Arial"/>
                <w:bCs/>
                <w:color w:val="808080" w:themeColor="background1" w:themeShade="80"/>
                <w:sz w:val="16"/>
                <w:szCs w:val="14"/>
              </w:rPr>
            </w:pPr>
            <w:hyperlink r:id="rId2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20FD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6A2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6A343" w14:textId="77777777" w:rsidR="007A24FC" w:rsidRDefault="007A24FC" w:rsidP="001C5864">
      <w:pPr>
        <w:rPr>
          <w:rFonts w:cs="Arial"/>
        </w:rPr>
      </w:pPr>
    </w:p>
    <w:p w14:paraId="4A61E53B" w14:textId="77777777" w:rsidR="0047267C" w:rsidRDefault="0047267C" w:rsidP="001C5864">
      <w:pPr>
        <w:rPr>
          <w:rFonts w:cs="Arial"/>
        </w:rPr>
      </w:pPr>
    </w:p>
    <w:p w14:paraId="28A3E280" w14:textId="77777777" w:rsidR="001C5864" w:rsidRPr="0017445F" w:rsidRDefault="001C5864" w:rsidP="001C5864">
      <w:pPr>
        <w:pStyle w:val="RERequirement"/>
        <w:shd w:val="clear" w:color="auto" w:fill="F2F2F2" w:themeFill="background1" w:themeFillShade="F2"/>
      </w:pPr>
      <w:r>
        <w:t xml:space="preserve"> Traffic Announcements 1.1</w:t>
      </w:r>
    </w:p>
    <w:p w14:paraId="323508B7" w14:textId="77777777" w:rsidR="001C5864" w:rsidRDefault="001C5864" w:rsidP="001C5864">
      <w:pPr>
        <w:rPr>
          <w:rFonts w:cs="Arial"/>
        </w:rPr>
      </w:pPr>
      <w:r>
        <w:rPr>
          <w:rFonts w:cs="Arial"/>
        </w:rPr>
        <w:t>The DSP module shall duck/pause media for zones that TA audio plays for.</w:t>
      </w:r>
    </w:p>
    <w:p w14:paraId="379C2182" w14:textId="77777777" w:rsidR="001C5864" w:rsidRDefault="001C5864" w:rsidP="001C5864"/>
    <w:p w14:paraId="7BBE4793" w14:textId="77777777" w:rsidR="001C5864" w:rsidRPr="00287D2F" w:rsidRDefault="001C5864" w:rsidP="001C5864">
      <w:pPr>
        <w:rPr>
          <w:rFonts w:cs="Arial"/>
        </w:rPr>
      </w:pPr>
      <w:r>
        <w:rPr>
          <w:rFonts w:cs="Arial"/>
        </w:rPr>
        <w:t>Satisfied by</w:t>
      </w:r>
      <w:r w:rsidRPr="00287D2F">
        <w:rPr>
          <w:rFonts w:cs="Arial"/>
        </w:rPr>
        <w:t>:</w:t>
      </w:r>
    </w:p>
    <w:p w14:paraId="4DCCB9F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206A0A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134F01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58F131B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D4750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C743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12D06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9A1C6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F8DBB" w14:textId="77777777" w:rsidR="0027306C" w:rsidRDefault="0027306C"/>
        </w:tc>
      </w:tr>
      <w:tr w:rsidR="007A24FC" w:rsidRPr="00B3499B" w14:paraId="6B36D3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6410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A3F99" w14:textId="77777777" w:rsidR="0027306C" w:rsidRDefault="0027306C"/>
        </w:tc>
      </w:tr>
      <w:tr w:rsidR="007A24FC" w:rsidRPr="00B3499B" w14:paraId="130602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91C5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019AE" w14:textId="77777777" w:rsidR="0027306C" w:rsidRDefault="0027306C"/>
        </w:tc>
      </w:tr>
      <w:tr w:rsidR="007A24FC" w:rsidRPr="00B3499B" w14:paraId="6E762F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21E0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5FFC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15E7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1BC6C" w14:textId="77777777" w:rsidR="0027306C" w:rsidRDefault="0027306C"/>
        </w:tc>
      </w:tr>
      <w:tr w:rsidR="007A24FC" w:rsidRPr="00B3499B" w14:paraId="565E84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30BF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F623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8B7F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77272" w14:textId="77777777" w:rsidR="0027306C" w:rsidRDefault="0027306C"/>
        </w:tc>
      </w:tr>
      <w:tr w:rsidR="007A24FC" w:rsidRPr="00B3499B" w14:paraId="0D52C9E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1FA2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E7A14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2460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6793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C48BD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6A4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B161EE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195EBE" w14:textId="77777777" w:rsidR="007A24FC" w:rsidRPr="00B3499B" w:rsidRDefault="006B7CE9" w:rsidP="009737DA">
            <w:pPr>
              <w:rPr>
                <w:rFonts w:cs="Arial"/>
                <w:bCs/>
                <w:color w:val="808080" w:themeColor="background1" w:themeShade="80"/>
                <w:sz w:val="16"/>
                <w:szCs w:val="14"/>
              </w:rPr>
            </w:pPr>
            <w:hyperlink r:id="rId2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546A1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77417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AD87F9" w14:textId="77777777" w:rsidR="007A24FC" w:rsidRDefault="007A24FC" w:rsidP="001C5864">
      <w:pPr>
        <w:rPr>
          <w:rFonts w:cs="Arial"/>
        </w:rPr>
      </w:pPr>
    </w:p>
    <w:p w14:paraId="7E462A81" w14:textId="77777777" w:rsidR="0047267C" w:rsidRDefault="0047267C" w:rsidP="001C5864">
      <w:pPr>
        <w:rPr>
          <w:rFonts w:cs="Arial"/>
        </w:rPr>
      </w:pPr>
    </w:p>
    <w:p w14:paraId="64D988E7" w14:textId="77777777" w:rsidR="001C5864" w:rsidRPr="0017445F" w:rsidRDefault="001C5864" w:rsidP="001C5864">
      <w:pPr>
        <w:pStyle w:val="RERequirement"/>
        <w:shd w:val="clear" w:color="auto" w:fill="F2F2F2" w:themeFill="background1" w:themeFillShade="F2"/>
      </w:pPr>
      <w:r>
        <w:t xml:space="preserve"> Zone Transition 1.3</w:t>
      </w:r>
    </w:p>
    <w:p w14:paraId="0865F172" w14:textId="77777777" w:rsidR="001C5864" w:rsidRDefault="001C5864" w:rsidP="001C5864">
      <w:pPr>
        <w:rPr>
          <w:rFonts w:cs="Arial"/>
        </w:rPr>
      </w:pPr>
      <w:r>
        <w:rPr>
          <w:rFonts w:cs="Arial"/>
        </w:rPr>
        <w:t>When the "HMI_HMIMode_St" signal is active, PDC shall send the VehicleAudioMode signal as Cabin mode to the DSP, PAC, and RACM.</w:t>
      </w:r>
    </w:p>
    <w:p w14:paraId="49EC48A1" w14:textId="77777777" w:rsidR="001C5864" w:rsidRDefault="001C5864" w:rsidP="001C5864"/>
    <w:p w14:paraId="08AB1465" w14:textId="77777777" w:rsidR="001C5864" w:rsidRPr="00287D2F" w:rsidRDefault="001C5864" w:rsidP="001C5864">
      <w:pPr>
        <w:rPr>
          <w:rFonts w:cs="Arial"/>
        </w:rPr>
      </w:pPr>
      <w:r>
        <w:rPr>
          <w:rFonts w:cs="Arial"/>
        </w:rPr>
        <w:t>Satisfied by</w:t>
      </w:r>
      <w:r w:rsidRPr="00287D2F">
        <w:rPr>
          <w:rFonts w:cs="Arial"/>
        </w:rPr>
        <w:t>:</w:t>
      </w:r>
    </w:p>
    <w:p w14:paraId="263A1A3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E0D952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0A2041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Sound Mode Change</w:t>
      </w:r>
    </w:p>
    <w:p w14:paraId="127EA6A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FE05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CBD02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4F967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E469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744DC" w14:textId="77777777" w:rsidR="0027306C" w:rsidRDefault="0027306C"/>
        </w:tc>
      </w:tr>
      <w:tr w:rsidR="007A24FC" w:rsidRPr="00B3499B" w14:paraId="683EFE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E500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09A60" w14:textId="77777777" w:rsidR="0027306C" w:rsidRDefault="0027306C"/>
        </w:tc>
      </w:tr>
      <w:tr w:rsidR="007A24FC" w:rsidRPr="00B3499B" w14:paraId="7445C9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668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3E285" w14:textId="77777777" w:rsidR="0027306C" w:rsidRDefault="0027306C"/>
        </w:tc>
      </w:tr>
      <w:tr w:rsidR="007A24FC" w:rsidRPr="00B3499B" w14:paraId="76EC5A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314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AFA4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0E39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D8EC42" w14:textId="77777777" w:rsidR="0027306C" w:rsidRDefault="0027306C"/>
        </w:tc>
      </w:tr>
      <w:tr w:rsidR="007A24FC" w:rsidRPr="00B3499B" w14:paraId="331E97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6EE0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5AA3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1F60C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1CFD2" w14:textId="77777777" w:rsidR="0027306C" w:rsidRDefault="0027306C"/>
        </w:tc>
      </w:tr>
      <w:tr w:rsidR="007A24FC" w:rsidRPr="00B3499B" w14:paraId="0FE76C6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0953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89F438"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ABE8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BB44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0F2D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03E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BB6643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37770D" w14:textId="77777777" w:rsidR="007A24FC" w:rsidRPr="00B3499B" w:rsidRDefault="006B7CE9" w:rsidP="009737DA">
            <w:pPr>
              <w:rPr>
                <w:rFonts w:cs="Arial"/>
                <w:bCs/>
                <w:color w:val="808080" w:themeColor="background1" w:themeShade="80"/>
                <w:sz w:val="16"/>
                <w:szCs w:val="14"/>
              </w:rPr>
            </w:pPr>
            <w:hyperlink r:id="rId21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DF055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BB4D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2F7B54" w14:textId="77777777" w:rsidR="007A24FC" w:rsidRDefault="007A24FC" w:rsidP="001C5864">
      <w:pPr>
        <w:rPr>
          <w:rFonts w:cs="Arial"/>
        </w:rPr>
      </w:pPr>
    </w:p>
    <w:p w14:paraId="1B9B2E31" w14:textId="77777777" w:rsidR="0047267C" w:rsidRDefault="0047267C" w:rsidP="001C5864">
      <w:pPr>
        <w:rPr>
          <w:rFonts w:cs="Arial"/>
        </w:rPr>
      </w:pPr>
    </w:p>
    <w:p w14:paraId="2B47DE20" w14:textId="77777777" w:rsidR="001C5864" w:rsidRPr="0017445F" w:rsidRDefault="001C5864" w:rsidP="001C5864">
      <w:pPr>
        <w:pStyle w:val="RERequirement"/>
        <w:shd w:val="clear" w:color="auto" w:fill="F2F2F2" w:themeFill="background1" w:themeFillShade="F2"/>
      </w:pPr>
      <w:r>
        <w:t xml:space="preserve"> Shared Media 1.4</w:t>
      </w:r>
    </w:p>
    <w:p w14:paraId="7F2140AC" w14:textId="77777777" w:rsidR="001C5864" w:rsidRDefault="001C5864" w:rsidP="001C5864">
      <w:pPr>
        <w:rPr>
          <w:rFonts w:cs="Arial"/>
        </w:rPr>
      </w:pPr>
      <w:r>
        <w:rPr>
          <w:rFonts w:cs="Arial"/>
        </w:rPr>
        <w:lastRenderedPageBreak/>
        <w:t>Only users in seats 1-4 will have input options via SYNC HMI/URC application to stream media using the SourceType signal.</w:t>
      </w:r>
    </w:p>
    <w:p w14:paraId="39BAF887" w14:textId="77777777" w:rsidR="001C5864" w:rsidRDefault="001C5864" w:rsidP="001C5864"/>
    <w:p w14:paraId="54DD1833" w14:textId="77777777" w:rsidR="001C5864" w:rsidRPr="00287D2F" w:rsidRDefault="001C5864" w:rsidP="001C5864">
      <w:pPr>
        <w:rPr>
          <w:rFonts w:cs="Arial"/>
        </w:rPr>
      </w:pPr>
      <w:r>
        <w:rPr>
          <w:rFonts w:cs="Arial"/>
        </w:rPr>
        <w:t>Satisfied by</w:t>
      </w:r>
      <w:r w:rsidRPr="00287D2F">
        <w:rPr>
          <w:rFonts w:cs="Arial"/>
        </w:rPr>
        <w:t>:</w:t>
      </w:r>
    </w:p>
    <w:p w14:paraId="40F64F7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4537A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518F340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7DCCAF5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EEDFD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0580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7999C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DEAE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9C222" w14:textId="77777777" w:rsidR="0027306C" w:rsidRDefault="0027306C"/>
        </w:tc>
      </w:tr>
      <w:tr w:rsidR="007A24FC" w:rsidRPr="00B3499B" w14:paraId="032A72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0AF29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8D044" w14:textId="77777777" w:rsidR="0027306C" w:rsidRDefault="0027306C"/>
        </w:tc>
      </w:tr>
      <w:tr w:rsidR="007A24FC" w:rsidRPr="00B3499B" w14:paraId="3220A3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89D3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4A166" w14:textId="77777777" w:rsidR="0027306C" w:rsidRDefault="0027306C"/>
        </w:tc>
      </w:tr>
      <w:tr w:rsidR="007A24FC" w:rsidRPr="00B3499B" w14:paraId="6E6922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BA06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6881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F6B9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CF5127" w14:textId="77777777" w:rsidR="0027306C" w:rsidRDefault="0027306C"/>
        </w:tc>
      </w:tr>
      <w:tr w:rsidR="007A24FC" w:rsidRPr="00B3499B" w14:paraId="7881E8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D3C1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7550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61ED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E95581" w14:textId="77777777" w:rsidR="0027306C" w:rsidRDefault="0027306C"/>
        </w:tc>
      </w:tr>
      <w:tr w:rsidR="007A24FC" w:rsidRPr="00B3499B" w14:paraId="5786527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20E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A2EBC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D112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804C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BEBB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3EA6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720D8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15A000" w14:textId="77777777" w:rsidR="007A24FC" w:rsidRPr="00B3499B" w:rsidRDefault="006B7CE9" w:rsidP="009737DA">
            <w:pPr>
              <w:rPr>
                <w:rFonts w:cs="Arial"/>
                <w:bCs/>
                <w:color w:val="808080" w:themeColor="background1" w:themeShade="80"/>
                <w:sz w:val="16"/>
                <w:szCs w:val="14"/>
              </w:rPr>
            </w:pPr>
            <w:hyperlink r:id="rId2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80FD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7598C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7E306A" w14:textId="77777777" w:rsidR="007A24FC" w:rsidRDefault="007A24FC" w:rsidP="001C5864">
      <w:pPr>
        <w:rPr>
          <w:rFonts w:cs="Arial"/>
        </w:rPr>
      </w:pPr>
    </w:p>
    <w:p w14:paraId="0D141EB7" w14:textId="77777777" w:rsidR="0047267C" w:rsidRDefault="0047267C" w:rsidP="001C5864">
      <w:pPr>
        <w:rPr>
          <w:rFonts w:cs="Arial"/>
        </w:rPr>
      </w:pPr>
    </w:p>
    <w:p w14:paraId="57EAFB8A" w14:textId="77777777" w:rsidR="001C5864" w:rsidRPr="0017445F" w:rsidRDefault="001C5864" w:rsidP="001C5864">
      <w:pPr>
        <w:pStyle w:val="RERequirement"/>
        <w:shd w:val="clear" w:color="auto" w:fill="F2F2F2" w:themeFill="background1" w:themeFillShade="F2"/>
      </w:pPr>
      <w:r>
        <w:t xml:space="preserve"> Traffic Announcements 1.3</w:t>
      </w:r>
    </w:p>
    <w:p w14:paraId="6CC0CBA6" w14:textId="77777777" w:rsidR="001C5864" w:rsidRDefault="001C5864" w:rsidP="001C5864">
      <w:pPr>
        <w:rPr>
          <w:rFonts w:cs="Arial"/>
        </w:rPr>
      </w:pPr>
      <w:r>
        <w:rPr>
          <w:rFonts w:cs="Arial"/>
        </w:rPr>
        <w:t>For passengers receiving TA audio, the PDC module shall send the Prompt_Audio_Vol_Level_Zone signal at the same level as the Audio_Vol_Level_Zone signal.</w:t>
      </w:r>
    </w:p>
    <w:p w14:paraId="3B519C70" w14:textId="77777777" w:rsidR="001C5864" w:rsidRDefault="001C5864" w:rsidP="001C5864"/>
    <w:p w14:paraId="44EB355A" w14:textId="77777777" w:rsidR="001C5864" w:rsidRPr="00287D2F" w:rsidRDefault="001C5864" w:rsidP="001C5864">
      <w:pPr>
        <w:rPr>
          <w:rFonts w:cs="Arial"/>
        </w:rPr>
      </w:pPr>
      <w:r>
        <w:rPr>
          <w:rFonts w:cs="Arial"/>
        </w:rPr>
        <w:t>Satisfied by</w:t>
      </w:r>
      <w:r w:rsidRPr="00287D2F">
        <w:rPr>
          <w:rFonts w:cs="Arial"/>
        </w:rPr>
        <w:t>:</w:t>
      </w:r>
    </w:p>
    <w:p w14:paraId="0E6A8E2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8DCE49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3D3AF81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A4D0F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B822F8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8FB6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F3474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6515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A7341" w14:textId="77777777" w:rsidR="0027306C" w:rsidRDefault="0027306C"/>
        </w:tc>
      </w:tr>
      <w:tr w:rsidR="007A24FC" w:rsidRPr="00B3499B" w14:paraId="614E1A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6B31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15106" w14:textId="77777777" w:rsidR="0027306C" w:rsidRDefault="0027306C"/>
        </w:tc>
      </w:tr>
      <w:tr w:rsidR="007A24FC" w:rsidRPr="00B3499B" w14:paraId="7BA9F2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ECA4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3D5B3" w14:textId="77777777" w:rsidR="0027306C" w:rsidRDefault="0027306C"/>
        </w:tc>
      </w:tr>
      <w:tr w:rsidR="007A24FC" w:rsidRPr="00B3499B" w14:paraId="71F5CA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51E0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D03BA"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4B79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4A8A0" w14:textId="77777777" w:rsidR="0027306C" w:rsidRDefault="0027306C"/>
        </w:tc>
      </w:tr>
      <w:tr w:rsidR="007A24FC" w:rsidRPr="00B3499B" w14:paraId="30E3D1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6A28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63C5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6602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28923" w14:textId="77777777" w:rsidR="0027306C" w:rsidRDefault="0027306C"/>
        </w:tc>
      </w:tr>
      <w:tr w:rsidR="007A24FC" w:rsidRPr="00B3499B" w14:paraId="4934185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B76F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3F28DD"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F5E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9B69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E886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4F26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2496FD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74B13" w14:textId="77777777" w:rsidR="007A24FC" w:rsidRPr="00B3499B" w:rsidRDefault="006B7CE9" w:rsidP="009737DA">
            <w:pPr>
              <w:rPr>
                <w:rFonts w:cs="Arial"/>
                <w:bCs/>
                <w:color w:val="808080" w:themeColor="background1" w:themeShade="80"/>
                <w:sz w:val="16"/>
                <w:szCs w:val="14"/>
              </w:rPr>
            </w:pPr>
            <w:hyperlink r:id="rId2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2806F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9F533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54E179" w14:textId="77777777" w:rsidR="007A24FC" w:rsidRDefault="007A24FC" w:rsidP="001C5864">
      <w:pPr>
        <w:rPr>
          <w:rFonts w:cs="Arial"/>
        </w:rPr>
      </w:pPr>
    </w:p>
    <w:p w14:paraId="615AD2A5" w14:textId="77777777" w:rsidR="0047267C" w:rsidRDefault="0047267C" w:rsidP="001C5864">
      <w:pPr>
        <w:rPr>
          <w:rFonts w:cs="Arial"/>
        </w:rPr>
      </w:pPr>
    </w:p>
    <w:p w14:paraId="744FEF29" w14:textId="77777777" w:rsidR="001C5864" w:rsidRPr="0017445F" w:rsidRDefault="001C5864" w:rsidP="001C5864">
      <w:pPr>
        <w:pStyle w:val="RERequirement"/>
        <w:shd w:val="clear" w:color="auto" w:fill="F2F2F2" w:themeFill="background1" w:themeFillShade="F2"/>
      </w:pPr>
      <w:r>
        <w:t xml:space="preserve"> MSS Audio 1.3</w:t>
      </w:r>
    </w:p>
    <w:p w14:paraId="3996F553" w14:textId="77777777" w:rsidR="001C5864" w:rsidRDefault="001C5864" w:rsidP="001C5864">
      <w:pPr>
        <w:rPr>
          <w:rFonts w:cs="Arial"/>
        </w:rPr>
      </w:pPr>
      <w:r>
        <w:rPr>
          <w:rFonts w:cs="Arial"/>
        </w:rPr>
        <w:t>When a user activates the Mute status signal, DSP shall keep the Prompt_Vol_Level_Zone signal at the same value.</w:t>
      </w:r>
    </w:p>
    <w:p w14:paraId="6F4E4DB0" w14:textId="77777777" w:rsidR="001C5864" w:rsidRDefault="001C5864" w:rsidP="001C5864"/>
    <w:p w14:paraId="2A073F4B" w14:textId="77777777" w:rsidR="001C5864" w:rsidRPr="00287D2F" w:rsidRDefault="001C5864" w:rsidP="001C5864">
      <w:pPr>
        <w:rPr>
          <w:rFonts w:cs="Arial"/>
        </w:rPr>
      </w:pPr>
      <w:r>
        <w:rPr>
          <w:rFonts w:cs="Arial"/>
        </w:rPr>
        <w:t>Satisfied by</w:t>
      </w:r>
      <w:r w:rsidRPr="00287D2F">
        <w:rPr>
          <w:rFonts w:cs="Arial"/>
        </w:rPr>
        <w:t>:</w:t>
      </w:r>
    </w:p>
    <w:p w14:paraId="7313D88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66299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956D7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138DB2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1FED6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643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51F85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491B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703F4" w14:textId="77777777" w:rsidR="0027306C" w:rsidRDefault="0027306C"/>
        </w:tc>
      </w:tr>
      <w:tr w:rsidR="007A24FC" w:rsidRPr="00B3499B" w14:paraId="6551B6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AF5F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B9937" w14:textId="77777777" w:rsidR="0027306C" w:rsidRDefault="0027306C"/>
        </w:tc>
      </w:tr>
      <w:tr w:rsidR="007A24FC" w:rsidRPr="00B3499B" w14:paraId="15A066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5752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C0D8B" w14:textId="77777777" w:rsidR="0027306C" w:rsidRDefault="0027306C"/>
        </w:tc>
      </w:tr>
      <w:tr w:rsidR="007A24FC" w:rsidRPr="00B3499B" w14:paraId="726856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8421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D254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B1CD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EDF8A4" w14:textId="77777777" w:rsidR="0027306C" w:rsidRDefault="0027306C"/>
        </w:tc>
      </w:tr>
      <w:tr w:rsidR="007A24FC" w:rsidRPr="00B3499B" w14:paraId="382B66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03D0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1B5C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70EF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54596" w14:textId="77777777" w:rsidR="0027306C" w:rsidRDefault="0027306C"/>
        </w:tc>
      </w:tr>
      <w:tr w:rsidR="007A24FC" w:rsidRPr="00B3499B" w14:paraId="2EA32F1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51E6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9B96A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E703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48E2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DE5EC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E71F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61E22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51DB2C" w14:textId="77777777" w:rsidR="007A24FC" w:rsidRPr="00B3499B" w:rsidRDefault="006B7CE9" w:rsidP="009737DA">
            <w:pPr>
              <w:rPr>
                <w:rFonts w:cs="Arial"/>
                <w:bCs/>
                <w:color w:val="808080" w:themeColor="background1" w:themeShade="80"/>
                <w:sz w:val="16"/>
                <w:szCs w:val="14"/>
              </w:rPr>
            </w:pPr>
            <w:hyperlink r:id="rId21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1F6B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7261C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19AC37" w14:textId="77777777" w:rsidR="007A24FC" w:rsidRDefault="007A24FC" w:rsidP="001C5864">
      <w:pPr>
        <w:rPr>
          <w:rFonts w:cs="Arial"/>
        </w:rPr>
      </w:pPr>
    </w:p>
    <w:p w14:paraId="0CF0B70A" w14:textId="77777777" w:rsidR="0047267C" w:rsidRDefault="0047267C" w:rsidP="001C5864">
      <w:pPr>
        <w:rPr>
          <w:rFonts w:cs="Arial"/>
        </w:rPr>
      </w:pPr>
    </w:p>
    <w:p w14:paraId="09AAB442" w14:textId="77777777" w:rsidR="001C5864" w:rsidRPr="0017445F" w:rsidRDefault="001C5864" w:rsidP="001C5864">
      <w:pPr>
        <w:pStyle w:val="RERequirement"/>
        <w:shd w:val="clear" w:color="auto" w:fill="F2F2F2" w:themeFill="background1" w:themeFillShade="F2"/>
      </w:pPr>
      <w:r>
        <w:t xml:space="preserve"> Shared Media 1.1</w:t>
      </w:r>
    </w:p>
    <w:p w14:paraId="74D1EF3C" w14:textId="77777777" w:rsidR="001C5864" w:rsidRDefault="001C5864" w:rsidP="001C5864">
      <w:pPr>
        <w:rPr>
          <w:rFonts w:cs="Arial"/>
        </w:rPr>
      </w:pPr>
      <w:r>
        <w:rPr>
          <w:rFonts w:cs="Arial"/>
        </w:rPr>
        <w:t>The SYNC HMI and the URC application shall allow users to exit audio streams via the SourceType and SourceTypeChannel signals.</w:t>
      </w:r>
    </w:p>
    <w:p w14:paraId="34D3D7E5" w14:textId="77777777" w:rsidR="001C5864" w:rsidRDefault="001C5864" w:rsidP="001C5864"/>
    <w:p w14:paraId="3E0E32D9" w14:textId="77777777" w:rsidR="001C5864" w:rsidRPr="00287D2F" w:rsidRDefault="001C5864" w:rsidP="001C5864">
      <w:pPr>
        <w:rPr>
          <w:rFonts w:cs="Arial"/>
        </w:rPr>
      </w:pPr>
      <w:r>
        <w:rPr>
          <w:rFonts w:cs="Arial"/>
        </w:rPr>
        <w:t>Satisfied by</w:t>
      </w:r>
      <w:r w:rsidRPr="00287D2F">
        <w:rPr>
          <w:rFonts w:cs="Arial"/>
        </w:rPr>
        <w:t>:</w:t>
      </w:r>
    </w:p>
    <w:p w14:paraId="41C193B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4B8D2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7F72A5D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Share</w:t>
      </w:r>
    </w:p>
    <w:p w14:paraId="6C5154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072DC27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54C18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9176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1EDA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07D4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3FFF2" w14:textId="77777777" w:rsidR="0027306C" w:rsidRDefault="0027306C"/>
        </w:tc>
      </w:tr>
      <w:tr w:rsidR="007A24FC" w:rsidRPr="00B3499B" w14:paraId="02E65B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E323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8C691" w14:textId="77777777" w:rsidR="0027306C" w:rsidRDefault="0027306C"/>
        </w:tc>
      </w:tr>
      <w:tr w:rsidR="007A24FC" w:rsidRPr="00B3499B" w14:paraId="1106B6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8D69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E3728" w14:textId="77777777" w:rsidR="0027306C" w:rsidRDefault="0027306C"/>
        </w:tc>
      </w:tr>
      <w:tr w:rsidR="007A24FC" w:rsidRPr="00B3499B" w14:paraId="21AF7A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6A7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9541B"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C656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9FE59" w14:textId="77777777" w:rsidR="0027306C" w:rsidRDefault="0027306C"/>
        </w:tc>
      </w:tr>
      <w:tr w:rsidR="007A24FC" w:rsidRPr="00B3499B" w14:paraId="044191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920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86530"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2EC60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F70A7" w14:textId="77777777" w:rsidR="0027306C" w:rsidRDefault="0027306C"/>
        </w:tc>
      </w:tr>
      <w:tr w:rsidR="007A24FC" w:rsidRPr="00B3499B" w14:paraId="74EBAB0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41B5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49F3A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460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9AF4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5585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9A6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D81CC3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0D6BF6" w14:textId="77777777" w:rsidR="007A24FC" w:rsidRPr="00B3499B" w:rsidRDefault="006B7CE9" w:rsidP="009737DA">
            <w:pPr>
              <w:rPr>
                <w:rFonts w:cs="Arial"/>
                <w:bCs/>
                <w:color w:val="808080" w:themeColor="background1" w:themeShade="80"/>
                <w:sz w:val="16"/>
                <w:szCs w:val="14"/>
              </w:rPr>
            </w:pPr>
            <w:hyperlink r:id="rId21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F3813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1652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859999" w14:textId="77777777" w:rsidR="007A24FC" w:rsidRDefault="007A24FC" w:rsidP="001C5864">
      <w:pPr>
        <w:rPr>
          <w:rFonts w:cs="Arial"/>
        </w:rPr>
      </w:pPr>
    </w:p>
    <w:p w14:paraId="5B628794" w14:textId="77777777" w:rsidR="0047267C" w:rsidRDefault="0047267C" w:rsidP="001C5864">
      <w:pPr>
        <w:rPr>
          <w:rFonts w:cs="Arial"/>
        </w:rPr>
      </w:pPr>
    </w:p>
    <w:p w14:paraId="6DF8227D" w14:textId="77777777" w:rsidR="001C5864" w:rsidRPr="0017445F" w:rsidRDefault="001C5864" w:rsidP="001C5864">
      <w:pPr>
        <w:pStyle w:val="RERequirement"/>
        <w:shd w:val="clear" w:color="auto" w:fill="F2F2F2" w:themeFill="background1" w:themeFillShade="F2"/>
      </w:pPr>
      <w:r>
        <w:t xml:space="preserve"> Traffic Announcements 1.2</w:t>
      </w:r>
    </w:p>
    <w:p w14:paraId="634FFA90" w14:textId="77777777" w:rsidR="001C5864" w:rsidRDefault="001C5864" w:rsidP="001C5864">
      <w:pPr>
        <w:rPr>
          <w:rFonts w:cs="Arial"/>
        </w:rPr>
      </w:pPr>
      <w:r>
        <w:rPr>
          <w:rFonts w:cs="Arial"/>
        </w:rPr>
        <w:t>The PDC module shall send the Prompt_Audio_Vol_Level_Zone1 signal at an increased level from the Audio_Vol_Level_Zone1 signal as determined by the Traffic Announcement feature specification when TA is activated.</w:t>
      </w:r>
    </w:p>
    <w:p w14:paraId="0E4C488C" w14:textId="77777777" w:rsidR="001C5864" w:rsidRDefault="001C5864" w:rsidP="001C5864"/>
    <w:p w14:paraId="1F87DB5C" w14:textId="77777777" w:rsidR="001C5864" w:rsidRPr="00287D2F" w:rsidRDefault="001C5864" w:rsidP="001C5864">
      <w:pPr>
        <w:rPr>
          <w:rFonts w:cs="Arial"/>
        </w:rPr>
      </w:pPr>
      <w:r>
        <w:rPr>
          <w:rFonts w:cs="Arial"/>
        </w:rPr>
        <w:t>Satisfied by</w:t>
      </w:r>
      <w:r w:rsidRPr="00287D2F">
        <w:rPr>
          <w:rFonts w:cs="Arial"/>
        </w:rPr>
        <w:t>:</w:t>
      </w:r>
    </w:p>
    <w:p w14:paraId="39F70A4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5510B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Play Audio</w:t>
      </w:r>
    </w:p>
    <w:p w14:paraId="212298D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474F42A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5920F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BC0D5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6D90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38E4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744F7" w14:textId="77777777" w:rsidR="0027306C" w:rsidRDefault="0027306C"/>
        </w:tc>
      </w:tr>
      <w:tr w:rsidR="007A24FC" w:rsidRPr="00B3499B" w14:paraId="3ACD61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3E14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5ABD2" w14:textId="77777777" w:rsidR="0027306C" w:rsidRDefault="0027306C"/>
        </w:tc>
      </w:tr>
      <w:tr w:rsidR="007A24FC" w:rsidRPr="00B3499B" w14:paraId="01ADDD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FCC7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3CE4B" w14:textId="77777777" w:rsidR="0027306C" w:rsidRDefault="0027306C"/>
        </w:tc>
      </w:tr>
      <w:tr w:rsidR="007A24FC" w:rsidRPr="00B3499B" w14:paraId="5F9B84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2D10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A8F7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1E3AA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D34B2" w14:textId="77777777" w:rsidR="0027306C" w:rsidRDefault="0027306C"/>
        </w:tc>
      </w:tr>
      <w:tr w:rsidR="007A24FC" w:rsidRPr="00B3499B" w14:paraId="7D72B6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9746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3820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F8AD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FDA368" w14:textId="77777777" w:rsidR="0027306C" w:rsidRDefault="0027306C"/>
        </w:tc>
      </w:tr>
      <w:tr w:rsidR="007A24FC" w:rsidRPr="00B3499B" w14:paraId="32E00F9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F18C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26F831"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C3E7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59D8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38D0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B41D9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D9B4B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C3A0C6" w14:textId="77777777" w:rsidR="007A24FC" w:rsidRPr="00B3499B" w:rsidRDefault="006B7CE9" w:rsidP="009737DA">
            <w:pPr>
              <w:rPr>
                <w:rFonts w:cs="Arial"/>
                <w:bCs/>
                <w:color w:val="808080" w:themeColor="background1" w:themeShade="80"/>
                <w:sz w:val="16"/>
                <w:szCs w:val="14"/>
              </w:rPr>
            </w:pPr>
            <w:hyperlink r:id="rId2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FBA23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C2E5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F5A6EB" w14:textId="77777777" w:rsidR="007A24FC" w:rsidRDefault="007A24FC" w:rsidP="001C5864">
      <w:pPr>
        <w:rPr>
          <w:rFonts w:cs="Arial"/>
        </w:rPr>
      </w:pPr>
    </w:p>
    <w:p w14:paraId="5C115D30" w14:textId="77777777" w:rsidR="0047267C" w:rsidRDefault="0047267C" w:rsidP="001C5864">
      <w:pPr>
        <w:rPr>
          <w:rFonts w:cs="Arial"/>
        </w:rPr>
      </w:pPr>
    </w:p>
    <w:p w14:paraId="2130CFC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CFA46A7" wp14:editId="78752212">
            <wp:extent cx="152400" cy="152400"/>
            <wp:effectExtent l="0" t="0" r="0" b="0"/>
            <wp:docPr id="48" name="Picture 1170007873.jpg" descr="1170007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70007873.jpg"/>
                    <pic:cNvPicPr/>
                  </pic:nvPicPr>
                  <pic:blipFill>
                    <a:blip r:embed="rId22" cstate="print"/>
                    <a:stretch>
                      <a:fillRect/>
                    </a:stretch>
                  </pic:blipFill>
                  <pic:spPr>
                    <a:xfrm>
                      <a:off x="0" y="0"/>
                      <a:ext cx="152400" cy="152400"/>
                    </a:xfrm>
                    <a:prstGeom prst="rect">
                      <a:avLst/>
                    </a:prstGeom>
                  </pic:spPr>
                </pic:pic>
              </a:graphicData>
            </a:graphic>
          </wp:inline>
        </w:drawing>
      </w:r>
      <w:r w:rsidRPr="005F3A49">
        <w:rPr>
          <w:lang w:val="en-GB"/>
        </w:rPr>
        <w:t xml:space="preserve"> Check HMI Status</w:t>
      </w:r>
    </w:p>
    <w:p w14:paraId="68A00139" w14:textId="77777777" w:rsidR="005F4E20" w:rsidRDefault="005F4E20" w:rsidP="00720A45">
      <w:pPr>
        <w:rPr>
          <w:highlight w:val="green"/>
        </w:rPr>
      </w:pPr>
    </w:p>
    <w:p w14:paraId="5D5BD22E" w14:textId="77777777" w:rsidR="009C3237" w:rsidRDefault="009C3237" w:rsidP="009C3237">
      <w:pPr>
        <w:pStyle w:val="BodyText"/>
      </w:pPr>
      <w:r w:rsidRPr="00F33853">
        <w:t>MSS Function responsible for checking the status of several signals or HMI Status for MySeatSpace</w:t>
      </w:r>
    </w:p>
    <w:p w14:paraId="269B0CD3" w14:textId="77777777" w:rsidR="00785794" w:rsidRPr="00785794" w:rsidRDefault="00785794" w:rsidP="00785794">
      <w:pPr>
        <w:rPr>
          <w:rFonts w:cs="Arial"/>
          <w:color w:val="000000" w:themeColor="text1"/>
          <w:sz w:val="16"/>
          <w:szCs w:val="14"/>
        </w:rPr>
      </w:pPr>
    </w:p>
    <w:p w14:paraId="2547B386" w14:textId="77777777" w:rsidR="009C3237" w:rsidRPr="009C3237" w:rsidRDefault="009C3237" w:rsidP="00720A45">
      <w:pPr>
        <w:rPr>
          <w:highlight w:val="green"/>
          <w:lang w:val="en-GB"/>
        </w:rPr>
      </w:pPr>
    </w:p>
    <w:p w14:paraId="4ABEF05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1769EA" w14:textId="77777777" w:rsidR="00072314" w:rsidRPr="003B799F" w:rsidRDefault="00072314" w:rsidP="00072314"/>
    <w:p w14:paraId="0F46F8D9"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30C5513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E48E49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936D2" w14:textId="77777777"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Check HMI Status</w:t>
            </w:r>
          </w:p>
        </w:tc>
      </w:tr>
      <w:tr w:rsidR="00EB31D7" w:rsidRPr="00B3499B" w14:paraId="7D45B4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6479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4C09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E751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EF1B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AAA0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A08C3A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EA7233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21075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C246E66" w14:textId="77777777" w:rsidR="0046438F" w:rsidRDefault="0046438F" w:rsidP="0046438F">
            <w:pPr>
              <w:rPr>
                <w:rFonts w:cs="Arial"/>
                <w:color w:val="000000" w:themeColor="text1"/>
                <w:sz w:val="16"/>
                <w:szCs w:val="14"/>
              </w:rPr>
            </w:pPr>
            <w:r>
              <w:rPr>
                <w:rFonts w:cs="Arial"/>
                <w:color w:val="000000" w:themeColor="text1"/>
                <w:sz w:val="16"/>
                <w:szCs w:val="14"/>
              </w:rPr>
              <w:t>CaptAnnoucement_D_Rq</w:t>
            </w:r>
          </w:p>
          <w:p w14:paraId="4CAC2362" w14:textId="77777777" w:rsidR="0046438F" w:rsidRPr="00740CDD" w:rsidRDefault="0046438F" w:rsidP="00927ADC">
            <w:pPr>
              <w:pStyle w:val="VelocityScript"/>
              <w:rPr>
                <w:color w:val="00B0F0"/>
              </w:rPr>
            </w:pPr>
          </w:p>
          <w:p w14:paraId="02D648D6" w14:textId="77777777" w:rsidR="004C0655" w:rsidRPr="007215C5" w:rsidRDefault="004C0655" w:rsidP="004F0393">
            <w:pPr>
              <w:pStyle w:val="VelocityScript"/>
            </w:pPr>
          </w:p>
          <w:p w14:paraId="71B4F23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BDE65A"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CaptAnnoucement_D_Rq </w:t>
            </w:r>
            <w:r w:rsidR="001F621A">
              <w:rPr>
                <w:rFonts w:cs="Arial"/>
                <w:color w:val="000000" w:themeColor="text1"/>
                <w:sz w:val="16"/>
                <w:szCs w:val="14"/>
              </w:rPr>
              <w:t>:</w:t>
            </w:r>
          </w:p>
          <w:p w14:paraId="213AF386" w14:textId="77777777" w:rsidR="00691667" w:rsidRPr="003C5D56" w:rsidRDefault="008A674A" w:rsidP="008A674A">
            <w:pPr>
              <w:rPr>
                <w:rFonts w:cs="Arial"/>
                <w:color w:val="000000" w:themeColor="text1"/>
                <w:sz w:val="16"/>
                <w:szCs w:val="14"/>
              </w:rPr>
            </w:pPr>
            <w:r>
              <w:rPr>
                <w:rFonts w:cs="Arial"/>
                <w:color w:val="000000" w:themeColor="text1"/>
                <w:sz w:val="16"/>
                <w:szCs w:val="14"/>
              </w:rPr>
              <w:t>CaptAnnouncement_D_Rq_ET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9D139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04DB9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6862E7" w14:textId="77777777" w:rsidR="0027306C" w:rsidRDefault="0027306C"/>
        </w:tc>
      </w:tr>
      <w:tr w:rsidR="00EB31D7" w:rsidRPr="00B3499B" w14:paraId="316909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FED30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6F218B8" w14:textId="77777777" w:rsidR="0046438F" w:rsidRDefault="0046438F" w:rsidP="0046438F">
            <w:pPr>
              <w:rPr>
                <w:rFonts w:cs="Arial"/>
                <w:color w:val="000000" w:themeColor="text1"/>
                <w:sz w:val="16"/>
                <w:szCs w:val="14"/>
              </w:rPr>
            </w:pPr>
            <w:r>
              <w:rPr>
                <w:rFonts w:cs="Arial"/>
                <w:color w:val="000000" w:themeColor="text1"/>
                <w:sz w:val="16"/>
                <w:szCs w:val="14"/>
              </w:rPr>
              <w:t>InCarComm_B_Rq</w:t>
            </w:r>
          </w:p>
          <w:p w14:paraId="20AB23C9" w14:textId="77777777" w:rsidR="0046438F" w:rsidRPr="00740CDD" w:rsidRDefault="0046438F" w:rsidP="00927ADC">
            <w:pPr>
              <w:pStyle w:val="VelocityScript"/>
              <w:rPr>
                <w:color w:val="00B0F0"/>
              </w:rPr>
            </w:pPr>
          </w:p>
          <w:p w14:paraId="6088A0CC" w14:textId="77777777" w:rsidR="004C0655" w:rsidRPr="007215C5" w:rsidRDefault="004C0655" w:rsidP="004F0393">
            <w:pPr>
              <w:pStyle w:val="VelocityScript"/>
            </w:pPr>
          </w:p>
          <w:p w14:paraId="748D969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D6E895"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InCarComm_B_Rq </w:t>
            </w:r>
            <w:r w:rsidR="001F621A">
              <w:rPr>
                <w:rFonts w:cs="Arial"/>
                <w:color w:val="000000" w:themeColor="text1"/>
                <w:sz w:val="16"/>
                <w:szCs w:val="14"/>
              </w:rPr>
              <w:t>:</w:t>
            </w:r>
          </w:p>
          <w:p w14:paraId="2DA59224" w14:textId="77777777" w:rsidR="00691667" w:rsidRPr="003C5D56" w:rsidRDefault="008A674A" w:rsidP="008A674A">
            <w:pPr>
              <w:rPr>
                <w:rFonts w:cs="Arial"/>
                <w:color w:val="000000" w:themeColor="text1"/>
                <w:sz w:val="16"/>
                <w:szCs w:val="14"/>
              </w:rPr>
            </w:pPr>
            <w:r>
              <w:rPr>
                <w:rFonts w:cs="Arial"/>
                <w:color w:val="000000" w:themeColor="text1"/>
                <w:sz w:val="16"/>
                <w:szCs w:val="14"/>
              </w:rPr>
              <w:t>InCarComm_B_Rq_ET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E44C3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4CAB5B"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567F94" w14:textId="77777777" w:rsidR="0027306C" w:rsidRDefault="0027306C"/>
        </w:tc>
      </w:tr>
      <w:tr w:rsidR="00EB31D7" w:rsidRPr="00B3499B" w14:paraId="1A13101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F67C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98D8A73" w14:textId="77777777" w:rsidR="0046438F" w:rsidRDefault="0046438F" w:rsidP="0046438F">
            <w:pPr>
              <w:rPr>
                <w:rFonts w:cs="Arial"/>
                <w:color w:val="000000" w:themeColor="text1"/>
                <w:sz w:val="16"/>
                <w:szCs w:val="14"/>
              </w:rPr>
            </w:pPr>
            <w:r>
              <w:rPr>
                <w:rFonts w:cs="Arial"/>
                <w:color w:val="000000" w:themeColor="text1"/>
                <w:sz w:val="16"/>
                <w:szCs w:val="14"/>
              </w:rPr>
              <w:t>PhnCallZone_D_St</w:t>
            </w:r>
          </w:p>
          <w:p w14:paraId="16051DFE" w14:textId="77777777" w:rsidR="0046438F" w:rsidRPr="00740CDD" w:rsidRDefault="0046438F" w:rsidP="00927ADC">
            <w:pPr>
              <w:pStyle w:val="VelocityScript"/>
              <w:rPr>
                <w:color w:val="00B0F0"/>
              </w:rPr>
            </w:pPr>
          </w:p>
          <w:p w14:paraId="5D5C664C" w14:textId="77777777" w:rsidR="004C0655" w:rsidRPr="007215C5" w:rsidRDefault="004C0655" w:rsidP="004F0393">
            <w:pPr>
              <w:pStyle w:val="VelocityScript"/>
            </w:pPr>
          </w:p>
          <w:p w14:paraId="3CCD675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019C57"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PhnCallZone_D_St </w:t>
            </w:r>
            <w:r w:rsidR="001F621A">
              <w:rPr>
                <w:rFonts w:cs="Arial"/>
                <w:color w:val="000000" w:themeColor="text1"/>
                <w:sz w:val="16"/>
                <w:szCs w:val="14"/>
              </w:rPr>
              <w:t>:</w:t>
            </w:r>
          </w:p>
          <w:p w14:paraId="6BD7907E" w14:textId="77777777" w:rsidR="00691667" w:rsidRPr="003C5D56" w:rsidRDefault="008A674A" w:rsidP="008A674A">
            <w:pPr>
              <w:rPr>
                <w:rFonts w:cs="Arial"/>
                <w:color w:val="000000" w:themeColor="text1"/>
                <w:sz w:val="16"/>
                <w:szCs w:val="14"/>
              </w:rPr>
            </w:pPr>
            <w:r>
              <w:rPr>
                <w:rFonts w:cs="Arial"/>
                <w:color w:val="000000" w:themeColor="text1"/>
                <w:sz w:val="16"/>
                <w:szCs w:val="14"/>
              </w:rPr>
              <w:t>PhnCallZone_D_St_ET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CF1846"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321D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967BAB" w14:textId="77777777" w:rsidR="0027306C" w:rsidRDefault="0027306C"/>
        </w:tc>
      </w:tr>
      <w:tr w:rsidR="00EB31D7" w:rsidRPr="00B3499B" w14:paraId="05A49CF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5CE1F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E560052" w14:textId="77777777" w:rsidR="0046438F" w:rsidRDefault="0046438F" w:rsidP="0046438F">
            <w:pPr>
              <w:rPr>
                <w:rFonts w:cs="Arial"/>
                <w:color w:val="000000" w:themeColor="text1"/>
                <w:sz w:val="16"/>
                <w:szCs w:val="14"/>
              </w:rPr>
            </w:pPr>
            <w:r>
              <w:rPr>
                <w:rFonts w:cs="Arial"/>
                <w:color w:val="000000" w:themeColor="text1"/>
                <w:sz w:val="16"/>
                <w:szCs w:val="14"/>
              </w:rPr>
              <w:t>VehicleAudioMode_TBD</w:t>
            </w:r>
          </w:p>
          <w:p w14:paraId="54573516" w14:textId="77777777" w:rsidR="0046438F" w:rsidRPr="00740CDD" w:rsidRDefault="0046438F" w:rsidP="00927ADC">
            <w:pPr>
              <w:pStyle w:val="VelocityScript"/>
              <w:rPr>
                <w:color w:val="00B0F0"/>
              </w:rPr>
            </w:pPr>
          </w:p>
          <w:p w14:paraId="309C6B07" w14:textId="77777777" w:rsidR="004C0655" w:rsidRPr="007215C5" w:rsidRDefault="004C0655" w:rsidP="004F0393">
            <w:pPr>
              <w:pStyle w:val="VelocityScript"/>
            </w:pPr>
          </w:p>
          <w:p w14:paraId="7BC2C3C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DEB4FC"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VehicleAudioMode_TBD </w:t>
            </w:r>
            <w:r w:rsidR="001F621A">
              <w:rPr>
                <w:rFonts w:cs="Arial"/>
                <w:color w:val="000000" w:themeColor="text1"/>
                <w:sz w:val="16"/>
                <w:szCs w:val="14"/>
              </w:rPr>
              <w:t>:</w:t>
            </w:r>
          </w:p>
          <w:p w14:paraId="6FD23130" w14:textId="77777777" w:rsidR="00691667" w:rsidRPr="003C5D56" w:rsidRDefault="008A674A" w:rsidP="008A674A">
            <w:pPr>
              <w:rPr>
                <w:rFonts w:cs="Arial"/>
                <w:color w:val="000000" w:themeColor="text1"/>
                <w:sz w:val="16"/>
                <w:szCs w:val="14"/>
              </w:rPr>
            </w:pPr>
            <w:r>
              <w:rPr>
                <w:rFonts w:cs="Arial"/>
                <w:color w:val="000000" w:themeColor="text1"/>
                <w:sz w:val="16"/>
                <w:szCs w:val="14"/>
              </w:rPr>
              <w:t>PAC_VehicleAudioMode_Rsp_TBD_ET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B5F23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1980C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6EC5BD" w14:textId="77777777" w:rsidR="0027306C" w:rsidRDefault="0027306C"/>
        </w:tc>
      </w:tr>
      <w:tr w:rsidR="00EB31D7" w:rsidRPr="00B3499B" w14:paraId="11E25B2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27214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3551D3" w14:textId="77777777" w:rsidR="0046438F" w:rsidRDefault="0046438F" w:rsidP="0046438F">
            <w:pPr>
              <w:rPr>
                <w:rFonts w:cs="Arial"/>
                <w:color w:val="000000" w:themeColor="text1"/>
                <w:sz w:val="16"/>
                <w:szCs w:val="14"/>
              </w:rPr>
            </w:pPr>
            <w:r>
              <w:rPr>
                <w:rFonts w:cs="Arial"/>
                <w:color w:val="000000" w:themeColor="text1"/>
                <w:sz w:val="16"/>
                <w:szCs w:val="14"/>
              </w:rPr>
              <w:t>SourceType_TBD</w:t>
            </w:r>
          </w:p>
          <w:p w14:paraId="3F90F71A" w14:textId="77777777" w:rsidR="0046438F" w:rsidRPr="00740CDD" w:rsidRDefault="0046438F" w:rsidP="00927ADC">
            <w:pPr>
              <w:pStyle w:val="VelocityScript"/>
              <w:rPr>
                <w:color w:val="00B0F0"/>
              </w:rPr>
            </w:pPr>
          </w:p>
          <w:p w14:paraId="3764660E" w14:textId="77777777" w:rsidR="004C0655" w:rsidRPr="007215C5" w:rsidRDefault="004C0655" w:rsidP="004F0393">
            <w:pPr>
              <w:pStyle w:val="VelocityScript"/>
            </w:pPr>
          </w:p>
          <w:p w14:paraId="21ABF71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3C6B6"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SourceType_TBD </w:t>
            </w:r>
            <w:r w:rsidR="001F621A">
              <w:rPr>
                <w:rFonts w:cs="Arial"/>
                <w:color w:val="000000" w:themeColor="text1"/>
                <w:sz w:val="16"/>
                <w:szCs w:val="14"/>
              </w:rPr>
              <w:t>:</w:t>
            </w:r>
          </w:p>
          <w:p w14:paraId="265B1048"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SourceType_TBD_ET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8C5DA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F235D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089FAC" w14:textId="77777777" w:rsidR="0027306C" w:rsidRDefault="0027306C"/>
        </w:tc>
      </w:tr>
      <w:tr w:rsidR="00EB31D7" w:rsidRPr="00B3499B" w14:paraId="53BC47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CFE6E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9DAB9F6" w14:textId="77777777" w:rsidR="0046438F" w:rsidRDefault="0046438F" w:rsidP="0046438F">
            <w:pPr>
              <w:rPr>
                <w:rFonts w:cs="Arial"/>
                <w:color w:val="000000" w:themeColor="text1"/>
                <w:sz w:val="16"/>
                <w:szCs w:val="14"/>
              </w:rPr>
            </w:pPr>
            <w:r>
              <w:rPr>
                <w:rFonts w:cs="Arial"/>
                <w:color w:val="000000" w:themeColor="text1"/>
                <w:sz w:val="16"/>
                <w:szCs w:val="14"/>
              </w:rPr>
              <w:t>SourceTypeStatus_TBD</w:t>
            </w:r>
          </w:p>
          <w:p w14:paraId="671CDE1E" w14:textId="77777777" w:rsidR="0046438F" w:rsidRPr="00740CDD" w:rsidRDefault="0046438F" w:rsidP="00927ADC">
            <w:pPr>
              <w:pStyle w:val="VelocityScript"/>
              <w:rPr>
                <w:color w:val="00B0F0"/>
              </w:rPr>
            </w:pPr>
          </w:p>
          <w:p w14:paraId="5982173D" w14:textId="77777777" w:rsidR="004C0655" w:rsidRPr="007215C5" w:rsidRDefault="004C0655" w:rsidP="004F0393">
            <w:pPr>
              <w:pStyle w:val="VelocityScript"/>
            </w:pPr>
          </w:p>
          <w:p w14:paraId="6EC2600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EB5A84"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SourceTypeStatus_TBD </w:t>
            </w:r>
            <w:r w:rsidR="001F621A">
              <w:rPr>
                <w:rFonts w:cs="Arial"/>
                <w:color w:val="000000" w:themeColor="text1"/>
                <w:sz w:val="16"/>
                <w:szCs w:val="14"/>
              </w:rPr>
              <w:t>:</w:t>
            </w:r>
          </w:p>
          <w:p w14:paraId="2CFC4F99"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SourceTypeStatus_TBD_ET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866BA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DD0C62"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30EB36" w14:textId="77777777" w:rsidR="0027306C" w:rsidRDefault="0027306C"/>
        </w:tc>
      </w:tr>
      <w:tr w:rsidR="00EB31D7" w:rsidRPr="00B3499B" w14:paraId="1FE6D39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19F92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4791E6B" w14:textId="77777777" w:rsidR="0046438F" w:rsidRDefault="0046438F" w:rsidP="0046438F">
            <w:pPr>
              <w:rPr>
                <w:rFonts w:cs="Arial"/>
                <w:color w:val="000000" w:themeColor="text1"/>
                <w:sz w:val="16"/>
                <w:szCs w:val="14"/>
              </w:rPr>
            </w:pPr>
            <w:r>
              <w:rPr>
                <w:rFonts w:cs="Arial"/>
                <w:color w:val="000000" w:themeColor="text1"/>
                <w:sz w:val="16"/>
                <w:szCs w:val="14"/>
              </w:rPr>
              <w:t>MixableZonePrompts_TBD</w:t>
            </w:r>
          </w:p>
          <w:p w14:paraId="6590DE70" w14:textId="77777777" w:rsidR="0046438F" w:rsidRPr="00740CDD" w:rsidRDefault="0046438F" w:rsidP="00927ADC">
            <w:pPr>
              <w:pStyle w:val="VelocityScript"/>
              <w:rPr>
                <w:color w:val="00B0F0"/>
              </w:rPr>
            </w:pPr>
          </w:p>
          <w:p w14:paraId="01B25A5D" w14:textId="77777777" w:rsidR="004C0655" w:rsidRPr="007215C5" w:rsidRDefault="004C0655" w:rsidP="004F0393">
            <w:pPr>
              <w:pStyle w:val="VelocityScript"/>
            </w:pPr>
          </w:p>
          <w:p w14:paraId="324155F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8A9BDA"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MixableZonePrompts_TBD </w:t>
            </w:r>
            <w:r w:rsidR="001F621A">
              <w:rPr>
                <w:rFonts w:cs="Arial"/>
                <w:color w:val="000000" w:themeColor="text1"/>
                <w:sz w:val="16"/>
                <w:szCs w:val="14"/>
              </w:rPr>
              <w:t>:</w:t>
            </w:r>
          </w:p>
          <w:p w14:paraId="5389C57F" w14:textId="77777777" w:rsidR="00691667" w:rsidRPr="003C5D56" w:rsidRDefault="008A674A" w:rsidP="008A674A">
            <w:pPr>
              <w:rPr>
                <w:rFonts w:cs="Arial"/>
                <w:color w:val="000000" w:themeColor="text1"/>
                <w:sz w:val="16"/>
                <w:szCs w:val="14"/>
              </w:rPr>
            </w:pPr>
            <w:r>
              <w:rPr>
                <w:rFonts w:cs="Arial"/>
                <w:color w:val="000000" w:themeColor="text1"/>
                <w:sz w:val="16"/>
                <w:szCs w:val="14"/>
              </w:rPr>
              <w:t>MixableZonePromptsChannel_TBD_ET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6A880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F16E2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1BA070" w14:textId="77777777" w:rsidR="0027306C" w:rsidRDefault="0027306C"/>
        </w:tc>
      </w:tr>
      <w:tr w:rsidR="00EB31D7" w:rsidRPr="00B3499B" w14:paraId="29ACD80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0E93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C1042F1" w14:textId="77777777" w:rsidR="0046438F" w:rsidRDefault="0046438F" w:rsidP="0046438F">
            <w:pPr>
              <w:rPr>
                <w:rFonts w:cs="Arial"/>
                <w:color w:val="000000" w:themeColor="text1"/>
                <w:sz w:val="16"/>
                <w:szCs w:val="14"/>
              </w:rPr>
            </w:pPr>
            <w:r>
              <w:rPr>
                <w:rFonts w:cs="Arial"/>
                <w:color w:val="000000" w:themeColor="text1"/>
                <w:sz w:val="16"/>
                <w:szCs w:val="14"/>
              </w:rPr>
              <w:t>SourceTypeChannel_TBD</w:t>
            </w:r>
          </w:p>
          <w:p w14:paraId="56E4EE8B" w14:textId="77777777" w:rsidR="0046438F" w:rsidRPr="00740CDD" w:rsidRDefault="0046438F" w:rsidP="00927ADC">
            <w:pPr>
              <w:pStyle w:val="VelocityScript"/>
              <w:rPr>
                <w:color w:val="00B0F0"/>
              </w:rPr>
            </w:pPr>
          </w:p>
          <w:p w14:paraId="27A01FEB" w14:textId="77777777" w:rsidR="004C0655" w:rsidRPr="007215C5" w:rsidRDefault="004C0655" w:rsidP="004F0393">
            <w:pPr>
              <w:pStyle w:val="VelocityScript"/>
            </w:pPr>
          </w:p>
          <w:p w14:paraId="44F5308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542ADA"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SourceTypeChannel_TBD </w:t>
            </w:r>
            <w:r w:rsidR="001F621A">
              <w:rPr>
                <w:rFonts w:cs="Arial"/>
                <w:color w:val="000000" w:themeColor="text1"/>
                <w:sz w:val="16"/>
                <w:szCs w:val="14"/>
              </w:rPr>
              <w:t>:</w:t>
            </w:r>
          </w:p>
          <w:p w14:paraId="70FCA550" w14:textId="77777777" w:rsidR="00691667" w:rsidRPr="003C5D56" w:rsidRDefault="008A674A" w:rsidP="008A674A">
            <w:pPr>
              <w:rPr>
                <w:rFonts w:cs="Arial"/>
                <w:color w:val="000000" w:themeColor="text1"/>
                <w:sz w:val="16"/>
                <w:szCs w:val="14"/>
              </w:rPr>
            </w:pPr>
            <w:r>
              <w:rPr>
                <w:rFonts w:cs="Arial"/>
                <w:color w:val="000000" w:themeColor="text1"/>
                <w:sz w:val="16"/>
                <w:szCs w:val="14"/>
              </w:rPr>
              <w:t>SourceTypeChannel_TBD_ET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5EF024"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2F552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E22B88" w14:textId="77777777" w:rsidR="0027306C" w:rsidRDefault="0027306C"/>
        </w:tc>
      </w:tr>
      <w:tr w:rsidR="00EB31D7" w:rsidRPr="00B3499B" w14:paraId="6A5ED5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E746D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194E9CA" w14:textId="77777777" w:rsidR="0046438F" w:rsidRDefault="0046438F" w:rsidP="0046438F">
            <w:pPr>
              <w:rPr>
                <w:rFonts w:cs="Arial"/>
                <w:color w:val="000000" w:themeColor="text1"/>
                <w:sz w:val="16"/>
                <w:szCs w:val="14"/>
              </w:rPr>
            </w:pPr>
            <w:r>
              <w:rPr>
                <w:rFonts w:cs="Arial"/>
                <w:color w:val="000000" w:themeColor="text1"/>
                <w:sz w:val="16"/>
                <w:szCs w:val="14"/>
              </w:rPr>
              <w:t>MixableZonePrompts_TBD</w:t>
            </w:r>
          </w:p>
          <w:p w14:paraId="58D9BBC1" w14:textId="77777777" w:rsidR="0046438F" w:rsidRPr="00740CDD" w:rsidRDefault="0046438F" w:rsidP="00927ADC">
            <w:pPr>
              <w:pStyle w:val="VelocityScript"/>
              <w:rPr>
                <w:color w:val="00B0F0"/>
              </w:rPr>
            </w:pPr>
          </w:p>
          <w:p w14:paraId="3404BEFE" w14:textId="77777777" w:rsidR="004C0655" w:rsidRPr="007215C5" w:rsidRDefault="004C0655" w:rsidP="004F0393">
            <w:pPr>
              <w:pStyle w:val="VelocityScript"/>
            </w:pPr>
          </w:p>
          <w:p w14:paraId="351FF4F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0631C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MixableZonePrompts_TBD </w:t>
            </w:r>
            <w:r w:rsidR="001F621A">
              <w:rPr>
                <w:rFonts w:cs="Arial"/>
                <w:color w:val="000000" w:themeColor="text1"/>
                <w:sz w:val="16"/>
                <w:szCs w:val="14"/>
              </w:rPr>
              <w:t>:</w:t>
            </w:r>
          </w:p>
          <w:p w14:paraId="56B15F89" w14:textId="77777777" w:rsidR="00691667" w:rsidRPr="003C5D56" w:rsidRDefault="008A674A" w:rsidP="008A674A">
            <w:pPr>
              <w:rPr>
                <w:rFonts w:cs="Arial"/>
                <w:color w:val="000000" w:themeColor="text1"/>
                <w:sz w:val="16"/>
                <w:szCs w:val="14"/>
              </w:rPr>
            </w:pPr>
            <w:r>
              <w:rPr>
                <w:rFonts w:cs="Arial"/>
                <w:color w:val="000000" w:themeColor="text1"/>
                <w:sz w:val="16"/>
                <w:szCs w:val="14"/>
              </w:rPr>
              <w:t>MixableZonePrompts_TBD_ET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AAF15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9B05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EF88C5" w14:textId="77777777" w:rsidR="0027306C" w:rsidRDefault="0027306C"/>
        </w:tc>
      </w:tr>
      <w:tr w:rsidR="00EB31D7" w:rsidRPr="00B3499B" w14:paraId="0DAD1D6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2BAE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66A5743" w14:textId="77777777" w:rsidR="0046438F" w:rsidRDefault="0046438F" w:rsidP="0046438F">
            <w:pPr>
              <w:rPr>
                <w:rFonts w:cs="Arial"/>
                <w:color w:val="000000" w:themeColor="text1"/>
                <w:sz w:val="16"/>
                <w:szCs w:val="14"/>
              </w:rPr>
            </w:pPr>
            <w:r>
              <w:rPr>
                <w:rFonts w:cs="Arial"/>
                <w:color w:val="000000" w:themeColor="text1"/>
                <w:sz w:val="16"/>
                <w:szCs w:val="14"/>
              </w:rPr>
              <w:t>CallRing_Vol_Updated_TBD</w:t>
            </w:r>
          </w:p>
          <w:p w14:paraId="68A28984" w14:textId="77777777" w:rsidR="0046438F" w:rsidRPr="00740CDD" w:rsidRDefault="0046438F" w:rsidP="00927ADC">
            <w:pPr>
              <w:pStyle w:val="VelocityScript"/>
              <w:rPr>
                <w:color w:val="00B0F0"/>
              </w:rPr>
            </w:pPr>
          </w:p>
          <w:p w14:paraId="3E82879C" w14:textId="77777777" w:rsidR="004C0655" w:rsidRPr="007215C5" w:rsidRDefault="004C0655" w:rsidP="004F0393">
            <w:pPr>
              <w:pStyle w:val="VelocityScript"/>
            </w:pPr>
          </w:p>
          <w:p w14:paraId="309952C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094D60"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CallRing_Vol_Updated_TBD </w:t>
            </w:r>
            <w:r w:rsidR="001F621A">
              <w:rPr>
                <w:rFonts w:cs="Arial"/>
                <w:color w:val="000000" w:themeColor="text1"/>
                <w:sz w:val="16"/>
                <w:szCs w:val="14"/>
              </w:rPr>
              <w:t>:</w:t>
            </w:r>
          </w:p>
          <w:p w14:paraId="50EA0E60" w14:textId="77777777" w:rsidR="00691667" w:rsidRPr="003C5D56" w:rsidRDefault="008A674A" w:rsidP="008A674A">
            <w:pPr>
              <w:rPr>
                <w:rFonts w:cs="Arial"/>
                <w:color w:val="000000" w:themeColor="text1"/>
                <w:sz w:val="16"/>
                <w:szCs w:val="14"/>
              </w:rPr>
            </w:pPr>
            <w:r>
              <w:rPr>
                <w:rFonts w:cs="Arial"/>
                <w:color w:val="000000" w:themeColor="text1"/>
                <w:sz w:val="16"/>
                <w:szCs w:val="14"/>
              </w:rPr>
              <w:t>CallRing_Vol_Updated_TBD_ET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36630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2ABF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0BC5B8" w14:textId="77777777" w:rsidR="0027306C" w:rsidRDefault="0027306C"/>
        </w:tc>
      </w:tr>
      <w:tr w:rsidR="00EB31D7" w:rsidRPr="00B3499B" w14:paraId="5EA459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CDDB1" w14:textId="77777777"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30E1A5C5" w14:textId="77777777" w:rsidR="0046438F" w:rsidRDefault="0046438F" w:rsidP="0046438F">
            <w:pPr>
              <w:rPr>
                <w:rFonts w:cs="Arial"/>
                <w:color w:val="000000" w:themeColor="text1"/>
                <w:sz w:val="16"/>
                <w:szCs w:val="14"/>
              </w:rPr>
            </w:pPr>
            <w:r>
              <w:rPr>
                <w:rFonts w:cs="Arial"/>
                <w:color w:val="000000" w:themeColor="text1"/>
                <w:sz w:val="16"/>
                <w:szCs w:val="14"/>
              </w:rPr>
              <w:t>Prompt_Vol_Updated_TBD</w:t>
            </w:r>
          </w:p>
          <w:p w14:paraId="5BA14191" w14:textId="77777777" w:rsidR="0046438F" w:rsidRPr="00740CDD" w:rsidRDefault="0046438F" w:rsidP="00927ADC">
            <w:pPr>
              <w:pStyle w:val="VelocityScript"/>
              <w:rPr>
                <w:color w:val="00B0F0"/>
              </w:rPr>
            </w:pPr>
          </w:p>
          <w:p w14:paraId="545D510F" w14:textId="77777777" w:rsidR="004C0655" w:rsidRPr="007215C5" w:rsidRDefault="004C0655" w:rsidP="004F0393">
            <w:pPr>
              <w:pStyle w:val="VelocityScript"/>
            </w:pPr>
          </w:p>
          <w:p w14:paraId="1AFB902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D7057C"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Prompt_Vol_Updated_TBD </w:t>
            </w:r>
            <w:r w:rsidR="001F621A">
              <w:rPr>
                <w:rFonts w:cs="Arial"/>
                <w:color w:val="000000" w:themeColor="text1"/>
                <w:sz w:val="16"/>
                <w:szCs w:val="14"/>
              </w:rPr>
              <w:t>:</w:t>
            </w:r>
          </w:p>
          <w:p w14:paraId="36FA388B"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5805D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E3C3D2"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DC1F29" w14:textId="77777777" w:rsidR="0027306C" w:rsidRDefault="0027306C"/>
        </w:tc>
      </w:tr>
      <w:tr w:rsidR="00EB31D7" w:rsidRPr="00B3499B" w14:paraId="2FE5F8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18316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52C0625" w14:textId="77777777" w:rsidR="0046438F" w:rsidRDefault="0046438F" w:rsidP="0046438F">
            <w:pPr>
              <w:rPr>
                <w:rFonts w:cs="Arial"/>
                <w:color w:val="000000" w:themeColor="text1"/>
                <w:sz w:val="16"/>
                <w:szCs w:val="14"/>
              </w:rPr>
            </w:pPr>
            <w:r>
              <w:rPr>
                <w:rFonts w:cs="Arial"/>
                <w:color w:val="000000" w:themeColor="text1"/>
                <w:sz w:val="16"/>
                <w:szCs w:val="14"/>
              </w:rPr>
              <w:t>Prompt_Vol_Level_TBD</w:t>
            </w:r>
          </w:p>
          <w:p w14:paraId="14F4AF75" w14:textId="77777777" w:rsidR="0046438F" w:rsidRPr="00740CDD" w:rsidRDefault="0046438F" w:rsidP="00927ADC">
            <w:pPr>
              <w:pStyle w:val="VelocityScript"/>
              <w:rPr>
                <w:color w:val="00B0F0"/>
              </w:rPr>
            </w:pPr>
          </w:p>
          <w:p w14:paraId="09FBD235" w14:textId="77777777" w:rsidR="004C0655" w:rsidRPr="007215C5" w:rsidRDefault="004C0655" w:rsidP="004F0393">
            <w:pPr>
              <w:pStyle w:val="VelocityScript"/>
            </w:pPr>
          </w:p>
          <w:p w14:paraId="1CBBDF4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72283E"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Prompt_Vol_Level_TBD </w:t>
            </w:r>
            <w:r w:rsidR="001F621A">
              <w:rPr>
                <w:rFonts w:cs="Arial"/>
                <w:color w:val="000000" w:themeColor="text1"/>
                <w:sz w:val="16"/>
                <w:szCs w:val="14"/>
              </w:rPr>
              <w:t>:</w:t>
            </w:r>
          </w:p>
          <w:p w14:paraId="2C7ED739"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13738F"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45043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BFDF4A" w14:textId="77777777" w:rsidR="0027306C" w:rsidRDefault="0027306C"/>
        </w:tc>
      </w:tr>
      <w:tr w:rsidR="00EB31D7" w:rsidRPr="00B3499B" w14:paraId="51EC62F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8A28F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3520895" w14:textId="77777777" w:rsidR="0046438F" w:rsidRDefault="0046438F" w:rsidP="0046438F">
            <w:pPr>
              <w:rPr>
                <w:rFonts w:cs="Arial"/>
                <w:color w:val="000000" w:themeColor="text1"/>
                <w:sz w:val="16"/>
                <w:szCs w:val="14"/>
              </w:rPr>
            </w:pPr>
            <w:r>
              <w:rPr>
                <w:rFonts w:cs="Arial"/>
                <w:color w:val="000000" w:themeColor="text1"/>
                <w:sz w:val="16"/>
                <w:szCs w:val="14"/>
              </w:rPr>
              <w:t>RA_Vol_Updated_TBD</w:t>
            </w:r>
          </w:p>
          <w:p w14:paraId="5D202434" w14:textId="77777777" w:rsidR="0046438F" w:rsidRPr="00740CDD" w:rsidRDefault="0046438F" w:rsidP="00927ADC">
            <w:pPr>
              <w:pStyle w:val="VelocityScript"/>
              <w:rPr>
                <w:color w:val="00B0F0"/>
              </w:rPr>
            </w:pPr>
          </w:p>
          <w:p w14:paraId="3519C432" w14:textId="77777777" w:rsidR="004C0655" w:rsidRPr="007215C5" w:rsidRDefault="004C0655" w:rsidP="004F0393">
            <w:pPr>
              <w:pStyle w:val="VelocityScript"/>
            </w:pPr>
          </w:p>
          <w:p w14:paraId="38887BD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02EFF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RA_Vol_Updated_TBD </w:t>
            </w:r>
            <w:r w:rsidR="001F621A">
              <w:rPr>
                <w:rFonts w:cs="Arial"/>
                <w:color w:val="000000" w:themeColor="text1"/>
                <w:sz w:val="16"/>
                <w:szCs w:val="14"/>
              </w:rPr>
              <w:t>:</w:t>
            </w:r>
          </w:p>
          <w:p w14:paraId="76BCDE46" w14:textId="77777777" w:rsidR="00691667" w:rsidRPr="003C5D56" w:rsidRDefault="008A674A" w:rsidP="008A674A">
            <w:pPr>
              <w:rPr>
                <w:rFonts w:cs="Arial"/>
                <w:color w:val="000000" w:themeColor="text1"/>
                <w:sz w:val="16"/>
                <w:szCs w:val="14"/>
              </w:rPr>
            </w:pPr>
            <w:r>
              <w:rPr>
                <w:rFonts w:cs="Arial"/>
                <w:color w:val="000000" w:themeColor="text1"/>
                <w:sz w:val="16"/>
                <w:szCs w:val="14"/>
              </w:rPr>
              <w:t>RA_Vol_Updated_TBD_ET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813D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0D4AD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FBDA24" w14:textId="77777777" w:rsidR="0027306C" w:rsidRDefault="0027306C"/>
        </w:tc>
      </w:tr>
      <w:tr w:rsidR="00EB31D7" w:rsidRPr="00B3499B" w14:paraId="3C9D69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9E111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F02C4B8" w14:textId="77777777" w:rsidR="0046438F" w:rsidRDefault="0046438F" w:rsidP="0046438F">
            <w:pPr>
              <w:rPr>
                <w:rFonts w:cs="Arial"/>
                <w:color w:val="000000" w:themeColor="text1"/>
                <w:sz w:val="16"/>
                <w:szCs w:val="14"/>
              </w:rPr>
            </w:pPr>
            <w:r>
              <w:rPr>
                <w:rFonts w:cs="Arial"/>
                <w:color w:val="000000" w:themeColor="text1"/>
                <w:sz w:val="16"/>
                <w:szCs w:val="14"/>
              </w:rPr>
              <w:t>Phone_Vol_Updated_TBD_ET</w:t>
            </w:r>
          </w:p>
          <w:p w14:paraId="5841C28D" w14:textId="77777777" w:rsidR="0046438F" w:rsidRPr="00740CDD" w:rsidRDefault="0046438F" w:rsidP="00927ADC">
            <w:pPr>
              <w:pStyle w:val="VelocityScript"/>
              <w:rPr>
                <w:color w:val="00B0F0"/>
              </w:rPr>
            </w:pPr>
          </w:p>
          <w:p w14:paraId="6DD170DD" w14:textId="77777777" w:rsidR="004C0655" w:rsidRPr="007215C5" w:rsidRDefault="004C0655" w:rsidP="004F0393">
            <w:pPr>
              <w:pStyle w:val="VelocityScript"/>
            </w:pPr>
          </w:p>
          <w:p w14:paraId="16E3BFB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3F1CB6"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Phone_Vol_Updated_TBD_ET </w:t>
            </w:r>
            <w:r w:rsidR="001F621A">
              <w:rPr>
                <w:rFonts w:cs="Arial"/>
                <w:color w:val="000000" w:themeColor="text1"/>
                <w:sz w:val="16"/>
                <w:szCs w:val="14"/>
              </w:rPr>
              <w:t>:</w:t>
            </w:r>
          </w:p>
          <w:p w14:paraId="223D394D" w14:textId="77777777" w:rsidR="00691667" w:rsidRPr="003C5D56" w:rsidRDefault="008A674A" w:rsidP="008A674A">
            <w:pPr>
              <w:rPr>
                <w:rFonts w:cs="Arial"/>
                <w:color w:val="000000" w:themeColor="text1"/>
                <w:sz w:val="16"/>
                <w:szCs w:val="14"/>
              </w:rPr>
            </w:pPr>
            <w:r>
              <w:rPr>
                <w:rFonts w:cs="Arial"/>
                <w:color w:val="000000" w:themeColor="text1"/>
                <w:sz w:val="16"/>
                <w:szCs w:val="14"/>
              </w:rPr>
              <w:t>Phone_Vol_Updated_TBD_ET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CC07E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57127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6C1CE5" w14:textId="77777777" w:rsidR="0027306C" w:rsidRDefault="0027306C"/>
        </w:tc>
      </w:tr>
      <w:tr w:rsidR="00EB31D7" w:rsidRPr="002F64E5" w14:paraId="5B0DDA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F21F1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CA09CB6" w14:textId="77777777" w:rsidR="0046438F" w:rsidRDefault="0046438F" w:rsidP="0046438F">
            <w:pPr>
              <w:rPr>
                <w:rFonts w:cs="Arial"/>
                <w:color w:val="000000" w:themeColor="text1"/>
                <w:sz w:val="16"/>
                <w:szCs w:val="14"/>
              </w:rPr>
            </w:pPr>
            <w:r>
              <w:rPr>
                <w:rFonts w:cs="Arial"/>
                <w:color w:val="000000" w:themeColor="text1"/>
                <w:sz w:val="16"/>
                <w:szCs w:val="14"/>
              </w:rPr>
              <w:t>Offset_Vol_Zone_TBD</w:t>
            </w:r>
          </w:p>
          <w:p w14:paraId="48A8D1A7" w14:textId="77777777" w:rsidR="0046438F" w:rsidRPr="00740CDD" w:rsidRDefault="0046438F" w:rsidP="00927ADC">
            <w:pPr>
              <w:pStyle w:val="VelocityScript"/>
              <w:rPr>
                <w:color w:val="00B0F0"/>
              </w:rPr>
            </w:pPr>
          </w:p>
          <w:p w14:paraId="0F7FBDDA" w14:textId="77777777" w:rsidR="004C0655" w:rsidRPr="007215C5" w:rsidRDefault="004C0655" w:rsidP="004F0393">
            <w:pPr>
              <w:pStyle w:val="VelocityScript"/>
            </w:pPr>
          </w:p>
          <w:p w14:paraId="32A300E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676ECC" w14:textId="77777777" w:rsidR="00691667" w:rsidRPr="002F64E5" w:rsidRDefault="00691667" w:rsidP="00691667">
            <w:pPr>
              <w:rPr>
                <w:rFonts w:cs="Arial"/>
                <w:color w:val="000000" w:themeColor="text1"/>
                <w:sz w:val="16"/>
                <w:szCs w:val="14"/>
                <w:lang w:val="de-DE"/>
              </w:rPr>
            </w:pPr>
            <w:r w:rsidRPr="002F64E5">
              <w:rPr>
                <w:rFonts w:cs="Arial"/>
                <w:color w:val="000000" w:themeColor="text1"/>
                <w:sz w:val="16"/>
                <w:szCs w:val="14"/>
                <w:lang w:val="de-DE"/>
              </w:rPr>
              <w:t xml:space="preserve">Offset_Vol_Zone_TBD </w:t>
            </w:r>
            <w:r w:rsidR="001F621A" w:rsidRPr="002F64E5">
              <w:rPr>
                <w:rFonts w:cs="Arial"/>
                <w:color w:val="000000" w:themeColor="text1"/>
                <w:sz w:val="16"/>
                <w:szCs w:val="14"/>
                <w:lang w:val="de-DE"/>
              </w:rPr>
              <w:t>:</w:t>
            </w:r>
          </w:p>
          <w:p w14:paraId="451254C3" w14:textId="77777777" w:rsidR="00691667" w:rsidRPr="002F64E5" w:rsidRDefault="008A674A" w:rsidP="008A674A">
            <w:pPr>
              <w:rPr>
                <w:rFonts w:cs="Arial"/>
                <w:color w:val="000000" w:themeColor="text1"/>
                <w:sz w:val="16"/>
                <w:szCs w:val="14"/>
                <w:lang w:val="de-DE"/>
              </w:rPr>
            </w:pPr>
            <w:r w:rsidRPr="002F64E5">
              <w:rPr>
                <w:rFonts w:cs="Arial"/>
                <w:color w:val="000000" w:themeColor="text1"/>
                <w:sz w:val="16"/>
                <w:szCs w:val="14"/>
                <w:lang w:val="de-DE"/>
              </w:rPr>
              <w:t>Offset_Vol_Zone_TBD_ET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4A8FB5" w14:textId="77777777" w:rsidR="00C84B54" w:rsidRPr="002F64E5" w:rsidRDefault="00C84B54" w:rsidP="00090710">
            <w:pPr>
              <w:pStyle w:val="VelocityScript"/>
              <w:rPr>
                <w:lang w:val="de-DE"/>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780EE9" w14:textId="77777777" w:rsidR="00831DCD" w:rsidRPr="002F64E5" w:rsidRDefault="00831DCD" w:rsidP="00831DCD">
            <w:pPr>
              <w:rPr>
                <w:rFonts w:cs="Arial"/>
                <w:b/>
                <w:bCs/>
                <w:color w:val="000000"/>
                <w:lang w:val="de-DE"/>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E0D9BB" w14:textId="77777777" w:rsidR="0027306C" w:rsidRPr="002F64E5" w:rsidRDefault="0027306C">
            <w:pPr>
              <w:rPr>
                <w:lang w:val="de-DE"/>
              </w:rPr>
            </w:pPr>
          </w:p>
        </w:tc>
      </w:tr>
      <w:tr w:rsidR="00EB31D7" w:rsidRPr="00B3499B" w14:paraId="7D2638B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71815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67B3DFF" w14:textId="77777777" w:rsidR="0046438F" w:rsidRDefault="0046438F" w:rsidP="0046438F">
            <w:pPr>
              <w:rPr>
                <w:rFonts w:cs="Arial"/>
                <w:color w:val="000000" w:themeColor="text1"/>
                <w:sz w:val="16"/>
                <w:szCs w:val="14"/>
              </w:rPr>
            </w:pPr>
            <w:r>
              <w:rPr>
                <w:rFonts w:cs="Arial"/>
                <w:color w:val="000000" w:themeColor="text1"/>
                <w:sz w:val="16"/>
                <w:szCs w:val="14"/>
              </w:rPr>
              <w:t>Prompt_Vol_Level_Zone_TBD</w:t>
            </w:r>
          </w:p>
          <w:p w14:paraId="0106283F" w14:textId="77777777" w:rsidR="0046438F" w:rsidRPr="00740CDD" w:rsidRDefault="0046438F" w:rsidP="00927ADC">
            <w:pPr>
              <w:pStyle w:val="VelocityScript"/>
              <w:rPr>
                <w:color w:val="00B0F0"/>
              </w:rPr>
            </w:pPr>
          </w:p>
          <w:p w14:paraId="6442ACBC" w14:textId="77777777" w:rsidR="004C0655" w:rsidRPr="007215C5" w:rsidRDefault="004C0655" w:rsidP="004F0393">
            <w:pPr>
              <w:pStyle w:val="VelocityScript"/>
            </w:pPr>
          </w:p>
          <w:p w14:paraId="6CE99CC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31A7CF"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Prompt_Vol_Level_Zone_TBD </w:t>
            </w:r>
            <w:r w:rsidR="001F621A">
              <w:rPr>
                <w:rFonts w:cs="Arial"/>
                <w:color w:val="000000" w:themeColor="text1"/>
                <w:sz w:val="16"/>
                <w:szCs w:val="14"/>
              </w:rPr>
              <w:t>:</w:t>
            </w:r>
          </w:p>
          <w:p w14:paraId="60FF9EB7"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78CF9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C17A8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8735C3" w14:textId="77777777" w:rsidR="0027306C" w:rsidRDefault="0027306C"/>
        </w:tc>
      </w:tr>
      <w:tr w:rsidR="00EB31D7" w:rsidRPr="00B3499B" w14:paraId="3C1F34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5A3A7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680CE01" w14:textId="77777777" w:rsidR="0046438F" w:rsidRDefault="0046438F" w:rsidP="0046438F">
            <w:pPr>
              <w:rPr>
                <w:rFonts w:cs="Arial"/>
                <w:color w:val="000000" w:themeColor="text1"/>
                <w:sz w:val="16"/>
                <w:szCs w:val="14"/>
              </w:rPr>
            </w:pPr>
            <w:r>
              <w:rPr>
                <w:rFonts w:cs="Arial"/>
                <w:color w:val="000000" w:themeColor="text1"/>
                <w:sz w:val="16"/>
                <w:szCs w:val="14"/>
              </w:rPr>
              <w:t>Audio_Vol_Updated_TBD</w:t>
            </w:r>
          </w:p>
          <w:p w14:paraId="366BC4BF" w14:textId="77777777" w:rsidR="0046438F" w:rsidRPr="00740CDD" w:rsidRDefault="0046438F" w:rsidP="00927ADC">
            <w:pPr>
              <w:pStyle w:val="VelocityScript"/>
              <w:rPr>
                <w:color w:val="00B0F0"/>
              </w:rPr>
            </w:pPr>
          </w:p>
          <w:p w14:paraId="5F6798B2" w14:textId="77777777" w:rsidR="004C0655" w:rsidRPr="007215C5" w:rsidRDefault="004C0655" w:rsidP="004F0393">
            <w:pPr>
              <w:pStyle w:val="VelocityScript"/>
            </w:pPr>
          </w:p>
          <w:p w14:paraId="2459BF2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80B60"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Audio_Vol_Updated_TBD </w:t>
            </w:r>
            <w:r w:rsidR="001F621A">
              <w:rPr>
                <w:rFonts w:cs="Arial"/>
                <w:color w:val="000000" w:themeColor="text1"/>
                <w:sz w:val="16"/>
                <w:szCs w:val="14"/>
              </w:rPr>
              <w:t>:</w:t>
            </w:r>
          </w:p>
          <w:p w14:paraId="29A9162D"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48DF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864F5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9E6897" w14:textId="77777777" w:rsidR="0027306C" w:rsidRDefault="0027306C"/>
        </w:tc>
      </w:tr>
      <w:tr w:rsidR="00EB31D7" w:rsidRPr="00B3499B" w14:paraId="5683DEB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23B14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8557FBC" w14:textId="77777777" w:rsidR="0046438F" w:rsidRDefault="0046438F" w:rsidP="0046438F">
            <w:pPr>
              <w:rPr>
                <w:rFonts w:cs="Arial"/>
                <w:color w:val="000000" w:themeColor="text1"/>
                <w:sz w:val="16"/>
                <w:szCs w:val="14"/>
              </w:rPr>
            </w:pPr>
            <w:r>
              <w:rPr>
                <w:rFonts w:cs="Arial"/>
                <w:color w:val="000000" w:themeColor="text1"/>
                <w:sz w:val="16"/>
                <w:szCs w:val="14"/>
              </w:rPr>
              <w:t>CallRing_Vol_Level_TBD</w:t>
            </w:r>
          </w:p>
          <w:p w14:paraId="431221F1" w14:textId="77777777" w:rsidR="0046438F" w:rsidRPr="00740CDD" w:rsidRDefault="0046438F" w:rsidP="00927ADC">
            <w:pPr>
              <w:pStyle w:val="VelocityScript"/>
              <w:rPr>
                <w:color w:val="00B0F0"/>
              </w:rPr>
            </w:pPr>
          </w:p>
          <w:p w14:paraId="29AD01CE" w14:textId="77777777" w:rsidR="004C0655" w:rsidRPr="007215C5" w:rsidRDefault="004C0655" w:rsidP="004F0393">
            <w:pPr>
              <w:pStyle w:val="VelocityScript"/>
            </w:pPr>
          </w:p>
          <w:p w14:paraId="6D2AFAD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E64DD2"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CallRing_Vol_Level_TBD </w:t>
            </w:r>
            <w:r w:rsidR="001F621A">
              <w:rPr>
                <w:rFonts w:cs="Arial"/>
                <w:color w:val="000000" w:themeColor="text1"/>
                <w:sz w:val="16"/>
                <w:szCs w:val="14"/>
              </w:rPr>
              <w:t>:</w:t>
            </w:r>
          </w:p>
          <w:p w14:paraId="324435DA" w14:textId="77777777" w:rsidR="00691667" w:rsidRPr="003C5D56" w:rsidRDefault="008A674A" w:rsidP="008A674A">
            <w:pPr>
              <w:rPr>
                <w:rFonts w:cs="Arial"/>
                <w:color w:val="000000" w:themeColor="text1"/>
                <w:sz w:val="16"/>
                <w:szCs w:val="14"/>
              </w:rPr>
            </w:pPr>
            <w:r>
              <w:rPr>
                <w:rFonts w:cs="Arial"/>
                <w:color w:val="000000" w:themeColor="text1"/>
                <w:sz w:val="16"/>
                <w:szCs w:val="14"/>
              </w:rPr>
              <w:t>CallRing_Vol_Level_TBD_ET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D2A76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C6DD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BE81BB" w14:textId="77777777" w:rsidR="0027306C" w:rsidRDefault="0027306C"/>
        </w:tc>
      </w:tr>
      <w:tr w:rsidR="00EB31D7" w:rsidRPr="00B3499B" w14:paraId="057992B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03EF0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DF552CE" w14:textId="77777777" w:rsidR="0046438F" w:rsidRDefault="0046438F" w:rsidP="0046438F">
            <w:pPr>
              <w:rPr>
                <w:rFonts w:cs="Arial"/>
                <w:color w:val="000000" w:themeColor="text1"/>
                <w:sz w:val="16"/>
                <w:szCs w:val="14"/>
              </w:rPr>
            </w:pPr>
            <w:r>
              <w:rPr>
                <w:rFonts w:cs="Arial"/>
                <w:color w:val="000000" w:themeColor="text1"/>
                <w:sz w:val="16"/>
                <w:szCs w:val="14"/>
              </w:rPr>
              <w:t>RA_Vol_Level_TBD</w:t>
            </w:r>
          </w:p>
          <w:p w14:paraId="27768753" w14:textId="77777777" w:rsidR="0046438F" w:rsidRPr="00740CDD" w:rsidRDefault="0046438F" w:rsidP="00927ADC">
            <w:pPr>
              <w:pStyle w:val="VelocityScript"/>
              <w:rPr>
                <w:color w:val="00B0F0"/>
              </w:rPr>
            </w:pPr>
          </w:p>
          <w:p w14:paraId="09323081" w14:textId="77777777" w:rsidR="004C0655" w:rsidRPr="007215C5" w:rsidRDefault="004C0655" w:rsidP="004F0393">
            <w:pPr>
              <w:pStyle w:val="VelocityScript"/>
            </w:pPr>
          </w:p>
          <w:p w14:paraId="657B84E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A75D8D"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RA_Vol_Level_TBD </w:t>
            </w:r>
            <w:r w:rsidR="001F621A">
              <w:rPr>
                <w:rFonts w:cs="Arial"/>
                <w:color w:val="000000" w:themeColor="text1"/>
                <w:sz w:val="16"/>
                <w:szCs w:val="14"/>
              </w:rPr>
              <w:t>:</w:t>
            </w:r>
          </w:p>
          <w:p w14:paraId="05BCC1D1" w14:textId="77777777" w:rsidR="00691667" w:rsidRPr="003C5D56" w:rsidRDefault="008A674A" w:rsidP="008A674A">
            <w:pPr>
              <w:rPr>
                <w:rFonts w:cs="Arial"/>
                <w:color w:val="000000" w:themeColor="text1"/>
                <w:sz w:val="16"/>
                <w:szCs w:val="14"/>
              </w:rPr>
            </w:pPr>
            <w:r>
              <w:rPr>
                <w:rFonts w:cs="Arial"/>
                <w:color w:val="000000" w:themeColor="text1"/>
                <w:sz w:val="16"/>
                <w:szCs w:val="14"/>
              </w:rPr>
              <w:t>RA_Vol_Level_TBD_ET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642F5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79E4B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4829D4" w14:textId="77777777" w:rsidR="0027306C" w:rsidRDefault="0027306C"/>
        </w:tc>
      </w:tr>
      <w:tr w:rsidR="00EB31D7" w:rsidRPr="00B3499B" w14:paraId="7A3AD7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FD60A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A70A92D" w14:textId="77777777" w:rsidR="0046438F" w:rsidRDefault="0046438F" w:rsidP="0046438F">
            <w:pPr>
              <w:rPr>
                <w:rFonts w:cs="Arial"/>
                <w:color w:val="000000" w:themeColor="text1"/>
                <w:sz w:val="16"/>
                <w:szCs w:val="14"/>
              </w:rPr>
            </w:pPr>
            <w:r>
              <w:rPr>
                <w:rFonts w:cs="Arial"/>
                <w:color w:val="000000" w:themeColor="text1"/>
                <w:sz w:val="16"/>
                <w:szCs w:val="14"/>
              </w:rPr>
              <w:t>Phone_Vol_Level_TBD</w:t>
            </w:r>
          </w:p>
          <w:p w14:paraId="5F16EF06" w14:textId="77777777" w:rsidR="0046438F" w:rsidRPr="00740CDD" w:rsidRDefault="0046438F" w:rsidP="00927ADC">
            <w:pPr>
              <w:pStyle w:val="VelocityScript"/>
              <w:rPr>
                <w:color w:val="00B0F0"/>
              </w:rPr>
            </w:pPr>
          </w:p>
          <w:p w14:paraId="0DDCA48E" w14:textId="77777777" w:rsidR="004C0655" w:rsidRPr="007215C5" w:rsidRDefault="004C0655" w:rsidP="004F0393">
            <w:pPr>
              <w:pStyle w:val="VelocityScript"/>
            </w:pPr>
          </w:p>
          <w:p w14:paraId="64A19A3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A67737"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Phone_Vol_Level_TBD </w:t>
            </w:r>
            <w:r w:rsidR="001F621A">
              <w:rPr>
                <w:rFonts w:cs="Arial"/>
                <w:color w:val="000000" w:themeColor="text1"/>
                <w:sz w:val="16"/>
                <w:szCs w:val="14"/>
              </w:rPr>
              <w:t>:</w:t>
            </w:r>
          </w:p>
          <w:p w14:paraId="5B385225" w14:textId="77777777" w:rsidR="00691667" w:rsidRPr="003C5D56" w:rsidRDefault="008A674A" w:rsidP="008A674A">
            <w:pPr>
              <w:rPr>
                <w:rFonts w:cs="Arial"/>
                <w:color w:val="000000" w:themeColor="text1"/>
                <w:sz w:val="16"/>
                <w:szCs w:val="14"/>
              </w:rPr>
            </w:pPr>
            <w:r>
              <w:rPr>
                <w:rFonts w:cs="Arial"/>
                <w:color w:val="000000" w:themeColor="text1"/>
                <w:sz w:val="16"/>
                <w:szCs w:val="14"/>
              </w:rPr>
              <w:t>Phone_Vol_Level_TBD_ET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4352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66E4B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6217E1" w14:textId="77777777" w:rsidR="0027306C" w:rsidRDefault="0027306C"/>
        </w:tc>
      </w:tr>
      <w:tr w:rsidR="00EB31D7" w:rsidRPr="00B3499B" w14:paraId="79CA505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767F4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2FCFD70" w14:textId="77777777" w:rsidR="0046438F" w:rsidRDefault="0046438F" w:rsidP="0046438F">
            <w:pPr>
              <w:rPr>
                <w:rFonts w:cs="Arial"/>
                <w:color w:val="000000" w:themeColor="text1"/>
                <w:sz w:val="16"/>
                <w:szCs w:val="14"/>
              </w:rPr>
            </w:pPr>
            <w:r>
              <w:rPr>
                <w:rFonts w:cs="Arial"/>
                <w:color w:val="000000" w:themeColor="text1"/>
                <w:sz w:val="16"/>
                <w:szCs w:val="14"/>
              </w:rPr>
              <w:t>Audio_Vol_Level_TBD</w:t>
            </w:r>
          </w:p>
          <w:p w14:paraId="1E939233" w14:textId="77777777" w:rsidR="0046438F" w:rsidRPr="00740CDD" w:rsidRDefault="0046438F" w:rsidP="00927ADC">
            <w:pPr>
              <w:pStyle w:val="VelocityScript"/>
              <w:rPr>
                <w:color w:val="00B0F0"/>
              </w:rPr>
            </w:pPr>
          </w:p>
          <w:p w14:paraId="1E5C6035" w14:textId="77777777" w:rsidR="004C0655" w:rsidRPr="007215C5" w:rsidRDefault="004C0655" w:rsidP="004F0393">
            <w:pPr>
              <w:pStyle w:val="VelocityScript"/>
            </w:pPr>
          </w:p>
          <w:p w14:paraId="58E3952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DD4F49"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Audio_Vol_Level_TBD </w:t>
            </w:r>
            <w:r w:rsidR="001F621A">
              <w:rPr>
                <w:rFonts w:cs="Arial"/>
                <w:color w:val="000000" w:themeColor="text1"/>
                <w:sz w:val="16"/>
                <w:szCs w:val="14"/>
              </w:rPr>
              <w:t>:</w:t>
            </w:r>
          </w:p>
          <w:p w14:paraId="1E3768C1"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Audio_Vol_Level_TBD_ET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BA87A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F3262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0C66A2" w14:textId="77777777" w:rsidR="0027306C" w:rsidRDefault="0027306C"/>
        </w:tc>
      </w:tr>
      <w:tr w:rsidR="00EB31D7" w:rsidRPr="00B3499B" w14:paraId="0FE8ABB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78B3E7" w14:textId="77777777"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6E9A9BD4" w14:textId="77777777" w:rsidR="0046438F" w:rsidRDefault="0046438F" w:rsidP="0046438F">
            <w:pPr>
              <w:rPr>
                <w:rFonts w:cs="Arial"/>
                <w:color w:val="000000" w:themeColor="text1"/>
                <w:sz w:val="16"/>
                <w:szCs w:val="14"/>
              </w:rPr>
            </w:pPr>
            <w:r>
              <w:rPr>
                <w:rFonts w:cs="Arial"/>
                <w:color w:val="000000" w:themeColor="text1"/>
                <w:sz w:val="16"/>
                <w:szCs w:val="14"/>
              </w:rPr>
              <w:t>Offset_Vol_Zone_Updated_TBD</w:t>
            </w:r>
          </w:p>
          <w:p w14:paraId="3C58F7F8" w14:textId="77777777" w:rsidR="0046438F" w:rsidRPr="00740CDD" w:rsidRDefault="0046438F" w:rsidP="00927ADC">
            <w:pPr>
              <w:pStyle w:val="VelocityScript"/>
              <w:rPr>
                <w:color w:val="00B0F0"/>
              </w:rPr>
            </w:pPr>
          </w:p>
          <w:p w14:paraId="3C2DCAEC" w14:textId="77777777" w:rsidR="004C0655" w:rsidRPr="007215C5" w:rsidRDefault="004C0655" w:rsidP="004F0393">
            <w:pPr>
              <w:pStyle w:val="VelocityScript"/>
            </w:pPr>
          </w:p>
          <w:p w14:paraId="43CE93C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091808"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Offset_Vol_Zone_Updated_TBD </w:t>
            </w:r>
            <w:r w:rsidR="001F621A">
              <w:rPr>
                <w:rFonts w:cs="Arial"/>
                <w:color w:val="000000" w:themeColor="text1"/>
                <w:sz w:val="16"/>
                <w:szCs w:val="14"/>
              </w:rPr>
              <w:t>:</w:t>
            </w:r>
          </w:p>
          <w:p w14:paraId="62EBCEB5" w14:textId="77777777" w:rsidR="00691667" w:rsidRPr="003C5D56" w:rsidRDefault="008A674A" w:rsidP="008A674A">
            <w:pPr>
              <w:rPr>
                <w:rFonts w:cs="Arial"/>
                <w:color w:val="000000" w:themeColor="text1"/>
                <w:sz w:val="16"/>
                <w:szCs w:val="14"/>
              </w:rPr>
            </w:pPr>
            <w:r>
              <w:rPr>
                <w:rFonts w:cs="Arial"/>
                <w:color w:val="000000" w:themeColor="text1"/>
                <w:sz w:val="16"/>
                <w:szCs w:val="14"/>
              </w:rPr>
              <w:t>Offset_Vol_Zone_Updated_TBD_ET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65F3D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90D4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8FF64C" w14:textId="77777777" w:rsidR="0027306C" w:rsidRDefault="0027306C"/>
        </w:tc>
      </w:tr>
      <w:tr w:rsidR="00EB31D7" w:rsidRPr="00B3499B" w14:paraId="52F4148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0206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1B74371" w14:textId="77777777" w:rsidR="0046438F" w:rsidRDefault="0046438F" w:rsidP="0046438F">
            <w:pPr>
              <w:rPr>
                <w:rFonts w:cs="Arial"/>
                <w:color w:val="000000" w:themeColor="text1"/>
                <w:sz w:val="16"/>
                <w:szCs w:val="14"/>
              </w:rPr>
            </w:pPr>
            <w:r>
              <w:rPr>
                <w:rFonts w:cs="Arial"/>
                <w:color w:val="000000" w:themeColor="text1"/>
                <w:sz w:val="16"/>
                <w:szCs w:val="14"/>
              </w:rPr>
              <w:t>Prompt_Vol_Zone_Updated_TBD</w:t>
            </w:r>
          </w:p>
          <w:p w14:paraId="2EA318FF" w14:textId="77777777" w:rsidR="0046438F" w:rsidRPr="00740CDD" w:rsidRDefault="0046438F" w:rsidP="00927ADC">
            <w:pPr>
              <w:pStyle w:val="VelocityScript"/>
              <w:rPr>
                <w:color w:val="00B0F0"/>
              </w:rPr>
            </w:pPr>
          </w:p>
          <w:p w14:paraId="4202CB66" w14:textId="77777777" w:rsidR="004C0655" w:rsidRPr="007215C5" w:rsidRDefault="004C0655" w:rsidP="004F0393">
            <w:pPr>
              <w:pStyle w:val="VelocityScript"/>
            </w:pPr>
          </w:p>
          <w:p w14:paraId="0041DCF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C62865"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Prompt_Vol_Zone_Updated_TBD </w:t>
            </w:r>
            <w:r w:rsidR="001F621A">
              <w:rPr>
                <w:rFonts w:cs="Arial"/>
                <w:color w:val="000000" w:themeColor="text1"/>
                <w:sz w:val="16"/>
                <w:szCs w:val="14"/>
              </w:rPr>
              <w:t>:</w:t>
            </w:r>
          </w:p>
          <w:p w14:paraId="4208ADE4" w14:textId="77777777" w:rsidR="00691667" w:rsidRPr="003C5D56" w:rsidRDefault="008A674A" w:rsidP="008A674A">
            <w:pPr>
              <w:rPr>
                <w:rFonts w:cs="Arial"/>
                <w:color w:val="000000" w:themeColor="text1"/>
                <w:sz w:val="16"/>
                <w:szCs w:val="14"/>
              </w:rPr>
            </w:pPr>
            <w:r>
              <w:rPr>
                <w:rFonts w:cs="Arial"/>
                <w:color w:val="000000" w:themeColor="text1"/>
                <w:sz w:val="16"/>
                <w:szCs w:val="14"/>
              </w:rPr>
              <w:t>Prompt_Vol_Zone_Updated_TBD_ET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03EE26"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D41E5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9CD715" w14:textId="77777777" w:rsidR="0027306C" w:rsidRDefault="0027306C"/>
        </w:tc>
      </w:tr>
      <w:tr w:rsidR="00EB31D7" w:rsidRPr="00B3499B" w14:paraId="18DC02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C5297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ED53FBB" w14:textId="77777777" w:rsidR="0046438F" w:rsidRDefault="0046438F" w:rsidP="0046438F">
            <w:pPr>
              <w:rPr>
                <w:rFonts w:cs="Arial"/>
                <w:color w:val="000000" w:themeColor="text1"/>
                <w:sz w:val="16"/>
                <w:szCs w:val="14"/>
              </w:rPr>
            </w:pPr>
            <w:r>
              <w:rPr>
                <w:rFonts w:cs="Arial"/>
                <w:color w:val="000000" w:themeColor="text1"/>
                <w:sz w:val="16"/>
                <w:szCs w:val="14"/>
              </w:rPr>
              <w:t>TempSource_Vol_Zone_Updated_TBD</w:t>
            </w:r>
          </w:p>
          <w:p w14:paraId="15FAC014" w14:textId="77777777" w:rsidR="0046438F" w:rsidRPr="00740CDD" w:rsidRDefault="0046438F" w:rsidP="00927ADC">
            <w:pPr>
              <w:pStyle w:val="VelocityScript"/>
              <w:rPr>
                <w:color w:val="00B0F0"/>
              </w:rPr>
            </w:pPr>
          </w:p>
          <w:p w14:paraId="4FA77C42" w14:textId="77777777" w:rsidR="004C0655" w:rsidRPr="007215C5" w:rsidRDefault="004C0655" w:rsidP="004F0393">
            <w:pPr>
              <w:pStyle w:val="VelocityScript"/>
            </w:pPr>
          </w:p>
          <w:p w14:paraId="6756C44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B4722C"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TempSource_Vol_Zone_Updated_TBD </w:t>
            </w:r>
            <w:r w:rsidR="001F621A">
              <w:rPr>
                <w:rFonts w:cs="Arial"/>
                <w:color w:val="000000" w:themeColor="text1"/>
                <w:sz w:val="16"/>
                <w:szCs w:val="14"/>
              </w:rPr>
              <w:t>:</w:t>
            </w:r>
          </w:p>
          <w:p w14:paraId="538CB310" w14:textId="77777777" w:rsidR="00691667" w:rsidRPr="003C5D56" w:rsidRDefault="008A674A" w:rsidP="008A674A">
            <w:pPr>
              <w:rPr>
                <w:rFonts w:cs="Arial"/>
                <w:color w:val="000000" w:themeColor="text1"/>
                <w:sz w:val="16"/>
                <w:szCs w:val="14"/>
              </w:rPr>
            </w:pPr>
            <w:r>
              <w:rPr>
                <w:rFonts w:cs="Arial"/>
                <w:color w:val="000000" w:themeColor="text1"/>
                <w:sz w:val="16"/>
                <w:szCs w:val="14"/>
              </w:rPr>
              <w:t>TempSource_Vol_Zone_Updated_TBD_ET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BE45A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83E80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68F06B" w14:textId="77777777" w:rsidR="0027306C" w:rsidRDefault="0027306C"/>
        </w:tc>
      </w:tr>
      <w:tr w:rsidR="00EB31D7" w:rsidRPr="00B3499B" w14:paraId="63A4C7D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4E3E3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3B69BD4" w14:textId="77777777" w:rsidR="0046438F" w:rsidRDefault="0046438F" w:rsidP="0046438F">
            <w:pPr>
              <w:rPr>
                <w:rFonts w:cs="Arial"/>
                <w:color w:val="000000" w:themeColor="text1"/>
                <w:sz w:val="16"/>
                <w:szCs w:val="14"/>
              </w:rPr>
            </w:pPr>
            <w:r>
              <w:rPr>
                <w:rFonts w:cs="Arial"/>
                <w:color w:val="000000" w:themeColor="text1"/>
                <w:sz w:val="16"/>
                <w:szCs w:val="14"/>
              </w:rPr>
              <w:t>TempSource_Vol_Level_Zone_TBD_ET</w:t>
            </w:r>
          </w:p>
          <w:p w14:paraId="5F84DC8B" w14:textId="77777777" w:rsidR="0046438F" w:rsidRPr="00740CDD" w:rsidRDefault="0046438F" w:rsidP="00927ADC">
            <w:pPr>
              <w:pStyle w:val="VelocityScript"/>
              <w:rPr>
                <w:color w:val="00B0F0"/>
              </w:rPr>
            </w:pPr>
          </w:p>
          <w:p w14:paraId="070DBA1C" w14:textId="77777777" w:rsidR="004C0655" w:rsidRPr="007215C5" w:rsidRDefault="004C0655" w:rsidP="004F0393">
            <w:pPr>
              <w:pStyle w:val="VelocityScript"/>
            </w:pPr>
          </w:p>
          <w:p w14:paraId="34A9701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3D9A09"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TempSource_Vol_Level_Zone_TBD_ET </w:t>
            </w:r>
            <w:r w:rsidR="001F621A">
              <w:rPr>
                <w:rFonts w:cs="Arial"/>
                <w:color w:val="000000" w:themeColor="text1"/>
                <w:sz w:val="16"/>
                <w:szCs w:val="14"/>
              </w:rPr>
              <w:t>:</w:t>
            </w:r>
          </w:p>
          <w:p w14:paraId="4D4B4541" w14:textId="77777777" w:rsidR="00691667" w:rsidRPr="003C5D56" w:rsidRDefault="008A674A" w:rsidP="008A674A">
            <w:pPr>
              <w:rPr>
                <w:rFonts w:cs="Arial"/>
                <w:color w:val="000000" w:themeColor="text1"/>
                <w:sz w:val="16"/>
                <w:szCs w:val="14"/>
              </w:rPr>
            </w:pPr>
            <w:r>
              <w:rPr>
                <w:rFonts w:cs="Arial"/>
                <w:color w:val="000000" w:themeColor="text1"/>
                <w:sz w:val="16"/>
                <w:szCs w:val="14"/>
              </w:rPr>
              <w:t>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C9D5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DCEF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993C21" w14:textId="77777777" w:rsidR="0027306C" w:rsidRDefault="0027306C"/>
        </w:tc>
      </w:tr>
      <w:tr w:rsidR="00EB31D7" w:rsidRPr="00B3499B" w14:paraId="643FFD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93FEC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A26A3F" w14:textId="77777777" w:rsidR="0046438F" w:rsidRDefault="0046438F" w:rsidP="0046438F">
            <w:pPr>
              <w:rPr>
                <w:rFonts w:cs="Arial"/>
                <w:color w:val="000000" w:themeColor="text1"/>
                <w:sz w:val="16"/>
                <w:szCs w:val="14"/>
              </w:rPr>
            </w:pPr>
            <w:r>
              <w:rPr>
                <w:rFonts w:cs="Arial"/>
                <w:color w:val="000000" w:themeColor="text1"/>
                <w:sz w:val="16"/>
                <w:szCs w:val="14"/>
              </w:rPr>
              <w:t>Audio_Vol_Zone_Updated_TBD</w:t>
            </w:r>
          </w:p>
          <w:p w14:paraId="34D2A4B7" w14:textId="77777777" w:rsidR="0046438F" w:rsidRPr="00740CDD" w:rsidRDefault="0046438F" w:rsidP="00927ADC">
            <w:pPr>
              <w:pStyle w:val="VelocityScript"/>
              <w:rPr>
                <w:color w:val="00B0F0"/>
              </w:rPr>
            </w:pPr>
          </w:p>
          <w:p w14:paraId="1005D24E" w14:textId="77777777" w:rsidR="004C0655" w:rsidRPr="007215C5" w:rsidRDefault="004C0655" w:rsidP="004F0393">
            <w:pPr>
              <w:pStyle w:val="VelocityScript"/>
            </w:pPr>
          </w:p>
          <w:p w14:paraId="4A61BB4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5B3EF5"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Audio_Vol_Zone_Updated_TBD </w:t>
            </w:r>
            <w:r w:rsidR="001F621A">
              <w:rPr>
                <w:rFonts w:cs="Arial"/>
                <w:color w:val="000000" w:themeColor="text1"/>
                <w:sz w:val="16"/>
                <w:szCs w:val="14"/>
              </w:rPr>
              <w:t>:</w:t>
            </w:r>
          </w:p>
          <w:p w14:paraId="218B0982"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Audio_Vol_Zone_Updated_TBD_ET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F8852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1953E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B5A9CD" w14:textId="77777777" w:rsidR="0027306C" w:rsidRDefault="0027306C"/>
        </w:tc>
      </w:tr>
      <w:tr w:rsidR="00EB31D7" w:rsidRPr="00B3499B" w14:paraId="177CEB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E57F6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054E1F0" w14:textId="77777777" w:rsidR="0046438F" w:rsidRDefault="0046438F" w:rsidP="0046438F">
            <w:pPr>
              <w:rPr>
                <w:rFonts w:cs="Arial"/>
                <w:color w:val="000000" w:themeColor="text1"/>
                <w:sz w:val="16"/>
                <w:szCs w:val="14"/>
              </w:rPr>
            </w:pPr>
            <w:r>
              <w:rPr>
                <w:rFonts w:cs="Arial"/>
                <w:color w:val="000000" w:themeColor="text1"/>
                <w:sz w:val="16"/>
                <w:szCs w:val="14"/>
              </w:rPr>
              <w:t>Audio_Vol_Level_Zone_TBD</w:t>
            </w:r>
          </w:p>
          <w:p w14:paraId="636CA062" w14:textId="77777777" w:rsidR="0046438F" w:rsidRPr="00740CDD" w:rsidRDefault="0046438F" w:rsidP="00927ADC">
            <w:pPr>
              <w:pStyle w:val="VelocityScript"/>
              <w:rPr>
                <w:color w:val="00B0F0"/>
              </w:rPr>
            </w:pPr>
          </w:p>
          <w:p w14:paraId="5951B487" w14:textId="77777777" w:rsidR="004C0655" w:rsidRPr="007215C5" w:rsidRDefault="004C0655" w:rsidP="004F0393">
            <w:pPr>
              <w:pStyle w:val="VelocityScript"/>
            </w:pPr>
          </w:p>
          <w:p w14:paraId="2E87929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F3B6B"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Audio_Vol_Level_Zone_TBD </w:t>
            </w:r>
            <w:r w:rsidR="001F621A">
              <w:rPr>
                <w:rFonts w:cs="Arial"/>
                <w:color w:val="000000" w:themeColor="text1"/>
                <w:sz w:val="16"/>
                <w:szCs w:val="14"/>
              </w:rPr>
              <w:t>:</w:t>
            </w:r>
          </w:p>
          <w:p w14:paraId="3D6730D1" w14:textId="77777777" w:rsidR="00691667" w:rsidRPr="003C5D56" w:rsidRDefault="008A674A" w:rsidP="008A674A">
            <w:pPr>
              <w:rPr>
                <w:rFonts w:cs="Arial"/>
                <w:color w:val="000000" w:themeColor="text1"/>
                <w:sz w:val="16"/>
                <w:szCs w:val="14"/>
              </w:rPr>
            </w:pPr>
            <w:r>
              <w:rPr>
                <w:rFonts w:cs="Arial"/>
                <w:color w:val="000000" w:themeColor="text1"/>
                <w:sz w:val="16"/>
                <w:szCs w:val="14"/>
              </w:rPr>
              <w:t>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C89D9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517CC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2C7B23" w14:textId="77777777" w:rsidR="0027306C" w:rsidRDefault="0027306C"/>
        </w:tc>
      </w:tr>
      <w:tr w:rsidR="00EB31D7" w:rsidRPr="00B3499B" w14:paraId="3870F91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5B869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8465F37" w14:textId="77777777" w:rsidR="0046438F" w:rsidRDefault="0046438F" w:rsidP="0046438F">
            <w:pPr>
              <w:rPr>
                <w:rFonts w:cs="Arial"/>
                <w:color w:val="000000" w:themeColor="text1"/>
                <w:sz w:val="16"/>
                <w:szCs w:val="14"/>
              </w:rPr>
            </w:pPr>
            <w:r>
              <w:rPr>
                <w:rFonts w:cs="Arial"/>
                <w:color w:val="000000" w:themeColor="text1"/>
                <w:sz w:val="16"/>
                <w:szCs w:val="14"/>
              </w:rPr>
              <w:t>DND_Req</w:t>
            </w:r>
          </w:p>
          <w:p w14:paraId="0EBF8219" w14:textId="77777777" w:rsidR="0046438F" w:rsidRPr="00740CDD" w:rsidRDefault="0046438F" w:rsidP="00927ADC">
            <w:pPr>
              <w:pStyle w:val="VelocityScript"/>
              <w:rPr>
                <w:color w:val="00B0F0"/>
              </w:rPr>
            </w:pPr>
          </w:p>
          <w:p w14:paraId="63EEA6A3" w14:textId="77777777" w:rsidR="004C0655" w:rsidRPr="007215C5" w:rsidRDefault="004C0655" w:rsidP="004F0393">
            <w:pPr>
              <w:pStyle w:val="VelocityScript"/>
            </w:pPr>
          </w:p>
          <w:p w14:paraId="557BA5D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95EECB"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DND_Req </w:t>
            </w:r>
            <w:r w:rsidR="001F621A">
              <w:rPr>
                <w:rFonts w:cs="Arial"/>
                <w:color w:val="000000" w:themeColor="text1"/>
                <w:sz w:val="16"/>
                <w:szCs w:val="14"/>
              </w:rPr>
              <w:t>:</w:t>
            </w:r>
          </w:p>
          <w:p w14:paraId="29F69260" w14:textId="77777777" w:rsidR="00691667" w:rsidRPr="003C5D56" w:rsidRDefault="008A674A" w:rsidP="008A674A">
            <w:pPr>
              <w:rPr>
                <w:rFonts w:cs="Arial"/>
                <w:color w:val="000000" w:themeColor="text1"/>
                <w:sz w:val="16"/>
                <w:szCs w:val="14"/>
              </w:rPr>
            </w:pPr>
            <w:r>
              <w:rPr>
                <w:rFonts w:cs="Arial"/>
                <w:color w:val="000000" w:themeColor="text1"/>
                <w:sz w:val="16"/>
                <w:szCs w:val="14"/>
              </w:rPr>
              <w:t>BLE_DND.Rq_ET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A424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AE13C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39C614" w14:textId="77777777" w:rsidR="0027306C" w:rsidRDefault="0027306C"/>
        </w:tc>
      </w:tr>
      <w:tr w:rsidR="00EB31D7" w:rsidRPr="00B3499B" w14:paraId="7F6C15F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10725E" w14:textId="77777777" w:rsidR="004F0393" w:rsidRDefault="004F0393" w:rsidP="00073C51">
            <w:pPr>
              <w:rPr>
                <w:rFonts w:cs="Arial"/>
                <w:color w:val="000000" w:themeColor="text1"/>
                <w:sz w:val="16"/>
                <w:szCs w:val="14"/>
              </w:rPr>
            </w:pPr>
            <w:r w:rsidRPr="00073C51">
              <w:rPr>
                <w:rFonts w:cs="Arial"/>
                <w:color w:val="000000" w:themeColor="text1"/>
                <w:sz w:val="16"/>
                <w:szCs w:val="14"/>
              </w:rPr>
              <w:t>BLE_Share_Rq_TBD</w:t>
            </w:r>
          </w:p>
          <w:p w14:paraId="4F0074E3" w14:textId="77777777" w:rsidR="0046438F" w:rsidRPr="00740CDD" w:rsidRDefault="0046438F" w:rsidP="00927ADC">
            <w:pPr>
              <w:pStyle w:val="VelocityScript"/>
              <w:rPr>
                <w:color w:val="00B0F0"/>
              </w:rPr>
            </w:pPr>
          </w:p>
          <w:p w14:paraId="5F910227" w14:textId="77777777" w:rsidR="004C0655" w:rsidRPr="007215C5" w:rsidRDefault="004C0655" w:rsidP="004F0393">
            <w:pPr>
              <w:pStyle w:val="VelocityScript"/>
            </w:pPr>
          </w:p>
          <w:p w14:paraId="590C7C4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081E56"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Share_Rq </w:t>
            </w:r>
            <w:r w:rsidR="001F621A">
              <w:rPr>
                <w:rFonts w:cs="Arial"/>
                <w:color w:val="000000" w:themeColor="text1"/>
                <w:sz w:val="16"/>
                <w:szCs w:val="14"/>
              </w:rPr>
              <w:t>:</w:t>
            </w:r>
          </w:p>
          <w:p w14:paraId="058096B9" w14:textId="77777777" w:rsidR="00691667" w:rsidRPr="003C5D56" w:rsidRDefault="008A674A" w:rsidP="008A674A">
            <w:pPr>
              <w:rPr>
                <w:rFonts w:cs="Arial"/>
                <w:color w:val="000000" w:themeColor="text1"/>
                <w:sz w:val="16"/>
                <w:szCs w:val="14"/>
              </w:rPr>
            </w:pPr>
            <w:r>
              <w:rPr>
                <w:rFonts w:cs="Arial"/>
                <w:color w:val="000000" w:themeColor="text1"/>
                <w:sz w:val="16"/>
                <w:szCs w:val="14"/>
              </w:rPr>
              <w:t>BLE_Share_Rq_ET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2E3A4"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83D96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38218E" w14:textId="77777777" w:rsidR="0027306C" w:rsidRDefault="0027306C"/>
        </w:tc>
      </w:tr>
      <w:tr w:rsidR="00EB31D7" w:rsidRPr="00B3499B" w14:paraId="02AC0D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33BE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B6D2BE2" w14:textId="77777777" w:rsidR="0046438F" w:rsidRDefault="0046438F" w:rsidP="0046438F">
            <w:pPr>
              <w:rPr>
                <w:rFonts w:cs="Arial"/>
                <w:color w:val="000000" w:themeColor="text1"/>
                <w:sz w:val="16"/>
                <w:szCs w:val="14"/>
              </w:rPr>
            </w:pPr>
            <w:r>
              <w:rPr>
                <w:rFonts w:cs="Arial"/>
                <w:color w:val="000000" w:themeColor="text1"/>
                <w:sz w:val="16"/>
                <w:szCs w:val="14"/>
              </w:rPr>
              <w:t>ZoneLock_Rq</w:t>
            </w:r>
          </w:p>
          <w:p w14:paraId="063974C4" w14:textId="77777777" w:rsidR="0046438F" w:rsidRPr="00740CDD" w:rsidRDefault="0046438F" w:rsidP="00927ADC">
            <w:pPr>
              <w:pStyle w:val="VelocityScript"/>
              <w:rPr>
                <w:color w:val="00B0F0"/>
              </w:rPr>
            </w:pPr>
          </w:p>
          <w:p w14:paraId="654139C0" w14:textId="77777777" w:rsidR="004C0655" w:rsidRPr="007215C5" w:rsidRDefault="004C0655" w:rsidP="004F0393">
            <w:pPr>
              <w:pStyle w:val="VelocityScript"/>
            </w:pPr>
          </w:p>
          <w:p w14:paraId="12515D9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7FE702"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ZoneLock_Rq </w:t>
            </w:r>
            <w:r w:rsidR="001F621A">
              <w:rPr>
                <w:rFonts w:cs="Arial"/>
                <w:color w:val="000000" w:themeColor="text1"/>
                <w:sz w:val="16"/>
                <w:szCs w:val="14"/>
              </w:rPr>
              <w:t>:</w:t>
            </w:r>
          </w:p>
          <w:p w14:paraId="03CE1551" w14:textId="77777777" w:rsidR="00691667" w:rsidRPr="003C5D56" w:rsidRDefault="008A674A" w:rsidP="008A674A">
            <w:pPr>
              <w:rPr>
                <w:rFonts w:cs="Arial"/>
                <w:color w:val="000000" w:themeColor="text1"/>
                <w:sz w:val="16"/>
                <w:szCs w:val="14"/>
              </w:rPr>
            </w:pPr>
            <w:r>
              <w:rPr>
                <w:rFonts w:cs="Arial"/>
                <w:color w:val="000000" w:themeColor="text1"/>
                <w:sz w:val="16"/>
                <w:szCs w:val="14"/>
              </w:rPr>
              <w:t>ZoneLockReq_ET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1472E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88134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578592" w14:textId="77777777" w:rsidR="0027306C" w:rsidRDefault="0027306C"/>
        </w:tc>
      </w:tr>
      <w:tr w:rsidR="00EB31D7" w:rsidRPr="00B3499B" w14:paraId="1B1364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95854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C27EAEA" w14:textId="77777777" w:rsidR="0046438F" w:rsidRDefault="0046438F" w:rsidP="0046438F">
            <w:pPr>
              <w:rPr>
                <w:rFonts w:cs="Arial"/>
                <w:color w:val="000000" w:themeColor="text1"/>
                <w:sz w:val="16"/>
                <w:szCs w:val="14"/>
              </w:rPr>
            </w:pPr>
            <w:r>
              <w:rPr>
                <w:rFonts w:cs="Arial"/>
                <w:color w:val="000000" w:themeColor="text1"/>
                <w:sz w:val="16"/>
                <w:szCs w:val="14"/>
              </w:rPr>
              <w:t>BT_Req</w:t>
            </w:r>
          </w:p>
          <w:p w14:paraId="726BDADC" w14:textId="77777777" w:rsidR="0046438F" w:rsidRPr="00740CDD" w:rsidRDefault="0046438F" w:rsidP="00927ADC">
            <w:pPr>
              <w:pStyle w:val="VelocityScript"/>
              <w:rPr>
                <w:color w:val="00B0F0"/>
              </w:rPr>
            </w:pPr>
          </w:p>
          <w:p w14:paraId="2EB8318B" w14:textId="77777777" w:rsidR="004C0655" w:rsidRPr="007215C5" w:rsidRDefault="004C0655" w:rsidP="004F0393">
            <w:pPr>
              <w:pStyle w:val="VelocityScript"/>
            </w:pPr>
          </w:p>
          <w:p w14:paraId="6B5172A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7F2EB"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BT_Req </w:t>
            </w:r>
            <w:r w:rsidR="001F621A">
              <w:rPr>
                <w:rFonts w:cs="Arial"/>
                <w:color w:val="000000" w:themeColor="text1"/>
                <w:sz w:val="16"/>
                <w:szCs w:val="14"/>
              </w:rPr>
              <w:t>:</w:t>
            </w:r>
          </w:p>
          <w:p w14:paraId="7C1EE63A" w14:textId="77777777" w:rsidR="00691667" w:rsidRPr="003C5D56" w:rsidRDefault="008A674A" w:rsidP="008A674A">
            <w:pPr>
              <w:rPr>
                <w:rFonts w:cs="Arial"/>
                <w:color w:val="000000" w:themeColor="text1"/>
                <w:sz w:val="16"/>
                <w:szCs w:val="14"/>
              </w:rPr>
            </w:pPr>
            <w:r>
              <w:rPr>
                <w:rFonts w:cs="Arial"/>
                <w:color w:val="000000" w:themeColor="text1"/>
                <w:sz w:val="16"/>
                <w:szCs w:val="14"/>
              </w:rPr>
              <w:t>BTConnectionReq_ET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733C8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E4D70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1A5A9E" w14:textId="77777777" w:rsidR="0027306C" w:rsidRDefault="0027306C"/>
        </w:tc>
      </w:tr>
      <w:tr w:rsidR="00EB31D7" w:rsidRPr="00B3499B" w14:paraId="5224CA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9A0AC" w14:textId="77777777" w:rsidR="004F0393" w:rsidRDefault="004F0393" w:rsidP="00073C51">
            <w:pPr>
              <w:rPr>
                <w:rFonts w:cs="Arial"/>
                <w:color w:val="000000" w:themeColor="text1"/>
                <w:sz w:val="16"/>
                <w:szCs w:val="14"/>
              </w:rPr>
            </w:pPr>
            <w:r w:rsidRPr="00073C51">
              <w:rPr>
                <w:rFonts w:cs="Arial"/>
                <w:color w:val="000000" w:themeColor="text1"/>
                <w:sz w:val="16"/>
                <w:szCs w:val="14"/>
              </w:rPr>
              <w:t>BluetoothAudioSource_Connection_TBD</w:t>
            </w:r>
          </w:p>
          <w:p w14:paraId="7095D3E1" w14:textId="77777777" w:rsidR="0046438F" w:rsidRPr="00740CDD" w:rsidRDefault="0046438F" w:rsidP="00927ADC">
            <w:pPr>
              <w:pStyle w:val="VelocityScript"/>
              <w:rPr>
                <w:color w:val="00B0F0"/>
              </w:rPr>
            </w:pPr>
          </w:p>
          <w:p w14:paraId="3EEE4012" w14:textId="77777777" w:rsidR="004C0655" w:rsidRPr="007215C5" w:rsidRDefault="004C0655" w:rsidP="004F0393">
            <w:pPr>
              <w:pStyle w:val="VelocityScript"/>
            </w:pPr>
          </w:p>
          <w:p w14:paraId="551CCA9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947A03" w14:textId="77777777" w:rsidR="00691667" w:rsidRPr="00691667" w:rsidRDefault="00691667" w:rsidP="00691667">
            <w:pPr>
              <w:rPr>
                <w:rFonts w:cs="Arial"/>
                <w:color w:val="000000" w:themeColor="text1"/>
                <w:sz w:val="16"/>
                <w:szCs w:val="14"/>
              </w:rPr>
            </w:pPr>
            <w:r>
              <w:rPr>
                <w:rFonts w:cs="Arial"/>
                <w:color w:val="000000" w:themeColor="text1"/>
                <w:sz w:val="16"/>
                <w:szCs w:val="14"/>
              </w:rPr>
              <w:t xml:space="preserve">BluetoothAudioSource_Connection </w:t>
            </w:r>
            <w:r w:rsidR="001F621A">
              <w:rPr>
                <w:rFonts w:cs="Arial"/>
                <w:color w:val="000000" w:themeColor="text1"/>
                <w:sz w:val="16"/>
                <w:szCs w:val="14"/>
              </w:rPr>
              <w:t>:</w:t>
            </w:r>
          </w:p>
          <w:p w14:paraId="7719B4A8" w14:textId="77777777" w:rsidR="00691667" w:rsidRPr="003C5D56" w:rsidRDefault="008A674A" w:rsidP="008A674A">
            <w:pPr>
              <w:rPr>
                <w:rFonts w:cs="Arial"/>
                <w:color w:val="000000" w:themeColor="text1"/>
                <w:sz w:val="16"/>
                <w:szCs w:val="14"/>
              </w:rPr>
            </w:pPr>
            <w:r>
              <w:rPr>
                <w:rFonts w:cs="Arial"/>
                <w:color w:val="000000" w:themeColor="text1"/>
                <w:sz w:val="16"/>
                <w:szCs w:val="14"/>
              </w:rPr>
              <w:t>BluetoothAudioSource_Connection_ET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347CA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E000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74210E" w14:textId="77777777" w:rsidR="0027306C" w:rsidRDefault="0027306C"/>
        </w:tc>
      </w:tr>
      <w:tr w:rsidR="00EB31D7" w:rsidRPr="00B3499B" w14:paraId="1F3AD97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66AA35" w14:textId="77777777" w:rsidR="00EB31D7" w:rsidRPr="00B3499B" w:rsidRDefault="006B7CE9" w:rsidP="00236BAE">
            <w:pPr>
              <w:rPr>
                <w:rFonts w:cs="Arial"/>
                <w:bCs/>
                <w:color w:val="808080" w:themeColor="background1" w:themeShade="80"/>
                <w:sz w:val="16"/>
                <w:szCs w:val="14"/>
              </w:rPr>
            </w:pPr>
            <w:hyperlink r:id="rId2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9C9A4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78CA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14:paraId="2FB5E0C2"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HMI Status</w:t>
      </w:r>
    </w:p>
    <w:p w14:paraId="6F7C383B" w14:textId="77777777" w:rsidR="008C50D1" w:rsidRPr="00E23282" w:rsidRDefault="008C50D1" w:rsidP="00072314"/>
    <w:p w14:paraId="0B8633C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7C6AE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4E90B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ECA95" w14:textId="77777777"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Check HMI Status</w:t>
            </w:r>
          </w:p>
        </w:tc>
      </w:tr>
      <w:tr w:rsidR="00236BAE" w:rsidRPr="00B3499B" w14:paraId="6C4B504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2AD7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5D17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2ED7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D0A0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65BA7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DAFCCA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B26DFB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3885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FA13AB5" w14:textId="77777777" w:rsidR="0046438F" w:rsidRDefault="0046438F" w:rsidP="0046438F">
            <w:pPr>
              <w:rPr>
                <w:rFonts w:cs="Arial"/>
                <w:color w:val="000000" w:themeColor="text1"/>
                <w:sz w:val="16"/>
                <w:szCs w:val="14"/>
              </w:rPr>
            </w:pPr>
            <w:r>
              <w:rPr>
                <w:rFonts w:cs="Arial"/>
                <w:color w:val="000000" w:themeColor="text1"/>
                <w:sz w:val="16"/>
                <w:szCs w:val="14"/>
              </w:rPr>
              <w:t>CaptAnnoucement_D_Stat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55FCD5" w14:textId="77777777" w:rsidR="00DD49BA" w:rsidRDefault="00DD49BA" w:rsidP="00DD49BA">
            <w:pPr>
              <w:rPr>
                <w:rFonts w:cs="Arial"/>
                <w:color w:val="000000" w:themeColor="text1"/>
                <w:sz w:val="16"/>
                <w:szCs w:val="14"/>
              </w:rPr>
            </w:pPr>
            <w:r>
              <w:rPr>
                <w:rFonts w:cs="Arial"/>
                <w:color w:val="000000" w:themeColor="text1"/>
                <w:sz w:val="16"/>
                <w:szCs w:val="14"/>
              </w:rPr>
              <w:t>CaptAnnoucement_D_Stat</w:t>
            </w:r>
            <w:r w:rsidR="001F621A">
              <w:rPr>
                <w:rFonts w:cs="Arial"/>
                <w:color w:val="000000" w:themeColor="text1"/>
                <w:sz w:val="16"/>
                <w:szCs w:val="14"/>
              </w:rPr>
              <w:t xml:space="preserve"> :</w:t>
            </w:r>
          </w:p>
          <w:p w14:paraId="28D1515F" w14:textId="77777777" w:rsidR="00691667" w:rsidRPr="003C5D56" w:rsidRDefault="00691667" w:rsidP="00DD49BA">
            <w:pPr>
              <w:rPr>
                <w:rFonts w:cs="Arial"/>
                <w:color w:val="000000" w:themeColor="text1"/>
                <w:sz w:val="16"/>
                <w:szCs w:val="14"/>
              </w:rPr>
            </w:pPr>
            <w:r>
              <w:rPr>
                <w:rFonts w:cs="Arial"/>
                <w:color w:val="000000" w:themeColor="text1"/>
                <w:sz w:val="16"/>
                <w:szCs w:val="14"/>
              </w:rPr>
              <w:t>CaptAnnouncement_D_St_ET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B62C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787D9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78321A" w14:textId="77777777" w:rsidR="0027306C" w:rsidRDefault="0027306C"/>
        </w:tc>
      </w:tr>
      <w:tr w:rsidR="00CA24CE" w:rsidRPr="00B3499B" w14:paraId="3C937D6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077B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8DEAA2F" w14:textId="77777777" w:rsidR="0046438F" w:rsidRDefault="0046438F" w:rsidP="0046438F">
            <w:pPr>
              <w:rPr>
                <w:rFonts w:cs="Arial"/>
                <w:color w:val="000000" w:themeColor="text1"/>
                <w:sz w:val="16"/>
                <w:szCs w:val="14"/>
              </w:rPr>
            </w:pPr>
            <w:r>
              <w:rPr>
                <w:rFonts w:cs="Arial"/>
                <w:color w:val="000000" w:themeColor="text1"/>
                <w:sz w:val="16"/>
                <w:szCs w:val="14"/>
              </w:rPr>
              <w:t>InCarComm_D_Stat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33B812" w14:textId="77777777" w:rsidR="00DD49BA" w:rsidRDefault="00DD49BA" w:rsidP="00DD49BA">
            <w:pPr>
              <w:rPr>
                <w:rFonts w:cs="Arial"/>
                <w:color w:val="000000" w:themeColor="text1"/>
                <w:sz w:val="16"/>
                <w:szCs w:val="14"/>
              </w:rPr>
            </w:pPr>
            <w:r>
              <w:rPr>
                <w:rFonts w:cs="Arial"/>
                <w:color w:val="000000" w:themeColor="text1"/>
                <w:sz w:val="16"/>
                <w:szCs w:val="14"/>
              </w:rPr>
              <w:t>InCarComm_D_Stat</w:t>
            </w:r>
            <w:r w:rsidR="001F621A">
              <w:rPr>
                <w:rFonts w:cs="Arial"/>
                <w:color w:val="000000" w:themeColor="text1"/>
                <w:sz w:val="16"/>
                <w:szCs w:val="14"/>
              </w:rPr>
              <w:t xml:space="preserve"> :</w:t>
            </w:r>
          </w:p>
          <w:p w14:paraId="68297310" w14:textId="77777777" w:rsidR="00691667" w:rsidRPr="003C5D56" w:rsidRDefault="00691667" w:rsidP="00DD49BA">
            <w:pPr>
              <w:rPr>
                <w:rFonts w:cs="Arial"/>
                <w:color w:val="000000" w:themeColor="text1"/>
                <w:sz w:val="16"/>
                <w:szCs w:val="14"/>
              </w:rPr>
            </w:pPr>
            <w:r>
              <w:rPr>
                <w:rFonts w:cs="Arial"/>
                <w:color w:val="000000" w:themeColor="text1"/>
                <w:sz w:val="16"/>
                <w:szCs w:val="14"/>
              </w:rPr>
              <w:t>InCarComm_D_St_ET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015A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BAEC7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0ECB20" w14:textId="77777777" w:rsidR="0027306C" w:rsidRDefault="0027306C"/>
        </w:tc>
      </w:tr>
      <w:tr w:rsidR="00CA24CE" w:rsidRPr="00B3499B" w14:paraId="4AA67FE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3F2FD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1B06E5" w14:textId="77777777" w:rsidR="0046438F" w:rsidRDefault="0046438F" w:rsidP="0046438F">
            <w:pPr>
              <w:rPr>
                <w:rFonts w:cs="Arial"/>
                <w:color w:val="000000" w:themeColor="text1"/>
                <w:sz w:val="16"/>
                <w:szCs w:val="14"/>
              </w:rPr>
            </w:pPr>
            <w:r>
              <w:rPr>
                <w:rFonts w:cs="Arial"/>
                <w:color w:val="000000" w:themeColor="text1"/>
                <w:sz w:val="16"/>
                <w:szCs w:val="14"/>
              </w:rPr>
              <w:t>PAC_VehicleAudioMode_Rsp_TBD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E47D72" w14:textId="77777777" w:rsidR="00DD49BA" w:rsidRDefault="00DD49BA" w:rsidP="00DD49BA">
            <w:pPr>
              <w:rPr>
                <w:rFonts w:cs="Arial"/>
                <w:color w:val="000000" w:themeColor="text1"/>
                <w:sz w:val="16"/>
                <w:szCs w:val="14"/>
              </w:rPr>
            </w:pPr>
            <w:r>
              <w:rPr>
                <w:rFonts w:cs="Arial"/>
                <w:color w:val="000000" w:themeColor="text1"/>
                <w:sz w:val="16"/>
                <w:szCs w:val="14"/>
              </w:rPr>
              <w:t>PAC_VehicleAudioMode_Rsp_TBD</w:t>
            </w:r>
            <w:r w:rsidR="001F621A">
              <w:rPr>
                <w:rFonts w:cs="Arial"/>
                <w:color w:val="000000" w:themeColor="text1"/>
                <w:sz w:val="16"/>
                <w:szCs w:val="14"/>
              </w:rPr>
              <w:t xml:space="preserve"> :</w:t>
            </w:r>
          </w:p>
          <w:p w14:paraId="73AD6656"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3BEEF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4B988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2662BB" w14:textId="77777777" w:rsidR="0027306C" w:rsidRDefault="0027306C"/>
        </w:tc>
      </w:tr>
      <w:tr w:rsidR="00CA24CE" w:rsidRPr="00B3499B" w14:paraId="3D7A484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8627F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B9425E" w14:textId="77777777" w:rsidR="0046438F" w:rsidRDefault="0046438F" w:rsidP="0046438F">
            <w:pPr>
              <w:rPr>
                <w:rFonts w:cs="Arial"/>
                <w:color w:val="000000" w:themeColor="text1"/>
                <w:sz w:val="16"/>
                <w:szCs w:val="14"/>
              </w:rPr>
            </w:pPr>
            <w:r>
              <w:rPr>
                <w:rFonts w:cs="Arial"/>
                <w:color w:val="000000" w:themeColor="text1"/>
                <w:sz w:val="16"/>
                <w:szCs w:val="14"/>
              </w:rPr>
              <w:t>PAC_VolCntlr_Audio_Vol_Level_Zone_TBD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33FD2C" w14:textId="77777777" w:rsidR="00DD49BA" w:rsidRDefault="00DD49BA" w:rsidP="00DD49BA">
            <w:pPr>
              <w:rPr>
                <w:rFonts w:cs="Arial"/>
                <w:color w:val="000000" w:themeColor="text1"/>
                <w:sz w:val="16"/>
                <w:szCs w:val="14"/>
              </w:rPr>
            </w:pPr>
            <w:r>
              <w:rPr>
                <w:rFonts w:cs="Arial"/>
                <w:color w:val="000000" w:themeColor="text1"/>
                <w:sz w:val="16"/>
                <w:szCs w:val="14"/>
              </w:rPr>
              <w:t>PAC_VolCntlr_Audio_Vol_Level_Zone_TBD</w:t>
            </w:r>
            <w:r w:rsidR="001F621A">
              <w:rPr>
                <w:rFonts w:cs="Arial"/>
                <w:color w:val="000000" w:themeColor="text1"/>
                <w:sz w:val="16"/>
                <w:szCs w:val="14"/>
              </w:rPr>
              <w:t xml:space="preserve"> :</w:t>
            </w:r>
          </w:p>
          <w:p w14:paraId="58843F79"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PAC_VolCntlr_Audio_Vol_Level_Zone_TBD_ET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3F18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D5A97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D27FB7" w14:textId="77777777" w:rsidR="0027306C" w:rsidRDefault="0027306C"/>
        </w:tc>
      </w:tr>
      <w:tr w:rsidR="00CA24CE" w:rsidRPr="00B3499B" w14:paraId="745E542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33997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1945E7A" w14:textId="77777777" w:rsidR="0046438F" w:rsidRDefault="0046438F" w:rsidP="0046438F">
            <w:pPr>
              <w:rPr>
                <w:rFonts w:cs="Arial"/>
                <w:color w:val="000000" w:themeColor="text1"/>
                <w:sz w:val="16"/>
                <w:szCs w:val="14"/>
              </w:rPr>
            </w:pPr>
            <w:r>
              <w:rPr>
                <w:rFonts w:cs="Arial"/>
                <w:color w:val="000000" w:themeColor="text1"/>
                <w:sz w:val="16"/>
                <w:szCs w:val="14"/>
              </w:rPr>
              <w:t>PAC_VolCntlr_TempSource_Vol_Level_Zone_TBD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F930C9" w14:textId="77777777" w:rsidR="00DD49BA" w:rsidRDefault="00DD49BA" w:rsidP="00DD49BA">
            <w:pPr>
              <w:rPr>
                <w:rFonts w:cs="Arial"/>
                <w:color w:val="000000" w:themeColor="text1"/>
                <w:sz w:val="16"/>
                <w:szCs w:val="14"/>
              </w:rPr>
            </w:pPr>
            <w:r>
              <w:rPr>
                <w:rFonts w:cs="Arial"/>
                <w:color w:val="000000" w:themeColor="text1"/>
                <w:sz w:val="16"/>
                <w:szCs w:val="14"/>
              </w:rPr>
              <w:t>PAC_VolCntlr_TempSource_Vol_Level_Zone_TBD</w:t>
            </w:r>
            <w:r w:rsidR="001F621A">
              <w:rPr>
                <w:rFonts w:cs="Arial"/>
                <w:color w:val="000000" w:themeColor="text1"/>
                <w:sz w:val="16"/>
                <w:szCs w:val="14"/>
              </w:rPr>
              <w:t xml:space="preserve"> :</w:t>
            </w:r>
          </w:p>
          <w:p w14:paraId="29D146EB"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PAC_VolCntlr_TempSource_Vol_Level_Zone_TBD_ET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9A6C2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34ED2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7A3C0C" w14:textId="77777777" w:rsidR="0027306C" w:rsidRDefault="0027306C"/>
        </w:tc>
      </w:tr>
      <w:tr w:rsidR="00CA24CE" w:rsidRPr="00B3499B" w14:paraId="001769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CF340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0CFFD5" w14:textId="77777777" w:rsidR="0046438F" w:rsidRDefault="0046438F" w:rsidP="0046438F">
            <w:pPr>
              <w:rPr>
                <w:rFonts w:cs="Arial"/>
                <w:color w:val="000000" w:themeColor="text1"/>
                <w:sz w:val="16"/>
                <w:szCs w:val="14"/>
              </w:rPr>
            </w:pPr>
            <w:r>
              <w:rPr>
                <w:rFonts w:cs="Arial"/>
                <w:color w:val="000000" w:themeColor="text1"/>
                <w:sz w:val="16"/>
                <w:szCs w:val="14"/>
              </w:rPr>
              <w:t>PAC_VolCntlr_Offset_Vol_Level_Zone_TBD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BF8D28" w14:textId="77777777" w:rsidR="00DD49BA" w:rsidRDefault="00DD49BA" w:rsidP="00DD49BA">
            <w:pPr>
              <w:rPr>
                <w:rFonts w:cs="Arial"/>
                <w:color w:val="000000" w:themeColor="text1"/>
                <w:sz w:val="16"/>
                <w:szCs w:val="14"/>
              </w:rPr>
            </w:pPr>
            <w:r>
              <w:rPr>
                <w:rFonts w:cs="Arial"/>
                <w:color w:val="000000" w:themeColor="text1"/>
                <w:sz w:val="16"/>
                <w:szCs w:val="14"/>
              </w:rPr>
              <w:t>PAC_VolCntlr_Offset_Vol_Level_Zone_TBD</w:t>
            </w:r>
            <w:r w:rsidR="001F621A">
              <w:rPr>
                <w:rFonts w:cs="Arial"/>
                <w:color w:val="000000" w:themeColor="text1"/>
                <w:sz w:val="16"/>
                <w:szCs w:val="14"/>
              </w:rPr>
              <w:t xml:space="preserve"> :</w:t>
            </w:r>
          </w:p>
          <w:p w14:paraId="55971E42" w14:textId="77777777" w:rsidR="00691667" w:rsidRPr="003C5D56" w:rsidRDefault="00691667" w:rsidP="00DD49BA">
            <w:pPr>
              <w:rPr>
                <w:rFonts w:cs="Arial"/>
                <w:color w:val="000000" w:themeColor="text1"/>
                <w:sz w:val="16"/>
                <w:szCs w:val="14"/>
              </w:rPr>
            </w:pPr>
            <w:r>
              <w:rPr>
                <w:rFonts w:cs="Arial"/>
                <w:color w:val="000000" w:themeColor="text1"/>
                <w:sz w:val="16"/>
                <w:szCs w:val="14"/>
              </w:rPr>
              <w:t>PAC_VolCntlr_Offset_Vol_Level_Zone_TBD_ET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70A4F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478A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45AD56" w14:textId="77777777" w:rsidR="0027306C" w:rsidRDefault="0027306C"/>
        </w:tc>
      </w:tr>
      <w:tr w:rsidR="00CA24CE" w:rsidRPr="00B3499B" w14:paraId="3DAF08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FC1D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1FD0518" w14:textId="77777777" w:rsidR="0046438F" w:rsidRDefault="0046438F" w:rsidP="0046438F">
            <w:pPr>
              <w:rPr>
                <w:rFonts w:cs="Arial"/>
                <w:color w:val="000000" w:themeColor="text1"/>
                <w:sz w:val="16"/>
                <w:szCs w:val="14"/>
              </w:rPr>
            </w:pPr>
            <w:r>
              <w:rPr>
                <w:rFonts w:cs="Arial"/>
                <w:color w:val="000000" w:themeColor="text1"/>
                <w:sz w:val="16"/>
                <w:szCs w:val="14"/>
              </w:rPr>
              <w:t>DSP_VolCntlr_Audio_Vol_Level_Zone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B9279C" w14:textId="77777777" w:rsidR="00DD49BA" w:rsidRDefault="00DD49BA" w:rsidP="00DD49BA">
            <w:pPr>
              <w:rPr>
                <w:rFonts w:cs="Arial"/>
                <w:color w:val="000000" w:themeColor="text1"/>
                <w:sz w:val="16"/>
                <w:szCs w:val="14"/>
              </w:rPr>
            </w:pPr>
            <w:r>
              <w:rPr>
                <w:rFonts w:cs="Arial"/>
                <w:color w:val="000000" w:themeColor="text1"/>
                <w:sz w:val="16"/>
                <w:szCs w:val="14"/>
              </w:rPr>
              <w:t>DSP_VolCntlr_Audio_Vol_Level_Zone</w:t>
            </w:r>
            <w:r w:rsidR="001F621A">
              <w:rPr>
                <w:rFonts w:cs="Arial"/>
                <w:color w:val="000000" w:themeColor="text1"/>
                <w:sz w:val="16"/>
                <w:szCs w:val="14"/>
              </w:rPr>
              <w:t xml:space="preserve"> :</w:t>
            </w:r>
          </w:p>
          <w:p w14:paraId="243166DD"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DSP_VolCntlr_Audio_Vol_Level_Zone_TBD_ET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3E1F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3F69C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C932CF" w14:textId="77777777" w:rsidR="0027306C" w:rsidRDefault="0027306C"/>
        </w:tc>
      </w:tr>
      <w:tr w:rsidR="00CA24CE" w:rsidRPr="00B3499B" w14:paraId="17FF2C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DDD79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FA4E4D2" w14:textId="77777777" w:rsidR="0046438F" w:rsidRDefault="0046438F" w:rsidP="0046438F">
            <w:pPr>
              <w:rPr>
                <w:rFonts w:cs="Arial"/>
                <w:color w:val="000000" w:themeColor="text1"/>
                <w:sz w:val="16"/>
                <w:szCs w:val="14"/>
              </w:rPr>
            </w:pPr>
            <w:r>
              <w:rPr>
                <w:rFonts w:cs="Arial"/>
                <w:color w:val="000000" w:themeColor="text1"/>
                <w:sz w:val="16"/>
                <w:szCs w:val="14"/>
              </w:rPr>
              <w:t>DSP_VolCntlr_TempSource_Vol_Level_Zone_TBD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EB16D9" w14:textId="77777777" w:rsidR="00DD49BA" w:rsidRDefault="00DD49BA" w:rsidP="00DD49BA">
            <w:pPr>
              <w:rPr>
                <w:rFonts w:cs="Arial"/>
                <w:color w:val="000000" w:themeColor="text1"/>
                <w:sz w:val="16"/>
                <w:szCs w:val="14"/>
              </w:rPr>
            </w:pPr>
            <w:r>
              <w:rPr>
                <w:rFonts w:cs="Arial"/>
                <w:color w:val="000000" w:themeColor="text1"/>
                <w:sz w:val="16"/>
                <w:szCs w:val="14"/>
              </w:rPr>
              <w:t>DSP_VolCntlr_TempSource_Vol_Level_Zone_TBD</w:t>
            </w:r>
            <w:r w:rsidR="001F621A">
              <w:rPr>
                <w:rFonts w:cs="Arial"/>
                <w:color w:val="000000" w:themeColor="text1"/>
                <w:sz w:val="16"/>
                <w:szCs w:val="14"/>
              </w:rPr>
              <w:t xml:space="preserve"> :</w:t>
            </w:r>
          </w:p>
          <w:p w14:paraId="3CD82C0B"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DSP_VolCntlr_TempSource_Vol_Level_Zone_TBD_ET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1E781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1D8E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1A175E" w14:textId="77777777" w:rsidR="0027306C" w:rsidRDefault="0027306C"/>
        </w:tc>
      </w:tr>
      <w:tr w:rsidR="00CA24CE" w:rsidRPr="00B3499B" w14:paraId="16DBD96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6071F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600B0CD" w14:textId="77777777" w:rsidR="0046438F" w:rsidRDefault="0046438F" w:rsidP="0046438F">
            <w:pPr>
              <w:rPr>
                <w:rFonts w:cs="Arial"/>
                <w:color w:val="000000" w:themeColor="text1"/>
                <w:sz w:val="16"/>
                <w:szCs w:val="14"/>
              </w:rPr>
            </w:pPr>
            <w:r>
              <w:rPr>
                <w:rFonts w:cs="Arial"/>
                <w:color w:val="000000" w:themeColor="text1"/>
                <w:sz w:val="16"/>
                <w:szCs w:val="14"/>
              </w:rPr>
              <w:t>DSP_VolCntlr_Offset_Vol_Level_Zone_TBD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8B786C" w14:textId="77777777" w:rsidR="00DD49BA" w:rsidRDefault="00DD49BA" w:rsidP="00DD49BA">
            <w:pPr>
              <w:rPr>
                <w:rFonts w:cs="Arial"/>
                <w:color w:val="000000" w:themeColor="text1"/>
                <w:sz w:val="16"/>
                <w:szCs w:val="14"/>
              </w:rPr>
            </w:pPr>
            <w:r>
              <w:rPr>
                <w:rFonts w:cs="Arial"/>
                <w:color w:val="000000" w:themeColor="text1"/>
                <w:sz w:val="16"/>
                <w:szCs w:val="14"/>
              </w:rPr>
              <w:t>DSP_VolCntlr_Offset_Vol_Level_Zone_TBD</w:t>
            </w:r>
            <w:r w:rsidR="001F621A">
              <w:rPr>
                <w:rFonts w:cs="Arial"/>
                <w:color w:val="000000" w:themeColor="text1"/>
                <w:sz w:val="16"/>
                <w:szCs w:val="14"/>
              </w:rPr>
              <w:t xml:space="preserve"> :</w:t>
            </w:r>
          </w:p>
          <w:p w14:paraId="089799CF"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DSP_VolCntlr_Offset_Vol_Level_Zone_TBD_ET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F4541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4BEC6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B8D54D" w14:textId="77777777" w:rsidR="0027306C" w:rsidRDefault="0027306C"/>
        </w:tc>
      </w:tr>
      <w:tr w:rsidR="00CA24CE" w:rsidRPr="00B3499B" w14:paraId="0B04860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30ADA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83641E" w14:textId="77777777" w:rsidR="0046438F" w:rsidRDefault="0046438F" w:rsidP="0046438F">
            <w:pPr>
              <w:rPr>
                <w:rFonts w:cs="Arial"/>
                <w:color w:val="000000" w:themeColor="text1"/>
                <w:sz w:val="16"/>
                <w:szCs w:val="14"/>
              </w:rPr>
            </w:pPr>
            <w:r>
              <w:rPr>
                <w:rFonts w:cs="Arial"/>
                <w:color w:val="000000" w:themeColor="text1"/>
                <w:sz w:val="16"/>
                <w:szCs w:val="14"/>
              </w:rPr>
              <w:t>DSP_VehicleAudioMode_Rsp_TBD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4BB6C" w14:textId="77777777" w:rsidR="00DD49BA" w:rsidRDefault="00DD49BA" w:rsidP="00DD49BA">
            <w:pPr>
              <w:rPr>
                <w:rFonts w:cs="Arial"/>
                <w:color w:val="000000" w:themeColor="text1"/>
                <w:sz w:val="16"/>
                <w:szCs w:val="14"/>
              </w:rPr>
            </w:pPr>
            <w:r>
              <w:rPr>
                <w:rFonts w:cs="Arial"/>
                <w:color w:val="000000" w:themeColor="text1"/>
                <w:sz w:val="16"/>
                <w:szCs w:val="14"/>
              </w:rPr>
              <w:t>DSP_VehicleAudioMode_Rsp_TBD</w:t>
            </w:r>
            <w:r w:rsidR="001F621A">
              <w:rPr>
                <w:rFonts w:cs="Arial"/>
                <w:color w:val="000000" w:themeColor="text1"/>
                <w:sz w:val="16"/>
                <w:szCs w:val="14"/>
              </w:rPr>
              <w:t xml:space="preserve"> :</w:t>
            </w:r>
          </w:p>
          <w:p w14:paraId="56B706FC" w14:textId="77777777" w:rsidR="00691667" w:rsidRPr="003C5D56" w:rsidRDefault="00691667" w:rsidP="00DD49BA">
            <w:pPr>
              <w:rPr>
                <w:rFonts w:cs="Arial"/>
                <w:color w:val="000000" w:themeColor="text1"/>
                <w:sz w:val="16"/>
                <w:szCs w:val="14"/>
              </w:rPr>
            </w:pPr>
            <w:r>
              <w:rPr>
                <w:rFonts w:cs="Arial"/>
                <w:color w:val="000000" w:themeColor="text1"/>
                <w:sz w:val="16"/>
                <w:szCs w:val="14"/>
              </w:rPr>
              <w:t>DSP_VehicleAudioMode_Rsp_TBD_ET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93C8F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926AC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17181A" w14:textId="77777777" w:rsidR="0027306C" w:rsidRDefault="0027306C"/>
        </w:tc>
      </w:tr>
      <w:tr w:rsidR="00CA24CE" w:rsidRPr="00B3499B" w14:paraId="6A5DCBF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9743B7" w14:textId="77777777" w:rsidR="00CA24CE" w:rsidRPr="00B3499B" w:rsidRDefault="006B7CE9" w:rsidP="00CA24CE">
            <w:pPr>
              <w:rPr>
                <w:rFonts w:cs="Arial"/>
                <w:bCs/>
                <w:color w:val="808080" w:themeColor="background1" w:themeShade="80"/>
                <w:sz w:val="16"/>
                <w:szCs w:val="14"/>
              </w:rPr>
            </w:pPr>
            <w:hyperlink r:id="rId22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0D96A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594FF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14:paraId="2B677C2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HMI Status</w:t>
      </w:r>
    </w:p>
    <w:p w14:paraId="3C12DCCE" w14:textId="77777777" w:rsidR="00072314" w:rsidRPr="00612064" w:rsidRDefault="00072314" w:rsidP="00072314">
      <w:pPr>
        <w:spacing w:before="20"/>
        <w:rPr>
          <w:vanish/>
        </w:rPr>
      </w:pPr>
    </w:p>
    <w:p w14:paraId="3AAD8F3F" w14:textId="77777777" w:rsidR="00072314" w:rsidRDefault="00072314" w:rsidP="00072314">
      <w:pPr>
        <w:pStyle w:val="Heading6"/>
        <w:keepNext w:val="0"/>
        <w:tabs>
          <w:tab w:val="clear" w:pos="900"/>
          <w:tab w:val="left" w:pos="709"/>
        </w:tabs>
        <w:spacing w:before="240"/>
      </w:pPr>
      <w:r>
        <w:t>Parameters</w:t>
      </w:r>
    </w:p>
    <w:p w14:paraId="2F5D378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FFCE296" w14:textId="77777777" w:rsidTr="001D18E6">
        <w:trPr>
          <w:trHeight w:val="161"/>
        </w:trPr>
        <w:tc>
          <w:tcPr>
            <w:tcW w:w="1838" w:type="dxa"/>
            <w:shd w:val="clear" w:color="auto" w:fill="D9D9D9" w:themeFill="background1" w:themeFillShade="D9"/>
            <w:noWrap/>
            <w:hideMark/>
          </w:tcPr>
          <w:p w14:paraId="262744F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4B8E00F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1C8BF6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D63B5E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54700F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1746D39" w14:textId="77777777" w:rsidTr="001D18E6">
        <w:trPr>
          <w:trHeight w:val="70"/>
        </w:trPr>
        <w:tc>
          <w:tcPr>
            <w:tcW w:w="1838" w:type="dxa"/>
            <w:noWrap/>
          </w:tcPr>
          <w:p w14:paraId="538D930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94F054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7897CE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580976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089B88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E78201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79C431B" w14:textId="77777777" w:rsidTr="001D18E6">
        <w:trPr>
          <w:trHeight w:val="71"/>
        </w:trPr>
        <w:tc>
          <w:tcPr>
            <w:tcW w:w="1838" w:type="dxa"/>
            <w:noWrap/>
          </w:tcPr>
          <w:p w14:paraId="2A8EED2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82C31DA" w14:textId="77777777" w:rsidR="00072314" w:rsidRPr="00D14691" w:rsidRDefault="00072314" w:rsidP="001D18E6">
            <w:pPr>
              <w:rPr>
                <w:color w:val="000000" w:themeColor="text1"/>
              </w:rPr>
            </w:pPr>
          </w:p>
        </w:tc>
        <w:tc>
          <w:tcPr>
            <w:tcW w:w="1701" w:type="dxa"/>
          </w:tcPr>
          <w:p w14:paraId="628165BD" w14:textId="77777777" w:rsidR="00072314" w:rsidRPr="00D14691" w:rsidRDefault="00072314" w:rsidP="001D18E6">
            <w:pPr>
              <w:rPr>
                <w:color w:val="000000" w:themeColor="text1"/>
              </w:rPr>
            </w:pPr>
          </w:p>
        </w:tc>
        <w:tc>
          <w:tcPr>
            <w:tcW w:w="1417" w:type="dxa"/>
            <w:noWrap/>
          </w:tcPr>
          <w:p w14:paraId="1928F2EE" w14:textId="77777777" w:rsidR="00072314" w:rsidRPr="00D14691" w:rsidRDefault="00072314" w:rsidP="001D18E6">
            <w:pPr>
              <w:rPr>
                <w:color w:val="000000" w:themeColor="text1"/>
              </w:rPr>
            </w:pPr>
          </w:p>
        </w:tc>
        <w:tc>
          <w:tcPr>
            <w:tcW w:w="3402" w:type="dxa"/>
          </w:tcPr>
          <w:p w14:paraId="52FC642F" w14:textId="77777777" w:rsidR="00072314" w:rsidRPr="00D14691" w:rsidRDefault="00072314" w:rsidP="001D18E6">
            <w:pPr>
              <w:rPr>
                <w:color w:val="000000" w:themeColor="text1"/>
              </w:rPr>
            </w:pPr>
          </w:p>
        </w:tc>
      </w:tr>
    </w:tbl>
    <w:p w14:paraId="00C72918" w14:textId="77777777"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14:paraId="73803FBA" w14:textId="77777777" w:rsidR="003678EC" w:rsidRPr="003678EC" w:rsidRDefault="003678EC" w:rsidP="003678EC">
      <w:pPr>
        <w:rPr>
          <w:lang w:val="en-GB"/>
        </w:rPr>
      </w:pPr>
    </w:p>
    <w:p w14:paraId="1A19C3C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9776175" w14:textId="77777777" w:rsidR="000E75AB" w:rsidRDefault="000E75AB" w:rsidP="000E75AB"/>
    <w:p w14:paraId="23E2B500" w14:textId="77777777" w:rsidR="00072314" w:rsidRPr="003225C9" w:rsidRDefault="00072314" w:rsidP="00072314">
      <w:pPr>
        <w:tabs>
          <w:tab w:val="left" w:pos="284"/>
          <w:tab w:val="left" w:pos="851"/>
        </w:tabs>
      </w:pPr>
    </w:p>
    <w:p w14:paraId="4B467F4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933C506" w14:textId="77777777" w:rsidR="00072314" w:rsidRDefault="00072314" w:rsidP="00072314"/>
    <w:p w14:paraId="521A736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CA6347" w14:textId="77777777" w:rsidR="001C5864" w:rsidRPr="0017445F" w:rsidRDefault="001C5864" w:rsidP="001C5864">
      <w:pPr>
        <w:pStyle w:val="RERequirement"/>
        <w:shd w:val="clear" w:color="auto" w:fill="F2F2F2" w:themeFill="background1" w:themeFillShade="F2"/>
      </w:pPr>
      <w:r>
        <w:t xml:space="preserve"> Do Not Disturb 1.6</w:t>
      </w:r>
    </w:p>
    <w:p w14:paraId="7E4F765A" w14:textId="77777777" w:rsidR="001C5864" w:rsidRDefault="001C5864" w:rsidP="001C5864">
      <w:pPr>
        <w:rPr>
          <w:rFonts w:cs="Arial"/>
        </w:rPr>
      </w:pPr>
      <w:r>
        <w:rPr>
          <w:rFonts w:cs="Arial"/>
        </w:rPr>
        <w:t>When the PDC module has an active DND status signal, the SYNC HMI shall update to prevent the driver from activating the "2 Zone Audio Share"</w:t>
      </w:r>
    </w:p>
    <w:p w14:paraId="497C598C" w14:textId="77777777" w:rsidR="001C5864" w:rsidRDefault="001C5864" w:rsidP="001C5864"/>
    <w:p w14:paraId="42843DA1" w14:textId="77777777" w:rsidR="001C5864" w:rsidRPr="00287D2F" w:rsidRDefault="001C5864" w:rsidP="001C5864">
      <w:pPr>
        <w:rPr>
          <w:rFonts w:cs="Arial"/>
        </w:rPr>
      </w:pPr>
      <w:r>
        <w:rPr>
          <w:rFonts w:cs="Arial"/>
        </w:rPr>
        <w:t>Satisfied by</w:t>
      </w:r>
      <w:r w:rsidRPr="00287D2F">
        <w:rPr>
          <w:rFonts w:cs="Arial"/>
        </w:rPr>
        <w:t>:</w:t>
      </w:r>
    </w:p>
    <w:p w14:paraId="663D274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319785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132A3A0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560126F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54188D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6F83A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2B33D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B0FC9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9CC3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C6F89" w14:textId="77777777" w:rsidR="0027306C" w:rsidRDefault="0027306C"/>
        </w:tc>
      </w:tr>
      <w:tr w:rsidR="007A24FC" w:rsidRPr="00B3499B" w14:paraId="27D29C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0F19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2004F" w14:textId="77777777" w:rsidR="0027306C" w:rsidRDefault="0027306C"/>
        </w:tc>
      </w:tr>
      <w:tr w:rsidR="007A24FC" w:rsidRPr="00B3499B" w14:paraId="3677E7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352B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95CBF" w14:textId="77777777" w:rsidR="0027306C" w:rsidRDefault="0027306C"/>
        </w:tc>
      </w:tr>
      <w:tr w:rsidR="007A24FC" w:rsidRPr="00B3499B" w14:paraId="227FDD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ACFB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02C0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5BC0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ADD7D" w14:textId="77777777" w:rsidR="0027306C" w:rsidRDefault="0027306C"/>
        </w:tc>
      </w:tr>
      <w:tr w:rsidR="007A24FC" w:rsidRPr="00B3499B" w14:paraId="520E24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CCFB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8D1C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4B1A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F74BB" w14:textId="77777777" w:rsidR="0027306C" w:rsidRDefault="0027306C"/>
        </w:tc>
      </w:tr>
      <w:tr w:rsidR="007A24FC" w:rsidRPr="00B3499B" w14:paraId="6438A94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752A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1A7349"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58E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D8D8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B3AB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7C9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FFB6BF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C41D2E" w14:textId="77777777" w:rsidR="007A24FC" w:rsidRPr="00B3499B" w:rsidRDefault="006B7CE9" w:rsidP="009737DA">
            <w:pPr>
              <w:rPr>
                <w:rFonts w:cs="Arial"/>
                <w:bCs/>
                <w:color w:val="808080" w:themeColor="background1" w:themeShade="80"/>
                <w:sz w:val="16"/>
                <w:szCs w:val="14"/>
              </w:rPr>
            </w:pPr>
            <w:hyperlink r:id="rId2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A0539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B4891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6A3A00" w14:textId="77777777" w:rsidR="007A24FC" w:rsidRDefault="007A24FC" w:rsidP="001C5864">
      <w:pPr>
        <w:rPr>
          <w:rFonts w:cs="Arial"/>
        </w:rPr>
      </w:pPr>
    </w:p>
    <w:p w14:paraId="153FE639" w14:textId="77777777" w:rsidR="0047267C" w:rsidRDefault="0047267C" w:rsidP="001C5864">
      <w:pPr>
        <w:rPr>
          <w:rFonts w:cs="Arial"/>
        </w:rPr>
      </w:pPr>
    </w:p>
    <w:p w14:paraId="4F6FD27A" w14:textId="77777777" w:rsidR="001C5864" w:rsidRPr="0017445F" w:rsidRDefault="001C5864" w:rsidP="001C5864">
      <w:pPr>
        <w:pStyle w:val="RERequirement"/>
        <w:shd w:val="clear" w:color="auto" w:fill="F2F2F2" w:themeFill="background1" w:themeFillShade="F2"/>
      </w:pPr>
      <w:r>
        <w:t xml:space="preserve"> Row to Row Communication 1.2</w:t>
      </w:r>
    </w:p>
    <w:p w14:paraId="0FEA6DE3" w14:textId="77777777" w:rsidR="001C5864" w:rsidRDefault="001C5864" w:rsidP="001C5864">
      <w:pPr>
        <w:rPr>
          <w:rFonts w:cs="Arial"/>
        </w:rPr>
      </w:pPr>
      <w:r>
        <w:rPr>
          <w:rFonts w:cs="Arial"/>
        </w:rPr>
        <w:t>When the PAC module receives the active InCarComm_D_Rq signal, the PDC module shall make Voice Recognition inactive.</w:t>
      </w:r>
    </w:p>
    <w:p w14:paraId="2F864F98" w14:textId="77777777" w:rsidR="001C5864" w:rsidRDefault="001C5864" w:rsidP="001C5864"/>
    <w:p w14:paraId="4EA8418D" w14:textId="77777777" w:rsidR="001C5864" w:rsidRPr="00287D2F" w:rsidRDefault="001C5864" w:rsidP="001C5864">
      <w:pPr>
        <w:rPr>
          <w:rFonts w:cs="Arial"/>
        </w:rPr>
      </w:pPr>
      <w:r>
        <w:rPr>
          <w:rFonts w:cs="Arial"/>
        </w:rPr>
        <w:t>Satisfied by</w:t>
      </w:r>
      <w:r w:rsidRPr="00287D2F">
        <w:rPr>
          <w:rFonts w:cs="Arial"/>
        </w:rPr>
        <w:t>:</w:t>
      </w:r>
    </w:p>
    <w:p w14:paraId="27E7951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4E74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2EDE35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1DC32BE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B9B717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71CD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7701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C2BD5"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A694F" w14:textId="77777777" w:rsidR="0027306C" w:rsidRDefault="0027306C"/>
        </w:tc>
      </w:tr>
      <w:tr w:rsidR="007A24FC" w:rsidRPr="00B3499B" w14:paraId="1568B1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6B59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FFE38" w14:textId="77777777" w:rsidR="0027306C" w:rsidRDefault="0027306C"/>
        </w:tc>
      </w:tr>
      <w:tr w:rsidR="007A24FC" w:rsidRPr="00B3499B" w14:paraId="3EF48C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642F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3EAD4" w14:textId="77777777" w:rsidR="0027306C" w:rsidRDefault="0027306C"/>
        </w:tc>
      </w:tr>
      <w:tr w:rsidR="007A24FC" w:rsidRPr="00B3499B" w14:paraId="4F289D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DE66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D058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B40B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EEA1F" w14:textId="77777777" w:rsidR="0027306C" w:rsidRDefault="0027306C"/>
        </w:tc>
      </w:tr>
      <w:tr w:rsidR="007A24FC" w:rsidRPr="00B3499B" w14:paraId="596442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383C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2F907"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860E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B46B3" w14:textId="77777777" w:rsidR="0027306C" w:rsidRDefault="0027306C"/>
        </w:tc>
      </w:tr>
      <w:tr w:rsidR="007A24FC" w:rsidRPr="00B3499B" w14:paraId="16F1664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0C3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399902"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FDDE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00031"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74308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76143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97DDEF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EDA0C3" w14:textId="77777777" w:rsidR="007A24FC" w:rsidRPr="00B3499B" w:rsidRDefault="006B7CE9" w:rsidP="009737DA">
            <w:pPr>
              <w:rPr>
                <w:rFonts w:cs="Arial"/>
                <w:bCs/>
                <w:color w:val="808080" w:themeColor="background1" w:themeShade="80"/>
                <w:sz w:val="16"/>
                <w:szCs w:val="14"/>
              </w:rPr>
            </w:pPr>
            <w:hyperlink r:id="rId2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3D330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C6E3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DEBA2A" w14:textId="77777777" w:rsidR="007A24FC" w:rsidRDefault="007A24FC" w:rsidP="001C5864">
      <w:pPr>
        <w:rPr>
          <w:rFonts w:cs="Arial"/>
        </w:rPr>
      </w:pPr>
    </w:p>
    <w:p w14:paraId="5798A556" w14:textId="77777777" w:rsidR="0047267C" w:rsidRDefault="0047267C" w:rsidP="001C5864">
      <w:pPr>
        <w:rPr>
          <w:rFonts w:cs="Arial"/>
        </w:rPr>
      </w:pPr>
    </w:p>
    <w:p w14:paraId="160BCA68" w14:textId="77777777" w:rsidR="001C5864" w:rsidRPr="0017445F" w:rsidRDefault="001C5864" w:rsidP="001C5864">
      <w:pPr>
        <w:pStyle w:val="RERequirement"/>
        <w:shd w:val="clear" w:color="auto" w:fill="F2F2F2" w:themeFill="background1" w:themeFillShade="F2"/>
      </w:pPr>
      <w:r>
        <w:t xml:space="preserve"> MyKey 1</w:t>
      </w:r>
    </w:p>
    <w:p w14:paraId="5D60BC6A" w14:textId="77777777" w:rsidR="001C5864" w:rsidRDefault="001C5864" w:rsidP="001C5864">
      <w:pPr>
        <w:rPr>
          <w:rFonts w:cs="Arial"/>
        </w:rPr>
      </w:pPr>
      <w:r>
        <w:rPr>
          <w:rFonts w:cs="Arial"/>
        </w:rPr>
        <w:t>When the PDC recognizes the MyKey signal as active, the MSS feature functionality shall be reduced to limit driver distraction.</w:t>
      </w:r>
    </w:p>
    <w:p w14:paraId="63291708" w14:textId="77777777" w:rsidR="001C5864" w:rsidRDefault="001C5864" w:rsidP="001C5864"/>
    <w:p w14:paraId="3A6576A8" w14:textId="77777777" w:rsidR="001C5864" w:rsidRPr="00287D2F" w:rsidRDefault="001C5864" w:rsidP="001C5864">
      <w:pPr>
        <w:rPr>
          <w:rFonts w:cs="Arial"/>
        </w:rPr>
      </w:pPr>
      <w:r>
        <w:rPr>
          <w:rFonts w:cs="Arial"/>
        </w:rPr>
        <w:t>Satisfied by</w:t>
      </w:r>
      <w:r w:rsidRPr="00287D2F">
        <w:rPr>
          <w:rFonts w:cs="Arial"/>
        </w:rPr>
        <w:t>:</w:t>
      </w:r>
    </w:p>
    <w:p w14:paraId="6185E25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48551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39F4D2A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043451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61B8A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D473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5BC2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51B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FB47B" w14:textId="77777777" w:rsidR="0027306C" w:rsidRDefault="0027306C"/>
        </w:tc>
      </w:tr>
      <w:tr w:rsidR="007A24FC" w:rsidRPr="00B3499B" w14:paraId="1DD665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437C5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58BF2" w14:textId="77777777" w:rsidR="0027306C" w:rsidRDefault="0027306C"/>
        </w:tc>
      </w:tr>
      <w:tr w:rsidR="007A24FC" w:rsidRPr="00B3499B" w14:paraId="63666E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D689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1EB8E" w14:textId="77777777" w:rsidR="0027306C" w:rsidRDefault="0027306C"/>
        </w:tc>
      </w:tr>
      <w:tr w:rsidR="007A24FC" w:rsidRPr="00B3499B" w14:paraId="50A7A1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345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93D42"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FFF5F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B5779" w14:textId="77777777" w:rsidR="0027306C" w:rsidRDefault="0027306C"/>
        </w:tc>
      </w:tr>
      <w:tr w:rsidR="007A24FC" w:rsidRPr="00B3499B" w14:paraId="41070E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A4E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7C6DE"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4EB9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4F01DC" w14:textId="77777777" w:rsidR="0027306C" w:rsidRDefault="0027306C"/>
        </w:tc>
      </w:tr>
      <w:tr w:rsidR="007A24FC" w:rsidRPr="00B3499B" w14:paraId="61B3010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1990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4878C3"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D94C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24CA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33D6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805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DBA1F2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3A6F7D" w14:textId="77777777" w:rsidR="007A24FC" w:rsidRPr="00B3499B" w:rsidRDefault="006B7CE9" w:rsidP="009737DA">
            <w:pPr>
              <w:rPr>
                <w:rFonts w:cs="Arial"/>
                <w:bCs/>
                <w:color w:val="808080" w:themeColor="background1" w:themeShade="80"/>
                <w:sz w:val="16"/>
                <w:szCs w:val="14"/>
              </w:rPr>
            </w:pPr>
            <w:hyperlink r:id="rId2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3C60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600C0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4A780E" w14:textId="77777777" w:rsidR="007A24FC" w:rsidRDefault="007A24FC" w:rsidP="001C5864">
      <w:pPr>
        <w:rPr>
          <w:rFonts w:cs="Arial"/>
        </w:rPr>
      </w:pPr>
    </w:p>
    <w:p w14:paraId="3BEC9D35" w14:textId="77777777" w:rsidR="0047267C" w:rsidRDefault="0047267C" w:rsidP="001C5864">
      <w:pPr>
        <w:rPr>
          <w:rFonts w:cs="Arial"/>
        </w:rPr>
      </w:pPr>
    </w:p>
    <w:p w14:paraId="7F57D836" w14:textId="77777777" w:rsidR="001C5864" w:rsidRPr="0017445F" w:rsidRDefault="001C5864" w:rsidP="001C5864">
      <w:pPr>
        <w:pStyle w:val="RERequirement"/>
        <w:shd w:val="clear" w:color="auto" w:fill="F2F2F2" w:themeFill="background1" w:themeFillShade="F2"/>
      </w:pPr>
      <w:r>
        <w:t xml:space="preserve"> Do Not Disturb 1.9</w:t>
      </w:r>
    </w:p>
    <w:p w14:paraId="680E8747" w14:textId="77777777" w:rsidR="001C5864" w:rsidRDefault="001C5864" w:rsidP="001C5864">
      <w:pPr>
        <w:rPr>
          <w:rFonts w:cs="Arial"/>
        </w:rPr>
      </w:pPr>
      <w:r>
        <w:rPr>
          <w:rFonts w:cs="Arial"/>
        </w:rPr>
        <w:t>If there is an active signal for the "2 Zone Locked Configuration", the SYNC HMI and URC application shall update to prevent users from activating DND.</w:t>
      </w:r>
    </w:p>
    <w:p w14:paraId="10688BC8" w14:textId="77777777" w:rsidR="001C5864" w:rsidRDefault="001C5864" w:rsidP="001C5864"/>
    <w:p w14:paraId="15C73B18" w14:textId="77777777" w:rsidR="001C5864" w:rsidRPr="00287D2F" w:rsidRDefault="001C5864" w:rsidP="001C5864">
      <w:pPr>
        <w:rPr>
          <w:rFonts w:cs="Arial"/>
        </w:rPr>
      </w:pPr>
      <w:r>
        <w:rPr>
          <w:rFonts w:cs="Arial"/>
        </w:rPr>
        <w:t>Satisfied by</w:t>
      </w:r>
      <w:r w:rsidRPr="00287D2F">
        <w:rPr>
          <w:rFonts w:cs="Arial"/>
        </w:rPr>
        <w:t>:</w:t>
      </w:r>
    </w:p>
    <w:p w14:paraId="1732CD7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019F4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40485E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335C65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7A9D868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A115F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FBF7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7C6F0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487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E8953" w14:textId="77777777" w:rsidR="0027306C" w:rsidRDefault="0027306C"/>
        </w:tc>
      </w:tr>
      <w:tr w:rsidR="007A24FC" w:rsidRPr="00B3499B" w14:paraId="65CD74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50C9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07ECE" w14:textId="77777777" w:rsidR="0027306C" w:rsidRDefault="0027306C"/>
        </w:tc>
      </w:tr>
      <w:tr w:rsidR="007A24FC" w:rsidRPr="00B3499B" w14:paraId="0E6A60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956E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6FF3C" w14:textId="77777777" w:rsidR="0027306C" w:rsidRDefault="0027306C"/>
        </w:tc>
      </w:tr>
      <w:tr w:rsidR="007A24FC" w:rsidRPr="00B3499B" w14:paraId="50C6F0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8DE8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E2A7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F613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B10985" w14:textId="77777777" w:rsidR="0027306C" w:rsidRDefault="0027306C"/>
        </w:tc>
      </w:tr>
      <w:tr w:rsidR="007A24FC" w:rsidRPr="00B3499B" w14:paraId="1FC585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53B6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3EBB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62EC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D990F" w14:textId="77777777" w:rsidR="0027306C" w:rsidRDefault="0027306C"/>
        </w:tc>
      </w:tr>
      <w:tr w:rsidR="007A24FC" w:rsidRPr="00B3499B" w14:paraId="4E02FCF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4E56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325AE5"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5C40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D38C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7D8A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029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4EA06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B02ABC" w14:textId="77777777" w:rsidR="007A24FC" w:rsidRPr="00B3499B" w:rsidRDefault="006B7CE9" w:rsidP="009737DA">
            <w:pPr>
              <w:rPr>
                <w:rFonts w:cs="Arial"/>
                <w:bCs/>
                <w:color w:val="808080" w:themeColor="background1" w:themeShade="80"/>
                <w:sz w:val="16"/>
                <w:szCs w:val="14"/>
              </w:rPr>
            </w:pPr>
            <w:hyperlink r:id="rId2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644A4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394A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FEF20A" w14:textId="77777777" w:rsidR="007A24FC" w:rsidRDefault="007A24FC" w:rsidP="001C5864">
      <w:pPr>
        <w:rPr>
          <w:rFonts w:cs="Arial"/>
        </w:rPr>
      </w:pPr>
    </w:p>
    <w:p w14:paraId="4F9817DD" w14:textId="77777777" w:rsidR="0047267C" w:rsidRDefault="0047267C" w:rsidP="001C5864">
      <w:pPr>
        <w:rPr>
          <w:rFonts w:cs="Arial"/>
        </w:rPr>
      </w:pPr>
    </w:p>
    <w:p w14:paraId="18D855E7" w14:textId="77777777" w:rsidR="001C5864" w:rsidRPr="0017445F" w:rsidRDefault="001C5864" w:rsidP="001C5864">
      <w:pPr>
        <w:pStyle w:val="RERequirement"/>
        <w:shd w:val="clear" w:color="auto" w:fill="F2F2F2" w:themeFill="background1" w:themeFillShade="F2"/>
      </w:pPr>
      <w:r>
        <w:t xml:space="preserve"> Do Not Disturb 1.5</w:t>
      </w:r>
    </w:p>
    <w:p w14:paraId="3E642AFA" w14:textId="77777777" w:rsidR="001C5864" w:rsidRDefault="001C5864" w:rsidP="001C5864">
      <w:pPr>
        <w:rPr>
          <w:rFonts w:cs="Arial"/>
        </w:rPr>
      </w:pPr>
      <w:r>
        <w:rPr>
          <w:rFonts w:cs="Arial"/>
        </w:rPr>
        <w:t>When the PDC module recognizes that a zone does not have URC, the SYNC HMI shall update to allow the driver to activate/deactivate DND for a zone.</w:t>
      </w:r>
    </w:p>
    <w:p w14:paraId="23D18B2B" w14:textId="77777777" w:rsidR="001C5864" w:rsidRDefault="001C5864" w:rsidP="001C5864"/>
    <w:p w14:paraId="38D4BC00" w14:textId="77777777" w:rsidR="001C5864" w:rsidRPr="00287D2F" w:rsidRDefault="001C5864" w:rsidP="001C5864">
      <w:pPr>
        <w:rPr>
          <w:rFonts w:cs="Arial"/>
        </w:rPr>
      </w:pPr>
      <w:r>
        <w:rPr>
          <w:rFonts w:cs="Arial"/>
        </w:rPr>
        <w:lastRenderedPageBreak/>
        <w:t>Satisfied by</w:t>
      </w:r>
      <w:r w:rsidRPr="00287D2F">
        <w:rPr>
          <w:rFonts w:cs="Arial"/>
        </w:rPr>
        <w:t>:</w:t>
      </w:r>
    </w:p>
    <w:p w14:paraId="543D1B7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754CCA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1B3AE8C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3E00B4D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3C259B4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0DD4E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3CFF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723D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E69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8188B" w14:textId="77777777" w:rsidR="0027306C" w:rsidRDefault="0027306C"/>
        </w:tc>
      </w:tr>
      <w:tr w:rsidR="007A24FC" w:rsidRPr="00B3499B" w14:paraId="51FDCB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CEA2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07AA4" w14:textId="77777777" w:rsidR="0027306C" w:rsidRDefault="0027306C"/>
        </w:tc>
      </w:tr>
      <w:tr w:rsidR="007A24FC" w:rsidRPr="00B3499B" w14:paraId="13C1F1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CA8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2ACF5" w14:textId="77777777" w:rsidR="0027306C" w:rsidRDefault="0027306C"/>
        </w:tc>
      </w:tr>
      <w:tr w:rsidR="007A24FC" w:rsidRPr="00B3499B" w14:paraId="34D8A5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B9A9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59BB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3C30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DAD92" w14:textId="77777777" w:rsidR="0027306C" w:rsidRDefault="0027306C"/>
        </w:tc>
      </w:tr>
      <w:tr w:rsidR="007A24FC" w:rsidRPr="00B3499B" w14:paraId="26F030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451E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663BC"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CD6E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DFB59" w14:textId="77777777" w:rsidR="0027306C" w:rsidRDefault="0027306C"/>
        </w:tc>
      </w:tr>
      <w:tr w:rsidR="007A24FC" w:rsidRPr="00B3499B" w14:paraId="38981C0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2BDD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EAFF16"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8B81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C61E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43F7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4B2B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32234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78D9D7" w14:textId="77777777" w:rsidR="007A24FC" w:rsidRPr="00B3499B" w:rsidRDefault="006B7CE9" w:rsidP="009737DA">
            <w:pPr>
              <w:rPr>
                <w:rFonts w:cs="Arial"/>
                <w:bCs/>
                <w:color w:val="808080" w:themeColor="background1" w:themeShade="80"/>
                <w:sz w:val="16"/>
                <w:szCs w:val="14"/>
              </w:rPr>
            </w:pPr>
            <w:hyperlink r:id="rId2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49F30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FC6EC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803EFA" w14:textId="77777777" w:rsidR="007A24FC" w:rsidRDefault="007A24FC" w:rsidP="001C5864">
      <w:pPr>
        <w:rPr>
          <w:rFonts w:cs="Arial"/>
        </w:rPr>
      </w:pPr>
    </w:p>
    <w:p w14:paraId="17FCAAAE" w14:textId="77777777" w:rsidR="0047267C" w:rsidRDefault="0047267C" w:rsidP="001C5864">
      <w:pPr>
        <w:rPr>
          <w:rFonts w:cs="Arial"/>
        </w:rPr>
      </w:pPr>
    </w:p>
    <w:p w14:paraId="532C8EFB" w14:textId="77777777" w:rsidR="001C5864" w:rsidRPr="0017445F" w:rsidRDefault="001C5864" w:rsidP="001C5864">
      <w:pPr>
        <w:pStyle w:val="RERequirement"/>
        <w:shd w:val="clear" w:color="auto" w:fill="F2F2F2" w:themeFill="background1" w:themeFillShade="F2"/>
      </w:pPr>
      <w:r>
        <w:t xml:space="preserve"> Row to Row Communication 1.3</w:t>
      </w:r>
    </w:p>
    <w:p w14:paraId="6F760EBE" w14:textId="77777777" w:rsidR="001C5864" w:rsidRDefault="001C5864" w:rsidP="001C5864">
      <w:pPr>
        <w:rPr>
          <w:rFonts w:cs="Arial"/>
        </w:rPr>
      </w:pPr>
      <w:r>
        <w:rPr>
          <w:rFonts w:cs="Arial"/>
        </w:rPr>
        <w:t>When Voice Recognition is activated, the PAC module shall send the "temporarily disabled" InCarComm_D_St signal to the PDC module.</w:t>
      </w:r>
    </w:p>
    <w:p w14:paraId="1F208DE1" w14:textId="77777777" w:rsidR="001C5864" w:rsidRDefault="001C5864" w:rsidP="001C5864"/>
    <w:p w14:paraId="3EEFB825" w14:textId="77777777" w:rsidR="001C5864" w:rsidRPr="00287D2F" w:rsidRDefault="001C5864" w:rsidP="001C5864">
      <w:pPr>
        <w:rPr>
          <w:rFonts w:cs="Arial"/>
        </w:rPr>
      </w:pPr>
      <w:r>
        <w:rPr>
          <w:rFonts w:cs="Arial"/>
        </w:rPr>
        <w:t>Satisfied by</w:t>
      </w:r>
      <w:r w:rsidRPr="00287D2F">
        <w:rPr>
          <w:rFonts w:cs="Arial"/>
        </w:rPr>
        <w:t>:</w:t>
      </w:r>
    </w:p>
    <w:p w14:paraId="0D78414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96C1D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23C6BE9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ICC Status Change ON/OFF</w:t>
      </w:r>
    </w:p>
    <w:p w14:paraId="1A8B48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EC96A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2E50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9E80B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F4C8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8191B" w14:textId="77777777" w:rsidR="0027306C" w:rsidRDefault="0027306C"/>
        </w:tc>
      </w:tr>
      <w:tr w:rsidR="007A24FC" w:rsidRPr="00B3499B" w14:paraId="28E8DF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CA63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20A11" w14:textId="77777777" w:rsidR="0027306C" w:rsidRDefault="0027306C"/>
        </w:tc>
      </w:tr>
      <w:tr w:rsidR="007A24FC" w:rsidRPr="00B3499B" w14:paraId="040405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2391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5052B" w14:textId="77777777" w:rsidR="0027306C" w:rsidRDefault="0027306C"/>
        </w:tc>
      </w:tr>
      <w:tr w:rsidR="007A24FC" w:rsidRPr="00B3499B" w14:paraId="106E8E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6535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7EC53"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1FD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6A256" w14:textId="77777777" w:rsidR="0027306C" w:rsidRDefault="0027306C"/>
        </w:tc>
      </w:tr>
      <w:tr w:rsidR="007A24FC" w:rsidRPr="00B3499B" w14:paraId="393AAB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681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04828"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CEF4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04ABAB" w14:textId="77777777" w:rsidR="0027306C" w:rsidRDefault="0027306C"/>
        </w:tc>
      </w:tr>
      <w:tr w:rsidR="007A24FC" w:rsidRPr="00B3499B" w14:paraId="2D10C73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E07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F8051F"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97A4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51E7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E437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F692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1153C3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B86E76" w14:textId="77777777" w:rsidR="007A24FC" w:rsidRPr="00B3499B" w:rsidRDefault="006B7CE9" w:rsidP="009737DA">
            <w:pPr>
              <w:rPr>
                <w:rFonts w:cs="Arial"/>
                <w:bCs/>
                <w:color w:val="808080" w:themeColor="background1" w:themeShade="80"/>
                <w:sz w:val="16"/>
                <w:szCs w:val="14"/>
              </w:rPr>
            </w:pPr>
            <w:hyperlink r:id="rId2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2A18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AAEB6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B3B824" w14:textId="77777777" w:rsidR="007A24FC" w:rsidRDefault="007A24FC" w:rsidP="001C5864">
      <w:pPr>
        <w:rPr>
          <w:rFonts w:cs="Arial"/>
        </w:rPr>
      </w:pPr>
    </w:p>
    <w:p w14:paraId="37ABEC5C" w14:textId="77777777" w:rsidR="0047267C" w:rsidRDefault="0047267C" w:rsidP="001C5864">
      <w:pPr>
        <w:rPr>
          <w:rFonts w:cs="Arial"/>
        </w:rPr>
      </w:pPr>
    </w:p>
    <w:p w14:paraId="59975080" w14:textId="77777777" w:rsidR="001C5864" w:rsidRPr="0017445F" w:rsidRDefault="001C5864" w:rsidP="001C5864">
      <w:pPr>
        <w:pStyle w:val="RERequirement"/>
        <w:shd w:val="clear" w:color="auto" w:fill="F2F2F2" w:themeFill="background1" w:themeFillShade="F2"/>
      </w:pPr>
      <w:r>
        <w:t xml:space="preserve"> Do Not Disturb 1.4</w:t>
      </w:r>
    </w:p>
    <w:p w14:paraId="1CF8187E" w14:textId="77777777" w:rsidR="001C5864" w:rsidRDefault="001C5864" w:rsidP="001C5864">
      <w:pPr>
        <w:rPr>
          <w:rFonts w:cs="Arial"/>
        </w:rPr>
      </w:pPr>
      <w:r>
        <w:rPr>
          <w:rFonts w:cs="Arial"/>
        </w:rPr>
        <w:t>When the PDC module has an active DND status signal for a zone with URC, the SYNC HMI shall update to prevent the driver from activating/deactivating DND for the zone.</w:t>
      </w:r>
    </w:p>
    <w:p w14:paraId="74D05304" w14:textId="77777777" w:rsidR="001C5864" w:rsidRDefault="001C5864" w:rsidP="001C5864"/>
    <w:p w14:paraId="770DB7F6" w14:textId="77777777" w:rsidR="001C5864" w:rsidRPr="00287D2F" w:rsidRDefault="001C5864" w:rsidP="001C5864">
      <w:pPr>
        <w:rPr>
          <w:rFonts w:cs="Arial"/>
        </w:rPr>
      </w:pPr>
      <w:r>
        <w:rPr>
          <w:rFonts w:cs="Arial"/>
        </w:rPr>
        <w:t>Satisfied by</w:t>
      </w:r>
      <w:r w:rsidRPr="00287D2F">
        <w:rPr>
          <w:rFonts w:cs="Arial"/>
        </w:rPr>
        <w:t>:</w:t>
      </w:r>
    </w:p>
    <w:p w14:paraId="64574D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44FBD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0222312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DND Status Change</w:t>
      </w:r>
    </w:p>
    <w:p w14:paraId="74C3532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Update HMI Status</w:t>
      </w:r>
    </w:p>
    <w:p w14:paraId="045986F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5AD35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9B781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9EB16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A611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B5079" w14:textId="77777777" w:rsidR="0027306C" w:rsidRDefault="0027306C"/>
        </w:tc>
      </w:tr>
      <w:tr w:rsidR="007A24FC" w:rsidRPr="00B3499B" w14:paraId="53A594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40FE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2D015" w14:textId="77777777" w:rsidR="0027306C" w:rsidRDefault="0027306C"/>
        </w:tc>
      </w:tr>
      <w:tr w:rsidR="007A24FC" w:rsidRPr="00B3499B" w14:paraId="002E85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2D81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9D934" w14:textId="77777777" w:rsidR="0027306C" w:rsidRDefault="0027306C"/>
        </w:tc>
      </w:tr>
      <w:tr w:rsidR="007A24FC" w:rsidRPr="00B3499B" w14:paraId="3B0A54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CB7E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85E3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2E31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CDB7A0" w14:textId="77777777" w:rsidR="0027306C" w:rsidRDefault="0027306C"/>
        </w:tc>
      </w:tr>
      <w:tr w:rsidR="007A24FC" w:rsidRPr="00B3499B" w14:paraId="792250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EA19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9577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E8DD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41764" w14:textId="77777777" w:rsidR="0027306C" w:rsidRDefault="0027306C"/>
        </w:tc>
      </w:tr>
      <w:tr w:rsidR="007A24FC" w:rsidRPr="00B3499B" w14:paraId="68A244E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97A4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53F6A4"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9C20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649B5"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68E8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7A35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ACCC5F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3B2FC2" w14:textId="77777777" w:rsidR="007A24FC" w:rsidRPr="00B3499B" w:rsidRDefault="006B7CE9" w:rsidP="009737DA">
            <w:pPr>
              <w:rPr>
                <w:rFonts w:cs="Arial"/>
                <w:bCs/>
                <w:color w:val="808080" w:themeColor="background1" w:themeShade="80"/>
                <w:sz w:val="16"/>
                <w:szCs w:val="14"/>
              </w:rPr>
            </w:pPr>
            <w:hyperlink r:id="rId2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4026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FC72C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D458A6" w14:textId="77777777" w:rsidR="007A24FC" w:rsidRDefault="007A24FC" w:rsidP="001C5864">
      <w:pPr>
        <w:rPr>
          <w:rFonts w:cs="Arial"/>
        </w:rPr>
      </w:pPr>
    </w:p>
    <w:p w14:paraId="495994B2" w14:textId="77777777" w:rsidR="0047267C" w:rsidRDefault="0047267C" w:rsidP="001C5864">
      <w:pPr>
        <w:rPr>
          <w:rFonts w:cs="Arial"/>
        </w:rPr>
      </w:pPr>
    </w:p>
    <w:p w14:paraId="0CAA59F1" w14:textId="77777777" w:rsidR="001C5864" w:rsidRPr="0017445F" w:rsidRDefault="001C5864" w:rsidP="001C5864">
      <w:pPr>
        <w:pStyle w:val="RERequirement"/>
        <w:shd w:val="clear" w:color="auto" w:fill="F2F2F2" w:themeFill="background1" w:themeFillShade="F2"/>
      </w:pPr>
      <w:r>
        <w:t xml:space="preserve"> Captain's Announcement 1.4</w:t>
      </w:r>
    </w:p>
    <w:p w14:paraId="7E492DE4" w14:textId="77777777" w:rsidR="001C5864" w:rsidRDefault="001C5864" w:rsidP="001C5864">
      <w:pPr>
        <w:rPr>
          <w:rFonts w:cs="Arial"/>
        </w:rPr>
      </w:pPr>
      <w:r>
        <w:rPr>
          <w:rFonts w:cs="Arial"/>
        </w:rPr>
        <w:t>When there is an phone call status recognized by the PDC module as Privacy or Handsfree, the SYNC HMI shall update to prevent the activation of CA.</w:t>
      </w:r>
    </w:p>
    <w:p w14:paraId="58727EA2" w14:textId="77777777" w:rsidR="001C5864" w:rsidRDefault="001C5864" w:rsidP="001C5864"/>
    <w:p w14:paraId="3B7101F7" w14:textId="77777777" w:rsidR="001C5864" w:rsidRPr="00287D2F" w:rsidRDefault="001C5864" w:rsidP="001C5864">
      <w:pPr>
        <w:rPr>
          <w:rFonts w:cs="Arial"/>
        </w:rPr>
      </w:pPr>
      <w:r>
        <w:rPr>
          <w:rFonts w:cs="Arial"/>
        </w:rPr>
        <w:t>Satisfied by</w:t>
      </w:r>
      <w:r w:rsidRPr="00287D2F">
        <w:rPr>
          <w:rFonts w:cs="Arial"/>
        </w:rPr>
        <w:t>:</w:t>
      </w:r>
    </w:p>
    <w:p w14:paraId="796536E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F7EB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HMI Status</w:t>
      </w:r>
    </w:p>
    <w:p w14:paraId="54010EF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CA Status Change</w:t>
      </w:r>
    </w:p>
    <w:p w14:paraId="47A6F6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Route Audio</w:t>
      </w:r>
    </w:p>
    <w:p w14:paraId="6B470EB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CE707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BE7F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7AEC7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CF2C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B6216" w14:textId="77777777" w:rsidR="0027306C" w:rsidRDefault="0027306C"/>
        </w:tc>
      </w:tr>
      <w:tr w:rsidR="007A24FC" w:rsidRPr="00B3499B" w14:paraId="328568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3B71F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F8246" w14:textId="77777777" w:rsidR="0027306C" w:rsidRDefault="0027306C"/>
        </w:tc>
      </w:tr>
      <w:tr w:rsidR="007A24FC" w:rsidRPr="00B3499B" w14:paraId="2BE07C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FBBB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0C633" w14:textId="77777777" w:rsidR="0027306C" w:rsidRDefault="0027306C"/>
        </w:tc>
      </w:tr>
      <w:tr w:rsidR="007A24FC" w:rsidRPr="00B3499B" w14:paraId="4648B8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B886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CB97F"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5346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18F3AB" w14:textId="77777777" w:rsidR="0027306C" w:rsidRDefault="0027306C"/>
        </w:tc>
      </w:tr>
      <w:tr w:rsidR="007A24FC" w:rsidRPr="00B3499B" w14:paraId="198F59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D1FE0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BB0B6"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6D8F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3E1A99" w14:textId="77777777" w:rsidR="0027306C" w:rsidRDefault="0027306C"/>
        </w:tc>
      </w:tr>
      <w:tr w:rsidR="007A24FC" w:rsidRPr="00B3499B" w14:paraId="23FE62B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8FEA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FD47BE" w14:textId="77777777" w:rsidR="0027306C" w:rsidRDefault="0027306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63B6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10614" w14:textId="77777777" w:rsidR="0027306C" w:rsidRDefault="0027306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23013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152B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F42BDD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1DB742" w14:textId="77777777" w:rsidR="007A24FC" w:rsidRPr="00B3499B" w:rsidRDefault="006B7CE9" w:rsidP="009737DA">
            <w:pPr>
              <w:rPr>
                <w:rFonts w:cs="Arial"/>
                <w:bCs/>
                <w:color w:val="808080" w:themeColor="background1" w:themeShade="80"/>
                <w:sz w:val="16"/>
                <w:szCs w:val="14"/>
              </w:rPr>
            </w:pPr>
            <w:hyperlink r:id="rId2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C425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98B5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793D38" w14:textId="77777777" w:rsidR="007A24FC" w:rsidRDefault="007A24FC" w:rsidP="001C5864">
      <w:pPr>
        <w:rPr>
          <w:rFonts w:cs="Arial"/>
        </w:rPr>
      </w:pPr>
    </w:p>
    <w:p w14:paraId="5C2E4098" w14:textId="77777777" w:rsidR="0047267C" w:rsidRDefault="0047267C" w:rsidP="001C5864">
      <w:pPr>
        <w:rPr>
          <w:rFonts w:cs="Arial"/>
        </w:rPr>
      </w:pPr>
    </w:p>
    <w:p w14:paraId="0FDE3A7C" w14:textId="77777777" w:rsidR="00072314" w:rsidRPr="00B16542" w:rsidRDefault="00072314" w:rsidP="00072314">
      <w:pPr>
        <w:pStyle w:val="Heading2"/>
        <w:spacing w:before="240"/>
      </w:pPr>
      <w:bookmarkStart w:id="147" w:name="_Toc422994386"/>
      <w:bookmarkStart w:id="148" w:name="_Toc35000614"/>
      <w:bookmarkStart w:id="149" w:name="_Ref531347950"/>
      <w:bookmarkStart w:id="150" w:name="_Toc481143824"/>
      <w:r w:rsidRPr="00B16542">
        <w:t xml:space="preserve">Requirements on </w:t>
      </w:r>
      <w:bookmarkEnd w:id="147"/>
      <w:r w:rsidRPr="00B16542">
        <w:t>Connections</w:t>
      </w:r>
      <w:bookmarkEnd w:id="148"/>
      <w:bookmarkEnd w:id="149"/>
      <w:bookmarkEnd w:id="150"/>
    </w:p>
    <w:p w14:paraId="5B766832" w14:textId="77777777" w:rsidR="00072314" w:rsidRPr="00912020" w:rsidRDefault="00072314" w:rsidP="00072314">
      <w:pPr>
        <w:pStyle w:val="Heading3"/>
        <w:keepNext w:val="0"/>
        <w:tabs>
          <w:tab w:val="clear" w:pos="900"/>
          <w:tab w:val="left" w:pos="709"/>
          <w:tab w:val="left" w:pos="851"/>
        </w:tabs>
        <w:spacing w:before="240"/>
        <w:rPr>
          <w:lang w:val="en-GB"/>
        </w:rPr>
      </w:pPr>
      <w:bookmarkStart w:id="151" w:name="_Toc35000615"/>
      <w:r w:rsidRPr="00912020">
        <w:rPr>
          <w:lang w:val="en-GB"/>
        </w:rPr>
        <w:t>Networks</w:t>
      </w:r>
      <w:bookmarkEnd w:id="151"/>
    </w:p>
    <w:p w14:paraId="688830BF" w14:textId="77777777" w:rsidR="00072314" w:rsidRDefault="00072314" w:rsidP="00072314">
      <w:pPr>
        <w:pStyle w:val="Heading4"/>
        <w:keepNext w:val="0"/>
        <w:tabs>
          <w:tab w:val="clear" w:pos="900"/>
          <w:tab w:val="left" w:pos="709"/>
        </w:tabs>
        <w:spacing w:before="240"/>
        <w:rPr>
          <w:lang w:val="en-GB"/>
        </w:rPr>
      </w:pPr>
      <w:bookmarkStart w:id="152" w:name="_Toc481143825"/>
      <w:bookmarkStart w:id="153" w:name="_Toc35000616"/>
      <w:bookmarkStart w:id="154" w:name="_Toc422994387"/>
      <w:r>
        <w:rPr>
          <w:lang w:val="en-GB"/>
        </w:rPr>
        <w:t>“CAN</w:t>
      </w:r>
      <w:bookmarkEnd w:id="152"/>
      <w:r>
        <w:rPr>
          <w:lang w:val="en-GB"/>
        </w:rPr>
        <w:t xml:space="preserve"> Bus xxx”</w:t>
      </w:r>
      <w:bookmarkEnd w:id="153"/>
    </w:p>
    <w:p w14:paraId="4BC30B2B" w14:textId="77777777" w:rsidR="00072314" w:rsidRPr="00B66169" w:rsidRDefault="00072314" w:rsidP="00072314">
      <w:pPr>
        <w:pStyle w:val="Heading5"/>
        <w:keepNext w:val="0"/>
        <w:tabs>
          <w:tab w:val="clear" w:pos="900"/>
          <w:tab w:val="left" w:pos="709"/>
        </w:tabs>
        <w:spacing w:before="240"/>
        <w:rPr>
          <w:lang w:val="en-GB"/>
        </w:rPr>
      </w:pPr>
      <w:bookmarkStart w:id="155" w:name="_Toc35000617"/>
      <w:bookmarkStart w:id="156" w:name="_Toc380050580"/>
      <w:r w:rsidRPr="00B66169">
        <w:rPr>
          <w:lang w:val="en-GB"/>
        </w:rPr>
        <w:t>Protocol Requirements</w:t>
      </w:r>
      <w:bookmarkEnd w:id="155"/>
      <w:bookmarkEnd w:id="156"/>
    </w:p>
    <w:p w14:paraId="14904D29" w14:textId="77777777" w:rsidR="00072314" w:rsidRDefault="00072314" w:rsidP="00072314"/>
    <w:p w14:paraId="7EECDDE1" w14:textId="77777777" w:rsidR="00072314" w:rsidRPr="00BB29B2" w:rsidRDefault="00072314" w:rsidP="00072314">
      <w:pPr>
        <w:pStyle w:val="Heading5"/>
        <w:keepNext w:val="0"/>
        <w:tabs>
          <w:tab w:val="clear" w:pos="900"/>
          <w:tab w:val="left" w:pos="709"/>
        </w:tabs>
        <w:spacing w:before="240"/>
        <w:rPr>
          <w:lang w:val="en-GB"/>
        </w:rPr>
      </w:pPr>
      <w:bookmarkStart w:id="157" w:name="_Toc380050579"/>
      <w:bookmarkStart w:id="158" w:name="_Toc35000618"/>
      <w:r w:rsidRPr="00BB29B2">
        <w:rPr>
          <w:lang w:val="en-GB"/>
        </w:rPr>
        <w:t>Electrical Requirements</w:t>
      </w:r>
      <w:bookmarkEnd w:id="157"/>
      <w:bookmarkEnd w:id="158"/>
    </w:p>
    <w:p w14:paraId="60090596" w14:textId="77777777" w:rsidR="00072314" w:rsidRDefault="00072314" w:rsidP="00072314"/>
    <w:p w14:paraId="55282747" w14:textId="77777777" w:rsidR="00072314" w:rsidRDefault="00072314" w:rsidP="00072314">
      <w:pPr>
        <w:pStyle w:val="Heading4"/>
        <w:keepNext w:val="0"/>
        <w:tabs>
          <w:tab w:val="clear" w:pos="900"/>
          <w:tab w:val="left" w:pos="709"/>
        </w:tabs>
        <w:spacing w:before="240"/>
        <w:rPr>
          <w:lang w:val="en-GB"/>
        </w:rPr>
      </w:pPr>
      <w:bookmarkStart w:id="159" w:name="_Toc481143826"/>
      <w:bookmarkStart w:id="160" w:name="_Toc35000619"/>
      <w:r>
        <w:rPr>
          <w:lang w:val="en-GB"/>
        </w:rPr>
        <w:t>“</w:t>
      </w:r>
      <w:bookmarkEnd w:id="159"/>
      <w:r>
        <w:rPr>
          <w:lang w:val="en-GB"/>
        </w:rPr>
        <w:t>LIN Bus xxx”</w:t>
      </w:r>
      <w:bookmarkEnd w:id="160"/>
    </w:p>
    <w:p w14:paraId="0077BC31" w14:textId="77777777" w:rsidR="00072314" w:rsidRPr="00BB29B2" w:rsidRDefault="00072314" w:rsidP="00072314">
      <w:pPr>
        <w:pStyle w:val="Heading5"/>
        <w:keepNext w:val="0"/>
        <w:tabs>
          <w:tab w:val="clear" w:pos="900"/>
          <w:tab w:val="left" w:pos="709"/>
        </w:tabs>
        <w:spacing w:before="240"/>
        <w:rPr>
          <w:lang w:val="en-GB"/>
        </w:rPr>
      </w:pPr>
      <w:bookmarkStart w:id="161" w:name="_Toc35000620"/>
      <w:r w:rsidRPr="00BB29B2">
        <w:rPr>
          <w:lang w:val="en-GB"/>
        </w:rPr>
        <w:t>Protocol Requirements</w:t>
      </w:r>
      <w:bookmarkEnd w:id="161"/>
    </w:p>
    <w:p w14:paraId="0C7B5EC6" w14:textId="77777777" w:rsidR="00072314" w:rsidRDefault="00072314" w:rsidP="00072314"/>
    <w:p w14:paraId="73EF8388" w14:textId="77777777" w:rsidR="00072314" w:rsidRPr="00BB29B2" w:rsidRDefault="00072314" w:rsidP="00072314">
      <w:pPr>
        <w:pStyle w:val="Heading6"/>
        <w:keepNext w:val="0"/>
        <w:tabs>
          <w:tab w:val="clear" w:pos="900"/>
          <w:tab w:val="left" w:pos="709"/>
        </w:tabs>
        <w:spacing w:before="240"/>
      </w:pPr>
      <w:bookmarkStart w:id="162" w:name="_Toc35000621"/>
      <w:r w:rsidRPr="00BB29B2">
        <w:t>Schedule Table</w:t>
      </w:r>
      <w:bookmarkEnd w:id="162"/>
    </w:p>
    <w:p w14:paraId="4695E730" w14:textId="77777777" w:rsidR="00072314" w:rsidRPr="008D3AB8" w:rsidRDefault="00072314" w:rsidP="00072314"/>
    <w:p w14:paraId="7FD2F885" w14:textId="77777777" w:rsidR="00072314" w:rsidRPr="0008696C" w:rsidRDefault="00072314" w:rsidP="00072314">
      <w:pPr>
        <w:pStyle w:val="Heading5"/>
        <w:keepNext w:val="0"/>
        <w:tabs>
          <w:tab w:val="clear" w:pos="900"/>
          <w:tab w:val="left" w:pos="709"/>
        </w:tabs>
        <w:spacing w:before="240"/>
        <w:rPr>
          <w:sz w:val="20"/>
          <w:lang w:val="en-GB"/>
        </w:rPr>
      </w:pPr>
      <w:bookmarkStart w:id="163" w:name="_Toc35000622"/>
      <w:r w:rsidRPr="00BB29B2">
        <w:rPr>
          <w:lang w:val="en-GB"/>
        </w:rPr>
        <w:t>Electrical Requirements</w:t>
      </w:r>
      <w:bookmarkEnd w:id="163"/>
    </w:p>
    <w:p w14:paraId="5B950F95" w14:textId="77777777" w:rsidR="00072314" w:rsidRDefault="00072314" w:rsidP="00072314"/>
    <w:p w14:paraId="0083BE58" w14:textId="77777777" w:rsidR="00072314" w:rsidRDefault="00072314" w:rsidP="00072314">
      <w:pPr>
        <w:pStyle w:val="Heading4"/>
        <w:keepNext w:val="0"/>
        <w:tabs>
          <w:tab w:val="clear" w:pos="900"/>
          <w:tab w:val="left" w:pos="709"/>
        </w:tabs>
        <w:spacing w:before="240"/>
        <w:rPr>
          <w:lang w:val="en-GB"/>
        </w:rPr>
      </w:pPr>
      <w:bookmarkStart w:id="164" w:name="_Toc481143827"/>
      <w:bookmarkStart w:id="165" w:name="_Toc35000623"/>
      <w:r>
        <w:rPr>
          <w:lang w:val="en-GB"/>
        </w:rPr>
        <w:t>“</w:t>
      </w:r>
      <w:r w:rsidRPr="00BB29B2">
        <w:rPr>
          <w:lang w:val="en-GB"/>
        </w:rPr>
        <w:t>Ethernet</w:t>
      </w:r>
      <w:bookmarkEnd w:id="164"/>
      <w:r>
        <w:rPr>
          <w:lang w:val="en-GB"/>
        </w:rPr>
        <w:t xml:space="preserve"> xxx”</w:t>
      </w:r>
      <w:bookmarkEnd w:id="165"/>
    </w:p>
    <w:p w14:paraId="5929E912" w14:textId="77777777" w:rsidR="00072314" w:rsidRDefault="00072314" w:rsidP="00072314">
      <w:pPr>
        <w:pStyle w:val="Heading3"/>
        <w:keepNext w:val="0"/>
        <w:tabs>
          <w:tab w:val="clear" w:pos="900"/>
          <w:tab w:val="left" w:pos="709"/>
          <w:tab w:val="left" w:pos="851"/>
        </w:tabs>
        <w:spacing w:before="240"/>
      </w:pPr>
      <w:bookmarkStart w:id="166" w:name="_Toc35000624"/>
      <w:r>
        <w:t>HW I/Os</w:t>
      </w:r>
      <w:bookmarkEnd w:id="166"/>
    </w:p>
    <w:p w14:paraId="37DF2CBC" w14:textId="77777777" w:rsidR="00072314" w:rsidRDefault="00072314" w:rsidP="00072314">
      <w:pPr>
        <w:pStyle w:val="Heading4"/>
        <w:keepNext w:val="0"/>
        <w:tabs>
          <w:tab w:val="clear" w:pos="900"/>
          <w:tab w:val="left" w:pos="709"/>
        </w:tabs>
        <w:spacing w:before="240"/>
        <w:rPr>
          <w:lang w:val="en-GB"/>
        </w:rPr>
      </w:pPr>
      <w:bookmarkStart w:id="167" w:name="_Toc35000625"/>
      <w:r>
        <w:rPr>
          <w:lang w:val="en-GB"/>
        </w:rPr>
        <w:t>“HW I/O xxx”</w:t>
      </w:r>
      <w:bookmarkEnd w:id="154"/>
      <w:bookmarkEnd w:id="167"/>
    </w:p>
    <w:p w14:paraId="07C3FB65" w14:textId="77777777" w:rsidR="00072314" w:rsidRPr="003225C9" w:rsidRDefault="00072314" w:rsidP="00072314"/>
    <w:p w14:paraId="26A9D732"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8" w:name="_Signal_4"/>
      <w:bookmarkStart w:id="169" w:name="_Toc35000627"/>
      <w:bookmarkStart w:id="170" w:name="_Toc423616456"/>
      <w:bookmarkEnd w:id="168"/>
      <w:r w:rsidRPr="00BB29B2">
        <w:rPr>
          <w:lang w:val="en-GB"/>
        </w:rPr>
        <w:lastRenderedPageBreak/>
        <w:t>Open Concerns</w:t>
      </w:r>
      <w:bookmarkEnd w:id="169"/>
    </w:p>
    <w:p w14:paraId="5CB16C09"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3B9344FB"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8A6B11"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A1DD3"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971FC3"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AA5C33"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9FDAA2" w14:textId="77777777" w:rsidR="00072314" w:rsidRDefault="00072314" w:rsidP="001D18E6">
            <w:pPr>
              <w:pStyle w:val="Caption"/>
              <w:rPr>
                <w:lang w:val="en-GB"/>
              </w:rPr>
            </w:pPr>
            <w:r>
              <w:rPr>
                <w:lang w:val="en-GB"/>
              </w:rPr>
              <w:t>Solution</w:t>
            </w:r>
          </w:p>
        </w:tc>
      </w:tr>
      <w:tr w:rsidR="00072314" w14:paraId="36858F44"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1BCA19A4"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334674DB" w14:textId="77777777"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30FDCBF4"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138613AE"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19ADAAFE" w14:textId="77777777" w:rsidR="00072314" w:rsidRDefault="00072314" w:rsidP="001D18E6">
            <w:r w:rsidRPr="009E3B7C">
              <w:rPr>
                <w:rFonts w:cs="Arial"/>
              </w:rPr>
              <w:t>Extend AIS attributes?</w:t>
            </w:r>
          </w:p>
        </w:tc>
      </w:tr>
      <w:tr w:rsidR="00072314" w14:paraId="75DAD580"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3CD5F7FF"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7797D8BC" w14:textId="77777777"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1762A21B"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DF19863"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786FD8BD" w14:textId="77777777" w:rsidR="00072314" w:rsidRDefault="00072314" w:rsidP="001D18E6"/>
        </w:tc>
      </w:tr>
      <w:tr w:rsidR="00072314" w14:paraId="085F180A" w14:textId="77777777" w:rsidTr="001D18E6">
        <w:tc>
          <w:tcPr>
            <w:tcW w:w="851" w:type="dxa"/>
            <w:tcBorders>
              <w:top w:val="single" w:sz="4" w:space="0" w:color="auto"/>
              <w:left w:val="single" w:sz="4" w:space="0" w:color="auto"/>
              <w:bottom w:val="single" w:sz="4" w:space="0" w:color="auto"/>
              <w:right w:val="single" w:sz="4" w:space="0" w:color="auto"/>
            </w:tcBorders>
          </w:tcPr>
          <w:p w14:paraId="673D7FAA"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3D5799D0"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64B4A078"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07D089E"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57C053E3" w14:textId="77777777" w:rsidR="00072314" w:rsidRDefault="00072314" w:rsidP="001D18E6"/>
        </w:tc>
      </w:tr>
      <w:tr w:rsidR="00072314" w14:paraId="1251902A" w14:textId="77777777" w:rsidTr="001D18E6">
        <w:tc>
          <w:tcPr>
            <w:tcW w:w="851" w:type="dxa"/>
            <w:tcBorders>
              <w:top w:val="single" w:sz="4" w:space="0" w:color="auto"/>
              <w:left w:val="single" w:sz="4" w:space="0" w:color="auto"/>
              <w:bottom w:val="single" w:sz="4" w:space="0" w:color="auto"/>
              <w:right w:val="single" w:sz="4" w:space="0" w:color="auto"/>
            </w:tcBorders>
          </w:tcPr>
          <w:p w14:paraId="4329FE24"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3D0781FF"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6412E21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437846A6"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783B3447" w14:textId="77777777" w:rsidR="00072314" w:rsidRDefault="00072314" w:rsidP="001D18E6"/>
        </w:tc>
      </w:tr>
    </w:tbl>
    <w:p w14:paraId="5E146536" w14:textId="77777777" w:rsidR="00072314" w:rsidRPr="00B36D98" w:rsidRDefault="00072314" w:rsidP="00072314">
      <w:pPr>
        <w:pStyle w:val="Caption"/>
        <w:rPr>
          <w:lang w:val="en-GB"/>
        </w:rPr>
      </w:pPr>
      <w:bookmarkStart w:id="171" w:name="_Toc35000675"/>
      <w:bookmarkStart w:id="172" w:name="_Toc520108491"/>
      <w:bookmarkStart w:id="173" w:name="_Toc471490047"/>
      <w:bookmarkStart w:id="174" w:name="_Toc46881303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71"/>
      <w:bookmarkEnd w:id="172"/>
      <w:bookmarkEnd w:id="173"/>
      <w:bookmarkEnd w:id="174"/>
    </w:p>
    <w:p w14:paraId="4F7BAD2C" w14:textId="77777777"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75" w:name="_Toc35000628"/>
      <w:bookmarkStart w:id="176" w:name="_Toc422994348"/>
      <w:r w:rsidRPr="00BB29B2">
        <w:rPr>
          <w:lang w:val="en-GB"/>
        </w:rPr>
        <w:lastRenderedPageBreak/>
        <w:t>Revision History</w:t>
      </w:r>
      <w:bookmarkEnd w:id="175"/>
    </w:p>
    <w:p w14:paraId="56AF41AE" w14:textId="77777777"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6B7B13E0" w14:textId="77777777" w:rsidTr="001D18E6">
        <w:tc>
          <w:tcPr>
            <w:tcW w:w="1163" w:type="dxa"/>
            <w:shd w:val="clear" w:color="auto" w:fill="D9D9D9" w:themeFill="background1" w:themeFillShade="D9"/>
            <w:hideMark/>
          </w:tcPr>
          <w:p w14:paraId="1C77A21B"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34929CE2"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779950FB"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4FC4A6F1"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46454BD5" w14:textId="77777777" w:rsidR="00072314" w:rsidRPr="005D5B0A" w:rsidRDefault="00072314" w:rsidP="001D18E6">
            <w:pPr>
              <w:pStyle w:val="Caption"/>
              <w:rPr>
                <w:lang w:val="en-GB"/>
              </w:rPr>
            </w:pPr>
            <w:r w:rsidRPr="005D5B0A">
              <w:rPr>
                <w:lang w:val="en-GB"/>
              </w:rPr>
              <w:t>Responsible</w:t>
            </w:r>
          </w:p>
        </w:tc>
      </w:tr>
      <w:tr w:rsidR="00072314" w:rsidRPr="005D5B0A" w14:paraId="7539F991" w14:textId="77777777" w:rsidTr="001D18E6">
        <w:tc>
          <w:tcPr>
            <w:tcW w:w="1163" w:type="dxa"/>
            <w:hideMark/>
          </w:tcPr>
          <w:p w14:paraId="6BB66EFC" w14:textId="77777777" w:rsidR="00072314" w:rsidRPr="005D5B0A" w:rsidRDefault="00072314" w:rsidP="001D18E6">
            <w:pPr>
              <w:jc w:val="center"/>
              <w:rPr>
                <w:snapToGrid w:val="0"/>
              </w:rPr>
            </w:pPr>
            <w:r w:rsidRPr="005D5B0A">
              <w:rPr>
                <w:snapToGrid w:val="0"/>
              </w:rPr>
              <w:t>A</w:t>
            </w:r>
          </w:p>
        </w:tc>
        <w:tc>
          <w:tcPr>
            <w:tcW w:w="994" w:type="dxa"/>
          </w:tcPr>
          <w:p w14:paraId="50CCA811" w14:textId="77777777" w:rsidR="00072314" w:rsidRPr="005D5B0A" w:rsidRDefault="00072314" w:rsidP="001D18E6">
            <w:pPr>
              <w:jc w:val="center"/>
              <w:rPr>
                <w:snapToGrid w:val="0"/>
              </w:rPr>
            </w:pPr>
          </w:p>
        </w:tc>
        <w:tc>
          <w:tcPr>
            <w:tcW w:w="5101" w:type="dxa"/>
            <w:hideMark/>
          </w:tcPr>
          <w:p w14:paraId="56586B04" w14:textId="77777777" w:rsidR="00072314" w:rsidRPr="005D5B0A" w:rsidRDefault="00072314" w:rsidP="001D18E6">
            <w:pPr>
              <w:pStyle w:val="Header"/>
              <w:rPr>
                <w:snapToGrid w:val="0"/>
              </w:rPr>
            </w:pPr>
            <w:r w:rsidRPr="005D5B0A">
              <w:rPr>
                <w:snapToGrid w:val="0"/>
              </w:rPr>
              <w:t>Initial version</w:t>
            </w:r>
          </w:p>
        </w:tc>
        <w:tc>
          <w:tcPr>
            <w:tcW w:w="1276" w:type="dxa"/>
          </w:tcPr>
          <w:p w14:paraId="190E664D" w14:textId="77777777" w:rsidR="00072314" w:rsidRPr="005D5B0A" w:rsidRDefault="00072314" w:rsidP="001D18E6">
            <w:pPr>
              <w:rPr>
                <w:snapToGrid w:val="0"/>
              </w:rPr>
            </w:pPr>
          </w:p>
        </w:tc>
        <w:tc>
          <w:tcPr>
            <w:tcW w:w="1667" w:type="dxa"/>
            <w:hideMark/>
          </w:tcPr>
          <w:p w14:paraId="58775663" w14:textId="77777777" w:rsidR="00072314" w:rsidRPr="005D5B0A" w:rsidRDefault="00072314" w:rsidP="001D18E6">
            <w:pPr>
              <w:rPr>
                <w:snapToGrid w:val="0"/>
              </w:rPr>
            </w:pPr>
            <w:r w:rsidRPr="005D5B0A">
              <w:rPr>
                <w:snapToGrid w:val="0"/>
              </w:rPr>
              <w:t>Jbaden1</w:t>
            </w:r>
          </w:p>
        </w:tc>
      </w:tr>
      <w:tr w:rsidR="00072314" w:rsidRPr="005D5B0A" w14:paraId="661350FB" w14:textId="77777777" w:rsidTr="001D18E6">
        <w:tc>
          <w:tcPr>
            <w:tcW w:w="1163" w:type="dxa"/>
          </w:tcPr>
          <w:p w14:paraId="4C281534" w14:textId="77777777" w:rsidR="00072314" w:rsidRPr="005D5B0A" w:rsidRDefault="00072314" w:rsidP="001D18E6">
            <w:pPr>
              <w:jc w:val="center"/>
              <w:rPr>
                <w:snapToGrid w:val="0"/>
              </w:rPr>
            </w:pPr>
          </w:p>
        </w:tc>
        <w:tc>
          <w:tcPr>
            <w:tcW w:w="994" w:type="dxa"/>
          </w:tcPr>
          <w:p w14:paraId="38C24A87" w14:textId="77777777" w:rsidR="00072314" w:rsidRPr="005D5B0A" w:rsidRDefault="00072314" w:rsidP="001D18E6">
            <w:pPr>
              <w:jc w:val="center"/>
              <w:rPr>
                <w:snapToGrid w:val="0"/>
              </w:rPr>
            </w:pPr>
          </w:p>
        </w:tc>
        <w:tc>
          <w:tcPr>
            <w:tcW w:w="5101" w:type="dxa"/>
          </w:tcPr>
          <w:p w14:paraId="10B1E055" w14:textId="77777777" w:rsidR="00072314" w:rsidRPr="005D5B0A" w:rsidRDefault="00072314" w:rsidP="001D18E6">
            <w:pPr>
              <w:pStyle w:val="Header"/>
              <w:rPr>
                <w:snapToGrid w:val="0"/>
              </w:rPr>
            </w:pPr>
          </w:p>
        </w:tc>
        <w:tc>
          <w:tcPr>
            <w:tcW w:w="1276" w:type="dxa"/>
          </w:tcPr>
          <w:p w14:paraId="12F7D4B4" w14:textId="77777777" w:rsidR="00072314" w:rsidRPr="005D5B0A" w:rsidRDefault="00072314" w:rsidP="001D18E6">
            <w:pPr>
              <w:rPr>
                <w:snapToGrid w:val="0"/>
              </w:rPr>
            </w:pPr>
          </w:p>
        </w:tc>
        <w:tc>
          <w:tcPr>
            <w:tcW w:w="1667" w:type="dxa"/>
          </w:tcPr>
          <w:p w14:paraId="48A7BD3B" w14:textId="77777777" w:rsidR="00072314" w:rsidRPr="005D5B0A" w:rsidRDefault="00072314" w:rsidP="001D18E6">
            <w:pPr>
              <w:rPr>
                <w:snapToGrid w:val="0"/>
              </w:rPr>
            </w:pPr>
          </w:p>
        </w:tc>
      </w:tr>
    </w:tbl>
    <w:p w14:paraId="0E169124" w14:textId="77777777" w:rsidR="00072314" w:rsidRPr="00F4766E" w:rsidRDefault="00072314" w:rsidP="00072314">
      <w:pPr>
        <w:pStyle w:val="Heading2"/>
        <w:spacing w:before="240"/>
        <w:rPr>
          <w:vanish/>
        </w:rPr>
      </w:pPr>
      <w:r w:rsidRPr="00F4766E">
        <w:rPr>
          <w:vanish/>
        </w:rPr>
        <w:t>Template Revisions</w:t>
      </w:r>
      <w:bookmarkStart w:id="177" w:name="_Toc426532436"/>
      <w:bookmarkStart w:id="178" w:name="_Toc446402368"/>
      <w:bookmarkStart w:id="179" w:name="_Toc446425676"/>
      <w:bookmarkStart w:id="180" w:name="_Toc451775260"/>
      <w:bookmarkStart w:id="181" w:name="_Toc455752516"/>
      <w:bookmarkStart w:id="182" w:name="_Toc456346098"/>
      <w:bookmarkStart w:id="183" w:name="_Toc460940913"/>
      <w:bookmarkStart w:id="184" w:name="_Toc462743835"/>
      <w:bookmarkStart w:id="185" w:name="_Toc462744059"/>
      <w:bookmarkStart w:id="186" w:name="_Toc462744254"/>
      <w:bookmarkStart w:id="187" w:name="_Toc471489767"/>
      <w:bookmarkStart w:id="188" w:name="_Toc471489845"/>
      <w:bookmarkStart w:id="189" w:name="_Toc471490161"/>
      <w:bookmarkStart w:id="190" w:name="_Toc472077557"/>
      <w:bookmarkStart w:id="191" w:name="_Toc472077929"/>
      <w:bookmarkStart w:id="192" w:name="_Toc472080300"/>
      <w:bookmarkStart w:id="193" w:name="_Toc472490846"/>
      <w:bookmarkStart w:id="194" w:name="_Toc472695880"/>
      <w:bookmarkStart w:id="195" w:name="_Toc472696449"/>
      <w:bookmarkStart w:id="196" w:name="_Toc473705155"/>
      <w:bookmarkStart w:id="197" w:name="_Toc481143834"/>
      <w:bookmarkStart w:id="198" w:name="_Toc473894793"/>
      <w:bookmarkStart w:id="199" w:name="_Toc473895357"/>
      <w:bookmarkStart w:id="200" w:name="_Toc482085285"/>
      <w:bookmarkStart w:id="201" w:name="_Toc482085343"/>
      <w:bookmarkStart w:id="202" w:name="_Toc488828527"/>
      <w:bookmarkStart w:id="203" w:name="_Toc488828585"/>
      <w:bookmarkStart w:id="204" w:name="_Toc488842677"/>
      <w:bookmarkStart w:id="205" w:name="_Toc488842868"/>
      <w:bookmarkStart w:id="206" w:name="_Toc488842996"/>
      <w:bookmarkStart w:id="207" w:name="_Toc492467814"/>
      <w:bookmarkStart w:id="208" w:name="_Toc492467906"/>
      <w:bookmarkStart w:id="209" w:name="_Toc495419623"/>
      <w:bookmarkStart w:id="210" w:name="_Toc495419793"/>
      <w:bookmarkStart w:id="211" w:name="_Toc495501362"/>
      <w:bookmarkStart w:id="212" w:name="_Toc495501740"/>
      <w:bookmarkStart w:id="213" w:name="_Toc495501837"/>
      <w:bookmarkStart w:id="214" w:name="_Toc495570271"/>
      <w:bookmarkStart w:id="215" w:name="_Toc495575622"/>
      <w:bookmarkStart w:id="216" w:name="_Toc498099617"/>
      <w:bookmarkStart w:id="217" w:name="_Toc498341580"/>
      <w:bookmarkStart w:id="218" w:name="_Toc498414151"/>
      <w:bookmarkStart w:id="219" w:name="_Toc499221208"/>
      <w:bookmarkStart w:id="220" w:name="_Toc499554719"/>
      <w:bookmarkStart w:id="221" w:name="_Toc499656451"/>
      <w:bookmarkStart w:id="222" w:name="_Toc518288164"/>
      <w:bookmarkStart w:id="223" w:name="_Toc518288312"/>
      <w:bookmarkStart w:id="224" w:name="_Toc520106256"/>
      <w:bookmarkStart w:id="225" w:name="_Toc520108456"/>
      <w:bookmarkStart w:id="226" w:name="_Toc520201040"/>
      <w:bookmarkStart w:id="227" w:name="_Toc520203506"/>
      <w:bookmarkStart w:id="228" w:name="_Toc520203718"/>
      <w:bookmarkStart w:id="229" w:name="_Toc520204233"/>
      <w:bookmarkStart w:id="230" w:name="_Toc521190452"/>
      <w:bookmarkStart w:id="231" w:name="_Toc534371528"/>
      <w:bookmarkStart w:id="232" w:name="_Toc534373706"/>
      <w:bookmarkStart w:id="233" w:name="_Toc536013176"/>
      <w:bookmarkStart w:id="234" w:name="_Toc536016076"/>
      <w:bookmarkStart w:id="235" w:name="_Toc536800583"/>
      <w:bookmarkStart w:id="236" w:name="_Toc258763"/>
      <w:bookmarkStart w:id="237" w:name="_Toc259756"/>
      <w:bookmarkStart w:id="238" w:name="_Toc1128357"/>
      <w:bookmarkStart w:id="239" w:name="_Toc3562956"/>
      <w:bookmarkStart w:id="240" w:name="_Toc5830375"/>
      <w:bookmarkStart w:id="241" w:name="_Toc5869713"/>
      <w:bookmarkStart w:id="242" w:name="_Toc10186525"/>
      <w:bookmarkStart w:id="243" w:name="_Toc10204809"/>
      <w:bookmarkStart w:id="244" w:name="_Toc10206190"/>
      <w:bookmarkStart w:id="245" w:name="_Toc10215745"/>
      <w:bookmarkStart w:id="246" w:name="_Toc12638433"/>
      <w:bookmarkStart w:id="247" w:name="_Toc12639481"/>
      <w:bookmarkStart w:id="248" w:name="_Toc12868707"/>
      <w:bookmarkStart w:id="249" w:name="_Toc12959293"/>
      <w:bookmarkStart w:id="250" w:name="_Toc12962660"/>
      <w:bookmarkStart w:id="251" w:name="_Toc19091536"/>
      <w:bookmarkStart w:id="252" w:name="_Toc21524595"/>
      <w:bookmarkStart w:id="253" w:name="_Toc21531625"/>
      <w:bookmarkStart w:id="254" w:name="_Toc22917805"/>
      <w:bookmarkStart w:id="255" w:name="_Toc22917932"/>
      <w:bookmarkStart w:id="256" w:name="_Toc23857197"/>
      <w:bookmarkStart w:id="257" w:name="_Toc23857323"/>
      <w:bookmarkStart w:id="258" w:name="_Toc23857736"/>
      <w:bookmarkStart w:id="259" w:name="_Toc23858554"/>
      <w:bookmarkStart w:id="260" w:name="_Toc23863524"/>
      <w:bookmarkStart w:id="261" w:name="_Toc23967856"/>
      <w:bookmarkStart w:id="262" w:name="_Toc26362094"/>
      <w:bookmarkStart w:id="263" w:name="_Toc26371778"/>
      <w:bookmarkStart w:id="264" w:name="_Toc26437961"/>
      <w:bookmarkStart w:id="265" w:name="_Toc29286885"/>
      <w:bookmarkStart w:id="266" w:name="_Toc29293079"/>
      <w:bookmarkStart w:id="267" w:name="_Toc29294596"/>
      <w:bookmarkStart w:id="268" w:name="_Toc32412031"/>
      <w:bookmarkStart w:id="269" w:name="_Toc32419149"/>
      <w:bookmarkStart w:id="270" w:name="_Toc34409275"/>
      <w:bookmarkStart w:id="271" w:name="_Toc34638479"/>
      <w:bookmarkStart w:id="272" w:name="_Toc34641783"/>
      <w:bookmarkStart w:id="273" w:name="_Toc34668754"/>
      <w:bookmarkStart w:id="274" w:name="_Toc34913822"/>
      <w:bookmarkStart w:id="275" w:name="_Toc34990598"/>
      <w:bookmarkStart w:id="276" w:name="_Toc3500062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2CAD165"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5035EDE7" w14:textId="77777777" w:rsidTr="001D18E6">
        <w:trPr>
          <w:hidden/>
        </w:trPr>
        <w:tc>
          <w:tcPr>
            <w:tcW w:w="993" w:type="dxa"/>
            <w:shd w:val="clear" w:color="auto" w:fill="D9D9D9" w:themeFill="background1" w:themeFillShade="D9"/>
          </w:tcPr>
          <w:p w14:paraId="09CFD5D4"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54ADA18" w14:textId="77777777" w:rsidR="00072314" w:rsidRPr="005D5B0A" w:rsidRDefault="00072314" w:rsidP="001D18E6">
            <w:pPr>
              <w:pStyle w:val="Caption"/>
              <w:rPr>
                <w:vanish/>
                <w:lang w:val="en-GB"/>
              </w:rPr>
            </w:pPr>
            <w:r w:rsidRPr="005D5B0A">
              <w:rPr>
                <w:vanish/>
                <w:lang w:val="en-GB"/>
              </w:rPr>
              <w:t>Rev.</w:t>
            </w:r>
          </w:p>
          <w:p w14:paraId="239D876A" w14:textId="77777777" w:rsidR="00072314" w:rsidRPr="005D5B0A" w:rsidRDefault="00072314" w:rsidP="001D18E6">
            <w:pPr>
              <w:jc w:val="center"/>
              <w:rPr>
                <w:vanish/>
              </w:rPr>
            </w:pPr>
          </w:p>
        </w:tc>
        <w:tc>
          <w:tcPr>
            <w:tcW w:w="993" w:type="dxa"/>
            <w:shd w:val="clear" w:color="auto" w:fill="D9D9D9" w:themeFill="background1" w:themeFillShade="D9"/>
          </w:tcPr>
          <w:p w14:paraId="6D60A5ED"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2FCA6CAF"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03B84B85" w14:textId="77777777" w:rsidR="00072314" w:rsidRPr="005D5B0A" w:rsidRDefault="00072314" w:rsidP="001D18E6">
            <w:pPr>
              <w:pStyle w:val="Caption"/>
              <w:rPr>
                <w:vanish/>
                <w:lang w:val="en-GB"/>
              </w:rPr>
            </w:pPr>
            <w:r w:rsidRPr="005D5B0A">
              <w:rPr>
                <w:vanish/>
                <w:lang w:val="en-GB"/>
              </w:rPr>
              <w:t>Responsible</w:t>
            </w:r>
          </w:p>
        </w:tc>
      </w:tr>
      <w:tr w:rsidR="00072314" w:rsidRPr="005D5B0A" w14:paraId="46F1789A" w14:textId="77777777" w:rsidTr="001D18E6">
        <w:trPr>
          <w:hidden/>
        </w:trPr>
        <w:tc>
          <w:tcPr>
            <w:tcW w:w="993" w:type="dxa"/>
          </w:tcPr>
          <w:p w14:paraId="3FF4A6C9" w14:textId="77777777" w:rsidR="00072314" w:rsidRPr="005D5B0A" w:rsidRDefault="00072314" w:rsidP="001D18E6">
            <w:pPr>
              <w:jc w:val="center"/>
              <w:rPr>
                <w:snapToGrid w:val="0"/>
                <w:vanish/>
              </w:rPr>
            </w:pPr>
            <w:r w:rsidRPr="005D5B0A">
              <w:rPr>
                <w:snapToGrid w:val="0"/>
                <w:vanish/>
              </w:rPr>
              <w:t>0</w:t>
            </w:r>
          </w:p>
        </w:tc>
        <w:tc>
          <w:tcPr>
            <w:tcW w:w="850" w:type="dxa"/>
          </w:tcPr>
          <w:p w14:paraId="27AF4E21" w14:textId="77777777" w:rsidR="00072314" w:rsidRPr="005D5B0A" w:rsidRDefault="00072314" w:rsidP="001D18E6">
            <w:pPr>
              <w:jc w:val="center"/>
              <w:rPr>
                <w:snapToGrid w:val="0"/>
                <w:vanish/>
              </w:rPr>
            </w:pPr>
            <w:r w:rsidRPr="005D5B0A">
              <w:rPr>
                <w:snapToGrid w:val="0"/>
                <w:vanish/>
              </w:rPr>
              <w:t>2</w:t>
            </w:r>
          </w:p>
        </w:tc>
        <w:tc>
          <w:tcPr>
            <w:tcW w:w="993" w:type="dxa"/>
          </w:tcPr>
          <w:p w14:paraId="0B550B0D" w14:textId="77777777" w:rsidR="00072314" w:rsidRPr="005D5B0A" w:rsidRDefault="00072314" w:rsidP="001D18E6">
            <w:pPr>
              <w:jc w:val="center"/>
              <w:rPr>
                <w:snapToGrid w:val="0"/>
                <w:vanish/>
              </w:rPr>
            </w:pPr>
            <w:r w:rsidRPr="005D5B0A">
              <w:rPr>
                <w:snapToGrid w:val="0"/>
                <w:vanish/>
              </w:rPr>
              <w:t>2015-08-05</w:t>
            </w:r>
          </w:p>
        </w:tc>
        <w:tc>
          <w:tcPr>
            <w:tcW w:w="5669" w:type="dxa"/>
          </w:tcPr>
          <w:p w14:paraId="5895BB00"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0333E19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78614719" w14:textId="77777777" w:rsidR="00072314" w:rsidRPr="005D5B0A" w:rsidRDefault="00072314" w:rsidP="001D18E6">
            <w:pPr>
              <w:rPr>
                <w:snapToGrid w:val="0"/>
                <w:vanish/>
              </w:rPr>
            </w:pPr>
            <w:r w:rsidRPr="005D5B0A">
              <w:rPr>
                <w:snapToGrid w:val="0"/>
                <w:vanish/>
              </w:rPr>
              <w:t>Awegman1</w:t>
            </w:r>
          </w:p>
        </w:tc>
      </w:tr>
      <w:tr w:rsidR="00072314" w:rsidRPr="005D5B0A" w14:paraId="725C11F5" w14:textId="77777777" w:rsidTr="001D18E6">
        <w:trPr>
          <w:hidden/>
        </w:trPr>
        <w:tc>
          <w:tcPr>
            <w:tcW w:w="993" w:type="dxa"/>
          </w:tcPr>
          <w:p w14:paraId="38AC99B7" w14:textId="77777777" w:rsidR="00072314" w:rsidRPr="005D5B0A" w:rsidRDefault="00072314" w:rsidP="001D18E6">
            <w:pPr>
              <w:jc w:val="center"/>
              <w:rPr>
                <w:snapToGrid w:val="0"/>
                <w:vanish/>
              </w:rPr>
            </w:pPr>
            <w:r w:rsidRPr="005D5B0A">
              <w:rPr>
                <w:snapToGrid w:val="0"/>
                <w:vanish/>
              </w:rPr>
              <w:t>1</w:t>
            </w:r>
          </w:p>
        </w:tc>
        <w:tc>
          <w:tcPr>
            <w:tcW w:w="850" w:type="dxa"/>
          </w:tcPr>
          <w:p w14:paraId="5091DF4A" w14:textId="77777777" w:rsidR="00072314" w:rsidRPr="005D5B0A" w:rsidRDefault="00072314" w:rsidP="001D18E6">
            <w:pPr>
              <w:jc w:val="center"/>
              <w:rPr>
                <w:snapToGrid w:val="0"/>
                <w:vanish/>
              </w:rPr>
            </w:pPr>
            <w:r w:rsidRPr="005D5B0A">
              <w:rPr>
                <w:snapToGrid w:val="0"/>
                <w:vanish/>
              </w:rPr>
              <w:t>0</w:t>
            </w:r>
          </w:p>
        </w:tc>
        <w:tc>
          <w:tcPr>
            <w:tcW w:w="993" w:type="dxa"/>
          </w:tcPr>
          <w:p w14:paraId="0730039C" w14:textId="77777777" w:rsidR="00072314" w:rsidRPr="005D5B0A" w:rsidRDefault="00072314" w:rsidP="001D18E6">
            <w:pPr>
              <w:jc w:val="center"/>
              <w:rPr>
                <w:snapToGrid w:val="0"/>
                <w:vanish/>
              </w:rPr>
            </w:pPr>
            <w:r w:rsidRPr="005D5B0A">
              <w:rPr>
                <w:snapToGrid w:val="0"/>
                <w:vanish/>
              </w:rPr>
              <w:t>2015-11-16</w:t>
            </w:r>
          </w:p>
        </w:tc>
        <w:tc>
          <w:tcPr>
            <w:tcW w:w="5669" w:type="dxa"/>
          </w:tcPr>
          <w:p w14:paraId="5807367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27C12EF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3932F133" w14:textId="77777777" w:rsidR="00072314" w:rsidRPr="005D5B0A" w:rsidRDefault="00072314" w:rsidP="001D18E6">
            <w:pPr>
              <w:rPr>
                <w:snapToGrid w:val="0"/>
                <w:vanish/>
              </w:rPr>
            </w:pPr>
            <w:r w:rsidRPr="005D5B0A">
              <w:rPr>
                <w:snapToGrid w:val="0"/>
                <w:vanish/>
              </w:rPr>
              <w:t>Awegman1</w:t>
            </w:r>
          </w:p>
        </w:tc>
      </w:tr>
      <w:tr w:rsidR="00072314" w:rsidRPr="005D5B0A" w14:paraId="4C4640C1" w14:textId="77777777" w:rsidTr="001D18E6">
        <w:trPr>
          <w:hidden/>
        </w:trPr>
        <w:tc>
          <w:tcPr>
            <w:tcW w:w="993" w:type="dxa"/>
          </w:tcPr>
          <w:p w14:paraId="5129DB70" w14:textId="77777777" w:rsidR="00072314" w:rsidRPr="005D5B0A" w:rsidRDefault="00072314" w:rsidP="001D18E6">
            <w:pPr>
              <w:jc w:val="center"/>
              <w:rPr>
                <w:snapToGrid w:val="0"/>
                <w:vanish/>
              </w:rPr>
            </w:pPr>
            <w:r w:rsidRPr="005D5B0A">
              <w:rPr>
                <w:snapToGrid w:val="0"/>
                <w:vanish/>
              </w:rPr>
              <w:t>1</w:t>
            </w:r>
          </w:p>
        </w:tc>
        <w:tc>
          <w:tcPr>
            <w:tcW w:w="850" w:type="dxa"/>
          </w:tcPr>
          <w:p w14:paraId="4DD44635" w14:textId="77777777" w:rsidR="00072314" w:rsidRPr="005D5B0A" w:rsidRDefault="00072314" w:rsidP="001D18E6">
            <w:pPr>
              <w:jc w:val="center"/>
              <w:rPr>
                <w:snapToGrid w:val="0"/>
                <w:vanish/>
              </w:rPr>
            </w:pPr>
            <w:r w:rsidRPr="005D5B0A">
              <w:rPr>
                <w:snapToGrid w:val="0"/>
                <w:vanish/>
              </w:rPr>
              <w:t>1</w:t>
            </w:r>
          </w:p>
        </w:tc>
        <w:tc>
          <w:tcPr>
            <w:tcW w:w="993" w:type="dxa"/>
          </w:tcPr>
          <w:p w14:paraId="63963605" w14:textId="77777777" w:rsidR="00072314" w:rsidRPr="005D5B0A" w:rsidRDefault="00072314" w:rsidP="001D18E6">
            <w:pPr>
              <w:jc w:val="center"/>
              <w:rPr>
                <w:snapToGrid w:val="0"/>
                <w:vanish/>
              </w:rPr>
            </w:pPr>
            <w:r w:rsidRPr="005D5B0A">
              <w:rPr>
                <w:snapToGrid w:val="0"/>
                <w:vanish/>
              </w:rPr>
              <w:t>2016-03-02</w:t>
            </w:r>
          </w:p>
        </w:tc>
        <w:tc>
          <w:tcPr>
            <w:tcW w:w="5669" w:type="dxa"/>
          </w:tcPr>
          <w:p w14:paraId="14A344B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568F2333" w14:textId="77777777" w:rsidR="00072314" w:rsidRPr="005D5B0A" w:rsidRDefault="00072314" w:rsidP="001D18E6">
            <w:pPr>
              <w:rPr>
                <w:snapToGrid w:val="0"/>
                <w:vanish/>
              </w:rPr>
            </w:pPr>
            <w:r w:rsidRPr="005D5B0A">
              <w:rPr>
                <w:snapToGrid w:val="0"/>
                <w:vanish/>
              </w:rPr>
              <w:t>Jbaden1</w:t>
            </w:r>
          </w:p>
        </w:tc>
      </w:tr>
      <w:tr w:rsidR="00072314" w:rsidRPr="005D5B0A" w14:paraId="14793C6E" w14:textId="77777777" w:rsidTr="001D18E6">
        <w:trPr>
          <w:hidden/>
        </w:trPr>
        <w:tc>
          <w:tcPr>
            <w:tcW w:w="993" w:type="dxa"/>
          </w:tcPr>
          <w:p w14:paraId="3E2F152A" w14:textId="77777777" w:rsidR="00072314" w:rsidRPr="005D5B0A" w:rsidRDefault="00072314" w:rsidP="001D18E6">
            <w:pPr>
              <w:jc w:val="center"/>
              <w:rPr>
                <w:snapToGrid w:val="0"/>
                <w:vanish/>
              </w:rPr>
            </w:pPr>
            <w:r w:rsidRPr="005D5B0A">
              <w:rPr>
                <w:snapToGrid w:val="0"/>
                <w:vanish/>
              </w:rPr>
              <w:t>1</w:t>
            </w:r>
          </w:p>
        </w:tc>
        <w:tc>
          <w:tcPr>
            <w:tcW w:w="850" w:type="dxa"/>
          </w:tcPr>
          <w:p w14:paraId="2F4BB910" w14:textId="77777777" w:rsidR="00072314" w:rsidRPr="005D5B0A" w:rsidRDefault="00072314" w:rsidP="001D18E6">
            <w:pPr>
              <w:jc w:val="center"/>
              <w:rPr>
                <w:snapToGrid w:val="0"/>
                <w:vanish/>
              </w:rPr>
            </w:pPr>
            <w:r w:rsidRPr="005D5B0A">
              <w:rPr>
                <w:snapToGrid w:val="0"/>
                <w:vanish/>
              </w:rPr>
              <w:t>2</w:t>
            </w:r>
          </w:p>
        </w:tc>
        <w:tc>
          <w:tcPr>
            <w:tcW w:w="993" w:type="dxa"/>
          </w:tcPr>
          <w:p w14:paraId="07075543" w14:textId="77777777" w:rsidR="00072314" w:rsidRPr="005D5B0A" w:rsidRDefault="00072314" w:rsidP="001D18E6">
            <w:pPr>
              <w:jc w:val="center"/>
              <w:rPr>
                <w:snapToGrid w:val="0"/>
                <w:vanish/>
              </w:rPr>
            </w:pPr>
            <w:r w:rsidRPr="005D5B0A">
              <w:rPr>
                <w:snapToGrid w:val="0"/>
                <w:vanish/>
              </w:rPr>
              <w:t>2016-03-22</w:t>
            </w:r>
          </w:p>
        </w:tc>
        <w:tc>
          <w:tcPr>
            <w:tcW w:w="5669" w:type="dxa"/>
          </w:tcPr>
          <w:p w14:paraId="3F5E928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2A281EC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6032B5E7" w14:textId="77777777" w:rsidR="00072314" w:rsidRPr="005D5B0A" w:rsidRDefault="00072314" w:rsidP="001D18E6">
            <w:pPr>
              <w:rPr>
                <w:snapToGrid w:val="0"/>
                <w:vanish/>
              </w:rPr>
            </w:pPr>
            <w:r w:rsidRPr="005D5B0A">
              <w:rPr>
                <w:snapToGrid w:val="0"/>
                <w:vanish/>
              </w:rPr>
              <w:t>Jbaden1</w:t>
            </w:r>
          </w:p>
        </w:tc>
      </w:tr>
      <w:tr w:rsidR="00072314" w:rsidRPr="005D5B0A" w14:paraId="4D89FAC2" w14:textId="77777777" w:rsidTr="001D18E6">
        <w:trPr>
          <w:hidden/>
        </w:trPr>
        <w:tc>
          <w:tcPr>
            <w:tcW w:w="993" w:type="dxa"/>
          </w:tcPr>
          <w:p w14:paraId="0A1015D1" w14:textId="77777777" w:rsidR="00072314" w:rsidRPr="005D5B0A" w:rsidRDefault="00072314" w:rsidP="001D18E6">
            <w:pPr>
              <w:jc w:val="center"/>
              <w:rPr>
                <w:snapToGrid w:val="0"/>
                <w:vanish/>
              </w:rPr>
            </w:pPr>
            <w:r w:rsidRPr="005D5B0A">
              <w:rPr>
                <w:snapToGrid w:val="0"/>
                <w:vanish/>
              </w:rPr>
              <w:t>1</w:t>
            </w:r>
          </w:p>
        </w:tc>
        <w:tc>
          <w:tcPr>
            <w:tcW w:w="850" w:type="dxa"/>
          </w:tcPr>
          <w:p w14:paraId="26219BD7" w14:textId="77777777" w:rsidR="00072314" w:rsidRPr="005D5B0A" w:rsidRDefault="00072314" w:rsidP="001D18E6">
            <w:pPr>
              <w:jc w:val="center"/>
              <w:rPr>
                <w:snapToGrid w:val="0"/>
                <w:vanish/>
              </w:rPr>
            </w:pPr>
            <w:r w:rsidRPr="005D5B0A">
              <w:rPr>
                <w:snapToGrid w:val="0"/>
                <w:vanish/>
              </w:rPr>
              <w:t>3</w:t>
            </w:r>
          </w:p>
        </w:tc>
        <w:tc>
          <w:tcPr>
            <w:tcW w:w="993" w:type="dxa"/>
          </w:tcPr>
          <w:p w14:paraId="72644152" w14:textId="77777777" w:rsidR="00072314" w:rsidRPr="005D5B0A" w:rsidRDefault="00072314" w:rsidP="001D18E6">
            <w:pPr>
              <w:jc w:val="center"/>
              <w:rPr>
                <w:snapToGrid w:val="0"/>
                <w:vanish/>
              </w:rPr>
            </w:pPr>
            <w:r w:rsidRPr="005D5B0A">
              <w:rPr>
                <w:snapToGrid w:val="0"/>
                <w:vanish/>
              </w:rPr>
              <w:t>2016-04-20</w:t>
            </w:r>
          </w:p>
        </w:tc>
        <w:tc>
          <w:tcPr>
            <w:tcW w:w="5669" w:type="dxa"/>
          </w:tcPr>
          <w:p w14:paraId="0B2AEC2A"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8B2C707" w14:textId="77777777" w:rsidR="00072314" w:rsidRPr="005D5B0A" w:rsidRDefault="00072314" w:rsidP="001D18E6">
            <w:pPr>
              <w:rPr>
                <w:snapToGrid w:val="0"/>
                <w:vanish/>
              </w:rPr>
            </w:pPr>
            <w:r w:rsidRPr="005D5B0A">
              <w:rPr>
                <w:snapToGrid w:val="0"/>
                <w:vanish/>
              </w:rPr>
              <w:t>Jbaden1</w:t>
            </w:r>
          </w:p>
        </w:tc>
      </w:tr>
      <w:tr w:rsidR="00072314" w:rsidRPr="005D5B0A" w14:paraId="022C5BB6" w14:textId="77777777" w:rsidTr="001D18E6">
        <w:trPr>
          <w:hidden/>
        </w:trPr>
        <w:tc>
          <w:tcPr>
            <w:tcW w:w="993" w:type="dxa"/>
          </w:tcPr>
          <w:p w14:paraId="4165CC8D" w14:textId="77777777" w:rsidR="00072314" w:rsidRPr="005D5B0A" w:rsidRDefault="00072314" w:rsidP="001D18E6">
            <w:pPr>
              <w:jc w:val="center"/>
              <w:rPr>
                <w:snapToGrid w:val="0"/>
                <w:vanish/>
              </w:rPr>
            </w:pPr>
            <w:r w:rsidRPr="005D5B0A">
              <w:rPr>
                <w:snapToGrid w:val="0"/>
                <w:vanish/>
              </w:rPr>
              <w:t>2</w:t>
            </w:r>
          </w:p>
        </w:tc>
        <w:tc>
          <w:tcPr>
            <w:tcW w:w="850" w:type="dxa"/>
          </w:tcPr>
          <w:p w14:paraId="79652286" w14:textId="77777777" w:rsidR="00072314" w:rsidRPr="005D5B0A" w:rsidRDefault="00072314" w:rsidP="001D18E6">
            <w:pPr>
              <w:jc w:val="center"/>
              <w:rPr>
                <w:snapToGrid w:val="0"/>
                <w:vanish/>
              </w:rPr>
            </w:pPr>
            <w:r w:rsidRPr="005D5B0A">
              <w:rPr>
                <w:snapToGrid w:val="0"/>
                <w:vanish/>
              </w:rPr>
              <w:t>0</w:t>
            </w:r>
          </w:p>
        </w:tc>
        <w:tc>
          <w:tcPr>
            <w:tcW w:w="993" w:type="dxa"/>
          </w:tcPr>
          <w:p w14:paraId="37EA5EB3" w14:textId="77777777" w:rsidR="00072314" w:rsidRPr="005D5B0A" w:rsidRDefault="00072314" w:rsidP="001D18E6">
            <w:pPr>
              <w:jc w:val="center"/>
              <w:rPr>
                <w:snapToGrid w:val="0"/>
                <w:vanish/>
              </w:rPr>
            </w:pPr>
            <w:r w:rsidRPr="005D5B0A">
              <w:rPr>
                <w:snapToGrid w:val="0"/>
                <w:vanish/>
              </w:rPr>
              <w:t>2016-05-23</w:t>
            </w:r>
          </w:p>
        </w:tc>
        <w:tc>
          <w:tcPr>
            <w:tcW w:w="5669" w:type="dxa"/>
          </w:tcPr>
          <w:p w14:paraId="353FC1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69F9FDC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368AB41C" w14:textId="77777777" w:rsidR="00072314" w:rsidRPr="005D5B0A" w:rsidRDefault="00072314" w:rsidP="001D18E6">
            <w:pPr>
              <w:rPr>
                <w:snapToGrid w:val="0"/>
                <w:vanish/>
              </w:rPr>
            </w:pPr>
            <w:r w:rsidRPr="005D5B0A">
              <w:rPr>
                <w:snapToGrid w:val="0"/>
                <w:vanish/>
              </w:rPr>
              <w:t>Jbaden1</w:t>
            </w:r>
          </w:p>
        </w:tc>
      </w:tr>
      <w:tr w:rsidR="00072314" w:rsidRPr="005D5B0A" w14:paraId="3F947D22" w14:textId="77777777" w:rsidTr="001D18E6">
        <w:trPr>
          <w:hidden/>
        </w:trPr>
        <w:tc>
          <w:tcPr>
            <w:tcW w:w="993" w:type="dxa"/>
          </w:tcPr>
          <w:p w14:paraId="7AC6F7CE" w14:textId="77777777" w:rsidR="00072314" w:rsidRPr="005D5B0A" w:rsidRDefault="00072314" w:rsidP="001D18E6">
            <w:pPr>
              <w:jc w:val="center"/>
              <w:rPr>
                <w:snapToGrid w:val="0"/>
                <w:vanish/>
              </w:rPr>
            </w:pPr>
            <w:r w:rsidRPr="005D5B0A">
              <w:rPr>
                <w:snapToGrid w:val="0"/>
                <w:vanish/>
              </w:rPr>
              <w:t>2</w:t>
            </w:r>
          </w:p>
        </w:tc>
        <w:tc>
          <w:tcPr>
            <w:tcW w:w="850" w:type="dxa"/>
          </w:tcPr>
          <w:p w14:paraId="3E1D9DDD" w14:textId="77777777" w:rsidR="00072314" w:rsidRPr="005D5B0A" w:rsidRDefault="00072314" w:rsidP="001D18E6">
            <w:pPr>
              <w:jc w:val="center"/>
              <w:rPr>
                <w:snapToGrid w:val="0"/>
                <w:vanish/>
              </w:rPr>
            </w:pPr>
            <w:r w:rsidRPr="005D5B0A">
              <w:rPr>
                <w:snapToGrid w:val="0"/>
                <w:vanish/>
              </w:rPr>
              <w:t>1</w:t>
            </w:r>
          </w:p>
        </w:tc>
        <w:tc>
          <w:tcPr>
            <w:tcW w:w="993" w:type="dxa"/>
          </w:tcPr>
          <w:p w14:paraId="113DF3CA" w14:textId="77777777" w:rsidR="00072314" w:rsidRPr="005D5B0A" w:rsidRDefault="00072314" w:rsidP="001D18E6">
            <w:pPr>
              <w:jc w:val="center"/>
              <w:rPr>
                <w:snapToGrid w:val="0"/>
                <w:vanish/>
              </w:rPr>
            </w:pPr>
            <w:r w:rsidRPr="005D5B0A">
              <w:rPr>
                <w:snapToGrid w:val="0"/>
                <w:vanish/>
              </w:rPr>
              <w:t>2016-07-08</w:t>
            </w:r>
          </w:p>
        </w:tc>
        <w:tc>
          <w:tcPr>
            <w:tcW w:w="5669" w:type="dxa"/>
          </w:tcPr>
          <w:p w14:paraId="10BE51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70426E75" w14:textId="77777777" w:rsidR="00072314" w:rsidRPr="005D5B0A" w:rsidRDefault="00072314" w:rsidP="001D18E6">
            <w:pPr>
              <w:rPr>
                <w:snapToGrid w:val="0"/>
                <w:vanish/>
              </w:rPr>
            </w:pPr>
            <w:r w:rsidRPr="005D5B0A">
              <w:rPr>
                <w:snapToGrid w:val="0"/>
                <w:vanish/>
              </w:rPr>
              <w:t>Jbaden1</w:t>
            </w:r>
          </w:p>
        </w:tc>
      </w:tr>
      <w:tr w:rsidR="00072314" w:rsidRPr="005D5B0A" w14:paraId="320DF61C" w14:textId="77777777" w:rsidTr="001D18E6">
        <w:trPr>
          <w:hidden/>
        </w:trPr>
        <w:tc>
          <w:tcPr>
            <w:tcW w:w="993" w:type="dxa"/>
          </w:tcPr>
          <w:p w14:paraId="3E915A4B" w14:textId="77777777" w:rsidR="00072314" w:rsidRPr="005D5B0A" w:rsidRDefault="00072314" w:rsidP="001D18E6">
            <w:pPr>
              <w:jc w:val="center"/>
              <w:rPr>
                <w:snapToGrid w:val="0"/>
                <w:vanish/>
              </w:rPr>
            </w:pPr>
            <w:r w:rsidRPr="005D5B0A">
              <w:rPr>
                <w:snapToGrid w:val="0"/>
                <w:vanish/>
              </w:rPr>
              <w:t>2</w:t>
            </w:r>
          </w:p>
        </w:tc>
        <w:tc>
          <w:tcPr>
            <w:tcW w:w="850" w:type="dxa"/>
          </w:tcPr>
          <w:p w14:paraId="6941BA06" w14:textId="77777777" w:rsidR="00072314" w:rsidRPr="005D5B0A" w:rsidRDefault="00072314" w:rsidP="001D18E6">
            <w:pPr>
              <w:jc w:val="center"/>
              <w:rPr>
                <w:snapToGrid w:val="0"/>
                <w:vanish/>
              </w:rPr>
            </w:pPr>
            <w:r w:rsidRPr="005D5B0A">
              <w:rPr>
                <w:snapToGrid w:val="0"/>
                <w:vanish/>
              </w:rPr>
              <w:t>2</w:t>
            </w:r>
          </w:p>
        </w:tc>
        <w:tc>
          <w:tcPr>
            <w:tcW w:w="993" w:type="dxa"/>
          </w:tcPr>
          <w:p w14:paraId="198A5CA9" w14:textId="77777777" w:rsidR="00072314" w:rsidRPr="005D5B0A" w:rsidRDefault="00072314" w:rsidP="001D18E6">
            <w:pPr>
              <w:jc w:val="center"/>
              <w:rPr>
                <w:snapToGrid w:val="0"/>
                <w:vanish/>
              </w:rPr>
            </w:pPr>
            <w:r w:rsidRPr="005D5B0A">
              <w:rPr>
                <w:snapToGrid w:val="0"/>
                <w:vanish/>
              </w:rPr>
              <w:t>2016-07-15</w:t>
            </w:r>
          </w:p>
        </w:tc>
        <w:tc>
          <w:tcPr>
            <w:tcW w:w="5669" w:type="dxa"/>
          </w:tcPr>
          <w:p w14:paraId="6C11891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77C6604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10683A9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99B9E20" w14:textId="77777777" w:rsidR="00072314" w:rsidRPr="005D5B0A" w:rsidRDefault="00072314" w:rsidP="001D18E6">
            <w:pPr>
              <w:rPr>
                <w:snapToGrid w:val="0"/>
                <w:vanish/>
              </w:rPr>
            </w:pPr>
            <w:r w:rsidRPr="005D5B0A">
              <w:rPr>
                <w:snapToGrid w:val="0"/>
                <w:vanish/>
              </w:rPr>
              <w:t>Jbaden1</w:t>
            </w:r>
          </w:p>
        </w:tc>
      </w:tr>
      <w:tr w:rsidR="00072314" w:rsidRPr="005D5B0A" w14:paraId="3B3BEAD9" w14:textId="77777777" w:rsidTr="001D18E6">
        <w:trPr>
          <w:hidden/>
        </w:trPr>
        <w:tc>
          <w:tcPr>
            <w:tcW w:w="993" w:type="dxa"/>
          </w:tcPr>
          <w:p w14:paraId="5CA76AC2" w14:textId="77777777" w:rsidR="00072314" w:rsidRPr="005D5B0A" w:rsidRDefault="00072314" w:rsidP="001D18E6">
            <w:pPr>
              <w:jc w:val="center"/>
              <w:rPr>
                <w:snapToGrid w:val="0"/>
                <w:vanish/>
              </w:rPr>
            </w:pPr>
            <w:r w:rsidRPr="005D5B0A">
              <w:rPr>
                <w:snapToGrid w:val="0"/>
                <w:vanish/>
              </w:rPr>
              <w:t>3</w:t>
            </w:r>
          </w:p>
        </w:tc>
        <w:tc>
          <w:tcPr>
            <w:tcW w:w="850" w:type="dxa"/>
          </w:tcPr>
          <w:p w14:paraId="1DB78579" w14:textId="77777777" w:rsidR="00072314" w:rsidRPr="005D5B0A" w:rsidRDefault="00072314" w:rsidP="001D18E6">
            <w:pPr>
              <w:jc w:val="center"/>
              <w:rPr>
                <w:snapToGrid w:val="0"/>
                <w:vanish/>
              </w:rPr>
            </w:pPr>
            <w:r w:rsidRPr="005D5B0A">
              <w:rPr>
                <w:snapToGrid w:val="0"/>
                <w:vanish/>
              </w:rPr>
              <w:t>0</w:t>
            </w:r>
          </w:p>
        </w:tc>
        <w:tc>
          <w:tcPr>
            <w:tcW w:w="993" w:type="dxa"/>
          </w:tcPr>
          <w:p w14:paraId="24882323" w14:textId="77777777" w:rsidR="00072314" w:rsidRPr="005D5B0A" w:rsidRDefault="00072314" w:rsidP="001D18E6">
            <w:pPr>
              <w:jc w:val="center"/>
              <w:rPr>
                <w:snapToGrid w:val="0"/>
                <w:vanish/>
              </w:rPr>
            </w:pPr>
            <w:r w:rsidRPr="005D5B0A">
              <w:rPr>
                <w:snapToGrid w:val="0"/>
                <w:vanish/>
              </w:rPr>
              <w:t>2016-09-05</w:t>
            </w:r>
          </w:p>
        </w:tc>
        <w:tc>
          <w:tcPr>
            <w:tcW w:w="5669" w:type="dxa"/>
          </w:tcPr>
          <w:p w14:paraId="15B8C7B0"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6CD179D6" w14:textId="77777777" w:rsidR="00072314" w:rsidRPr="005D5B0A" w:rsidRDefault="00072314" w:rsidP="001D18E6">
            <w:pPr>
              <w:rPr>
                <w:snapToGrid w:val="0"/>
                <w:vanish/>
              </w:rPr>
            </w:pPr>
            <w:r w:rsidRPr="005D5B0A">
              <w:rPr>
                <w:snapToGrid w:val="0"/>
                <w:vanish/>
              </w:rPr>
              <w:t>Jbaden1</w:t>
            </w:r>
          </w:p>
        </w:tc>
      </w:tr>
      <w:tr w:rsidR="00072314" w:rsidRPr="005D5B0A" w14:paraId="62A8DC08" w14:textId="77777777" w:rsidTr="001D18E6">
        <w:trPr>
          <w:hidden/>
        </w:trPr>
        <w:tc>
          <w:tcPr>
            <w:tcW w:w="993" w:type="dxa"/>
          </w:tcPr>
          <w:p w14:paraId="04AD5416" w14:textId="77777777" w:rsidR="00072314" w:rsidRPr="005D5B0A" w:rsidRDefault="00072314" w:rsidP="001D18E6">
            <w:pPr>
              <w:jc w:val="center"/>
              <w:rPr>
                <w:snapToGrid w:val="0"/>
                <w:vanish/>
              </w:rPr>
            </w:pPr>
            <w:r w:rsidRPr="005D5B0A">
              <w:rPr>
                <w:snapToGrid w:val="0"/>
                <w:vanish/>
              </w:rPr>
              <w:t>4</w:t>
            </w:r>
          </w:p>
        </w:tc>
        <w:tc>
          <w:tcPr>
            <w:tcW w:w="850" w:type="dxa"/>
          </w:tcPr>
          <w:p w14:paraId="087F8DE3" w14:textId="77777777" w:rsidR="00072314" w:rsidRPr="005D5B0A" w:rsidRDefault="00072314" w:rsidP="001D18E6">
            <w:pPr>
              <w:jc w:val="center"/>
              <w:rPr>
                <w:snapToGrid w:val="0"/>
                <w:vanish/>
              </w:rPr>
            </w:pPr>
            <w:r w:rsidRPr="005D5B0A">
              <w:rPr>
                <w:snapToGrid w:val="0"/>
                <w:vanish/>
              </w:rPr>
              <w:t>0</w:t>
            </w:r>
          </w:p>
        </w:tc>
        <w:tc>
          <w:tcPr>
            <w:tcW w:w="993" w:type="dxa"/>
          </w:tcPr>
          <w:p w14:paraId="2072F24B" w14:textId="77777777" w:rsidR="00072314" w:rsidRPr="005D5B0A" w:rsidRDefault="00072314" w:rsidP="001D18E6">
            <w:pPr>
              <w:jc w:val="center"/>
              <w:rPr>
                <w:snapToGrid w:val="0"/>
                <w:vanish/>
              </w:rPr>
            </w:pPr>
            <w:r w:rsidRPr="005D5B0A">
              <w:rPr>
                <w:snapToGrid w:val="0"/>
                <w:vanish/>
              </w:rPr>
              <w:t>2016-09-27</w:t>
            </w:r>
          </w:p>
        </w:tc>
        <w:tc>
          <w:tcPr>
            <w:tcW w:w="5669" w:type="dxa"/>
          </w:tcPr>
          <w:p w14:paraId="74C5DCE4"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65B81920" w14:textId="77777777" w:rsidR="00072314" w:rsidRPr="005D5B0A" w:rsidRDefault="00072314" w:rsidP="001D18E6">
            <w:pPr>
              <w:rPr>
                <w:snapToGrid w:val="0"/>
                <w:vanish/>
              </w:rPr>
            </w:pPr>
            <w:r w:rsidRPr="005D5B0A">
              <w:rPr>
                <w:snapToGrid w:val="0"/>
                <w:vanish/>
              </w:rPr>
              <w:t>Jbaden1</w:t>
            </w:r>
          </w:p>
        </w:tc>
      </w:tr>
      <w:tr w:rsidR="00072314" w:rsidRPr="005D5B0A" w14:paraId="3C622F7F" w14:textId="77777777" w:rsidTr="001D18E6">
        <w:trPr>
          <w:hidden/>
        </w:trPr>
        <w:tc>
          <w:tcPr>
            <w:tcW w:w="993" w:type="dxa"/>
          </w:tcPr>
          <w:p w14:paraId="030DFEF8" w14:textId="77777777" w:rsidR="00072314" w:rsidRPr="005D5B0A" w:rsidRDefault="00072314" w:rsidP="001D18E6">
            <w:pPr>
              <w:jc w:val="center"/>
              <w:rPr>
                <w:snapToGrid w:val="0"/>
                <w:vanish/>
              </w:rPr>
            </w:pPr>
            <w:r w:rsidRPr="005D5B0A">
              <w:rPr>
                <w:snapToGrid w:val="0"/>
                <w:vanish/>
              </w:rPr>
              <w:t>4</w:t>
            </w:r>
          </w:p>
        </w:tc>
        <w:tc>
          <w:tcPr>
            <w:tcW w:w="850" w:type="dxa"/>
          </w:tcPr>
          <w:p w14:paraId="4AFB1E53" w14:textId="77777777" w:rsidR="00072314" w:rsidRPr="005D5B0A" w:rsidRDefault="00072314" w:rsidP="001D18E6">
            <w:pPr>
              <w:jc w:val="center"/>
              <w:rPr>
                <w:snapToGrid w:val="0"/>
                <w:vanish/>
              </w:rPr>
            </w:pPr>
            <w:r w:rsidRPr="005D5B0A">
              <w:rPr>
                <w:snapToGrid w:val="0"/>
                <w:vanish/>
              </w:rPr>
              <w:t>1</w:t>
            </w:r>
          </w:p>
        </w:tc>
        <w:tc>
          <w:tcPr>
            <w:tcW w:w="993" w:type="dxa"/>
          </w:tcPr>
          <w:p w14:paraId="1EC732C5" w14:textId="77777777" w:rsidR="00072314" w:rsidRPr="005D5B0A" w:rsidRDefault="00072314" w:rsidP="001D18E6">
            <w:pPr>
              <w:jc w:val="center"/>
              <w:rPr>
                <w:snapToGrid w:val="0"/>
                <w:vanish/>
              </w:rPr>
            </w:pPr>
            <w:r w:rsidRPr="005D5B0A">
              <w:rPr>
                <w:snapToGrid w:val="0"/>
                <w:vanish/>
              </w:rPr>
              <w:t>2016-11-04</w:t>
            </w:r>
          </w:p>
        </w:tc>
        <w:tc>
          <w:tcPr>
            <w:tcW w:w="5669" w:type="dxa"/>
          </w:tcPr>
          <w:p w14:paraId="5AF36729"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6C9878E" w14:textId="77777777" w:rsidR="00072314" w:rsidRPr="005D5B0A" w:rsidRDefault="00072314" w:rsidP="001D18E6">
            <w:pPr>
              <w:rPr>
                <w:snapToGrid w:val="0"/>
                <w:vanish/>
              </w:rPr>
            </w:pPr>
            <w:r w:rsidRPr="005D5B0A">
              <w:rPr>
                <w:snapToGrid w:val="0"/>
                <w:vanish/>
              </w:rPr>
              <w:t>Jbaden1</w:t>
            </w:r>
          </w:p>
        </w:tc>
      </w:tr>
      <w:tr w:rsidR="00072314" w:rsidRPr="005D5B0A" w14:paraId="7C75B54B" w14:textId="77777777" w:rsidTr="001D18E6">
        <w:trPr>
          <w:hidden/>
        </w:trPr>
        <w:tc>
          <w:tcPr>
            <w:tcW w:w="993" w:type="dxa"/>
          </w:tcPr>
          <w:p w14:paraId="1DC4FDF8" w14:textId="77777777" w:rsidR="00072314" w:rsidRPr="005D5B0A" w:rsidRDefault="00072314" w:rsidP="001D18E6">
            <w:pPr>
              <w:jc w:val="center"/>
              <w:rPr>
                <w:snapToGrid w:val="0"/>
                <w:vanish/>
              </w:rPr>
            </w:pPr>
            <w:r w:rsidRPr="005D5B0A">
              <w:rPr>
                <w:snapToGrid w:val="0"/>
                <w:vanish/>
              </w:rPr>
              <w:t>4</w:t>
            </w:r>
          </w:p>
        </w:tc>
        <w:tc>
          <w:tcPr>
            <w:tcW w:w="850" w:type="dxa"/>
          </w:tcPr>
          <w:p w14:paraId="294FDCFA" w14:textId="77777777" w:rsidR="00072314" w:rsidRPr="005D5B0A" w:rsidRDefault="00072314" w:rsidP="001D18E6">
            <w:pPr>
              <w:jc w:val="center"/>
              <w:rPr>
                <w:snapToGrid w:val="0"/>
                <w:vanish/>
              </w:rPr>
            </w:pPr>
            <w:r w:rsidRPr="005D5B0A">
              <w:rPr>
                <w:snapToGrid w:val="0"/>
                <w:vanish/>
              </w:rPr>
              <w:t>1</w:t>
            </w:r>
          </w:p>
        </w:tc>
        <w:tc>
          <w:tcPr>
            <w:tcW w:w="993" w:type="dxa"/>
          </w:tcPr>
          <w:p w14:paraId="77DD1A0A" w14:textId="77777777" w:rsidR="00072314" w:rsidRPr="005D5B0A" w:rsidRDefault="00072314" w:rsidP="001D18E6">
            <w:pPr>
              <w:jc w:val="center"/>
              <w:rPr>
                <w:snapToGrid w:val="0"/>
                <w:vanish/>
              </w:rPr>
            </w:pPr>
            <w:r w:rsidRPr="005D5B0A">
              <w:rPr>
                <w:snapToGrid w:val="0"/>
                <w:vanish/>
              </w:rPr>
              <w:t>2016-11-10</w:t>
            </w:r>
          </w:p>
        </w:tc>
        <w:tc>
          <w:tcPr>
            <w:tcW w:w="5669" w:type="dxa"/>
          </w:tcPr>
          <w:p w14:paraId="783CECD0"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5455D914" w14:textId="77777777" w:rsidR="00072314" w:rsidRPr="005D5B0A" w:rsidRDefault="00072314" w:rsidP="001D18E6">
            <w:pPr>
              <w:rPr>
                <w:snapToGrid w:val="0"/>
                <w:vanish/>
              </w:rPr>
            </w:pPr>
            <w:r w:rsidRPr="005D5B0A">
              <w:rPr>
                <w:snapToGrid w:val="0"/>
                <w:vanish/>
              </w:rPr>
              <w:t>Jbaden1</w:t>
            </w:r>
          </w:p>
        </w:tc>
      </w:tr>
      <w:tr w:rsidR="00072314" w:rsidRPr="005D5B0A" w14:paraId="6456B84E" w14:textId="77777777" w:rsidTr="001D18E6">
        <w:trPr>
          <w:hidden/>
        </w:trPr>
        <w:tc>
          <w:tcPr>
            <w:tcW w:w="993" w:type="dxa"/>
          </w:tcPr>
          <w:p w14:paraId="4AB90711" w14:textId="77777777" w:rsidR="00072314" w:rsidRPr="005D5B0A" w:rsidRDefault="00072314" w:rsidP="001D18E6">
            <w:pPr>
              <w:jc w:val="center"/>
              <w:rPr>
                <w:snapToGrid w:val="0"/>
                <w:vanish/>
              </w:rPr>
            </w:pPr>
            <w:r w:rsidRPr="005D5B0A">
              <w:rPr>
                <w:snapToGrid w:val="0"/>
                <w:vanish/>
              </w:rPr>
              <w:t>5</w:t>
            </w:r>
          </w:p>
        </w:tc>
        <w:tc>
          <w:tcPr>
            <w:tcW w:w="850" w:type="dxa"/>
          </w:tcPr>
          <w:p w14:paraId="3750E4BA" w14:textId="77777777" w:rsidR="00072314" w:rsidRPr="005D5B0A" w:rsidRDefault="00072314" w:rsidP="001D18E6">
            <w:pPr>
              <w:jc w:val="center"/>
              <w:rPr>
                <w:snapToGrid w:val="0"/>
                <w:vanish/>
              </w:rPr>
            </w:pPr>
            <w:r w:rsidRPr="005D5B0A">
              <w:rPr>
                <w:snapToGrid w:val="0"/>
                <w:vanish/>
              </w:rPr>
              <w:t>0</w:t>
            </w:r>
          </w:p>
        </w:tc>
        <w:tc>
          <w:tcPr>
            <w:tcW w:w="993" w:type="dxa"/>
          </w:tcPr>
          <w:p w14:paraId="35638D56" w14:textId="77777777" w:rsidR="00072314" w:rsidRPr="005D5B0A" w:rsidRDefault="00072314" w:rsidP="001D18E6">
            <w:pPr>
              <w:jc w:val="center"/>
              <w:rPr>
                <w:snapToGrid w:val="0"/>
                <w:vanish/>
              </w:rPr>
            </w:pPr>
            <w:r w:rsidRPr="005D5B0A">
              <w:rPr>
                <w:snapToGrid w:val="0"/>
                <w:vanish/>
              </w:rPr>
              <w:t>2017-01-13</w:t>
            </w:r>
          </w:p>
        </w:tc>
        <w:tc>
          <w:tcPr>
            <w:tcW w:w="5669" w:type="dxa"/>
          </w:tcPr>
          <w:p w14:paraId="4731E6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6075AF6C"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1DD7B67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777F290C" w14:textId="77777777" w:rsidR="00072314" w:rsidRPr="005D5B0A" w:rsidRDefault="00072314" w:rsidP="001D18E6">
            <w:pPr>
              <w:rPr>
                <w:snapToGrid w:val="0"/>
                <w:vanish/>
              </w:rPr>
            </w:pPr>
            <w:r w:rsidRPr="005D5B0A">
              <w:rPr>
                <w:snapToGrid w:val="0"/>
                <w:vanish/>
              </w:rPr>
              <w:t>Jbaden1</w:t>
            </w:r>
          </w:p>
        </w:tc>
      </w:tr>
      <w:tr w:rsidR="00072314" w:rsidRPr="005D5B0A" w14:paraId="7611301D" w14:textId="77777777" w:rsidTr="001D18E6">
        <w:trPr>
          <w:hidden/>
        </w:trPr>
        <w:tc>
          <w:tcPr>
            <w:tcW w:w="993" w:type="dxa"/>
          </w:tcPr>
          <w:p w14:paraId="6DE9676B" w14:textId="77777777" w:rsidR="00072314" w:rsidRPr="005D5B0A" w:rsidRDefault="00072314" w:rsidP="001D18E6">
            <w:pPr>
              <w:jc w:val="center"/>
              <w:rPr>
                <w:snapToGrid w:val="0"/>
                <w:vanish/>
              </w:rPr>
            </w:pPr>
            <w:r w:rsidRPr="005D5B0A">
              <w:rPr>
                <w:snapToGrid w:val="0"/>
                <w:vanish/>
              </w:rPr>
              <w:t>5</w:t>
            </w:r>
          </w:p>
        </w:tc>
        <w:tc>
          <w:tcPr>
            <w:tcW w:w="850" w:type="dxa"/>
          </w:tcPr>
          <w:p w14:paraId="2E3160F8" w14:textId="77777777" w:rsidR="00072314" w:rsidRPr="005D5B0A" w:rsidRDefault="00072314" w:rsidP="001D18E6">
            <w:pPr>
              <w:jc w:val="center"/>
              <w:rPr>
                <w:snapToGrid w:val="0"/>
                <w:vanish/>
              </w:rPr>
            </w:pPr>
            <w:r w:rsidRPr="005D5B0A">
              <w:rPr>
                <w:snapToGrid w:val="0"/>
                <w:vanish/>
              </w:rPr>
              <w:t>1</w:t>
            </w:r>
          </w:p>
        </w:tc>
        <w:tc>
          <w:tcPr>
            <w:tcW w:w="993" w:type="dxa"/>
          </w:tcPr>
          <w:p w14:paraId="3761CF8E" w14:textId="77777777" w:rsidR="00072314" w:rsidRPr="005D5B0A" w:rsidRDefault="00072314" w:rsidP="001D18E6">
            <w:pPr>
              <w:jc w:val="center"/>
              <w:rPr>
                <w:snapToGrid w:val="0"/>
                <w:vanish/>
              </w:rPr>
            </w:pPr>
            <w:r w:rsidRPr="005D5B0A">
              <w:rPr>
                <w:snapToGrid w:val="0"/>
                <w:vanish/>
              </w:rPr>
              <w:t>2017-01-18</w:t>
            </w:r>
          </w:p>
        </w:tc>
        <w:tc>
          <w:tcPr>
            <w:tcW w:w="5669" w:type="dxa"/>
          </w:tcPr>
          <w:p w14:paraId="3E643CAC"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26787445" w14:textId="77777777" w:rsidR="00072314" w:rsidRPr="005D5B0A" w:rsidRDefault="00072314" w:rsidP="001D18E6">
            <w:pPr>
              <w:rPr>
                <w:snapToGrid w:val="0"/>
                <w:vanish/>
              </w:rPr>
            </w:pPr>
            <w:r w:rsidRPr="005D5B0A">
              <w:rPr>
                <w:snapToGrid w:val="0"/>
                <w:vanish/>
              </w:rPr>
              <w:t>Jbaden1</w:t>
            </w:r>
          </w:p>
        </w:tc>
      </w:tr>
      <w:tr w:rsidR="00072314" w:rsidRPr="005D5B0A" w14:paraId="4FE55619" w14:textId="77777777" w:rsidTr="001D18E6">
        <w:trPr>
          <w:hidden/>
        </w:trPr>
        <w:tc>
          <w:tcPr>
            <w:tcW w:w="993" w:type="dxa"/>
          </w:tcPr>
          <w:p w14:paraId="0C6FB975" w14:textId="77777777" w:rsidR="00072314" w:rsidRPr="005D5B0A" w:rsidRDefault="00072314" w:rsidP="001D18E6">
            <w:pPr>
              <w:jc w:val="center"/>
              <w:rPr>
                <w:snapToGrid w:val="0"/>
                <w:vanish/>
              </w:rPr>
            </w:pPr>
            <w:r w:rsidRPr="005D5B0A">
              <w:rPr>
                <w:snapToGrid w:val="0"/>
                <w:vanish/>
              </w:rPr>
              <w:t>5</w:t>
            </w:r>
          </w:p>
        </w:tc>
        <w:tc>
          <w:tcPr>
            <w:tcW w:w="850" w:type="dxa"/>
          </w:tcPr>
          <w:p w14:paraId="352A66CA" w14:textId="77777777" w:rsidR="00072314" w:rsidRPr="005D5B0A" w:rsidRDefault="00072314" w:rsidP="001D18E6">
            <w:pPr>
              <w:jc w:val="center"/>
              <w:rPr>
                <w:snapToGrid w:val="0"/>
                <w:vanish/>
              </w:rPr>
            </w:pPr>
            <w:r w:rsidRPr="005D5B0A">
              <w:rPr>
                <w:snapToGrid w:val="0"/>
                <w:vanish/>
              </w:rPr>
              <w:t>1b</w:t>
            </w:r>
          </w:p>
        </w:tc>
        <w:tc>
          <w:tcPr>
            <w:tcW w:w="993" w:type="dxa"/>
          </w:tcPr>
          <w:p w14:paraId="36B63072" w14:textId="77777777" w:rsidR="00072314" w:rsidRPr="005D5B0A" w:rsidRDefault="00072314" w:rsidP="001D18E6">
            <w:pPr>
              <w:jc w:val="center"/>
              <w:rPr>
                <w:snapToGrid w:val="0"/>
                <w:vanish/>
              </w:rPr>
            </w:pPr>
            <w:r w:rsidRPr="005D5B0A">
              <w:rPr>
                <w:snapToGrid w:val="0"/>
                <w:vanish/>
              </w:rPr>
              <w:t>2017-01-20</w:t>
            </w:r>
          </w:p>
        </w:tc>
        <w:tc>
          <w:tcPr>
            <w:tcW w:w="5669" w:type="dxa"/>
          </w:tcPr>
          <w:p w14:paraId="066D4FD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A9BECE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ADD1E6F" w14:textId="77777777" w:rsidR="00072314" w:rsidRPr="005D5B0A" w:rsidRDefault="00072314" w:rsidP="001D18E6">
            <w:pPr>
              <w:rPr>
                <w:snapToGrid w:val="0"/>
                <w:vanish/>
              </w:rPr>
            </w:pPr>
            <w:r w:rsidRPr="005D5B0A">
              <w:rPr>
                <w:snapToGrid w:val="0"/>
                <w:vanish/>
              </w:rPr>
              <w:t>Jbaden1</w:t>
            </w:r>
          </w:p>
        </w:tc>
      </w:tr>
      <w:tr w:rsidR="00072314" w:rsidRPr="005D5B0A" w14:paraId="01BC3029" w14:textId="77777777" w:rsidTr="001D18E6">
        <w:trPr>
          <w:hidden/>
        </w:trPr>
        <w:tc>
          <w:tcPr>
            <w:tcW w:w="993" w:type="dxa"/>
          </w:tcPr>
          <w:p w14:paraId="2C24EBC1" w14:textId="77777777" w:rsidR="00072314" w:rsidRPr="005D5B0A" w:rsidRDefault="00072314" w:rsidP="001D18E6">
            <w:pPr>
              <w:jc w:val="center"/>
              <w:rPr>
                <w:snapToGrid w:val="0"/>
                <w:vanish/>
              </w:rPr>
            </w:pPr>
            <w:r w:rsidRPr="005D5B0A">
              <w:rPr>
                <w:snapToGrid w:val="0"/>
                <w:vanish/>
              </w:rPr>
              <w:t>6</w:t>
            </w:r>
          </w:p>
        </w:tc>
        <w:tc>
          <w:tcPr>
            <w:tcW w:w="850" w:type="dxa"/>
          </w:tcPr>
          <w:p w14:paraId="1F750975" w14:textId="77777777" w:rsidR="00072314" w:rsidRPr="005D5B0A" w:rsidRDefault="00072314" w:rsidP="001D18E6">
            <w:pPr>
              <w:jc w:val="center"/>
              <w:rPr>
                <w:snapToGrid w:val="0"/>
                <w:vanish/>
              </w:rPr>
            </w:pPr>
            <w:r w:rsidRPr="005D5B0A">
              <w:rPr>
                <w:snapToGrid w:val="0"/>
                <w:vanish/>
              </w:rPr>
              <w:t>0</w:t>
            </w:r>
          </w:p>
        </w:tc>
        <w:tc>
          <w:tcPr>
            <w:tcW w:w="993" w:type="dxa"/>
          </w:tcPr>
          <w:p w14:paraId="67F885C6"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4430E69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230A99F4"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68C0E57A"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4B30703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1C4E6B64"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077A9AA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058B7214"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51A41D57"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200675AA"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32DCB32E"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57D2BCEF"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4AA6F2C4" w14:textId="77777777" w:rsidR="00072314" w:rsidRPr="005D5B0A" w:rsidRDefault="00072314" w:rsidP="001D18E6">
            <w:pPr>
              <w:rPr>
                <w:snapToGrid w:val="0"/>
                <w:vanish/>
              </w:rPr>
            </w:pPr>
            <w:r w:rsidRPr="005D5B0A">
              <w:rPr>
                <w:snapToGrid w:val="0"/>
                <w:vanish/>
              </w:rPr>
              <w:t>Jbaden1</w:t>
            </w:r>
          </w:p>
        </w:tc>
      </w:tr>
      <w:tr w:rsidR="00072314" w:rsidRPr="005D5B0A" w14:paraId="4415F910" w14:textId="77777777" w:rsidTr="001D18E6">
        <w:trPr>
          <w:hidden/>
        </w:trPr>
        <w:tc>
          <w:tcPr>
            <w:tcW w:w="993" w:type="dxa"/>
          </w:tcPr>
          <w:p w14:paraId="2B90380A" w14:textId="77777777" w:rsidR="00072314" w:rsidRPr="005D5B0A" w:rsidRDefault="00072314" w:rsidP="001D18E6">
            <w:pPr>
              <w:jc w:val="center"/>
              <w:rPr>
                <w:snapToGrid w:val="0"/>
                <w:vanish/>
              </w:rPr>
            </w:pPr>
            <w:r w:rsidRPr="005D5B0A">
              <w:rPr>
                <w:snapToGrid w:val="0"/>
                <w:vanish/>
              </w:rPr>
              <w:t>6</w:t>
            </w:r>
          </w:p>
        </w:tc>
        <w:tc>
          <w:tcPr>
            <w:tcW w:w="850" w:type="dxa"/>
          </w:tcPr>
          <w:p w14:paraId="56C29261" w14:textId="77777777" w:rsidR="00072314" w:rsidRPr="005D5B0A" w:rsidRDefault="00072314" w:rsidP="001D18E6">
            <w:pPr>
              <w:jc w:val="center"/>
              <w:rPr>
                <w:snapToGrid w:val="0"/>
                <w:vanish/>
              </w:rPr>
            </w:pPr>
            <w:r w:rsidRPr="005D5B0A">
              <w:rPr>
                <w:snapToGrid w:val="0"/>
                <w:vanish/>
              </w:rPr>
              <w:t>0</w:t>
            </w:r>
          </w:p>
        </w:tc>
        <w:tc>
          <w:tcPr>
            <w:tcW w:w="993" w:type="dxa"/>
          </w:tcPr>
          <w:p w14:paraId="01766D4E"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374C098D"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7B17333F" w14:textId="77777777" w:rsidR="00072314" w:rsidRPr="005D5B0A" w:rsidRDefault="00072314" w:rsidP="001D18E6">
            <w:pPr>
              <w:rPr>
                <w:snapToGrid w:val="0"/>
                <w:vanish/>
              </w:rPr>
            </w:pPr>
            <w:r w:rsidRPr="005D5B0A">
              <w:rPr>
                <w:snapToGrid w:val="0"/>
                <w:vanish/>
              </w:rPr>
              <w:t>Jbaden1</w:t>
            </w:r>
          </w:p>
        </w:tc>
      </w:tr>
      <w:tr w:rsidR="00072314" w:rsidRPr="005D5B0A" w14:paraId="238BB480" w14:textId="77777777" w:rsidTr="001D18E6">
        <w:trPr>
          <w:hidden/>
        </w:trPr>
        <w:tc>
          <w:tcPr>
            <w:tcW w:w="993" w:type="dxa"/>
          </w:tcPr>
          <w:p w14:paraId="1A00BA59" w14:textId="77777777" w:rsidR="00072314" w:rsidRPr="005D5B0A" w:rsidRDefault="00072314" w:rsidP="001D18E6">
            <w:pPr>
              <w:jc w:val="center"/>
              <w:rPr>
                <w:snapToGrid w:val="0"/>
                <w:vanish/>
              </w:rPr>
            </w:pPr>
            <w:r w:rsidRPr="005D5B0A">
              <w:rPr>
                <w:snapToGrid w:val="0"/>
                <w:vanish/>
              </w:rPr>
              <w:t>6</w:t>
            </w:r>
          </w:p>
        </w:tc>
        <w:tc>
          <w:tcPr>
            <w:tcW w:w="850" w:type="dxa"/>
          </w:tcPr>
          <w:p w14:paraId="28F9B283" w14:textId="77777777" w:rsidR="00072314" w:rsidRPr="005D5B0A" w:rsidRDefault="00072314" w:rsidP="001D18E6">
            <w:pPr>
              <w:jc w:val="center"/>
              <w:rPr>
                <w:snapToGrid w:val="0"/>
                <w:vanish/>
              </w:rPr>
            </w:pPr>
            <w:r w:rsidRPr="005D5B0A">
              <w:rPr>
                <w:snapToGrid w:val="0"/>
                <w:vanish/>
              </w:rPr>
              <w:t>0</w:t>
            </w:r>
          </w:p>
        </w:tc>
        <w:tc>
          <w:tcPr>
            <w:tcW w:w="993" w:type="dxa"/>
          </w:tcPr>
          <w:p w14:paraId="0E421EB0"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19A00A4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2BB6EC15" w14:textId="77777777" w:rsidR="00072314" w:rsidRPr="005D5B0A" w:rsidRDefault="00072314" w:rsidP="001D18E6">
            <w:pPr>
              <w:rPr>
                <w:snapToGrid w:val="0"/>
                <w:vanish/>
              </w:rPr>
            </w:pPr>
            <w:r w:rsidRPr="005D5B0A">
              <w:rPr>
                <w:snapToGrid w:val="0"/>
                <w:vanish/>
              </w:rPr>
              <w:t>Jbaden1</w:t>
            </w:r>
          </w:p>
        </w:tc>
      </w:tr>
      <w:tr w:rsidR="00072314" w:rsidRPr="005D5B0A" w14:paraId="128EC467" w14:textId="77777777" w:rsidTr="001D18E6">
        <w:trPr>
          <w:hidden/>
        </w:trPr>
        <w:tc>
          <w:tcPr>
            <w:tcW w:w="993" w:type="dxa"/>
          </w:tcPr>
          <w:p w14:paraId="4198684B" w14:textId="77777777" w:rsidR="00072314" w:rsidRPr="005D5B0A" w:rsidRDefault="00072314" w:rsidP="001D18E6">
            <w:pPr>
              <w:jc w:val="center"/>
              <w:rPr>
                <w:snapToGrid w:val="0"/>
                <w:vanish/>
              </w:rPr>
            </w:pPr>
            <w:r w:rsidRPr="005D5B0A">
              <w:rPr>
                <w:snapToGrid w:val="0"/>
                <w:vanish/>
              </w:rPr>
              <w:t>6</w:t>
            </w:r>
          </w:p>
        </w:tc>
        <w:tc>
          <w:tcPr>
            <w:tcW w:w="850" w:type="dxa"/>
          </w:tcPr>
          <w:p w14:paraId="0EE5DE44" w14:textId="77777777" w:rsidR="00072314" w:rsidRPr="005D5B0A" w:rsidRDefault="00072314" w:rsidP="001D18E6">
            <w:pPr>
              <w:jc w:val="center"/>
              <w:rPr>
                <w:snapToGrid w:val="0"/>
                <w:vanish/>
              </w:rPr>
            </w:pPr>
            <w:r w:rsidRPr="005D5B0A">
              <w:rPr>
                <w:snapToGrid w:val="0"/>
                <w:vanish/>
              </w:rPr>
              <w:t>0</w:t>
            </w:r>
          </w:p>
        </w:tc>
        <w:tc>
          <w:tcPr>
            <w:tcW w:w="993" w:type="dxa"/>
          </w:tcPr>
          <w:p w14:paraId="238C8217"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60676659"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79CE54C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7B980899" w14:textId="77777777" w:rsidR="00072314" w:rsidRPr="005D5B0A" w:rsidRDefault="00072314" w:rsidP="001D18E6">
            <w:pPr>
              <w:rPr>
                <w:snapToGrid w:val="0"/>
                <w:vanish/>
              </w:rPr>
            </w:pPr>
            <w:r w:rsidRPr="005D5B0A">
              <w:rPr>
                <w:snapToGrid w:val="0"/>
                <w:vanish/>
              </w:rPr>
              <w:t>Jbaden1</w:t>
            </w:r>
          </w:p>
        </w:tc>
      </w:tr>
      <w:tr w:rsidR="00072314" w:rsidRPr="005D5B0A" w14:paraId="7E00C7E3" w14:textId="77777777" w:rsidTr="001D18E6">
        <w:trPr>
          <w:hidden/>
        </w:trPr>
        <w:tc>
          <w:tcPr>
            <w:tcW w:w="993" w:type="dxa"/>
          </w:tcPr>
          <w:p w14:paraId="0A116FC6" w14:textId="77777777" w:rsidR="00072314" w:rsidRPr="005D5B0A" w:rsidRDefault="00072314" w:rsidP="001D18E6">
            <w:pPr>
              <w:jc w:val="center"/>
              <w:rPr>
                <w:snapToGrid w:val="0"/>
                <w:vanish/>
              </w:rPr>
            </w:pPr>
            <w:r w:rsidRPr="005D5B0A">
              <w:rPr>
                <w:snapToGrid w:val="0"/>
                <w:vanish/>
              </w:rPr>
              <w:t>6</w:t>
            </w:r>
          </w:p>
        </w:tc>
        <w:tc>
          <w:tcPr>
            <w:tcW w:w="850" w:type="dxa"/>
          </w:tcPr>
          <w:p w14:paraId="59F9B5ED" w14:textId="77777777" w:rsidR="00072314" w:rsidRPr="005D5B0A" w:rsidRDefault="00072314" w:rsidP="001D18E6">
            <w:pPr>
              <w:jc w:val="center"/>
              <w:rPr>
                <w:snapToGrid w:val="0"/>
                <w:vanish/>
              </w:rPr>
            </w:pPr>
            <w:r w:rsidRPr="005D5B0A">
              <w:rPr>
                <w:snapToGrid w:val="0"/>
                <w:vanish/>
              </w:rPr>
              <w:t>0</w:t>
            </w:r>
          </w:p>
        </w:tc>
        <w:tc>
          <w:tcPr>
            <w:tcW w:w="993" w:type="dxa"/>
          </w:tcPr>
          <w:p w14:paraId="5BC52B60"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361DD96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3229B12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047E57F3" w14:textId="77777777" w:rsidR="00072314" w:rsidRPr="005D5B0A" w:rsidRDefault="00072314" w:rsidP="001D18E6">
            <w:pPr>
              <w:rPr>
                <w:snapToGrid w:val="0"/>
                <w:vanish/>
              </w:rPr>
            </w:pPr>
            <w:r w:rsidRPr="005D5B0A">
              <w:rPr>
                <w:snapToGrid w:val="0"/>
                <w:vanish/>
              </w:rPr>
              <w:t>Jbaden1</w:t>
            </w:r>
          </w:p>
        </w:tc>
      </w:tr>
      <w:tr w:rsidR="00072314" w:rsidRPr="005D5B0A" w14:paraId="76CE7E46" w14:textId="77777777" w:rsidTr="001D18E6">
        <w:trPr>
          <w:hidden/>
        </w:trPr>
        <w:tc>
          <w:tcPr>
            <w:tcW w:w="993" w:type="dxa"/>
          </w:tcPr>
          <w:p w14:paraId="7F013BA8" w14:textId="77777777" w:rsidR="00072314" w:rsidRPr="005D5B0A" w:rsidRDefault="00072314" w:rsidP="001D18E6">
            <w:pPr>
              <w:jc w:val="center"/>
              <w:rPr>
                <w:snapToGrid w:val="0"/>
                <w:vanish/>
              </w:rPr>
            </w:pPr>
            <w:r w:rsidRPr="005D5B0A">
              <w:rPr>
                <w:snapToGrid w:val="0"/>
                <w:vanish/>
              </w:rPr>
              <w:t>6</w:t>
            </w:r>
          </w:p>
        </w:tc>
        <w:tc>
          <w:tcPr>
            <w:tcW w:w="850" w:type="dxa"/>
          </w:tcPr>
          <w:p w14:paraId="6D5AA752" w14:textId="77777777" w:rsidR="00072314" w:rsidRPr="005D5B0A" w:rsidRDefault="00072314" w:rsidP="001D18E6">
            <w:pPr>
              <w:jc w:val="center"/>
              <w:rPr>
                <w:snapToGrid w:val="0"/>
                <w:vanish/>
              </w:rPr>
            </w:pPr>
            <w:r w:rsidRPr="005D5B0A">
              <w:rPr>
                <w:snapToGrid w:val="0"/>
                <w:vanish/>
              </w:rPr>
              <w:t>0</w:t>
            </w:r>
          </w:p>
        </w:tc>
        <w:tc>
          <w:tcPr>
            <w:tcW w:w="993" w:type="dxa"/>
          </w:tcPr>
          <w:p w14:paraId="49D1E86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14CD9BC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2EDCD08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68393C63" w14:textId="77777777" w:rsidR="00072314" w:rsidRPr="005D5B0A" w:rsidRDefault="00072314" w:rsidP="001D18E6">
            <w:pPr>
              <w:rPr>
                <w:snapToGrid w:val="0"/>
                <w:vanish/>
              </w:rPr>
            </w:pPr>
            <w:r w:rsidRPr="005D5B0A">
              <w:rPr>
                <w:snapToGrid w:val="0"/>
                <w:vanish/>
              </w:rPr>
              <w:t>Jbaden1</w:t>
            </w:r>
          </w:p>
        </w:tc>
      </w:tr>
      <w:tr w:rsidR="00072314" w:rsidRPr="005D5B0A" w14:paraId="426F1371" w14:textId="77777777" w:rsidTr="001D18E6">
        <w:trPr>
          <w:hidden/>
        </w:trPr>
        <w:tc>
          <w:tcPr>
            <w:tcW w:w="993" w:type="dxa"/>
          </w:tcPr>
          <w:p w14:paraId="6ACF3B3D" w14:textId="77777777" w:rsidR="00072314" w:rsidRPr="005D5B0A" w:rsidRDefault="00072314" w:rsidP="001D18E6">
            <w:pPr>
              <w:jc w:val="center"/>
              <w:rPr>
                <w:snapToGrid w:val="0"/>
                <w:vanish/>
              </w:rPr>
            </w:pPr>
            <w:r w:rsidRPr="005D5B0A">
              <w:rPr>
                <w:snapToGrid w:val="0"/>
                <w:vanish/>
              </w:rPr>
              <w:t>6</w:t>
            </w:r>
          </w:p>
        </w:tc>
        <w:tc>
          <w:tcPr>
            <w:tcW w:w="850" w:type="dxa"/>
          </w:tcPr>
          <w:p w14:paraId="2B207E16" w14:textId="77777777" w:rsidR="00072314" w:rsidRPr="005D5B0A" w:rsidRDefault="00072314" w:rsidP="001D18E6">
            <w:pPr>
              <w:jc w:val="center"/>
              <w:rPr>
                <w:snapToGrid w:val="0"/>
                <w:vanish/>
              </w:rPr>
            </w:pPr>
            <w:r w:rsidRPr="005D5B0A">
              <w:rPr>
                <w:snapToGrid w:val="0"/>
                <w:vanish/>
              </w:rPr>
              <w:t>0</w:t>
            </w:r>
          </w:p>
        </w:tc>
        <w:tc>
          <w:tcPr>
            <w:tcW w:w="993" w:type="dxa"/>
          </w:tcPr>
          <w:p w14:paraId="1891CD43" w14:textId="77777777" w:rsidR="00072314" w:rsidRPr="005D5B0A" w:rsidRDefault="00072314" w:rsidP="001D18E6">
            <w:pPr>
              <w:jc w:val="center"/>
              <w:rPr>
                <w:snapToGrid w:val="0"/>
                <w:vanish/>
              </w:rPr>
            </w:pPr>
            <w:r w:rsidRPr="005D5B0A">
              <w:rPr>
                <w:snapToGrid w:val="0"/>
                <w:vanish/>
              </w:rPr>
              <w:t>2018-12-11</w:t>
            </w:r>
          </w:p>
        </w:tc>
        <w:tc>
          <w:tcPr>
            <w:tcW w:w="5669" w:type="dxa"/>
          </w:tcPr>
          <w:p w14:paraId="2C7C50D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383534B9"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6C346C0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2214C0B" w14:textId="77777777" w:rsidR="00072314" w:rsidRPr="005D5B0A" w:rsidRDefault="00072314" w:rsidP="001D18E6">
            <w:pPr>
              <w:rPr>
                <w:snapToGrid w:val="0"/>
                <w:vanish/>
              </w:rPr>
            </w:pPr>
            <w:r w:rsidRPr="005D5B0A">
              <w:rPr>
                <w:snapToGrid w:val="0"/>
                <w:vanish/>
              </w:rPr>
              <w:t>Jbaden1</w:t>
            </w:r>
          </w:p>
        </w:tc>
      </w:tr>
      <w:tr w:rsidR="00072314" w:rsidRPr="005D5B0A" w14:paraId="5FCE87E6" w14:textId="77777777" w:rsidTr="001D18E6">
        <w:trPr>
          <w:hidden/>
        </w:trPr>
        <w:tc>
          <w:tcPr>
            <w:tcW w:w="993" w:type="dxa"/>
          </w:tcPr>
          <w:p w14:paraId="3A49C0E6" w14:textId="77777777" w:rsidR="00072314" w:rsidRPr="005D5B0A" w:rsidRDefault="00072314" w:rsidP="001D18E6">
            <w:pPr>
              <w:jc w:val="center"/>
              <w:rPr>
                <w:snapToGrid w:val="0"/>
                <w:vanish/>
              </w:rPr>
            </w:pPr>
            <w:r w:rsidRPr="005D5B0A">
              <w:rPr>
                <w:snapToGrid w:val="0"/>
                <w:vanish/>
              </w:rPr>
              <w:t>6</w:t>
            </w:r>
          </w:p>
        </w:tc>
        <w:tc>
          <w:tcPr>
            <w:tcW w:w="850" w:type="dxa"/>
          </w:tcPr>
          <w:p w14:paraId="3A7A1225" w14:textId="77777777" w:rsidR="00072314" w:rsidRPr="005D5B0A" w:rsidRDefault="00072314" w:rsidP="001D18E6">
            <w:pPr>
              <w:jc w:val="center"/>
              <w:rPr>
                <w:snapToGrid w:val="0"/>
                <w:vanish/>
              </w:rPr>
            </w:pPr>
            <w:r w:rsidRPr="005D5B0A">
              <w:rPr>
                <w:snapToGrid w:val="0"/>
                <w:vanish/>
              </w:rPr>
              <w:t>0a</w:t>
            </w:r>
          </w:p>
        </w:tc>
        <w:tc>
          <w:tcPr>
            <w:tcW w:w="993" w:type="dxa"/>
          </w:tcPr>
          <w:p w14:paraId="7816E011" w14:textId="77777777" w:rsidR="00072314" w:rsidRPr="005D5B0A" w:rsidRDefault="00072314" w:rsidP="001D18E6">
            <w:pPr>
              <w:jc w:val="center"/>
              <w:rPr>
                <w:snapToGrid w:val="0"/>
                <w:vanish/>
              </w:rPr>
            </w:pPr>
            <w:r w:rsidRPr="005D5B0A">
              <w:rPr>
                <w:snapToGrid w:val="0"/>
                <w:vanish/>
              </w:rPr>
              <w:t>2019-01-04</w:t>
            </w:r>
          </w:p>
        </w:tc>
        <w:tc>
          <w:tcPr>
            <w:tcW w:w="5669" w:type="dxa"/>
          </w:tcPr>
          <w:p w14:paraId="209EE91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B609CAE"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14676EB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5F0F427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67759CD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260F5E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36A129D4" w14:textId="77777777" w:rsidR="00072314" w:rsidRPr="005D5B0A" w:rsidRDefault="00072314" w:rsidP="001D18E6">
            <w:pPr>
              <w:rPr>
                <w:snapToGrid w:val="0"/>
                <w:vanish/>
              </w:rPr>
            </w:pPr>
            <w:r w:rsidRPr="005D5B0A">
              <w:rPr>
                <w:snapToGrid w:val="0"/>
                <w:vanish/>
              </w:rPr>
              <w:t>Jbaden1</w:t>
            </w:r>
          </w:p>
        </w:tc>
      </w:tr>
      <w:tr w:rsidR="00072314" w:rsidRPr="005D5B0A" w14:paraId="4CF8ADA0" w14:textId="77777777" w:rsidTr="001D18E6">
        <w:trPr>
          <w:hidden/>
        </w:trPr>
        <w:tc>
          <w:tcPr>
            <w:tcW w:w="993" w:type="dxa"/>
          </w:tcPr>
          <w:p w14:paraId="11407340" w14:textId="77777777" w:rsidR="00072314" w:rsidRPr="005D5B0A" w:rsidRDefault="00072314" w:rsidP="001D18E6">
            <w:pPr>
              <w:jc w:val="center"/>
              <w:rPr>
                <w:snapToGrid w:val="0"/>
                <w:vanish/>
              </w:rPr>
            </w:pPr>
            <w:r w:rsidRPr="005D5B0A">
              <w:rPr>
                <w:snapToGrid w:val="0"/>
                <w:vanish/>
              </w:rPr>
              <w:t>6</w:t>
            </w:r>
          </w:p>
        </w:tc>
        <w:tc>
          <w:tcPr>
            <w:tcW w:w="850" w:type="dxa"/>
          </w:tcPr>
          <w:p w14:paraId="709218EB" w14:textId="77777777" w:rsidR="00072314" w:rsidRPr="005D5B0A" w:rsidRDefault="00072314" w:rsidP="001D18E6">
            <w:pPr>
              <w:jc w:val="center"/>
              <w:rPr>
                <w:snapToGrid w:val="0"/>
                <w:vanish/>
              </w:rPr>
            </w:pPr>
            <w:r w:rsidRPr="005D5B0A">
              <w:rPr>
                <w:snapToGrid w:val="0"/>
                <w:vanish/>
              </w:rPr>
              <w:t>0a</w:t>
            </w:r>
          </w:p>
        </w:tc>
        <w:tc>
          <w:tcPr>
            <w:tcW w:w="993" w:type="dxa"/>
          </w:tcPr>
          <w:p w14:paraId="2FD2D1D4" w14:textId="77777777" w:rsidR="00072314" w:rsidRPr="005D5B0A" w:rsidRDefault="00072314" w:rsidP="001D18E6">
            <w:pPr>
              <w:jc w:val="center"/>
              <w:rPr>
                <w:snapToGrid w:val="0"/>
                <w:vanish/>
              </w:rPr>
            </w:pPr>
            <w:r w:rsidRPr="005D5B0A">
              <w:rPr>
                <w:snapToGrid w:val="0"/>
                <w:vanish/>
              </w:rPr>
              <w:t>2019-01-04</w:t>
            </w:r>
          </w:p>
        </w:tc>
        <w:tc>
          <w:tcPr>
            <w:tcW w:w="5669" w:type="dxa"/>
          </w:tcPr>
          <w:p w14:paraId="45C87F9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7D2B77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29D434C2" w14:textId="77777777" w:rsidR="00072314" w:rsidRPr="005D5B0A" w:rsidRDefault="00072314" w:rsidP="001D18E6">
            <w:pPr>
              <w:rPr>
                <w:snapToGrid w:val="0"/>
                <w:vanish/>
              </w:rPr>
            </w:pPr>
            <w:r w:rsidRPr="005D5B0A">
              <w:rPr>
                <w:snapToGrid w:val="0"/>
                <w:vanish/>
              </w:rPr>
              <w:t>Jbaden1</w:t>
            </w:r>
          </w:p>
        </w:tc>
      </w:tr>
      <w:tr w:rsidR="00072314" w:rsidRPr="005D5B0A" w14:paraId="5429D46B" w14:textId="77777777" w:rsidTr="001D18E6">
        <w:trPr>
          <w:hidden/>
        </w:trPr>
        <w:tc>
          <w:tcPr>
            <w:tcW w:w="993" w:type="dxa"/>
          </w:tcPr>
          <w:p w14:paraId="7B29A0F9" w14:textId="77777777" w:rsidR="00072314" w:rsidRPr="005D5B0A" w:rsidRDefault="00072314" w:rsidP="001D18E6">
            <w:pPr>
              <w:jc w:val="center"/>
              <w:rPr>
                <w:snapToGrid w:val="0"/>
                <w:vanish/>
              </w:rPr>
            </w:pPr>
            <w:r w:rsidRPr="005D5B0A">
              <w:rPr>
                <w:snapToGrid w:val="0"/>
                <w:vanish/>
              </w:rPr>
              <w:t>6</w:t>
            </w:r>
          </w:p>
        </w:tc>
        <w:tc>
          <w:tcPr>
            <w:tcW w:w="850" w:type="dxa"/>
          </w:tcPr>
          <w:p w14:paraId="07116619" w14:textId="77777777" w:rsidR="00072314" w:rsidRPr="005D5B0A" w:rsidRDefault="00072314" w:rsidP="001D18E6">
            <w:pPr>
              <w:jc w:val="center"/>
              <w:rPr>
                <w:snapToGrid w:val="0"/>
                <w:vanish/>
              </w:rPr>
            </w:pPr>
            <w:r w:rsidRPr="005D5B0A">
              <w:rPr>
                <w:snapToGrid w:val="0"/>
                <w:vanish/>
              </w:rPr>
              <w:t>0b</w:t>
            </w:r>
          </w:p>
        </w:tc>
        <w:tc>
          <w:tcPr>
            <w:tcW w:w="993" w:type="dxa"/>
          </w:tcPr>
          <w:p w14:paraId="41868774" w14:textId="77777777" w:rsidR="00072314" w:rsidRPr="005D5B0A" w:rsidRDefault="00072314" w:rsidP="001D18E6">
            <w:pPr>
              <w:jc w:val="center"/>
              <w:rPr>
                <w:snapToGrid w:val="0"/>
                <w:vanish/>
              </w:rPr>
            </w:pPr>
            <w:r w:rsidRPr="005D5B0A">
              <w:rPr>
                <w:snapToGrid w:val="0"/>
                <w:vanish/>
              </w:rPr>
              <w:t>2019-02-04</w:t>
            </w:r>
          </w:p>
        </w:tc>
        <w:tc>
          <w:tcPr>
            <w:tcW w:w="5669" w:type="dxa"/>
          </w:tcPr>
          <w:p w14:paraId="610733B9"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6C581E1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0B87490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600A326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023C08CA" w14:textId="77777777" w:rsidR="00072314" w:rsidRPr="005D5B0A" w:rsidRDefault="00072314" w:rsidP="001D18E6">
            <w:pPr>
              <w:rPr>
                <w:snapToGrid w:val="0"/>
                <w:vanish/>
              </w:rPr>
            </w:pPr>
            <w:r w:rsidRPr="005D5B0A">
              <w:rPr>
                <w:snapToGrid w:val="0"/>
                <w:vanish/>
              </w:rPr>
              <w:t>Jbaden1</w:t>
            </w:r>
          </w:p>
        </w:tc>
      </w:tr>
      <w:tr w:rsidR="00072314" w:rsidRPr="005D5B0A" w14:paraId="30566A5F" w14:textId="77777777" w:rsidTr="001D18E6">
        <w:trPr>
          <w:hidden/>
        </w:trPr>
        <w:tc>
          <w:tcPr>
            <w:tcW w:w="993" w:type="dxa"/>
          </w:tcPr>
          <w:p w14:paraId="63C6FF10" w14:textId="77777777" w:rsidR="00072314" w:rsidRPr="005D5B0A" w:rsidRDefault="00072314" w:rsidP="001D18E6">
            <w:pPr>
              <w:jc w:val="center"/>
              <w:rPr>
                <w:snapToGrid w:val="0"/>
                <w:vanish/>
              </w:rPr>
            </w:pPr>
            <w:r w:rsidRPr="005D5B0A">
              <w:rPr>
                <w:snapToGrid w:val="0"/>
                <w:vanish/>
              </w:rPr>
              <w:t>6</w:t>
            </w:r>
          </w:p>
        </w:tc>
        <w:tc>
          <w:tcPr>
            <w:tcW w:w="850" w:type="dxa"/>
          </w:tcPr>
          <w:p w14:paraId="6433F2C2" w14:textId="77777777" w:rsidR="00072314" w:rsidRPr="005D5B0A" w:rsidRDefault="00072314" w:rsidP="001D18E6">
            <w:pPr>
              <w:jc w:val="center"/>
              <w:rPr>
                <w:snapToGrid w:val="0"/>
                <w:vanish/>
              </w:rPr>
            </w:pPr>
            <w:r w:rsidRPr="005D5B0A">
              <w:rPr>
                <w:snapToGrid w:val="0"/>
                <w:vanish/>
              </w:rPr>
              <w:t>0c</w:t>
            </w:r>
          </w:p>
        </w:tc>
        <w:tc>
          <w:tcPr>
            <w:tcW w:w="993" w:type="dxa"/>
          </w:tcPr>
          <w:p w14:paraId="37F4F689" w14:textId="77777777" w:rsidR="00072314" w:rsidRPr="005D5B0A" w:rsidRDefault="00072314" w:rsidP="001D18E6">
            <w:pPr>
              <w:jc w:val="center"/>
              <w:rPr>
                <w:snapToGrid w:val="0"/>
                <w:vanish/>
              </w:rPr>
            </w:pPr>
            <w:r w:rsidRPr="005D5B0A">
              <w:rPr>
                <w:snapToGrid w:val="0"/>
                <w:vanish/>
              </w:rPr>
              <w:t>2019-02-05</w:t>
            </w:r>
          </w:p>
        </w:tc>
        <w:tc>
          <w:tcPr>
            <w:tcW w:w="5669" w:type="dxa"/>
          </w:tcPr>
          <w:p w14:paraId="4BA2BB7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3CFF7C75" w14:textId="77777777" w:rsidR="00072314" w:rsidRPr="005D5B0A" w:rsidRDefault="00072314" w:rsidP="001D18E6">
            <w:pPr>
              <w:rPr>
                <w:snapToGrid w:val="0"/>
                <w:vanish/>
              </w:rPr>
            </w:pPr>
            <w:r w:rsidRPr="005D5B0A">
              <w:rPr>
                <w:snapToGrid w:val="0"/>
                <w:vanish/>
              </w:rPr>
              <w:t>Jbaden1</w:t>
            </w:r>
          </w:p>
        </w:tc>
      </w:tr>
      <w:tr w:rsidR="00072314" w:rsidRPr="005D5B0A" w14:paraId="165786A8" w14:textId="77777777" w:rsidTr="001D18E6">
        <w:trPr>
          <w:hidden/>
        </w:trPr>
        <w:tc>
          <w:tcPr>
            <w:tcW w:w="993" w:type="dxa"/>
          </w:tcPr>
          <w:p w14:paraId="7E3B9E7E" w14:textId="77777777" w:rsidR="00072314" w:rsidRPr="005D5B0A" w:rsidRDefault="00072314" w:rsidP="001D18E6">
            <w:pPr>
              <w:jc w:val="center"/>
              <w:rPr>
                <w:snapToGrid w:val="0"/>
                <w:vanish/>
              </w:rPr>
            </w:pPr>
            <w:r w:rsidRPr="005D5B0A">
              <w:rPr>
                <w:snapToGrid w:val="0"/>
                <w:vanish/>
              </w:rPr>
              <w:t>6</w:t>
            </w:r>
          </w:p>
        </w:tc>
        <w:tc>
          <w:tcPr>
            <w:tcW w:w="850" w:type="dxa"/>
          </w:tcPr>
          <w:p w14:paraId="503C3BC3" w14:textId="77777777" w:rsidR="00072314" w:rsidRPr="005D5B0A" w:rsidRDefault="00072314" w:rsidP="001D18E6">
            <w:pPr>
              <w:jc w:val="center"/>
              <w:rPr>
                <w:snapToGrid w:val="0"/>
                <w:vanish/>
              </w:rPr>
            </w:pPr>
            <w:r w:rsidRPr="005D5B0A">
              <w:rPr>
                <w:snapToGrid w:val="0"/>
                <w:vanish/>
              </w:rPr>
              <w:t>0c</w:t>
            </w:r>
          </w:p>
        </w:tc>
        <w:tc>
          <w:tcPr>
            <w:tcW w:w="993" w:type="dxa"/>
          </w:tcPr>
          <w:p w14:paraId="31CD8893" w14:textId="77777777" w:rsidR="00072314" w:rsidRPr="005D5B0A" w:rsidRDefault="00072314" w:rsidP="001D18E6">
            <w:pPr>
              <w:jc w:val="center"/>
              <w:rPr>
                <w:snapToGrid w:val="0"/>
                <w:vanish/>
              </w:rPr>
            </w:pPr>
            <w:r w:rsidRPr="005D5B0A">
              <w:rPr>
                <w:snapToGrid w:val="0"/>
                <w:vanish/>
              </w:rPr>
              <w:t>2019-02-20</w:t>
            </w:r>
          </w:p>
        </w:tc>
        <w:tc>
          <w:tcPr>
            <w:tcW w:w="5669" w:type="dxa"/>
          </w:tcPr>
          <w:p w14:paraId="34FD35FC"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710CE26E" w14:textId="77777777" w:rsidR="00072314" w:rsidRPr="005D5B0A" w:rsidRDefault="00072314" w:rsidP="001D18E6">
            <w:pPr>
              <w:rPr>
                <w:snapToGrid w:val="0"/>
                <w:vanish/>
              </w:rPr>
            </w:pPr>
            <w:r w:rsidRPr="005D5B0A">
              <w:rPr>
                <w:snapToGrid w:val="0"/>
                <w:vanish/>
              </w:rPr>
              <w:t>Jbaden1</w:t>
            </w:r>
          </w:p>
        </w:tc>
      </w:tr>
      <w:tr w:rsidR="00072314" w:rsidRPr="005D5B0A" w14:paraId="14CB31AF" w14:textId="77777777" w:rsidTr="001D18E6">
        <w:trPr>
          <w:hidden/>
        </w:trPr>
        <w:tc>
          <w:tcPr>
            <w:tcW w:w="993" w:type="dxa"/>
          </w:tcPr>
          <w:p w14:paraId="36D595B3" w14:textId="77777777" w:rsidR="00072314" w:rsidRPr="005D5B0A" w:rsidRDefault="00072314" w:rsidP="001D18E6">
            <w:pPr>
              <w:jc w:val="center"/>
              <w:rPr>
                <w:snapToGrid w:val="0"/>
                <w:vanish/>
              </w:rPr>
            </w:pPr>
            <w:r w:rsidRPr="005D5B0A">
              <w:rPr>
                <w:snapToGrid w:val="0"/>
                <w:vanish/>
              </w:rPr>
              <w:t>6</w:t>
            </w:r>
          </w:p>
        </w:tc>
        <w:tc>
          <w:tcPr>
            <w:tcW w:w="850" w:type="dxa"/>
          </w:tcPr>
          <w:p w14:paraId="3ADCD67C" w14:textId="77777777" w:rsidR="00072314" w:rsidRPr="005D5B0A" w:rsidRDefault="00072314" w:rsidP="001D18E6">
            <w:pPr>
              <w:jc w:val="center"/>
              <w:rPr>
                <w:snapToGrid w:val="0"/>
                <w:vanish/>
              </w:rPr>
            </w:pPr>
            <w:r>
              <w:rPr>
                <w:snapToGrid w:val="0"/>
                <w:vanish/>
              </w:rPr>
              <w:t>1a</w:t>
            </w:r>
          </w:p>
        </w:tc>
        <w:tc>
          <w:tcPr>
            <w:tcW w:w="993" w:type="dxa"/>
          </w:tcPr>
          <w:p w14:paraId="451D2073" w14:textId="77777777" w:rsidR="00072314" w:rsidRPr="005D5B0A" w:rsidRDefault="00072314" w:rsidP="001D18E6">
            <w:pPr>
              <w:jc w:val="center"/>
              <w:rPr>
                <w:snapToGrid w:val="0"/>
                <w:vanish/>
              </w:rPr>
            </w:pPr>
            <w:r w:rsidRPr="005D5B0A">
              <w:rPr>
                <w:snapToGrid w:val="0"/>
                <w:vanish/>
              </w:rPr>
              <w:t>2019-02-05</w:t>
            </w:r>
          </w:p>
        </w:tc>
        <w:tc>
          <w:tcPr>
            <w:tcW w:w="5669" w:type="dxa"/>
          </w:tcPr>
          <w:p w14:paraId="0972A79C"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0E94B842"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7A6D725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53C9A1C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794FD4C2"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06A220A6" w14:textId="77777777" w:rsidR="00072314" w:rsidRPr="005D5B0A" w:rsidRDefault="00072314" w:rsidP="001D18E6">
            <w:pPr>
              <w:rPr>
                <w:snapToGrid w:val="0"/>
                <w:vanish/>
              </w:rPr>
            </w:pPr>
            <w:r w:rsidRPr="005D5B0A">
              <w:rPr>
                <w:snapToGrid w:val="0"/>
                <w:vanish/>
              </w:rPr>
              <w:t>Jbaden1</w:t>
            </w:r>
          </w:p>
        </w:tc>
      </w:tr>
      <w:tr w:rsidR="00072314" w:rsidRPr="005D5B0A" w14:paraId="1E609274" w14:textId="77777777" w:rsidTr="001D18E6">
        <w:trPr>
          <w:hidden/>
        </w:trPr>
        <w:tc>
          <w:tcPr>
            <w:tcW w:w="993" w:type="dxa"/>
          </w:tcPr>
          <w:p w14:paraId="523DD4F3" w14:textId="77777777" w:rsidR="00072314" w:rsidRPr="005D5B0A" w:rsidRDefault="00072314" w:rsidP="001D18E6">
            <w:pPr>
              <w:jc w:val="center"/>
              <w:rPr>
                <w:snapToGrid w:val="0"/>
                <w:vanish/>
              </w:rPr>
            </w:pPr>
            <w:r w:rsidRPr="005D5B0A">
              <w:rPr>
                <w:snapToGrid w:val="0"/>
                <w:vanish/>
              </w:rPr>
              <w:t>6</w:t>
            </w:r>
          </w:p>
        </w:tc>
        <w:tc>
          <w:tcPr>
            <w:tcW w:w="850" w:type="dxa"/>
          </w:tcPr>
          <w:p w14:paraId="291F47F8" w14:textId="77777777" w:rsidR="00072314" w:rsidRPr="005D5B0A" w:rsidRDefault="00072314" w:rsidP="001D18E6">
            <w:pPr>
              <w:jc w:val="center"/>
              <w:rPr>
                <w:snapToGrid w:val="0"/>
                <w:vanish/>
              </w:rPr>
            </w:pPr>
            <w:r>
              <w:rPr>
                <w:snapToGrid w:val="0"/>
                <w:vanish/>
              </w:rPr>
              <w:t>1a</w:t>
            </w:r>
          </w:p>
        </w:tc>
        <w:tc>
          <w:tcPr>
            <w:tcW w:w="993" w:type="dxa"/>
          </w:tcPr>
          <w:p w14:paraId="3018B8D5" w14:textId="77777777" w:rsidR="00072314" w:rsidRPr="005D5B0A" w:rsidRDefault="00072314" w:rsidP="001D18E6">
            <w:pPr>
              <w:jc w:val="center"/>
              <w:rPr>
                <w:snapToGrid w:val="0"/>
                <w:vanish/>
              </w:rPr>
            </w:pPr>
            <w:r w:rsidRPr="005D5B0A">
              <w:rPr>
                <w:snapToGrid w:val="0"/>
                <w:vanish/>
              </w:rPr>
              <w:t>2019-04-02</w:t>
            </w:r>
          </w:p>
        </w:tc>
        <w:tc>
          <w:tcPr>
            <w:tcW w:w="5669" w:type="dxa"/>
          </w:tcPr>
          <w:p w14:paraId="3F777EA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664273C7" w14:textId="77777777" w:rsidR="00072314" w:rsidRPr="005D5B0A" w:rsidRDefault="00072314" w:rsidP="001D18E6">
            <w:pPr>
              <w:rPr>
                <w:snapToGrid w:val="0"/>
                <w:vanish/>
              </w:rPr>
            </w:pPr>
            <w:r w:rsidRPr="005D5B0A">
              <w:rPr>
                <w:snapToGrid w:val="0"/>
                <w:vanish/>
              </w:rPr>
              <w:t>Jbaden1</w:t>
            </w:r>
          </w:p>
        </w:tc>
      </w:tr>
      <w:tr w:rsidR="00072314" w:rsidRPr="005D5B0A" w14:paraId="349A4E6C" w14:textId="77777777" w:rsidTr="001D18E6">
        <w:trPr>
          <w:hidden/>
        </w:trPr>
        <w:tc>
          <w:tcPr>
            <w:tcW w:w="993" w:type="dxa"/>
          </w:tcPr>
          <w:p w14:paraId="79DF3AF6" w14:textId="77777777" w:rsidR="00072314" w:rsidRPr="005D5B0A" w:rsidRDefault="00072314" w:rsidP="001D18E6">
            <w:pPr>
              <w:jc w:val="center"/>
              <w:rPr>
                <w:snapToGrid w:val="0"/>
                <w:vanish/>
              </w:rPr>
            </w:pPr>
            <w:r w:rsidRPr="005D5B0A">
              <w:rPr>
                <w:snapToGrid w:val="0"/>
                <w:vanish/>
              </w:rPr>
              <w:t>6</w:t>
            </w:r>
          </w:p>
        </w:tc>
        <w:tc>
          <w:tcPr>
            <w:tcW w:w="850" w:type="dxa"/>
          </w:tcPr>
          <w:p w14:paraId="03E5F2DF" w14:textId="77777777" w:rsidR="00072314" w:rsidRPr="005D5B0A" w:rsidRDefault="00072314" w:rsidP="001D18E6">
            <w:pPr>
              <w:jc w:val="center"/>
              <w:rPr>
                <w:snapToGrid w:val="0"/>
                <w:vanish/>
              </w:rPr>
            </w:pPr>
            <w:r>
              <w:rPr>
                <w:snapToGrid w:val="0"/>
                <w:vanish/>
              </w:rPr>
              <w:t>1a</w:t>
            </w:r>
          </w:p>
        </w:tc>
        <w:tc>
          <w:tcPr>
            <w:tcW w:w="993" w:type="dxa"/>
          </w:tcPr>
          <w:p w14:paraId="27A30019" w14:textId="77777777" w:rsidR="00072314" w:rsidRPr="005D5B0A" w:rsidRDefault="00072314" w:rsidP="001D18E6">
            <w:pPr>
              <w:jc w:val="center"/>
              <w:rPr>
                <w:snapToGrid w:val="0"/>
                <w:vanish/>
              </w:rPr>
            </w:pPr>
            <w:r w:rsidRPr="005D5B0A">
              <w:rPr>
                <w:snapToGrid w:val="0"/>
                <w:vanish/>
              </w:rPr>
              <w:t>2019-04-10</w:t>
            </w:r>
          </w:p>
        </w:tc>
        <w:tc>
          <w:tcPr>
            <w:tcW w:w="5669" w:type="dxa"/>
          </w:tcPr>
          <w:p w14:paraId="33478391"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598F2C43"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64A1F754" w14:textId="77777777" w:rsidR="00072314" w:rsidRPr="005D5B0A" w:rsidRDefault="00072314" w:rsidP="001D18E6">
            <w:pPr>
              <w:rPr>
                <w:snapToGrid w:val="0"/>
                <w:vanish/>
              </w:rPr>
            </w:pPr>
            <w:r w:rsidRPr="005D5B0A">
              <w:rPr>
                <w:snapToGrid w:val="0"/>
                <w:vanish/>
              </w:rPr>
              <w:t>Jbaden1</w:t>
            </w:r>
          </w:p>
        </w:tc>
      </w:tr>
      <w:tr w:rsidR="00072314" w:rsidRPr="005D5B0A" w14:paraId="1E517C6C" w14:textId="77777777" w:rsidTr="001D18E6">
        <w:trPr>
          <w:hidden/>
        </w:trPr>
        <w:tc>
          <w:tcPr>
            <w:tcW w:w="993" w:type="dxa"/>
          </w:tcPr>
          <w:p w14:paraId="1EBF5735" w14:textId="77777777" w:rsidR="00072314" w:rsidRPr="005D5B0A" w:rsidRDefault="00072314" w:rsidP="001D18E6">
            <w:pPr>
              <w:jc w:val="center"/>
              <w:rPr>
                <w:snapToGrid w:val="0"/>
                <w:vanish/>
              </w:rPr>
            </w:pPr>
            <w:r w:rsidRPr="005D5B0A">
              <w:rPr>
                <w:snapToGrid w:val="0"/>
                <w:vanish/>
              </w:rPr>
              <w:t>6</w:t>
            </w:r>
          </w:p>
        </w:tc>
        <w:tc>
          <w:tcPr>
            <w:tcW w:w="850" w:type="dxa"/>
          </w:tcPr>
          <w:p w14:paraId="2D815B28" w14:textId="77777777" w:rsidR="00072314" w:rsidRPr="005D5B0A" w:rsidRDefault="00072314" w:rsidP="001D18E6">
            <w:pPr>
              <w:jc w:val="center"/>
              <w:rPr>
                <w:snapToGrid w:val="0"/>
                <w:vanish/>
              </w:rPr>
            </w:pPr>
            <w:r>
              <w:rPr>
                <w:snapToGrid w:val="0"/>
                <w:vanish/>
              </w:rPr>
              <w:t>1a</w:t>
            </w:r>
          </w:p>
        </w:tc>
        <w:tc>
          <w:tcPr>
            <w:tcW w:w="993" w:type="dxa"/>
          </w:tcPr>
          <w:p w14:paraId="5692CB45" w14:textId="77777777" w:rsidR="00072314" w:rsidRPr="005D5B0A" w:rsidRDefault="00072314" w:rsidP="001D18E6">
            <w:pPr>
              <w:jc w:val="center"/>
              <w:rPr>
                <w:snapToGrid w:val="0"/>
                <w:vanish/>
              </w:rPr>
            </w:pPr>
            <w:r w:rsidRPr="005D5B0A">
              <w:rPr>
                <w:snapToGrid w:val="0"/>
                <w:vanish/>
              </w:rPr>
              <w:t>2019-05-31</w:t>
            </w:r>
          </w:p>
        </w:tc>
        <w:tc>
          <w:tcPr>
            <w:tcW w:w="5669" w:type="dxa"/>
          </w:tcPr>
          <w:p w14:paraId="588D09AE"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35B93C77" w14:textId="77777777" w:rsidR="00072314" w:rsidRPr="005D5B0A" w:rsidRDefault="00072314" w:rsidP="001D18E6">
            <w:pPr>
              <w:rPr>
                <w:snapToGrid w:val="0"/>
                <w:vanish/>
              </w:rPr>
            </w:pPr>
            <w:r w:rsidRPr="005D5B0A">
              <w:rPr>
                <w:snapToGrid w:val="0"/>
                <w:vanish/>
              </w:rPr>
              <w:t>Jbaden1</w:t>
            </w:r>
          </w:p>
        </w:tc>
      </w:tr>
      <w:tr w:rsidR="00072314" w:rsidRPr="005D5B0A" w14:paraId="7BB47D05" w14:textId="77777777" w:rsidTr="001D18E6">
        <w:trPr>
          <w:hidden/>
        </w:trPr>
        <w:tc>
          <w:tcPr>
            <w:tcW w:w="993" w:type="dxa"/>
          </w:tcPr>
          <w:p w14:paraId="371EF0E2" w14:textId="77777777" w:rsidR="00072314" w:rsidRPr="005D5B0A" w:rsidRDefault="00072314" w:rsidP="001D18E6">
            <w:pPr>
              <w:jc w:val="center"/>
              <w:rPr>
                <w:snapToGrid w:val="0"/>
                <w:vanish/>
              </w:rPr>
            </w:pPr>
            <w:r w:rsidRPr="005D5B0A">
              <w:rPr>
                <w:snapToGrid w:val="0"/>
                <w:vanish/>
              </w:rPr>
              <w:t>6</w:t>
            </w:r>
          </w:p>
        </w:tc>
        <w:tc>
          <w:tcPr>
            <w:tcW w:w="850" w:type="dxa"/>
          </w:tcPr>
          <w:p w14:paraId="390BEA0A" w14:textId="77777777" w:rsidR="00072314" w:rsidRPr="005D5B0A" w:rsidRDefault="00072314" w:rsidP="001D18E6">
            <w:pPr>
              <w:jc w:val="center"/>
              <w:rPr>
                <w:snapToGrid w:val="0"/>
                <w:vanish/>
              </w:rPr>
            </w:pPr>
            <w:r>
              <w:rPr>
                <w:snapToGrid w:val="0"/>
                <w:vanish/>
              </w:rPr>
              <w:t>1a</w:t>
            </w:r>
          </w:p>
        </w:tc>
        <w:tc>
          <w:tcPr>
            <w:tcW w:w="993" w:type="dxa"/>
          </w:tcPr>
          <w:p w14:paraId="191E569B" w14:textId="77777777" w:rsidR="00072314" w:rsidRPr="005D5B0A" w:rsidRDefault="00072314" w:rsidP="001D18E6">
            <w:pPr>
              <w:jc w:val="center"/>
              <w:rPr>
                <w:snapToGrid w:val="0"/>
                <w:vanish/>
              </w:rPr>
            </w:pPr>
            <w:r w:rsidRPr="005D5B0A">
              <w:rPr>
                <w:snapToGrid w:val="0"/>
                <w:vanish/>
              </w:rPr>
              <w:t>2019-05-31</w:t>
            </w:r>
          </w:p>
        </w:tc>
        <w:tc>
          <w:tcPr>
            <w:tcW w:w="5669" w:type="dxa"/>
          </w:tcPr>
          <w:p w14:paraId="3BED2B09"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1498D0FD"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45962FC9"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2DB3FC80"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6CEA831A" w14:textId="77777777" w:rsidR="00072314" w:rsidRPr="005D5B0A" w:rsidRDefault="00072314" w:rsidP="001D18E6">
            <w:pPr>
              <w:rPr>
                <w:snapToGrid w:val="0"/>
                <w:vanish/>
              </w:rPr>
            </w:pPr>
            <w:r w:rsidRPr="005D5B0A">
              <w:rPr>
                <w:snapToGrid w:val="0"/>
                <w:vanish/>
              </w:rPr>
              <w:t>Jbaden1</w:t>
            </w:r>
          </w:p>
        </w:tc>
      </w:tr>
      <w:tr w:rsidR="00072314" w:rsidRPr="005D5B0A" w14:paraId="5AEA448B" w14:textId="77777777" w:rsidTr="001D18E6">
        <w:trPr>
          <w:hidden/>
        </w:trPr>
        <w:tc>
          <w:tcPr>
            <w:tcW w:w="993" w:type="dxa"/>
          </w:tcPr>
          <w:p w14:paraId="562D1D54" w14:textId="77777777" w:rsidR="00072314" w:rsidRPr="005D5B0A" w:rsidRDefault="00072314" w:rsidP="001D18E6">
            <w:pPr>
              <w:jc w:val="center"/>
              <w:rPr>
                <w:snapToGrid w:val="0"/>
                <w:vanish/>
              </w:rPr>
            </w:pPr>
            <w:r w:rsidRPr="005D5B0A">
              <w:rPr>
                <w:snapToGrid w:val="0"/>
                <w:vanish/>
              </w:rPr>
              <w:t>6</w:t>
            </w:r>
          </w:p>
        </w:tc>
        <w:tc>
          <w:tcPr>
            <w:tcW w:w="850" w:type="dxa"/>
          </w:tcPr>
          <w:p w14:paraId="1BCB0ABE" w14:textId="77777777" w:rsidR="00072314" w:rsidRPr="005D5B0A" w:rsidRDefault="00072314" w:rsidP="001D18E6">
            <w:pPr>
              <w:jc w:val="center"/>
              <w:rPr>
                <w:snapToGrid w:val="0"/>
                <w:vanish/>
              </w:rPr>
            </w:pPr>
            <w:r>
              <w:rPr>
                <w:snapToGrid w:val="0"/>
                <w:vanish/>
              </w:rPr>
              <w:t>1a</w:t>
            </w:r>
          </w:p>
        </w:tc>
        <w:tc>
          <w:tcPr>
            <w:tcW w:w="993" w:type="dxa"/>
          </w:tcPr>
          <w:p w14:paraId="5767CBBA" w14:textId="77777777" w:rsidR="00072314" w:rsidRPr="005D5B0A" w:rsidRDefault="00072314" w:rsidP="001D18E6">
            <w:pPr>
              <w:jc w:val="center"/>
              <w:rPr>
                <w:snapToGrid w:val="0"/>
                <w:vanish/>
              </w:rPr>
            </w:pPr>
            <w:r w:rsidRPr="005D5B0A">
              <w:rPr>
                <w:snapToGrid w:val="0"/>
                <w:vanish/>
              </w:rPr>
              <w:t>2019-07-02</w:t>
            </w:r>
          </w:p>
        </w:tc>
        <w:tc>
          <w:tcPr>
            <w:tcW w:w="5669" w:type="dxa"/>
          </w:tcPr>
          <w:p w14:paraId="43FF7AF5"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3B1CE16B"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5E00AC99" w14:textId="77777777" w:rsidR="00072314" w:rsidRPr="005D5B0A" w:rsidRDefault="00072314" w:rsidP="001D18E6">
            <w:pPr>
              <w:rPr>
                <w:snapToGrid w:val="0"/>
                <w:vanish/>
              </w:rPr>
            </w:pPr>
            <w:r w:rsidRPr="005D5B0A">
              <w:rPr>
                <w:snapToGrid w:val="0"/>
                <w:vanish/>
              </w:rPr>
              <w:t>Jbaden1</w:t>
            </w:r>
          </w:p>
        </w:tc>
      </w:tr>
      <w:tr w:rsidR="00072314" w:rsidRPr="005D5B0A" w14:paraId="30D45FDA" w14:textId="77777777" w:rsidTr="001D18E6">
        <w:trPr>
          <w:hidden/>
        </w:trPr>
        <w:tc>
          <w:tcPr>
            <w:tcW w:w="993" w:type="dxa"/>
          </w:tcPr>
          <w:p w14:paraId="685475F7" w14:textId="77777777" w:rsidR="00072314" w:rsidRPr="005D5B0A" w:rsidRDefault="00072314" w:rsidP="001D18E6">
            <w:pPr>
              <w:jc w:val="center"/>
              <w:rPr>
                <w:snapToGrid w:val="0"/>
                <w:vanish/>
              </w:rPr>
            </w:pPr>
            <w:r w:rsidRPr="005D5B0A">
              <w:rPr>
                <w:snapToGrid w:val="0"/>
                <w:vanish/>
              </w:rPr>
              <w:t>6</w:t>
            </w:r>
          </w:p>
        </w:tc>
        <w:tc>
          <w:tcPr>
            <w:tcW w:w="850" w:type="dxa"/>
          </w:tcPr>
          <w:p w14:paraId="0B3E6D09" w14:textId="77777777" w:rsidR="00072314" w:rsidRPr="005D5B0A" w:rsidRDefault="00072314" w:rsidP="001D18E6">
            <w:pPr>
              <w:jc w:val="center"/>
              <w:rPr>
                <w:snapToGrid w:val="0"/>
                <w:vanish/>
              </w:rPr>
            </w:pPr>
            <w:r>
              <w:rPr>
                <w:snapToGrid w:val="0"/>
                <w:vanish/>
              </w:rPr>
              <w:t>1a</w:t>
            </w:r>
          </w:p>
        </w:tc>
        <w:tc>
          <w:tcPr>
            <w:tcW w:w="993" w:type="dxa"/>
          </w:tcPr>
          <w:p w14:paraId="74E99FC0" w14:textId="77777777" w:rsidR="00072314" w:rsidRPr="005D5B0A" w:rsidRDefault="00072314" w:rsidP="001D18E6">
            <w:pPr>
              <w:jc w:val="center"/>
              <w:rPr>
                <w:snapToGrid w:val="0"/>
                <w:vanish/>
              </w:rPr>
            </w:pPr>
            <w:r w:rsidRPr="005D5B0A">
              <w:rPr>
                <w:snapToGrid w:val="0"/>
                <w:vanish/>
              </w:rPr>
              <w:t>2019-07-17</w:t>
            </w:r>
          </w:p>
        </w:tc>
        <w:tc>
          <w:tcPr>
            <w:tcW w:w="5669" w:type="dxa"/>
          </w:tcPr>
          <w:p w14:paraId="41A26C68"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0F259BBD" w14:textId="77777777" w:rsidR="00072314" w:rsidRPr="005D5B0A" w:rsidRDefault="00072314" w:rsidP="001D18E6">
            <w:pPr>
              <w:rPr>
                <w:snapToGrid w:val="0"/>
                <w:vanish/>
              </w:rPr>
            </w:pPr>
            <w:r w:rsidRPr="005D5B0A">
              <w:rPr>
                <w:snapToGrid w:val="0"/>
                <w:vanish/>
              </w:rPr>
              <w:t>Jbaden1</w:t>
            </w:r>
          </w:p>
        </w:tc>
      </w:tr>
      <w:tr w:rsidR="00072314" w:rsidRPr="005D5B0A" w14:paraId="55821EC0" w14:textId="77777777" w:rsidTr="001D18E6">
        <w:trPr>
          <w:hidden/>
        </w:trPr>
        <w:tc>
          <w:tcPr>
            <w:tcW w:w="993" w:type="dxa"/>
          </w:tcPr>
          <w:p w14:paraId="5E6DFEE4" w14:textId="77777777" w:rsidR="00072314" w:rsidRPr="005D5B0A" w:rsidRDefault="00072314" w:rsidP="001D18E6">
            <w:pPr>
              <w:jc w:val="center"/>
              <w:rPr>
                <w:snapToGrid w:val="0"/>
                <w:vanish/>
              </w:rPr>
            </w:pPr>
            <w:r w:rsidRPr="005D5B0A">
              <w:rPr>
                <w:snapToGrid w:val="0"/>
                <w:vanish/>
              </w:rPr>
              <w:t>6</w:t>
            </w:r>
          </w:p>
        </w:tc>
        <w:tc>
          <w:tcPr>
            <w:tcW w:w="850" w:type="dxa"/>
          </w:tcPr>
          <w:p w14:paraId="3CD862B8" w14:textId="77777777" w:rsidR="00072314" w:rsidRPr="005D5B0A" w:rsidRDefault="00072314" w:rsidP="001D18E6">
            <w:pPr>
              <w:jc w:val="center"/>
              <w:rPr>
                <w:snapToGrid w:val="0"/>
                <w:vanish/>
              </w:rPr>
            </w:pPr>
            <w:r>
              <w:rPr>
                <w:snapToGrid w:val="0"/>
                <w:vanish/>
              </w:rPr>
              <w:t>1a</w:t>
            </w:r>
          </w:p>
        </w:tc>
        <w:tc>
          <w:tcPr>
            <w:tcW w:w="993" w:type="dxa"/>
          </w:tcPr>
          <w:p w14:paraId="54500A47" w14:textId="77777777" w:rsidR="00072314" w:rsidRPr="005D5B0A" w:rsidRDefault="00072314" w:rsidP="001D18E6">
            <w:pPr>
              <w:jc w:val="center"/>
              <w:rPr>
                <w:snapToGrid w:val="0"/>
                <w:vanish/>
              </w:rPr>
            </w:pPr>
            <w:r w:rsidRPr="005D5B0A">
              <w:rPr>
                <w:snapToGrid w:val="0"/>
                <w:vanish/>
              </w:rPr>
              <w:t>2019-10-08</w:t>
            </w:r>
          </w:p>
        </w:tc>
        <w:tc>
          <w:tcPr>
            <w:tcW w:w="5669" w:type="dxa"/>
          </w:tcPr>
          <w:p w14:paraId="1DA7330A"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325DDA07" w14:textId="77777777" w:rsidR="00072314" w:rsidRPr="005D5B0A" w:rsidRDefault="00072314" w:rsidP="001D18E6">
            <w:pPr>
              <w:rPr>
                <w:snapToGrid w:val="0"/>
                <w:vanish/>
              </w:rPr>
            </w:pPr>
            <w:r w:rsidRPr="005D5B0A">
              <w:rPr>
                <w:snapToGrid w:val="0"/>
                <w:vanish/>
              </w:rPr>
              <w:t>Jbaden1</w:t>
            </w:r>
          </w:p>
        </w:tc>
      </w:tr>
      <w:tr w:rsidR="00072314" w:rsidRPr="005D5B0A" w14:paraId="60C33717" w14:textId="77777777" w:rsidTr="001D18E6">
        <w:trPr>
          <w:hidden/>
        </w:trPr>
        <w:tc>
          <w:tcPr>
            <w:tcW w:w="993" w:type="dxa"/>
          </w:tcPr>
          <w:p w14:paraId="7BE28E47" w14:textId="77777777" w:rsidR="00072314" w:rsidRPr="005D5B0A" w:rsidRDefault="00072314" w:rsidP="001D18E6">
            <w:pPr>
              <w:jc w:val="center"/>
              <w:rPr>
                <w:snapToGrid w:val="0"/>
                <w:vanish/>
              </w:rPr>
            </w:pPr>
            <w:r w:rsidRPr="005D5B0A">
              <w:rPr>
                <w:snapToGrid w:val="0"/>
                <w:vanish/>
              </w:rPr>
              <w:t>6</w:t>
            </w:r>
          </w:p>
        </w:tc>
        <w:tc>
          <w:tcPr>
            <w:tcW w:w="850" w:type="dxa"/>
          </w:tcPr>
          <w:p w14:paraId="3D793487" w14:textId="77777777" w:rsidR="00072314" w:rsidRPr="005D5B0A" w:rsidRDefault="00072314" w:rsidP="001D18E6">
            <w:pPr>
              <w:jc w:val="center"/>
              <w:rPr>
                <w:snapToGrid w:val="0"/>
                <w:vanish/>
              </w:rPr>
            </w:pPr>
            <w:r>
              <w:rPr>
                <w:snapToGrid w:val="0"/>
                <w:vanish/>
              </w:rPr>
              <w:t>1a</w:t>
            </w:r>
          </w:p>
        </w:tc>
        <w:tc>
          <w:tcPr>
            <w:tcW w:w="993" w:type="dxa"/>
          </w:tcPr>
          <w:p w14:paraId="6DE0E6E6" w14:textId="77777777" w:rsidR="00072314" w:rsidRPr="005D5B0A" w:rsidRDefault="00072314" w:rsidP="001D18E6">
            <w:pPr>
              <w:jc w:val="center"/>
              <w:rPr>
                <w:snapToGrid w:val="0"/>
                <w:vanish/>
              </w:rPr>
            </w:pPr>
            <w:r w:rsidRPr="005D5B0A">
              <w:rPr>
                <w:snapToGrid w:val="0"/>
                <w:vanish/>
              </w:rPr>
              <w:t>2019-10-09</w:t>
            </w:r>
          </w:p>
        </w:tc>
        <w:tc>
          <w:tcPr>
            <w:tcW w:w="5669" w:type="dxa"/>
          </w:tcPr>
          <w:p w14:paraId="6806E6CF"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6BD18AB5" w14:textId="77777777" w:rsidR="00072314" w:rsidRPr="005D5B0A" w:rsidRDefault="00072314" w:rsidP="001D18E6">
            <w:pPr>
              <w:rPr>
                <w:snapToGrid w:val="0"/>
                <w:vanish/>
              </w:rPr>
            </w:pPr>
            <w:r w:rsidRPr="005D5B0A">
              <w:rPr>
                <w:snapToGrid w:val="0"/>
                <w:vanish/>
              </w:rPr>
              <w:t>Jbaden1</w:t>
            </w:r>
          </w:p>
        </w:tc>
      </w:tr>
      <w:tr w:rsidR="00072314" w:rsidRPr="005D5B0A" w14:paraId="3864103E" w14:textId="77777777" w:rsidTr="001D18E6">
        <w:trPr>
          <w:hidden/>
        </w:trPr>
        <w:tc>
          <w:tcPr>
            <w:tcW w:w="993" w:type="dxa"/>
          </w:tcPr>
          <w:p w14:paraId="3C255894" w14:textId="77777777" w:rsidR="00072314" w:rsidRPr="005D5B0A" w:rsidRDefault="00072314" w:rsidP="001D18E6">
            <w:pPr>
              <w:jc w:val="center"/>
              <w:rPr>
                <w:snapToGrid w:val="0"/>
                <w:vanish/>
              </w:rPr>
            </w:pPr>
            <w:r w:rsidRPr="005D5B0A">
              <w:rPr>
                <w:snapToGrid w:val="0"/>
                <w:vanish/>
              </w:rPr>
              <w:t>6</w:t>
            </w:r>
          </w:p>
        </w:tc>
        <w:tc>
          <w:tcPr>
            <w:tcW w:w="850" w:type="dxa"/>
          </w:tcPr>
          <w:p w14:paraId="7FC3FCD4" w14:textId="77777777" w:rsidR="00072314" w:rsidRPr="005D5B0A" w:rsidRDefault="00072314" w:rsidP="001D18E6">
            <w:pPr>
              <w:jc w:val="center"/>
              <w:rPr>
                <w:snapToGrid w:val="0"/>
                <w:vanish/>
              </w:rPr>
            </w:pPr>
            <w:r>
              <w:rPr>
                <w:snapToGrid w:val="0"/>
                <w:vanish/>
              </w:rPr>
              <w:t>1a</w:t>
            </w:r>
          </w:p>
        </w:tc>
        <w:tc>
          <w:tcPr>
            <w:tcW w:w="993" w:type="dxa"/>
          </w:tcPr>
          <w:p w14:paraId="1CC753C5" w14:textId="77777777" w:rsidR="00072314" w:rsidRPr="005D5B0A" w:rsidRDefault="00072314" w:rsidP="001D18E6">
            <w:pPr>
              <w:jc w:val="center"/>
              <w:rPr>
                <w:snapToGrid w:val="0"/>
                <w:vanish/>
              </w:rPr>
            </w:pPr>
            <w:r w:rsidRPr="005D5B0A">
              <w:rPr>
                <w:snapToGrid w:val="0"/>
                <w:vanish/>
              </w:rPr>
              <w:t>2019-10-25</w:t>
            </w:r>
          </w:p>
        </w:tc>
        <w:tc>
          <w:tcPr>
            <w:tcW w:w="5669" w:type="dxa"/>
          </w:tcPr>
          <w:p w14:paraId="25E55EB2"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6B6E99FE"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0D16A27B" w14:textId="77777777" w:rsidR="00072314" w:rsidRPr="005D5B0A" w:rsidRDefault="00072314" w:rsidP="001D18E6">
            <w:pPr>
              <w:rPr>
                <w:snapToGrid w:val="0"/>
                <w:vanish/>
              </w:rPr>
            </w:pPr>
            <w:r w:rsidRPr="005D5B0A">
              <w:rPr>
                <w:snapToGrid w:val="0"/>
                <w:vanish/>
              </w:rPr>
              <w:t>Jbaden1</w:t>
            </w:r>
          </w:p>
        </w:tc>
      </w:tr>
      <w:tr w:rsidR="00072314" w:rsidRPr="005D5B0A" w14:paraId="157E6288" w14:textId="77777777" w:rsidTr="001D18E6">
        <w:trPr>
          <w:hidden/>
        </w:trPr>
        <w:tc>
          <w:tcPr>
            <w:tcW w:w="993" w:type="dxa"/>
          </w:tcPr>
          <w:p w14:paraId="71CFDFE8" w14:textId="77777777" w:rsidR="00072314" w:rsidRPr="005D5B0A" w:rsidRDefault="00072314" w:rsidP="001D18E6">
            <w:pPr>
              <w:jc w:val="center"/>
              <w:rPr>
                <w:snapToGrid w:val="0"/>
                <w:vanish/>
              </w:rPr>
            </w:pPr>
            <w:r w:rsidRPr="005D5B0A">
              <w:rPr>
                <w:snapToGrid w:val="0"/>
                <w:vanish/>
              </w:rPr>
              <w:t>6</w:t>
            </w:r>
          </w:p>
        </w:tc>
        <w:tc>
          <w:tcPr>
            <w:tcW w:w="850" w:type="dxa"/>
          </w:tcPr>
          <w:p w14:paraId="4ECDA8C3" w14:textId="77777777" w:rsidR="00072314" w:rsidRPr="005D5B0A" w:rsidRDefault="00072314" w:rsidP="001D18E6">
            <w:pPr>
              <w:jc w:val="center"/>
              <w:rPr>
                <w:snapToGrid w:val="0"/>
                <w:vanish/>
              </w:rPr>
            </w:pPr>
            <w:r>
              <w:rPr>
                <w:snapToGrid w:val="0"/>
                <w:vanish/>
              </w:rPr>
              <w:t>1a</w:t>
            </w:r>
          </w:p>
        </w:tc>
        <w:tc>
          <w:tcPr>
            <w:tcW w:w="993" w:type="dxa"/>
          </w:tcPr>
          <w:p w14:paraId="42D026D1" w14:textId="77777777" w:rsidR="00072314" w:rsidRPr="005D5B0A" w:rsidRDefault="00072314" w:rsidP="001D18E6">
            <w:pPr>
              <w:jc w:val="center"/>
              <w:rPr>
                <w:snapToGrid w:val="0"/>
                <w:vanish/>
              </w:rPr>
            </w:pPr>
            <w:r w:rsidRPr="005D5B0A">
              <w:rPr>
                <w:snapToGrid w:val="0"/>
                <w:vanish/>
              </w:rPr>
              <w:t>2019-05-11</w:t>
            </w:r>
          </w:p>
        </w:tc>
        <w:tc>
          <w:tcPr>
            <w:tcW w:w="5669" w:type="dxa"/>
          </w:tcPr>
          <w:p w14:paraId="466E01EF"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231" w:history="1">
              <w:r w:rsidRPr="005D5B0A">
                <w:rPr>
                  <w:rStyle w:val="Hyperlink"/>
                  <w:vanish/>
                </w:rPr>
                <w:t>with Ford copyright guidelines</w:t>
              </w:r>
            </w:hyperlink>
            <w:r w:rsidRPr="005D5B0A">
              <w:rPr>
                <w:vanish/>
              </w:rPr>
              <w:t>)</w:t>
            </w:r>
          </w:p>
          <w:p w14:paraId="054CF7C8"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74CA71D8" w14:textId="77777777" w:rsidR="00072314" w:rsidRPr="005D5B0A" w:rsidRDefault="00072314" w:rsidP="001D18E6">
            <w:pPr>
              <w:rPr>
                <w:snapToGrid w:val="0"/>
                <w:vanish/>
              </w:rPr>
            </w:pPr>
            <w:r w:rsidRPr="005D5B0A">
              <w:rPr>
                <w:snapToGrid w:val="0"/>
                <w:vanish/>
              </w:rPr>
              <w:t>Jbaden1</w:t>
            </w:r>
          </w:p>
        </w:tc>
      </w:tr>
      <w:tr w:rsidR="00072314" w:rsidRPr="005D5B0A" w14:paraId="38256E0D" w14:textId="77777777" w:rsidTr="001D18E6">
        <w:trPr>
          <w:hidden/>
        </w:trPr>
        <w:tc>
          <w:tcPr>
            <w:tcW w:w="993" w:type="dxa"/>
          </w:tcPr>
          <w:p w14:paraId="2C96C703" w14:textId="77777777" w:rsidR="00072314" w:rsidRPr="005D5B0A" w:rsidRDefault="00072314" w:rsidP="001D18E6">
            <w:pPr>
              <w:jc w:val="center"/>
              <w:rPr>
                <w:snapToGrid w:val="0"/>
                <w:vanish/>
              </w:rPr>
            </w:pPr>
            <w:r w:rsidRPr="005D5B0A">
              <w:rPr>
                <w:snapToGrid w:val="0"/>
                <w:vanish/>
              </w:rPr>
              <w:t>6</w:t>
            </w:r>
          </w:p>
        </w:tc>
        <w:tc>
          <w:tcPr>
            <w:tcW w:w="850" w:type="dxa"/>
          </w:tcPr>
          <w:p w14:paraId="2F5D7C22" w14:textId="77777777" w:rsidR="00072314" w:rsidRPr="005D5B0A" w:rsidRDefault="00072314" w:rsidP="001D18E6">
            <w:pPr>
              <w:jc w:val="center"/>
              <w:rPr>
                <w:snapToGrid w:val="0"/>
                <w:vanish/>
              </w:rPr>
            </w:pPr>
            <w:r>
              <w:rPr>
                <w:snapToGrid w:val="0"/>
                <w:vanish/>
              </w:rPr>
              <w:t>1a</w:t>
            </w:r>
          </w:p>
        </w:tc>
        <w:tc>
          <w:tcPr>
            <w:tcW w:w="993" w:type="dxa"/>
          </w:tcPr>
          <w:p w14:paraId="306FE71D" w14:textId="77777777" w:rsidR="00072314" w:rsidRPr="005D5B0A" w:rsidRDefault="00072314" w:rsidP="001D18E6">
            <w:pPr>
              <w:jc w:val="center"/>
              <w:rPr>
                <w:snapToGrid w:val="0"/>
                <w:vanish/>
              </w:rPr>
            </w:pPr>
            <w:r w:rsidRPr="005D5B0A">
              <w:rPr>
                <w:snapToGrid w:val="0"/>
                <w:vanish/>
              </w:rPr>
              <w:t>2019-22-11</w:t>
            </w:r>
          </w:p>
        </w:tc>
        <w:tc>
          <w:tcPr>
            <w:tcW w:w="5669" w:type="dxa"/>
          </w:tcPr>
          <w:p w14:paraId="5002174E"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7B44E805"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1D85FC1C" w14:textId="77777777" w:rsidR="00072314" w:rsidRPr="005D5B0A" w:rsidRDefault="00072314" w:rsidP="001D18E6">
            <w:pPr>
              <w:rPr>
                <w:snapToGrid w:val="0"/>
                <w:vanish/>
              </w:rPr>
            </w:pPr>
            <w:r w:rsidRPr="005D5B0A">
              <w:rPr>
                <w:snapToGrid w:val="0"/>
                <w:vanish/>
              </w:rPr>
              <w:t>Jbaden1</w:t>
            </w:r>
          </w:p>
        </w:tc>
      </w:tr>
      <w:tr w:rsidR="00072314" w:rsidRPr="005D5B0A" w14:paraId="59244DB6" w14:textId="77777777" w:rsidTr="001D18E6">
        <w:trPr>
          <w:hidden/>
        </w:trPr>
        <w:tc>
          <w:tcPr>
            <w:tcW w:w="993" w:type="dxa"/>
          </w:tcPr>
          <w:p w14:paraId="0EFBC530" w14:textId="77777777" w:rsidR="00072314" w:rsidRPr="005D5B0A" w:rsidRDefault="00072314" w:rsidP="001D18E6">
            <w:pPr>
              <w:jc w:val="center"/>
              <w:rPr>
                <w:snapToGrid w:val="0"/>
                <w:vanish/>
              </w:rPr>
            </w:pPr>
            <w:r w:rsidRPr="005D5B0A">
              <w:rPr>
                <w:snapToGrid w:val="0"/>
                <w:vanish/>
              </w:rPr>
              <w:t>6</w:t>
            </w:r>
          </w:p>
        </w:tc>
        <w:tc>
          <w:tcPr>
            <w:tcW w:w="850" w:type="dxa"/>
          </w:tcPr>
          <w:p w14:paraId="6BC87B75" w14:textId="77777777" w:rsidR="00072314" w:rsidRPr="005D5B0A" w:rsidRDefault="00072314" w:rsidP="001D18E6">
            <w:pPr>
              <w:jc w:val="center"/>
              <w:rPr>
                <w:snapToGrid w:val="0"/>
                <w:vanish/>
              </w:rPr>
            </w:pPr>
            <w:r>
              <w:rPr>
                <w:snapToGrid w:val="0"/>
                <w:vanish/>
              </w:rPr>
              <w:t>1a</w:t>
            </w:r>
          </w:p>
        </w:tc>
        <w:tc>
          <w:tcPr>
            <w:tcW w:w="993" w:type="dxa"/>
          </w:tcPr>
          <w:p w14:paraId="05351A1D" w14:textId="77777777" w:rsidR="00072314" w:rsidRPr="005D5B0A" w:rsidRDefault="00072314" w:rsidP="001D18E6">
            <w:pPr>
              <w:jc w:val="center"/>
              <w:rPr>
                <w:snapToGrid w:val="0"/>
                <w:vanish/>
              </w:rPr>
            </w:pPr>
            <w:r w:rsidRPr="005D5B0A">
              <w:rPr>
                <w:snapToGrid w:val="0"/>
                <w:vanish/>
              </w:rPr>
              <w:t>2019-12-05</w:t>
            </w:r>
          </w:p>
        </w:tc>
        <w:tc>
          <w:tcPr>
            <w:tcW w:w="5669" w:type="dxa"/>
          </w:tcPr>
          <w:p w14:paraId="61377F82"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2923882D"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532BFA0B" w14:textId="77777777" w:rsidR="00072314" w:rsidRPr="005D5B0A" w:rsidRDefault="00072314" w:rsidP="001D18E6">
            <w:pPr>
              <w:rPr>
                <w:snapToGrid w:val="0"/>
                <w:vanish/>
              </w:rPr>
            </w:pPr>
            <w:r w:rsidRPr="005D5B0A">
              <w:rPr>
                <w:snapToGrid w:val="0"/>
                <w:vanish/>
              </w:rPr>
              <w:t>Jbaden1</w:t>
            </w:r>
          </w:p>
        </w:tc>
      </w:tr>
      <w:tr w:rsidR="00072314" w:rsidRPr="005D5B0A" w14:paraId="44652CF2" w14:textId="77777777" w:rsidTr="001D18E6">
        <w:trPr>
          <w:hidden/>
        </w:trPr>
        <w:tc>
          <w:tcPr>
            <w:tcW w:w="993" w:type="dxa"/>
          </w:tcPr>
          <w:p w14:paraId="60C63786" w14:textId="77777777" w:rsidR="00072314" w:rsidRDefault="00072314" w:rsidP="001D18E6">
            <w:pPr>
              <w:jc w:val="center"/>
              <w:rPr>
                <w:snapToGrid w:val="0"/>
                <w:vanish/>
              </w:rPr>
            </w:pPr>
            <w:r>
              <w:rPr>
                <w:snapToGrid w:val="0"/>
                <w:vanish/>
              </w:rPr>
              <w:t>6</w:t>
            </w:r>
          </w:p>
        </w:tc>
        <w:tc>
          <w:tcPr>
            <w:tcW w:w="850" w:type="dxa"/>
          </w:tcPr>
          <w:p w14:paraId="2F4D0BEA" w14:textId="77777777" w:rsidR="00072314" w:rsidRDefault="00072314" w:rsidP="001D18E6">
            <w:pPr>
              <w:jc w:val="center"/>
              <w:rPr>
                <w:snapToGrid w:val="0"/>
                <w:vanish/>
              </w:rPr>
            </w:pPr>
            <w:r>
              <w:rPr>
                <w:snapToGrid w:val="0"/>
                <w:vanish/>
              </w:rPr>
              <w:t>1a</w:t>
            </w:r>
          </w:p>
        </w:tc>
        <w:tc>
          <w:tcPr>
            <w:tcW w:w="993" w:type="dxa"/>
          </w:tcPr>
          <w:p w14:paraId="39CEC9A1" w14:textId="77777777" w:rsidR="00072314" w:rsidRDefault="00072314" w:rsidP="001D18E6">
            <w:pPr>
              <w:jc w:val="center"/>
              <w:rPr>
                <w:snapToGrid w:val="0"/>
                <w:vanish/>
              </w:rPr>
            </w:pPr>
            <w:r>
              <w:rPr>
                <w:snapToGrid w:val="0"/>
                <w:vanish/>
              </w:rPr>
              <w:t>2020-01-07</w:t>
            </w:r>
          </w:p>
        </w:tc>
        <w:tc>
          <w:tcPr>
            <w:tcW w:w="5669" w:type="dxa"/>
          </w:tcPr>
          <w:p w14:paraId="4D19F31D"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7790804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7D959DA5"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6FCDC756" w14:textId="77777777" w:rsidR="00072314" w:rsidRDefault="00072314" w:rsidP="001D18E6">
            <w:pPr>
              <w:rPr>
                <w:snapToGrid w:val="0"/>
                <w:vanish/>
              </w:rPr>
            </w:pPr>
            <w:r>
              <w:rPr>
                <w:snapToGrid w:val="0"/>
                <w:vanish/>
              </w:rPr>
              <w:t>Jbaden1</w:t>
            </w:r>
          </w:p>
        </w:tc>
      </w:tr>
      <w:tr w:rsidR="00072314" w:rsidRPr="005D5B0A" w14:paraId="75D29048" w14:textId="77777777" w:rsidTr="001D18E6">
        <w:trPr>
          <w:hidden/>
        </w:trPr>
        <w:tc>
          <w:tcPr>
            <w:tcW w:w="993" w:type="dxa"/>
          </w:tcPr>
          <w:p w14:paraId="787A1FBF" w14:textId="77777777" w:rsidR="00072314" w:rsidRPr="00BE04E8" w:rsidRDefault="00072314" w:rsidP="001D18E6">
            <w:pPr>
              <w:jc w:val="center"/>
              <w:rPr>
                <w:snapToGrid w:val="0"/>
                <w:vanish/>
              </w:rPr>
            </w:pPr>
            <w:r w:rsidRPr="00BE04E8">
              <w:rPr>
                <w:snapToGrid w:val="0"/>
                <w:vanish/>
              </w:rPr>
              <w:t>6</w:t>
            </w:r>
          </w:p>
        </w:tc>
        <w:tc>
          <w:tcPr>
            <w:tcW w:w="850" w:type="dxa"/>
          </w:tcPr>
          <w:p w14:paraId="0020C871" w14:textId="77777777" w:rsidR="00072314" w:rsidRPr="00BE04E8" w:rsidRDefault="00072314" w:rsidP="001D18E6">
            <w:pPr>
              <w:jc w:val="center"/>
              <w:rPr>
                <w:snapToGrid w:val="0"/>
                <w:vanish/>
              </w:rPr>
            </w:pPr>
            <w:r>
              <w:rPr>
                <w:snapToGrid w:val="0"/>
                <w:vanish/>
              </w:rPr>
              <w:t>1a</w:t>
            </w:r>
          </w:p>
        </w:tc>
        <w:tc>
          <w:tcPr>
            <w:tcW w:w="993" w:type="dxa"/>
          </w:tcPr>
          <w:p w14:paraId="04B659D1" w14:textId="77777777" w:rsidR="00072314" w:rsidRPr="00BE04E8" w:rsidRDefault="00072314" w:rsidP="001D18E6">
            <w:pPr>
              <w:jc w:val="center"/>
              <w:rPr>
                <w:snapToGrid w:val="0"/>
                <w:vanish/>
              </w:rPr>
            </w:pPr>
            <w:r w:rsidRPr="00BE04E8">
              <w:rPr>
                <w:snapToGrid w:val="0"/>
                <w:vanish/>
              </w:rPr>
              <w:t>2020-01-07</w:t>
            </w:r>
          </w:p>
        </w:tc>
        <w:tc>
          <w:tcPr>
            <w:tcW w:w="5669" w:type="dxa"/>
          </w:tcPr>
          <w:p w14:paraId="62A05455"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232" w:history="1">
              <w:r w:rsidRPr="00BE04E8">
                <w:rPr>
                  <w:rStyle w:val="Hyperlink"/>
                  <w:rFonts w:cs="Arial"/>
                  <w:snapToGrid w:val="0"/>
                  <w:vanish/>
                </w:rPr>
                <w:t>FSTGB-97</w:t>
              </w:r>
            </w:hyperlink>
            <w:r w:rsidRPr="00BE04E8">
              <w:rPr>
                <w:rFonts w:cs="Arial"/>
                <w:snapToGrid w:val="0"/>
                <w:vanish/>
              </w:rPr>
              <w:t>)</w:t>
            </w:r>
          </w:p>
          <w:p w14:paraId="3BD02BF0"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3C326ED4" w14:textId="77777777" w:rsidR="00072314" w:rsidRDefault="00072314" w:rsidP="001D18E6">
            <w:pPr>
              <w:rPr>
                <w:snapToGrid w:val="0"/>
                <w:vanish/>
              </w:rPr>
            </w:pPr>
            <w:r>
              <w:rPr>
                <w:snapToGrid w:val="0"/>
                <w:vanish/>
              </w:rPr>
              <w:t>Jbaden1</w:t>
            </w:r>
          </w:p>
        </w:tc>
      </w:tr>
      <w:tr w:rsidR="00072314" w:rsidRPr="005D5B0A" w14:paraId="6655C6B5" w14:textId="77777777" w:rsidTr="001D18E6">
        <w:trPr>
          <w:hidden/>
        </w:trPr>
        <w:tc>
          <w:tcPr>
            <w:tcW w:w="993" w:type="dxa"/>
          </w:tcPr>
          <w:p w14:paraId="29F60F1F" w14:textId="77777777" w:rsidR="00072314" w:rsidRPr="00BE04E8" w:rsidRDefault="00072314" w:rsidP="001D18E6">
            <w:pPr>
              <w:jc w:val="center"/>
              <w:rPr>
                <w:snapToGrid w:val="0"/>
                <w:vanish/>
              </w:rPr>
            </w:pPr>
            <w:r w:rsidRPr="00BE04E8">
              <w:rPr>
                <w:snapToGrid w:val="0"/>
                <w:vanish/>
              </w:rPr>
              <w:t>6</w:t>
            </w:r>
          </w:p>
        </w:tc>
        <w:tc>
          <w:tcPr>
            <w:tcW w:w="850" w:type="dxa"/>
          </w:tcPr>
          <w:p w14:paraId="5FAEE091" w14:textId="77777777" w:rsidR="00072314" w:rsidRPr="00BE04E8" w:rsidRDefault="00072314" w:rsidP="001D18E6">
            <w:pPr>
              <w:jc w:val="center"/>
              <w:rPr>
                <w:snapToGrid w:val="0"/>
                <w:vanish/>
              </w:rPr>
            </w:pPr>
            <w:r>
              <w:rPr>
                <w:snapToGrid w:val="0"/>
                <w:vanish/>
              </w:rPr>
              <w:t>1a</w:t>
            </w:r>
          </w:p>
        </w:tc>
        <w:tc>
          <w:tcPr>
            <w:tcW w:w="993" w:type="dxa"/>
          </w:tcPr>
          <w:p w14:paraId="52E9FF61" w14:textId="77777777" w:rsidR="00072314" w:rsidRPr="00BE04E8" w:rsidRDefault="00072314" w:rsidP="001D18E6">
            <w:pPr>
              <w:jc w:val="center"/>
              <w:rPr>
                <w:snapToGrid w:val="0"/>
                <w:vanish/>
              </w:rPr>
            </w:pPr>
            <w:r w:rsidRPr="00BE04E8">
              <w:rPr>
                <w:snapToGrid w:val="0"/>
                <w:vanish/>
              </w:rPr>
              <w:t>2020-01-07</w:t>
            </w:r>
          </w:p>
        </w:tc>
        <w:tc>
          <w:tcPr>
            <w:tcW w:w="5669" w:type="dxa"/>
          </w:tcPr>
          <w:p w14:paraId="75F70A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2168F6AA"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52CB8FBA" w14:textId="77777777" w:rsidR="00072314" w:rsidRDefault="00072314" w:rsidP="001D18E6">
            <w:pPr>
              <w:rPr>
                <w:snapToGrid w:val="0"/>
                <w:vanish/>
              </w:rPr>
            </w:pPr>
            <w:r>
              <w:rPr>
                <w:snapToGrid w:val="0"/>
                <w:vanish/>
              </w:rPr>
              <w:t>Jbaden1</w:t>
            </w:r>
          </w:p>
        </w:tc>
      </w:tr>
      <w:tr w:rsidR="00072314" w:rsidRPr="005D5B0A" w14:paraId="552DB60F" w14:textId="77777777" w:rsidTr="001D18E6">
        <w:trPr>
          <w:hidden/>
        </w:trPr>
        <w:tc>
          <w:tcPr>
            <w:tcW w:w="993" w:type="dxa"/>
          </w:tcPr>
          <w:p w14:paraId="03B4FC6D" w14:textId="77777777" w:rsidR="00072314" w:rsidRPr="00DC33EF" w:rsidRDefault="00072314" w:rsidP="001D18E6">
            <w:pPr>
              <w:jc w:val="center"/>
              <w:rPr>
                <w:snapToGrid w:val="0"/>
                <w:vanish/>
              </w:rPr>
            </w:pPr>
            <w:r w:rsidRPr="00DC33EF">
              <w:rPr>
                <w:snapToGrid w:val="0"/>
                <w:vanish/>
              </w:rPr>
              <w:t>6</w:t>
            </w:r>
          </w:p>
        </w:tc>
        <w:tc>
          <w:tcPr>
            <w:tcW w:w="850" w:type="dxa"/>
          </w:tcPr>
          <w:p w14:paraId="51449FF0" w14:textId="77777777" w:rsidR="00072314" w:rsidRPr="00DC33EF" w:rsidRDefault="00072314" w:rsidP="001D18E6">
            <w:pPr>
              <w:jc w:val="center"/>
              <w:rPr>
                <w:snapToGrid w:val="0"/>
                <w:vanish/>
              </w:rPr>
            </w:pPr>
            <w:r w:rsidRPr="00DC33EF">
              <w:rPr>
                <w:snapToGrid w:val="0"/>
                <w:vanish/>
              </w:rPr>
              <w:t>1a</w:t>
            </w:r>
          </w:p>
        </w:tc>
        <w:tc>
          <w:tcPr>
            <w:tcW w:w="993" w:type="dxa"/>
          </w:tcPr>
          <w:p w14:paraId="50B898D2" w14:textId="77777777" w:rsidR="00072314" w:rsidRPr="00DC33EF" w:rsidRDefault="00072314" w:rsidP="001D18E6">
            <w:pPr>
              <w:jc w:val="center"/>
              <w:rPr>
                <w:snapToGrid w:val="0"/>
                <w:vanish/>
              </w:rPr>
            </w:pPr>
            <w:r w:rsidRPr="00DC33EF">
              <w:rPr>
                <w:snapToGrid w:val="0"/>
                <w:vanish/>
              </w:rPr>
              <w:t>2020-03-09</w:t>
            </w:r>
          </w:p>
        </w:tc>
        <w:tc>
          <w:tcPr>
            <w:tcW w:w="5669" w:type="dxa"/>
          </w:tcPr>
          <w:p w14:paraId="54CB99F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1DD6A6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4646A4B7"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1F29D108"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2244DD80"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46F236D0" w14:textId="77777777" w:rsidR="00072314" w:rsidRPr="00DC33EF" w:rsidRDefault="00072314" w:rsidP="001D18E6">
            <w:pPr>
              <w:rPr>
                <w:snapToGrid w:val="0"/>
                <w:vanish/>
              </w:rPr>
            </w:pPr>
            <w:r w:rsidRPr="00DC33EF">
              <w:rPr>
                <w:snapToGrid w:val="0"/>
                <w:vanish/>
              </w:rPr>
              <w:t>Jbaden1</w:t>
            </w:r>
          </w:p>
        </w:tc>
      </w:tr>
      <w:tr w:rsidR="00072314" w:rsidRPr="005D5B0A" w14:paraId="41BD93C4" w14:textId="77777777" w:rsidTr="001D18E6">
        <w:trPr>
          <w:hidden/>
        </w:trPr>
        <w:tc>
          <w:tcPr>
            <w:tcW w:w="993" w:type="dxa"/>
          </w:tcPr>
          <w:p w14:paraId="55AE37E3" w14:textId="77777777" w:rsidR="00072314" w:rsidRPr="00DC33EF" w:rsidRDefault="00072314" w:rsidP="001D18E6">
            <w:pPr>
              <w:jc w:val="center"/>
              <w:rPr>
                <w:snapToGrid w:val="0"/>
                <w:vanish/>
              </w:rPr>
            </w:pPr>
            <w:r w:rsidRPr="00DC33EF">
              <w:rPr>
                <w:snapToGrid w:val="0"/>
                <w:vanish/>
              </w:rPr>
              <w:t>6</w:t>
            </w:r>
          </w:p>
        </w:tc>
        <w:tc>
          <w:tcPr>
            <w:tcW w:w="850" w:type="dxa"/>
          </w:tcPr>
          <w:p w14:paraId="17A2E286" w14:textId="77777777" w:rsidR="00072314" w:rsidRPr="00DC33EF" w:rsidRDefault="00072314" w:rsidP="001D18E6">
            <w:pPr>
              <w:jc w:val="center"/>
              <w:rPr>
                <w:snapToGrid w:val="0"/>
                <w:vanish/>
              </w:rPr>
            </w:pPr>
            <w:r w:rsidRPr="00DC33EF">
              <w:rPr>
                <w:snapToGrid w:val="0"/>
                <w:vanish/>
              </w:rPr>
              <w:t>1a</w:t>
            </w:r>
          </w:p>
        </w:tc>
        <w:tc>
          <w:tcPr>
            <w:tcW w:w="993" w:type="dxa"/>
          </w:tcPr>
          <w:p w14:paraId="5ED8E719" w14:textId="77777777" w:rsidR="00072314" w:rsidRPr="00DC33EF" w:rsidRDefault="00072314" w:rsidP="001D18E6">
            <w:pPr>
              <w:jc w:val="center"/>
              <w:rPr>
                <w:snapToGrid w:val="0"/>
                <w:vanish/>
              </w:rPr>
            </w:pPr>
            <w:r w:rsidRPr="00DC33EF">
              <w:rPr>
                <w:snapToGrid w:val="0"/>
                <w:vanish/>
              </w:rPr>
              <w:t>2020-03-11</w:t>
            </w:r>
          </w:p>
        </w:tc>
        <w:tc>
          <w:tcPr>
            <w:tcW w:w="5669" w:type="dxa"/>
          </w:tcPr>
          <w:p w14:paraId="4226A1AB"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5F14F310" w14:textId="77777777" w:rsidR="00072314" w:rsidRPr="00DC33EF" w:rsidRDefault="00072314" w:rsidP="001D18E6">
            <w:pPr>
              <w:rPr>
                <w:snapToGrid w:val="0"/>
                <w:vanish/>
              </w:rPr>
            </w:pPr>
            <w:r w:rsidRPr="00DC33EF">
              <w:rPr>
                <w:snapToGrid w:val="0"/>
                <w:vanish/>
              </w:rPr>
              <w:t>Jbaden1</w:t>
            </w:r>
          </w:p>
        </w:tc>
      </w:tr>
      <w:tr w:rsidR="00072314" w14:paraId="208D47DA" w14:textId="77777777" w:rsidTr="001D18E6">
        <w:tblPrEx>
          <w:tblLook w:val="04A0" w:firstRow="1" w:lastRow="0" w:firstColumn="1" w:lastColumn="0" w:noHBand="0" w:noVBand="1"/>
        </w:tblPrEx>
        <w:trPr>
          <w:hidden/>
        </w:trPr>
        <w:tc>
          <w:tcPr>
            <w:tcW w:w="993" w:type="dxa"/>
            <w:hideMark/>
          </w:tcPr>
          <w:p w14:paraId="20DA8FB6" w14:textId="77777777" w:rsidR="00072314" w:rsidRPr="00DC33EF" w:rsidRDefault="00072314" w:rsidP="001D18E6">
            <w:pPr>
              <w:jc w:val="center"/>
              <w:rPr>
                <w:snapToGrid w:val="0"/>
                <w:vanish/>
              </w:rPr>
            </w:pPr>
            <w:r w:rsidRPr="00DC33EF">
              <w:rPr>
                <w:snapToGrid w:val="0"/>
                <w:vanish/>
              </w:rPr>
              <w:t>6</w:t>
            </w:r>
          </w:p>
        </w:tc>
        <w:tc>
          <w:tcPr>
            <w:tcW w:w="850" w:type="dxa"/>
            <w:hideMark/>
          </w:tcPr>
          <w:p w14:paraId="7BC7F3D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40E32859"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658FA7AF"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320DE1B"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EF5A37A" w14:textId="77777777" w:rsidR="00072314" w:rsidRPr="00DC33EF" w:rsidRDefault="00072314" w:rsidP="001D18E6">
            <w:pPr>
              <w:rPr>
                <w:snapToGrid w:val="0"/>
                <w:vanish/>
              </w:rPr>
            </w:pPr>
            <w:r w:rsidRPr="00DC33EF">
              <w:rPr>
                <w:snapToGrid w:val="0"/>
                <w:vanish/>
              </w:rPr>
              <w:t>Jbaden1</w:t>
            </w:r>
            <w:bookmarkEnd w:id="176"/>
          </w:p>
        </w:tc>
      </w:tr>
    </w:tbl>
    <w:p w14:paraId="670A4970" w14:textId="77777777" w:rsidR="00072314" w:rsidRDefault="00072314" w:rsidP="00072314"/>
    <w:p w14:paraId="10B04653"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77" w:name="_Toc35000630"/>
      <w:r w:rsidRPr="00BC3C56">
        <w:rPr>
          <w:lang w:val="en-GB"/>
        </w:rPr>
        <w:lastRenderedPageBreak/>
        <w:t>Appendix</w:t>
      </w:r>
      <w:bookmarkEnd w:id="170"/>
      <w:bookmarkEnd w:id="277"/>
    </w:p>
    <w:p w14:paraId="5586A290" w14:textId="77777777" w:rsidR="00072314" w:rsidRPr="00BC3C56" w:rsidRDefault="00072314" w:rsidP="00072314">
      <w:pPr>
        <w:pStyle w:val="Heading2"/>
        <w:tabs>
          <w:tab w:val="clear" w:pos="709"/>
        </w:tabs>
        <w:spacing w:before="240"/>
        <w:rPr>
          <w:lang w:val="en-GB"/>
        </w:rPr>
      </w:pPr>
      <w:bookmarkStart w:id="278" w:name="_Toc35000631"/>
      <w:r w:rsidRPr="00BC3C56">
        <w:rPr>
          <w:lang w:val="en-GB"/>
        </w:rPr>
        <w:t>Data Dictionary</w:t>
      </w:r>
      <w:bookmarkEnd w:id="278"/>
    </w:p>
    <w:p w14:paraId="291741EF" w14:textId="77777777" w:rsidR="00072314" w:rsidRPr="00BC3C56" w:rsidRDefault="00072314" w:rsidP="00072314">
      <w:pPr>
        <w:pStyle w:val="Heading3"/>
        <w:keepNext w:val="0"/>
        <w:tabs>
          <w:tab w:val="clear" w:pos="900"/>
          <w:tab w:val="left" w:pos="709"/>
          <w:tab w:val="left" w:pos="851"/>
        </w:tabs>
        <w:spacing w:before="240"/>
        <w:rPr>
          <w:lang w:val="en-GB"/>
        </w:rPr>
      </w:pPr>
      <w:bookmarkStart w:id="279" w:name="_Toc35000632"/>
      <w:r w:rsidRPr="00BC3C56">
        <w:rPr>
          <w:lang w:val="en-GB"/>
        </w:rPr>
        <w:t>Logical Signals</w:t>
      </w:r>
      <w:bookmarkEnd w:id="279"/>
    </w:p>
    <w:p w14:paraId="7C493C92" w14:textId="77777777" w:rsidR="00595617" w:rsidRDefault="00595617" w:rsidP="00072314"/>
    <w:p w14:paraId="20A5A99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AudioShareResp_Command</w:t>
      </w:r>
    </w:p>
    <w:p w14:paraId="0E671BAF" w14:textId="77777777" w:rsidR="00237051" w:rsidRPr="00F03856" w:rsidRDefault="00237051" w:rsidP="00237051">
      <w:pPr>
        <w:rPr>
          <w:rFonts w:cs="Arial"/>
        </w:rPr>
      </w:pPr>
      <w:bookmarkStart w:id="280" w:name="LSG_D_Logical_Signal_Example_00022"/>
      <w:r>
        <w:rPr>
          <w:rFonts w:cs="Arial"/>
        </w:rPr>
        <w:t>Audio Share Resp Command (Physical Touch)</w:t>
      </w:r>
    </w:p>
    <w:p w14:paraId="249DD3A8"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1C9BFB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CD87A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DA17A4" w14:textId="77777777" w:rsidR="00237051" w:rsidRPr="002338ED" w:rsidRDefault="006B7CE9" w:rsidP="002338ED">
            <w:pPr>
              <w:rPr>
                <w:rFonts w:cs="Arial"/>
                <w:color w:val="000000" w:themeColor="text1"/>
                <w:sz w:val="16"/>
                <w:szCs w:val="14"/>
              </w:rPr>
            </w:pPr>
            <w:sdt>
              <w:sdtPr>
                <w:rPr>
                  <w:sz w:val="16"/>
                  <w:szCs w:val="16"/>
                </w:rPr>
                <w:alias w:val="ASIL"/>
                <w:tag w:val="ASIL"/>
                <w:id w:val="-226994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95425E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CD118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26ECB8" w14:textId="77777777" w:rsidR="00237051" w:rsidRPr="00981CB3" w:rsidRDefault="00237051" w:rsidP="00121C0E">
            <w:pPr>
              <w:rPr>
                <w:rFonts w:eastAsiaTheme="minorHAnsi" w:cs="Arial"/>
                <w:color w:val="000000" w:themeColor="text1"/>
                <w:sz w:val="16"/>
                <w:szCs w:val="16"/>
              </w:rPr>
            </w:pPr>
          </w:p>
        </w:tc>
      </w:tr>
      <w:tr w:rsidR="00237051" w:rsidRPr="00981CB3" w14:paraId="0055635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C3F380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070F19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D0278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A88CDE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5085D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2C52CB" w14:textId="77777777" w:rsidR="00237051" w:rsidRPr="00981CB3" w:rsidRDefault="00237051" w:rsidP="00121C0E">
            <w:pPr>
              <w:rPr>
                <w:rFonts w:eastAsiaTheme="minorHAnsi" w:cs="Arial"/>
                <w:color w:val="000000" w:themeColor="text1"/>
                <w:sz w:val="16"/>
                <w:szCs w:val="16"/>
              </w:rPr>
            </w:pPr>
          </w:p>
        </w:tc>
      </w:tr>
      <w:tr w:rsidR="00237051" w:rsidRPr="00981CB3" w14:paraId="1C59BE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F1F2E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00136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4687F" w14:textId="77777777" w:rsidR="00237051" w:rsidRPr="00981CB3" w:rsidRDefault="00237051" w:rsidP="00121C0E">
            <w:pPr>
              <w:rPr>
                <w:rFonts w:eastAsiaTheme="minorHAnsi" w:cs="Arial"/>
                <w:color w:val="000000" w:themeColor="text1"/>
                <w:sz w:val="16"/>
                <w:szCs w:val="16"/>
              </w:rPr>
            </w:pPr>
          </w:p>
        </w:tc>
      </w:tr>
      <w:tr w:rsidR="00237051" w:rsidRPr="00981CB3" w14:paraId="16B155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B6A3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55805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2864D7" w14:textId="77777777" w:rsidR="00237051" w:rsidRPr="00981CB3" w:rsidRDefault="00237051" w:rsidP="00121C0E">
            <w:pPr>
              <w:rPr>
                <w:rFonts w:eastAsiaTheme="minorHAnsi" w:cs="Arial"/>
                <w:color w:val="000000" w:themeColor="text1"/>
                <w:sz w:val="16"/>
                <w:szCs w:val="16"/>
              </w:rPr>
            </w:pPr>
          </w:p>
        </w:tc>
      </w:tr>
      <w:tr w:rsidR="00237051" w:rsidRPr="00981CB3" w14:paraId="42D4A9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B42E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B2ABD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76ACEB" w14:textId="77777777" w:rsidR="00237051" w:rsidRPr="00981CB3" w:rsidRDefault="00237051" w:rsidP="00121C0E">
            <w:pPr>
              <w:rPr>
                <w:rFonts w:eastAsiaTheme="minorHAnsi" w:cs="Arial"/>
                <w:color w:val="000000" w:themeColor="text1"/>
                <w:sz w:val="16"/>
                <w:szCs w:val="16"/>
              </w:rPr>
            </w:pPr>
          </w:p>
        </w:tc>
      </w:tr>
      <w:tr w:rsidR="00237051" w:rsidRPr="00981CB3" w14:paraId="7FAFB3A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75D18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9F43B0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8A4A3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4F3BA3" w14:textId="77777777" w:rsidR="00237051" w:rsidRPr="00981CB3" w:rsidRDefault="00237051" w:rsidP="00121C0E">
            <w:pPr>
              <w:rPr>
                <w:rFonts w:eastAsiaTheme="minorHAnsi" w:cs="Arial"/>
                <w:color w:val="000000" w:themeColor="text1"/>
                <w:sz w:val="16"/>
                <w:szCs w:val="16"/>
              </w:rPr>
            </w:pPr>
          </w:p>
        </w:tc>
      </w:tr>
      <w:tr w:rsidR="00237051" w:rsidRPr="00981CB3" w14:paraId="32397A1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C0CE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D7978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DC732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492DA0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0E0B5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D6D96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5F56D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CE90D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C2542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22FA5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BA36A" w14:textId="77777777" w:rsidR="00237051" w:rsidRPr="00981CB3" w:rsidRDefault="00237051" w:rsidP="00121C0E">
            <w:pPr>
              <w:rPr>
                <w:rFonts w:eastAsiaTheme="minorHAnsi" w:cs="Arial"/>
                <w:color w:val="000000" w:themeColor="text1"/>
                <w:sz w:val="16"/>
                <w:szCs w:val="16"/>
              </w:rPr>
            </w:pPr>
          </w:p>
        </w:tc>
      </w:tr>
      <w:tr w:rsidR="00237051" w:rsidRPr="00981CB3" w14:paraId="600FB66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B1E22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3CDAD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A33AB3" w14:textId="77777777" w:rsidR="00237051" w:rsidRPr="00981CB3" w:rsidRDefault="00237051" w:rsidP="00121C0E">
            <w:pPr>
              <w:rPr>
                <w:rFonts w:eastAsiaTheme="minorHAnsi" w:cs="Arial"/>
                <w:color w:val="000000" w:themeColor="text1"/>
                <w:sz w:val="16"/>
                <w:szCs w:val="16"/>
              </w:rPr>
            </w:pPr>
          </w:p>
        </w:tc>
      </w:tr>
      <w:tr w:rsidR="00237051" w:rsidRPr="00981CB3" w14:paraId="47E3FF0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D54AE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bookmarkEnd w:id="280"/>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A89188" w14:textId="77777777" w:rsidR="00237051" w:rsidRPr="00981CB3" w:rsidRDefault="00237051" w:rsidP="00121C0E">
            <w:pPr>
              <w:rPr>
                <w:rFonts w:eastAsiaTheme="minorHAnsi" w:cs="Arial"/>
                <w:color w:val="000000" w:themeColor="text1"/>
                <w:sz w:val="16"/>
                <w:szCs w:val="16"/>
              </w:rPr>
            </w:pPr>
          </w:p>
        </w:tc>
      </w:tr>
    </w:tbl>
    <w:p w14:paraId="10BB6352" w14:textId="77777777" w:rsidR="00237051" w:rsidRDefault="00237051" w:rsidP="00237051">
      <w:pPr>
        <w:pStyle w:val="Caption"/>
        <w:rPr>
          <w:lang w:val="en-GB"/>
        </w:rPr>
      </w:pPr>
      <w:r w:rsidRPr="00702453">
        <w:t xml:space="preserve">Table: </w:t>
      </w:r>
      <w:r>
        <w:t xml:space="preserve">Signal Details of </w:t>
      </w:r>
      <w:r w:rsidRPr="004521EB">
        <w:rPr>
          <w:lang w:val="en-GB"/>
        </w:rPr>
        <w:t>AudioShareResp_Command</w:t>
      </w:r>
    </w:p>
    <w:p w14:paraId="7FDE07F8" w14:textId="77777777" w:rsidR="00495854" w:rsidRPr="00495854" w:rsidRDefault="00495854" w:rsidP="00495854">
      <w:pPr>
        <w:rPr>
          <w:lang w:val="en-GB"/>
        </w:rPr>
      </w:pPr>
    </w:p>
    <w:p w14:paraId="03E4A45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AudioShareResp_Req</w:t>
      </w:r>
    </w:p>
    <w:p w14:paraId="75825395" w14:textId="77777777" w:rsidR="00237051" w:rsidRPr="00F03856" w:rsidRDefault="00237051" w:rsidP="00237051">
      <w:pPr>
        <w:rPr>
          <w:rFonts w:cs="Arial"/>
        </w:rPr>
      </w:pPr>
      <w:r>
        <w:rPr>
          <w:rFonts w:cs="Arial"/>
        </w:rPr>
        <w:t xml:space="preserve">Internal Signal for Audio SHare Response </w:t>
      </w:r>
    </w:p>
    <w:p w14:paraId="23CD6621"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F3D62E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D3C22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CC148D" w14:textId="77777777" w:rsidR="00237051" w:rsidRPr="002338ED" w:rsidRDefault="006B7CE9" w:rsidP="002338ED">
            <w:pPr>
              <w:rPr>
                <w:rFonts w:cs="Arial"/>
                <w:color w:val="000000" w:themeColor="text1"/>
                <w:sz w:val="16"/>
                <w:szCs w:val="14"/>
              </w:rPr>
            </w:pPr>
            <w:sdt>
              <w:sdtPr>
                <w:rPr>
                  <w:sz w:val="16"/>
                  <w:szCs w:val="16"/>
                </w:rPr>
                <w:alias w:val="ASIL"/>
                <w:tag w:val="ASIL"/>
                <w:id w:val="-191832295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C9821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071CB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E6780B" w14:textId="77777777" w:rsidR="00237051" w:rsidRPr="00981CB3" w:rsidRDefault="00237051" w:rsidP="00121C0E">
            <w:pPr>
              <w:rPr>
                <w:rFonts w:eastAsiaTheme="minorHAnsi" w:cs="Arial"/>
                <w:color w:val="000000" w:themeColor="text1"/>
                <w:sz w:val="16"/>
                <w:szCs w:val="16"/>
              </w:rPr>
            </w:pPr>
          </w:p>
        </w:tc>
      </w:tr>
      <w:tr w:rsidR="00237051" w:rsidRPr="00981CB3" w14:paraId="15D0DB78"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352AD59"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B5E840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803D8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AC6021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4C261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5D4CF7" w14:textId="77777777" w:rsidR="00237051" w:rsidRPr="00981CB3" w:rsidRDefault="00237051" w:rsidP="00121C0E">
            <w:pPr>
              <w:rPr>
                <w:rFonts w:eastAsiaTheme="minorHAnsi" w:cs="Arial"/>
                <w:color w:val="000000" w:themeColor="text1"/>
                <w:sz w:val="16"/>
                <w:szCs w:val="16"/>
              </w:rPr>
            </w:pPr>
          </w:p>
        </w:tc>
      </w:tr>
      <w:tr w:rsidR="00237051" w:rsidRPr="00981CB3" w14:paraId="7321E8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FD159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32B35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174795" w14:textId="77777777" w:rsidR="00237051" w:rsidRPr="00981CB3" w:rsidRDefault="00237051" w:rsidP="00121C0E">
            <w:pPr>
              <w:rPr>
                <w:rFonts w:eastAsiaTheme="minorHAnsi" w:cs="Arial"/>
                <w:color w:val="000000" w:themeColor="text1"/>
                <w:sz w:val="16"/>
                <w:szCs w:val="16"/>
              </w:rPr>
            </w:pPr>
          </w:p>
        </w:tc>
      </w:tr>
      <w:tr w:rsidR="00237051" w:rsidRPr="00981CB3" w14:paraId="65C4751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DAF07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484BD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934B82" w14:textId="77777777" w:rsidR="00237051" w:rsidRPr="00981CB3" w:rsidRDefault="00237051" w:rsidP="00121C0E">
            <w:pPr>
              <w:rPr>
                <w:rFonts w:eastAsiaTheme="minorHAnsi" w:cs="Arial"/>
                <w:color w:val="000000" w:themeColor="text1"/>
                <w:sz w:val="16"/>
                <w:szCs w:val="16"/>
              </w:rPr>
            </w:pPr>
          </w:p>
        </w:tc>
      </w:tr>
      <w:tr w:rsidR="00237051" w:rsidRPr="00981CB3" w14:paraId="3E88942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CDF74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93866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970430" w14:textId="77777777" w:rsidR="00237051" w:rsidRPr="00981CB3" w:rsidRDefault="00237051" w:rsidP="00121C0E">
            <w:pPr>
              <w:rPr>
                <w:rFonts w:eastAsiaTheme="minorHAnsi" w:cs="Arial"/>
                <w:color w:val="000000" w:themeColor="text1"/>
                <w:sz w:val="16"/>
                <w:szCs w:val="16"/>
              </w:rPr>
            </w:pPr>
          </w:p>
        </w:tc>
      </w:tr>
      <w:tr w:rsidR="00237051" w:rsidRPr="00981CB3" w14:paraId="6FE6D8A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A9946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CAE4E1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F7989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4809E" w14:textId="77777777" w:rsidR="00237051" w:rsidRPr="00981CB3" w:rsidRDefault="00237051" w:rsidP="00121C0E">
            <w:pPr>
              <w:rPr>
                <w:rFonts w:eastAsiaTheme="minorHAnsi" w:cs="Arial"/>
                <w:color w:val="000000" w:themeColor="text1"/>
                <w:sz w:val="16"/>
                <w:szCs w:val="16"/>
              </w:rPr>
            </w:pPr>
          </w:p>
        </w:tc>
      </w:tr>
      <w:tr w:rsidR="00237051" w:rsidRPr="00981CB3" w14:paraId="132F7B2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1914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FEFCC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3429A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F3222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3A4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1740E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2212A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97964E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59CB9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E3687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C9C6A" w14:textId="77777777" w:rsidR="00237051" w:rsidRPr="00981CB3" w:rsidRDefault="00237051" w:rsidP="00121C0E">
            <w:pPr>
              <w:rPr>
                <w:rFonts w:eastAsiaTheme="minorHAnsi" w:cs="Arial"/>
                <w:color w:val="000000" w:themeColor="text1"/>
                <w:sz w:val="16"/>
                <w:szCs w:val="16"/>
              </w:rPr>
            </w:pPr>
          </w:p>
        </w:tc>
      </w:tr>
      <w:tr w:rsidR="00237051" w:rsidRPr="00981CB3" w14:paraId="742A7B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0B5F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F128C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B66416" w14:textId="77777777" w:rsidR="00237051" w:rsidRPr="00981CB3" w:rsidRDefault="00237051" w:rsidP="00121C0E">
            <w:pPr>
              <w:rPr>
                <w:rFonts w:eastAsiaTheme="minorHAnsi" w:cs="Arial"/>
                <w:color w:val="000000" w:themeColor="text1"/>
                <w:sz w:val="16"/>
                <w:szCs w:val="16"/>
              </w:rPr>
            </w:pPr>
          </w:p>
        </w:tc>
      </w:tr>
      <w:tr w:rsidR="00237051" w:rsidRPr="00981CB3" w14:paraId="6F6BD87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C74F9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45521D" w14:textId="77777777" w:rsidR="00237051" w:rsidRPr="00981CB3" w:rsidRDefault="00237051" w:rsidP="00121C0E">
            <w:pPr>
              <w:rPr>
                <w:rFonts w:eastAsiaTheme="minorHAnsi" w:cs="Arial"/>
                <w:color w:val="000000" w:themeColor="text1"/>
                <w:sz w:val="16"/>
                <w:szCs w:val="16"/>
              </w:rPr>
            </w:pPr>
          </w:p>
        </w:tc>
      </w:tr>
    </w:tbl>
    <w:p w14:paraId="175CDE7F" w14:textId="77777777" w:rsidR="00237051" w:rsidRDefault="00237051" w:rsidP="00237051">
      <w:pPr>
        <w:pStyle w:val="Caption"/>
        <w:rPr>
          <w:lang w:val="en-GB"/>
        </w:rPr>
      </w:pPr>
      <w:r w:rsidRPr="00702453">
        <w:t xml:space="preserve">Table: </w:t>
      </w:r>
      <w:r>
        <w:t xml:space="preserve">Signal Details of </w:t>
      </w:r>
      <w:r w:rsidRPr="004521EB">
        <w:rPr>
          <w:lang w:val="en-GB"/>
        </w:rPr>
        <w:t>AudioShareResp_Req</w:t>
      </w:r>
    </w:p>
    <w:p w14:paraId="60D072B2" w14:textId="77777777" w:rsidR="00495854" w:rsidRPr="00495854" w:rsidRDefault="00495854" w:rsidP="00495854">
      <w:pPr>
        <w:rPr>
          <w:lang w:val="en-GB"/>
        </w:rPr>
      </w:pPr>
    </w:p>
    <w:p w14:paraId="37CCF83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Audio_Vol_Level</w:t>
      </w:r>
    </w:p>
    <w:p w14:paraId="4D5B6937" w14:textId="77777777" w:rsidR="00237051" w:rsidRPr="00F03856" w:rsidRDefault="00237051" w:rsidP="00237051">
      <w:pPr>
        <w:rPr>
          <w:rFonts w:cs="Arial"/>
        </w:rPr>
      </w:pPr>
      <w:r>
        <w:rPr>
          <w:rFonts w:cs="Arial"/>
        </w:rPr>
        <w:t>Signal for Audio volume in full cabin mode</w:t>
      </w:r>
    </w:p>
    <w:p w14:paraId="46E039E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08843C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19FB0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BF3606" w14:textId="77777777" w:rsidR="00237051" w:rsidRPr="002338ED" w:rsidRDefault="006B7CE9" w:rsidP="002338ED">
            <w:pPr>
              <w:rPr>
                <w:rFonts w:cs="Arial"/>
                <w:color w:val="000000" w:themeColor="text1"/>
                <w:sz w:val="16"/>
                <w:szCs w:val="14"/>
              </w:rPr>
            </w:pPr>
            <w:sdt>
              <w:sdtPr>
                <w:rPr>
                  <w:sz w:val="16"/>
                  <w:szCs w:val="16"/>
                </w:rPr>
                <w:alias w:val="ASIL"/>
                <w:tag w:val="ASIL"/>
                <w:id w:val="100363195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A1452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9DA4C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C64A11" w14:textId="77777777" w:rsidR="00237051" w:rsidRPr="00981CB3" w:rsidRDefault="00237051" w:rsidP="00121C0E">
            <w:pPr>
              <w:rPr>
                <w:rFonts w:eastAsiaTheme="minorHAnsi" w:cs="Arial"/>
                <w:color w:val="000000" w:themeColor="text1"/>
                <w:sz w:val="16"/>
                <w:szCs w:val="16"/>
              </w:rPr>
            </w:pPr>
          </w:p>
        </w:tc>
      </w:tr>
      <w:tr w:rsidR="00237051" w:rsidRPr="00981CB3" w14:paraId="113D3275"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8B6A0A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29EE3E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C5709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87E4D7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6FAA6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9CE5E" w14:textId="77777777" w:rsidR="00237051" w:rsidRPr="00981CB3" w:rsidRDefault="00237051" w:rsidP="00121C0E">
            <w:pPr>
              <w:rPr>
                <w:rFonts w:eastAsiaTheme="minorHAnsi" w:cs="Arial"/>
                <w:color w:val="000000" w:themeColor="text1"/>
                <w:sz w:val="16"/>
                <w:szCs w:val="16"/>
              </w:rPr>
            </w:pPr>
          </w:p>
        </w:tc>
      </w:tr>
      <w:tr w:rsidR="00237051" w:rsidRPr="00981CB3" w14:paraId="7A77822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99392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3193A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9AD3A" w14:textId="77777777" w:rsidR="00237051" w:rsidRPr="00981CB3" w:rsidRDefault="00237051" w:rsidP="00121C0E">
            <w:pPr>
              <w:rPr>
                <w:rFonts w:eastAsiaTheme="minorHAnsi" w:cs="Arial"/>
                <w:color w:val="000000" w:themeColor="text1"/>
                <w:sz w:val="16"/>
                <w:szCs w:val="16"/>
              </w:rPr>
            </w:pPr>
          </w:p>
        </w:tc>
      </w:tr>
      <w:tr w:rsidR="00237051" w:rsidRPr="00981CB3" w14:paraId="56063A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C9FF2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4DFF9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5312D4" w14:textId="77777777" w:rsidR="00237051" w:rsidRPr="00981CB3" w:rsidRDefault="00237051" w:rsidP="00121C0E">
            <w:pPr>
              <w:rPr>
                <w:rFonts w:eastAsiaTheme="minorHAnsi" w:cs="Arial"/>
                <w:color w:val="000000" w:themeColor="text1"/>
                <w:sz w:val="16"/>
                <w:szCs w:val="16"/>
              </w:rPr>
            </w:pPr>
          </w:p>
        </w:tc>
      </w:tr>
      <w:tr w:rsidR="00237051" w:rsidRPr="00981CB3" w14:paraId="5B2D45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EF4D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7C72A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482E84" w14:textId="77777777" w:rsidR="00237051" w:rsidRPr="00981CB3" w:rsidRDefault="00237051" w:rsidP="00121C0E">
            <w:pPr>
              <w:rPr>
                <w:rFonts w:eastAsiaTheme="minorHAnsi" w:cs="Arial"/>
                <w:color w:val="000000" w:themeColor="text1"/>
                <w:sz w:val="16"/>
                <w:szCs w:val="16"/>
              </w:rPr>
            </w:pPr>
          </w:p>
        </w:tc>
      </w:tr>
      <w:tr w:rsidR="00237051" w:rsidRPr="00981CB3" w14:paraId="25CB6ED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CAB83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60A9928"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A278C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FF9386" w14:textId="77777777" w:rsidR="00237051" w:rsidRPr="00981CB3" w:rsidRDefault="00237051" w:rsidP="00121C0E">
            <w:pPr>
              <w:rPr>
                <w:rFonts w:eastAsiaTheme="minorHAnsi" w:cs="Arial"/>
                <w:color w:val="000000" w:themeColor="text1"/>
                <w:sz w:val="16"/>
                <w:szCs w:val="16"/>
              </w:rPr>
            </w:pPr>
          </w:p>
        </w:tc>
      </w:tr>
      <w:tr w:rsidR="00237051" w:rsidRPr="00981CB3" w14:paraId="7639FD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68354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D0B25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6B3B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A53DFE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D2238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A931F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EF386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2FBD40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C1468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BBB04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66DB66" w14:textId="77777777" w:rsidR="00237051" w:rsidRPr="00981CB3" w:rsidRDefault="00237051" w:rsidP="00121C0E">
            <w:pPr>
              <w:rPr>
                <w:rFonts w:eastAsiaTheme="minorHAnsi" w:cs="Arial"/>
                <w:color w:val="000000" w:themeColor="text1"/>
                <w:sz w:val="16"/>
                <w:szCs w:val="16"/>
              </w:rPr>
            </w:pPr>
          </w:p>
        </w:tc>
      </w:tr>
      <w:tr w:rsidR="00237051" w:rsidRPr="00981CB3" w14:paraId="2D555DD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0334F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13C8B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06E394" w14:textId="77777777" w:rsidR="00237051" w:rsidRPr="00981CB3" w:rsidRDefault="00237051" w:rsidP="00121C0E">
            <w:pPr>
              <w:rPr>
                <w:rFonts w:eastAsiaTheme="minorHAnsi" w:cs="Arial"/>
                <w:color w:val="000000" w:themeColor="text1"/>
                <w:sz w:val="16"/>
                <w:szCs w:val="16"/>
              </w:rPr>
            </w:pPr>
          </w:p>
        </w:tc>
      </w:tr>
      <w:tr w:rsidR="00237051" w:rsidRPr="00981CB3" w14:paraId="01DE0EA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FEB82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EB81C4" w14:textId="77777777" w:rsidR="00237051" w:rsidRPr="00981CB3" w:rsidRDefault="00237051" w:rsidP="00121C0E">
            <w:pPr>
              <w:rPr>
                <w:rFonts w:eastAsiaTheme="minorHAnsi" w:cs="Arial"/>
                <w:color w:val="000000" w:themeColor="text1"/>
                <w:sz w:val="16"/>
                <w:szCs w:val="16"/>
              </w:rPr>
            </w:pPr>
          </w:p>
        </w:tc>
      </w:tr>
    </w:tbl>
    <w:p w14:paraId="3EE3E279" w14:textId="77777777" w:rsidR="00237051" w:rsidRDefault="00237051" w:rsidP="00237051">
      <w:pPr>
        <w:pStyle w:val="Caption"/>
        <w:rPr>
          <w:lang w:val="en-GB"/>
        </w:rPr>
      </w:pPr>
      <w:r w:rsidRPr="00702453">
        <w:t xml:space="preserve">Table: </w:t>
      </w:r>
      <w:r>
        <w:t xml:space="preserve">Signal Details of </w:t>
      </w:r>
      <w:r w:rsidRPr="004521EB">
        <w:rPr>
          <w:lang w:val="en-GB"/>
        </w:rPr>
        <w:t>Audio_Vol_Level</w:t>
      </w:r>
    </w:p>
    <w:p w14:paraId="47740756" w14:textId="77777777" w:rsidR="00495854" w:rsidRPr="00495854" w:rsidRDefault="00495854" w:rsidP="00495854">
      <w:pPr>
        <w:rPr>
          <w:lang w:val="en-GB"/>
        </w:rPr>
      </w:pPr>
    </w:p>
    <w:p w14:paraId="494A54B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Audio_Vol_Level_Zone</w:t>
      </w:r>
    </w:p>
    <w:p w14:paraId="43A1E972" w14:textId="77777777" w:rsidR="00237051" w:rsidRPr="00F03856" w:rsidRDefault="00237051" w:rsidP="00237051">
      <w:pPr>
        <w:rPr>
          <w:rFonts w:cs="Arial"/>
        </w:rPr>
      </w:pPr>
      <w:r>
        <w:rPr>
          <w:rFonts w:cs="Arial"/>
        </w:rPr>
        <w:t>Signal is for the Media volume in Zone 1 to Zone 6.</w:t>
      </w:r>
    </w:p>
    <w:p w14:paraId="35858DE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2D847A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A0FE4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47C834" w14:textId="77777777" w:rsidR="00237051" w:rsidRPr="002338ED" w:rsidRDefault="006B7CE9" w:rsidP="002338ED">
            <w:pPr>
              <w:rPr>
                <w:rFonts w:cs="Arial"/>
                <w:color w:val="000000" w:themeColor="text1"/>
                <w:sz w:val="16"/>
                <w:szCs w:val="14"/>
              </w:rPr>
            </w:pPr>
            <w:sdt>
              <w:sdtPr>
                <w:rPr>
                  <w:sz w:val="16"/>
                  <w:szCs w:val="16"/>
                </w:rPr>
                <w:alias w:val="ASIL"/>
                <w:tag w:val="ASIL"/>
                <w:id w:val="120090562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234857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40FC6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1FBA22" w14:textId="77777777" w:rsidR="00237051" w:rsidRPr="00981CB3" w:rsidRDefault="00237051" w:rsidP="00121C0E">
            <w:pPr>
              <w:rPr>
                <w:rFonts w:eastAsiaTheme="minorHAnsi" w:cs="Arial"/>
                <w:color w:val="000000" w:themeColor="text1"/>
                <w:sz w:val="16"/>
                <w:szCs w:val="16"/>
              </w:rPr>
            </w:pPr>
          </w:p>
        </w:tc>
      </w:tr>
      <w:tr w:rsidR="00237051" w:rsidRPr="00981CB3" w14:paraId="1EE48C7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3F0FB4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A94A04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EE6C0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5B23EF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26C3C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3183A8" w14:textId="77777777" w:rsidR="00237051" w:rsidRPr="00981CB3" w:rsidRDefault="00237051" w:rsidP="00121C0E">
            <w:pPr>
              <w:rPr>
                <w:rFonts w:eastAsiaTheme="minorHAnsi" w:cs="Arial"/>
                <w:color w:val="000000" w:themeColor="text1"/>
                <w:sz w:val="16"/>
                <w:szCs w:val="16"/>
              </w:rPr>
            </w:pPr>
          </w:p>
        </w:tc>
      </w:tr>
      <w:tr w:rsidR="00237051" w:rsidRPr="00981CB3" w14:paraId="76A8ED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541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40607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C18F73" w14:textId="77777777" w:rsidR="00237051" w:rsidRPr="00981CB3" w:rsidRDefault="00237051" w:rsidP="00121C0E">
            <w:pPr>
              <w:rPr>
                <w:rFonts w:eastAsiaTheme="minorHAnsi" w:cs="Arial"/>
                <w:color w:val="000000" w:themeColor="text1"/>
                <w:sz w:val="16"/>
                <w:szCs w:val="16"/>
              </w:rPr>
            </w:pPr>
          </w:p>
        </w:tc>
      </w:tr>
      <w:tr w:rsidR="00237051" w:rsidRPr="00981CB3" w14:paraId="4B029F5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AEB5C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7FA47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D59D5C" w14:textId="77777777" w:rsidR="00237051" w:rsidRPr="00981CB3" w:rsidRDefault="00237051" w:rsidP="00121C0E">
            <w:pPr>
              <w:rPr>
                <w:rFonts w:eastAsiaTheme="minorHAnsi" w:cs="Arial"/>
                <w:color w:val="000000" w:themeColor="text1"/>
                <w:sz w:val="16"/>
                <w:szCs w:val="16"/>
              </w:rPr>
            </w:pPr>
          </w:p>
        </w:tc>
      </w:tr>
      <w:tr w:rsidR="00237051" w:rsidRPr="00981CB3" w14:paraId="6EA132E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A8EE4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C91F4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C20E08" w14:textId="77777777" w:rsidR="00237051" w:rsidRPr="00981CB3" w:rsidRDefault="00237051" w:rsidP="00121C0E">
            <w:pPr>
              <w:rPr>
                <w:rFonts w:eastAsiaTheme="minorHAnsi" w:cs="Arial"/>
                <w:color w:val="000000" w:themeColor="text1"/>
                <w:sz w:val="16"/>
                <w:szCs w:val="16"/>
              </w:rPr>
            </w:pPr>
          </w:p>
        </w:tc>
      </w:tr>
      <w:tr w:rsidR="00237051" w:rsidRPr="00981CB3" w14:paraId="57C0780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2BAF2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BEA305F"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4E8CD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7F111D" w14:textId="77777777" w:rsidR="00237051" w:rsidRPr="00981CB3" w:rsidRDefault="00237051" w:rsidP="00121C0E">
            <w:pPr>
              <w:rPr>
                <w:rFonts w:eastAsiaTheme="minorHAnsi" w:cs="Arial"/>
                <w:color w:val="000000" w:themeColor="text1"/>
                <w:sz w:val="16"/>
                <w:szCs w:val="16"/>
              </w:rPr>
            </w:pPr>
          </w:p>
        </w:tc>
      </w:tr>
      <w:tr w:rsidR="00237051" w:rsidRPr="00981CB3" w14:paraId="4B76947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96D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67654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A52B3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64313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2ABD1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A54B7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4BDBF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D6D8BE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7AEF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0FEC3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67D9B" w14:textId="77777777" w:rsidR="00237051" w:rsidRPr="00981CB3" w:rsidRDefault="00237051" w:rsidP="00121C0E">
            <w:pPr>
              <w:rPr>
                <w:rFonts w:eastAsiaTheme="minorHAnsi" w:cs="Arial"/>
                <w:color w:val="000000" w:themeColor="text1"/>
                <w:sz w:val="16"/>
                <w:szCs w:val="16"/>
              </w:rPr>
            </w:pPr>
          </w:p>
        </w:tc>
      </w:tr>
      <w:tr w:rsidR="00237051" w:rsidRPr="00981CB3" w14:paraId="1597806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9D33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BA5A2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221549" w14:textId="77777777" w:rsidR="00237051" w:rsidRPr="00981CB3" w:rsidRDefault="00237051" w:rsidP="00121C0E">
            <w:pPr>
              <w:rPr>
                <w:rFonts w:eastAsiaTheme="minorHAnsi" w:cs="Arial"/>
                <w:color w:val="000000" w:themeColor="text1"/>
                <w:sz w:val="16"/>
                <w:szCs w:val="16"/>
              </w:rPr>
            </w:pPr>
          </w:p>
        </w:tc>
      </w:tr>
      <w:tr w:rsidR="00237051" w:rsidRPr="00981CB3" w14:paraId="799A3D8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2635C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E8FF63" w14:textId="77777777" w:rsidR="00237051" w:rsidRPr="00981CB3" w:rsidRDefault="00237051" w:rsidP="00121C0E">
            <w:pPr>
              <w:rPr>
                <w:rFonts w:eastAsiaTheme="minorHAnsi" w:cs="Arial"/>
                <w:color w:val="000000" w:themeColor="text1"/>
                <w:sz w:val="16"/>
                <w:szCs w:val="16"/>
              </w:rPr>
            </w:pPr>
          </w:p>
        </w:tc>
      </w:tr>
    </w:tbl>
    <w:p w14:paraId="2D371F3D" w14:textId="77777777" w:rsidR="00237051" w:rsidRDefault="00237051" w:rsidP="00237051">
      <w:pPr>
        <w:pStyle w:val="Caption"/>
        <w:rPr>
          <w:lang w:val="en-GB"/>
        </w:rPr>
      </w:pPr>
      <w:r w:rsidRPr="00702453">
        <w:t xml:space="preserve">Table: </w:t>
      </w:r>
      <w:r>
        <w:t xml:space="preserve">Signal Details of </w:t>
      </w:r>
      <w:r w:rsidRPr="004521EB">
        <w:rPr>
          <w:lang w:val="en-GB"/>
        </w:rPr>
        <w:t>Audio_Vol_Level_Zone</w:t>
      </w:r>
    </w:p>
    <w:p w14:paraId="36B62DD2" w14:textId="77777777" w:rsidR="00495854" w:rsidRPr="00495854" w:rsidRDefault="00495854" w:rsidP="00495854">
      <w:pPr>
        <w:rPr>
          <w:lang w:val="en-GB"/>
        </w:rPr>
      </w:pPr>
    </w:p>
    <w:p w14:paraId="06088FC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Audio_Vol_Updated</w:t>
      </w:r>
    </w:p>
    <w:p w14:paraId="1180B1DE" w14:textId="77777777" w:rsidR="00237051" w:rsidRPr="00F03856" w:rsidRDefault="00237051" w:rsidP="00237051">
      <w:pPr>
        <w:rPr>
          <w:rFonts w:cs="Arial"/>
        </w:rPr>
      </w:pPr>
      <w:r>
        <w:rPr>
          <w:rFonts w:cs="Arial"/>
        </w:rPr>
        <w:t>Signal indicates if audio volume was updated because of a user activated event in full cabin mode</w:t>
      </w:r>
    </w:p>
    <w:p w14:paraId="11344CB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8AF39B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6F013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8F39F5" w14:textId="77777777" w:rsidR="00237051" w:rsidRPr="002338ED" w:rsidRDefault="006B7CE9" w:rsidP="002338ED">
            <w:pPr>
              <w:rPr>
                <w:rFonts w:cs="Arial"/>
                <w:color w:val="000000" w:themeColor="text1"/>
                <w:sz w:val="16"/>
                <w:szCs w:val="14"/>
              </w:rPr>
            </w:pPr>
            <w:sdt>
              <w:sdtPr>
                <w:rPr>
                  <w:sz w:val="16"/>
                  <w:szCs w:val="16"/>
                </w:rPr>
                <w:alias w:val="ASIL"/>
                <w:tag w:val="ASIL"/>
                <w:id w:val="-168797483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AE797F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45961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9BD92E" w14:textId="77777777" w:rsidR="00237051" w:rsidRPr="00981CB3" w:rsidRDefault="00237051" w:rsidP="00121C0E">
            <w:pPr>
              <w:rPr>
                <w:rFonts w:eastAsiaTheme="minorHAnsi" w:cs="Arial"/>
                <w:color w:val="000000" w:themeColor="text1"/>
                <w:sz w:val="16"/>
                <w:szCs w:val="16"/>
              </w:rPr>
            </w:pPr>
          </w:p>
        </w:tc>
      </w:tr>
      <w:tr w:rsidR="00237051" w:rsidRPr="00981CB3" w14:paraId="5F03E72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1BDF24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D97854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C6C15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AF32294"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82860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5C4A35" w14:textId="77777777" w:rsidR="00237051" w:rsidRPr="00981CB3" w:rsidRDefault="00237051" w:rsidP="00121C0E">
            <w:pPr>
              <w:rPr>
                <w:rFonts w:eastAsiaTheme="minorHAnsi" w:cs="Arial"/>
                <w:color w:val="000000" w:themeColor="text1"/>
                <w:sz w:val="16"/>
                <w:szCs w:val="16"/>
              </w:rPr>
            </w:pPr>
          </w:p>
        </w:tc>
      </w:tr>
      <w:tr w:rsidR="00237051" w:rsidRPr="00981CB3" w14:paraId="7F2E8E6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E1E81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9088C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DC0166" w14:textId="77777777" w:rsidR="00237051" w:rsidRPr="00981CB3" w:rsidRDefault="00237051" w:rsidP="00121C0E">
            <w:pPr>
              <w:rPr>
                <w:rFonts w:eastAsiaTheme="minorHAnsi" w:cs="Arial"/>
                <w:color w:val="000000" w:themeColor="text1"/>
                <w:sz w:val="16"/>
                <w:szCs w:val="16"/>
              </w:rPr>
            </w:pPr>
          </w:p>
        </w:tc>
      </w:tr>
      <w:tr w:rsidR="00237051" w:rsidRPr="00981CB3" w14:paraId="17C3116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1AECC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FA477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46A69" w14:textId="77777777" w:rsidR="00237051" w:rsidRPr="00981CB3" w:rsidRDefault="00237051" w:rsidP="00121C0E">
            <w:pPr>
              <w:rPr>
                <w:rFonts w:eastAsiaTheme="minorHAnsi" w:cs="Arial"/>
                <w:color w:val="000000" w:themeColor="text1"/>
                <w:sz w:val="16"/>
                <w:szCs w:val="16"/>
              </w:rPr>
            </w:pPr>
          </w:p>
        </w:tc>
      </w:tr>
      <w:tr w:rsidR="00237051" w:rsidRPr="00981CB3" w14:paraId="5B773E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EFB9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87075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3201AE" w14:textId="77777777" w:rsidR="00237051" w:rsidRPr="00981CB3" w:rsidRDefault="00237051" w:rsidP="00121C0E">
            <w:pPr>
              <w:rPr>
                <w:rFonts w:eastAsiaTheme="minorHAnsi" w:cs="Arial"/>
                <w:color w:val="000000" w:themeColor="text1"/>
                <w:sz w:val="16"/>
                <w:szCs w:val="16"/>
              </w:rPr>
            </w:pPr>
          </w:p>
        </w:tc>
      </w:tr>
      <w:tr w:rsidR="00237051" w:rsidRPr="00981CB3" w14:paraId="6BE460E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B7398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827124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F477D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A67BB2" w14:textId="77777777" w:rsidR="00237051" w:rsidRPr="00981CB3" w:rsidRDefault="00237051" w:rsidP="00121C0E">
            <w:pPr>
              <w:rPr>
                <w:rFonts w:eastAsiaTheme="minorHAnsi" w:cs="Arial"/>
                <w:color w:val="000000" w:themeColor="text1"/>
                <w:sz w:val="16"/>
                <w:szCs w:val="16"/>
              </w:rPr>
            </w:pPr>
          </w:p>
        </w:tc>
      </w:tr>
      <w:tr w:rsidR="00237051" w:rsidRPr="00981CB3" w14:paraId="027108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65BCC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090AA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EB282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D5091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718B3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F6087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AF54B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D2C79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F5F8E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59AB4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0D8176" w14:textId="77777777" w:rsidR="00237051" w:rsidRPr="00981CB3" w:rsidRDefault="00237051" w:rsidP="00121C0E">
            <w:pPr>
              <w:rPr>
                <w:rFonts w:eastAsiaTheme="minorHAnsi" w:cs="Arial"/>
                <w:color w:val="000000" w:themeColor="text1"/>
                <w:sz w:val="16"/>
                <w:szCs w:val="16"/>
              </w:rPr>
            </w:pPr>
          </w:p>
        </w:tc>
      </w:tr>
      <w:tr w:rsidR="00237051" w:rsidRPr="00981CB3" w14:paraId="5423DAF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4060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B5A60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AEA604" w14:textId="77777777" w:rsidR="00237051" w:rsidRPr="00981CB3" w:rsidRDefault="00237051" w:rsidP="00121C0E">
            <w:pPr>
              <w:rPr>
                <w:rFonts w:eastAsiaTheme="minorHAnsi" w:cs="Arial"/>
                <w:color w:val="000000" w:themeColor="text1"/>
                <w:sz w:val="16"/>
                <w:szCs w:val="16"/>
              </w:rPr>
            </w:pPr>
          </w:p>
        </w:tc>
      </w:tr>
      <w:tr w:rsidR="00237051" w:rsidRPr="00981CB3" w14:paraId="067FE38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951FB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EE5000" w14:textId="77777777" w:rsidR="00237051" w:rsidRPr="00981CB3" w:rsidRDefault="00237051" w:rsidP="00121C0E">
            <w:pPr>
              <w:rPr>
                <w:rFonts w:eastAsiaTheme="minorHAnsi" w:cs="Arial"/>
                <w:color w:val="000000" w:themeColor="text1"/>
                <w:sz w:val="16"/>
                <w:szCs w:val="16"/>
              </w:rPr>
            </w:pPr>
          </w:p>
        </w:tc>
      </w:tr>
    </w:tbl>
    <w:p w14:paraId="734939A3" w14:textId="77777777" w:rsidR="00237051" w:rsidRDefault="00237051" w:rsidP="00237051">
      <w:pPr>
        <w:pStyle w:val="Caption"/>
        <w:rPr>
          <w:lang w:val="en-GB"/>
        </w:rPr>
      </w:pPr>
      <w:r w:rsidRPr="00702453">
        <w:t xml:space="preserve">Table: </w:t>
      </w:r>
      <w:r>
        <w:t xml:space="preserve">Signal Details of </w:t>
      </w:r>
      <w:r w:rsidRPr="004521EB">
        <w:rPr>
          <w:lang w:val="en-GB"/>
        </w:rPr>
        <w:t>Audio_Vol_Updated</w:t>
      </w:r>
    </w:p>
    <w:p w14:paraId="5B3522DE" w14:textId="77777777" w:rsidR="00495854" w:rsidRPr="00495854" w:rsidRDefault="00495854" w:rsidP="00495854">
      <w:pPr>
        <w:rPr>
          <w:lang w:val="en-GB"/>
        </w:rPr>
      </w:pPr>
    </w:p>
    <w:p w14:paraId="208773D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Audio_Vol_Zone_Updated</w:t>
      </w:r>
    </w:p>
    <w:p w14:paraId="0773ED1B" w14:textId="77777777" w:rsidR="00237051" w:rsidRPr="00F03856" w:rsidRDefault="00237051" w:rsidP="00237051">
      <w:pPr>
        <w:rPr>
          <w:rFonts w:cs="Arial"/>
        </w:rPr>
      </w:pPr>
      <w:r>
        <w:rPr>
          <w:rFonts w:cs="Arial"/>
        </w:rPr>
        <w:t>Signal indicates if the Media volume was updated because of a user activated event in Zone 1 to Zone 6</w:t>
      </w:r>
    </w:p>
    <w:p w14:paraId="055BCAC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074188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7FD17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93CEE0" w14:textId="77777777" w:rsidR="00237051" w:rsidRPr="002338ED" w:rsidRDefault="006B7CE9" w:rsidP="002338ED">
            <w:pPr>
              <w:rPr>
                <w:rFonts w:cs="Arial"/>
                <w:color w:val="000000" w:themeColor="text1"/>
                <w:sz w:val="16"/>
                <w:szCs w:val="14"/>
              </w:rPr>
            </w:pPr>
            <w:sdt>
              <w:sdtPr>
                <w:rPr>
                  <w:sz w:val="16"/>
                  <w:szCs w:val="16"/>
                </w:rPr>
                <w:alias w:val="ASIL"/>
                <w:tag w:val="ASIL"/>
                <w:id w:val="-48848276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50DC5B9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DDD2E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EFC16D" w14:textId="77777777" w:rsidR="00237051" w:rsidRPr="00981CB3" w:rsidRDefault="00237051" w:rsidP="00121C0E">
            <w:pPr>
              <w:rPr>
                <w:rFonts w:eastAsiaTheme="minorHAnsi" w:cs="Arial"/>
                <w:color w:val="000000" w:themeColor="text1"/>
                <w:sz w:val="16"/>
                <w:szCs w:val="16"/>
              </w:rPr>
            </w:pPr>
          </w:p>
        </w:tc>
      </w:tr>
      <w:tr w:rsidR="00237051" w:rsidRPr="00981CB3" w14:paraId="325ACEB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B1DC3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9F7750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B982B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7D9B6A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41C3C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011E63" w14:textId="77777777" w:rsidR="00237051" w:rsidRPr="00981CB3" w:rsidRDefault="00237051" w:rsidP="00121C0E">
            <w:pPr>
              <w:rPr>
                <w:rFonts w:eastAsiaTheme="minorHAnsi" w:cs="Arial"/>
                <w:color w:val="000000" w:themeColor="text1"/>
                <w:sz w:val="16"/>
                <w:szCs w:val="16"/>
              </w:rPr>
            </w:pPr>
          </w:p>
        </w:tc>
      </w:tr>
      <w:tr w:rsidR="00237051" w:rsidRPr="00981CB3" w14:paraId="50EBD9A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2AA0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517F6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913005" w14:textId="77777777" w:rsidR="00237051" w:rsidRPr="00981CB3" w:rsidRDefault="00237051" w:rsidP="00121C0E">
            <w:pPr>
              <w:rPr>
                <w:rFonts w:eastAsiaTheme="minorHAnsi" w:cs="Arial"/>
                <w:color w:val="000000" w:themeColor="text1"/>
                <w:sz w:val="16"/>
                <w:szCs w:val="16"/>
              </w:rPr>
            </w:pPr>
          </w:p>
        </w:tc>
      </w:tr>
      <w:tr w:rsidR="00237051" w:rsidRPr="00981CB3" w14:paraId="592F9C5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08B69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5205D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B7D9E9" w14:textId="77777777" w:rsidR="00237051" w:rsidRPr="00981CB3" w:rsidRDefault="00237051" w:rsidP="00121C0E">
            <w:pPr>
              <w:rPr>
                <w:rFonts w:eastAsiaTheme="minorHAnsi" w:cs="Arial"/>
                <w:color w:val="000000" w:themeColor="text1"/>
                <w:sz w:val="16"/>
                <w:szCs w:val="16"/>
              </w:rPr>
            </w:pPr>
          </w:p>
        </w:tc>
      </w:tr>
      <w:tr w:rsidR="00237051" w:rsidRPr="00981CB3" w14:paraId="3C01152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D002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4CD15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087870" w14:textId="77777777" w:rsidR="00237051" w:rsidRPr="00981CB3" w:rsidRDefault="00237051" w:rsidP="00121C0E">
            <w:pPr>
              <w:rPr>
                <w:rFonts w:eastAsiaTheme="minorHAnsi" w:cs="Arial"/>
                <w:color w:val="000000" w:themeColor="text1"/>
                <w:sz w:val="16"/>
                <w:szCs w:val="16"/>
              </w:rPr>
            </w:pPr>
          </w:p>
        </w:tc>
      </w:tr>
      <w:tr w:rsidR="00237051" w:rsidRPr="00981CB3" w14:paraId="40E7DDA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94BF4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579C46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71830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BD9AC8" w14:textId="77777777" w:rsidR="00237051" w:rsidRPr="00981CB3" w:rsidRDefault="00237051" w:rsidP="00121C0E">
            <w:pPr>
              <w:rPr>
                <w:rFonts w:eastAsiaTheme="minorHAnsi" w:cs="Arial"/>
                <w:color w:val="000000" w:themeColor="text1"/>
                <w:sz w:val="16"/>
                <w:szCs w:val="16"/>
              </w:rPr>
            </w:pPr>
          </w:p>
        </w:tc>
      </w:tr>
      <w:tr w:rsidR="00237051" w:rsidRPr="00981CB3" w14:paraId="4B61CF9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FE26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0E72B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53F81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3BCE04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64CA8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B9DF7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BE332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91B927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F56C8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510AE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1BF890" w14:textId="77777777" w:rsidR="00237051" w:rsidRPr="00981CB3" w:rsidRDefault="00237051" w:rsidP="00121C0E">
            <w:pPr>
              <w:rPr>
                <w:rFonts w:eastAsiaTheme="minorHAnsi" w:cs="Arial"/>
                <w:color w:val="000000" w:themeColor="text1"/>
                <w:sz w:val="16"/>
                <w:szCs w:val="16"/>
              </w:rPr>
            </w:pPr>
          </w:p>
        </w:tc>
      </w:tr>
      <w:tr w:rsidR="00237051" w:rsidRPr="00981CB3" w14:paraId="12335E0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CDC2A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B0828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8DB3B0" w14:textId="77777777" w:rsidR="00237051" w:rsidRPr="00981CB3" w:rsidRDefault="00237051" w:rsidP="00121C0E">
            <w:pPr>
              <w:rPr>
                <w:rFonts w:eastAsiaTheme="minorHAnsi" w:cs="Arial"/>
                <w:color w:val="000000" w:themeColor="text1"/>
                <w:sz w:val="16"/>
                <w:szCs w:val="16"/>
              </w:rPr>
            </w:pPr>
          </w:p>
        </w:tc>
      </w:tr>
      <w:tr w:rsidR="00237051" w:rsidRPr="00981CB3" w14:paraId="685690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A9F19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A6855A" w14:textId="77777777" w:rsidR="00237051" w:rsidRPr="00981CB3" w:rsidRDefault="00237051" w:rsidP="00121C0E">
            <w:pPr>
              <w:rPr>
                <w:rFonts w:eastAsiaTheme="minorHAnsi" w:cs="Arial"/>
                <w:color w:val="000000" w:themeColor="text1"/>
                <w:sz w:val="16"/>
                <w:szCs w:val="16"/>
              </w:rPr>
            </w:pPr>
          </w:p>
        </w:tc>
      </w:tr>
    </w:tbl>
    <w:p w14:paraId="5BF0AC46" w14:textId="77777777" w:rsidR="00237051" w:rsidRDefault="00237051" w:rsidP="00237051">
      <w:pPr>
        <w:pStyle w:val="Caption"/>
        <w:rPr>
          <w:lang w:val="en-GB"/>
        </w:rPr>
      </w:pPr>
      <w:r w:rsidRPr="00702453">
        <w:t xml:space="preserve">Table: </w:t>
      </w:r>
      <w:r>
        <w:t xml:space="preserve">Signal Details of </w:t>
      </w:r>
      <w:r w:rsidRPr="004521EB">
        <w:rPr>
          <w:lang w:val="en-GB"/>
        </w:rPr>
        <w:t>Audio_Vol_Zone_Updated</w:t>
      </w:r>
    </w:p>
    <w:p w14:paraId="3B0DD61E" w14:textId="77777777" w:rsidR="00495854" w:rsidRPr="00495854" w:rsidRDefault="00495854" w:rsidP="00495854">
      <w:pPr>
        <w:rPr>
          <w:lang w:val="en-GB"/>
        </w:rPr>
      </w:pPr>
    </w:p>
    <w:p w14:paraId="1CDC0AD4"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AutomotiveAudio_Req</w:t>
      </w:r>
    </w:p>
    <w:p w14:paraId="409816E5" w14:textId="77777777" w:rsidR="00237051" w:rsidRPr="00F03856" w:rsidRDefault="00237051" w:rsidP="00237051">
      <w:pPr>
        <w:rPr>
          <w:rFonts w:cs="Arial"/>
        </w:rPr>
      </w:pPr>
      <w:r>
        <w:rPr>
          <w:rFonts w:cs="Arial"/>
        </w:rPr>
        <w:t>Internal Signal for Automotive Audio Req</w:t>
      </w:r>
    </w:p>
    <w:p w14:paraId="25B32BA8"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FC23FD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9E850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632655" w14:textId="77777777" w:rsidR="00237051" w:rsidRPr="002338ED" w:rsidRDefault="006B7CE9" w:rsidP="002338ED">
            <w:pPr>
              <w:rPr>
                <w:rFonts w:cs="Arial"/>
                <w:color w:val="000000" w:themeColor="text1"/>
                <w:sz w:val="16"/>
                <w:szCs w:val="14"/>
              </w:rPr>
            </w:pPr>
            <w:sdt>
              <w:sdtPr>
                <w:rPr>
                  <w:sz w:val="16"/>
                  <w:szCs w:val="16"/>
                </w:rPr>
                <w:alias w:val="ASIL"/>
                <w:tag w:val="ASIL"/>
                <w:id w:val="506026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0A6CF6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18782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C5F723" w14:textId="77777777" w:rsidR="00237051" w:rsidRPr="00981CB3" w:rsidRDefault="00237051" w:rsidP="00121C0E">
            <w:pPr>
              <w:rPr>
                <w:rFonts w:eastAsiaTheme="minorHAnsi" w:cs="Arial"/>
                <w:color w:val="000000" w:themeColor="text1"/>
                <w:sz w:val="16"/>
                <w:szCs w:val="16"/>
              </w:rPr>
            </w:pPr>
          </w:p>
        </w:tc>
      </w:tr>
      <w:tr w:rsidR="00237051" w:rsidRPr="00981CB3" w14:paraId="5ED1BD7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A70A75F"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FF0764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5DF21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21D4C39"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0207D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F29FFC" w14:textId="77777777" w:rsidR="00237051" w:rsidRPr="00981CB3" w:rsidRDefault="00237051" w:rsidP="00121C0E">
            <w:pPr>
              <w:rPr>
                <w:rFonts w:eastAsiaTheme="minorHAnsi" w:cs="Arial"/>
                <w:color w:val="000000" w:themeColor="text1"/>
                <w:sz w:val="16"/>
                <w:szCs w:val="16"/>
              </w:rPr>
            </w:pPr>
          </w:p>
        </w:tc>
      </w:tr>
      <w:tr w:rsidR="00237051" w:rsidRPr="00981CB3" w14:paraId="1FB07C4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5E1E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E719A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D0F0BE" w14:textId="77777777" w:rsidR="00237051" w:rsidRPr="00981CB3" w:rsidRDefault="00237051" w:rsidP="00121C0E">
            <w:pPr>
              <w:rPr>
                <w:rFonts w:eastAsiaTheme="minorHAnsi" w:cs="Arial"/>
                <w:color w:val="000000" w:themeColor="text1"/>
                <w:sz w:val="16"/>
                <w:szCs w:val="16"/>
              </w:rPr>
            </w:pPr>
          </w:p>
        </w:tc>
      </w:tr>
      <w:tr w:rsidR="00237051" w:rsidRPr="00981CB3" w14:paraId="3EEC07A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9C355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B70F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7E012" w14:textId="77777777" w:rsidR="00237051" w:rsidRPr="00981CB3" w:rsidRDefault="00237051" w:rsidP="00121C0E">
            <w:pPr>
              <w:rPr>
                <w:rFonts w:eastAsiaTheme="minorHAnsi" w:cs="Arial"/>
                <w:color w:val="000000" w:themeColor="text1"/>
                <w:sz w:val="16"/>
                <w:szCs w:val="16"/>
              </w:rPr>
            </w:pPr>
          </w:p>
        </w:tc>
      </w:tr>
      <w:tr w:rsidR="00237051" w:rsidRPr="00981CB3" w14:paraId="2FAF9B3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EE67E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15321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301557" w14:textId="77777777" w:rsidR="00237051" w:rsidRPr="00981CB3" w:rsidRDefault="00237051" w:rsidP="00121C0E">
            <w:pPr>
              <w:rPr>
                <w:rFonts w:eastAsiaTheme="minorHAnsi" w:cs="Arial"/>
                <w:color w:val="000000" w:themeColor="text1"/>
                <w:sz w:val="16"/>
                <w:szCs w:val="16"/>
              </w:rPr>
            </w:pPr>
          </w:p>
        </w:tc>
      </w:tr>
      <w:tr w:rsidR="00237051" w:rsidRPr="00981CB3" w14:paraId="474F27F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E2B3C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A17732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A91F8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2BEDD1" w14:textId="77777777" w:rsidR="00237051" w:rsidRPr="00981CB3" w:rsidRDefault="00237051" w:rsidP="00121C0E">
            <w:pPr>
              <w:rPr>
                <w:rFonts w:eastAsiaTheme="minorHAnsi" w:cs="Arial"/>
                <w:color w:val="000000" w:themeColor="text1"/>
                <w:sz w:val="16"/>
                <w:szCs w:val="16"/>
              </w:rPr>
            </w:pPr>
          </w:p>
        </w:tc>
      </w:tr>
      <w:tr w:rsidR="00237051" w:rsidRPr="00981CB3" w14:paraId="64643D7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BE168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737FC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F8DDD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B9820B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9660A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060A5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C8274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262BD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2CF13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2E9CC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424BCC" w14:textId="77777777" w:rsidR="00237051" w:rsidRPr="00981CB3" w:rsidRDefault="00237051" w:rsidP="00121C0E">
            <w:pPr>
              <w:rPr>
                <w:rFonts w:eastAsiaTheme="minorHAnsi" w:cs="Arial"/>
                <w:color w:val="000000" w:themeColor="text1"/>
                <w:sz w:val="16"/>
                <w:szCs w:val="16"/>
              </w:rPr>
            </w:pPr>
          </w:p>
        </w:tc>
      </w:tr>
      <w:tr w:rsidR="00237051" w:rsidRPr="00981CB3" w14:paraId="4E2BE88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0AFE0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BF57A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92E36E" w14:textId="77777777" w:rsidR="00237051" w:rsidRPr="00981CB3" w:rsidRDefault="00237051" w:rsidP="00121C0E">
            <w:pPr>
              <w:rPr>
                <w:rFonts w:eastAsiaTheme="minorHAnsi" w:cs="Arial"/>
                <w:color w:val="000000" w:themeColor="text1"/>
                <w:sz w:val="16"/>
                <w:szCs w:val="16"/>
              </w:rPr>
            </w:pPr>
          </w:p>
        </w:tc>
      </w:tr>
      <w:tr w:rsidR="00237051" w:rsidRPr="00981CB3" w14:paraId="3091B88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84365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269E3F" w14:textId="77777777" w:rsidR="00237051" w:rsidRPr="00981CB3" w:rsidRDefault="00237051" w:rsidP="00121C0E">
            <w:pPr>
              <w:rPr>
                <w:rFonts w:eastAsiaTheme="minorHAnsi" w:cs="Arial"/>
                <w:color w:val="000000" w:themeColor="text1"/>
                <w:sz w:val="16"/>
                <w:szCs w:val="16"/>
              </w:rPr>
            </w:pPr>
          </w:p>
        </w:tc>
      </w:tr>
    </w:tbl>
    <w:p w14:paraId="616093CA" w14:textId="77777777" w:rsidR="00237051" w:rsidRDefault="00237051" w:rsidP="00237051">
      <w:pPr>
        <w:pStyle w:val="Caption"/>
        <w:rPr>
          <w:lang w:val="en-GB"/>
        </w:rPr>
      </w:pPr>
      <w:r w:rsidRPr="00702453">
        <w:t xml:space="preserve">Table: </w:t>
      </w:r>
      <w:r>
        <w:t xml:space="preserve">Signal Details of </w:t>
      </w:r>
      <w:r w:rsidRPr="004521EB">
        <w:rPr>
          <w:lang w:val="en-GB"/>
        </w:rPr>
        <w:t>AutomotiveAudio_Req</w:t>
      </w:r>
    </w:p>
    <w:p w14:paraId="5112A58B" w14:textId="77777777" w:rsidR="00495854" w:rsidRPr="00495854" w:rsidRDefault="00495854" w:rsidP="00495854">
      <w:pPr>
        <w:rPr>
          <w:lang w:val="en-GB"/>
        </w:rPr>
      </w:pPr>
    </w:p>
    <w:p w14:paraId="5365945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BTConnectionReq</w:t>
      </w:r>
    </w:p>
    <w:p w14:paraId="7AF7EAEC" w14:textId="77777777" w:rsidR="00237051" w:rsidRPr="00F03856" w:rsidRDefault="00237051" w:rsidP="00237051">
      <w:pPr>
        <w:rPr>
          <w:rFonts w:cs="Arial"/>
        </w:rPr>
      </w:pPr>
      <w:r>
        <w:rPr>
          <w:rFonts w:cs="Arial"/>
        </w:rPr>
        <w:t>Internal Signal for Bluetooth Connection Request</w:t>
      </w:r>
    </w:p>
    <w:p w14:paraId="13FC577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FBC082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B47A9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D11268" w14:textId="77777777" w:rsidR="00237051" w:rsidRPr="002338ED" w:rsidRDefault="006B7CE9" w:rsidP="002338ED">
            <w:pPr>
              <w:rPr>
                <w:rFonts w:cs="Arial"/>
                <w:color w:val="000000" w:themeColor="text1"/>
                <w:sz w:val="16"/>
                <w:szCs w:val="14"/>
              </w:rPr>
            </w:pPr>
            <w:sdt>
              <w:sdtPr>
                <w:rPr>
                  <w:sz w:val="16"/>
                  <w:szCs w:val="16"/>
                </w:rPr>
                <w:alias w:val="ASIL"/>
                <w:tag w:val="ASIL"/>
                <w:id w:val="-67055672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00584E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1C16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B60C5F" w14:textId="77777777" w:rsidR="00237051" w:rsidRPr="00981CB3" w:rsidRDefault="00237051" w:rsidP="00121C0E">
            <w:pPr>
              <w:rPr>
                <w:rFonts w:eastAsiaTheme="minorHAnsi" w:cs="Arial"/>
                <w:color w:val="000000" w:themeColor="text1"/>
                <w:sz w:val="16"/>
                <w:szCs w:val="16"/>
              </w:rPr>
            </w:pPr>
          </w:p>
        </w:tc>
      </w:tr>
      <w:tr w:rsidR="00237051" w:rsidRPr="00981CB3" w14:paraId="36E73C5E"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EC9985F"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237051" w:rsidRPr="00981CB3" w14:paraId="4A56DCC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03C36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B6C3DC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8AE2B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7939E" w14:textId="77777777" w:rsidR="00237051" w:rsidRPr="00981CB3" w:rsidRDefault="00237051" w:rsidP="00121C0E">
            <w:pPr>
              <w:rPr>
                <w:rFonts w:eastAsiaTheme="minorHAnsi" w:cs="Arial"/>
                <w:color w:val="000000" w:themeColor="text1"/>
                <w:sz w:val="16"/>
                <w:szCs w:val="16"/>
              </w:rPr>
            </w:pPr>
          </w:p>
        </w:tc>
      </w:tr>
      <w:tr w:rsidR="00237051" w:rsidRPr="00981CB3" w14:paraId="60E3602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60A9F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65433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18B8C" w14:textId="77777777" w:rsidR="00237051" w:rsidRPr="00981CB3" w:rsidRDefault="00237051" w:rsidP="00121C0E">
            <w:pPr>
              <w:rPr>
                <w:rFonts w:eastAsiaTheme="minorHAnsi" w:cs="Arial"/>
                <w:color w:val="000000" w:themeColor="text1"/>
                <w:sz w:val="16"/>
                <w:szCs w:val="16"/>
              </w:rPr>
            </w:pPr>
          </w:p>
        </w:tc>
      </w:tr>
      <w:tr w:rsidR="00237051" w:rsidRPr="00981CB3" w14:paraId="1810A04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EBF6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54F52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4D21A5" w14:textId="77777777" w:rsidR="00237051" w:rsidRPr="00981CB3" w:rsidRDefault="00237051" w:rsidP="00121C0E">
            <w:pPr>
              <w:rPr>
                <w:rFonts w:eastAsiaTheme="minorHAnsi" w:cs="Arial"/>
                <w:color w:val="000000" w:themeColor="text1"/>
                <w:sz w:val="16"/>
                <w:szCs w:val="16"/>
              </w:rPr>
            </w:pPr>
          </w:p>
        </w:tc>
      </w:tr>
      <w:tr w:rsidR="00237051" w:rsidRPr="00981CB3" w14:paraId="09291F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E21F8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E1814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29297B" w14:textId="77777777" w:rsidR="00237051" w:rsidRPr="00981CB3" w:rsidRDefault="00237051" w:rsidP="00121C0E">
            <w:pPr>
              <w:rPr>
                <w:rFonts w:eastAsiaTheme="minorHAnsi" w:cs="Arial"/>
                <w:color w:val="000000" w:themeColor="text1"/>
                <w:sz w:val="16"/>
                <w:szCs w:val="16"/>
              </w:rPr>
            </w:pPr>
          </w:p>
        </w:tc>
      </w:tr>
      <w:tr w:rsidR="00237051" w:rsidRPr="00981CB3" w14:paraId="197E1CB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A4F7C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8C30BC1"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A698E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44625B" w14:textId="77777777" w:rsidR="00237051" w:rsidRPr="00981CB3" w:rsidRDefault="00237051" w:rsidP="00121C0E">
            <w:pPr>
              <w:rPr>
                <w:rFonts w:eastAsiaTheme="minorHAnsi" w:cs="Arial"/>
                <w:color w:val="000000" w:themeColor="text1"/>
                <w:sz w:val="16"/>
                <w:szCs w:val="16"/>
              </w:rPr>
            </w:pPr>
          </w:p>
        </w:tc>
      </w:tr>
      <w:tr w:rsidR="00237051" w:rsidRPr="00981CB3" w14:paraId="103D29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17D2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CA98E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59CDE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F2B0FD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6472A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8EBF1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6E77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503D5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0C2AE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D70B2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2CCB4" w14:textId="77777777" w:rsidR="00237051" w:rsidRPr="00981CB3" w:rsidRDefault="00237051" w:rsidP="00121C0E">
            <w:pPr>
              <w:rPr>
                <w:rFonts w:eastAsiaTheme="minorHAnsi" w:cs="Arial"/>
                <w:color w:val="000000" w:themeColor="text1"/>
                <w:sz w:val="16"/>
                <w:szCs w:val="16"/>
              </w:rPr>
            </w:pPr>
          </w:p>
        </w:tc>
      </w:tr>
      <w:tr w:rsidR="00237051" w:rsidRPr="00981CB3" w14:paraId="3F16C7B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0A8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F0A6F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41F9BE" w14:textId="77777777" w:rsidR="00237051" w:rsidRPr="00981CB3" w:rsidRDefault="00237051" w:rsidP="00121C0E">
            <w:pPr>
              <w:rPr>
                <w:rFonts w:eastAsiaTheme="minorHAnsi" w:cs="Arial"/>
                <w:color w:val="000000" w:themeColor="text1"/>
                <w:sz w:val="16"/>
                <w:szCs w:val="16"/>
              </w:rPr>
            </w:pPr>
          </w:p>
        </w:tc>
      </w:tr>
      <w:tr w:rsidR="00237051" w:rsidRPr="00981CB3" w14:paraId="6E522A8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F87B3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9BCE9D" w14:textId="77777777" w:rsidR="00237051" w:rsidRPr="00981CB3" w:rsidRDefault="00237051" w:rsidP="00121C0E">
            <w:pPr>
              <w:rPr>
                <w:rFonts w:eastAsiaTheme="minorHAnsi" w:cs="Arial"/>
                <w:color w:val="000000" w:themeColor="text1"/>
                <w:sz w:val="16"/>
                <w:szCs w:val="16"/>
              </w:rPr>
            </w:pPr>
          </w:p>
        </w:tc>
      </w:tr>
    </w:tbl>
    <w:p w14:paraId="6135B662" w14:textId="77777777" w:rsidR="00237051" w:rsidRDefault="00237051" w:rsidP="00237051">
      <w:pPr>
        <w:pStyle w:val="Caption"/>
        <w:rPr>
          <w:lang w:val="en-GB"/>
        </w:rPr>
      </w:pPr>
      <w:r w:rsidRPr="00702453">
        <w:t xml:space="preserve">Table: </w:t>
      </w:r>
      <w:r>
        <w:t xml:space="preserve">Signal Details of </w:t>
      </w:r>
      <w:r w:rsidRPr="004521EB">
        <w:rPr>
          <w:lang w:val="en-GB"/>
        </w:rPr>
        <w:t>BTConnectionReq</w:t>
      </w:r>
    </w:p>
    <w:p w14:paraId="64A2C2DD" w14:textId="77777777" w:rsidR="00495854" w:rsidRPr="00495854" w:rsidRDefault="00495854" w:rsidP="00495854">
      <w:pPr>
        <w:rPr>
          <w:lang w:val="en-GB"/>
        </w:rPr>
      </w:pPr>
    </w:p>
    <w:p w14:paraId="531A7C63"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BT_Command</w:t>
      </w:r>
    </w:p>
    <w:p w14:paraId="3A22D594" w14:textId="77777777" w:rsidR="00237051" w:rsidRPr="00F03856" w:rsidRDefault="00237051" w:rsidP="00237051">
      <w:pPr>
        <w:rPr>
          <w:rFonts w:cs="Arial"/>
        </w:rPr>
      </w:pPr>
      <w:r>
        <w:rPr>
          <w:rFonts w:cs="Arial"/>
        </w:rPr>
        <w:t>Bluetooth Command (Physical Touch)</w:t>
      </w:r>
    </w:p>
    <w:p w14:paraId="6568730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920EAD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11620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E99C5F" w14:textId="77777777" w:rsidR="00237051" w:rsidRPr="002338ED" w:rsidRDefault="006B7CE9" w:rsidP="002338ED">
            <w:pPr>
              <w:rPr>
                <w:rFonts w:cs="Arial"/>
                <w:color w:val="000000" w:themeColor="text1"/>
                <w:sz w:val="16"/>
                <w:szCs w:val="14"/>
              </w:rPr>
            </w:pPr>
            <w:sdt>
              <w:sdtPr>
                <w:rPr>
                  <w:sz w:val="16"/>
                  <w:szCs w:val="16"/>
                </w:rPr>
                <w:alias w:val="ASIL"/>
                <w:tag w:val="ASIL"/>
                <w:id w:val="-106210008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714EEE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DD029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B9D45E" w14:textId="77777777" w:rsidR="00237051" w:rsidRPr="00981CB3" w:rsidRDefault="00237051" w:rsidP="00121C0E">
            <w:pPr>
              <w:rPr>
                <w:rFonts w:eastAsiaTheme="minorHAnsi" w:cs="Arial"/>
                <w:color w:val="000000" w:themeColor="text1"/>
                <w:sz w:val="16"/>
                <w:szCs w:val="16"/>
              </w:rPr>
            </w:pPr>
          </w:p>
        </w:tc>
      </w:tr>
      <w:tr w:rsidR="00237051" w:rsidRPr="00981CB3" w14:paraId="0D78C6F5"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91D8B6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78FBF4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7559C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A01162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BBDCA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0D4153" w14:textId="77777777" w:rsidR="00237051" w:rsidRPr="00981CB3" w:rsidRDefault="00237051" w:rsidP="00121C0E">
            <w:pPr>
              <w:rPr>
                <w:rFonts w:eastAsiaTheme="minorHAnsi" w:cs="Arial"/>
                <w:color w:val="000000" w:themeColor="text1"/>
                <w:sz w:val="16"/>
                <w:szCs w:val="16"/>
              </w:rPr>
            </w:pPr>
          </w:p>
        </w:tc>
      </w:tr>
      <w:tr w:rsidR="00237051" w:rsidRPr="00981CB3" w14:paraId="0882348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A9F47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15364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CF2318" w14:textId="77777777" w:rsidR="00237051" w:rsidRPr="00981CB3" w:rsidRDefault="00237051" w:rsidP="00121C0E">
            <w:pPr>
              <w:rPr>
                <w:rFonts w:eastAsiaTheme="minorHAnsi" w:cs="Arial"/>
                <w:color w:val="000000" w:themeColor="text1"/>
                <w:sz w:val="16"/>
                <w:szCs w:val="16"/>
              </w:rPr>
            </w:pPr>
          </w:p>
        </w:tc>
      </w:tr>
      <w:tr w:rsidR="00237051" w:rsidRPr="00981CB3" w14:paraId="1A6B995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24D1B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F253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28100" w14:textId="77777777" w:rsidR="00237051" w:rsidRPr="00981CB3" w:rsidRDefault="00237051" w:rsidP="00121C0E">
            <w:pPr>
              <w:rPr>
                <w:rFonts w:eastAsiaTheme="minorHAnsi" w:cs="Arial"/>
                <w:color w:val="000000" w:themeColor="text1"/>
                <w:sz w:val="16"/>
                <w:szCs w:val="16"/>
              </w:rPr>
            </w:pPr>
          </w:p>
        </w:tc>
      </w:tr>
      <w:tr w:rsidR="00237051" w:rsidRPr="00981CB3" w14:paraId="43A99DF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59AB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6DDDC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E155E9" w14:textId="77777777" w:rsidR="00237051" w:rsidRPr="00981CB3" w:rsidRDefault="00237051" w:rsidP="00121C0E">
            <w:pPr>
              <w:rPr>
                <w:rFonts w:eastAsiaTheme="minorHAnsi" w:cs="Arial"/>
                <w:color w:val="000000" w:themeColor="text1"/>
                <w:sz w:val="16"/>
                <w:szCs w:val="16"/>
              </w:rPr>
            </w:pPr>
          </w:p>
        </w:tc>
      </w:tr>
      <w:tr w:rsidR="00237051" w:rsidRPr="00981CB3" w14:paraId="4547162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1EE4A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536AA2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2B02B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152C09" w14:textId="77777777" w:rsidR="00237051" w:rsidRPr="00981CB3" w:rsidRDefault="00237051" w:rsidP="00121C0E">
            <w:pPr>
              <w:rPr>
                <w:rFonts w:eastAsiaTheme="minorHAnsi" w:cs="Arial"/>
                <w:color w:val="000000" w:themeColor="text1"/>
                <w:sz w:val="16"/>
                <w:szCs w:val="16"/>
              </w:rPr>
            </w:pPr>
          </w:p>
        </w:tc>
      </w:tr>
      <w:tr w:rsidR="00237051" w:rsidRPr="00981CB3" w14:paraId="45ADE2A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9E1E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CC784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2EB3A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3741A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DE1A1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9B6E8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ECBF4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E022E4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26DAE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A8D42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E03FF2" w14:textId="77777777" w:rsidR="00237051" w:rsidRPr="00981CB3" w:rsidRDefault="00237051" w:rsidP="00121C0E">
            <w:pPr>
              <w:rPr>
                <w:rFonts w:eastAsiaTheme="minorHAnsi" w:cs="Arial"/>
                <w:color w:val="000000" w:themeColor="text1"/>
                <w:sz w:val="16"/>
                <w:szCs w:val="16"/>
              </w:rPr>
            </w:pPr>
          </w:p>
        </w:tc>
      </w:tr>
      <w:tr w:rsidR="00237051" w:rsidRPr="00981CB3" w14:paraId="703063D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B76F3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32FEC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5EC8A" w14:textId="77777777" w:rsidR="00237051" w:rsidRPr="00981CB3" w:rsidRDefault="00237051" w:rsidP="00121C0E">
            <w:pPr>
              <w:rPr>
                <w:rFonts w:eastAsiaTheme="minorHAnsi" w:cs="Arial"/>
                <w:color w:val="000000" w:themeColor="text1"/>
                <w:sz w:val="16"/>
                <w:szCs w:val="16"/>
              </w:rPr>
            </w:pPr>
          </w:p>
        </w:tc>
      </w:tr>
      <w:tr w:rsidR="00237051" w:rsidRPr="00981CB3" w14:paraId="68281D8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72222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958BFC" w14:textId="77777777" w:rsidR="00237051" w:rsidRPr="00981CB3" w:rsidRDefault="00237051" w:rsidP="00121C0E">
            <w:pPr>
              <w:rPr>
                <w:rFonts w:eastAsiaTheme="minorHAnsi" w:cs="Arial"/>
                <w:color w:val="000000" w:themeColor="text1"/>
                <w:sz w:val="16"/>
                <w:szCs w:val="16"/>
              </w:rPr>
            </w:pPr>
          </w:p>
        </w:tc>
      </w:tr>
    </w:tbl>
    <w:p w14:paraId="6600F1B2" w14:textId="77777777" w:rsidR="00237051" w:rsidRDefault="00237051" w:rsidP="00237051">
      <w:pPr>
        <w:pStyle w:val="Caption"/>
        <w:rPr>
          <w:lang w:val="en-GB"/>
        </w:rPr>
      </w:pPr>
      <w:r w:rsidRPr="00702453">
        <w:t xml:space="preserve">Table: </w:t>
      </w:r>
      <w:r>
        <w:t xml:space="preserve">Signal Details of </w:t>
      </w:r>
      <w:r w:rsidRPr="004521EB">
        <w:rPr>
          <w:lang w:val="en-GB"/>
        </w:rPr>
        <w:t>BT_Command</w:t>
      </w:r>
    </w:p>
    <w:p w14:paraId="4D4521F7" w14:textId="77777777" w:rsidR="00495854" w:rsidRPr="00495854" w:rsidRDefault="00495854" w:rsidP="00495854">
      <w:pPr>
        <w:rPr>
          <w:lang w:val="en-GB"/>
        </w:rPr>
      </w:pPr>
    </w:p>
    <w:p w14:paraId="7034D493"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BluetoothAudioSource</w:t>
      </w:r>
    </w:p>
    <w:p w14:paraId="35CBEF0F" w14:textId="77777777" w:rsidR="00237051" w:rsidRPr="00F03856" w:rsidRDefault="00237051" w:rsidP="00237051">
      <w:pPr>
        <w:rPr>
          <w:rFonts w:cs="Arial"/>
        </w:rPr>
      </w:pPr>
      <w:r>
        <w:rPr>
          <w:rFonts w:cs="Arial"/>
        </w:rPr>
        <w:t xml:space="preserve">Internal Signal for Bluetooth Audio Source </w:t>
      </w:r>
    </w:p>
    <w:p w14:paraId="6B9EDC6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6B2FDC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7A3FF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F5044F" w14:textId="77777777" w:rsidR="00237051" w:rsidRPr="002338ED" w:rsidRDefault="006B7CE9" w:rsidP="002338ED">
            <w:pPr>
              <w:rPr>
                <w:rFonts w:cs="Arial"/>
                <w:color w:val="000000" w:themeColor="text1"/>
                <w:sz w:val="16"/>
                <w:szCs w:val="14"/>
              </w:rPr>
            </w:pPr>
            <w:sdt>
              <w:sdtPr>
                <w:rPr>
                  <w:sz w:val="16"/>
                  <w:szCs w:val="16"/>
                </w:rPr>
                <w:alias w:val="ASIL"/>
                <w:tag w:val="ASIL"/>
                <w:id w:val="84969227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8D8C97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BF76A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3845C1" w14:textId="77777777" w:rsidR="00237051" w:rsidRPr="00981CB3" w:rsidRDefault="00237051" w:rsidP="00121C0E">
            <w:pPr>
              <w:rPr>
                <w:rFonts w:eastAsiaTheme="minorHAnsi" w:cs="Arial"/>
                <w:color w:val="000000" w:themeColor="text1"/>
                <w:sz w:val="16"/>
                <w:szCs w:val="16"/>
              </w:rPr>
            </w:pPr>
          </w:p>
        </w:tc>
      </w:tr>
      <w:tr w:rsidR="00237051" w:rsidRPr="00981CB3" w14:paraId="1951022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FB5B79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509854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CBA9D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740897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E719B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D32A45" w14:textId="77777777" w:rsidR="00237051" w:rsidRPr="00981CB3" w:rsidRDefault="00237051" w:rsidP="00121C0E">
            <w:pPr>
              <w:rPr>
                <w:rFonts w:eastAsiaTheme="minorHAnsi" w:cs="Arial"/>
                <w:color w:val="000000" w:themeColor="text1"/>
                <w:sz w:val="16"/>
                <w:szCs w:val="16"/>
              </w:rPr>
            </w:pPr>
          </w:p>
        </w:tc>
      </w:tr>
      <w:tr w:rsidR="00237051" w:rsidRPr="00981CB3" w14:paraId="5334939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4A404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90643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627BCF" w14:textId="77777777" w:rsidR="00237051" w:rsidRPr="00981CB3" w:rsidRDefault="00237051" w:rsidP="00121C0E">
            <w:pPr>
              <w:rPr>
                <w:rFonts w:eastAsiaTheme="minorHAnsi" w:cs="Arial"/>
                <w:color w:val="000000" w:themeColor="text1"/>
                <w:sz w:val="16"/>
                <w:szCs w:val="16"/>
              </w:rPr>
            </w:pPr>
          </w:p>
        </w:tc>
      </w:tr>
      <w:tr w:rsidR="00237051" w:rsidRPr="00981CB3" w14:paraId="576CDC5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0E9DD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C8F0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F6AB0" w14:textId="77777777" w:rsidR="00237051" w:rsidRPr="00981CB3" w:rsidRDefault="00237051" w:rsidP="00121C0E">
            <w:pPr>
              <w:rPr>
                <w:rFonts w:eastAsiaTheme="minorHAnsi" w:cs="Arial"/>
                <w:color w:val="000000" w:themeColor="text1"/>
                <w:sz w:val="16"/>
                <w:szCs w:val="16"/>
              </w:rPr>
            </w:pPr>
          </w:p>
        </w:tc>
      </w:tr>
      <w:tr w:rsidR="00237051" w:rsidRPr="00981CB3" w14:paraId="7F2521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4F11C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6A2DB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690D03" w14:textId="77777777" w:rsidR="00237051" w:rsidRPr="00981CB3" w:rsidRDefault="00237051" w:rsidP="00121C0E">
            <w:pPr>
              <w:rPr>
                <w:rFonts w:eastAsiaTheme="minorHAnsi" w:cs="Arial"/>
                <w:color w:val="000000" w:themeColor="text1"/>
                <w:sz w:val="16"/>
                <w:szCs w:val="16"/>
              </w:rPr>
            </w:pPr>
          </w:p>
        </w:tc>
      </w:tr>
      <w:tr w:rsidR="00237051" w:rsidRPr="00981CB3" w14:paraId="650E69A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74BE3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FB1112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EAE2B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8B4D7" w14:textId="77777777" w:rsidR="00237051" w:rsidRPr="00981CB3" w:rsidRDefault="00237051" w:rsidP="00121C0E">
            <w:pPr>
              <w:rPr>
                <w:rFonts w:eastAsiaTheme="minorHAnsi" w:cs="Arial"/>
                <w:color w:val="000000" w:themeColor="text1"/>
                <w:sz w:val="16"/>
                <w:szCs w:val="16"/>
              </w:rPr>
            </w:pPr>
          </w:p>
        </w:tc>
      </w:tr>
      <w:tr w:rsidR="00237051" w:rsidRPr="00981CB3" w14:paraId="1ACFDE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82BC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B4FBC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2D382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24D050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9F4B2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12CD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67E87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2E1D7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C7AC6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2D956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8794B" w14:textId="77777777" w:rsidR="00237051" w:rsidRPr="00981CB3" w:rsidRDefault="00237051" w:rsidP="00121C0E">
            <w:pPr>
              <w:rPr>
                <w:rFonts w:eastAsiaTheme="minorHAnsi" w:cs="Arial"/>
                <w:color w:val="000000" w:themeColor="text1"/>
                <w:sz w:val="16"/>
                <w:szCs w:val="16"/>
              </w:rPr>
            </w:pPr>
          </w:p>
        </w:tc>
      </w:tr>
      <w:tr w:rsidR="00237051" w:rsidRPr="00981CB3" w14:paraId="1C9B54D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17745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D669C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A5542E" w14:textId="77777777" w:rsidR="00237051" w:rsidRPr="00981CB3" w:rsidRDefault="00237051" w:rsidP="00121C0E">
            <w:pPr>
              <w:rPr>
                <w:rFonts w:eastAsiaTheme="minorHAnsi" w:cs="Arial"/>
                <w:color w:val="000000" w:themeColor="text1"/>
                <w:sz w:val="16"/>
                <w:szCs w:val="16"/>
              </w:rPr>
            </w:pPr>
          </w:p>
        </w:tc>
      </w:tr>
      <w:tr w:rsidR="00237051" w:rsidRPr="00981CB3" w14:paraId="3A6D8BB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124D6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30B3C5" w14:textId="77777777" w:rsidR="00237051" w:rsidRPr="00981CB3" w:rsidRDefault="00237051" w:rsidP="00121C0E">
            <w:pPr>
              <w:rPr>
                <w:rFonts w:eastAsiaTheme="minorHAnsi" w:cs="Arial"/>
                <w:color w:val="000000" w:themeColor="text1"/>
                <w:sz w:val="16"/>
                <w:szCs w:val="16"/>
              </w:rPr>
            </w:pPr>
          </w:p>
        </w:tc>
      </w:tr>
    </w:tbl>
    <w:p w14:paraId="1795F520" w14:textId="77777777" w:rsidR="00237051" w:rsidRDefault="00237051" w:rsidP="00237051">
      <w:pPr>
        <w:pStyle w:val="Caption"/>
        <w:rPr>
          <w:lang w:val="en-GB"/>
        </w:rPr>
      </w:pPr>
      <w:r w:rsidRPr="00702453">
        <w:lastRenderedPageBreak/>
        <w:t xml:space="preserve">Table: </w:t>
      </w:r>
      <w:r>
        <w:t xml:space="preserve">Signal Details of </w:t>
      </w:r>
      <w:r w:rsidRPr="004521EB">
        <w:rPr>
          <w:lang w:val="en-GB"/>
        </w:rPr>
        <w:t>BluetoothAudioSource</w:t>
      </w:r>
    </w:p>
    <w:p w14:paraId="6EE999F3" w14:textId="77777777" w:rsidR="00495854" w:rsidRPr="00495854" w:rsidRDefault="00495854" w:rsidP="00495854">
      <w:pPr>
        <w:rPr>
          <w:lang w:val="en-GB"/>
        </w:rPr>
      </w:pPr>
    </w:p>
    <w:p w14:paraId="12C3EA81"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BluetoothAudioSource_Connection</w:t>
      </w:r>
    </w:p>
    <w:p w14:paraId="010807A5" w14:textId="77777777" w:rsidR="00237051" w:rsidRPr="00F03856" w:rsidRDefault="00237051" w:rsidP="00237051">
      <w:pPr>
        <w:rPr>
          <w:rFonts w:cs="Arial"/>
        </w:rPr>
      </w:pPr>
      <w:r>
        <w:rPr>
          <w:rFonts w:cs="Arial"/>
        </w:rPr>
        <w:t xml:space="preserve">Internal Signal for Bluetooth Audio Source </w:t>
      </w:r>
    </w:p>
    <w:p w14:paraId="2C1A01E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588B3A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C9021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632B80" w14:textId="77777777" w:rsidR="00237051" w:rsidRPr="002338ED" w:rsidRDefault="006B7CE9" w:rsidP="002338ED">
            <w:pPr>
              <w:rPr>
                <w:rFonts w:cs="Arial"/>
                <w:color w:val="000000" w:themeColor="text1"/>
                <w:sz w:val="16"/>
                <w:szCs w:val="14"/>
              </w:rPr>
            </w:pPr>
            <w:sdt>
              <w:sdtPr>
                <w:rPr>
                  <w:sz w:val="16"/>
                  <w:szCs w:val="16"/>
                </w:rPr>
                <w:alias w:val="ASIL"/>
                <w:tag w:val="ASIL"/>
                <w:id w:val="11040114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22CD98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5FF11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B00141" w14:textId="77777777" w:rsidR="00237051" w:rsidRPr="00981CB3" w:rsidRDefault="00237051" w:rsidP="00121C0E">
            <w:pPr>
              <w:rPr>
                <w:rFonts w:eastAsiaTheme="minorHAnsi" w:cs="Arial"/>
                <w:color w:val="000000" w:themeColor="text1"/>
                <w:sz w:val="16"/>
                <w:szCs w:val="16"/>
              </w:rPr>
            </w:pPr>
          </w:p>
        </w:tc>
      </w:tr>
      <w:tr w:rsidR="00237051" w:rsidRPr="00981CB3" w14:paraId="6D67A13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DA2E63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2A2867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A0293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A5A47C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7F54A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DEBA6B" w14:textId="77777777" w:rsidR="00237051" w:rsidRPr="00981CB3" w:rsidRDefault="00237051" w:rsidP="00121C0E">
            <w:pPr>
              <w:rPr>
                <w:rFonts w:eastAsiaTheme="minorHAnsi" w:cs="Arial"/>
                <w:color w:val="000000" w:themeColor="text1"/>
                <w:sz w:val="16"/>
                <w:szCs w:val="16"/>
              </w:rPr>
            </w:pPr>
          </w:p>
        </w:tc>
      </w:tr>
      <w:tr w:rsidR="00237051" w:rsidRPr="00981CB3" w14:paraId="26D89DA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0D7D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8695F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2D315" w14:textId="77777777" w:rsidR="00237051" w:rsidRPr="00981CB3" w:rsidRDefault="00237051" w:rsidP="00121C0E">
            <w:pPr>
              <w:rPr>
                <w:rFonts w:eastAsiaTheme="minorHAnsi" w:cs="Arial"/>
                <w:color w:val="000000" w:themeColor="text1"/>
                <w:sz w:val="16"/>
                <w:szCs w:val="16"/>
              </w:rPr>
            </w:pPr>
          </w:p>
        </w:tc>
      </w:tr>
      <w:tr w:rsidR="00237051" w:rsidRPr="00981CB3" w14:paraId="37A7282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3F5F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A0D63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68D4B" w14:textId="77777777" w:rsidR="00237051" w:rsidRPr="00981CB3" w:rsidRDefault="00237051" w:rsidP="00121C0E">
            <w:pPr>
              <w:rPr>
                <w:rFonts w:eastAsiaTheme="minorHAnsi" w:cs="Arial"/>
                <w:color w:val="000000" w:themeColor="text1"/>
                <w:sz w:val="16"/>
                <w:szCs w:val="16"/>
              </w:rPr>
            </w:pPr>
          </w:p>
        </w:tc>
      </w:tr>
      <w:tr w:rsidR="00237051" w:rsidRPr="00981CB3" w14:paraId="236A6F0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C1E1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DB709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7BEE1B" w14:textId="77777777" w:rsidR="00237051" w:rsidRPr="00981CB3" w:rsidRDefault="00237051" w:rsidP="00121C0E">
            <w:pPr>
              <w:rPr>
                <w:rFonts w:eastAsiaTheme="minorHAnsi" w:cs="Arial"/>
                <w:color w:val="000000" w:themeColor="text1"/>
                <w:sz w:val="16"/>
                <w:szCs w:val="16"/>
              </w:rPr>
            </w:pPr>
          </w:p>
        </w:tc>
      </w:tr>
      <w:tr w:rsidR="00237051" w:rsidRPr="00981CB3" w14:paraId="7FAC153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333FA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A1CF1A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6EAE2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1B7032" w14:textId="77777777" w:rsidR="00237051" w:rsidRPr="00981CB3" w:rsidRDefault="00237051" w:rsidP="00121C0E">
            <w:pPr>
              <w:rPr>
                <w:rFonts w:eastAsiaTheme="minorHAnsi" w:cs="Arial"/>
                <w:color w:val="000000" w:themeColor="text1"/>
                <w:sz w:val="16"/>
                <w:szCs w:val="16"/>
              </w:rPr>
            </w:pPr>
          </w:p>
        </w:tc>
      </w:tr>
      <w:tr w:rsidR="00237051" w:rsidRPr="00981CB3" w14:paraId="16C0233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B5C94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F75F9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A0F0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D5D21C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4B9D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2B6A4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88CC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27BCE4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E5C2A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6A82E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2D7F5D" w14:textId="77777777" w:rsidR="00237051" w:rsidRPr="00981CB3" w:rsidRDefault="00237051" w:rsidP="00121C0E">
            <w:pPr>
              <w:rPr>
                <w:rFonts w:eastAsiaTheme="minorHAnsi" w:cs="Arial"/>
                <w:color w:val="000000" w:themeColor="text1"/>
                <w:sz w:val="16"/>
                <w:szCs w:val="16"/>
              </w:rPr>
            </w:pPr>
          </w:p>
        </w:tc>
      </w:tr>
      <w:tr w:rsidR="00237051" w:rsidRPr="00981CB3" w14:paraId="6EB29D5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A55C2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CDF0C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9B0F9D" w14:textId="77777777" w:rsidR="00237051" w:rsidRPr="00981CB3" w:rsidRDefault="00237051" w:rsidP="00121C0E">
            <w:pPr>
              <w:rPr>
                <w:rFonts w:eastAsiaTheme="minorHAnsi" w:cs="Arial"/>
                <w:color w:val="000000" w:themeColor="text1"/>
                <w:sz w:val="16"/>
                <w:szCs w:val="16"/>
              </w:rPr>
            </w:pPr>
          </w:p>
        </w:tc>
      </w:tr>
      <w:tr w:rsidR="00237051" w:rsidRPr="00981CB3" w14:paraId="75D40B1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4A683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8C277F" w14:textId="77777777" w:rsidR="00237051" w:rsidRPr="00981CB3" w:rsidRDefault="00237051" w:rsidP="00121C0E">
            <w:pPr>
              <w:rPr>
                <w:rFonts w:eastAsiaTheme="minorHAnsi" w:cs="Arial"/>
                <w:color w:val="000000" w:themeColor="text1"/>
                <w:sz w:val="16"/>
                <w:szCs w:val="16"/>
              </w:rPr>
            </w:pPr>
          </w:p>
        </w:tc>
      </w:tr>
    </w:tbl>
    <w:p w14:paraId="62BAC7B9" w14:textId="77777777" w:rsidR="00237051" w:rsidRDefault="00237051" w:rsidP="00237051">
      <w:pPr>
        <w:pStyle w:val="Caption"/>
        <w:rPr>
          <w:lang w:val="en-GB"/>
        </w:rPr>
      </w:pPr>
      <w:r w:rsidRPr="00702453">
        <w:t xml:space="preserve">Table: </w:t>
      </w:r>
      <w:r>
        <w:t xml:space="preserve">Signal Details of </w:t>
      </w:r>
      <w:r w:rsidRPr="004521EB">
        <w:rPr>
          <w:lang w:val="en-GB"/>
        </w:rPr>
        <w:t>BluetoothAudioSource_Connection</w:t>
      </w:r>
    </w:p>
    <w:p w14:paraId="328CF7F9" w14:textId="77777777" w:rsidR="00495854" w:rsidRPr="00495854" w:rsidRDefault="00495854" w:rsidP="00495854">
      <w:pPr>
        <w:rPr>
          <w:lang w:val="en-GB"/>
        </w:rPr>
      </w:pPr>
    </w:p>
    <w:p w14:paraId="6511D74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CA.Rq</w:t>
      </w:r>
    </w:p>
    <w:p w14:paraId="787CDE76" w14:textId="77777777" w:rsidR="00237051" w:rsidRPr="00F03856" w:rsidRDefault="00237051" w:rsidP="00237051">
      <w:pPr>
        <w:rPr>
          <w:rFonts w:cs="Arial"/>
        </w:rPr>
      </w:pPr>
      <w:r>
        <w:rPr>
          <w:rFonts w:cs="Arial"/>
        </w:rPr>
        <w:t>Signal to request activation or deactivation of Captain Annoucement</w:t>
      </w:r>
    </w:p>
    <w:p w14:paraId="696F57F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2D300C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8F805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3A837B" w14:textId="77777777" w:rsidR="00237051" w:rsidRPr="002338ED" w:rsidRDefault="006B7CE9" w:rsidP="002338ED">
            <w:pPr>
              <w:rPr>
                <w:rFonts w:cs="Arial"/>
                <w:color w:val="000000" w:themeColor="text1"/>
                <w:sz w:val="16"/>
                <w:szCs w:val="14"/>
              </w:rPr>
            </w:pPr>
            <w:sdt>
              <w:sdtPr>
                <w:rPr>
                  <w:sz w:val="16"/>
                  <w:szCs w:val="16"/>
                </w:rPr>
                <w:alias w:val="ASIL"/>
                <w:tag w:val="ASIL"/>
                <w:id w:val="-161558737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CFFCD2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D2300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88826A" w14:textId="77777777" w:rsidR="00237051" w:rsidRPr="00981CB3" w:rsidRDefault="00237051" w:rsidP="00121C0E">
            <w:pPr>
              <w:rPr>
                <w:rFonts w:eastAsiaTheme="minorHAnsi" w:cs="Arial"/>
                <w:color w:val="000000" w:themeColor="text1"/>
                <w:sz w:val="16"/>
                <w:szCs w:val="16"/>
              </w:rPr>
            </w:pPr>
          </w:p>
        </w:tc>
      </w:tr>
      <w:tr w:rsidR="00237051" w:rsidRPr="00981CB3" w14:paraId="51CC2DE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C6D8D2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1C7560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0943D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B7B876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06A2D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A291FD" w14:textId="77777777" w:rsidR="00237051" w:rsidRPr="00981CB3" w:rsidRDefault="00237051" w:rsidP="00121C0E">
            <w:pPr>
              <w:rPr>
                <w:rFonts w:eastAsiaTheme="minorHAnsi" w:cs="Arial"/>
                <w:color w:val="000000" w:themeColor="text1"/>
                <w:sz w:val="16"/>
                <w:szCs w:val="16"/>
              </w:rPr>
            </w:pPr>
          </w:p>
        </w:tc>
      </w:tr>
      <w:tr w:rsidR="00237051" w:rsidRPr="00981CB3" w14:paraId="0FAABD0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3B159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B828A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FCADF8" w14:textId="77777777" w:rsidR="00237051" w:rsidRPr="00981CB3" w:rsidRDefault="00237051" w:rsidP="00121C0E">
            <w:pPr>
              <w:rPr>
                <w:rFonts w:eastAsiaTheme="minorHAnsi" w:cs="Arial"/>
                <w:color w:val="000000" w:themeColor="text1"/>
                <w:sz w:val="16"/>
                <w:szCs w:val="16"/>
              </w:rPr>
            </w:pPr>
          </w:p>
        </w:tc>
      </w:tr>
      <w:tr w:rsidR="00237051" w:rsidRPr="00981CB3" w14:paraId="1F7073A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22059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D421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1DCDE3" w14:textId="77777777" w:rsidR="00237051" w:rsidRPr="00981CB3" w:rsidRDefault="00237051" w:rsidP="00121C0E">
            <w:pPr>
              <w:rPr>
                <w:rFonts w:eastAsiaTheme="minorHAnsi" w:cs="Arial"/>
                <w:color w:val="000000" w:themeColor="text1"/>
                <w:sz w:val="16"/>
                <w:szCs w:val="16"/>
              </w:rPr>
            </w:pPr>
          </w:p>
        </w:tc>
      </w:tr>
      <w:tr w:rsidR="00237051" w:rsidRPr="00981CB3" w14:paraId="2BB6492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10AC3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AAE9A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D2B6AA" w14:textId="77777777" w:rsidR="00237051" w:rsidRPr="00981CB3" w:rsidRDefault="00237051" w:rsidP="00121C0E">
            <w:pPr>
              <w:rPr>
                <w:rFonts w:eastAsiaTheme="minorHAnsi" w:cs="Arial"/>
                <w:color w:val="000000" w:themeColor="text1"/>
                <w:sz w:val="16"/>
                <w:szCs w:val="16"/>
              </w:rPr>
            </w:pPr>
          </w:p>
        </w:tc>
      </w:tr>
      <w:tr w:rsidR="00237051" w:rsidRPr="00981CB3" w14:paraId="27F85A2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20921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B91560B"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9ECE1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55505A" w14:textId="77777777" w:rsidR="00237051" w:rsidRPr="00981CB3" w:rsidRDefault="00237051" w:rsidP="00121C0E">
            <w:pPr>
              <w:rPr>
                <w:rFonts w:eastAsiaTheme="minorHAnsi" w:cs="Arial"/>
                <w:color w:val="000000" w:themeColor="text1"/>
                <w:sz w:val="16"/>
                <w:szCs w:val="16"/>
              </w:rPr>
            </w:pPr>
          </w:p>
        </w:tc>
      </w:tr>
      <w:tr w:rsidR="00237051" w:rsidRPr="00981CB3" w14:paraId="5B5653A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A81CC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64F37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DD92D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7205C5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D45E6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3741E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E73D1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083B61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83B8F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5AE3F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97D96" w14:textId="77777777" w:rsidR="00237051" w:rsidRPr="00981CB3" w:rsidRDefault="00237051" w:rsidP="00121C0E">
            <w:pPr>
              <w:rPr>
                <w:rFonts w:eastAsiaTheme="minorHAnsi" w:cs="Arial"/>
                <w:color w:val="000000" w:themeColor="text1"/>
                <w:sz w:val="16"/>
                <w:szCs w:val="16"/>
              </w:rPr>
            </w:pPr>
          </w:p>
        </w:tc>
      </w:tr>
      <w:tr w:rsidR="00237051" w:rsidRPr="00981CB3" w14:paraId="673D794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EC641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C8D63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CEF297" w14:textId="77777777" w:rsidR="00237051" w:rsidRPr="00981CB3" w:rsidRDefault="00237051" w:rsidP="00121C0E">
            <w:pPr>
              <w:rPr>
                <w:rFonts w:eastAsiaTheme="minorHAnsi" w:cs="Arial"/>
                <w:color w:val="000000" w:themeColor="text1"/>
                <w:sz w:val="16"/>
                <w:szCs w:val="16"/>
              </w:rPr>
            </w:pPr>
          </w:p>
        </w:tc>
      </w:tr>
      <w:tr w:rsidR="00237051" w:rsidRPr="00981CB3" w14:paraId="32BB6AD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634EC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D1C690" w14:textId="77777777" w:rsidR="00237051" w:rsidRPr="00981CB3" w:rsidRDefault="00237051" w:rsidP="00121C0E">
            <w:pPr>
              <w:rPr>
                <w:rFonts w:eastAsiaTheme="minorHAnsi" w:cs="Arial"/>
                <w:color w:val="000000" w:themeColor="text1"/>
                <w:sz w:val="16"/>
                <w:szCs w:val="16"/>
              </w:rPr>
            </w:pPr>
          </w:p>
        </w:tc>
      </w:tr>
    </w:tbl>
    <w:p w14:paraId="5AFE7C7E" w14:textId="77777777" w:rsidR="00237051" w:rsidRDefault="00237051" w:rsidP="00237051">
      <w:pPr>
        <w:pStyle w:val="Caption"/>
        <w:rPr>
          <w:lang w:val="en-GB"/>
        </w:rPr>
      </w:pPr>
      <w:r w:rsidRPr="00702453">
        <w:t xml:space="preserve">Table: </w:t>
      </w:r>
      <w:r>
        <w:t xml:space="preserve">Signal Details of </w:t>
      </w:r>
      <w:r w:rsidRPr="004521EB">
        <w:rPr>
          <w:lang w:val="en-GB"/>
        </w:rPr>
        <w:t>CA.Rq</w:t>
      </w:r>
    </w:p>
    <w:p w14:paraId="6FFAC510" w14:textId="77777777" w:rsidR="00495854" w:rsidRPr="00495854" w:rsidRDefault="00495854" w:rsidP="00495854">
      <w:pPr>
        <w:rPr>
          <w:lang w:val="en-GB"/>
        </w:rPr>
      </w:pPr>
    </w:p>
    <w:p w14:paraId="0266E81C"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CA.St</w:t>
      </w:r>
    </w:p>
    <w:p w14:paraId="40E31FDC" w14:textId="77777777" w:rsidR="00237051" w:rsidRPr="00F03856" w:rsidRDefault="00237051" w:rsidP="00237051">
      <w:pPr>
        <w:rPr>
          <w:rFonts w:cs="Arial"/>
        </w:rPr>
      </w:pPr>
      <w:r>
        <w:rPr>
          <w:rFonts w:cs="Arial"/>
        </w:rPr>
        <w:t>Signal to provide status feedback of Captain Annoucement State.</w:t>
      </w:r>
    </w:p>
    <w:p w14:paraId="644A22C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3C08DC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24ED5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B1A2D5" w14:textId="77777777" w:rsidR="00237051" w:rsidRPr="002338ED" w:rsidRDefault="006B7CE9" w:rsidP="002338ED">
            <w:pPr>
              <w:rPr>
                <w:rFonts w:cs="Arial"/>
                <w:color w:val="000000" w:themeColor="text1"/>
                <w:sz w:val="16"/>
                <w:szCs w:val="14"/>
              </w:rPr>
            </w:pPr>
            <w:sdt>
              <w:sdtPr>
                <w:rPr>
                  <w:sz w:val="16"/>
                  <w:szCs w:val="16"/>
                </w:rPr>
                <w:alias w:val="ASIL"/>
                <w:tag w:val="ASIL"/>
                <w:id w:val="-212637608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00718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0B372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4F8752" w14:textId="77777777" w:rsidR="00237051" w:rsidRPr="00981CB3" w:rsidRDefault="00237051" w:rsidP="00121C0E">
            <w:pPr>
              <w:rPr>
                <w:rFonts w:eastAsiaTheme="minorHAnsi" w:cs="Arial"/>
                <w:color w:val="000000" w:themeColor="text1"/>
                <w:sz w:val="16"/>
                <w:szCs w:val="16"/>
              </w:rPr>
            </w:pPr>
          </w:p>
        </w:tc>
      </w:tr>
      <w:tr w:rsidR="00237051" w:rsidRPr="00981CB3" w14:paraId="269996A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41CE7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7EB95B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3530C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C9E01CA"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B769A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5C8874" w14:textId="77777777" w:rsidR="00237051" w:rsidRPr="00981CB3" w:rsidRDefault="00237051" w:rsidP="00121C0E">
            <w:pPr>
              <w:rPr>
                <w:rFonts w:eastAsiaTheme="minorHAnsi" w:cs="Arial"/>
                <w:color w:val="000000" w:themeColor="text1"/>
                <w:sz w:val="16"/>
                <w:szCs w:val="16"/>
              </w:rPr>
            </w:pPr>
          </w:p>
        </w:tc>
      </w:tr>
      <w:tr w:rsidR="00237051" w:rsidRPr="00981CB3" w14:paraId="302F538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DC7E6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EB04B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100F9" w14:textId="77777777" w:rsidR="00237051" w:rsidRPr="00981CB3" w:rsidRDefault="00237051" w:rsidP="00121C0E">
            <w:pPr>
              <w:rPr>
                <w:rFonts w:eastAsiaTheme="minorHAnsi" w:cs="Arial"/>
                <w:color w:val="000000" w:themeColor="text1"/>
                <w:sz w:val="16"/>
                <w:szCs w:val="16"/>
              </w:rPr>
            </w:pPr>
          </w:p>
        </w:tc>
      </w:tr>
      <w:tr w:rsidR="00237051" w:rsidRPr="00981CB3" w14:paraId="41356FF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A3703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153E4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032880" w14:textId="77777777" w:rsidR="00237051" w:rsidRPr="00981CB3" w:rsidRDefault="00237051" w:rsidP="00121C0E">
            <w:pPr>
              <w:rPr>
                <w:rFonts w:eastAsiaTheme="minorHAnsi" w:cs="Arial"/>
                <w:color w:val="000000" w:themeColor="text1"/>
                <w:sz w:val="16"/>
                <w:szCs w:val="16"/>
              </w:rPr>
            </w:pPr>
          </w:p>
        </w:tc>
      </w:tr>
      <w:tr w:rsidR="00237051" w:rsidRPr="00981CB3" w14:paraId="1916B75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15632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896B6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EAADB4" w14:textId="77777777" w:rsidR="00237051" w:rsidRPr="00981CB3" w:rsidRDefault="00237051" w:rsidP="00121C0E">
            <w:pPr>
              <w:rPr>
                <w:rFonts w:eastAsiaTheme="minorHAnsi" w:cs="Arial"/>
                <w:color w:val="000000" w:themeColor="text1"/>
                <w:sz w:val="16"/>
                <w:szCs w:val="16"/>
              </w:rPr>
            </w:pPr>
          </w:p>
        </w:tc>
      </w:tr>
      <w:tr w:rsidR="00237051" w:rsidRPr="00981CB3" w14:paraId="2AAE412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83920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D866DE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3278A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4B7AAE" w14:textId="77777777" w:rsidR="00237051" w:rsidRPr="00981CB3" w:rsidRDefault="00237051" w:rsidP="00121C0E">
            <w:pPr>
              <w:rPr>
                <w:rFonts w:eastAsiaTheme="minorHAnsi" w:cs="Arial"/>
                <w:color w:val="000000" w:themeColor="text1"/>
                <w:sz w:val="16"/>
                <w:szCs w:val="16"/>
              </w:rPr>
            </w:pPr>
          </w:p>
        </w:tc>
      </w:tr>
      <w:tr w:rsidR="00237051" w:rsidRPr="00981CB3" w14:paraId="6DAE718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0623C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973C0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6649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A2E32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459B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64151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8AFD8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F75D8A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5D4F4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B84A9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241E0" w14:textId="77777777" w:rsidR="00237051" w:rsidRPr="00981CB3" w:rsidRDefault="00237051" w:rsidP="00121C0E">
            <w:pPr>
              <w:rPr>
                <w:rFonts w:eastAsiaTheme="minorHAnsi" w:cs="Arial"/>
                <w:color w:val="000000" w:themeColor="text1"/>
                <w:sz w:val="16"/>
                <w:szCs w:val="16"/>
              </w:rPr>
            </w:pPr>
          </w:p>
        </w:tc>
      </w:tr>
      <w:tr w:rsidR="00237051" w:rsidRPr="00981CB3" w14:paraId="4668ED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4A9C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F1F27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F06BEA" w14:textId="77777777" w:rsidR="00237051" w:rsidRPr="00981CB3" w:rsidRDefault="00237051" w:rsidP="00121C0E">
            <w:pPr>
              <w:rPr>
                <w:rFonts w:eastAsiaTheme="minorHAnsi" w:cs="Arial"/>
                <w:color w:val="000000" w:themeColor="text1"/>
                <w:sz w:val="16"/>
                <w:szCs w:val="16"/>
              </w:rPr>
            </w:pPr>
          </w:p>
        </w:tc>
      </w:tr>
      <w:tr w:rsidR="00237051" w:rsidRPr="00981CB3" w14:paraId="27589ED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66DE4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6A2D4B" w14:textId="77777777" w:rsidR="00237051" w:rsidRPr="00981CB3" w:rsidRDefault="00237051" w:rsidP="00121C0E">
            <w:pPr>
              <w:rPr>
                <w:rFonts w:eastAsiaTheme="minorHAnsi" w:cs="Arial"/>
                <w:color w:val="000000" w:themeColor="text1"/>
                <w:sz w:val="16"/>
                <w:szCs w:val="16"/>
              </w:rPr>
            </w:pPr>
          </w:p>
        </w:tc>
      </w:tr>
    </w:tbl>
    <w:p w14:paraId="0DD27D0B" w14:textId="77777777" w:rsidR="00237051" w:rsidRDefault="00237051" w:rsidP="00237051">
      <w:pPr>
        <w:pStyle w:val="Caption"/>
        <w:rPr>
          <w:lang w:val="en-GB"/>
        </w:rPr>
      </w:pPr>
      <w:r w:rsidRPr="00702453">
        <w:t xml:space="preserve">Table: </w:t>
      </w:r>
      <w:r>
        <w:t xml:space="preserve">Signal Details of </w:t>
      </w:r>
      <w:r w:rsidRPr="004521EB">
        <w:rPr>
          <w:lang w:val="en-GB"/>
        </w:rPr>
        <w:t>CA.St</w:t>
      </w:r>
    </w:p>
    <w:p w14:paraId="5F13C7CA" w14:textId="77777777" w:rsidR="00495854" w:rsidRPr="00495854" w:rsidRDefault="00495854" w:rsidP="00495854">
      <w:pPr>
        <w:rPr>
          <w:lang w:val="en-GB"/>
        </w:rPr>
      </w:pPr>
    </w:p>
    <w:p w14:paraId="14E48473"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CA_Command</w:t>
      </w:r>
    </w:p>
    <w:p w14:paraId="1DB9F11E" w14:textId="77777777" w:rsidR="00237051" w:rsidRPr="00F03856" w:rsidRDefault="00237051" w:rsidP="00237051">
      <w:pPr>
        <w:rPr>
          <w:rFonts w:cs="Arial"/>
        </w:rPr>
      </w:pPr>
      <w:r>
        <w:rPr>
          <w:rFonts w:cs="Arial"/>
        </w:rPr>
        <w:t>Captain's Announcement Command (Physical Touch)</w:t>
      </w:r>
    </w:p>
    <w:p w14:paraId="0163CE5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A61ACA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F07DA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126962" w14:textId="77777777" w:rsidR="00237051" w:rsidRPr="002338ED" w:rsidRDefault="006B7CE9" w:rsidP="002338ED">
            <w:pPr>
              <w:rPr>
                <w:rFonts w:cs="Arial"/>
                <w:color w:val="000000" w:themeColor="text1"/>
                <w:sz w:val="16"/>
                <w:szCs w:val="14"/>
              </w:rPr>
            </w:pPr>
            <w:sdt>
              <w:sdtPr>
                <w:rPr>
                  <w:sz w:val="16"/>
                  <w:szCs w:val="16"/>
                </w:rPr>
                <w:alias w:val="ASIL"/>
                <w:tag w:val="ASIL"/>
                <w:id w:val="-99540905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E5966F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28F9D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050339" w14:textId="77777777" w:rsidR="00237051" w:rsidRPr="00981CB3" w:rsidRDefault="00237051" w:rsidP="00121C0E">
            <w:pPr>
              <w:rPr>
                <w:rFonts w:eastAsiaTheme="minorHAnsi" w:cs="Arial"/>
                <w:color w:val="000000" w:themeColor="text1"/>
                <w:sz w:val="16"/>
                <w:szCs w:val="16"/>
              </w:rPr>
            </w:pPr>
          </w:p>
        </w:tc>
      </w:tr>
      <w:tr w:rsidR="00237051" w:rsidRPr="00981CB3" w14:paraId="7E1D29E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6CEFF1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6E42C9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DEBD8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F196F5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D1E04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96FFE8" w14:textId="77777777" w:rsidR="00237051" w:rsidRPr="00981CB3" w:rsidRDefault="00237051" w:rsidP="00121C0E">
            <w:pPr>
              <w:rPr>
                <w:rFonts w:eastAsiaTheme="minorHAnsi" w:cs="Arial"/>
                <w:color w:val="000000" w:themeColor="text1"/>
                <w:sz w:val="16"/>
                <w:szCs w:val="16"/>
              </w:rPr>
            </w:pPr>
          </w:p>
        </w:tc>
      </w:tr>
      <w:tr w:rsidR="00237051" w:rsidRPr="00981CB3" w14:paraId="7A1A6EE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F775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E33B2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61E1A6" w14:textId="77777777" w:rsidR="00237051" w:rsidRPr="00981CB3" w:rsidRDefault="00237051" w:rsidP="00121C0E">
            <w:pPr>
              <w:rPr>
                <w:rFonts w:eastAsiaTheme="minorHAnsi" w:cs="Arial"/>
                <w:color w:val="000000" w:themeColor="text1"/>
                <w:sz w:val="16"/>
                <w:szCs w:val="16"/>
              </w:rPr>
            </w:pPr>
          </w:p>
        </w:tc>
      </w:tr>
      <w:tr w:rsidR="00237051" w:rsidRPr="00981CB3" w14:paraId="0BE2EC7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1D665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EBE9F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7B0104" w14:textId="77777777" w:rsidR="00237051" w:rsidRPr="00981CB3" w:rsidRDefault="00237051" w:rsidP="00121C0E">
            <w:pPr>
              <w:rPr>
                <w:rFonts w:eastAsiaTheme="minorHAnsi" w:cs="Arial"/>
                <w:color w:val="000000" w:themeColor="text1"/>
                <w:sz w:val="16"/>
                <w:szCs w:val="16"/>
              </w:rPr>
            </w:pPr>
          </w:p>
        </w:tc>
      </w:tr>
      <w:tr w:rsidR="00237051" w:rsidRPr="00981CB3" w14:paraId="096ADB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966E4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11FDA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3CB14E" w14:textId="77777777" w:rsidR="00237051" w:rsidRPr="00981CB3" w:rsidRDefault="00237051" w:rsidP="00121C0E">
            <w:pPr>
              <w:rPr>
                <w:rFonts w:eastAsiaTheme="minorHAnsi" w:cs="Arial"/>
                <w:color w:val="000000" w:themeColor="text1"/>
                <w:sz w:val="16"/>
                <w:szCs w:val="16"/>
              </w:rPr>
            </w:pPr>
          </w:p>
        </w:tc>
      </w:tr>
      <w:tr w:rsidR="00237051" w:rsidRPr="00981CB3" w14:paraId="30D7E40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7A234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FA789A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5863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38F94" w14:textId="77777777" w:rsidR="00237051" w:rsidRPr="00981CB3" w:rsidRDefault="00237051" w:rsidP="00121C0E">
            <w:pPr>
              <w:rPr>
                <w:rFonts w:eastAsiaTheme="minorHAnsi" w:cs="Arial"/>
                <w:color w:val="000000" w:themeColor="text1"/>
                <w:sz w:val="16"/>
                <w:szCs w:val="16"/>
              </w:rPr>
            </w:pPr>
          </w:p>
        </w:tc>
      </w:tr>
      <w:tr w:rsidR="00237051" w:rsidRPr="00981CB3" w14:paraId="443F0A4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54A4E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473E7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34EB9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AE81E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78FF9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F2CCA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A1F95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45737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E0698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3D91A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086D56" w14:textId="77777777" w:rsidR="00237051" w:rsidRPr="00981CB3" w:rsidRDefault="00237051" w:rsidP="00121C0E">
            <w:pPr>
              <w:rPr>
                <w:rFonts w:eastAsiaTheme="minorHAnsi" w:cs="Arial"/>
                <w:color w:val="000000" w:themeColor="text1"/>
                <w:sz w:val="16"/>
                <w:szCs w:val="16"/>
              </w:rPr>
            </w:pPr>
          </w:p>
        </w:tc>
      </w:tr>
      <w:tr w:rsidR="00237051" w:rsidRPr="00981CB3" w14:paraId="003003E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F0CA7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93A34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EC8ED3" w14:textId="77777777" w:rsidR="00237051" w:rsidRPr="00981CB3" w:rsidRDefault="00237051" w:rsidP="00121C0E">
            <w:pPr>
              <w:rPr>
                <w:rFonts w:eastAsiaTheme="minorHAnsi" w:cs="Arial"/>
                <w:color w:val="000000" w:themeColor="text1"/>
                <w:sz w:val="16"/>
                <w:szCs w:val="16"/>
              </w:rPr>
            </w:pPr>
          </w:p>
        </w:tc>
      </w:tr>
      <w:tr w:rsidR="00237051" w:rsidRPr="00981CB3" w14:paraId="6B41D5D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137BA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7CA138" w14:textId="77777777" w:rsidR="00237051" w:rsidRPr="00981CB3" w:rsidRDefault="00237051" w:rsidP="00121C0E">
            <w:pPr>
              <w:rPr>
                <w:rFonts w:eastAsiaTheme="minorHAnsi" w:cs="Arial"/>
                <w:color w:val="000000" w:themeColor="text1"/>
                <w:sz w:val="16"/>
                <w:szCs w:val="16"/>
              </w:rPr>
            </w:pPr>
          </w:p>
        </w:tc>
      </w:tr>
    </w:tbl>
    <w:p w14:paraId="57B61DC8" w14:textId="77777777" w:rsidR="00237051" w:rsidRDefault="00237051" w:rsidP="00237051">
      <w:pPr>
        <w:pStyle w:val="Caption"/>
        <w:rPr>
          <w:lang w:val="en-GB"/>
        </w:rPr>
      </w:pPr>
      <w:r w:rsidRPr="00702453">
        <w:t xml:space="preserve">Table: </w:t>
      </w:r>
      <w:r>
        <w:t xml:space="preserve">Signal Details of </w:t>
      </w:r>
      <w:r w:rsidRPr="004521EB">
        <w:rPr>
          <w:lang w:val="en-GB"/>
        </w:rPr>
        <w:t>CA_Command</w:t>
      </w:r>
    </w:p>
    <w:p w14:paraId="00A158CD" w14:textId="77777777" w:rsidR="00495854" w:rsidRPr="00495854" w:rsidRDefault="00495854" w:rsidP="00495854">
      <w:pPr>
        <w:rPr>
          <w:lang w:val="en-GB"/>
        </w:rPr>
      </w:pPr>
    </w:p>
    <w:p w14:paraId="48D86D77"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CallRing_Vol_Level</w:t>
      </w:r>
    </w:p>
    <w:p w14:paraId="31EC4287" w14:textId="77777777" w:rsidR="00237051" w:rsidRPr="00F03856" w:rsidRDefault="00237051" w:rsidP="00237051">
      <w:pPr>
        <w:rPr>
          <w:rFonts w:cs="Arial"/>
        </w:rPr>
      </w:pPr>
      <w:r>
        <w:rPr>
          <w:rFonts w:cs="Arial"/>
        </w:rPr>
        <w:t>Signal for Call Ring volume in full cabin mode</w:t>
      </w:r>
    </w:p>
    <w:p w14:paraId="4FC1013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C98111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599D5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F4CE39" w14:textId="77777777" w:rsidR="00237051" w:rsidRPr="002338ED" w:rsidRDefault="006B7CE9" w:rsidP="002338ED">
            <w:pPr>
              <w:rPr>
                <w:rFonts w:cs="Arial"/>
                <w:color w:val="000000" w:themeColor="text1"/>
                <w:sz w:val="16"/>
                <w:szCs w:val="14"/>
              </w:rPr>
            </w:pPr>
            <w:sdt>
              <w:sdtPr>
                <w:rPr>
                  <w:sz w:val="16"/>
                  <w:szCs w:val="16"/>
                </w:rPr>
                <w:alias w:val="ASIL"/>
                <w:tag w:val="ASIL"/>
                <w:id w:val="-83599378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46E803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D5460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ED2343" w14:textId="77777777" w:rsidR="00237051" w:rsidRPr="00981CB3" w:rsidRDefault="00237051" w:rsidP="00121C0E">
            <w:pPr>
              <w:rPr>
                <w:rFonts w:eastAsiaTheme="minorHAnsi" w:cs="Arial"/>
                <w:color w:val="000000" w:themeColor="text1"/>
                <w:sz w:val="16"/>
                <w:szCs w:val="16"/>
              </w:rPr>
            </w:pPr>
          </w:p>
        </w:tc>
      </w:tr>
      <w:tr w:rsidR="00237051" w:rsidRPr="00981CB3" w14:paraId="338A7CD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E3933F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C82376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E4A6B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8DB929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929C5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4A387" w14:textId="77777777" w:rsidR="00237051" w:rsidRPr="00981CB3" w:rsidRDefault="00237051" w:rsidP="00121C0E">
            <w:pPr>
              <w:rPr>
                <w:rFonts w:eastAsiaTheme="minorHAnsi" w:cs="Arial"/>
                <w:color w:val="000000" w:themeColor="text1"/>
                <w:sz w:val="16"/>
                <w:szCs w:val="16"/>
              </w:rPr>
            </w:pPr>
          </w:p>
        </w:tc>
      </w:tr>
      <w:tr w:rsidR="00237051" w:rsidRPr="00981CB3" w14:paraId="0EF6847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95321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AF0F2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E5BFA9" w14:textId="77777777" w:rsidR="00237051" w:rsidRPr="00981CB3" w:rsidRDefault="00237051" w:rsidP="00121C0E">
            <w:pPr>
              <w:rPr>
                <w:rFonts w:eastAsiaTheme="minorHAnsi" w:cs="Arial"/>
                <w:color w:val="000000" w:themeColor="text1"/>
                <w:sz w:val="16"/>
                <w:szCs w:val="16"/>
              </w:rPr>
            </w:pPr>
          </w:p>
        </w:tc>
      </w:tr>
      <w:tr w:rsidR="00237051" w:rsidRPr="00981CB3" w14:paraId="40841EC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44D3C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7D272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53BCEF" w14:textId="77777777" w:rsidR="00237051" w:rsidRPr="00981CB3" w:rsidRDefault="00237051" w:rsidP="00121C0E">
            <w:pPr>
              <w:rPr>
                <w:rFonts w:eastAsiaTheme="minorHAnsi" w:cs="Arial"/>
                <w:color w:val="000000" w:themeColor="text1"/>
                <w:sz w:val="16"/>
                <w:szCs w:val="16"/>
              </w:rPr>
            </w:pPr>
          </w:p>
        </w:tc>
      </w:tr>
      <w:tr w:rsidR="00237051" w:rsidRPr="00981CB3" w14:paraId="5F49CC4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9C846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8FC59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9C4D2F" w14:textId="77777777" w:rsidR="00237051" w:rsidRPr="00981CB3" w:rsidRDefault="00237051" w:rsidP="00121C0E">
            <w:pPr>
              <w:rPr>
                <w:rFonts w:eastAsiaTheme="minorHAnsi" w:cs="Arial"/>
                <w:color w:val="000000" w:themeColor="text1"/>
                <w:sz w:val="16"/>
                <w:szCs w:val="16"/>
              </w:rPr>
            </w:pPr>
          </w:p>
        </w:tc>
      </w:tr>
      <w:tr w:rsidR="00237051" w:rsidRPr="00981CB3" w14:paraId="1CE2D3A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2FAA1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89C574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CDC18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85ED06" w14:textId="77777777" w:rsidR="00237051" w:rsidRPr="00981CB3" w:rsidRDefault="00237051" w:rsidP="00121C0E">
            <w:pPr>
              <w:rPr>
                <w:rFonts w:eastAsiaTheme="minorHAnsi" w:cs="Arial"/>
                <w:color w:val="000000" w:themeColor="text1"/>
                <w:sz w:val="16"/>
                <w:szCs w:val="16"/>
              </w:rPr>
            </w:pPr>
          </w:p>
        </w:tc>
      </w:tr>
      <w:tr w:rsidR="00237051" w:rsidRPr="00981CB3" w14:paraId="38BBEC3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DD6FC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16DAA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CFD21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36DD7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61B95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113E9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9BE35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C033A0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E2C1F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37E45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3ECB20" w14:textId="77777777" w:rsidR="00237051" w:rsidRPr="00981CB3" w:rsidRDefault="00237051" w:rsidP="00121C0E">
            <w:pPr>
              <w:rPr>
                <w:rFonts w:eastAsiaTheme="minorHAnsi" w:cs="Arial"/>
                <w:color w:val="000000" w:themeColor="text1"/>
                <w:sz w:val="16"/>
                <w:szCs w:val="16"/>
              </w:rPr>
            </w:pPr>
          </w:p>
        </w:tc>
      </w:tr>
      <w:tr w:rsidR="00237051" w:rsidRPr="00981CB3" w14:paraId="774909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7041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C52B3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16D729" w14:textId="77777777" w:rsidR="00237051" w:rsidRPr="00981CB3" w:rsidRDefault="00237051" w:rsidP="00121C0E">
            <w:pPr>
              <w:rPr>
                <w:rFonts w:eastAsiaTheme="minorHAnsi" w:cs="Arial"/>
                <w:color w:val="000000" w:themeColor="text1"/>
                <w:sz w:val="16"/>
                <w:szCs w:val="16"/>
              </w:rPr>
            </w:pPr>
          </w:p>
        </w:tc>
      </w:tr>
      <w:tr w:rsidR="00237051" w:rsidRPr="00981CB3" w14:paraId="180FD1B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116E2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BAB071" w14:textId="77777777" w:rsidR="00237051" w:rsidRPr="00981CB3" w:rsidRDefault="00237051" w:rsidP="00121C0E">
            <w:pPr>
              <w:rPr>
                <w:rFonts w:eastAsiaTheme="minorHAnsi" w:cs="Arial"/>
                <w:color w:val="000000" w:themeColor="text1"/>
                <w:sz w:val="16"/>
                <w:szCs w:val="16"/>
              </w:rPr>
            </w:pPr>
          </w:p>
        </w:tc>
      </w:tr>
    </w:tbl>
    <w:p w14:paraId="31EC49B2" w14:textId="77777777" w:rsidR="00237051" w:rsidRDefault="00237051" w:rsidP="00237051">
      <w:pPr>
        <w:pStyle w:val="Caption"/>
        <w:rPr>
          <w:lang w:val="en-GB"/>
        </w:rPr>
      </w:pPr>
      <w:r w:rsidRPr="00702453">
        <w:t xml:space="preserve">Table: </w:t>
      </w:r>
      <w:r>
        <w:t xml:space="preserve">Signal Details of </w:t>
      </w:r>
      <w:r w:rsidRPr="004521EB">
        <w:rPr>
          <w:lang w:val="en-GB"/>
        </w:rPr>
        <w:t>CallRing_Vol_Level</w:t>
      </w:r>
    </w:p>
    <w:p w14:paraId="50D3F5B3" w14:textId="77777777" w:rsidR="00495854" w:rsidRPr="00495854" w:rsidRDefault="00495854" w:rsidP="00495854">
      <w:pPr>
        <w:rPr>
          <w:lang w:val="en-GB"/>
        </w:rPr>
      </w:pPr>
    </w:p>
    <w:p w14:paraId="6E85AB2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lastRenderedPageBreak/>
        <w:t>CallRing_Vol_Updated</w:t>
      </w:r>
    </w:p>
    <w:p w14:paraId="190473FB" w14:textId="77777777" w:rsidR="00237051" w:rsidRPr="00F03856" w:rsidRDefault="00237051" w:rsidP="00237051">
      <w:pPr>
        <w:rPr>
          <w:rFonts w:cs="Arial"/>
        </w:rPr>
      </w:pPr>
      <w:r>
        <w:rPr>
          <w:rFonts w:cs="Arial"/>
        </w:rPr>
        <w:t>Signal indicates if Call ring volume was updated because of a user activated event in full cabin mode</w:t>
      </w:r>
    </w:p>
    <w:p w14:paraId="5AE2124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DE82B4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E3896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1A1D71" w14:textId="77777777" w:rsidR="00237051" w:rsidRPr="002338ED" w:rsidRDefault="006B7CE9" w:rsidP="002338ED">
            <w:pPr>
              <w:rPr>
                <w:rFonts w:cs="Arial"/>
                <w:color w:val="000000" w:themeColor="text1"/>
                <w:sz w:val="16"/>
                <w:szCs w:val="14"/>
              </w:rPr>
            </w:pPr>
            <w:sdt>
              <w:sdtPr>
                <w:rPr>
                  <w:sz w:val="16"/>
                  <w:szCs w:val="16"/>
                </w:rPr>
                <w:alias w:val="ASIL"/>
                <w:tag w:val="ASIL"/>
                <w:id w:val="-133259867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8179CA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D20C1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272733" w14:textId="77777777" w:rsidR="00237051" w:rsidRPr="00981CB3" w:rsidRDefault="00237051" w:rsidP="00121C0E">
            <w:pPr>
              <w:rPr>
                <w:rFonts w:eastAsiaTheme="minorHAnsi" w:cs="Arial"/>
                <w:color w:val="000000" w:themeColor="text1"/>
                <w:sz w:val="16"/>
                <w:szCs w:val="16"/>
              </w:rPr>
            </w:pPr>
          </w:p>
        </w:tc>
      </w:tr>
      <w:tr w:rsidR="00237051" w:rsidRPr="00981CB3" w14:paraId="30D29C4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CE0A2CE"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5BC3F4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C1B7F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4BB61B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A05AE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CD582A" w14:textId="77777777" w:rsidR="00237051" w:rsidRPr="00981CB3" w:rsidRDefault="00237051" w:rsidP="00121C0E">
            <w:pPr>
              <w:rPr>
                <w:rFonts w:eastAsiaTheme="minorHAnsi" w:cs="Arial"/>
                <w:color w:val="000000" w:themeColor="text1"/>
                <w:sz w:val="16"/>
                <w:szCs w:val="16"/>
              </w:rPr>
            </w:pPr>
          </w:p>
        </w:tc>
      </w:tr>
      <w:tr w:rsidR="00237051" w:rsidRPr="00981CB3" w14:paraId="54BCBF5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D3DEC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1678A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1F318C" w14:textId="77777777" w:rsidR="00237051" w:rsidRPr="00981CB3" w:rsidRDefault="00237051" w:rsidP="00121C0E">
            <w:pPr>
              <w:rPr>
                <w:rFonts w:eastAsiaTheme="minorHAnsi" w:cs="Arial"/>
                <w:color w:val="000000" w:themeColor="text1"/>
                <w:sz w:val="16"/>
                <w:szCs w:val="16"/>
              </w:rPr>
            </w:pPr>
          </w:p>
        </w:tc>
      </w:tr>
      <w:tr w:rsidR="00237051" w:rsidRPr="00981CB3" w14:paraId="4F5CCD2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066E8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CC55F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0BB649" w14:textId="77777777" w:rsidR="00237051" w:rsidRPr="00981CB3" w:rsidRDefault="00237051" w:rsidP="00121C0E">
            <w:pPr>
              <w:rPr>
                <w:rFonts w:eastAsiaTheme="minorHAnsi" w:cs="Arial"/>
                <w:color w:val="000000" w:themeColor="text1"/>
                <w:sz w:val="16"/>
                <w:szCs w:val="16"/>
              </w:rPr>
            </w:pPr>
          </w:p>
        </w:tc>
      </w:tr>
      <w:tr w:rsidR="00237051" w:rsidRPr="00981CB3" w14:paraId="4019A2D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37720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1EC2C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23EBCC" w14:textId="77777777" w:rsidR="00237051" w:rsidRPr="00981CB3" w:rsidRDefault="00237051" w:rsidP="00121C0E">
            <w:pPr>
              <w:rPr>
                <w:rFonts w:eastAsiaTheme="minorHAnsi" w:cs="Arial"/>
                <w:color w:val="000000" w:themeColor="text1"/>
                <w:sz w:val="16"/>
                <w:szCs w:val="16"/>
              </w:rPr>
            </w:pPr>
          </w:p>
        </w:tc>
      </w:tr>
      <w:tr w:rsidR="00237051" w:rsidRPr="00981CB3" w14:paraId="7CBB790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89C32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A10012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096DD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C8ADAD" w14:textId="77777777" w:rsidR="00237051" w:rsidRPr="00981CB3" w:rsidRDefault="00237051" w:rsidP="00121C0E">
            <w:pPr>
              <w:rPr>
                <w:rFonts w:eastAsiaTheme="minorHAnsi" w:cs="Arial"/>
                <w:color w:val="000000" w:themeColor="text1"/>
                <w:sz w:val="16"/>
                <w:szCs w:val="16"/>
              </w:rPr>
            </w:pPr>
          </w:p>
        </w:tc>
      </w:tr>
      <w:tr w:rsidR="00237051" w:rsidRPr="00981CB3" w14:paraId="4759FB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1ECE5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DEE6D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4B0DB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698A1F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03C5B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C4646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4BBCD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A41425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8AE92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1F8E9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AE9970" w14:textId="77777777" w:rsidR="00237051" w:rsidRPr="00981CB3" w:rsidRDefault="00237051" w:rsidP="00121C0E">
            <w:pPr>
              <w:rPr>
                <w:rFonts w:eastAsiaTheme="minorHAnsi" w:cs="Arial"/>
                <w:color w:val="000000" w:themeColor="text1"/>
                <w:sz w:val="16"/>
                <w:szCs w:val="16"/>
              </w:rPr>
            </w:pPr>
          </w:p>
        </w:tc>
      </w:tr>
      <w:tr w:rsidR="00237051" w:rsidRPr="00981CB3" w14:paraId="63C31A0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99F5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5C612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06E66F" w14:textId="77777777" w:rsidR="00237051" w:rsidRPr="00981CB3" w:rsidRDefault="00237051" w:rsidP="00121C0E">
            <w:pPr>
              <w:rPr>
                <w:rFonts w:eastAsiaTheme="minorHAnsi" w:cs="Arial"/>
                <w:color w:val="000000" w:themeColor="text1"/>
                <w:sz w:val="16"/>
                <w:szCs w:val="16"/>
              </w:rPr>
            </w:pPr>
          </w:p>
        </w:tc>
      </w:tr>
      <w:tr w:rsidR="00237051" w:rsidRPr="00981CB3" w14:paraId="3CBDA96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CB238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E3AAB" w14:textId="77777777" w:rsidR="00237051" w:rsidRPr="00981CB3" w:rsidRDefault="00237051" w:rsidP="00121C0E">
            <w:pPr>
              <w:rPr>
                <w:rFonts w:eastAsiaTheme="minorHAnsi" w:cs="Arial"/>
                <w:color w:val="000000" w:themeColor="text1"/>
                <w:sz w:val="16"/>
                <w:szCs w:val="16"/>
              </w:rPr>
            </w:pPr>
          </w:p>
        </w:tc>
      </w:tr>
    </w:tbl>
    <w:p w14:paraId="5318DB37" w14:textId="77777777" w:rsidR="00237051" w:rsidRDefault="00237051" w:rsidP="00237051">
      <w:pPr>
        <w:pStyle w:val="Caption"/>
        <w:rPr>
          <w:lang w:val="en-GB"/>
        </w:rPr>
      </w:pPr>
      <w:r w:rsidRPr="00702453">
        <w:t xml:space="preserve">Table: </w:t>
      </w:r>
      <w:r>
        <w:t xml:space="preserve">Signal Details of </w:t>
      </w:r>
      <w:r w:rsidRPr="004521EB">
        <w:rPr>
          <w:lang w:val="en-GB"/>
        </w:rPr>
        <w:t>CallRing_Vol_Updated</w:t>
      </w:r>
    </w:p>
    <w:p w14:paraId="7B9E9E0D" w14:textId="77777777" w:rsidR="00495854" w:rsidRPr="00495854" w:rsidRDefault="00495854" w:rsidP="00495854">
      <w:pPr>
        <w:rPr>
          <w:lang w:val="en-GB"/>
        </w:rPr>
      </w:pPr>
    </w:p>
    <w:p w14:paraId="0F22471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ChangeVolume_Req</w:t>
      </w:r>
    </w:p>
    <w:p w14:paraId="310E2CA0" w14:textId="77777777" w:rsidR="00237051" w:rsidRPr="00F03856" w:rsidRDefault="00237051" w:rsidP="00237051">
      <w:pPr>
        <w:rPr>
          <w:rFonts w:cs="Arial"/>
        </w:rPr>
      </w:pPr>
      <w:r>
        <w:rPr>
          <w:rFonts w:cs="Arial"/>
        </w:rPr>
        <w:t>Internal Signal for Change Volume</w:t>
      </w:r>
    </w:p>
    <w:p w14:paraId="07D2C5D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F1AF80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FCF9D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0A5991" w14:textId="77777777" w:rsidR="00237051" w:rsidRPr="002338ED" w:rsidRDefault="006B7CE9" w:rsidP="002338ED">
            <w:pPr>
              <w:rPr>
                <w:rFonts w:cs="Arial"/>
                <w:color w:val="000000" w:themeColor="text1"/>
                <w:sz w:val="16"/>
                <w:szCs w:val="14"/>
              </w:rPr>
            </w:pPr>
            <w:sdt>
              <w:sdtPr>
                <w:rPr>
                  <w:sz w:val="16"/>
                  <w:szCs w:val="16"/>
                </w:rPr>
                <w:alias w:val="ASIL"/>
                <w:tag w:val="ASIL"/>
                <w:id w:val="19901213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E0CFC5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AAE59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377840" w14:textId="77777777" w:rsidR="00237051" w:rsidRPr="00981CB3" w:rsidRDefault="00237051" w:rsidP="00121C0E">
            <w:pPr>
              <w:rPr>
                <w:rFonts w:eastAsiaTheme="minorHAnsi" w:cs="Arial"/>
                <w:color w:val="000000" w:themeColor="text1"/>
                <w:sz w:val="16"/>
                <w:szCs w:val="16"/>
              </w:rPr>
            </w:pPr>
          </w:p>
        </w:tc>
      </w:tr>
      <w:tr w:rsidR="00237051" w:rsidRPr="00981CB3" w14:paraId="0E2D598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339DF03"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C14DB8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D01EA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734D69E"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1A3F3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F9112F" w14:textId="77777777" w:rsidR="00237051" w:rsidRPr="00981CB3" w:rsidRDefault="00237051" w:rsidP="00121C0E">
            <w:pPr>
              <w:rPr>
                <w:rFonts w:eastAsiaTheme="minorHAnsi" w:cs="Arial"/>
                <w:color w:val="000000" w:themeColor="text1"/>
                <w:sz w:val="16"/>
                <w:szCs w:val="16"/>
              </w:rPr>
            </w:pPr>
          </w:p>
        </w:tc>
      </w:tr>
      <w:tr w:rsidR="00237051" w:rsidRPr="00981CB3" w14:paraId="5DDA4ED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62D9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7F12F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07F1F6" w14:textId="77777777" w:rsidR="00237051" w:rsidRPr="00981CB3" w:rsidRDefault="00237051" w:rsidP="00121C0E">
            <w:pPr>
              <w:rPr>
                <w:rFonts w:eastAsiaTheme="minorHAnsi" w:cs="Arial"/>
                <w:color w:val="000000" w:themeColor="text1"/>
                <w:sz w:val="16"/>
                <w:szCs w:val="16"/>
              </w:rPr>
            </w:pPr>
          </w:p>
        </w:tc>
      </w:tr>
      <w:tr w:rsidR="00237051" w:rsidRPr="00981CB3" w14:paraId="574EC7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FA49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28F7F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BD756E" w14:textId="77777777" w:rsidR="00237051" w:rsidRPr="00981CB3" w:rsidRDefault="00237051" w:rsidP="00121C0E">
            <w:pPr>
              <w:rPr>
                <w:rFonts w:eastAsiaTheme="minorHAnsi" w:cs="Arial"/>
                <w:color w:val="000000" w:themeColor="text1"/>
                <w:sz w:val="16"/>
                <w:szCs w:val="16"/>
              </w:rPr>
            </w:pPr>
          </w:p>
        </w:tc>
      </w:tr>
      <w:tr w:rsidR="00237051" w:rsidRPr="00981CB3" w14:paraId="42D0D90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4322C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9A575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160BD6" w14:textId="77777777" w:rsidR="00237051" w:rsidRPr="00981CB3" w:rsidRDefault="00237051" w:rsidP="00121C0E">
            <w:pPr>
              <w:rPr>
                <w:rFonts w:eastAsiaTheme="minorHAnsi" w:cs="Arial"/>
                <w:color w:val="000000" w:themeColor="text1"/>
                <w:sz w:val="16"/>
                <w:szCs w:val="16"/>
              </w:rPr>
            </w:pPr>
          </w:p>
        </w:tc>
      </w:tr>
      <w:tr w:rsidR="00237051" w:rsidRPr="00981CB3" w14:paraId="3DD764D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23861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ADAF27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93E91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60E8FF" w14:textId="77777777" w:rsidR="00237051" w:rsidRPr="00981CB3" w:rsidRDefault="00237051" w:rsidP="00121C0E">
            <w:pPr>
              <w:rPr>
                <w:rFonts w:eastAsiaTheme="minorHAnsi" w:cs="Arial"/>
                <w:color w:val="000000" w:themeColor="text1"/>
                <w:sz w:val="16"/>
                <w:szCs w:val="16"/>
              </w:rPr>
            </w:pPr>
          </w:p>
        </w:tc>
      </w:tr>
      <w:tr w:rsidR="00237051" w:rsidRPr="00981CB3" w14:paraId="43A7702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445CA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A3569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3EF77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16A75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87958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7FA5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0289B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08101F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35C2B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7AC0E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46B455" w14:textId="77777777" w:rsidR="00237051" w:rsidRPr="00981CB3" w:rsidRDefault="00237051" w:rsidP="00121C0E">
            <w:pPr>
              <w:rPr>
                <w:rFonts w:eastAsiaTheme="minorHAnsi" w:cs="Arial"/>
                <w:color w:val="000000" w:themeColor="text1"/>
                <w:sz w:val="16"/>
                <w:szCs w:val="16"/>
              </w:rPr>
            </w:pPr>
          </w:p>
        </w:tc>
      </w:tr>
      <w:tr w:rsidR="00237051" w:rsidRPr="00981CB3" w14:paraId="2472A1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3609F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295EB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2444DC" w14:textId="77777777" w:rsidR="00237051" w:rsidRPr="00981CB3" w:rsidRDefault="00237051" w:rsidP="00121C0E">
            <w:pPr>
              <w:rPr>
                <w:rFonts w:eastAsiaTheme="minorHAnsi" w:cs="Arial"/>
                <w:color w:val="000000" w:themeColor="text1"/>
                <w:sz w:val="16"/>
                <w:szCs w:val="16"/>
              </w:rPr>
            </w:pPr>
          </w:p>
        </w:tc>
      </w:tr>
      <w:tr w:rsidR="00237051" w:rsidRPr="00981CB3" w14:paraId="36D40C0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B28B4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95D332" w14:textId="77777777" w:rsidR="00237051" w:rsidRPr="00981CB3" w:rsidRDefault="00237051" w:rsidP="00121C0E">
            <w:pPr>
              <w:rPr>
                <w:rFonts w:eastAsiaTheme="minorHAnsi" w:cs="Arial"/>
                <w:color w:val="000000" w:themeColor="text1"/>
                <w:sz w:val="16"/>
                <w:szCs w:val="16"/>
              </w:rPr>
            </w:pPr>
          </w:p>
        </w:tc>
      </w:tr>
    </w:tbl>
    <w:p w14:paraId="7FDEC487" w14:textId="77777777" w:rsidR="00237051" w:rsidRDefault="00237051" w:rsidP="00237051">
      <w:pPr>
        <w:pStyle w:val="Caption"/>
        <w:rPr>
          <w:lang w:val="en-GB"/>
        </w:rPr>
      </w:pPr>
      <w:r w:rsidRPr="00702453">
        <w:t xml:space="preserve">Table: </w:t>
      </w:r>
      <w:r>
        <w:t xml:space="preserve">Signal Details of </w:t>
      </w:r>
      <w:r w:rsidRPr="004521EB">
        <w:rPr>
          <w:lang w:val="en-GB"/>
        </w:rPr>
        <w:t>ChangeVolume_Req</w:t>
      </w:r>
    </w:p>
    <w:p w14:paraId="20267AA3" w14:textId="77777777" w:rsidR="00495854" w:rsidRPr="00495854" w:rsidRDefault="00495854" w:rsidP="00495854">
      <w:pPr>
        <w:rPr>
          <w:lang w:val="en-GB"/>
        </w:rPr>
      </w:pPr>
    </w:p>
    <w:p w14:paraId="7F3B81F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DND.Rq</w:t>
      </w:r>
    </w:p>
    <w:p w14:paraId="28F62798" w14:textId="77777777" w:rsidR="00237051" w:rsidRPr="00F03856" w:rsidRDefault="00237051" w:rsidP="00237051">
      <w:pPr>
        <w:rPr>
          <w:rFonts w:cs="Arial"/>
        </w:rPr>
      </w:pPr>
      <w:r>
        <w:rPr>
          <w:rFonts w:cs="Arial"/>
        </w:rPr>
        <w:t>Internal Signal for Do Not Disturb</w:t>
      </w:r>
    </w:p>
    <w:p w14:paraId="0659A8B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D03102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A96A2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5A9B42" w14:textId="77777777" w:rsidR="00237051" w:rsidRPr="002338ED" w:rsidRDefault="006B7CE9" w:rsidP="002338ED">
            <w:pPr>
              <w:rPr>
                <w:rFonts w:cs="Arial"/>
                <w:color w:val="000000" w:themeColor="text1"/>
                <w:sz w:val="16"/>
                <w:szCs w:val="14"/>
              </w:rPr>
            </w:pPr>
            <w:sdt>
              <w:sdtPr>
                <w:rPr>
                  <w:sz w:val="16"/>
                  <w:szCs w:val="16"/>
                </w:rPr>
                <w:alias w:val="ASIL"/>
                <w:tag w:val="ASIL"/>
                <w:id w:val="95145237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9EFBCA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90D9C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FF8721" w14:textId="77777777" w:rsidR="00237051" w:rsidRPr="00981CB3" w:rsidRDefault="00237051" w:rsidP="00121C0E">
            <w:pPr>
              <w:rPr>
                <w:rFonts w:eastAsiaTheme="minorHAnsi" w:cs="Arial"/>
                <w:color w:val="000000" w:themeColor="text1"/>
                <w:sz w:val="16"/>
                <w:szCs w:val="16"/>
              </w:rPr>
            </w:pPr>
          </w:p>
        </w:tc>
      </w:tr>
      <w:tr w:rsidR="00237051" w:rsidRPr="00981CB3" w14:paraId="0AEC617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D2621D3"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7897AA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64B6F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7CC620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D850E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A54D0C" w14:textId="77777777" w:rsidR="00237051" w:rsidRPr="00981CB3" w:rsidRDefault="00237051" w:rsidP="00121C0E">
            <w:pPr>
              <w:rPr>
                <w:rFonts w:eastAsiaTheme="minorHAnsi" w:cs="Arial"/>
                <w:color w:val="000000" w:themeColor="text1"/>
                <w:sz w:val="16"/>
                <w:szCs w:val="16"/>
              </w:rPr>
            </w:pPr>
          </w:p>
        </w:tc>
      </w:tr>
      <w:tr w:rsidR="00237051" w:rsidRPr="00981CB3" w14:paraId="1891F3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3278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3E586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30C77" w14:textId="77777777" w:rsidR="00237051" w:rsidRPr="00981CB3" w:rsidRDefault="00237051" w:rsidP="00121C0E">
            <w:pPr>
              <w:rPr>
                <w:rFonts w:eastAsiaTheme="minorHAnsi" w:cs="Arial"/>
                <w:color w:val="000000" w:themeColor="text1"/>
                <w:sz w:val="16"/>
                <w:szCs w:val="16"/>
              </w:rPr>
            </w:pPr>
          </w:p>
        </w:tc>
      </w:tr>
      <w:tr w:rsidR="00237051" w:rsidRPr="00981CB3" w14:paraId="4B909DF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474B2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1BCEC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D92C97" w14:textId="77777777" w:rsidR="00237051" w:rsidRPr="00981CB3" w:rsidRDefault="00237051" w:rsidP="00121C0E">
            <w:pPr>
              <w:rPr>
                <w:rFonts w:eastAsiaTheme="minorHAnsi" w:cs="Arial"/>
                <w:color w:val="000000" w:themeColor="text1"/>
                <w:sz w:val="16"/>
                <w:szCs w:val="16"/>
              </w:rPr>
            </w:pPr>
          </w:p>
        </w:tc>
      </w:tr>
      <w:tr w:rsidR="00237051" w:rsidRPr="00981CB3" w14:paraId="617FA95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08989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D1E75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A4C754" w14:textId="77777777" w:rsidR="00237051" w:rsidRPr="00981CB3" w:rsidRDefault="00237051" w:rsidP="00121C0E">
            <w:pPr>
              <w:rPr>
                <w:rFonts w:eastAsiaTheme="minorHAnsi" w:cs="Arial"/>
                <w:color w:val="000000" w:themeColor="text1"/>
                <w:sz w:val="16"/>
                <w:szCs w:val="16"/>
              </w:rPr>
            </w:pPr>
          </w:p>
        </w:tc>
      </w:tr>
      <w:tr w:rsidR="00237051" w:rsidRPr="00981CB3" w14:paraId="6F74EC9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9182C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E52909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80CBC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6D84E" w14:textId="77777777" w:rsidR="00237051" w:rsidRPr="00981CB3" w:rsidRDefault="00237051" w:rsidP="00121C0E">
            <w:pPr>
              <w:rPr>
                <w:rFonts w:eastAsiaTheme="minorHAnsi" w:cs="Arial"/>
                <w:color w:val="000000" w:themeColor="text1"/>
                <w:sz w:val="16"/>
                <w:szCs w:val="16"/>
              </w:rPr>
            </w:pPr>
          </w:p>
        </w:tc>
      </w:tr>
      <w:tr w:rsidR="00237051" w:rsidRPr="00981CB3" w14:paraId="2E7899D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56F4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A5AD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BF3E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B2958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B1C9E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9BA11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80116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D79E22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282DB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6F3D0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85AE3B" w14:textId="77777777" w:rsidR="00237051" w:rsidRPr="00981CB3" w:rsidRDefault="00237051" w:rsidP="00121C0E">
            <w:pPr>
              <w:rPr>
                <w:rFonts w:eastAsiaTheme="minorHAnsi" w:cs="Arial"/>
                <w:color w:val="000000" w:themeColor="text1"/>
                <w:sz w:val="16"/>
                <w:szCs w:val="16"/>
              </w:rPr>
            </w:pPr>
          </w:p>
        </w:tc>
      </w:tr>
      <w:tr w:rsidR="00237051" w:rsidRPr="00981CB3" w14:paraId="427DC77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E6C2E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CFB06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AFE1FF" w14:textId="77777777" w:rsidR="00237051" w:rsidRPr="00981CB3" w:rsidRDefault="00237051" w:rsidP="00121C0E">
            <w:pPr>
              <w:rPr>
                <w:rFonts w:eastAsiaTheme="minorHAnsi" w:cs="Arial"/>
                <w:color w:val="000000" w:themeColor="text1"/>
                <w:sz w:val="16"/>
                <w:szCs w:val="16"/>
              </w:rPr>
            </w:pPr>
          </w:p>
        </w:tc>
      </w:tr>
      <w:tr w:rsidR="00237051" w:rsidRPr="00981CB3" w14:paraId="76DE7ED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5A9D5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52DC69" w14:textId="77777777" w:rsidR="00237051" w:rsidRPr="00981CB3" w:rsidRDefault="00237051" w:rsidP="00121C0E">
            <w:pPr>
              <w:rPr>
                <w:rFonts w:eastAsiaTheme="minorHAnsi" w:cs="Arial"/>
                <w:color w:val="000000" w:themeColor="text1"/>
                <w:sz w:val="16"/>
                <w:szCs w:val="16"/>
              </w:rPr>
            </w:pPr>
          </w:p>
        </w:tc>
      </w:tr>
    </w:tbl>
    <w:p w14:paraId="50B4B7A6" w14:textId="77777777" w:rsidR="00237051" w:rsidRDefault="00237051" w:rsidP="00237051">
      <w:pPr>
        <w:pStyle w:val="Caption"/>
        <w:rPr>
          <w:lang w:val="en-GB"/>
        </w:rPr>
      </w:pPr>
      <w:r w:rsidRPr="00702453">
        <w:t xml:space="preserve">Table: </w:t>
      </w:r>
      <w:r>
        <w:t xml:space="preserve">Signal Details of </w:t>
      </w:r>
      <w:r w:rsidRPr="004521EB">
        <w:rPr>
          <w:lang w:val="en-GB"/>
        </w:rPr>
        <w:t>DND.Rq</w:t>
      </w:r>
    </w:p>
    <w:p w14:paraId="3FF64853" w14:textId="77777777" w:rsidR="00495854" w:rsidRPr="00495854" w:rsidRDefault="00495854" w:rsidP="00495854">
      <w:pPr>
        <w:rPr>
          <w:lang w:val="en-GB"/>
        </w:rPr>
      </w:pPr>
    </w:p>
    <w:p w14:paraId="66417D01"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DND_Command</w:t>
      </w:r>
    </w:p>
    <w:p w14:paraId="79657BEE" w14:textId="77777777" w:rsidR="00237051" w:rsidRPr="00F03856" w:rsidRDefault="00237051" w:rsidP="00237051">
      <w:pPr>
        <w:rPr>
          <w:rFonts w:cs="Arial"/>
        </w:rPr>
      </w:pPr>
      <w:r>
        <w:rPr>
          <w:rFonts w:cs="Arial"/>
        </w:rPr>
        <w:t>Do Not Disturb Command (Physical Touch)</w:t>
      </w:r>
    </w:p>
    <w:p w14:paraId="4550613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305706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AEF35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BB3C4F" w14:textId="77777777" w:rsidR="00237051" w:rsidRPr="002338ED" w:rsidRDefault="006B7CE9" w:rsidP="002338ED">
            <w:pPr>
              <w:rPr>
                <w:rFonts w:cs="Arial"/>
                <w:color w:val="000000" w:themeColor="text1"/>
                <w:sz w:val="16"/>
                <w:szCs w:val="14"/>
              </w:rPr>
            </w:pPr>
            <w:sdt>
              <w:sdtPr>
                <w:rPr>
                  <w:sz w:val="16"/>
                  <w:szCs w:val="16"/>
                </w:rPr>
                <w:alias w:val="ASIL"/>
                <w:tag w:val="ASIL"/>
                <w:id w:val="81322288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5607B97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B5E0C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7C34F0" w14:textId="77777777" w:rsidR="00237051" w:rsidRPr="00981CB3" w:rsidRDefault="00237051" w:rsidP="00121C0E">
            <w:pPr>
              <w:rPr>
                <w:rFonts w:eastAsiaTheme="minorHAnsi" w:cs="Arial"/>
                <w:color w:val="000000" w:themeColor="text1"/>
                <w:sz w:val="16"/>
                <w:szCs w:val="16"/>
              </w:rPr>
            </w:pPr>
          </w:p>
        </w:tc>
      </w:tr>
      <w:tr w:rsidR="00237051" w:rsidRPr="00981CB3" w14:paraId="2FFB41E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62379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BAAECA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1CB8B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9E698A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7C581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4BBD52" w14:textId="77777777" w:rsidR="00237051" w:rsidRPr="00981CB3" w:rsidRDefault="00237051" w:rsidP="00121C0E">
            <w:pPr>
              <w:rPr>
                <w:rFonts w:eastAsiaTheme="minorHAnsi" w:cs="Arial"/>
                <w:color w:val="000000" w:themeColor="text1"/>
                <w:sz w:val="16"/>
                <w:szCs w:val="16"/>
              </w:rPr>
            </w:pPr>
          </w:p>
        </w:tc>
      </w:tr>
      <w:tr w:rsidR="00237051" w:rsidRPr="00981CB3" w14:paraId="209A001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477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99735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EA9D1D" w14:textId="77777777" w:rsidR="00237051" w:rsidRPr="00981CB3" w:rsidRDefault="00237051" w:rsidP="00121C0E">
            <w:pPr>
              <w:rPr>
                <w:rFonts w:eastAsiaTheme="minorHAnsi" w:cs="Arial"/>
                <w:color w:val="000000" w:themeColor="text1"/>
                <w:sz w:val="16"/>
                <w:szCs w:val="16"/>
              </w:rPr>
            </w:pPr>
          </w:p>
        </w:tc>
      </w:tr>
      <w:tr w:rsidR="00237051" w:rsidRPr="00981CB3" w14:paraId="2B99EFA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2E9D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1F2B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5A0C62" w14:textId="77777777" w:rsidR="00237051" w:rsidRPr="00981CB3" w:rsidRDefault="00237051" w:rsidP="00121C0E">
            <w:pPr>
              <w:rPr>
                <w:rFonts w:eastAsiaTheme="minorHAnsi" w:cs="Arial"/>
                <w:color w:val="000000" w:themeColor="text1"/>
                <w:sz w:val="16"/>
                <w:szCs w:val="16"/>
              </w:rPr>
            </w:pPr>
          </w:p>
        </w:tc>
      </w:tr>
      <w:tr w:rsidR="00237051" w:rsidRPr="00981CB3" w14:paraId="285B812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AE02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C560B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1C9A63" w14:textId="77777777" w:rsidR="00237051" w:rsidRPr="00981CB3" w:rsidRDefault="00237051" w:rsidP="00121C0E">
            <w:pPr>
              <w:rPr>
                <w:rFonts w:eastAsiaTheme="minorHAnsi" w:cs="Arial"/>
                <w:color w:val="000000" w:themeColor="text1"/>
                <w:sz w:val="16"/>
                <w:szCs w:val="16"/>
              </w:rPr>
            </w:pPr>
          </w:p>
        </w:tc>
      </w:tr>
      <w:tr w:rsidR="00237051" w:rsidRPr="00981CB3" w14:paraId="7EDE158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75E5E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B01554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31BC3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0E7D00" w14:textId="77777777" w:rsidR="00237051" w:rsidRPr="00981CB3" w:rsidRDefault="00237051" w:rsidP="00121C0E">
            <w:pPr>
              <w:rPr>
                <w:rFonts w:eastAsiaTheme="minorHAnsi" w:cs="Arial"/>
                <w:color w:val="000000" w:themeColor="text1"/>
                <w:sz w:val="16"/>
                <w:szCs w:val="16"/>
              </w:rPr>
            </w:pPr>
          </w:p>
        </w:tc>
      </w:tr>
      <w:tr w:rsidR="00237051" w:rsidRPr="00981CB3" w14:paraId="5336D0D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EBF20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B082E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9AD6F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D83C1F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F7EBD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1FF92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A69A8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26FD5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B57AD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36A76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01844" w14:textId="77777777" w:rsidR="00237051" w:rsidRPr="00981CB3" w:rsidRDefault="00237051" w:rsidP="00121C0E">
            <w:pPr>
              <w:rPr>
                <w:rFonts w:eastAsiaTheme="minorHAnsi" w:cs="Arial"/>
                <w:color w:val="000000" w:themeColor="text1"/>
                <w:sz w:val="16"/>
                <w:szCs w:val="16"/>
              </w:rPr>
            </w:pPr>
          </w:p>
        </w:tc>
      </w:tr>
      <w:tr w:rsidR="00237051" w:rsidRPr="00981CB3" w14:paraId="036B38C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589FB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F3BD9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BC4335" w14:textId="77777777" w:rsidR="00237051" w:rsidRPr="00981CB3" w:rsidRDefault="00237051" w:rsidP="00121C0E">
            <w:pPr>
              <w:rPr>
                <w:rFonts w:eastAsiaTheme="minorHAnsi" w:cs="Arial"/>
                <w:color w:val="000000" w:themeColor="text1"/>
                <w:sz w:val="16"/>
                <w:szCs w:val="16"/>
              </w:rPr>
            </w:pPr>
          </w:p>
        </w:tc>
      </w:tr>
      <w:tr w:rsidR="00237051" w:rsidRPr="00981CB3" w14:paraId="3B02938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6EBD3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5D5E98" w14:textId="77777777" w:rsidR="00237051" w:rsidRPr="00981CB3" w:rsidRDefault="00237051" w:rsidP="00121C0E">
            <w:pPr>
              <w:rPr>
                <w:rFonts w:eastAsiaTheme="minorHAnsi" w:cs="Arial"/>
                <w:color w:val="000000" w:themeColor="text1"/>
                <w:sz w:val="16"/>
                <w:szCs w:val="16"/>
              </w:rPr>
            </w:pPr>
          </w:p>
        </w:tc>
      </w:tr>
    </w:tbl>
    <w:p w14:paraId="6CE1B518" w14:textId="77777777" w:rsidR="00237051" w:rsidRDefault="00237051" w:rsidP="00237051">
      <w:pPr>
        <w:pStyle w:val="Caption"/>
        <w:rPr>
          <w:lang w:val="en-GB"/>
        </w:rPr>
      </w:pPr>
      <w:r w:rsidRPr="00702453">
        <w:t xml:space="preserve">Table: </w:t>
      </w:r>
      <w:r>
        <w:t xml:space="preserve">Signal Details of </w:t>
      </w:r>
      <w:r w:rsidRPr="004521EB">
        <w:rPr>
          <w:lang w:val="en-GB"/>
        </w:rPr>
        <w:t>DND_Command</w:t>
      </w:r>
    </w:p>
    <w:p w14:paraId="29ED55E0" w14:textId="77777777" w:rsidR="00495854" w:rsidRPr="00495854" w:rsidRDefault="00495854" w:rsidP="00495854">
      <w:pPr>
        <w:rPr>
          <w:lang w:val="en-GB"/>
        </w:rPr>
      </w:pPr>
    </w:p>
    <w:p w14:paraId="11044B7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HMI_Captains Announcement_ Status</w:t>
      </w:r>
    </w:p>
    <w:p w14:paraId="6CCFECF1" w14:textId="77777777" w:rsidR="00237051" w:rsidRPr="00F03856" w:rsidRDefault="00237051" w:rsidP="00237051">
      <w:pPr>
        <w:rPr>
          <w:rFonts w:cs="Arial"/>
        </w:rPr>
      </w:pPr>
      <w:r>
        <w:rPr>
          <w:rFonts w:cs="Arial"/>
        </w:rPr>
        <w:t>HMI Status update for CA</w:t>
      </w:r>
    </w:p>
    <w:p w14:paraId="7FC1DC2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4FB949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278EB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9B1EDB" w14:textId="77777777" w:rsidR="00237051" w:rsidRPr="002338ED" w:rsidRDefault="006B7CE9" w:rsidP="002338ED">
            <w:pPr>
              <w:rPr>
                <w:rFonts w:cs="Arial"/>
                <w:color w:val="000000" w:themeColor="text1"/>
                <w:sz w:val="16"/>
                <w:szCs w:val="14"/>
              </w:rPr>
            </w:pPr>
            <w:sdt>
              <w:sdtPr>
                <w:rPr>
                  <w:sz w:val="16"/>
                  <w:szCs w:val="16"/>
                </w:rPr>
                <w:alias w:val="ASIL"/>
                <w:tag w:val="ASIL"/>
                <w:id w:val="-4523058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5923B5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81622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9FCD43" w14:textId="77777777" w:rsidR="00237051" w:rsidRPr="00981CB3" w:rsidRDefault="00237051" w:rsidP="00121C0E">
            <w:pPr>
              <w:rPr>
                <w:rFonts w:eastAsiaTheme="minorHAnsi" w:cs="Arial"/>
                <w:color w:val="000000" w:themeColor="text1"/>
                <w:sz w:val="16"/>
                <w:szCs w:val="16"/>
              </w:rPr>
            </w:pPr>
          </w:p>
        </w:tc>
      </w:tr>
      <w:tr w:rsidR="00237051" w:rsidRPr="00981CB3" w14:paraId="3B89B56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5FA39D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705B30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0161D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913A07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FFDEE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163BED" w14:textId="77777777" w:rsidR="00237051" w:rsidRPr="00981CB3" w:rsidRDefault="00237051" w:rsidP="00121C0E">
            <w:pPr>
              <w:rPr>
                <w:rFonts w:eastAsiaTheme="minorHAnsi" w:cs="Arial"/>
                <w:color w:val="000000" w:themeColor="text1"/>
                <w:sz w:val="16"/>
                <w:szCs w:val="16"/>
              </w:rPr>
            </w:pPr>
          </w:p>
        </w:tc>
      </w:tr>
      <w:tr w:rsidR="00237051" w:rsidRPr="00981CB3" w14:paraId="722218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B1519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94872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115621" w14:textId="77777777" w:rsidR="00237051" w:rsidRPr="00981CB3" w:rsidRDefault="00237051" w:rsidP="00121C0E">
            <w:pPr>
              <w:rPr>
                <w:rFonts w:eastAsiaTheme="minorHAnsi" w:cs="Arial"/>
                <w:color w:val="000000" w:themeColor="text1"/>
                <w:sz w:val="16"/>
                <w:szCs w:val="16"/>
              </w:rPr>
            </w:pPr>
          </w:p>
        </w:tc>
      </w:tr>
      <w:tr w:rsidR="00237051" w:rsidRPr="00981CB3" w14:paraId="3F7C915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24819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8B563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7855B3" w14:textId="77777777" w:rsidR="00237051" w:rsidRPr="00981CB3" w:rsidRDefault="00237051" w:rsidP="00121C0E">
            <w:pPr>
              <w:rPr>
                <w:rFonts w:eastAsiaTheme="minorHAnsi" w:cs="Arial"/>
                <w:color w:val="000000" w:themeColor="text1"/>
                <w:sz w:val="16"/>
                <w:szCs w:val="16"/>
              </w:rPr>
            </w:pPr>
          </w:p>
        </w:tc>
      </w:tr>
      <w:tr w:rsidR="00237051" w:rsidRPr="00981CB3" w14:paraId="3DBF25E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DF895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A5DD2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21DA43" w14:textId="77777777" w:rsidR="00237051" w:rsidRPr="00981CB3" w:rsidRDefault="00237051" w:rsidP="00121C0E">
            <w:pPr>
              <w:rPr>
                <w:rFonts w:eastAsiaTheme="minorHAnsi" w:cs="Arial"/>
                <w:color w:val="000000" w:themeColor="text1"/>
                <w:sz w:val="16"/>
                <w:szCs w:val="16"/>
              </w:rPr>
            </w:pPr>
          </w:p>
        </w:tc>
      </w:tr>
      <w:tr w:rsidR="00237051" w:rsidRPr="00981CB3" w14:paraId="00B4280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1E593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C51CA08"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C0651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F297BF" w14:textId="77777777" w:rsidR="00237051" w:rsidRPr="00981CB3" w:rsidRDefault="00237051" w:rsidP="00121C0E">
            <w:pPr>
              <w:rPr>
                <w:rFonts w:eastAsiaTheme="minorHAnsi" w:cs="Arial"/>
                <w:color w:val="000000" w:themeColor="text1"/>
                <w:sz w:val="16"/>
                <w:szCs w:val="16"/>
              </w:rPr>
            </w:pPr>
          </w:p>
        </w:tc>
      </w:tr>
      <w:tr w:rsidR="00237051" w:rsidRPr="00981CB3" w14:paraId="10B948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7013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9774E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6D649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495C2A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D622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4C68F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636E9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03B9FE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58BAC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01929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62B80E" w14:textId="77777777" w:rsidR="00237051" w:rsidRPr="00981CB3" w:rsidRDefault="00237051" w:rsidP="00121C0E">
            <w:pPr>
              <w:rPr>
                <w:rFonts w:eastAsiaTheme="minorHAnsi" w:cs="Arial"/>
                <w:color w:val="000000" w:themeColor="text1"/>
                <w:sz w:val="16"/>
                <w:szCs w:val="16"/>
              </w:rPr>
            </w:pPr>
          </w:p>
        </w:tc>
      </w:tr>
      <w:tr w:rsidR="00237051" w:rsidRPr="00981CB3" w14:paraId="7F476F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72C2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896CB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1C85D8" w14:textId="77777777" w:rsidR="00237051" w:rsidRPr="00981CB3" w:rsidRDefault="00237051" w:rsidP="00121C0E">
            <w:pPr>
              <w:rPr>
                <w:rFonts w:eastAsiaTheme="minorHAnsi" w:cs="Arial"/>
                <w:color w:val="000000" w:themeColor="text1"/>
                <w:sz w:val="16"/>
                <w:szCs w:val="16"/>
              </w:rPr>
            </w:pPr>
          </w:p>
        </w:tc>
      </w:tr>
      <w:tr w:rsidR="00237051" w:rsidRPr="00981CB3" w14:paraId="20D13C1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88DA1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2490BC" w14:textId="77777777" w:rsidR="00237051" w:rsidRPr="00981CB3" w:rsidRDefault="00237051" w:rsidP="00121C0E">
            <w:pPr>
              <w:rPr>
                <w:rFonts w:eastAsiaTheme="minorHAnsi" w:cs="Arial"/>
                <w:color w:val="000000" w:themeColor="text1"/>
                <w:sz w:val="16"/>
                <w:szCs w:val="16"/>
              </w:rPr>
            </w:pPr>
          </w:p>
        </w:tc>
      </w:tr>
    </w:tbl>
    <w:p w14:paraId="15F9FB65" w14:textId="77777777" w:rsidR="00237051" w:rsidRDefault="00237051" w:rsidP="00237051">
      <w:pPr>
        <w:pStyle w:val="Caption"/>
        <w:rPr>
          <w:lang w:val="en-GB"/>
        </w:rPr>
      </w:pPr>
      <w:r w:rsidRPr="00702453">
        <w:t xml:space="preserve">Table: </w:t>
      </w:r>
      <w:r>
        <w:t xml:space="preserve">Signal Details of </w:t>
      </w:r>
      <w:r w:rsidRPr="004521EB">
        <w:rPr>
          <w:lang w:val="en-GB"/>
        </w:rPr>
        <w:t>HMI_Captains Announcement_ Status</w:t>
      </w:r>
    </w:p>
    <w:p w14:paraId="322E1368" w14:textId="77777777" w:rsidR="00495854" w:rsidRPr="00495854" w:rsidRDefault="00495854" w:rsidP="00495854">
      <w:pPr>
        <w:rPr>
          <w:lang w:val="en-GB"/>
        </w:rPr>
      </w:pPr>
    </w:p>
    <w:p w14:paraId="2CAB3BB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HMI_DND Status</w:t>
      </w:r>
    </w:p>
    <w:p w14:paraId="401EF1DD" w14:textId="77777777" w:rsidR="00237051" w:rsidRPr="00F03856" w:rsidRDefault="00237051" w:rsidP="00237051">
      <w:pPr>
        <w:rPr>
          <w:rFonts w:cs="Arial"/>
        </w:rPr>
      </w:pPr>
      <w:r>
        <w:rPr>
          <w:rFonts w:cs="Arial"/>
        </w:rPr>
        <w:lastRenderedPageBreak/>
        <w:t>HMI Status update for DND Status</w:t>
      </w:r>
    </w:p>
    <w:p w14:paraId="7E3173F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344F6A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3AABE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E1FA1D" w14:textId="77777777" w:rsidR="00237051" w:rsidRPr="002338ED" w:rsidRDefault="006B7CE9" w:rsidP="002338ED">
            <w:pPr>
              <w:rPr>
                <w:rFonts w:cs="Arial"/>
                <w:color w:val="000000" w:themeColor="text1"/>
                <w:sz w:val="16"/>
                <w:szCs w:val="14"/>
              </w:rPr>
            </w:pPr>
            <w:sdt>
              <w:sdtPr>
                <w:rPr>
                  <w:sz w:val="16"/>
                  <w:szCs w:val="16"/>
                </w:rPr>
                <w:alias w:val="ASIL"/>
                <w:tag w:val="ASIL"/>
                <w:id w:val="163660652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5183FC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B7A03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8A2A41" w14:textId="77777777" w:rsidR="00237051" w:rsidRPr="00981CB3" w:rsidRDefault="00237051" w:rsidP="00121C0E">
            <w:pPr>
              <w:rPr>
                <w:rFonts w:eastAsiaTheme="minorHAnsi" w:cs="Arial"/>
                <w:color w:val="000000" w:themeColor="text1"/>
                <w:sz w:val="16"/>
                <w:szCs w:val="16"/>
              </w:rPr>
            </w:pPr>
          </w:p>
        </w:tc>
      </w:tr>
      <w:tr w:rsidR="00237051" w:rsidRPr="00981CB3" w14:paraId="6B9DAE0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F758C8C"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0FD367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29195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2BE8C82"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20FF8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F82056" w14:textId="77777777" w:rsidR="00237051" w:rsidRPr="00981CB3" w:rsidRDefault="00237051" w:rsidP="00121C0E">
            <w:pPr>
              <w:rPr>
                <w:rFonts w:eastAsiaTheme="minorHAnsi" w:cs="Arial"/>
                <w:color w:val="000000" w:themeColor="text1"/>
                <w:sz w:val="16"/>
                <w:szCs w:val="16"/>
              </w:rPr>
            </w:pPr>
          </w:p>
        </w:tc>
      </w:tr>
      <w:tr w:rsidR="00237051" w:rsidRPr="00981CB3" w14:paraId="5F353C8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2062E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7F1DA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21CBC" w14:textId="77777777" w:rsidR="00237051" w:rsidRPr="00981CB3" w:rsidRDefault="00237051" w:rsidP="00121C0E">
            <w:pPr>
              <w:rPr>
                <w:rFonts w:eastAsiaTheme="minorHAnsi" w:cs="Arial"/>
                <w:color w:val="000000" w:themeColor="text1"/>
                <w:sz w:val="16"/>
                <w:szCs w:val="16"/>
              </w:rPr>
            </w:pPr>
          </w:p>
        </w:tc>
      </w:tr>
      <w:tr w:rsidR="00237051" w:rsidRPr="00981CB3" w14:paraId="792342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60C8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F5402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AB1A79" w14:textId="77777777" w:rsidR="00237051" w:rsidRPr="00981CB3" w:rsidRDefault="00237051" w:rsidP="00121C0E">
            <w:pPr>
              <w:rPr>
                <w:rFonts w:eastAsiaTheme="minorHAnsi" w:cs="Arial"/>
                <w:color w:val="000000" w:themeColor="text1"/>
                <w:sz w:val="16"/>
                <w:szCs w:val="16"/>
              </w:rPr>
            </w:pPr>
          </w:p>
        </w:tc>
      </w:tr>
      <w:tr w:rsidR="00237051" w:rsidRPr="00981CB3" w14:paraId="54D996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D676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34CA2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3B73E4" w14:textId="77777777" w:rsidR="00237051" w:rsidRPr="00981CB3" w:rsidRDefault="00237051" w:rsidP="00121C0E">
            <w:pPr>
              <w:rPr>
                <w:rFonts w:eastAsiaTheme="minorHAnsi" w:cs="Arial"/>
                <w:color w:val="000000" w:themeColor="text1"/>
                <w:sz w:val="16"/>
                <w:szCs w:val="16"/>
              </w:rPr>
            </w:pPr>
          </w:p>
        </w:tc>
      </w:tr>
      <w:tr w:rsidR="00237051" w:rsidRPr="00981CB3" w14:paraId="1C91184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7F8BD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A24821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A03F3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A51E88" w14:textId="77777777" w:rsidR="00237051" w:rsidRPr="00981CB3" w:rsidRDefault="00237051" w:rsidP="00121C0E">
            <w:pPr>
              <w:rPr>
                <w:rFonts w:eastAsiaTheme="minorHAnsi" w:cs="Arial"/>
                <w:color w:val="000000" w:themeColor="text1"/>
                <w:sz w:val="16"/>
                <w:szCs w:val="16"/>
              </w:rPr>
            </w:pPr>
          </w:p>
        </w:tc>
      </w:tr>
      <w:tr w:rsidR="00237051" w:rsidRPr="00981CB3" w14:paraId="6B2BD7D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C4F1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52877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23818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A45F1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04A38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03650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47098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3F5BB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3EBFC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50C7C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0C1E5E" w14:textId="77777777" w:rsidR="00237051" w:rsidRPr="00981CB3" w:rsidRDefault="00237051" w:rsidP="00121C0E">
            <w:pPr>
              <w:rPr>
                <w:rFonts w:eastAsiaTheme="minorHAnsi" w:cs="Arial"/>
                <w:color w:val="000000" w:themeColor="text1"/>
                <w:sz w:val="16"/>
                <w:szCs w:val="16"/>
              </w:rPr>
            </w:pPr>
          </w:p>
        </w:tc>
      </w:tr>
      <w:tr w:rsidR="00237051" w:rsidRPr="00981CB3" w14:paraId="16539F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1A0AE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2044A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F6E8F4" w14:textId="77777777" w:rsidR="00237051" w:rsidRPr="00981CB3" w:rsidRDefault="00237051" w:rsidP="00121C0E">
            <w:pPr>
              <w:rPr>
                <w:rFonts w:eastAsiaTheme="minorHAnsi" w:cs="Arial"/>
                <w:color w:val="000000" w:themeColor="text1"/>
                <w:sz w:val="16"/>
                <w:szCs w:val="16"/>
              </w:rPr>
            </w:pPr>
          </w:p>
        </w:tc>
      </w:tr>
      <w:tr w:rsidR="00237051" w:rsidRPr="00981CB3" w14:paraId="3C509C1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130B7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AB9A6F" w14:textId="77777777" w:rsidR="00237051" w:rsidRPr="00981CB3" w:rsidRDefault="00237051" w:rsidP="00121C0E">
            <w:pPr>
              <w:rPr>
                <w:rFonts w:eastAsiaTheme="minorHAnsi" w:cs="Arial"/>
                <w:color w:val="000000" w:themeColor="text1"/>
                <w:sz w:val="16"/>
                <w:szCs w:val="16"/>
              </w:rPr>
            </w:pPr>
          </w:p>
        </w:tc>
      </w:tr>
    </w:tbl>
    <w:p w14:paraId="7B8123A6" w14:textId="77777777" w:rsidR="00237051" w:rsidRDefault="00237051" w:rsidP="00237051">
      <w:pPr>
        <w:pStyle w:val="Caption"/>
        <w:rPr>
          <w:lang w:val="en-GB"/>
        </w:rPr>
      </w:pPr>
      <w:r w:rsidRPr="00702453">
        <w:t xml:space="preserve">Table: </w:t>
      </w:r>
      <w:r>
        <w:t xml:space="preserve">Signal Details of </w:t>
      </w:r>
      <w:r w:rsidRPr="004521EB">
        <w:rPr>
          <w:lang w:val="en-GB"/>
        </w:rPr>
        <w:t>HMI_DND Status</w:t>
      </w:r>
    </w:p>
    <w:p w14:paraId="24419CD4" w14:textId="77777777" w:rsidR="00495854" w:rsidRPr="00495854" w:rsidRDefault="00495854" w:rsidP="00495854">
      <w:pPr>
        <w:rPr>
          <w:lang w:val="en-GB"/>
        </w:rPr>
      </w:pPr>
    </w:p>
    <w:p w14:paraId="042A3EDF"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HMI_In-Car Communication Status</w:t>
      </w:r>
    </w:p>
    <w:p w14:paraId="63BA99EC" w14:textId="77777777" w:rsidR="00237051" w:rsidRPr="00F03856" w:rsidRDefault="00237051" w:rsidP="00237051">
      <w:pPr>
        <w:rPr>
          <w:rFonts w:cs="Arial"/>
        </w:rPr>
      </w:pPr>
      <w:r>
        <w:rPr>
          <w:rFonts w:cs="Arial"/>
        </w:rPr>
        <w:t>HMI Status update for ICC</w:t>
      </w:r>
    </w:p>
    <w:p w14:paraId="08AFD35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36C44B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4AA96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52ED74" w14:textId="77777777" w:rsidR="00237051" w:rsidRPr="002338ED" w:rsidRDefault="006B7CE9" w:rsidP="002338ED">
            <w:pPr>
              <w:rPr>
                <w:rFonts w:cs="Arial"/>
                <w:color w:val="000000" w:themeColor="text1"/>
                <w:sz w:val="16"/>
                <w:szCs w:val="14"/>
              </w:rPr>
            </w:pPr>
            <w:sdt>
              <w:sdtPr>
                <w:rPr>
                  <w:sz w:val="16"/>
                  <w:szCs w:val="16"/>
                </w:rPr>
                <w:alias w:val="ASIL"/>
                <w:tag w:val="ASIL"/>
                <w:id w:val="-206124735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CE0008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952EE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35D2AC" w14:textId="77777777" w:rsidR="00237051" w:rsidRPr="00981CB3" w:rsidRDefault="00237051" w:rsidP="00121C0E">
            <w:pPr>
              <w:rPr>
                <w:rFonts w:eastAsiaTheme="minorHAnsi" w:cs="Arial"/>
                <w:color w:val="000000" w:themeColor="text1"/>
                <w:sz w:val="16"/>
                <w:szCs w:val="16"/>
              </w:rPr>
            </w:pPr>
          </w:p>
        </w:tc>
      </w:tr>
      <w:tr w:rsidR="00237051" w:rsidRPr="00981CB3" w14:paraId="35FA3EAE"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8801D8C"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03DF47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43633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04306A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64342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318813" w14:textId="77777777" w:rsidR="00237051" w:rsidRPr="00981CB3" w:rsidRDefault="00237051" w:rsidP="00121C0E">
            <w:pPr>
              <w:rPr>
                <w:rFonts w:eastAsiaTheme="minorHAnsi" w:cs="Arial"/>
                <w:color w:val="000000" w:themeColor="text1"/>
                <w:sz w:val="16"/>
                <w:szCs w:val="16"/>
              </w:rPr>
            </w:pPr>
          </w:p>
        </w:tc>
      </w:tr>
      <w:tr w:rsidR="00237051" w:rsidRPr="00981CB3" w14:paraId="5B7CB0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D7DEC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8A73E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8E19B2" w14:textId="77777777" w:rsidR="00237051" w:rsidRPr="00981CB3" w:rsidRDefault="00237051" w:rsidP="00121C0E">
            <w:pPr>
              <w:rPr>
                <w:rFonts w:eastAsiaTheme="minorHAnsi" w:cs="Arial"/>
                <w:color w:val="000000" w:themeColor="text1"/>
                <w:sz w:val="16"/>
                <w:szCs w:val="16"/>
              </w:rPr>
            </w:pPr>
          </w:p>
        </w:tc>
      </w:tr>
      <w:tr w:rsidR="00237051" w:rsidRPr="00981CB3" w14:paraId="6849333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82B1B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E875E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ED549" w14:textId="77777777" w:rsidR="00237051" w:rsidRPr="00981CB3" w:rsidRDefault="00237051" w:rsidP="00121C0E">
            <w:pPr>
              <w:rPr>
                <w:rFonts w:eastAsiaTheme="minorHAnsi" w:cs="Arial"/>
                <w:color w:val="000000" w:themeColor="text1"/>
                <w:sz w:val="16"/>
                <w:szCs w:val="16"/>
              </w:rPr>
            </w:pPr>
          </w:p>
        </w:tc>
      </w:tr>
      <w:tr w:rsidR="00237051" w:rsidRPr="00981CB3" w14:paraId="25FB0E8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3F0C8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CFF2A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9BD9AF" w14:textId="77777777" w:rsidR="00237051" w:rsidRPr="00981CB3" w:rsidRDefault="00237051" w:rsidP="00121C0E">
            <w:pPr>
              <w:rPr>
                <w:rFonts w:eastAsiaTheme="minorHAnsi" w:cs="Arial"/>
                <w:color w:val="000000" w:themeColor="text1"/>
                <w:sz w:val="16"/>
                <w:szCs w:val="16"/>
              </w:rPr>
            </w:pPr>
          </w:p>
        </w:tc>
      </w:tr>
      <w:tr w:rsidR="00237051" w:rsidRPr="00981CB3" w14:paraId="1EB1FE8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6A1A5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081D47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C00CE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BAEA0D" w14:textId="77777777" w:rsidR="00237051" w:rsidRPr="00981CB3" w:rsidRDefault="00237051" w:rsidP="00121C0E">
            <w:pPr>
              <w:rPr>
                <w:rFonts w:eastAsiaTheme="minorHAnsi" w:cs="Arial"/>
                <w:color w:val="000000" w:themeColor="text1"/>
                <w:sz w:val="16"/>
                <w:szCs w:val="16"/>
              </w:rPr>
            </w:pPr>
          </w:p>
        </w:tc>
      </w:tr>
      <w:tr w:rsidR="00237051" w:rsidRPr="00981CB3" w14:paraId="69009E9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7DE94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6BA5D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C5B01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585588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D20BC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1BDA1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899E2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ADA0F1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A1C7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5E044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D80238" w14:textId="77777777" w:rsidR="00237051" w:rsidRPr="00981CB3" w:rsidRDefault="00237051" w:rsidP="00121C0E">
            <w:pPr>
              <w:rPr>
                <w:rFonts w:eastAsiaTheme="minorHAnsi" w:cs="Arial"/>
                <w:color w:val="000000" w:themeColor="text1"/>
                <w:sz w:val="16"/>
                <w:szCs w:val="16"/>
              </w:rPr>
            </w:pPr>
          </w:p>
        </w:tc>
      </w:tr>
      <w:tr w:rsidR="00237051" w:rsidRPr="00981CB3" w14:paraId="70C724E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828D2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6EAF5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48AAA4" w14:textId="77777777" w:rsidR="00237051" w:rsidRPr="00981CB3" w:rsidRDefault="00237051" w:rsidP="00121C0E">
            <w:pPr>
              <w:rPr>
                <w:rFonts w:eastAsiaTheme="minorHAnsi" w:cs="Arial"/>
                <w:color w:val="000000" w:themeColor="text1"/>
                <w:sz w:val="16"/>
                <w:szCs w:val="16"/>
              </w:rPr>
            </w:pPr>
          </w:p>
        </w:tc>
      </w:tr>
      <w:tr w:rsidR="00237051" w:rsidRPr="00981CB3" w14:paraId="7297A40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E07FA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8DDE58" w14:textId="77777777" w:rsidR="00237051" w:rsidRPr="00981CB3" w:rsidRDefault="00237051" w:rsidP="00121C0E">
            <w:pPr>
              <w:rPr>
                <w:rFonts w:eastAsiaTheme="minorHAnsi" w:cs="Arial"/>
                <w:color w:val="000000" w:themeColor="text1"/>
                <w:sz w:val="16"/>
                <w:szCs w:val="16"/>
              </w:rPr>
            </w:pPr>
          </w:p>
        </w:tc>
      </w:tr>
    </w:tbl>
    <w:p w14:paraId="3E7D1E2D" w14:textId="77777777" w:rsidR="00237051" w:rsidRDefault="00237051" w:rsidP="00237051">
      <w:pPr>
        <w:pStyle w:val="Caption"/>
        <w:rPr>
          <w:lang w:val="en-GB"/>
        </w:rPr>
      </w:pPr>
      <w:r w:rsidRPr="00702453">
        <w:t xml:space="preserve">Table: </w:t>
      </w:r>
      <w:r>
        <w:t xml:space="preserve">Signal Details of </w:t>
      </w:r>
      <w:r w:rsidRPr="004521EB">
        <w:rPr>
          <w:lang w:val="en-GB"/>
        </w:rPr>
        <w:t>HMI_In-Car Communication Status</w:t>
      </w:r>
    </w:p>
    <w:p w14:paraId="60FB78A4" w14:textId="77777777" w:rsidR="00495854" w:rsidRPr="00495854" w:rsidRDefault="00495854" w:rsidP="00495854">
      <w:pPr>
        <w:rPr>
          <w:lang w:val="en-GB"/>
        </w:rPr>
      </w:pPr>
    </w:p>
    <w:p w14:paraId="2A5012A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HMI_MediashareRequest_Feedback</w:t>
      </w:r>
    </w:p>
    <w:p w14:paraId="5CE974A7" w14:textId="77777777" w:rsidR="00237051" w:rsidRPr="00F03856" w:rsidRDefault="00237051" w:rsidP="00237051">
      <w:pPr>
        <w:rPr>
          <w:rFonts w:cs="Arial"/>
        </w:rPr>
      </w:pPr>
      <w:r>
        <w:rPr>
          <w:rFonts w:cs="Arial"/>
        </w:rPr>
        <w:t>HMI Feedback update for Media Share Request</w:t>
      </w:r>
    </w:p>
    <w:p w14:paraId="032D038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5D9E69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ED629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EBB05E" w14:textId="77777777" w:rsidR="00237051" w:rsidRPr="002338ED" w:rsidRDefault="006B7CE9" w:rsidP="002338ED">
            <w:pPr>
              <w:rPr>
                <w:rFonts w:cs="Arial"/>
                <w:color w:val="000000" w:themeColor="text1"/>
                <w:sz w:val="16"/>
                <w:szCs w:val="14"/>
              </w:rPr>
            </w:pPr>
            <w:sdt>
              <w:sdtPr>
                <w:rPr>
                  <w:sz w:val="16"/>
                  <w:szCs w:val="16"/>
                </w:rPr>
                <w:alias w:val="ASIL"/>
                <w:tag w:val="ASIL"/>
                <w:id w:val="-8022811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62ED56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6FB33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3A99E5" w14:textId="77777777" w:rsidR="00237051" w:rsidRPr="00981CB3" w:rsidRDefault="00237051" w:rsidP="00121C0E">
            <w:pPr>
              <w:rPr>
                <w:rFonts w:eastAsiaTheme="minorHAnsi" w:cs="Arial"/>
                <w:color w:val="000000" w:themeColor="text1"/>
                <w:sz w:val="16"/>
                <w:szCs w:val="16"/>
              </w:rPr>
            </w:pPr>
          </w:p>
        </w:tc>
      </w:tr>
      <w:tr w:rsidR="00237051" w:rsidRPr="00981CB3" w14:paraId="16AB1DF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BCFFB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57BE92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AA858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1D21164"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F218C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AC350D" w14:textId="77777777" w:rsidR="00237051" w:rsidRPr="00981CB3" w:rsidRDefault="00237051" w:rsidP="00121C0E">
            <w:pPr>
              <w:rPr>
                <w:rFonts w:eastAsiaTheme="minorHAnsi" w:cs="Arial"/>
                <w:color w:val="000000" w:themeColor="text1"/>
                <w:sz w:val="16"/>
                <w:szCs w:val="16"/>
              </w:rPr>
            </w:pPr>
          </w:p>
        </w:tc>
      </w:tr>
      <w:tr w:rsidR="00237051" w:rsidRPr="00981CB3" w14:paraId="6D3BA22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AC34D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73F45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72B94E" w14:textId="77777777" w:rsidR="00237051" w:rsidRPr="00981CB3" w:rsidRDefault="00237051" w:rsidP="00121C0E">
            <w:pPr>
              <w:rPr>
                <w:rFonts w:eastAsiaTheme="minorHAnsi" w:cs="Arial"/>
                <w:color w:val="000000" w:themeColor="text1"/>
                <w:sz w:val="16"/>
                <w:szCs w:val="16"/>
              </w:rPr>
            </w:pPr>
          </w:p>
        </w:tc>
      </w:tr>
      <w:tr w:rsidR="00237051" w:rsidRPr="00981CB3" w14:paraId="7547538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C9851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02CC9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6FC0E1" w14:textId="77777777" w:rsidR="00237051" w:rsidRPr="00981CB3" w:rsidRDefault="00237051" w:rsidP="00121C0E">
            <w:pPr>
              <w:rPr>
                <w:rFonts w:eastAsiaTheme="minorHAnsi" w:cs="Arial"/>
                <w:color w:val="000000" w:themeColor="text1"/>
                <w:sz w:val="16"/>
                <w:szCs w:val="16"/>
              </w:rPr>
            </w:pPr>
          </w:p>
        </w:tc>
      </w:tr>
      <w:tr w:rsidR="00237051" w:rsidRPr="00981CB3" w14:paraId="1A36541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5C291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A09F3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0998C3" w14:textId="77777777" w:rsidR="00237051" w:rsidRPr="00981CB3" w:rsidRDefault="00237051" w:rsidP="00121C0E">
            <w:pPr>
              <w:rPr>
                <w:rFonts w:eastAsiaTheme="minorHAnsi" w:cs="Arial"/>
                <w:color w:val="000000" w:themeColor="text1"/>
                <w:sz w:val="16"/>
                <w:szCs w:val="16"/>
              </w:rPr>
            </w:pPr>
          </w:p>
        </w:tc>
      </w:tr>
      <w:tr w:rsidR="00237051" w:rsidRPr="00981CB3" w14:paraId="130FCE4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45F69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411C3B6"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8E1A8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D4940" w14:textId="77777777" w:rsidR="00237051" w:rsidRPr="00981CB3" w:rsidRDefault="00237051" w:rsidP="00121C0E">
            <w:pPr>
              <w:rPr>
                <w:rFonts w:eastAsiaTheme="minorHAnsi" w:cs="Arial"/>
                <w:color w:val="000000" w:themeColor="text1"/>
                <w:sz w:val="16"/>
                <w:szCs w:val="16"/>
              </w:rPr>
            </w:pPr>
          </w:p>
        </w:tc>
      </w:tr>
      <w:tr w:rsidR="00237051" w:rsidRPr="00981CB3" w14:paraId="5320BF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6A46B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271BF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9A66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1064A3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60E4F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3D2E7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2CC81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50040F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5B057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ED710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153E35" w14:textId="77777777" w:rsidR="00237051" w:rsidRPr="00981CB3" w:rsidRDefault="00237051" w:rsidP="00121C0E">
            <w:pPr>
              <w:rPr>
                <w:rFonts w:eastAsiaTheme="minorHAnsi" w:cs="Arial"/>
                <w:color w:val="000000" w:themeColor="text1"/>
                <w:sz w:val="16"/>
                <w:szCs w:val="16"/>
              </w:rPr>
            </w:pPr>
          </w:p>
        </w:tc>
      </w:tr>
      <w:tr w:rsidR="00237051" w:rsidRPr="00981CB3" w14:paraId="54224B0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9D33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B8023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3A357A" w14:textId="77777777" w:rsidR="00237051" w:rsidRPr="00981CB3" w:rsidRDefault="00237051" w:rsidP="00121C0E">
            <w:pPr>
              <w:rPr>
                <w:rFonts w:eastAsiaTheme="minorHAnsi" w:cs="Arial"/>
                <w:color w:val="000000" w:themeColor="text1"/>
                <w:sz w:val="16"/>
                <w:szCs w:val="16"/>
              </w:rPr>
            </w:pPr>
          </w:p>
        </w:tc>
      </w:tr>
      <w:tr w:rsidR="00237051" w:rsidRPr="00981CB3" w14:paraId="5B47394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A5573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0F8AA8" w14:textId="77777777" w:rsidR="00237051" w:rsidRPr="00981CB3" w:rsidRDefault="00237051" w:rsidP="00121C0E">
            <w:pPr>
              <w:rPr>
                <w:rFonts w:eastAsiaTheme="minorHAnsi" w:cs="Arial"/>
                <w:color w:val="000000" w:themeColor="text1"/>
                <w:sz w:val="16"/>
                <w:szCs w:val="16"/>
              </w:rPr>
            </w:pPr>
          </w:p>
        </w:tc>
      </w:tr>
    </w:tbl>
    <w:p w14:paraId="566D485C" w14:textId="77777777" w:rsidR="00237051" w:rsidRDefault="00237051" w:rsidP="00237051">
      <w:pPr>
        <w:pStyle w:val="Caption"/>
        <w:rPr>
          <w:lang w:val="en-GB"/>
        </w:rPr>
      </w:pPr>
      <w:r w:rsidRPr="00702453">
        <w:t xml:space="preserve">Table: </w:t>
      </w:r>
      <w:r>
        <w:t xml:space="preserve">Signal Details of </w:t>
      </w:r>
      <w:r w:rsidRPr="004521EB">
        <w:rPr>
          <w:lang w:val="en-GB"/>
        </w:rPr>
        <w:t>HMI_MediashareRequest_Feedback</w:t>
      </w:r>
    </w:p>
    <w:p w14:paraId="397DDD05" w14:textId="77777777" w:rsidR="00495854" w:rsidRPr="00495854" w:rsidRDefault="00495854" w:rsidP="00495854">
      <w:pPr>
        <w:rPr>
          <w:lang w:val="en-GB"/>
        </w:rPr>
      </w:pPr>
    </w:p>
    <w:p w14:paraId="2C94DC5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HMI_Phone Call_Status</w:t>
      </w:r>
    </w:p>
    <w:p w14:paraId="65D6A391" w14:textId="77777777" w:rsidR="00237051" w:rsidRPr="00F03856" w:rsidRDefault="00237051" w:rsidP="00237051">
      <w:pPr>
        <w:rPr>
          <w:rFonts w:cs="Arial"/>
        </w:rPr>
      </w:pPr>
      <w:r>
        <w:rPr>
          <w:rFonts w:cs="Arial"/>
        </w:rPr>
        <w:t>HMI Status update for Phone Call</w:t>
      </w:r>
    </w:p>
    <w:p w14:paraId="764DCBF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E47366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9697D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4C46DC" w14:textId="77777777" w:rsidR="00237051" w:rsidRPr="002338ED" w:rsidRDefault="006B7CE9" w:rsidP="002338ED">
            <w:pPr>
              <w:rPr>
                <w:rFonts w:cs="Arial"/>
                <w:color w:val="000000" w:themeColor="text1"/>
                <w:sz w:val="16"/>
                <w:szCs w:val="14"/>
              </w:rPr>
            </w:pPr>
            <w:sdt>
              <w:sdtPr>
                <w:rPr>
                  <w:sz w:val="16"/>
                  <w:szCs w:val="16"/>
                </w:rPr>
                <w:alias w:val="ASIL"/>
                <w:tag w:val="ASIL"/>
                <w:id w:val="-28944278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CDA88E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FE9DA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F3DFBA" w14:textId="77777777" w:rsidR="00237051" w:rsidRPr="00981CB3" w:rsidRDefault="00237051" w:rsidP="00121C0E">
            <w:pPr>
              <w:rPr>
                <w:rFonts w:eastAsiaTheme="minorHAnsi" w:cs="Arial"/>
                <w:color w:val="000000" w:themeColor="text1"/>
                <w:sz w:val="16"/>
                <w:szCs w:val="16"/>
              </w:rPr>
            </w:pPr>
          </w:p>
        </w:tc>
      </w:tr>
      <w:tr w:rsidR="00237051" w:rsidRPr="00981CB3" w14:paraId="4B0CD56E"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6C412AA"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E74FAD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64B65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0B468E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29F17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221464" w14:textId="77777777" w:rsidR="00237051" w:rsidRPr="00981CB3" w:rsidRDefault="00237051" w:rsidP="00121C0E">
            <w:pPr>
              <w:rPr>
                <w:rFonts w:eastAsiaTheme="minorHAnsi" w:cs="Arial"/>
                <w:color w:val="000000" w:themeColor="text1"/>
                <w:sz w:val="16"/>
                <w:szCs w:val="16"/>
              </w:rPr>
            </w:pPr>
          </w:p>
        </w:tc>
      </w:tr>
      <w:tr w:rsidR="00237051" w:rsidRPr="00981CB3" w14:paraId="7BB650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C82B5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33F15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BE61AF" w14:textId="77777777" w:rsidR="00237051" w:rsidRPr="00981CB3" w:rsidRDefault="00237051" w:rsidP="00121C0E">
            <w:pPr>
              <w:rPr>
                <w:rFonts w:eastAsiaTheme="minorHAnsi" w:cs="Arial"/>
                <w:color w:val="000000" w:themeColor="text1"/>
                <w:sz w:val="16"/>
                <w:szCs w:val="16"/>
              </w:rPr>
            </w:pPr>
          </w:p>
        </w:tc>
      </w:tr>
      <w:tr w:rsidR="00237051" w:rsidRPr="00981CB3" w14:paraId="3A084A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3D83E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FAC5E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863E13" w14:textId="77777777" w:rsidR="00237051" w:rsidRPr="00981CB3" w:rsidRDefault="00237051" w:rsidP="00121C0E">
            <w:pPr>
              <w:rPr>
                <w:rFonts w:eastAsiaTheme="minorHAnsi" w:cs="Arial"/>
                <w:color w:val="000000" w:themeColor="text1"/>
                <w:sz w:val="16"/>
                <w:szCs w:val="16"/>
              </w:rPr>
            </w:pPr>
          </w:p>
        </w:tc>
      </w:tr>
      <w:tr w:rsidR="00237051" w:rsidRPr="00981CB3" w14:paraId="1BB4517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1084C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C2368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B3E064" w14:textId="77777777" w:rsidR="00237051" w:rsidRPr="00981CB3" w:rsidRDefault="00237051" w:rsidP="00121C0E">
            <w:pPr>
              <w:rPr>
                <w:rFonts w:eastAsiaTheme="minorHAnsi" w:cs="Arial"/>
                <w:color w:val="000000" w:themeColor="text1"/>
                <w:sz w:val="16"/>
                <w:szCs w:val="16"/>
              </w:rPr>
            </w:pPr>
          </w:p>
        </w:tc>
      </w:tr>
      <w:tr w:rsidR="00237051" w:rsidRPr="00981CB3" w14:paraId="6BC87C0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A5324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F8743B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3D564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241F11" w14:textId="77777777" w:rsidR="00237051" w:rsidRPr="00981CB3" w:rsidRDefault="00237051" w:rsidP="00121C0E">
            <w:pPr>
              <w:rPr>
                <w:rFonts w:eastAsiaTheme="minorHAnsi" w:cs="Arial"/>
                <w:color w:val="000000" w:themeColor="text1"/>
                <w:sz w:val="16"/>
                <w:szCs w:val="16"/>
              </w:rPr>
            </w:pPr>
          </w:p>
        </w:tc>
      </w:tr>
      <w:tr w:rsidR="00237051" w:rsidRPr="00981CB3" w14:paraId="313AF5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4C1DB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1D06C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996EC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3F7A9C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E32E5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74FB9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E3EC9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76C1E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382F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86DC4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BE0FAD" w14:textId="77777777" w:rsidR="00237051" w:rsidRPr="00981CB3" w:rsidRDefault="00237051" w:rsidP="00121C0E">
            <w:pPr>
              <w:rPr>
                <w:rFonts w:eastAsiaTheme="minorHAnsi" w:cs="Arial"/>
                <w:color w:val="000000" w:themeColor="text1"/>
                <w:sz w:val="16"/>
                <w:szCs w:val="16"/>
              </w:rPr>
            </w:pPr>
          </w:p>
        </w:tc>
      </w:tr>
      <w:tr w:rsidR="00237051" w:rsidRPr="00981CB3" w14:paraId="0A98E0A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EBB4C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831D1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0003A7" w14:textId="77777777" w:rsidR="00237051" w:rsidRPr="00981CB3" w:rsidRDefault="00237051" w:rsidP="00121C0E">
            <w:pPr>
              <w:rPr>
                <w:rFonts w:eastAsiaTheme="minorHAnsi" w:cs="Arial"/>
                <w:color w:val="000000" w:themeColor="text1"/>
                <w:sz w:val="16"/>
                <w:szCs w:val="16"/>
              </w:rPr>
            </w:pPr>
          </w:p>
        </w:tc>
      </w:tr>
      <w:tr w:rsidR="00237051" w:rsidRPr="00981CB3" w14:paraId="36C2134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EF4F5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C3B34A" w14:textId="77777777" w:rsidR="00237051" w:rsidRPr="00981CB3" w:rsidRDefault="00237051" w:rsidP="00121C0E">
            <w:pPr>
              <w:rPr>
                <w:rFonts w:eastAsiaTheme="minorHAnsi" w:cs="Arial"/>
                <w:color w:val="000000" w:themeColor="text1"/>
                <w:sz w:val="16"/>
                <w:szCs w:val="16"/>
              </w:rPr>
            </w:pPr>
          </w:p>
        </w:tc>
      </w:tr>
    </w:tbl>
    <w:p w14:paraId="4E6B1649" w14:textId="77777777" w:rsidR="00237051" w:rsidRDefault="00237051" w:rsidP="00237051">
      <w:pPr>
        <w:pStyle w:val="Caption"/>
        <w:rPr>
          <w:lang w:val="en-GB"/>
        </w:rPr>
      </w:pPr>
      <w:r w:rsidRPr="00702453">
        <w:t xml:space="preserve">Table: </w:t>
      </w:r>
      <w:r>
        <w:t xml:space="preserve">Signal Details of </w:t>
      </w:r>
      <w:r w:rsidRPr="004521EB">
        <w:rPr>
          <w:lang w:val="en-GB"/>
        </w:rPr>
        <w:t>HMI_Phone Call_Status</w:t>
      </w:r>
    </w:p>
    <w:p w14:paraId="7D42D9E3" w14:textId="77777777" w:rsidR="00495854" w:rsidRPr="00495854" w:rsidRDefault="00495854" w:rsidP="00495854">
      <w:pPr>
        <w:rPr>
          <w:lang w:val="en-GB"/>
        </w:rPr>
      </w:pPr>
    </w:p>
    <w:p w14:paraId="08ADE4D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HMI_Source Selection_Feedback</w:t>
      </w:r>
    </w:p>
    <w:p w14:paraId="12309387" w14:textId="77777777" w:rsidR="00237051" w:rsidRPr="00F03856" w:rsidRDefault="00237051" w:rsidP="00237051">
      <w:pPr>
        <w:rPr>
          <w:rFonts w:cs="Arial"/>
        </w:rPr>
      </w:pPr>
      <w:r>
        <w:rPr>
          <w:rFonts w:cs="Arial"/>
        </w:rPr>
        <w:t>HMI Feedback update for Source Selection</w:t>
      </w:r>
    </w:p>
    <w:p w14:paraId="6C9854D8"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2E9DD3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FBC22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542A5D" w14:textId="77777777" w:rsidR="00237051" w:rsidRPr="002338ED" w:rsidRDefault="006B7CE9" w:rsidP="002338ED">
            <w:pPr>
              <w:rPr>
                <w:rFonts w:cs="Arial"/>
                <w:color w:val="000000" w:themeColor="text1"/>
                <w:sz w:val="16"/>
                <w:szCs w:val="14"/>
              </w:rPr>
            </w:pPr>
            <w:sdt>
              <w:sdtPr>
                <w:rPr>
                  <w:sz w:val="16"/>
                  <w:szCs w:val="16"/>
                </w:rPr>
                <w:alias w:val="ASIL"/>
                <w:tag w:val="ASIL"/>
                <w:id w:val="-83067977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92E883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D97AD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4AC32E" w14:textId="77777777" w:rsidR="00237051" w:rsidRPr="00981CB3" w:rsidRDefault="00237051" w:rsidP="00121C0E">
            <w:pPr>
              <w:rPr>
                <w:rFonts w:eastAsiaTheme="minorHAnsi" w:cs="Arial"/>
                <w:color w:val="000000" w:themeColor="text1"/>
                <w:sz w:val="16"/>
                <w:szCs w:val="16"/>
              </w:rPr>
            </w:pPr>
          </w:p>
        </w:tc>
      </w:tr>
      <w:tr w:rsidR="00237051" w:rsidRPr="00981CB3" w14:paraId="380E710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2C6AE9"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C23900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138B5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1D5420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51D91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01E7BA" w14:textId="77777777" w:rsidR="00237051" w:rsidRPr="00981CB3" w:rsidRDefault="00237051" w:rsidP="00121C0E">
            <w:pPr>
              <w:rPr>
                <w:rFonts w:eastAsiaTheme="minorHAnsi" w:cs="Arial"/>
                <w:color w:val="000000" w:themeColor="text1"/>
                <w:sz w:val="16"/>
                <w:szCs w:val="16"/>
              </w:rPr>
            </w:pPr>
          </w:p>
        </w:tc>
      </w:tr>
      <w:tr w:rsidR="00237051" w:rsidRPr="00981CB3" w14:paraId="2F4EF30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5944F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B8A60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C74280" w14:textId="77777777" w:rsidR="00237051" w:rsidRPr="00981CB3" w:rsidRDefault="00237051" w:rsidP="00121C0E">
            <w:pPr>
              <w:rPr>
                <w:rFonts w:eastAsiaTheme="minorHAnsi" w:cs="Arial"/>
                <w:color w:val="000000" w:themeColor="text1"/>
                <w:sz w:val="16"/>
                <w:szCs w:val="16"/>
              </w:rPr>
            </w:pPr>
          </w:p>
        </w:tc>
      </w:tr>
      <w:tr w:rsidR="00237051" w:rsidRPr="00981CB3" w14:paraId="5FFAB0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F2FA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643C7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155F0" w14:textId="77777777" w:rsidR="00237051" w:rsidRPr="00981CB3" w:rsidRDefault="00237051" w:rsidP="00121C0E">
            <w:pPr>
              <w:rPr>
                <w:rFonts w:eastAsiaTheme="minorHAnsi" w:cs="Arial"/>
                <w:color w:val="000000" w:themeColor="text1"/>
                <w:sz w:val="16"/>
                <w:szCs w:val="16"/>
              </w:rPr>
            </w:pPr>
          </w:p>
        </w:tc>
      </w:tr>
      <w:tr w:rsidR="00237051" w:rsidRPr="00981CB3" w14:paraId="3ACECCA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502AE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8BCFA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AA997A" w14:textId="77777777" w:rsidR="00237051" w:rsidRPr="00981CB3" w:rsidRDefault="00237051" w:rsidP="00121C0E">
            <w:pPr>
              <w:rPr>
                <w:rFonts w:eastAsiaTheme="minorHAnsi" w:cs="Arial"/>
                <w:color w:val="000000" w:themeColor="text1"/>
                <w:sz w:val="16"/>
                <w:szCs w:val="16"/>
              </w:rPr>
            </w:pPr>
          </w:p>
        </w:tc>
      </w:tr>
      <w:tr w:rsidR="00237051" w:rsidRPr="00981CB3" w14:paraId="2EC0A41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8E6C7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4E357B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A7C19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AC913" w14:textId="77777777" w:rsidR="00237051" w:rsidRPr="00981CB3" w:rsidRDefault="00237051" w:rsidP="00121C0E">
            <w:pPr>
              <w:rPr>
                <w:rFonts w:eastAsiaTheme="minorHAnsi" w:cs="Arial"/>
                <w:color w:val="000000" w:themeColor="text1"/>
                <w:sz w:val="16"/>
                <w:szCs w:val="16"/>
              </w:rPr>
            </w:pPr>
          </w:p>
        </w:tc>
      </w:tr>
      <w:tr w:rsidR="00237051" w:rsidRPr="00981CB3" w14:paraId="33BB582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64A79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7DB7B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FD2D3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44173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311E6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8B15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67E82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E6651D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797E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5AEA2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5E2AF" w14:textId="77777777" w:rsidR="00237051" w:rsidRPr="00981CB3" w:rsidRDefault="00237051" w:rsidP="00121C0E">
            <w:pPr>
              <w:rPr>
                <w:rFonts w:eastAsiaTheme="minorHAnsi" w:cs="Arial"/>
                <w:color w:val="000000" w:themeColor="text1"/>
                <w:sz w:val="16"/>
                <w:szCs w:val="16"/>
              </w:rPr>
            </w:pPr>
          </w:p>
        </w:tc>
      </w:tr>
      <w:tr w:rsidR="00237051" w:rsidRPr="00981CB3" w14:paraId="78EA35D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5E0E6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5B5DD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2B9B1B" w14:textId="77777777" w:rsidR="00237051" w:rsidRPr="00981CB3" w:rsidRDefault="00237051" w:rsidP="00121C0E">
            <w:pPr>
              <w:rPr>
                <w:rFonts w:eastAsiaTheme="minorHAnsi" w:cs="Arial"/>
                <w:color w:val="000000" w:themeColor="text1"/>
                <w:sz w:val="16"/>
                <w:szCs w:val="16"/>
              </w:rPr>
            </w:pPr>
          </w:p>
        </w:tc>
      </w:tr>
      <w:tr w:rsidR="00237051" w:rsidRPr="00981CB3" w14:paraId="0D7EB5D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2093E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D70F9D" w14:textId="77777777" w:rsidR="00237051" w:rsidRPr="00981CB3" w:rsidRDefault="00237051" w:rsidP="00121C0E">
            <w:pPr>
              <w:rPr>
                <w:rFonts w:eastAsiaTheme="minorHAnsi" w:cs="Arial"/>
                <w:color w:val="000000" w:themeColor="text1"/>
                <w:sz w:val="16"/>
                <w:szCs w:val="16"/>
              </w:rPr>
            </w:pPr>
          </w:p>
        </w:tc>
      </w:tr>
    </w:tbl>
    <w:p w14:paraId="51125DE8" w14:textId="77777777" w:rsidR="00237051" w:rsidRDefault="00237051" w:rsidP="00237051">
      <w:pPr>
        <w:pStyle w:val="Caption"/>
        <w:rPr>
          <w:lang w:val="en-GB"/>
        </w:rPr>
      </w:pPr>
      <w:r w:rsidRPr="00702453">
        <w:t xml:space="preserve">Table: </w:t>
      </w:r>
      <w:r>
        <w:t xml:space="preserve">Signal Details of </w:t>
      </w:r>
      <w:r w:rsidRPr="004521EB">
        <w:rPr>
          <w:lang w:val="en-GB"/>
        </w:rPr>
        <w:t>HMI_Source Selection_Feedback</w:t>
      </w:r>
    </w:p>
    <w:p w14:paraId="48A96998" w14:textId="77777777" w:rsidR="00495854" w:rsidRPr="00495854" w:rsidRDefault="00495854" w:rsidP="00495854">
      <w:pPr>
        <w:rPr>
          <w:lang w:val="en-GB"/>
        </w:rPr>
      </w:pPr>
    </w:p>
    <w:p w14:paraId="2644BDA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HMI_Volume Control_Feedback</w:t>
      </w:r>
    </w:p>
    <w:p w14:paraId="362D0D9B" w14:textId="77777777" w:rsidR="00237051" w:rsidRPr="00F03856" w:rsidRDefault="00237051" w:rsidP="00237051">
      <w:pPr>
        <w:rPr>
          <w:rFonts w:cs="Arial"/>
        </w:rPr>
      </w:pPr>
      <w:r>
        <w:rPr>
          <w:rFonts w:cs="Arial"/>
        </w:rPr>
        <w:t>HMI Feedback update for Volume Control</w:t>
      </w:r>
    </w:p>
    <w:p w14:paraId="796FCDE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CEF0F6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3ABB2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2BD09E" w14:textId="77777777" w:rsidR="00237051" w:rsidRPr="002338ED" w:rsidRDefault="006B7CE9" w:rsidP="002338ED">
            <w:pPr>
              <w:rPr>
                <w:rFonts w:cs="Arial"/>
                <w:color w:val="000000" w:themeColor="text1"/>
                <w:sz w:val="16"/>
                <w:szCs w:val="14"/>
              </w:rPr>
            </w:pPr>
            <w:sdt>
              <w:sdtPr>
                <w:rPr>
                  <w:sz w:val="16"/>
                  <w:szCs w:val="16"/>
                </w:rPr>
                <w:alias w:val="ASIL"/>
                <w:tag w:val="ASIL"/>
                <w:id w:val="-68898841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9FA728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2D7E6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576640" w14:textId="77777777" w:rsidR="00237051" w:rsidRPr="00981CB3" w:rsidRDefault="00237051" w:rsidP="00121C0E">
            <w:pPr>
              <w:rPr>
                <w:rFonts w:eastAsiaTheme="minorHAnsi" w:cs="Arial"/>
                <w:color w:val="000000" w:themeColor="text1"/>
                <w:sz w:val="16"/>
                <w:szCs w:val="16"/>
              </w:rPr>
            </w:pPr>
          </w:p>
        </w:tc>
      </w:tr>
      <w:tr w:rsidR="00237051" w:rsidRPr="00981CB3" w14:paraId="0249D34E"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8077CC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F5C34A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3C0CF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BCAFB7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1EB0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537FD7" w14:textId="77777777" w:rsidR="00237051" w:rsidRPr="00981CB3" w:rsidRDefault="00237051" w:rsidP="00121C0E">
            <w:pPr>
              <w:rPr>
                <w:rFonts w:eastAsiaTheme="minorHAnsi" w:cs="Arial"/>
                <w:color w:val="000000" w:themeColor="text1"/>
                <w:sz w:val="16"/>
                <w:szCs w:val="16"/>
              </w:rPr>
            </w:pPr>
          </w:p>
        </w:tc>
      </w:tr>
      <w:tr w:rsidR="00237051" w:rsidRPr="00981CB3" w14:paraId="10A868A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5C7A1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C5215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9C1397" w14:textId="77777777" w:rsidR="00237051" w:rsidRPr="00981CB3" w:rsidRDefault="00237051" w:rsidP="00121C0E">
            <w:pPr>
              <w:rPr>
                <w:rFonts w:eastAsiaTheme="minorHAnsi" w:cs="Arial"/>
                <w:color w:val="000000" w:themeColor="text1"/>
                <w:sz w:val="16"/>
                <w:szCs w:val="16"/>
              </w:rPr>
            </w:pPr>
          </w:p>
        </w:tc>
      </w:tr>
      <w:tr w:rsidR="00237051" w:rsidRPr="00981CB3" w14:paraId="20C8EC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C40F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8C237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956EF" w14:textId="77777777" w:rsidR="00237051" w:rsidRPr="00981CB3" w:rsidRDefault="00237051" w:rsidP="00121C0E">
            <w:pPr>
              <w:rPr>
                <w:rFonts w:eastAsiaTheme="minorHAnsi" w:cs="Arial"/>
                <w:color w:val="000000" w:themeColor="text1"/>
                <w:sz w:val="16"/>
                <w:szCs w:val="16"/>
              </w:rPr>
            </w:pPr>
          </w:p>
        </w:tc>
      </w:tr>
      <w:tr w:rsidR="00237051" w:rsidRPr="00981CB3" w14:paraId="58FFE0A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1F6D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A900F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97F0DB" w14:textId="77777777" w:rsidR="00237051" w:rsidRPr="00981CB3" w:rsidRDefault="00237051" w:rsidP="00121C0E">
            <w:pPr>
              <w:rPr>
                <w:rFonts w:eastAsiaTheme="minorHAnsi" w:cs="Arial"/>
                <w:color w:val="000000" w:themeColor="text1"/>
                <w:sz w:val="16"/>
                <w:szCs w:val="16"/>
              </w:rPr>
            </w:pPr>
          </w:p>
        </w:tc>
      </w:tr>
      <w:tr w:rsidR="00237051" w:rsidRPr="00981CB3" w14:paraId="66EC8FB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59E0A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20D124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8422D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3A3ABF" w14:textId="77777777" w:rsidR="00237051" w:rsidRPr="00981CB3" w:rsidRDefault="00237051" w:rsidP="00121C0E">
            <w:pPr>
              <w:rPr>
                <w:rFonts w:eastAsiaTheme="minorHAnsi" w:cs="Arial"/>
                <w:color w:val="000000" w:themeColor="text1"/>
                <w:sz w:val="16"/>
                <w:szCs w:val="16"/>
              </w:rPr>
            </w:pPr>
          </w:p>
        </w:tc>
      </w:tr>
      <w:tr w:rsidR="00237051" w:rsidRPr="00981CB3" w14:paraId="5568C9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5279F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1E80D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420FE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1371F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FB201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0ACA2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FB068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3F9F30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CAAC8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494FF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8EAFC5" w14:textId="77777777" w:rsidR="00237051" w:rsidRPr="00981CB3" w:rsidRDefault="00237051" w:rsidP="00121C0E">
            <w:pPr>
              <w:rPr>
                <w:rFonts w:eastAsiaTheme="minorHAnsi" w:cs="Arial"/>
                <w:color w:val="000000" w:themeColor="text1"/>
                <w:sz w:val="16"/>
                <w:szCs w:val="16"/>
              </w:rPr>
            </w:pPr>
          </w:p>
        </w:tc>
      </w:tr>
      <w:tr w:rsidR="00237051" w:rsidRPr="00981CB3" w14:paraId="05F1C8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EC506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D5F7A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8AB942" w14:textId="77777777" w:rsidR="00237051" w:rsidRPr="00981CB3" w:rsidRDefault="00237051" w:rsidP="00121C0E">
            <w:pPr>
              <w:rPr>
                <w:rFonts w:eastAsiaTheme="minorHAnsi" w:cs="Arial"/>
                <w:color w:val="000000" w:themeColor="text1"/>
                <w:sz w:val="16"/>
                <w:szCs w:val="16"/>
              </w:rPr>
            </w:pPr>
          </w:p>
        </w:tc>
      </w:tr>
      <w:tr w:rsidR="00237051" w:rsidRPr="00981CB3" w14:paraId="23BC8F5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A7D68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DE35A3" w14:textId="77777777" w:rsidR="00237051" w:rsidRPr="00981CB3" w:rsidRDefault="00237051" w:rsidP="00121C0E">
            <w:pPr>
              <w:rPr>
                <w:rFonts w:eastAsiaTheme="minorHAnsi" w:cs="Arial"/>
                <w:color w:val="000000" w:themeColor="text1"/>
                <w:sz w:val="16"/>
                <w:szCs w:val="16"/>
              </w:rPr>
            </w:pPr>
          </w:p>
        </w:tc>
      </w:tr>
    </w:tbl>
    <w:p w14:paraId="13D32637" w14:textId="77777777" w:rsidR="00237051" w:rsidRDefault="00237051" w:rsidP="00237051">
      <w:pPr>
        <w:pStyle w:val="Caption"/>
        <w:rPr>
          <w:lang w:val="en-GB"/>
        </w:rPr>
      </w:pPr>
      <w:r w:rsidRPr="00702453">
        <w:t xml:space="preserve">Table: </w:t>
      </w:r>
      <w:r>
        <w:t xml:space="preserve">Signal Details of </w:t>
      </w:r>
      <w:r w:rsidRPr="004521EB">
        <w:rPr>
          <w:lang w:val="en-GB"/>
        </w:rPr>
        <w:t>HMI_Volume Control_Feedback</w:t>
      </w:r>
    </w:p>
    <w:p w14:paraId="266DD543" w14:textId="77777777" w:rsidR="00495854" w:rsidRPr="00495854" w:rsidRDefault="00495854" w:rsidP="00495854">
      <w:pPr>
        <w:rPr>
          <w:lang w:val="en-GB"/>
        </w:rPr>
      </w:pPr>
    </w:p>
    <w:p w14:paraId="5E9B378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HMI_ZoneLockOut_Feedback</w:t>
      </w:r>
    </w:p>
    <w:p w14:paraId="03AE9EED" w14:textId="77777777" w:rsidR="00237051" w:rsidRPr="00F03856" w:rsidRDefault="00237051" w:rsidP="00237051">
      <w:pPr>
        <w:rPr>
          <w:rFonts w:cs="Arial"/>
        </w:rPr>
      </w:pPr>
      <w:r>
        <w:rPr>
          <w:rFonts w:cs="Arial"/>
        </w:rPr>
        <w:t>HMI Feedback update for Zone Lockout</w:t>
      </w:r>
    </w:p>
    <w:p w14:paraId="5D138BE4"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479379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EA809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542E19" w14:textId="77777777" w:rsidR="00237051" w:rsidRPr="002338ED" w:rsidRDefault="006B7CE9" w:rsidP="002338ED">
            <w:pPr>
              <w:rPr>
                <w:rFonts w:cs="Arial"/>
                <w:color w:val="000000" w:themeColor="text1"/>
                <w:sz w:val="16"/>
                <w:szCs w:val="14"/>
              </w:rPr>
            </w:pPr>
            <w:sdt>
              <w:sdtPr>
                <w:rPr>
                  <w:sz w:val="16"/>
                  <w:szCs w:val="16"/>
                </w:rPr>
                <w:alias w:val="ASIL"/>
                <w:tag w:val="ASIL"/>
                <w:id w:val="129347987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D02B72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578DA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E11C2D" w14:textId="77777777" w:rsidR="00237051" w:rsidRPr="00981CB3" w:rsidRDefault="00237051" w:rsidP="00121C0E">
            <w:pPr>
              <w:rPr>
                <w:rFonts w:eastAsiaTheme="minorHAnsi" w:cs="Arial"/>
                <w:color w:val="000000" w:themeColor="text1"/>
                <w:sz w:val="16"/>
                <w:szCs w:val="16"/>
              </w:rPr>
            </w:pPr>
          </w:p>
        </w:tc>
      </w:tr>
      <w:tr w:rsidR="00237051" w:rsidRPr="00981CB3" w14:paraId="23CC0D97"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C390D9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90D8CB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320D4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93367A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1D5BB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54960E" w14:textId="77777777" w:rsidR="00237051" w:rsidRPr="00981CB3" w:rsidRDefault="00237051" w:rsidP="00121C0E">
            <w:pPr>
              <w:rPr>
                <w:rFonts w:eastAsiaTheme="minorHAnsi" w:cs="Arial"/>
                <w:color w:val="000000" w:themeColor="text1"/>
                <w:sz w:val="16"/>
                <w:szCs w:val="16"/>
              </w:rPr>
            </w:pPr>
          </w:p>
        </w:tc>
      </w:tr>
      <w:tr w:rsidR="00237051" w:rsidRPr="00981CB3" w14:paraId="323B62F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DC75C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9FA57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9BB354" w14:textId="77777777" w:rsidR="00237051" w:rsidRPr="00981CB3" w:rsidRDefault="00237051" w:rsidP="00121C0E">
            <w:pPr>
              <w:rPr>
                <w:rFonts w:eastAsiaTheme="minorHAnsi" w:cs="Arial"/>
                <w:color w:val="000000" w:themeColor="text1"/>
                <w:sz w:val="16"/>
                <w:szCs w:val="16"/>
              </w:rPr>
            </w:pPr>
          </w:p>
        </w:tc>
      </w:tr>
      <w:tr w:rsidR="00237051" w:rsidRPr="00981CB3" w14:paraId="25E188A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50D2E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B7F01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817139" w14:textId="77777777" w:rsidR="00237051" w:rsidRPr="00981CB3" w:rsidRDefault="00237051" w:rsidP="00121C0E">
            <w:pPr>
              <w:rPr>
                <w:rFonts w:eastAsiaTheme="minorHAnsi" w:cs="Arial"/>
                <w:color w:val="000000" w:themeColor="text1"/>
                <w:sz w:val="16"/>
                <w:szCs w:val="16"/>
              </w:rPr>
            </w:pPr>
          </w:p>
        </w:tc>
      </w:tr>
      <w:tr w:rsidR="00237051" w:rsidRPr="00981CB3" w14:paraId="531473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4331B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D6761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7E51C9" w14:textId="77777777" w:rsidR="00237051" w:rsidRPr="00981CB3" w:rsidRDefault="00237051" w:rsidP="00121C0E">
            <w:pPr>
              <w:rPr>
                <w:rFonts w:eastAsiaTheme="minorHAnsi" w:cs="Arial"/>
                <w:color w:val="000000" w:themeColor="text1"/>
                <w:sz w:val="16"/>
                <w:szCs w:val="16"/>
              </w:rPr>
            </w:pPr>
          </w:p>
        </w:tc>
      </w:tr>
      <w:tr w:rsidR="00237051" w:rsidRPr="00981CB3" w14:paraId="6313E87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A562C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DCC0E7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54BE3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11C734" w14:textId="77777777" w:rsidR="00237051" w:rsidRPr="00981CB3" w:rsidRDefault="00237051" w:rsidP="00121C0E">
            <w:pPr>
              <w:rPr>
                <w:rFonts w:eastAsiaTheme="minorHAnsi" w:cs="Arial"/>
                <w:color w:val="000000" w:themeColor="text1"/>
                <w:sz w:val="16"/>
                <w:szCs w:val="16"/>
              </w:rPr>
            </w:pPr>
          </w:p>
        </w:tc>
      </w:tr>
      <w:tr w:rsidR="00237051" w:rsidRPr="00981CB3" w14:paraId="62FDA8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9D7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4FB64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119E9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842DF1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38DF5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DD524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A9DAF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6211F0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767F7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0555A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B36B1E" w14:textId="77777777" w:rsidR="00237051" w:rsidRPr="00981CB3" w:rsidRDefault="00237051" w:rsidP="00121C0E">
            <w:pPr>
              <w:rPr>
                <w:rFonts w:eastAsiaTheme="minorHAnsi" w:cs="Arial"/>
                <w:color w:val="000000" w:themeColor="text1"/>
                <w:sz w:val="16"/>
                <w:szCs w:val="16"/>
              </w:rPr>
            </w:pPr>
          </w:p>
        </w:tc>
      </w:tr>
      <w:tr w:rsidR="00237051" w:rsidRPr="00981CB3" w14:paraId="61AA3B3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AF8A0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4E595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C69761" w14:textId="77777777" w:rsidR="00237051" w:rsidRPr="00981CB3" w:rsidRDefault="00237051" w:rsidP="00121C0E">
            <w:pPr>
              <w:rPr>
                <w:rFonts w:eastAsiaTheme="minorHAnsi" w:cs="Arial"/>
                <w:color w:val="000000" w:themeColor="text1"/>
                <w:sz w:val="16"/>
                <w:szCs w:val="16"/>
              </w:rPr>
            </w:pPr>
          </w:p>
        </w:tc>
      </w:tr>
      <w:tr w:rsidR="00237051" w:rsidRPr="00981CB3" w14:paraId="5C282A4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AF1BD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CC56BC" w14:textId="77777777" w:rsidR="00237051" w:rsidRPr="00981CB3" w:rsidRDefault="00237051" w:rsidP="00121C0E">
            <w:pPr>
              <w:rPr>
                <w:rFonts w:eastAsiaTheme="minorHAnsi" w:cs="Arial"/>
                <w:color w:val="000000" w:themeColor="text1"/>
                <w:sz w:val="16"/>
                <w:szCs w:val="16"/>
              </w:rPr>
            </w:pPr>
          </w:p>
        </w:tc>
      </w:tr>
    </w:tbl>
    <w:p w14:paraId="0BEB1102" w14:textId="77777777" w:rsidR="00237051" w:rsidRDefault="00237051" w:rsidP="00237051">
      <w:pPr>
        <w:pStyle w:val="Caption"/>
        <w:rPr>
          <w:lang w:val="en-GB"/>
        </w:rPr>
      </w:pPr>
      <w:r w:rsidRPr="00702453">
        <w:t xml:space="preserve">Table: </w:t>
      </w:r>
      <w:r>
        <w:t xml:space="preserve">Signal Details of </w:t>
      </w:r>
      <w:r w:rsidRPr="004521EB">
        <w:rPr>
          <w:lang w:val="en-GB"/>
        </w:rPr>
        <w:t>HMI_ZoneLockOut_Feedback</w:t>
      </w:r>
    </w:p>
    <w:p w14:paraId="53F82F13" w14:textId="77777777" w:rsidR="00495854" w:rsidRPr="00495854" w:rsidRDefault="00495854" w:rsidP="00495854">
      <w:pPr>
        <w:rPr>
          <w:lang w:val="en-GB"/>
        </w:rPr>
      </w:pPr>
    </w:p>
    <w:p w14:paraId="7332D254"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HMI_Zone_Cabin_Mode_Status</w:t>
      </w:r>
    </w:p>
    <w:p w14:paraId="7FBBC5F7" w14:textId="77777777" w:rsidR="00237051" w:rsidRPr="00F03856" w:rsidRDefault="00237051" w:rsidP="00237051">
      <w:pPr>
        <w:rPr>
          <w:rFonts w:cs="Arial"/>
        </w:rPr>
      </w:pPr>
      <w:r>
        <w:rPr>
          <w:rFonts w:cs="Arial"/>
        </w:rPr>
        <w:t>HMI Status update for Zone/Cabin Mode</w:t>
      </w:r>
    </w:p>
    <w:p w14:paraId="61A692D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9B3807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5BEA3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343A76" w14:textId="77777777" w:rsidR="00237051" w:rsidRPr="002338ED" w:rsidRDefault="006B7CE9" w:rsidP="002338ED">
            <w:pPr>
              <w:rPr>
                <w:rFonts w:cs="Arial"/>
                <w:color w:val="000000" w:themeColor="text1"/>
                <w:sz w:val="16"/>
                <w:szCs w:val="14"/>
              </w:rPr>
            </w:pPr>
            <w:sdt>
              <w:sdtPr>
                <w:rPr>
                  <w:sz w:val="16"/>
                  <w:szCs w:val="16"/>
                </w:rPr>
                <w:alias w:val="ASIL"/>
                <w:tag w:val="ASIL"/>
                <w:id w:val="-20888381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466022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54D0B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D6E042" w14:textId="77777777" w:rsidR="00237051" w:rsidRPr="00981CB3" w:rsidRDefault="00237051" w:rsidP="00121C0E">
            <w:pPr>
              <w:rPr>
                <w:rFonts w:eastAsiaTheme="minorHAnsi" w:cs="Arial"/>
                <w:color w:val="000000" w:themeColor="text1"/>
                <w:sz w:val="16"/>
                <w:szCs w:val="16"/>
              </w:rPr>
            </w:pPr>
          </w:p>
        </w:tc>
      </w:tr>
      <w:tr w:rsidR="00237051" w:rsidRPr="00981CB3" w14:paraId="3E75A15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86DFC5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96BDDE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BA7DD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A7B4E2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729B0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B1C8A9" w14:textId="77777777" w:rsidR="00237051" w:rsidRPr="00981CB3" w:rsidRDefault="00237051" w:rsidP="00121C0E">
            <w:pPr>
              <w:rPr>
                <w:rFonts w:eastAsiaTheme="minorHAnsi" w:cs="Arial"/>
                <w:color w:val="000000" w:themeColor="text1"/>
                <w:sz w:val="16"/>
                <w:szCs w:val="16"/>
              </w:rPr>
            </w:pPr>
          </w:p>
        </w:tc>
      </w:tr>
      <w:tr w:rsidR="00237051" w:rsidRPr="00981CB3" w14:paraId="6A8A1F7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DA17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98404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E79D4B" w14:textId="77777777" w:rsidR="00237051" w:rsidRPr="00981CB3" w:rsidRDefault="00237051" w:rsidP="00121C0E">
            <w:pPr>
              <w:rPr>
                <w:rFonts w:eastAsiaTheme="minorHAnsi" w:cs="Arial"/>
                <w:color w:val="000000" w:themeColor="text1"/>
                <w:sz w:val="16"/>
                <w:szCs w:val="16"/>
              </w:rPr>
            </w:pPr>
          </w:p>
        </w:tc>
      </w:tr>
      <w:tr w:rsidR="00237051" w:rsidRPr="00981CB3" w14:paraId="16BA9F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E6BEB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2EAD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B08A69" w14:textId="77777777" w:rsidR="00237051" w:rsidRPr="00981CB3" w:rsidRDefault="00237051" w:rsidP="00121C0E">
            <w:pPr>
              <w:rPr>
                <w:rFonts w:eastAsiaTheme="minorHAnsi" w:cs="Arial"/>
                <w:color w:val="000000" w:themeColor="text1"/>
                <w:sz w:val="16"/>
                <w:szCs w:val="16"/>
              </w:rPr>
            </w:pPr>
          </w:p>
        </w:tc>
      </w:tr>
      <w:tr w:rsidR="00237051" w:rsidRPr="00981CB3" w14:paraId="08BA53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8DBA2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2A092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AE31D3" w14:textId="77777777" w:rsidR="00237051" w:rsidRPr="00981CB3" w:rsidRDefault="00237051" w:rsidP="00121C0E">
            <w:pPr>
              <w:rPr>
                <w:rFonts w:eastAsiaTheme="minorHAnsi" w:cs="Arial"/>
                <w:color w:val="000000" w:themeColor="text1"/>
                <w:sz w:val="16"/>
                <w:szCs w:val="16"/>
              </w:rPr>
            </w:pPr>
          </w:p>
        </w:tc>
      </w:tr>
      <w:tr w:rsidR="00237051" w:rsidRPr="00981CB3" w14:paraId="265AABD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30ABB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9376DAF"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77980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10535B" w14:textId="77777777" w:rsidR="00237051" w:rsidRPr="00981CB3" w:rsidRDefault="00237051" w:rsidP="00121C0E">
            <w:pPr>
              <w:rPr>
                <w:rFonts w:eastAsiaTheme="minorHAnsi" w:cs="Arial"/>
                <w:color w:val="000000" w:themeColor="text1"/>
                <w:sz w:val="16"/>
                <w:szCs w:val="16"/>
              </w:rPr>
            </w:pPr>
          </w:p>
        </w:tc>
      </w:tr>
      <w:tr w:rsidR="00237051" w:rsidRPr="00981CB3" w14:paraId="29EB24C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7F329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C4C2B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6FBE7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DD2BB9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F246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53BCF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85F34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9BE394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727C2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127D4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DBA3B" w14:textId="77777777" w:rsidR="00237051" w:rsidRPr="00981CB3" w:rsidRDefault="00237051" w:rsidP="00121C0E">
            <w:pPr>
              <w:rPr>
                <w:rFonts w:eastAsiaTheme="minorHAnsi" w:cs="Arial"/>
                <w:color w:val="000000" w:themeColor="text1"/>
                <w:sz w:val="16"/>
                <w:szCs w:val="16"/>
              </w:rPr>
            </w:pPr>
          </w:p>
        </w:tc>
      </w:tr>
      <w:tr w:rsidR="00237051" w:rsidRPr="00981CB3" w14:paraId="1BEA80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A9574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87096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7F9100" w14:textId="77777777" w:rsidR="00237051" w:rsidRPr="00981CB3" w:rsidRDefault="00237051" w:rsidP="00121C0E">
            <w:pPr>
              <w:rPr>
                <w:rFonts w:eastAsiaTheme="minorHAnsi" w:cs="Arial"/>
                <w:color w:val="000000" w:themeColor="text1"/>
                <w:sz w:val="16"/>
                <w:szCs w:val="16"/>
              </w:rPr>
            </w:pPr>
          </w:p>
        </w:tc>
      </w:tr>
      <w:tr w:rsidR="00237051" w:rsidRPr="00981CB3" w14:paraId="4729756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5AE24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A6A58A" w14:textId="77777777" w:rsidR="00237051" w:rsidRPr="00981CB3" w:rsidRDefault="00237051" w:rsidP="00121C0E">
            <w:pPr>
              <w:rPr>
                <w:rFonts w:eastAsiaTheme="minorHAnsi" w:cs="Arial"/>
                <w:color w:val="000000" w:themeColor="text1"/>
                <w:sz w:val="16"/>
                <w:szCs w:val="16"/>
              </w:rPr>
            </w:pPr>
          </w:p>
        </w:tc>
      </w:tr>
    </w:tbl>
    <w:p w14:paraId="1C88C057" w14:textId="77777777" w:rsidR="00237051" w:rsidRDefault="00237051" w:rsidP="00237051">
      <w:pPr>
        <w:pStyle w:val="Caption"/>
        <w:rPr>
          <w:lang w:val="en-GB"/>
        </w:rPr>
      </w:pPr>
      <w:r w:rsidRPr="00702453">
        <w:t xml:space="preserve">Table: </w:t>
      </w:r>
      <w:r>
        <w:t xml:space="preserve">Signal Details of </w:t>
      </w:r>
      <w:r w:rsidRPr="004521EB">
        <w:rPr>
          <w:lang w:val="en-GB"/>
        </w:rPr>
        <w:t>HMI_Zone_Cabin_Mode_Status</w:t>
      </w:r>
    </w:p>
    <w:p w14:paraId="454782A0" w14:textId="77777777" w:rsidR="00495854" w:rsidRPr="00495854" w:rsidRDefault="00495854" w:rsidP="00495854">
      <w:pPr>
        <w:rPr>
          <w:lang w:val="en-GB"/>
        </w:rPr>
      </w:pPr>
    </w:p>
    <w:p w14:paraId="636B16B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ICC_Command</w:t>
      </w:r>
    </w:p>
    <w:p w14:paraId="1E53DF46" w14:textId="77777777" w:rsidR="00237051" w:rsidRPr="00F03856" w:rsidRDefault="00237051" w:rsidP="00237051">
      <w:pPr>
        <w:rPr>
          <w:rFonts w:cs="Arial"/>
        </w:rPr>
      </w:pPr>
      <w:r>
        <w:rPr>
          <w:rFonts w:cs="Arial"/>
        </w:rPr>
        <w:t>In Car's Communication Command (Physical Touch)</w:t>
      </w:r>
    </w:p>
    <w:p w14:paraId="12A9440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157DA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A3212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3B8486" w14:textId="77777777" w:rsidR="00237051" w:rsidRPr="002338ED" w:rsidRDefault="006B7CE9" w:rsidP="002338ED">
            <w:pPr>
              <w:rPr>
                <w:rFonts w:cs="Arial"/>
                <w:color w:val="000000" w:themeColor="text1"/>
                <w:sz w:val="16"/>
                <w:szCs w:val="14"/>
              </w:rPr>
            </w:pPr>
            <w:sdt>
              <w:sdtPr>
                <w:rPr>
                  <w:sz w:val="16"/>
                  <w:szCs w:val="16"/>
                </w:rPr>
                <w:alias w:val="ASIL"/>
                <w:tag w:val="ASIL"/>
                <w:id w:val="4017316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CEBF78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6EFE7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240BF7" w14:textId="77777777" w:rsidR="00237051" w:rsidRPr="00981CB3" w:rsidRDefault="00237051" w:rsidP="00121C0E">
            <w:pPr>
              <w:rPr>
                <w:rFonts w:eastAsiaTheme="minorHAnsi" w:cs="Arial"/>
                <w:color w:val="000000" w:themeColor="text1"/>
                <w:sz w:val="16"/>
                <w:szCs w:val="16"/>
              </w:rPr>
            </w:pPr>
          </w:p>
        </w:tc>
      </w:tr>
      <w:tr w:rsidR="00237051" w:rsidRPr="00981CB3" w14:paraId="7ACF6E4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384702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63D1E3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C7233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C9DD0A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5AD6A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E903A1" w14:textId="77777777" w:rsidR="00237051" w:rsidRPr="00981CB3" w:rsidRDefault="00237051" w:rsidP="00121C0E">
            <w:pPr>
              <w:rPr>
                <w:rFonts w:eastAsiaTheme="minorHAnsi" w:cs="Arial"/>
                <w:color w:val="000000" w:themeColor="text1"/>
                <w:sz w:val="16"/>
                <w:szCs w:val="16"/>
              </w:rPr>
            </w:pPr>
          </w:p>
        </w:tc>
      </w:tr>
      <w:tr w:rsidR="00237051" w:rsidRPr="00981CB3" w14:paraId="52B8F3B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BCFEF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8D51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6A151D" w14:textId="77777777" w:rsidR="00237051" w:rsidRPr="00981CB3" w:rsidRDefault="00237051" w:rsidP="00121C0E">
            <w:pPr>
              <w:rPr>
                <w:rFonts w:eastAsiaTheme="minorHAnsi" w:cs="Arial"/>
                <w:color w:val="000000" w:themeColor="text1"/>
                <w:sz w:val="16"/>
                <w:szCs w:val="16"/>
              </w:rPr>
            </w:pPr>
          </w:p>
        </w:tc>
      </w:tr>
      <w:tr w:rsidR="00237051" w:rsidRPr="00981CB3" w14:paraId="54FC3FA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6BA3C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75F3E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1A1DF7" w14:textId="77777777" w:rsidR="00237051" w:rsidRPr="00981CB3" w:rsidRDefault="00237051" w:rsidP="00121C0E">
            <w:pPr>
              <w:rPr>
                <w:rFonts w:eastAsiaTheme="minorHAnsi" w:cs="Arial"/>
                <w:color w:val="000000" w:themeColor="text1"/>
                <w:sz w:val="16"/>
                <w:szCs w:val="16"/>
              </w:rPr>
            </w:pPr>
          </w:p>
        </w:tc>
      </w:tr>
      <w:tr w:rsidR="00237051" w:rsidRPr="00981CB3" w14:paraId="6AD9E9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23E3D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E8324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DCB35D" w14:textId="77777777" w:rsidR="00237051" w:rsidRPr="00981CB3" w:rsidRDefault="00237051" w:rsidP="00121C0E">
            <w:pPr>
              <w:rPr>
                <w:rFonts w:eastAsiaTheme="minorHAnsi" w:cs="Arial"/>
                <w:color w:val="000000" w:themeColor="text1"/>
                <w:sz w:val="16"/>
                <w:szCs w:val="16"/>
              </w:rPr>
            </w:pPr>
          </w:p>
        </w:tc>
      </w:tr>
      <w:tr w:rsidR="00237051" w:rsidRPr="00981CB3" w14:paraId="28E35FB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D1518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D30BCD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C8A0E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D184E0" w14:textId="77777777" w:rsidR="00237051" w:rsidRPr="00981CB3" w:rsidRDefault="00237051" w:rsidP="00121C0E">
            <w:pPr>
              <w:rPr>
                <w:rFonts w:eastAsiaTheme="minorHAnsi" w:cs="Arial"/>
                <w:color w:val="000000" w:themeColor="text1"/>
                <w:sz w:val="16"/>
                <w:szCs w:val="16"/>
              </w:rPr>
            </w:pPr>
          </w:p>
        </w:tc>
      </w:tr>
      <w:tr w:rsidR="00237051" w:rsidRPr="00981CB3" w14:paraId="560A0F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DCB1B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9BCF4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6C411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1AA2D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F833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CEAF9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33009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C4F71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B254C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6ABCB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7A130" w14:textId="77777777" w:rsidR="00237051" w:rsidRPr="00981CB3" w:rsidRDefault="00237051" w:rsidP="00121C0E">
            <w:pPr>
              <w:rPr>
                <w:rFonts w:eastAsiaTheme="minorHAnsi" w:cs="Arial"/>
                <w:color w:val="000000" w:themeColor="text1"/>
                <w:sz w:val="16"/>
                <w:szCs w:val="16"/>
              </w:rPr>
            </w:pPr>
          </w:p>
        </w:tc>
      </w:tr>
      <w:tr w:rsidR="00237051" w:rsidRPr="00981CB3" w14:paraId="7A3C6D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D344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E4B43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E2008F" w14:textId="77777777" w:rsidR="00237051" w:rsidRPr="00981CB3" w:rsidRDefault="00237051" w:rsidP="00121C0E">
            <w:pPr>
              <w:rPr>
                <w:rFonts w:eastAsiaTheme="minorHAnsi" w:cs="Arial"/>
                <w:color w:val="000000" w:themeColor="text1"/>
                <w:sz w:val="16"/>
                <w:szCs w:val="16"/>
              </w:rPr>
            </w:pPr>
          </w:p>
        </w:tc>
      </w:tr>
      <w:tr w:rsidR="00237051" w:rsidRPr="00981CB3" w14:paraId="680E42F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4960B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0F3919" w14:textId="77777777" w:rsidR="00237051" w:rsidRPr="00981CB3" w:rsidRDefault="00237051" w:rsidP="00121C0E">
            <w:pPr>
              <w:rPr>
                <w:rFonts w:eastAsiaTheme="minorHAnsi" w:cs="Arial"/>
                <w:color w:val="000000" w:themeColor="text1"/>
                <w:sz w:val="16"/>
                <w:szCs w:val="16"/>
              </w:rPr>
            </w:pPr>
          </w:p>
        </w:tc>
      </w:tr>
    </w:tbl>
    <w:p w14:paraId="062C7B4B" w14:textId="77777777" w:rsidR="00237051" w:rsidRDefault="00237051" w:rsidP="00237051">
      <w:pPr>
        <w:pStyle w:val="Caption"/>
        <w:rPr>
          <w:lang w:val="en-GB"/>
        </w:rPr>
      </w:pPr>
      <w:r w:rsidRPr="00702453">
        <w:t xml:space="preserve">Table: </w:t>
      </w:r>
      <w:r>
        <w:t xml:space="preserve">Signal Details of </w:t>
      </w:r>
      <w:r w:rsidRPr="004521EB">
        <w:rPr>
          <w:lang w:val="en-GB"/>
        </w:rPr>
        <w:t>ICC_Command</w:t>
      </w:r>
    </w:p>
    <w:p w14:paraId="73829322" w14:textId="77777777" w:rsidR="00495854" w:rsidRPr="00495854" w:rsidRDefault="00495854" w:rsidP="00495854">
      <w:pPr>
        <w:rPr>
          <w:lang w:val="en-GB"/>
        </w:rPr>
      </w:pPr>
    </w:p>
    <w:p w14:paraId="7353639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ICC_Rq</w:t>
      </w:r>
    </w:p>
    <w:p w14:paraId="61210CA5" w14:textId="77777777" w:rsidR="00237051" w:rsidRPr="00F03856" w:rsidRDefault="00237051" w:rsidP="00237051">
      <w:pPr>
        <w:rPr>
          <w:rFonts w:cs="Arial"/>
        </w:rPr>
      </w:pPr>
      <w:r>
        <w:rPr>
          <w:rFonts w:cs="Arial"/>
        </w:rPr>
        <w:t>Signal to request activation or deactivation of InCar Communication</w:t>
      </w:r>
    </w:p>
    <w:p w14:paraId="4BEEFFF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767D64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DE816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16D14A" w14:textId="77777777" w:rsidR="00237051" w:rsidRPr="002338ED" w:rsidRDefault="006B7CE9" w:rsidP="002338ED">
            <w:pPr>
              <w:rPr>
                <w:rFonts w:cs="Arial"/>
                <w:color w:val="000000" w:themeColor="text1"/>
                <w:sz w:val="16"/>
                <w:szCs w:val="14"/>
              </w:rPr>
            </w:pPr>
            <w:sdt>
              <w:sdtPr>
                <w:rPr>
                  <w:sz w:val="16"/>
                  <w:szCs w:val="16"/>
                </w:rPr>
                <w:alias w:val="ASIL"/>
                <w:tag w:val="ASIL"/>
                <w:id w:val="-212767975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565144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9540A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DF44F3" w14:textId="77777777" w:rsidR="00237051" w:rsidRPr="00981CB3" w:rsidRDefault="00237051" w:rsidP="00121C0E">
            <w:pPr>
              <w:rPr>
                <w:rFonts w:eastAsiaTheme="minorHAnsi" w:cs="Arial"/>
                <w:color w:val="000000" w:themeColor="text1"/>
                <w:sz w:val="16"/>
                <w:szCs w:val="16"/>
              </w:rPr>
            </w:pPr>
          </w:p>
        </w:tc>
      </w:tr>
      <w:tr w:rsidR="00237051" w:rsidRPr="00981CB3" w14:paraId="4919E93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1C8380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E56FD6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13BA5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9DF9423"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42CCF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BE372A" w14:textId="77777777" w:rsidR="00237051" w:rsidRPr="00981CB3" w:rsidRDefault="00237051" w:rsidP="00121C0E">
            <w:pPr>
              <w:rPr>
                <w:rFonts w:eastAsiaTheme="minorHAnsi" w:cs="Arial"/>
                <w:color w:val="000000" w:themeColor="text1"/>
                <w:sz w:val="16"/>
                <w:szCs w:val="16"/>
              </w:rPr>
            </w:pPr>
          </w:p>
        </w:tc>
      </w:tr>
      <w:tr w:rsidR="00237051" w:rsidRPr="00981CB3" w14:paraId="4E1A0E4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44CA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3CB22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8A5635" w14:textId="77777777" w:rsidR="00237051" w:rsidRPr="00981CB3" w:rsidRDefault="00237051" w:rsidP="00121C0E">
            <w:pPr>
              <w:rPr>
                <w:rFonts w:eastAsiaTheme="minorHAnsi" w:cs="Arial"/>
                <w:color w:val="000000" w:themeColor="text1"/>
                <w:sz w:val="16"/>
                <w:szCs w:val="16"/>
              </w:rPr>
            </w:pPr>
          </w:p>
        </w:tc>
      </w:tr>
      <w:tr w:rsidR="00237051" w:rsidRPr="00981CB3" w14:paraId="15986FC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A2067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DEF32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23C710" w14:textId="77777777" w:rsidR="00237051" w:rsidRPr="00981CB3" w:rsidRDefault="00237051" w:rsidP="00121C0E">
            <w:pPr>
              <w:rPr>
                <w:rFonts w:eastAsiaTheme="minorHAnsi" w:cs="Arial"/>
                <w:color w:val="000000" w:themeColor="text1"/>
                <w:sz w:val="16"/>
                <w:szCs w:val="16"/>
              </w:rPr>
            </w:pPr>
          </w:p>
        </w:tc>
      </w:tr>
      <w:tr w:rsidR="00237051" w:rsidRPr="00981CB3" w14:paraId="2678AC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0408C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D1363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1AF011" w14:textId="77777777" w:rsidR="00237051" w:rsidRPr="00981CB3" w:rsidRDefault="00237051" w:rsidP="00121C0E">
            <w:pPr>
              <w:rPr>
                <w:rFonts w:eastAsiaTheme="minorHAnsi" w:cs="Arial"/>
                <w:color w:val="000000" w:themeColor="text1"/>
                <w:sz w:val="16"/>
                <w:szCs w:val="16"/>
              </w:rPr>
            </w:pPr>
          </w:p>
        </w:tc>
      </w:tr>
      <w:tr w:rsidR="00237051" w:rsidRPr="00981CB3" w14:paraId="5ACB1E5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84021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95034FF"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0DE6F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635546" w14:textId="77777777" w:rsidR="00237051" w:rsidRPr="00981CB3" w:rsidRDefault="00237051" w:rsidP="00121C0E">
            <w:pPr>
              <w:rPr>
                <w:rFonts w:eastAsiaTheme="minorHAnsi" w:cs="Arial"/>
                <w:color w:val="000000" w:themeColor="text1"/>
                <w:sz w:val="16"/>
                <w:szCs w:val="16"/>
              </w:rPr>
            </w:pPr>
          </w:p>
        </w:tc>
      </w:tr>
      <w:tr w:rsidR="00237051" w:rsidRPr="00981CB3" w14:paraId="19B335B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57ED7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3E995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8DA30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2C978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201A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9802E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B3AB9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426682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2B060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92A93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33E35" w14:textId="77777777" w:rsidR="00237051" w:rsidRPr="00981CB3" w:rsidRDefault="00237051" w:rsidP="00121C0E">
            <w:pPr>
              <w:rPr>
                <w:rFonts w:eastAsiaTheme="minorHAnsi" w:cs="Arial"/>
                <w:color w:val="000000" w:themeColor="text1"/>
                <w:sz w:val="16"/>
                <w:szCs w:val="16"/>
              </w:rPr>
            </w:pPr>
          </w:p>
        </w:tc>
      </w:tr>
      <w:tr w:rsidR="00237051" w:rsidRPr="00981CB3" w14:paraId="36C048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772F8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68570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E00F86" w14:textId="77777777" w:rsidR="00237051" w:rsidRPr="00981CB3" w:rsidRDefault="00237051" w:rsidP="00121C0E">
            <w:pPr>
              <w:rPr>
                <w:rFonts w:eastAsiaTheme="minorHAnsi" w:cs="Arial"/>
                <w:color w:val="000000" w:themeColor="text1"/>
                <w:sz w:val="16"/>
                <w:szCs w:val="16"/>
              </w:rPr>
            </w:pPr>
          </w:p>
        </w:tc>
      </w:tr>
      <w:tr w:rsidR="00237051" w:rsidRPr="00981CB3" w14:paraId="16F748B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BB276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E3A329" w14:textId="77777777" w:rsidR="00237051" w:rsidRPr="00981CB3" w:rsidRDefault="00237051" w:rsidP="00121C0E">
            <w:pPr>
              <w:rPr>
                <w:rFonts w:eastAsiaTheme="minorHAnsi" w:cs="Arial"/>
                <w:color w:val="000000" w:themeColor="text1"/>
                <w:sz w:val="16"/>
                <w:szCs w:val="16"/>
              </w:rPr>
            </w:pPr>
          </w:p>
        </w:tc>
      </w:tr>
    </w:tbl>
    <w:p w14:paraId="27AC7E40" w14:textId="77777777" w:rsidR="00237051" w:rsidRDefault="00237051" w:rsidP="00237051">
      <w:pPr>
        <w:pStyle w:val="Caption"/>
        <w:rPr>
          <w:lang w:val="en-GB"/>
        </w:rPr>
      </w:pPr>
      <w:r w:rsidRPr="00702453">
        <w:t xml:space="preserve">Table: </w:t>
      </w:r>
      <w:r>
        <w:t xml:space="preserve">Signal Details of </w:t>
      </w:r>
      <w:r w:rsidRPr="004521EB">
        <w:rPr>
          <w:lang w:val="en-GB"/>
        </w:rPr>
        <w:t>ICC_Rq</w:t>
      </w:r>
    </w:p>
    <w:p w14:paraId="1F742FD3" w14:textId="77777777" w:rsidR="00495854" w:rsidRPr="00495854" w:rsidRDefault="00495854" w:rsidP="00495854">
      <w:pPr>
        <w:rPr>
          <w:lang w:val="en-GB"/>
        </w:rPr>
      </w:pPr>
    </w:p>
    <w:p w14:paraId="475B6B9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ICC_St</w:t>
      </w:r>
    </w:p>
    <w:p w14:paraId="193AA98A" w14:textId="77777777" w:rsidR="00237051" w:rsidRPr="00F03856" w:rsidRDefault="00237051" w:rsidP="00237051">
      <w:pPr>
        <w:rPr>
          <w:rFonts w:cs="Arial"/>
        </w:rPr>
      </w:pPr>
      <w:r>
        <w:rPr>
          <w:rFonts w:cs="Arial"/>
        </w:rPr>
        <w:t>Signal to provide status feedback of InCar Communication</w:t>
      </w:r>
    </w:p>
    <w:p w14:paraId="7A86E361"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B0B0A3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CDEEA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4A7F86" w14:textId="77777777" w:rsidR="00237051" w:rsidRPr="002338ED" w:rsidRDefault="006B7CE9" w:rsidP="002338ED">
            <w:pPr>
              <w:rPr>
                <w:rFonts w:cs="Arial"/>
                <w:color w:val="000000" w:themeColor="text1"/>
                <w:sz w:val="16"/>
                <w:szCs w:val="14"/>
              </w:rPr>
            </w:pPr>
            <w:sdt>
              <w:sdtPr>
                <w:rPr>
                  <w:sz w:val="16"/>
                  <w:szCs w:val="16"/>
                </w:rPr>
                <w:alias w:val="ASIL"/>
                <w:tag w:val="ASIL"/>
                <w:id w:val="55027375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FCBF77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95198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15FFC" w14:textId="77777777" w:rsidR="00237051" w:rsidRPr="00981CB3" w:rsidRDefault="00237051" w:rsidP="00121C0E">
            <w:pPr>
              <w:rPr>
                <w:rFonts w:eastAsiaTheme="minorHAnsi" w:cs="Arial"/>
                <w:color w:val="000000" w:themeColor="text1"/>
                <w:sz w:val="16"/>
                <w:szCs w:val="16"/>
              </w:rPr>
            </w:pPr>
          </w:p>
        </w:tc>
      </w:tr>
      <w:tr w:rsidR="00237051" w:rsidRPr="00981CB3" w14:paraId="17B2472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EE1CE4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AA7CC1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60EEE6" w14:textId="77777777" w:rsidR="00237051" w:rsidRPr="00981CB3" w:rsidRDefault="00237051" w:rsidP="00121C0E">
            <w:pPr>
              <w:rPr>
                <w:rFonts w:cs="Arial"/>
                <w:b/>
                <w:bCs/>
                <w:sz w:val="16"/>
                <w:szCs w:val="16"/>
                <w:lang w:val="en-GB"/>
              </w:rPr>
            </w:pPr>
            <w:r w:rsidRPr="00981CB3">
              <w:rPr>
                <w:rFonts w:cs="Arial"/>
                <w:b/>
                <w:bCs/>
                <w:sz w:val="16"/>
                <w:szCs w:val="16"/>
                <w:lang w:val="en-GB"/>
              </w:rPr>
              <w:lastRenderedPageBreak/>
              <w:t>Value</w:t>
            </w:r>
          </w:p>
          <w:p w14:paraId="7AB9C2D2"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73E74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7B70EB" w14:textId="77777777" w:rsidR="00237051" w:rsidRPr="00981CB3" w:rsidRDefault="00237051" w:rsidP="00121C0E">
            <w:pPr>
              <w:rPr>
                <w:rFonts w:eastAsiaTheme="minorHAnsi" w:cs="Arial"/>
                <w:color w:val="000000" w:themeColor="text1"/>
                <w:sz w:val="16"/>
                <w:szCs w:val="16"/>
              </w:rPr>
            </w:pPr>
          </w:p>
        </w:tc>
      </w:tr>
      <w:tr w:rsidR="00237051" w:rsidRPr="00981CB3" w14:paraId="04DFD94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4CD38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5C186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219F0F" w14:textId="77777777" w:rsidR="00237051" w:rsidRPr="00981CB3" w:rsidRDefault="00237051" w:rsidP="00121C0E">
            <w:pPr>
              <w:rPr>
                <w:rFonts w:eastAsiaTheme="minorHAnsi" w:cs="Arial"/>
                <w:color w:val="000000" w:themeColor="text1"/>
                <w:sz w:val="16"/>
                <w:szCs w:val="16"/>
              </w:rPr>
            </w:pPr>
          </w:p>
        </w:tc>
      </w:tr>
      <w:tr w:rsidR="00237051" w:rsidRPr="00981CB3" w14:paraId="41D7465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9FD9B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70995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B7D0EF" w14:textId="77777777" w:rsidR="00237051" w:rsidRPr="00981CB3" w:rsidRDefault="00237051" w:rsidP="00121C0E">
            <w:pPr>
              <w:rPr>
                <w:rFonts w:eastAsiaTheme="minorHAnsi" w:cs="Arial"/>
                <w:color w:val="000000" w:themeColor="text1"/>
                <w:sz w:val="16"/>
                <w:szCs w:val="16"/>
              </w:rPr>
            </w:pPr>
          </w:p>
        </w:tc>
      </w:tr>
      <w:tr w:rsidR="00237051" w:rsidRPr="00981CB3" w14:paraId="168A85D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B2D4B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9771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EA59FA" w14:textId="77777777" w:rsidR="00237051" w:rsidRPr="00981CB3" w:rsidRDefault="00237051" w:rsidP="00121C0E">
            <w:pPr>
              <w:rPr>
                <w:rFonts w:eastAsiaTheme="minorHAnsi" w:cs="Arial"/>
                <w:color w:val="000000" w:themeColor="text1"/>
                <w:sz w:val="16"/>
                <w:szCs w:val="16"/>
              </w:rPr>
            </w:pPr>
          </w:p>
        </w:tc>
      </w:tr>
      <w:tr w:rsidR="00237051" w:rsidRPr="00981CB3" w14:paraId="51FC897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3C6D0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82FAF0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5AD20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37FD47" w14:textId="77777777" w:rsidR="00237051" w:rsidRPr="00981CB3" w:rsidRDefault="00237051" w:rsidP="00121C0E">
            <w:pPr>
              <w:rPr>
                <w:rFonts w:eastAsiaTheme="minorHAnsi" w:cs="Arial"/>
                <w:color w:val="000000" w:themeColor="text1"/>
                <w:sz w:val="16"/>
                <w:szCs w:val="16"/>
              </w:rPr>
            </w:pPr>
          </w:p>
        </w:tc>
      </w:tr>
      <w:tr w:rsidR="00237051" w:rsidRPr="00981CB3" w14:paraId="7C16798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32CA6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8B133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6D7B0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FB5D22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41787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B7B5F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C8FD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EC87D9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4D5B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AAAC8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A8C634" w14:textId="77777777" w:rsidR="00237051" w:rsidRPr="00981CB3" w:rsidRDefault="00237051" w:rsidP="00121C0E">
            <w:pPr>
              <w:rPr>
                <w:rFonts w:eastAsiaTheme="minorHAnsi" w:cs="Arial"/>
                <w:color w:val="000000" w:themeColor="text1"/>
                <w:sz w:val="16"/>
                <w:szCs w:val="16"/>
              </w:rPr>
            </w:pPr>
          </w:p>
        </w:tc>
      </w:tr>
      <w:tr w:rsidR="00237051" w:rsidRPr="00981CB3" w14:paraId="04D0185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87461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982B8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CAD812" w14:textId="77777777" w:rsidR="00237051" w:rsidRPr="00981CB3" w:rsidRDefault="00237051" w:rsidP="00121C0E">
            <w:pPr>
              <w:rPr>
                <w:rFonts w:eastAsiaTheme="minorHAnsi" w:cs="Arial"/>
                <w:color w:val="000000" w:themeColor="text1"/>
                <w:sz w:val="16"/>
                <w:szCs w:val="16"/>
              </w:rPr>
            </w:pPr>
          </w:p>
        </w:tc>
      </w:tr>
      <w:tr w:rsidR="00237051" w:rsidRPr="00981CB3" w14:paraId="06E76F6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416C8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ECA0F3" w14:textId="77777777" w:rsidR="00237051" w:rsidRPr="00981CB3" w:rsidRDefault="00237051" w:rsidP="00121C0E">
            <w:pPr>
              <w:rPr>
                <w:rFonts w:eastAsiaTheme="minorHAnsi" w:cs="Arial"/>
                <w:color w:val="000000" w:themeColor="text1"/>
                <w:sz w:val="16"/>
                <w:szCs w:val="16"/>
              </w:rPr>
            </w:pPr>
          </w:p>
        </w:tc>
      </w:tr>
    </w:tbl>
    <w:p w14:paraId="77AAB130" w14:textId="77777777" w:rsidR="00237051" w:rsidRDefault="00237051" w:rsidP="00237051">
      <w:pPr>
        <w:pStyle w:val="Caption"/>
        <w:rPr>
          <w:lang w:val="en-GB"/>
        </w:rPr>
      </w:pPr>
      <w:r w:rsidRPr="00702453">
        <w:t xml:space="preserve">Table: </w:t>
      </w:r>
      <w:r>
        <w:t xml:space="preserve">Signal Details of </w:t>
      </w:r>
      <w:r w:rsidRPr="004521EB">
        <w:rPr>
          <w:lang w:val="en-GB"/>
        </w:rPr>
        <w:t>ICC_St</w:t>
      </w:r>
    </w:p>
    <w:p w14:paraId="6A5C83A8" w14:textId="77777777" w:rsidR="00495854" w:rsidRPr="00495854" w:rsidRDefault="00495854" w:rsidP="00495854">
      <w:pPr>
        <w:rPr>
          <w:lang w:val="en-GB"/>
        </w:rPr>
      </w:pPr>
    </w:p>
    <w:p w14:paraId="7A33C2B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KeyType</w:t>
      </w:r>
    </w:p>
    <w:p w14:paraId="2EC2860E" w14:textId="77777777" w:rsidR="00237051" w:rsidRPr="00F03856" w:rsidRDefault="00237051" w:rsidP="00237051">
      <w:pPr>
        <w:rPr>
          <w:rFonts w:cs="Arial"/>
        </w:rPr>
      </w:pPr>
      <w:r>
        <w:rPr>
          <w:rFonts w:cs="Arial"/>
        </w:rPr>
        <w:t>Key Type (MyKey/NotMyKey)</w:t>
      </w:r>
    </w:p>
    <w:p w14:paraId="779DA651"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ECDD6A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026C7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07A83C" w14:textId="77777777" w:rsidR="00237051" w:rsidRPr="002338ED" w:rsidRDefault="006B7CE9" w:rsidP="002338ED">
            <w:pPr>
              <w:rPr>
                <w:rFonts w:cs="Arial"/>
                <w:color w:val="000000" w:themeColor="text1"/>
                <w:sz w:val="16"/>
                <w:szCs w:val="14"/>
              </w:rPr>
            </w:pPr>
            <w:sdt>
              <w:sdtPr>
                <w:rPr>
                  <w:sz w:val="16"/>
                  <w:szCs w:val="16"/>
                </w:rPr>
                <w:alias w:val="ASIL"/>
                <w:tag w:val="ASIL"/>
                <w:id w:val="-131069842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283193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B0516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2FD820" w14:textId="77777777" w:rsidR="00237051" w:rsidRPr="00981CB3" w:rsidRDefault="00237051" w:rsidP="00121C0E">
            <w:pPr>
              <w:rPr>
                <w:rFonts w:eastAsiaTheme="minorHAnsi" w:cs="Arial"/>
                <w:color w:val="000000" w:themeColor="text1"/>
                <w:sz w:val="16"/>
                <w:szCs w:val="16"/>
              </w:rPr>
            </w:pPr>
          </w:p>
        </w:tc>
      </w:tr>
      <w:tr w:rsidR="00237051" w:rsidRPr="00981CB3" w14:paraId="6CA2F68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A6A574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C1820C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D8EB5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6CA49E5"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819A6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C39F4" w14:textId="77777777" w:rsidR="00237051" w:rsidRPr="00981CB3" w:rsidRDefault="00237051" w:rsidP="00121C0E">
            <w:pPr>
              <w:rPr>
                <w:rFonts w:eastAsiaTheme="minorHAnsi" w:cs="Arial"/>
                <w:color w:val="000000" w:themeColor="text1"/>
                <w:sz w:val="16"/>
                <w:szCs w:val="16"/>
              </w:rPr>
            </w:pPr>
          </w:p>
        </w:tc>
      </w:tr>
      <w:tr w:rsidR="00237051" w:rsidRPr="00981CB3" w14:paraId="2888162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AD61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751BA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32465" w14:textId="77777777" w:rsidR="00237051" w:rsidRPr="00981CB3" w:rsidRDefault="00237051" w:rsidP="00121C0E">
            <w:pPr>
              <w:rPr>
                <w:rFonts w:eastAsiaTheme="minorHAnsi" w:cs="Arial"/>
                <w:color w:val="000000" w:themeColor="text1"/>
                <w:sz w:val="16"/>
                <w:szCs w:val="16"/>
              </w:rPr>
            </w:pPr>
          </w:p>
        </w:tc>
      </w:tr>
      <w:tr w:rsidR="00237051" w:rsidRPr="00981CB3" w14:paraId="7C2F9E6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C6996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F6F57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334D76" w14:textId="77777777" w:rsidR="00237051" w:rsidRPr="00981CB3" w:rsidRDefault="00237051" w:rsidP="00121C0E">
            <w:pPr>
              <w:rPr>
                <w:rFonts w:eastAsiaTheme="minorHAnsi" w:cs="Arial"/>
                <w:color w:val="000000" w:themeColor="text1"/>
                <w:sz w:val="16"/>
                <w:szCs w:val="16"/>
              </w:rPr>
            </w:pPr>
          </w:p>
        </w:tc>
      </w:tr>
      <w:tr w:rsidR="00237051" w:rsidRPr="00981CB3" w14:paraId="0255A6B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DCBCE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47713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CE09AB" w14:textId="77777777" w:rsidR="00237051" w:rsidRPr="00981CB3" w:rsidRDefault="00237051" w:rsidP="00121C0E">
            <w:pPr>
              <w:rPr>
                <w:rFonts w:eastAsiaTheme="minorHAnsi" w:cs="Arial"/>
                <w:color w:val="000000" w:themeColor="text1"/>
                <w:sz w:val="16"/>
                <w:szCs w:val="16"/>
              </w:rPr>
            </w:pPr>
          </w:p>
        </w:tc>
      </w:tr>
      <w:tr w:rsidR="00237051" w:rsidRPr="00981CB3" w14:paraId="5D32B57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E85EF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F8F157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36BBB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C1447" w14:textId="77777777" w:rsidR="00237051" w:rsidRPr="00981CB3" w:rsidRDefault="00237051" w:rsidP="00121C0E">
            <w:pPr>
              <w:rPr>
                <w:rFonts w:eastAsiaTheme="minorHAnsi" w:cs="Arial"/>
                <w:color w:val="000000" w:themeColor="text1"/>
                <w:sz w:val="16"/>
                <w:szCs w:val="16"/>
              </w:rPr>
            </w:pPr>
          </w:p>
        </w:tc>
      </w:tr>
      <w:tr w:rsidR="00237051" w:rsidRPr="00981CB3" w14:paraId="2627280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698A7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F22CC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ACD2F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B4612F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38430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70483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90778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5EC1D9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526C1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0895F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D79F2" w14:textId="77777777" w:rsidR="00237051" w:rsidRPr="00981CB3" w:rsidRDefault="00237051" w:rsidP="00121C0E">
            <w:pPr>
              <w:rPr>
                <w:rFonts w:eastAsiaTheme="minorHAnsi" w:cs="Arial"/>
                <w:color w:val="000000" w:themeColor="text1"/>
                <w:sz w:val="16"/>
                <w:szCs w:val="16"/>
              </w:rPr>
            </w:pPr>
          </w:p>
        </w:tc>
      </w:tr>
      <w:tr w:rsidR="00237051" w:rsidRPr="00981CB3" w14:paraId="535541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39150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E8BD8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BCCEC5" w14:textId="77777777" w:rsidR="00237051" w:rsidRPr="00981CB3" w:rsidRDefault="00237051" w:rsidP="00121C0E">
            <w:pPr>
              <w:rPr>
                <w:rFonts w:eastAsiaTheme="minorHAnsi" w:cs="Arial"/>
                <w:color w:val="000000" w:themeColor="text1"/>
                <w:sz w:val="16"/>
                <w:szCs w:val="16"/>
              </w:rPr>
            </w:pPr>
          </w:p>
        </w:tc>
      </w:tr>
      <w:tr w:rsidR="00237051" w:rsidRPr="00981CB3" w14:paraId="0D78381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C8F31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23837E" w14:textId="77777777" w:rsidR="00237051" w:rsidRPr="00981CB3" w:rsidRDefault="00237051" w:rsidP="00121C0E">
            <w:pPr>
              <w:rPr>
                <w:rFonts w:eastAsiaTheme="minorHAnsi" w:cs="Arial"/>
                <w:color w:val="000000" w:themeColor="text1"/>
                <w:sz w:val="16"/>
                <w:szCs w:val="16"/>
              </w:rPr>
            </w:pPr>
          </w:p>
        </w:tc>
      </w:tr>
    </w:tbl>
    <w:p w14:paraId="580C907D" w14:textId="77777777" w:rsidR="00237051" w:rsidRDefault="00237051" w:rsidP="00237051">
      <w:pPr>
        <w:pStyle w:val="Caption"/>
        <w:rPr>
          <w:lang w:val="en-GB"/>
        </w:rPr>
      </w:pPr>
      <w:r w:rsidRPr="00702453">
        <w:t xml:space="preserve">Table: </w:t>
      </w:r>
      <w:r>
        <w:t xml:space="preserve">Signal Details of </w:t>
      </w:r>
      <w:r w:rsidRPr="004521EB">
        <w:rPr>
          <w:lang w:val="en-GB"/>
        </w:rPr>
        <w:t>KeyType</w:t>
      </w:r>
    </w:p>
    <w:p w14:paraId="750FE5D8" w14:textId="77777777" w:rsidR="00495854" w:rsidRPr="00495854" w:rsidRDefault="00495854" w:rsidP="00495854">
      <w:pPr>
        <w:rPr>
          <w:lang w:val="en-GB"/>
        </w:rPr>
      </w:pPr>
    </w:p>
    <w:p w14:paraId="7DF198E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MicrophoneStatus</w:t>
      </w:r>
    </w:p>
    <w:p w14:paraId="38831B66" w14:textId="77777777" w:rsidR="00237051" w:rsidRPr="00F03856" w:rsidRDefault="00237051" w:rsidP="00237051">
      <w:pPr>
        <w:rPr>
          <w:rFonts w:cs="Arial"/>
        </w:rPr>
      </w:pPr>
      <w:r>
        <w:rPr>
          <w:rFonts w:cs="Arial"/>
        </w:rPr>
        <w:t>Microphone Status (Enabled/Disabled)</w:t>
      </w:r>
    </w:p>
    <w:p w14:paraId="18BEF74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8186BC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21A68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FF52CE" w14:textId="77777777" w:rsidR="00237051" w:rsidRPr="002338ED" w:rsidRDefault="006B7CE9" w:rsidP="002338ED">
            <w:pPr>
              <w:rPr>
                <w:rFonts w:cs="Arial"/>
                <w:color w:val="000000" w:themeColor="text1"/>
                <w:sz w:val="16"/>
                <w:szCs w:val="14"/>
              </w:rPr>
            </w:pPr>
            <w:sdt>
              <w:sdtPr>
                <w:rPr>
                  <w:sz w:val="16"/>
                  <w:szCs w:val="16"/>
                </w:rPr>
                <w:alias w:val="ASIL"/>
                <w:tag w:val="ASIL"/>
                <w:id w:val="-7358270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41E12F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EA601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754D29" w14:textId="77777777" w:rsidR="00237051" w:rsidRPr="00981CB3" w:rsidRDefault="00237051" w:rsidP="00121C0E">
            <w:pPr>
              <w:rPr>
                <w:rFonts w:eastAsiaTheme="minorHAnsi" w:cs="Arial"/>
                <w:color w:val="000000" w:themeColor="text1"/>
                <w:sz w:val="16"/>
                <w:szCs w:val="16"/>
              </w:rPr>
            </w:pPr>
          </w:p>
        </w:tc>
      </w:tr>
      <w:tr w:rsidR="00237051" w:rsidRPr="00981CB3" w14:paraId="105E01C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0C92A0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ACA833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77ABE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709962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D13D1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217D22" w14:textId="77777777" w:rsidR="00237051" w:rsidRPr="00981CB3" w:rsidRDefault="00237051" w:rsidP="00121C0E">
            <w:pPr>
              <w:rPr>
                <w:rFonts w:eastAsiaTheme="minorHAnsi" w:cs="Arial"/>
                <w:color w:val="000000" w:themeColor="text1"/>
                <w:sz w:val="16"/>
                <w:szCs w:val="16"/>
              </w:rPr>
            </w:pPr>
          </w:p>
        </w:tc>
      </w:tr>
      <w:tr w:rsidR="00237051" w:rsidRPr="00981CB3" w14:paraId="17A707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18337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7C14D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3801B9" w14:textId="77777777" w:rsidR="00237051" w:rsidRPr="00981CB3" w:rsidRDefault="00237051" w:rsidP="00121C0E">
            <w:pPr>
              <w:rPr>
                <w:rFonts w:eastAsiaTheme="minorHAnsi" w:cs="Arial"/>
                <w:color w:val="000000" w:themeColor="text1"/>
                <w:sz w:val="16"/>
                <w:szCs w:val="16"/>
              </w:rPr>
            </w:pPr>
          </w:p>
        </w:tc>
      </w:tr>
      <w:tr w:rsidR="00237051" w:rsidRPr="00981CB3" w14:paraId="0ABDDB5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E8C4E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D7952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821073" w14:textId="77777777" w:rsidR="00237051" w:rsidRPr="00981CB3" w:rsidRDefault="00237051" w:rsidP="00121C0E">
            <w:pPr>
              <w:rPr>
                <w:rFonts w:eastAsiaTheme="minorHAnsi" w:cs="Arial"/>
                <w:color w:val="000000" w:themeColor="text1"/>
                <w:sz w:val="16"/>
                <w:szCs w:val="16"/>
              </w:rPr>
            </w:pPr>
          </w:p>
        </w:tc>
      </w:tr>
      <w:tr w:rsidR="00237051" w:rsidRPr="00981CB3" w14:paraId="136C152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94E1C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A6D0E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A93BE8" w14:textId="77777777" w:rsidR="00237051" w:rsidRPr="00981CB3" w:rsidRDefault="00237051" w:rsidP="00121C0E">
            <w:pPr>
              <w:rPr>
                <w:rFonts w:eastAsiaTheme="minorHAnsi" w:cs="Arial"/>
                <w:color w:val="000000" w:themeColor="text1"/>
                <w:sz w:val="16"/>
                <w:szCs w:val="16"/>
              </w:rPr>
            </w:pPr>
          </w:p>
        </w:tc>
      </w:tr>
      <w:tr w:rsidR="00237051" w:rsidRPr="00981CB3" w14:paraId="3ED6D5B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73C21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7E9FF8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FC3AE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6C827D" w14:textId="77777777" w:rsidR="00237051" w:rsidRPr="00981CB3" w:rsidRDefault="00237051" w:rsidP="00121C0E">
            <w:pPr>
              <w:rPr>
                <w:rFonts w:eastAsiaTheme="minorHAnsi" w:cs="Arial"/>
                <w:color w:val="000000" w:themeColor="text1"/>
                <w:sz w:val="16"/>
                <w:szCs w:val="16"/>
              </w:rPr>
            </w:pPr>
          </w:p>
        </w:tc>
      </w:tr>
      <w:tr w:rsidR="00237051" w:rsidRPr="00981CB3" w14:paraId="1D1E9BA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0D0C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E718B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AC394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E764E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74D3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69D2C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8050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DD5CCD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A637D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B7F29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E358E2" w14:textId="77777777" w:rsidR="00237051" w:rsidRPr="00981CB3" w:rsidRDefault="00237051" w:rsidP="00121C0E">
            <w:pPr>
              <w:rPr>
                <w:rFonts w:eastAsiaTheme="minorHAnsi" w:cs="Arial"/>
                <w:color w:val="000000" w:themeColor="text1"/>
                <w:sz w:val="16"/>
                <w:szCs w:val="16"/>
              </w:rPr>
            </w:pPr>
          </w:p>
        </w:tc>
      </w:tr>
      <w:tr w:rsidR="00237051" w:rsidRPr="00981CB3" w14:paraId="374193E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21274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EDC03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F2DE29" w14:textId="77777777" w:rsidR="00237051" w:rsidRPr="00981CB3" w:rsidRDefault="00237051" w:rsidP="00121C0E">
            <w:pPr>
              <w:rPr>
                <w:rFonts w:eastAsiaTheme="minorHAnsi" w:cs="Arial"/>
                <w:color w:val="000000" w:themeColor="text1"/>
                <w:sz w:val="16"/>
                <w:szCs w:val="16"/>
              </w:rPr>
            </w:pPr>
          </w:p>
        </w:tc>
      </w:tr>
      <w:tr w:rsidR="00237051" w:rsidRPr="00981CB3" w14:paraId="6409D5A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D2CF1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5E9F15" w14:textId="77777777" w:rsidR="00237051" w:rsidRPr="00981CB3" w:rsidRDefault="00237051" w:rsidP="00121C0E">
            <w:pPr>
              <w:rPr>
                <w:rFonts w:eastAsiaTheme="minorHAnsi" w:cs="Arial"/>
                <w:color w:val="000000" w:themeColor="text1"/>
                <w:sz w:val="16"/>
                <w:szCs w:val="16"/>
              </w:rPr>
            </w:pPr>
          </w:p>
        </w:tc>
      </w:tr>
    </w:tbl>
    <w:p w14:paraId="68562628" w14:textId="77777777" w:rsidR="00237051" w:rsidRDefault="00237051" w:rsidP="00237051">
      <w:pPr>
        <w:pStyle w:val="Caption"/>
        <w:rPr>
          <w:lang w:val="en-GB"/>
        </w:rPr>
      </w:pPr>
      <w:r w:rsidRPr="00702453">
        <w:lastRenderedPageBreak/>
        <w:t xml:space="preserve">Table: </w:t>
      </w:r>
      <w:r>
        <w:t xml:space="preserve">Signal Details of </w:t>
      </w:r>
      <w:r w:rsidRPr="004521EB">
        <w:rPr>
          <w:lang w:val="en-GB"/>
        </w:rPr>
        <w:t>MicrophoneStatus</w:t>
      </w:r>
    </w:p>
    <w:p w14:paraId="4C02B91A" w14:textId="77777777" w:rsidR="00495854" w:rsidRPr="00495854" w:rsidRDefault="00495854" w:rsidP="00495854">
      <w:pPr>
        <w:rPr>
          <w:lang w:val="en-GB"/>
        </w:rPr>
      </w:pPr>
    </w:p>
    <w:p w14:paraId="1F83FBD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MixableZonePrompts</w:t>
      </w:r>
    </w:p>
    <w:p w14:paraId="2561B922" w14:textId="77777777" w:rsidR="00237051" w:rsidRPr="00F03856" w:rsidRDefault="00237051" w:rsidP="00237051">
      <w:pPr>
        <w:rPr>
          <w:rFonts w:cs="Arial"/>
        </w:rPr>
      </w:pPr>
      <w:r>
        <w:rPr>
          <w:rFonts w:cs="Arial"/>
        </w:rPr>
        <w:t>Signal indicates if mixable zone prompts are active or inactive for Zone 1 to Zone 6.</w:t>
      </w:r>
    </w:p>
    <w:p w14:paraId="3108062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4E11E2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E0AD8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6D1591" w14:textId="77777777" w:rsidR="00237051" w:rsidRPr="002338ED" w:rsidRDefault="006B7CE9" w:rsidP="002338ED">
            <w:pPr>
              <w:rPr>
                <w:rFonts w:cs="Arial"/>
                <w:color w:val="000000" w:themeColor="text1"/>
                <w:sz w:val="16"/>
                <w:szCs w:val="14"/>
              </w:rPr>
            </w:pPr>
            <w:sdt>
              <w:sdtPr>
                <w:rPr>
                  <w:sz w:val="16"/>
                  <w:szCs w:val="16"/>
                </w:rPr>
                <w:alias w:val="ASIL"/>
                <w:tag w:val="ASIL"/>
                <w:id w:val="8180791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72CA7E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4E02F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D4F7A1" w14:textId="77777777" w:rsidR="00237051" w:rsidRPr="00981CB3" w:rsidRDefault="00237051" w:rsidP="00121C0E">
            <w:pPr>
              <w:rPr>
                <w:rFonts w:eastAsiaTheme="minorHAnsi" w:cs="Arial"/>
                <w:color w:val="000000" w:themeColor="text1"/>
                <w:sz w:val="16"/>
                <w:szCs w:val="16"/>
              </w:rPr>
            </w:pPr>
          </w:p>
        </w:tc>
      </w:tr>
      <w:tr w:rsidR="00237051" w:rsidRPr="00981CB3" w14:paraId="3C3DE57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732A05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700530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9931D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918F71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CD0BB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47792C" w14:textId="77777777" w:rsidR="00237051" w:rsidRPr="00981CB3" w:rsidRDefault="00237051" w:rsidP="00121C0E">
            <w:pPr>
              <w:rPr>
                <w:rFonts w:eastAsiaTheme="minorHAnsi" w:cs="Arial"/>
                <w:color w:val="000000" w:themeColor="text1"/>
                <w:sz w:val="16"/>
                <w:szCs w:val="16"/>
              </w:rPr>
            </w:pPr>
          </w:p>
        </w:tc>
      </w:tr>
      <w:tr w:rsidR="00237051" w:rsidRPr="00981CB3" w14:paraId="07090C8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7EA07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DEDC6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BA6032" w14:textId="77777777" w:rsidR="00237051" w:rsidRPr="00981CB3" w:rsidRDefault="00237051" w:rsidP="00121C0E">
            <w:pPr>
              <w:rPr>
                <w:rFonts w:eastAsiaTheme="minorHAnsi" w:cs="Arial"/>
                <w:color w:val="000000" w:themeColor="text1"/>
                <w:sz w:val="16"/>
                <w:szCs w:val="16"/>
              </w:rPr>
            </w:pPr>
          </w:p>
        </w:tc>
      </w:tr>
      <w:tr w:rsidR="00237051" w:rsidRPr="00981CB3" w14:paraId="289B880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331B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A15A1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96604" w14:textId="77777777" w:rsidR="00237051" w:rsidRPr="00981CB3" w:rsidRDefault="00237051" w:rsidP="00121C0E">
            <w:pPr>
              <w:rPr>
                <w:rFonts w:eastAsiaTheme="minorHAnsi" w:cs="Arial"/>
                <w:color w:val="000000" w:themeColor="text1"/>
                <w:sz w:val="16"/>
                <w:szCs w:val="16"/>
              </w:rPr>
            </w:pPr>
          </w:p>
        </w:tc>
      </w:tr>
      <w:tr w:rsidR="00237051" w:rsidRPr="00981CB3" w14:paraId="42125D6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BD306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F5E4E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5B993B" w14:textId="77777777" w:rsidR="00237051" w:rsidRPr="00981CB3" w:rsidRDefault="00237051" w:rsidP="00121C0E">
            <w:pPr>
              <w:rPr>
                <w:rFonts w:eastAsiaTheme="minorHAnsi" w:cs="Arial"/>
                <w:color w:val="000000" w:themeColor="text1"/>
                <w:sz w:val="16"/>
                <w:szCs w:val="16"/>
              </w:rPr>
            </w:pPr>
          </w:p>
        </w:tc>
      </w:tr>
      <w:tr w:rsidR="00237051" w:rsidRPr="00981CB3" w14:paraId="53C7742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970C2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EB9B05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AF160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EDFB1D" w14:textId="77777777" w:rsidR="00237051" w:rsidRPr="00981CB3" w:rsidRDefault="00237051" w:rsidP="00121C0E">
            <w:pPr>
              <w:rPr>
                <w:rFonts w:eastAsiaTheme="minorHAnsi" w:cs="Arial"/>
                <w:color w:val="000000" w:themeColor="text1"/>
                <w:sz w:val="16"/>
                <w:szCs w:val="16"/>
              </w:rPr>
            </w:pPr>
          </w:p>
        </w:tc>
      </w:tr>
      <w:tr w:rsidR="00237051" w:rsidRPr="00981CB3" w14:paraId="19FB97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C0F1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EDB3C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17C55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CAE286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FA144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E85B4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02A62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69E9CA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19ED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483FC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C397AD" w14:textId="77777777" w:rsidR="00237051" w:rsidRPr="00981CB3" w:rsidRDefault="00237051" w:rsidP="00121C0E">
            <w:pPr>
              <w:rPr>
                <w:rFonts w:eastAsiaTheme="minorHAnsi" w:cs="Arial"/>
                <w:color w:val="000000" w:themeColor="text1"/>
                <w:sz w:val="16"/>
                <w:szCs w:val="16"/>
              </w:rPr>
            </w:pPr>
          </w:p>
        </w:tc>
      </w:tr>
      <w:tr w:rsidR="00237051" w:rsidRPr="00981CB3" w14:paraId="0CD181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ED174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A2B96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AEE69A" w14:textId="77777777" w:rsidR="00237051" w:rsidRPr="00981CB3" w:rsidRDefault="00237051" w:rsidP="00121C0E">
            <w:pPr>
              <w:rPr>
                <w:rFonts w:eastAsiaTheme="minorHAnsi" w:cs="Arial"/>
                <w:color w:val="000000" w:themeColor="text1"/>
                <w:sz w:val="16"/>
                <w:szCs w:val="16"/>
              </w:rPr>
            </w:pPr>
          </w:p>
        </w:tc>
      </w:tr>
      <w:tr w:rsidR="00237051" w:rsidRPr="00981CB3" w14:paraId="058D018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5E362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4FE83C" w14:textId="77777777" w:rsidR="00237051" w:rsidRPr="00981CB3" w:rsidRDefault="00237051" w:rsidP="00121C0E">
            <w:pPr>
              <w:rPr>
                <w:rFonts w:eastAsiaTheme="minorHAnsi" w:cs="Arial"/>
                <w:color w:val="000000" w:themeColor="text1"/>
                <w:sz w:val="16"/>
                <w:szCs w:val="16"/>
              </w:rPr>
            </w:pPr>
          </w:p>
        </w:tc>
      </w:tr>
    </w:tbl>
    <w:p w14:paraId="0D7FF5E1" w14:textId="77777777" w:rsidR="00237051" w:rsidRDefault="00237051" w:rsidP="00237051">
      <w:pPr>
        <w:pStyle w:val="Caption"/>
        <w:rPr>
          <w:lang w:val="en-GB"/>
        </w:rPr>
      </w:pPr>
      <w:r w:rsidRPr="00702453">
        <w:t xml:space="preserve">Table: </w:t>
      </w:r>
      <w:r>
        <w:t xml:space="preserve">Signal Details of </w:t>
      </w:r>
      <w:r w:rsidRPr="004521EB">
        <w:rPr>
          <w:lang w:val="en-GB"/>
        </w:rPr>
        <w:t>MixableZonePrompts</w:t>
      </w:r>
    </w:p>
    <w:p w14:paraId="010872D0" w14:textId="77777777" w:rsidR="00495854" w:rsidRPr="00495854" w:rsidRDefault="00495854" w:rsidP="00495854">
      <w:pPr>
        <w:rPr>
          <w:lang w:val="en-GB"/>
        </w:rPr>
      </w:pPr>
    </w:p>
    <w:p w14:paraId="3C29404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MixableZonePromptsChannel</w:t>
      </w:r>
    </w:p>
    <w:p w14:paraId="15938571" w14:textId="77777777" w:rsidR="00237051" w:rsidRPr="00F03856" w:rsidRDefault="00237051" w:rsidP="00237051">
      <w:pPr>
        <w:rPr>
          <w:rFonts w:cs="Arial"/>
        </w:rPr>
      </w:pPr>
      <w:r>
        <w:rPr>
          <w:rFonts w:cs="Arial"/>
        </w:rPr>
        <w:t>Signal specifies audio channel for the mixable zone prompts on zone 1 to Zone 6</w:t>
      </w:r>
    </w:p>
    <w:p w14:paraId="5772EDF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1E3464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209D4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3ED0F6" w14:textId="77777777" w:rsidR="00237051" w:rsidRPr="002338ED" w:rsidRDefault="006B7CE9" w:rsidP="002338ED">
            <w:pPr>
              <w:rPr>
                <w:rFonts w:cs="Arial"/>
                <w:color w:val="000000" w:themeColor="text1"/>
                <w:sz w:val="16"/>
                <w:szCs w:val="14"/>
              </w:rPr>
            </w:pPr>
            <w:sdt>
              <w:sdtPr>
                <w:rPr>
                  <w:sz w:val="16"/>
                  <w:szCs w:val="16"/>
                </w:rPr>
                <w:alias w:val="ASIL"/>
                <w:tag w:val="ASIL"/>
                <w:id w:val="134027364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46004F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0D0F7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179FF4" w14:textId="77777777" w:rsidR="00237051" w:rsidRPr="00981CB3" w:rsidRDefault="00237051" w:rsidP="00121C0E">
            <w:pPr>
              <w:rPr>
                <w:rFonts w:eastAsiaTheme="minorHAnsi" w:cs="Arial"/>
                <w:color w:val="000000" w:themeColor="text1"/>
                <w:sz w:val="16"/>
                <w:szCs w:val="16"/>
              </w:rPr>
            </w:pPr>
          </w:p>
        </w:tc>
      </w:tr>
      <w:tr w:rsidR="00237051" w:rsidRPr="00981CB3" w14:paraId="31E34A9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2AA7F53"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0CC21C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B1B94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81ECA7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4AFFA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3E1583" w14:textId="77777777" w:rsidR="00237051" w:rsidRPr="00981CB3" w:rsidRDefault="00237051" w:rsidP="00121C0E">
            <w:pPr>
              <w:rPr>
                <w:rFonts w:eastAsiaTheme="minorHAnsi" w:cs="Arial"/>
                <w:color w:val="000000" w:themeColor="text1"/>
                <w:sz w:val="16"/>
                <w:szCs w:val="16"/>
              </w:rPr>
            </w:pPr>
          </w:p>
        </w:tc>
      </w:tr>
      <w:tr w:rsidR="00237051" w:rsidRPr="00981CB3" w14:paraId="01C381B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37907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AD737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3F825" w14:textId="77777777" w:rsidR="00237051" w:rsidRPr="00981CB3" w:rsidRDefault="00237051" w:rsidP="00121C0E">
            <w:pPr>
              <w:rPr>
                <w:rFonts w:eastAsiaTheme="minorHAnsi" w:cs="Arial"/>
                <w:color w:val="000000" w:themeColor="text1"/>
                <w:sz w:val="16"/>
                <w:szCs w:val="16"/>
              </w:rPr>
            </w:pPr>
          </w:p>
        </w:tc>
      </w:tr>
      <w:tr w:rsidR="00237051" w:rsidRPr="00981CB3" w14:paraId="4FD9A98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539D3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C279F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CD80F8" w14:textId="77777777" w:rsidR="00237051" w:rsidRPr="00981CB3" w:rsidRDefault="00237051" w:rsidP="00121C0E">
            <w:pPr>
              <w:rPr>
                <w:rFonts w:eastAsiaTheme="minorHAnsi" w:cs="Arial"/>
                <w:color w:val="000000" w:themeColor="text1"/>
                <w:sz w:val="16"/>
                <w:szCs w:val="16"/>
              </w:rPr>
            </w:pPr>
          </w:p>
        </w:tc>
      </w:tr>
      <w:tr w:rsidR="00237051" w:rsidRPr="00981CB3" w14:paraId="3510D1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4A38A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6C1B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6836F3" w14:textId="77777777" w:rsidR="00237051" w:rsidRPr="00981CB3" w:rsidRDefault="00237051" w:rsidP="00121C0E">
            <w:pPr>
              <w:rPr>
                <w:rFonts w:eastAsiaTheme="minorHAnsi" w:cs="Arial"/>
                <w:color w:val="000000" w:themeColor="text1"/>
                <w:sz w:val="16"/>
                <w:szCs w:val="16"/>
              </w:rPr>
            </w:pPr>
          </w:p>
        </w:tc>
      </w:tr>
      <w:tr w:rsidR="00237051" w:rsidRPr="00981CB3" w14:paraId="58F4C7C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3B878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3CB94E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1CE8C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A888A" w14:textId="77777777" w:rsidR="00237051" w:rsidRPr="00981CB3" w:rsidRDefault="00237051" w:rsidP="00121C0E">
            <w:pPr>
              <w:rPr>
                <w:rFonts w:eastAsiaTheme="minorHAnsi" w:cs="Arial"/>
                <w:color w:val="000000" w:themeColor="text1"/>
                <w:sz w:val="16"/>
                <w:szCs w:val="16"/>
              </w:rPr>
            </w:pPr>
          </w:p>
        </w:tc>
      </w:tr>
      <w:tr w:rsidR="00237051" w:rsidRPr="00981CB3" w14:paraId="3FB67A3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A23A7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A916F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E386C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FEBF49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7AE4B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A654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0A0EF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5F8023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1311C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9EFA9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FEB70" w14:textId="77777777" w:rsidR="00237051" w:rsidRPr="00981CB3" w:rsidRDefault="00237051" w:rsidP="00121C0E">
            <w:pPr>
              <w:rPr>
                <w:rFonts w:eastAsiaTheme="minorHAnsi" w:cs="Arial"/>
                <w:color w:val="000000" w:themeColor="text1"/>
                <w:sz w:val="16"/>
                <w:szCs w:val="16"/>
              </w:rPr>
            </w:pPr>
          </w:p>
        </w:tc>
      </w:tr>
      <w:tr w:rsidR="00237051" w:rsidRPr="00981CB3" w14:paraId="7072713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79488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E123E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2A8D0F" w14:textId="77777777" w:rsidR="00237051" w:rsidRPr="00981CB3" w:rsidRDefault="00237051" w:rsidP="00121C0E">
            <w:pPr>
              <w:rPr>
                <w:rFonts w:eastAsiaTheme="minorHAnsi" w:cs="Arial"/>
                <w:color w:val="000000" w:themeColor="text1"/>
                <w:sz w:val="16"/>
                <w:szCs w:val="16"/>
              </w:rPr>
            </w:pPr>
          </w:p>
        </w:tc>
      </w:tr>
      <w:tr w:rsidR="00237051" w:rsidRPr="00981CB3" w14:paraId="75D0EAB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6EDD2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269FE5" w14:textId="77777777" w:rsidR="00237051" w:rsidRPr="00981CB3" w:rsidRDefault="00237051" w:rsidP="00121C0E">
            <w:pPr>
              <w:rPr>
                <w:rFonts w:eastAsiaTheme="minorHAnsi" w:cs="Arial"/>
                <w:color w:val="000000" w:themeColor="text1"/>
                <w:sz w:val="16"/>
                <w:szCs w:val="16"/>
              </w:rPr>
            </w:pPr>
          </w:p>
        </w:tc>
      </w:tr>
    </w:tbl>
    <w:p w14:paraId="6ACA0044" w14:textId="77777777" w:rsidR="00237051" w:rsidRDefault="00237051" w:rsidP="00237051">
      <w:pPr>
        <w:pStyle w:val="Caption"/>
        <w:rPr>
          <w:lang w:val="en-GB"/>
        </w:rPr>
      </w:pPr>
      <w:r w:rsidRPr="00702453">
        <w:t xml:space="preserve">Table: </w:t>
      </w:r>
      <w:r>
        <w:t xml:space="preserve">Signal Details of </w:t>
      </w:r>
      <w:r w:rsidRPr="004521EB">
        <w:rPr>
          <w:lang w:val="en-GB"/>
        </w:rPr>
        <w:t>MixableZonePromptsChannel</w:t>
      </w:r>
    </w:p>
    <w:p w14:paraId="6279261D" w14:textId="77777777" w:rsidR="00495854" w:rsidRPr="00495854" w:rsidRDefault="00495854" w:rsidP="00495854">
      <w:pPr>
        <w:rPr>
          <w:lang w:val="en-GB"/>
        </w:rPr>
      </w:pPr>
    </w:p>
    <w:p w14:paraId="5CB818A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Offset_Vol_Zone</w:t>
      </w:r>
    </w:p>
    <w:p w14:paraId="1D968AA6" w14:textId="77777777" w:rsidR="00237051" w:rsidRPr="00F03856" w:rsidRDefault="00237051" w:rsidP="00237051">
      <w:pPr>
        <w:rPr>
          <w:rFonts w:cs="Arial"/>
        </w:rPr>
      </w:pPr>
      <w:r>
        <w:rPr>
          <w:rFonts w:cs="Arial"/>
        </w:rPr>
        <w:t>Signal is for the offset volume in Zone 1 to Zone 6.</w:t>
      </w:r>
    </w:p>
    <w:p w14:paraId="3351BCD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6A77B9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C5BF2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43D0A0" w14:textId="77777777" w:rsidR="00237051" w:rsidRPr="002338ED" w:rsidRDefault="006B7CE9" w:rsidP="002338ED">
            <w:pPr>
              <w:rPr>
                <w:rFonts w:cs="Arial"/>
                <w:color w:val="000000" w:themeColor="text1"/>
                <w:sz w:val="16"/>
                <w:szCs w:val="14"/>
              </w:rPr>
            </w:pPr>
            <w:sdt>
              <w:sdtPr>
                <w:rPr>
                  <w:sz w:val="16"/>
                  <w:szCs w:val="16"/>
                </w:rPr>
                <w:alias w:val="ASIL"/>
                <w:tag w:val="ASIL"/>
                <w:id w:val="-184323518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193AB1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3C43D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02701B" w14:textId="77777777" w:rsidR="00237051" w:rsidRPr="00981CB3" w:rsidRDefault="00237051" w:rsidP="00121C0E">
            <w:pPr>
              <w:rPr>
                <w:rFonts w:eastAsiaTheme="minorHAnsi" w:cs="Arial"/>
                <w:color w:val="000000" w:themeColor="text1"/>
                <w:sz w:val="16"/>
                <w:szCs w:val="16"/>
              </w:rPr>
            </w:pPr>
          </w:p>
        </w:tc>
      </w:tr>
      <w:tr w:rsidR="00237051" w:rsidRPr="00981CB3" w14:paraId="0FB4E6F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916EDF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ABCDE0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0C71D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A77E0C1"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F626E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4031A2" w14:textId="77777777" w:rsidR="00237051" w:rsidRPr="00981CB3" w:rsidRDefault="00237051" w:rsidP="00121C0E">
            <w:pPr>
              <w:rPr>
                <w:rFonts w:eastAsiaTheme="minorHAnsi" w:cs="Arial"/>
                <w:color w:val="000000" w:themeColor="text1"/>
                <w:sz w:val="16"/>
                <w:szCs w:val="16"/>
              </w:rPr>
            </w:pPr>
          </w:p>
        </w:tc>
      </w:tr>
      <w:tr w:rsidR="00237051" w:rsidRPr="00981CB3" w14:paraId="03CB28F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9EAC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3966C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88D8C" w14:textId="77777777" w:rsidR="00237051" w:rsidRPr="00981CB3" w:rsidRDefault="00237051" w:rsidP="00121C0E">
            <w:pPr>
              <w:rPr>
                <w:rFonts w:eastAsiaTheme="minorHAnsi" w:cs="Arial"/>
                <w:color w:val="000000" w:themeColor="text1"/>
                <w:sz w:val="16"/>
                <w:szCs w:val="16"/>
              </w:rPr>
            </w:pPr>
          </w:p>
        </w:tc>
      </w:tr>
      <w:tr w:rsidR="00237051" w:rsidRPr="00981CB3" w14:paraId="302FBD2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EFAE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0B059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E361E7" w14:textId="77777777" w:rsidR="00237051" w:rsidRPr="00981CB3" w:rsidRDefault="00237051" w:rsidP="00121C0E">
            <w:pPr>
              <w:rPr>
                <w:rFonts w:eastAsiaTheme="minorHAnsi" w:cs="Arial"/>
                <w:color w:val="000000" w:themeColor="text1"/>
                <w:sz w:val="16"/>
                <w:szCs w:val="16"/>
              </w:rPr>
            </w:pPr>
          </w:p>
        </w:tc>
      </w:tr>
      <w:tr w:rsidR="00237051" w:rsidRPr="00981CB3" w14:paraId="3BEB789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7839B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4BE6D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E2D3FC" w14:textId="77777777" w:rsidR="00237051" w:rsidRPr="00981CB3" w:rsidRDefault="00237051" w:rsidP="00121C0E">
            <w:pPr>
              <w:rPr>
                <w:rFonts w:eastAsiaTheme="minorHAnsi" w:cs="Arial"/>
                <w:color w:val="000000" w:themeColor="text1"/>
                <w:sz w:val="16"/>
                <w:szCs w:val="16"/>
              </w:rPr>
            </w:pPr>
          </w:p>
        </w:tc>
      </w:tr>
      <w:tr w:rsidR="00237051" w:rsidRPr="00981CB3" w14:paraId="5919227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7EE17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59DA36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9246D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B558B6" w14:textId="77777777" w:rsidR="00237051" w:rsidRPr="00981CB3" w:rsidRDefault="00237051" w:rsidP="00121C0E">
            <w:pPr>
              <w:rPr>
                <w:rFonts w:eastAsiaTheme="minorHAnsi" w:cs="Arial"/>
                <w:color w:val="000000" w:themeColor="text1"/>
                <w:sz w:val="16"/>
                <w:szCs w:val="16"/>
              </w:rPr>
            </w:pPr>
          </w:p>
        </w:tc>
      </w:tr>
      <w:tr w:rsidR="00237051" w:rsidRPr="00981CB3" w14:paraId="078A38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4B519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8525E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0CF7C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504393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A1A5B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5F84C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7650B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60902B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1351D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385A5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EE60EC" w14:textId="77777777" w:rsidR="00237051" w:rsidRPr="00981CB3" w:rsidRDefault="00237051" w:rsidP="00121C0E">
            <w:pPr>
              <w:rPr>
                <w:rFonts w:eastAsiaTheme="minorHAnsi" w:cs="Arial"/>
                <w:color w:val="000000" w:themeColor="text1"/>
                <w:sz w:val="16"/>
                <w:szCs w:val="16"/>
              </w:rPr>
            </w:pPr>
          </w:p>
        </w:tc>
      </w:tr>
      <w:tr w:rsidR="00237051" w:rsidRPr="00981CB3" w14:paraId="6772E92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BB180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9598B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0F711B" w14:textId="77777777" w:rsidR="00237051" w:rsidRPr="00981CB3" w:rsidRDefault="00237051" w:rsidP="00121C0E">
            <w:pPr>
              <w:rPr>
                <w:rFonts w:eastAsiaTheme="minorHAnsi" w:cs="Arial"/>
                <w:color w:val="000000" w:themeColor="text1"/>
                <w:sz w:val="16"/>
                <w:szCs w:val="16"/>
              </w:rPr>
            </w:pPr>
          </w:p>
        </w:tc>
      </w:tr>
      <w:tr w:rsidR="00237051" w:rsidRPr="00981CB3" w14:paraId="4CF3DF1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668C6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251718" w14:textId="77777777" w:rsidR="00237051" w:rsidRPr="00981CB3" w:rsidRDefault="00237051" w:rsidP="00121C0E">
            <w:pPr>
              <w:rPr>
                <w:rFonts w:eastAsiaTheme="minorHAnsi" w:cs="Arial"/>
                <w:color w:val="000000" w:themeColor="text1"/>
                <w:sz w:val="16"/>
                <w:szCs w:val="16"/>
              </w:rPr>
            </w:pPr>
          </w:p>
        </w:tc>
      </w:tr>
    </w:tbl>
    <w:p w14:paraId="42C25A6F" w14:textId="77777777" w:rsidR="00237051" w:rsidRDefault="00237051" w:rsidP="00237051">
      <w:pPr>
        <w:pStyle w:val="Caption"/>
        <w:rPr>
          <w:lang w:val="en-GB"/>
        </w:rPr>
      </w:pPr>
      <w:r w:rsidRPr="00702453">
        <w:t xml:space="preserve">Table: </w:t>
      </w:r>
      <w:r>
        <w:t xml:space="preserve">Signal Details of </w:t>
      </w:r>
      <w:r w:rsidRPr="004521EB">
        <w:rPr>
          <w:lang w:val="en-GB"/>
        </w:rPr>
        <w:t>Offset_Vol_Zone</w:t>
      </w:r>
    </w:p>
    <w:p w14:paraId="35142F70" w14:textId="77777777" w:rsidR="00495854" w:rsidRPr="00495854" w:rsidRDefault="00495854" w:rsidP="00495854">
      <w:pPr>
        <w:rPr>
          <w:lang w:val="en-GB"/>
        </w:rPr>
      </w:pPr>
    </w:p>
    <w:p w14:paraId="626CB0B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Offset_Vol_Zone_Updated</w:t>
      </w:r>
    </w:p>
    <w:p w14:paraId="7EC4D5FD" w14:textId="77777777" w:rsidR="00237051" w:rsidRPr="00F03856" w:rsidRDefault="00237051" w:rsidP="00237051">
      <w:pPr>
        <w:rPr>
          <w:rFonts w:cs="Arial"/>
        </w:rPr>
      </w:pPr>
      <w:r>
        <w:rPr>
          <w:rFonts w:cs="Arial"/>
        </w:rPr>
        <w:t>Signal indicates if the Offset volume was updated because of a user activated event</w:t>
      </w:r>
    </w:p>
    <w:p w14:paraId="605245DE"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EC6D6D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4F325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4ADB2B" w14:textId="77777777" w:rsidR="00237051" w:rsidRPr="002338ED" w:rsidRDefault="006B7CE9" w:rsidP="002338ED">
            <w:pPr>
              <w:rPr>
                <w:rFonts w:cs="Arial"/>
                <w:color w:val="000000" w:themeColor="text1"/>
                <w:sz w:val="16"/>
                <w:szCs w:val="14"/>
              </w:rPr>
            </w:pPr>
            <w:sdt>
              <w:sdtPr>
                <w:rPr>
                  <w:sz w:val="16"/>
                  <w:szCs w:val="16"/>
                </w:rPr>
                <w:alias w:val="ASIL"/>
                <w:tag w:val="ASIL"/>
                <w:id w:val="122834474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33AEA62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2DB8B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1556C6" w14:textId="77777777" w:rsidR="00237051" w:rsidRPr="00981CB3" w:rsidRDefault="00237051" w:rsidP="00121C0E">
            <w:pPr>
              <w:rPr>
                <w:rFonts w:eastAsiaTheme="minorHAnsi" w:cs="Arial"/>
                <w:color w:val="000000" w:themeColor="text1"/>
                <w:sz w:val="16"/>
                <w:szCs w:val="16"/>
              </w:rPr>
            </w:pPr>
          </w:p>
        </w:tc>
      </w:tr>
      <w:tr w:rsidR="00237051" w:rsidRPr="00981CB3" w14:paraId="32EA50B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E29C15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400371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28365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BBA16C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08A25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48B978" w14:textId="77777777" w:rsidR="00237051" w:rsidRPr="00981CB3" w:rsidRDefault="00237051" w:rsidP="00121C0E">
            <w:pPr>
              <w:rPr>
                <w:rFonts w:eastAsiaTheme="minorHAnsi" w:cs="Arial"/>
                <w:color w:val="000000" w:themeColor="text1"/>
                <w:sz w:val="16"/>
                <w:szCs w:val="16"/>
              </w:rPr>
            </w:pPr>
          </w:p>
        </w:tc>
      </w:tr>
      <w:tr w:rsidR="00237051" w:rsidRPr="00981CB3" w14:paraId="67B1347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4E48F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5317B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C24A81" w14:textId="77777777" w:rsidR="00237051" w:rsidRPr="00981CB3" w:rsidRDefault="00237051" w:rsidP="00121C0E">
            <w:pPr>
              <w:rPr>
                <w:rFonts w:eastAsiaTheme="minorHAnsi" w:cs="Arial"/>
                <w:color w:val="000000" w:themeColor="text1"/>
                <w:sz w:val="16"/>
                <w:szCs w:val="16"/>
              </w:rPr>
            </w:pPr>
          </w:p>
        </w:tc>
      </w:tr>
      <w:tr w:rsidR="00237051" w:rsidRPr="00981CB3" w14:paraId="2FCCA8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35BD6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AEDC0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C9FD7" w14:textId="77777777" w:rsidR="00237051" w:rsidRPr="00981CB3" w:rsidRDefault="00237051" w:rsidP="00121C0E">
            <w:pPr>
              <w:rPr>
                <w:rFonts w:eastAsiaTheme="minorHAnsi" w:cs="Arial"/>
                <w:color w:val="000000" w:themeColor="text1"/>
                <w:sz w:val="16"/>
                <w:szCs w:val="16"/>
              </w:rPr>
            </w:pPr>
          </w:p>
        </w:tc>
      </w:tr>
      <w:tr w:rsidR="00237051" w:rsidRPr="00981CB3" w14:paraId="10CB2A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7225E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245D6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1F9CB3" w14:textId="77777777" w:rsidR="00237051" w:rsidRPr="00981CB3" w:rsidRDefault="00237051" w:rsidP="00121C0E">
            <w:pPr>
              <w:rPr>
                <w:rFonts w:eastAsiaTheme="minorHAnsi" w:cs="Arial"/>
                <w:color w:val="000000" w:themeColor="text1"/>
                <w:sz w:val="16"/>
                <w:szCs w:val="16"/>
              </w:rPr>
            </w:pPr>
          </w:p>
        </w:tc>
      </w:tr>
      <w:tr w:rsidR="00237051" w:rsidRPr="00981CB3" w14:paraId="3CE6BE5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2C9E3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3BF98C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53CAA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143E8" w14:textId="77777777" w:rsidR="00237051" w:rsidRPr="00981CB3" w:rsidRDefault="00237051" w:rsidP="00121C0E">
            <w:pPr>
              <w:rPr>
                <w:rFonts w:eastAsiaTheme="minorHAnsi" w:cs="Arial"/>
                <w:color w:val="000000" w:themeColor="text1"/>
                <w:sz w:val="16"/>
                <w:szCs w:val="16"/>
              </w:rPr>
            </w:pPr>
          </w:p>
        </w:tc>
      </w:tr>
      <w:tr w:rsidR="00237051" w:rsidRPr="00981CB3" w14:paraId="5BB3146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21367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33929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8C054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96D0FA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22F30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D17F0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2E73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F25F63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D8DD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37890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1EC61" w14:textId="77777777" w:rsidR="00237051" w:rsidRPr="00981CB3" w:rsidRDefault="00237051" w:rsidP="00121C0E">
            <w:pPr>
              <w:rPr>
                <w:rFonts w:eastAsiaTheme="minorHAnsi" w:cs="Arial"/>
                <w:color w:val="000000" w:themeColor="text1"/>
                <w:sz w:val="16"/>
                <w:szCs w:val="16"/>
              </w:rPr>
            </w:pPr>
          </w:p>
        </w:tc>
      </w:tr>
      <w:tr w:rsidR="00237051" w:rsidRPr="00981CB3" w14:paraId="550A39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647A6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B9492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38B87D" w14:textId="77777777" w:rsidR="00237051" w:rsidRPr="00981CB3" w:rsidRDefault="00237051" w:rsidP="00121C0E">
            <w:pPr>
              <w:rPr>
                <w:rFonts w:eastAsiaTheme="minorHAnsi" w:cs="Arial"/>
                <w:color w:val="000000" w:themeColor="text1"/>
                <w:sz w:val="16"/>
                <w:szCs w:val="16"/>
              </w:rPr>
            </w:pPr>
          </w:p>
        </w:tc>
      </w:tr>
      <w:tr w:rsidR="00237051" w:rsidRPr="00981CB3" w14:paraId="64078B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5FDA6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49BDE9" w14:textId="77777777" w:rsidR="00237051" w:rsidRPr="00981CB3" w:rsidRDefault="00237051" w:rsidP="00121C0E">
            <w:pPr>
              <w:rPr>
                <w:rFonts w:eastAsiaTheme="minorHAnsi" w:cs="Arial"/>
                <w:color w:val="000000" w:themeColor="text1"/>
                <w:sz w:val="16"/>
                <w:szCs w:val="16"/>
              </w:rPr>
            </w:pPr>
          </w:p>
        </w:tc>
      </w:tr>
    </w:tbl>
    <w:p w14:paraId="107DCC11" w14:textId="77777777" w:rsidR="00237051" w:rsidRDefault="00237051" w:rsidP="00237051">
      <w:pPr>
        <w:pStyle w:val="Caption"/>
        <w:rPr>
          <w:lang w:val="en-GB"/>
        </w:rPr>
      </w:pPr>
      <w:r w:rsidRPr="00702453">
        <w:t xml:space="preserve">Table: </w:t>
      </w:r>
      <w:r>
        <w:t xml:space="preserve">Signal Details of </w:t>
      </w:r>
      <w:r w:rsidRPr="004521EB">
        <w:rPr>
          <w:lang w:val="en-GB"/>
        </w:rPr>
        <w:t>Offset_Vol_Zone_Updated</w:t>
      </w:r>
    </w:p>
    <w:p w14:paraId="450A635F" w14:textId="77777777" w:rsidR="00495854" w:rsidRPr="00495854" w:rsidRDefault="00495854" w:rsidP="00495854">
      <w:pPr>
        <w:rPr>
          <w:lang w:val="en-GB"/>
        </w:rPr>
      </w:pPr>
    </w:p>
    <w:p w14:paraId="3A92FA05"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PhoneCall_Zone_Rq</w:t>
      </w:r>
    </w:p>
    <w:p w14:paraId="338E68BC" w14:textId="77777777" w:rsidR="00237051" w:rsidRPr="00F03856" w:rsidRDefault="00237051" w:rsidP="00237051">
      <w:pPr>
        <w:rPr>
          <w:rFonts w:cs="Arial"/>
        </w:rPr>
      </w:pPr>
      <w:r>
        <w:rPr>
          <w:rFonts w:cs="Arial"/>
        </w:rPr>
        <w:t>Signal requesting to switch the active phone call. This message is intended only for the Phones connected and mapped to zone 2.</w:t>
      </w:r>
    </w:p>
    <w:p w14:paraId="7954C2BE"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B6FBB3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BFFA0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E85E20" w14:textId="77777777" w:rsidR="00237051" w:rsidRPr="002338ED" w:rsidRDefault="006B7CE9" w:rsidP="002338ED">
            <w:pPr>
              <w:rPr>
                <w:rFonts w:cs="Arial"/>
                <w:color w:val="000000" w:themeColor="text1"/>
                <w:sz w:val="16"/>
                <w:szCs w:val="14"/>
              </w:rPr>
            </w:pPr>
            <w:sdt>
              <w:sdtPr>
                <w:rPr>
                  <w:sz w:val="16"/>
                  <w:szCs w:val="16"/>
                </w:rPr>
                <w:alias w:val="ASIL"/>
                <w:tag w:val="ASIL"/>
                <w:id w:val="-10226404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1B630E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6DA1F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EB660A" w14:textId="77777777" w:rsidR="00237051" w:rsidRPr="00981CB3" w:rsidRDefault="00237051" w:rsidP="00121C0E">
            <w:pPr>
              <w:rPr>
                <w:rFonts w:eastAsiaTheme="minorHAnsi" w:cs="Arial"/>
                <w:color w:val="000000" w:themeColor="text1"/>
                <w:sz w:val="16"/>
                <w:szCs w:val="16"/>
              </w:rPr>
            </w:pPr>
          </w:p>
        </w:tc>
      </w:tr>
      <w:tr w:rsidR="00237051" w:rsidRPr="00981CB3" w14:paraId="307A0AF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57FBCC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5DF3E0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02819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C314C2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42472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B0BA14" w14:textId="77777777" w:rsidR="00237051" w:rsidRPr="00981CB3" w:rsidRDefault="00237051" w:rsidP="00121C0E">
            <w:pPr>
              <w:rPr>
                <w:rFonts w:eastAsiaTheme="minorHAnsi" w:cs="Arial"/>
                <w:color w:val="000000" w:themeColor="text1"/>
                <w:sz w:val="16"/>
                <w:szCs w:val="16"/>
              </w:rPr>
            </w:pPr>
          </w:p>
        </w:tc>
      </w:tr>
      <w:tr w:rsidR="00237051" w:rsidRPr="00981CB3" w14:paraId="4278289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5A4A5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E291E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03D111" w14:textId="77777777" w:rsidR="00237051" w:rsidRPr="00981CB3" w:rsidRDefault="00237051" w:rsidP="00121C0E">
            <w:pPr>
              <w:rPr>
                <w:rFonts w:eastAsiaTheme="minorHAnsi" w:cs="Arial"/>
                <w:color w:val="000000" w:themeColor="text1"/>
                <w:sz w:val="16"/>
                <w:szCs w:val="16"/>
              </w:rPr>
            </w:pPr>
          </w:p>
        </w:tc>
      </w:tr>
      <w:tr w:rsidR="00237051" w:rsidRPr="00981CB3" w14:paraId="68DA861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A9B5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E590E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F4A7E9" w14:textId="77777777" w:rsidR="00237051" w:rsidRPr="00981CB3" w:rsidRDefault="00237051" w:rsidP="00121C0E">
            <w:pPr>
              <w:rPr>
                <w:rFonts w:eastAsiaTheme="minorHAnsi" w:cs="Arial"/>
                <w:color w:val="000000" w:themeColor="text1"/>
                <w:sz w:val="16"/>
                <w:szCs w:val="16"/>
              </w:rPr>
            </w:pPr>
          </w:p>
        </w:tc>
      </w:tr>
      <w:tr w:rsidR="00237051" w:rsidRPr="00981CB3" w14:paraId="400E98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7D2B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3C6C1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0B5027" w14:textId="77777777" w:rsidR="00237051" w:rsidRPr="00981CB3" w:rsidRDefault="00237051" w:rsidP="00121C0E">
            <w:pPr>
              <w:rPr>
                <w:rFonts w:eastAsiaTheme="minorHAnsi" w:cs="Arial"/>
                <w:color w:val="000000" w:themeColor="text1"/>
                <w:sz w:val="16"/>
                <w:szCs w:val="16"/>
              </w:rPr>
            </w:pPr>
          </w:p>
        </w:tc>
      </w:tr>
      <w:tr w:rsidR="00237051" w:rsidRPr="00981CB3" w14:paraId="7BF481B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FFFFE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A099CE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D5558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3E4546" w14:textId="77777777" w:rsidR="00237051" w:rsidRPr="00981CB3" w:rsidRDefault="00237051" w:rsidP="00121C0E">
            <w:pPr>
              <w:rPr>
                <w:rFonts w:eastAsiaTheme="minorHAnsi" w:cs="Arial"/>
                <w:color w:val="000000" w:themeColor="text1"/>
                <w:sz w:val="16"/>
                <w:szCs w:val="16"/>
              </w:rPr>
            </w:pPr>
          </w:p>
        </w:tc>
      </w:tr>
      <w:tr w:rsidR="00237051" w:rsidRPr="00981CB3" w14:paraId="0B24D5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2244D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B7DED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EBFBB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FA3731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1D968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24E5F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78A5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40B6B9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821AE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4E236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1BF78" w14:textId="77777777" w:rsidR="00237051" w:rsidRPr="00981CB3" w:rsidRDefault="00237051" w:rsidP="00121C0E">
            <w:pPr>
              <w:rPr>
                <w:rFonts w:eastAsiaTheme="minorHAnsi" w:cs="Arial"/>
                <w:color w:val="000000" w:themeColor="text1"/>
                <w:sz w:val="16"/>
                <w:szCs w:val="16"/>
              </w:rPr>
            </w:pPr>
          </w:p>
        </w:tc>
      </w:tr>
      <w:tr w:rsidR="00237051" w:rsidRPr="00981CB3" w14:paraId="544943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2C13D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01121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1FDC0B" w14:textId="77777777" w:rsidR="00237051" w:rsidRPr="00981CB3" w:rsidRDefault="00237051" w:rsidP="00121C0E">
            <w:pPr>
              <w:rPr>
                <w:rFonts w:eastAsiaTheme="minorHAnsi" w:cs="Arial"/>
                <w:color w:val="000000" w:themeColor="text1"/>
                <w:sz w:val="16"/>
                <w:szCs w:val="16"/>
              </w:rPr>
            </w:pPr>
          </w:p>
        </w:tc>
      </w:tr>
      <w:tr w:rsidR="00237051" w:rsidRPr="00981CB3" w14:paraId="5CC1EA4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B8E79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99EA64" w14:textId="77777777" w:rsidR="00237051" w:rsidRPr="00981CB3" w:rsidRDefault="00237051" w:rsidP="00121C0E">
            <w:pPr>
              <w:rPr>
                <w:rFonts w:eastAsiaTheme="minorHAnsi" w:cs="Arial"/>
                <w:color w:val="000000" w:themeColor="text1"/>
                <w:sz w:val="16"/>
                <w:szCs w:val="16"/>
              </w:rPr>
            </w:pPr>
          </w:p>
        </w:tc>
      </w:tr>
    </w:tbl>
    <w:p w14:paraId="16465C00" w14:textId="77777777" w:rsidR="00237051" w:rsidRDefault="00237051" w:rsidP="00237051">
      <w:pPr>
        <w:pStyle w:val="Caption"/>
        <w:rPr>
          <w:lang w:val="en-GB"/>
        </w:rPr>
      </w:pPr>
      <w:r w:rsidRPr="00702453">
        <w:lastRenderedPageBreak/>
        <w:t xml:space="preserve">Table: </w:t>
      </w:r>
      <w:r>
        <w:t xml:space="preserve">Signal Details of </w:t>
      </w:r>
      <w:r w:rsidRPr="004521EB">
        <w:rPr>
          <w:lang w:val="en-GB"/>
        </w:rPr>
        <w:t>PhoneCall_Zone_Rq</w:t>
      </w:r>
    </w:p>
    <w:p w14:paraId="24441F2E" w14:textId="77777777" w:rsidR="00495854" w:rsidRPr="00495854" w:rsidRDefault="00495854" w:rsidP="00495854">
      <w:pPr>
        <w:rPr>
          <w:lang w:val="en-GB"/>
        </w:rPr>
      </w:pPr>
    </w:p>
    <w:p w14:paraId="646CDD8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PhoneCall_Zone_St</w:t>
      </w:r>
    </w:p>
    <w:p w14:paraId="3F7AAE1A" w14:textId="77777777" w:rsidR="00237051" w:rsidRPr="00F03856" w:rsidRDefault="00237051" w:rsidP="00237051">
      <w:pPr>
        <w:rPr>
          <w:rFonts w:cs="Arial"/>
        </w:rPr>
      </w:pPr>
      <w:r>
        <w:rPr>
          <w:rFonts w:cs="Arial"/>
        </w:rPr>
        <w:t>Signal indicating the call status for the Phones connected and mapped to zone 2</w:t>
      </w:r>
    </w:p>
    <w:p w14:paraId="6075E82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61C3A8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58B9D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DDA553" w14:textId="77777777" w:rsidR="00237051" w:rsidRPr="002338ED" w:rsidRDefault="006B7CE9" w:rsidP="002338ED">
            <w:pPr>
              <w:rPr>
                <w:rFonts w:cs="Arial"/>
                <w:color w:val="000000" w:themeColor="text1"/>
                <w:sz w:val="16"/>
                <w:szCs w:val="14"/>
              </w:rPr>
            </w:pPr>
            <w:sdt>
              <w:sdtPr>
                <w:rPr>
                  <w:sz w:val="16"/>
                  <w:szCs w:val="16"/>
                </w:rPr>
                <w:alias w:val="ASIL"/>
                <w:tag w:val="ASIL"/>
                <w:id w:val="-121357630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660F16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FEB4B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67E8F7" w14:textId="77777777" w:rsidR="00237051" w:rsidRPr="00981CB3" w:rsidRDefault="00237051" w:rsidP="00121C0E">
            <w:pPr>
              <w:rPr>
                <w:rFonts w:eastAsiaTheme="minorHAnsi" w:cs="Arial"/>
                <w:color w:val="000000" w:themeColor="text1"/>
                <w:sz w:val="16"/>
                <w:szCs w:val="16"/>
              </w:rPr>
            </w:pPr>
          </w:p>
        </w:tc>
      </w:tr>
      <w:tr w:rsidR="00237051" w:rsidRPr="00981CB3" w14:paraId="0355F29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1A7DB9"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2E7EDA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48FA5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1B83012"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190E4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5E826" w14:textId="77777777" w:rsidR="00237051" w:rsidRPr="00981CB3" w:rsidRDefault="00237051" w:rsidP="00121C0E">
            <w:pPr>
              <w:rPr>
                <w:rFonts w:eastAsiaTheme="minorHAnsi" w:cs="Arial"/>
                <w:color w:val="000000" w:themeColor="text1"/>
                <w:sz w:val="16"/>
                <w:szCs w:val="16"/>
              </w:rPr>
            </w:pPr>
          </w:p>
        </w:tc>
      </w:tr>
      <w:tr w:rsidR="00237051" w:rsidRPr="00981CB3" w14:paraId="50E3687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94A5B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A7127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7CFC2F" w14:textId="77777777" w:rsidR="00237051" w:rsidRPr="00981CB3" w:rsidRDefault="00237051" w:rsidP="00121C0E">
            <w:pPr>
              <w:rPr>
                <w:rFonts w:eastAsiaTheme="minorHAnsi" w:cs="Arial"/>
                <w:color w:val="000000" w:themeColor="text1"/>
                <w:sz w:val="16"/>
                <w:szCs w:val="16"/>
              </w:rPr>
            </w:pPr>
          </w:p>
        </w:tc>
      </w:tr>
      <w:tr w:rsidR="00237051" w:rsidRPr="00981CB3" w14:paraId="41B2930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2AC14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4638F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03D942" w14:textId="77777777" w:rsidR="00237051" w:rsidRPr="00981CB3" w:rsidRDefault="00237051" w:rsidP="00121C0E">
            <w:pPr>
              <w:rPr>
                <w:rFonts w:eastAsiaTheme="minorHAnsi" w:cs="Arial"/>
                <w:color w:val="000000" w:themeColor="text1"/>
                <w:sz w:val="16"/>
                <w:szCs w:val="16"/>
              </w:rPr>
            </w:pPr>
          </w:p>
        </w:tc>
      </w:tr>
      <w:tr w:rsidR="00237051" w:rsidRPr="00981CB3" w14:paraId="0AB2C87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BFCD3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B305DA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85524A" w14:textId="77777777" w:rsidR="00237051" w:rsidRPr="00981CB3" w:rsidRDefault="00237051" w:rsidP="00121C0E">
            <w:pPr>
              <w:rPr>
                <w:rFonts w:eastAsiaTheme="minorHAnsi" w:cs="Arial"/>
                <w:color w:val="000000" w:themeColor="text1"/>
                <w:sz w:val="16"/>
                <w:szCs w:val="16"/>
              </w:rPr>
            </w:pPr>
          </w:p>
        </w:tc>
      </w:tr>
      <w:tr w:rsidR="00237051" w:rsidRPr="00981CB3" w14:paraId="370F10D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C0255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1662ED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20921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91C3BE" w14:textId="77777777" w:rsidR="00237051" w:rsidRPr="00981CB3" w:rsidRDefault="00237051" w:rsidP="00121C0E">
            <w:pPr>
              <w:rPr>
                <w:rFonts w:eastAsiaTheme="minorHAnsi" w:cs="Arial"/>
                <w:color w:val="000000" w:themeColor="text1"/>
                <w:sz w:val="16"/>
                <w:szCs w:val="16"/>
              </w:rPr>
            </w:pPr>
          </w:p>
        </w:tc>
      </w:tr>
      <w:tr w:rsidR="00237051" w:rsidRPr="00981CB3" w14:paraId="69D46A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05C0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A96CE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4113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EC96E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F477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9CCF0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BED39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41C142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7C83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B929C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43617" w14:textId="77777777" w:rsidR="00237051" w:rsidRPr="00981CB3" w:rsidRDefault="00237051" w:rsidP="00121C0E">
            <w:pPr>
              <w:rPr>
                <w:rFonts w:eastAsiaTheme="minorHAnsi" w:cs="Arial"/>
                <w:color w:val="000000" w:themeColor="text1"/>
                <w:sz w:val="16"/>
                <w:szCs w:val="16"/>
              </w:rPr>
            </w:pPr>
          </w:p>
        </w:tc>
      </w:tr>
      <w:tr w:rsidR="00237051" w:rsidRPr="00981CB3" w14:paraId="18BC0E7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3E097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FEDAC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1BBA04" w14:textId="77777777" w:rsidR="00237051" w:rsidRPr="00981CB3" w:rsidRDefault="00237051" w:rsidP="00121C0E">
            <w:pPr>
              <w:rPr>
                <w:rFonts w:eastAsiaTheme="minorHAnsi" w:cs="Arial"/>
                <w:color w:val="000000" w:themeColor="text1"/>
                <w:sz w:val="16"/>
                <w:szCs w:val="16"/>
              </w:rPr>
            </w:pPr>
          </w:p>
        </w:tc>
      </w:tr>
      <w:tr w:rsidR="00237051" w:rsidRPr="00981CB3" w14:paraId="292B26C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82902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E08A6D" w14:textId="77777777" w:rsidR="00237051" w:rsidRPr="00981CB3" w:rsidRDefault="00237051" w:rsidP="00121C0E">
            <w:pPr>
              <w:rPr>
                <w:rFonts w:eastAsiaTheme="minorHAnsi" w:cs="Arial"/>
                <w:color w:val="000000" w:themeColor="text1"/>
                <w:sz w:val="16"/>
                <w:szCs w:val="16"/>
              </w:rPr>
            </w:pPr>
          </w:p>
        </w:tc>
      </w:tr>
    </w:tbl>
    <w:p w14:paraId="777C7C72" w14:textId="77777777" w:rsidR="00237051" w:rsidRDefault="00237051" w:rsidP="00237051">
      <w:pPr>
        <w:pStyle w:val="Caption"/>
        <w:rPr>
          <w:lang w:val="en-GB"/>
        </w:rPr>
      </w:pPr>
      <w:r w:rsidRPr="00702453">
        <w:t xml:space="preserve">Table: </w:t>
      </w:r>
      <w:r>
        <w:t xml:space="preserve">Signal Details of </w:t>
      </w:r>
      <w:r w:rsidRPr="004521EB">
        <w:rPr>
          <w:lang w:val="en-GB"/>
        </w:rPr>
        <w:t>PhoneCall_Zone_St</w:t>
      </w:r>
    </w:p>
    <w:p w14:paraId="7DBF0E2B" w14:textId="77777777" w:rsidR="00495854" w:rsidRPr="00495854" w:rsidRDefault="00495854" w:rsidP="00495854">
      <w:pPr>
        <w:rPr>
          <w:lang w:val="en-GB"/>
        </w:rPr>
      </w:pPr>
    </w:p>
    <w:p w14:paraId="258F8DA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Phone_Vol_Level</w:t>
      </w:r>
    </w:p>
    <w:p w14:paraId="0F3AB151" w14:textId="77777777" w:rsidR="00237051" w:rsidRPr="00F03856" w:rsidRDefault="00237051" w:rsidP="00237051">
      <w:pPr>
        <w:rPr>
          <w:rFonts w:cs="Arial"/>
        </w:rPr>
      </w:pPr>
      <w:r>
        <w:rPr>
          <w:rFonts w:cs="Arial"/>
        </w:rPr>
        <w:t>Signal for Phone volume in full cabin mode</w:t>
      </w:r>
    </w:p>
    <w:p w14:paraId="59B11BE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52EE19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7946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5605F2" w14:textId="77777777" w:rsidR="00237051" w:rsidRPr="002338ED" w:rsidRDefault="006B7CE9" w:rsidP="002338ED">
            <w:pPr>
              <w:rPr>
                <w:rFonts w:cs="Arial"/>
                <w:color w:val="000000" w:themeColor="text1"/>
                <w:sz w:val="16"/>
                <w:szCs w:val="14"/>
              </w:rPr>
            </w:pPr>
            <w:sdt>
              <w:sdtPr>
                <w:rPr>
                  <w:sz w:val="16"/>
                  <w:szCs w:val="16"/>
                </w:rPr>
                <w:alias w:val="ASIL"/>
                <w:tag w:val="ASIL"/>
                <w:id w:val="-124178721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B3A89C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904A8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88B2A7" w14:textId="77777777" w:rsidR="00237051" w:rsidRPr="00981CB3" w:rsidRDefault="00237051" w:rsidP="00121C0E">
            <w:pPr>
              <w:rPr>
                <w:rFonts w:eastAsiaTheme="minorHAnsi" w:cs="Arial"/>
                <w:color w:val="000000" w:themeColor="text1"/>
                <w:sz w:val="16"/>
                <w:szCs w:val="16"/>
              </w:rPr>
            </w:pPr>
          </w:p>
        </w:tc>
      </w:tr>
      <w:tr w:rsidR="00237051" w:rsidRPr="00981CB3" w14:paraId="114B240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FC3B03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1829E1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B25E3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7D42702"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E9742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1AFDAD" w14:textId="77777777" w:rsidR="00237051" w:rsidRPr="00981CB3" w:rsidRDefault="00237051" w:rsidP="00121C0E">
            <w:pPr>
              <w:rPr>
                <w:rFonts w:eastAsiaTheme="minorHAnsi" w:cs="Arial"/>
                <w:color w:val="000000" w:themeColor="text1"/>
                <w:sz w:val="16"/>
                <w:szCs w:val="16"/>
              </w:rPr>
            </w:pPr>
          </w:p>
        </w:tc>
      </w:tr>
      <w:tr w:rsidR="00237051" w:rsidRPr="00981CB3" w14:paraId="490FD9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F743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D239C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FE8A64" w14:textId="77777777" w:rsidR="00237051" w:rsidRPr="00981CB3" w:rsidRDefault="00237051" w:rsidP="00121C0E">
            <w:pPr>
              <w:rPr>
                <w:rFonts w:eastAsiaTheme="minorHAnsi" w:cs="Arial"/>
                <w:color w:val="000000" w:themeColor="text1"/>
                <w:sz w:val="16"/>
                <w:szCs w:val="16"/>
              </w:rPr>
            </w:pPr>
          </w:p>
        </w:tc>
      </w:tr>
      <w:tr w:rsidR="00237051" w:rsidRPr="00981CB3" w14:paraId="5301B5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214FC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FF360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87A1F" w14:textId="77777777" w:rsidR="00237051" w:rsidRPr="00981CB3" w:rsidRDefault="00237051" w:rsidP="00121C0E">
            <w:pPr>
              <w:rPr>
                <w:rFonts w:eastAsiaTheme="minorHAnsi" w:cs="Arial"/>
                <w:color w:val="000000" w:themeColor="text1"/>
                <w:sz w:val="16"/>
                <w:szCs w:val="16"/>
              </w:rPr>
            </w:pPr>
          </w:p>
        </w:tc>
      </w:tr>
      <w:tr w:rsidR="00237051" w:rsidRPr="00981CB3" w14:paraId="05A3990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975C0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B1464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E25A01" w14:textId="77777777" w:rsidR="00237051" w:rsidRPr="00981CB3" w:rsidRDefault="00237051" w:rsidP="00121C0E">
            <w:pPr>
              <w:rPr>
                <w:rFonts w:eastAsiaTheme="minorHAnsi" w:cs="Arial"/>
                <w:color w:val="000000" w:themeColor="text1"/>
                <w:sz w:val="16"/>
                <w:szCs w:val="16"/>
              </w:rPr>
            </w:pPr>
          </w:p>
        </w:tc>
      </w:tr>
      <w:tr w:rsidR="00237051" w:rsidRPr="00981CB3" w14:paraId="082CB87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32720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A4CE07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4B128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3EB0B" w14:textId="77777777" w:rsidR="00237051" w:rsidRPr="00981CB3" w:rsidRDefault="00237051" w:rsidP="00121C0E">
            <w:pPr>
              <w:rPr>
                <w:rFonts w:eastAsiaTheme="minorHAnsi" w:cs="Arial"/>
                <w:color w:val="000000" w:themeColor="text1"/>
                <w:sz w:val="16"/>
                <w:szCs w:val="16"/>
              </w:rPr>
            </w:pPr>
          </w:p>
        </w:tc>
      </w:tr>
      <w:tr w:rsidR="00237051" w:rsidRPr="00981CB3" w14:paraId="6EAF987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ADCBA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69B8E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E65DF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36EB4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79990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F05C3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0E661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9560E8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07E03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325E2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52B77D" w14:textId="77777777" w:rsidR="00237051" w:rsidRPr="00981CB3" w:rsidRDefault="00237051" w:rsidP="00121C0E">
            <w:pPr>
              <w:rPr>
                <w:rFonts w:eastAsiaTheme="minorHAnsi" w:cs="Arial"/>
                <w:color w:val="000000" w:themeColor="text1"/>
                <w:sz w:val="16"/>
                <w:szCs w:val="16"/>
              </w:rPr>
            </w:pPr>
          </w:p>
        </w:tc>
      </w:tr>
      <w:tr w:rsidR="00237051" w:rsidRPr="00981CB3" w14:paraId="3FADF98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781BE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D30BA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72582F" w14:textId="77777777" w:rsidR="00237051" w:rsidRPr="00981CB3" w:rsidRDefault="00237051" w:rsidP="00121C0E">
            <w:pPr>
              <w:rPr>
                <w:rFonts w:eastAsiaTheme="minorHAnsi" w:cs="Arial"/>
                <w:color w:val="000000" w:themeColor="text1"/>
                <w:sz w:val="16"/>
                <w:szCs w:val="16"/>
              </w:rPr>
            </w:pPr>
          </w:p>
        </w:tc>
      </w:tr>
      <w:tr w:rsidR="00237051" w:rsidRPr="00981CB3" w14:paraId="61E709A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4ADD4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17C4D6" w14:textId="77777777" w:rsidR="00237051" w:rsidRPr="00981CB3" w:rsidRDefault="00237051" w:rsidP="00121C0E">
            <w:pPr>
              <w:rPr>
                <w:rFonts w:eastAsiaTheme="minorHAnsi" w:cs="Arial"/>
                <w:color w:val="000000" w:themeColor="text1"/>
                <w:sz w:val="16"/>
                <w:szCs w:val="16"/>
              </w:rPr>
            </w:pPr>
          </w:p>
        </w:tc>
      </w:tr>
    </w:tbl>
    <w:p w14:paraId="77692EB1" w14:textId="77777777" w:rsidR="00237051" w:rsidRDefault="00237051" w:rsidP="00237051">
      <w:pPr>
        <w:pStyle w:val="Caption"/>
        <w:rPr>
          <w:lang w:val="en-GB"/>
        </w:rPr>
      </w:pPr>
      <w:r w:rsidRPr="00702453">
        <w:t xml:space="preserve">Table: </w:t>
      </w:r>
      <w:r>
        <w:t xml:space="preserve">Signal Details of </w:t>
      </w:r>
      <w:r w:rsidRPr="004521EB">
        <w:rPr>
          <w:lang w:val="en-GB"/>
        </w:rPr>
        <w:t>Phone_Vol_Level</w:t>
      </w:r>
    </w:p>
    <w:p w14:paraId="193127E7" w14:textId="77777777" w:rsidR="00495854" w:rsidRPr="00495854" w:rsidRDefault="00495854" w:rsidP="00495854">
      <w:pPr>
        <w:rPr>
          <w:lang w:val="en-GB"/>
        </w:rPr>
      </w:pPr>
    </w:p>
    <w:p w14:paraId="0DD4761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Phone_Vol_Updated</w:t>
      </w:r>
    </w:p>
    <w:p w14:paraId="2AC38B3A" w14:textId="77777777" w:rsidR="00237051" w:rsidRPr="00F03856" w:rsidRDefault="00237051" w:rsidP="00237051">
      <w:pPr>
        <w:rPr>
          <w:rFonts w:cs="Arial"/>
        </w:rPr>
      </w:pPr>
      <w:r>
        <w:rPr>
          <w:rFonts w:cs="Arial"/>
        </w:rPr>
        <w:t>Signal indicates if phone volume was updated because of a user activated event in full cabin mode</w:t>
      </w:r>
    </w:p>
    <w:p w14:paraId="2AC10A5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685565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B7408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33D528" w14:textId="77777777" w:rsidR="00237051" w:rsidRPr="002338ED" w:rsidRDefault="006B7CE9" w:rsidP="002338ED">
            <w:pPr>
              <w:rPr>
                <w:rFonts w:cs="Arial"/>
                <w:color w:val="000000" w:themeColor="text1"/>
                <w:sz w:val="16"/>
                <w:szCs w:val="14"/>
              </w:rPr>
            </w:pPr>
            <w:sdt>
              <w:sdtPr>
                <w:rPr>
                  <w:sz w:val="16"/>
                  <w:szCs w:val="16"/>
                </w:rPr>
                <w:alias w:val="ASIL"/>
                <w:tag w:val="ASIL"/>
                <w:id w:val="-136758952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1D0A4B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4F314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228EE4" w14:textId="77777777" w:rsidR="00237051" w:rsidRPr="00981CB3" w:rsidRDefault="00237051" w:rsidP="00121C0E">
            <w:pPr>
              <w:rPr>
                <w:rFonts w:eastAsiaTheme="minorHAnsi" w:cs="Arial"/>
                <w:color w:val="000000" w:themeColor="text1"/>
                <w:sz w:val="16"/>
                <w:szCs w:val="16"/>
              </w:rPr>
            </w:pPr>
          </w:p>
        </w:tc>
      </w:tr>
      <w:tr w:rsidR="00237051" w:rsidRPr="00981CB3" w14:paraId="7A3EA97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4B927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C6F0D7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F8D42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4F0FCB1"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1B088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2361E3" w14:textId="77777777" w:rsidR="00237051" w:rsidRPr="00981CB3" w:rsidRDefault="00237051" w:rsidP="00121C0E">
            <w:pPr>
              <w:rPr>
                <w:rFonts w:eastAsiaTheme="minorHAnsi" w:cs="Arial"/>
                <w:color w:val="000000" w:themeColor="text1"/>
                <w:sz w:val="16"/>
                <w:szCs w:val="16"/>
              </w:rPr>
            </w:pPr>
          </w:p>
        </w:tc>
      </w:tr>
      <w:tr w:rsidR="00237051" w:rsidRPr="00981CB3" w14:paraId="318A58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6388E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890D5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D1BE9D" w14:textId="77777777" w:rsidR="00237051" w:rsidRPr="00981CB3" w:rsidRDefault="00237051" w:rsidP="00121C0E">
            <w:pPr>
              <w:rPr>
                <w:rFonts w:eastAsiaTheme="minorHAnsi" w:cs="Arial"/>
                <w:color w:val="000000" w:themeColor="text1"/>
                <w:sz w:val="16"/>
                <w:szCs w:val="16"/>
              </w:rPr>
            </w:pPr>
          </w:p>
        </w:tc>
      </w:tr>
      <w:tr w:rsidR="00237051" w:rsidRPr="00981CB3" w14:paraId="7A9187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60A6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A9A02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72D63C" w14:textId="77777777" w:rsidR="00237051" w:rsidRPr="00981CB3" w:rsidRDefault="00237051" w:rsidP="00121C0E">
            <w:pPr>
              <w:rPr>
                <w:rFonts w:eastAsiaTheme="minorHAnsi" w:cs="Arial"/>
                <w:color w:val="000000" w:themeColor="text1"/>
                <w:sz w:val="16"/>
                <w:szCs w:val="16"/>
              </w:rPr>
            </w:pPr>
          </w:p>
        </w:tc>
      </w:tr>
      <w:tr w:rsidR="00237051" w:rsidRPr="00981CB3" w14:paraId="762F5A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E78B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69F60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0F1897" w14:textId="77777777" w:rsidR="00237051" w:rsidRPr="00981CB3" w:rsidRDefault="00237051" w:rsidP="00121C0E">
            <w:pPr>
              <w:rPr>
                <w:rFonts w:eastAsiaTheme="minorHAnsi" w:cs="Arial"/>
                <w:color w:val="000000" w:themeColor="text1"/>
                <w:sz w:val="16"/>
                <w:szCs w:val="16"/>
              </w:rPr>
            </w:pPr>
          </w:p>
        </w:tc>
      </w:tr>
      <w:tr w:rsidR="00237051" w:rsidRPr="00981CB3" w14:paraId="2681537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B7A35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D028631"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E2DF1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64928" w14:textId="77777777" w:rsidR="00237051" w:rsidRPr="00981CB3" w:rsidRDefault="00237051" w:rsidP="00121C0E">
            <w:pPr>
              <w:rPr>
                <w:rFonts w:eastAsiaTheme="minorHAnsi" w:cs="Arial"/>
                <w:color w:val="000000" w:themeColor="text1"/>
                <w:sz w:val="16"/>
                <w:szCs w:val="16"/>
              </w:rPr>
            </w:pPr>
          </w:p>
        </w:tc>
      </w:tr>
      <w:tr w:rsidR="00237051" w:rsidRPr="00981CB3" w14:paraId="74F3B58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6C684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E865E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99EBB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FDBFBA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8AA4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FA424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CDBD1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BD6F4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185B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838DB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10705" w14:textId="77777777" w:rsidR="00237051" w:rsidRPr="00981CB3" w:rsidRDefault="00237051" w:rsidP="00121C0E">
            <w:pPr>
              <w:rPr>
                <w:rFonts w:eastAsiaTheme="minorHAnsi" w:cs="Arial"/>
                <w:color w:val="000000" w:themeColor="text1"/>
                <w:sz w:val="16"/>
                <w:szCs w:val="16"/>
              </w:rPr>
            </w:pPr>
          </w:p>
        </w:tc>
      </w:tr>
      <w:tr w:rsidR="00237051" w:rsidRPr="00981CB3" w14:paraId="79D95B7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65263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79276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E9CFE5" w14:textId="77777777" w:rsidR="00237051" w:rsidRPr="00981CB3" w:rsidRDefault="00237051" w:rsidP="00121C0E">
            <w:pPr>
              <w:rPr>
                <w:rFonts w:eastAsiaTheme="minorHAnsi" w:cs="Arial"/>
                <w:color w:val="000000" w:themeColor="text1"/>
                <w:sz w:val="16"/>
                <w:szCs w:val="16"/>
              </w:rPr>
            </w:pPr>
          </w:p>
        </w:tc>
      </w:tr>
      <w:tr w:rsidR="00237051" w:rsidRPr="00981CB3" w14:paraId="7957AAD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976EF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8938E0" w14:textId="77777777" w:rsidR="00237051" w:rsidRPr="00981CB3" w:rsidRDefault="00237051" w:rsidP="00121C0E">
            <w:pPr>
              <w:rPr>
                <w:rFonts w:eastAsiaTheme="minorHAnsi" w:cs="Arial"/>
                <w:color w:val="000000" w:themeColor="text1"/>
                <w:sz w:val="16"/>
                <w:szCs w:val="16"/>
              </w:rPr>
            </w:pPr>
          </w:p>
        </w:tc>
      </w:tr>
    </w:tbl>
    <w:p w14:paraId="3342B0AF" w14:textId="77777777" w:rsidR="00237051" w:rsidRDefault="00237051" w:rsidP="00237051">
      <w:pPr>
        <w:pStyle w:val="Caption"/>
        <w:rPr>
          <w:lang w:val="en-GB"/>
        </w:rPr>
      </w:pPr>
      <w:r w:rsidRPr="00702453">
        <w:t xml:space="preserve">Table: </w:t>
      </w:r>
      <w:r>
        <w:t xml:space="preserve">Signal Details of </w:t>
      </w:r>
      <w:r w:rsidRPr="004521EB">
        <w:rPr>
          <w:lang w:val="en-GB"/>
        </w:rPr>
        <w:t>Phone_Vol_Updated</w:t>
      </w:r>
    </w:p>
    <w:p w14:paraId="2080FFAB" w14:textId="77777777" w:rsidR="00495854" w:rsidRPr="00495854" w:rsidRDefault="00495854" w:rsidP="00495854">
      <w:pPr>
        <w:rPr>
          <w:lang w:val="en-GB"/>
        </w:rPr>
      </w:pPr>
    </w:p>
    <w:p w14:paraId="0FDD11A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PlayAudio_Req</w:t>
      </w:r>
    </w:p>
    <w:p w14:paraId="2EFACE92" w14:textId="77777777" w:rsidR="00237051" w:rsidRPr="00F03856" w:rsidRDefault="00237051" w:rsidP="00237051">
      <w:pPr>
        <w:rPr>
          <w:rFonts w:cs="Arial"/>
        </w:rPr>
      </w:pPr>
      <w:r>
        <w:rPr>
          <w:rFonts w:cs="Arial"/>
        </w:rPr>
        <w:t>Internal Signal for Play Audio Req</w:t>
      </w:r>
    </w:p>
    <w:p w14:paraId="66D37288"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F36F5D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DDADC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60E4D1" w14:textId="77777777" w:rsidR="00237051" w:rsidRPr="002338ED" w:rsidRDefault="006B7CE9" w:rsidP="002338ED">
            <w:pPr>
              <w:rPr>
                <w:rFonts w:cs="Arial"/>
                <w:color w:val="000000" w:themeColor="text1"/>
                <w:sz w:val="16"/>
                <w:szCs w:val="14"/>
              </w:rPr>
            </w:pPr>
            <w:sdt>
              <w:sdtPr>
                <w:rPr>
                  <w:sz w:val="16"/>
                  <w:szCs w:val="16"/>
                </w:rPr>
                <w:alias w:val="ASIL"/>
                <w:tag w:val="ASIL"/>
                <w:id w:val="87866740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543FFA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8364F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C47832" w14:textId="77777777" w:rsidR="00237051" w:rsidRPr="00981CB3" w:rsidRDefault="00237051" w:rsidP="00121C0E">
            <w:pPr>
              <w:rPr>
                <w:rFonts w:eastAsiaTheme="minorHAnsi" w:cs="Arial"/>
                <w:color w:val="000000" w:themeColor="text1"/>
                <w:sz w:val="16"/>
                <w:szCs w:val="16"/>
              </w:rPr>
            </w:pPr>
          </w:p>
        </w:tc>
      </w:tr>
      <w:tr w:rsidR="00237051" w:rsidRPr="00981CB3" w14:paraId="2D982DE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CB3ED0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9459C5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250DD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291E48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F8D19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CFFFE" w14:textId="77777777" w:rsidR="00237051" w:rsidRPr="00981CB3" w:rsidRDefault="00237051" w:rsidP="00121C0E">
            <w:pPr>
              <w:rPr>
                <w:rFonts w:eastAsiaTheme="minorHAnsi" w:cs="Arial"/>
                <w:color w:val="000000" w:themeColor="text1"/>
                <w:sz w:val="16"/>
                <w:szCs w:val="16"/>
              </w:rPr>
            </w:pPr>
          </w:p>
        </w:tc>
      </w:tr>
      <w:tr w:rsidR="00237051" w:rsidRPr="00981CB3" w14:paraId="798DF64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8AE8F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17B97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23E54" w14:textId="77777777" w:rsidR="00237051" w:rsidRPr="00981CB3" w:rsidRDefault="00237051" w:rsidP="00121C0E">
            <w:pPr>
              <w:rPr>
                <w:rFonts w:eastAsiaTheme="minorHAnsi" w:cs="Arial"/>
                <w:color w:val="000000" w:themeColor="text1"/>
                <w:sz w:val="16"/>
                <w:szCs w:val="16"/>
              </w:rPr>
            </w:pPr>
          </w:p>
        </w:tc>
      </w:tr>
      <w:tr w:rsidR="00237051" w:rsidRPr="00981CB3" w14:paraId="63DE9E8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2DF2D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CABF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21B30B" w14:textId="77777777" w:rsidR="00237051" w:rsidRPr="00981CB3" w:rsidRDefault="00237051" w:rsidP="00121C0E">
            <w:pPr>
              <w:rPr>
                <w:rFonts w:eastAsiaTheme="minorHAnsi" w:cs="Arial"/>
                <w:color w:val="000000" w:themeColor="text1"/>
                <w:sz w:val="16"/>
                <w:szCs w:val="16"/>
              </w:rPr>
            </w:pPr>
          </w:p>
        </w:tc>
      </w:tr>
      <w:tr w:rsidR="00237051" w:rsidRPr="00981CB3" w14:paraId="38DC660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73E89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AFFE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B877E5" w14:textId="77777777" w:rsidR="00237051" w:rsidRPr="00981CB3" w:rsidRDefault="00237051" w:rsidP="00121C0E">
            <w:pPr>
              <w:rPr>
                <w:rFonts w:eastAsiaTheme="minorHAnsi" w:cs="Arial"/>
                <w:color w:val="000000" w:themeColor="text1"/>
                <w:sz w:val="16"/>
                <w:szCs w:val="16"/>
              </w:rPr>
            </w:pPr>
          </w:p>
        </w:tc>
      </w:tr>
      <w:tr w:rsidR="00237051" w:rsidRPr="00981CB3" w14:paraId="2C0D942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43129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A2C9127"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C979D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53B32D" w14:textId="77777777" w:rsidR="00237051" w:rsidRPr="00981CB3" w:rsidRDefault="00237051" w:rsidP="00121C0E">
            <w:pPr>
              <w:rPr>
                <w:rFonts w:eastAsiaTheme="minorHAnsi" w:cs="Arial"/>
                <w:color w:val="000000" w:themeColor="text1"/>
                <w:sz w:val="16"/>
                <w:szCs w:val="16"/>
              </w:rPr>
            </w:pPr>
          </w:p>
        </w:tc>
      </w:tr>
      <w:tr w:rsidR="00237051" w:rsidRPr="00981CB3" w14:paraId="4223E9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FA391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6E2BA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8CC9B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B4A2D1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C7293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843D3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DC0C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2DD939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FF90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F0AA0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7A264" w14:textId="77777777" w:rsidR="00237051" w:rsidRPr="00981CB3" w:rsidRDefault="00237051" w:rsidP="00121C0E">
            <w:pPr>
              <w:rPr>
                <w:rFonts w:eastAsiaTheme="minorHAnsi" w:cs="Arial"/>
                <w:color w:val="000000" w:themeColor="text1"/>
                <w:sz w:val="16"/>
                <w:szCs w:val="16"/>
              </w:rPr>
            </w:pPr>
          </w:p>
        </w:tc>
      </w:tr>
      <w:tr w:rsidR="00237051" w:rsidRPr="00981CB3" w14:paraId="7EB1E7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75049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3D054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00E730" w14:textId="77777777" w:rsidR="00237051" w:rsidRPr="00981CB3" w:rsidRDefault="00237051" w:rsidP="00121C0E">
            <w:pPr>
              <w:rPr>
                <w:rFonts w:eastAsiaTheme="minorHAnsi" w:cs="Arial"/>
                <w:color w:val="000000" w:themeColor="text1"/>
                <w:sz w:val="16"/>
                <w:szCs w:val="16"/>
              </w:rPr>
            </w:pPr>
          </w:p>
        </w:tc>
      </w:tr>
      <w:tr w:rsidR="00237051" w:rsidRPr="00981CB3" w14:paraId="14FA9A2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02ED5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579BA3" w14:textId="77777777" w:rsidR="00237051" w:rsidRPr="00981CB3" w:rsidRDefault="00237051" w:rsidP="00121C0E">
            <w:pPr>
              <w:rPr>
                <w:rFonts w:eastAsiaTheme="minorHAnsi" w:cs="Arial"/>
                <w:color w:val="000000" w:themeColor="text1"/>
                <w:sz w:val="16"/>
                <w:szCs w:val="16"/>
              </w:rPr>
            </w:pPr>
          </w:p>
        </w:tc>
      </w:tr>
    </w:tbl>
    <w:p w14:paraId="6CF981A4" w14:textId="77777777" w:rsidR="00237051" w:rsidRDefault="00237051" w:rsidP="00237051">
      <w:pPr>
        <w:pStyle w:val="Caption"/>
        <w:rPr>
          <w:lang w:val="en-GB"/>
        </w:rPr>
      </w:pPr>
      <w:r w:rsidRPr="00702453">
        <w:t xml:space="preserve">Table: </w:t>
      </w:r>
      <w:r>
        <w:t xml:space="preserve">Signal Details of </w:t>
      </w:r>
      <w:r w:rsidRPr="004521EB">
        <w:rPr>
          <w:lang w:val="en-GB"/>
        </w:rPr>
        <w:t>PlayAudio_Req</w:t>
      </w:r>
    </w:p>
    <w:p w14:paraId="3AEF73DA" w14:textId="77777777" w:rsidR="00495854" w:rsidRPr="00495854" w:rsidRDefault="00495854" w:rsidP="00495854">
      <w:pPr>
        <w:rPr>
          <w:lang w:val="en-GB"/>
        </w:rPr>
      </w:pPr>
    </w:p>
    <w:p w14:paraId="0F3C5507"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Prompt_Vol_Level</w:t>
      </w:r>
    </w:p>
    <w:p w14:paraId="1896B76D" w14:textId="77777777" w:rsidR="00237051" w:rsidRPr="00F03856" w:rsidRDefault="00237051" w:rsidP="00237051">
      <w:pPr>
        <w:rPr>
          <w:rFonts w:cs="Arial"/>
        </w:rPr>
      </w:pPr>
      <w:r>
        <w:rPr>
          <w:rFonts w:cs="Arial"/>
        </w:rPr>
        <w:t>Signal for Prompt volume in full cabin mode</w:t>
      </w:r>
    </w:p>
    <w:p w14:paraId="690787D1"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712521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F2581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2AF553" w14:textId="77777777" w:rsidR="00237051" w:rsidRPr="002338ED" w:rsidRDefault="006B7CE9" w:rsidP="002338ED">
            <w:pPr>
              <w:rPr>
                <w:rFonts w:cs="Arial"/>
                <w:color w:val="000000" w:themeColor="text1"/>
                <w:sz w:val="16"/>
                <w:szCs w:val="14"/>
              </w:rPr>
            </w:pPr>
            <w:sdt>
              <w:sdtPr>
                <w:rPr>
                  <w:sz w:val="16"/>
                  <w:szCs w:val="16"/>
                </w:rPr>
                <w:alias w:val="ASIL"/>
                <w:tag w:val="ASIL"/>
                <w:id w:val="-168974533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54CAE5D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E4D7A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323FEA" w14:textId="77777777" w:rsidR="00237051" w:rsidRPr="00981CB3" w:rsidRDefault="00237051" w:rsidP="00121C0E">
            <w:pPr>
              <w:rPr>
                <w:rFonts w:eastAsiaTheme="minorHAnsi" w:cs="Arial"/>
                <w:color w:val="000000" w:themeColor="text1"/>
                <w:sz w:val="16"/>
                <w:szCs w:val="16"/>
              </w:rPr>
            </w:pPr>
          </w:p>
        </w:tc>
      </w:tr>
      <w:tr w:rsidR="00237051" w:rsidRPr="00981CB3" w14:paraId="4CF4BE4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DFA62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5312E9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3409B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B65E1F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9984F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EA3DC" w14:textId="77777777" w:rsidR="00237051" w:rsidRPr="00981CB3" w:rsidRDefault="00237051" w:rsidP="00121C0E">
            <w:pPr>
              <w:rPr>
                <w:rFonts w:eastAsiaTheme="minorHAnsi" w:cs="Arial"/>
                <w:color w:val="000000" w:themeColor="text1"/>
                <w:sz w:val="16"/>
                <w:szCs w:val="16"/>
              </w:rPr>
            </w:pPr>
          </w:p>
        </w:tc>
      </w:tr>
      <w:tr w:rsidR="00237051" w:rsidRPr="00981CB3" w14:paraId="4D0BC43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5913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3047C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3DF5CD" w14:textId="77777777" w:rsidR="00237051" w:rsidRPr="00981CB3" w:rsidRDefault="00237051" w:rsidP="00121C0E">
            <w:pPr>
              <w:rPr>
                <w:rFonts w:eastAsiaTheme="minorHAnsi" w:cs="Arial"/>
                <w:color w:val="000000" w:themeColor="text1"/>
                <w:sz w:val="16"/>
                <w:szCs w:val="16"/>
              </w:rPr>
            </w:pPr>
          </w:p>
        </w:tc>
      </w:tr>
      <w:tr w:rsidR="00237051" w:rsidRPr="00981CB3" w14:paraId="29521E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74414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F9614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163091" w14:textId="77777777" w:rsidR="00237051" w:rsidRPr="00981CB3" w:rsidRDefault="00237051" w:rsidP="00121C0E">
            <w:pPr>
              <w:rPr>
                <w:rFonts w:eastAsiaTheme="minorHAnsi" w:cs="Arial"/>
                <w:color w:val="000000" w:themeColor="text1"/>
                <w:sz w:val="16"/>
                <w:szCs w:val="16"/>
              </w:rPr>
            </w:pPr>
          </w:p>
        </w:tc>
      </w:tr>
      <w:tr w:rsidR="00237051" w:rsidRPr="00981CB3" w14:paraId="326413B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ABFF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6238FE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5509C2" w14:textId="77777777" w:rsidR="00237051" w:rsidRPr="00981CB3" w:rsidRDefault="00237051" w:rsidP="00121C0E">
            <w:pPr>
              <w:rPr>
                <w:rFonts w:eastAsiaTheme="minorHAnsi" w:cs="Arial"/>
                <w:color w:val="000000" w:themeColor="text1"/>
                <w:sz w:val="16"/>
                <w:szCs w:val="16"/>
              </w:rPr>
            </w:pPr>
          </w:p>
        </w:tc>
      </w:tr>
      <w:tr w:rsidR="00237051" w:rsidRPr="00981CB3" w14:paraId="7899DCF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55552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8B1AFA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ACBA1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6BDA13" w14:textId="77777777" w:rsidR="00237051" w:rsidRPr="00981CB3" w:rsidRDefault="00237051" w:rsidP="00121C0E">
            <w:pPr>
              <w:rPr>
                <w:rFonts w:eastAsiaTheme="minorHAnsi" w:cs="Arial"/>
                <w:color w:val="000000" w:themeColor="text1"/>
                <w:sz w:val="16"/>
                <w:szCs w:val="16"/>
              </w:rPr>
            </w:pPr>
          </w:p>
        </w:tc>
      </w:tr>
      <w:tr w:rsidR="00237051" w:rsidRPr="00981CB3" w14:paraId="72F5D53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BE2C2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B0679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24DF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84E15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01B30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E5D7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4D8C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7EBBD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921DD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9019B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37ACC5" w14:textId="77777777" w:rsidR="00237051" w:rsidRPr="00981CB3" w:rsidRDefault="00237051" w:rsidP="00121C0E">
            <w:pPr>
              <w:rPr>
                <w:rFonts w:eastAsiaTheme="minorHAnsi" w:cs="Arial"/>
                <w:color w:val="000000" w:themeColor="text1"/>
                <w:sz w:val="16"/>
                <w:szCs w:val="16"/>
              </w:rPr>
            </w:pPr>
          </w:p>
        </w:tc>
      </w:tr>
      <w:tr w:rsidR="00237051" w:rsidRPr="00981CB3" w14:paraId="5A9DCF3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0696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38A09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7654BE" w14:textId="77777777" w:rsidR="00237051" w:rsidRPr="00981CB3" w:rsidRDefault="00237051" w:rsidP="00121C0E">
            <w:pPr>
              <w:rPr>
                <w:rFonts w:eastAsiaTheme="minorHAnsi" w:cs="Arial"/>
                <w:color w:val="000000" w:themeColor="text1"/>
                <w:sz w:val="16"/>
                <w:szCs w:val="16"/>
              </w:rPr>
            </w:pPr>
          </w:p>
        </w:tc>
      </w:tr>
      <w:tr w:rsidR="00237051" w:rsidRPr="00981CB3" w14:paraId="0EDE215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237B2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38388C" w14:textId="77777777" w:rsidR="00237051" w:rsidRPr="00981CB3" w:rsidRDefault="00237051" w:rsidP="00121C0E">
            <w:pPr>
              <w:rPr>
                <w:rFonts w:eastAsiaTheme="minorHAnsi" w:cs="Arial"/>
                <w:color w:val="000000" w:themeColor="text1"/>
                <w:sz w:val="16"/>
                <w:szCs w:val="16"/>
              </w:rPr>
            </w:pPr>
          </w:p>
        </w:tc>
      </w:tr>
    </w:tbl>
    <w:p w14:paraId="7AB0B45A" w14:textId="77777777" w:rsidR="00237051" w:rsidRDefault="00237051" w:rsidP="00237051">
      <w:pPr>
        <w:pStyle w:val="Caption"/>
        <w:rPr>
          <w:lang w:val="en-GB"/>
        </w:rPr>
      </w:pPr>
      <w:r w:rsidRPr="00702453">
        <w:t xml:space="preserve">Table: </w:t>
      </w:r>
      <w:r>
        <w:t xml:space="preserve">Signal Details of </w:t>
      </w:r>
      <w:r w:rsidRPr="004521EB">
        <w:rPr>
          <w:lang w:val="en-GB"/>
        </w:rPr>
        <w:t>Prompt_Vol_Level</w:t>
      </w:r>
    </w:p>
    <w:p w14:paraId="6803ED09" w14:textId="77777777" w:rsidR="00495854" w:rsidRPr="00495854" w:rsidRDefault="00495854" w:rsidP="00495854">
      <w:pPr>
        <w:rPr>
          <w:lang w:val="en-GB"/>
        </w:rPr>
      </w:pPr>
    </w:p>
    <w:p w14:paraId="79A9545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lastRenderedPageBreak/>
        <w:t>Prompt_Vol_Level_Zone</w:t>
      </w:r>
    </w:p>
    <w:p w14:paraId="7015D19E" w14:textId="77777777" w:rsidR="00237051" w:rsidRPr="00F03856" w:rsidRDefault="00237051" w:rsidP="00237051">
      <w:pPr>
        <w:rPr>
          <w:rFonts w:cs="Arial"/>
        </w:rPr>
      </w:pPr>
      <w:r>
        <w:rPr>
          <w:rFonts w:cs="Arial"/>
        </w:rPr>
        <w:t>Signal is for the Prompt volume in Zone 1 to Zone 6.</w:t>
      </w:r>
    </w:p>
    <w:p w14:paraId="10177AD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43B24A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D00E8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CA2005" w14:textId="77777777" w:rsidR="00237051" w:rsidRPr="002338ED" w:rsidRDefault="006B7CE9" w:rsidP="002338ED">
            <w:pPr>
              <w:rPr>
                <w:rFonts w:cs="Arial"/>
                <w:color w:val="000000" w:themeColor="text1"/>
                <w:sz w:val="16"/>
                <w:szCs w:val="14"/>
              </w:rPr>
            </w:pPr>
            <w:sdt>
              <w:sdtPr>
                <w:rPr>
                  <w:sz w:val="16"/>
                  <w:szCs w:val="16"/>
                </w:rPr>
                <w:alias w:val="ASIL"/>
                <w:tag w:val="ASIL"/>
                <w:id w:val="162859103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A60E31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FAD7E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3A0865" w14:textId="77777777" w:rsidR="00237051" w:rsidRPr="00981CB3" w:rsidRDefault="00237051" w:rsidP="00121C0E">
            <w:pPr>
              <w:rPr>
                <w:rFonts w:eastAsiaTheme="minorHAnsi" w:cs="Arial"/>
                <w:color w:val="000000" w:themeColor="text1"/>
                <w:sz w:val="16"/>
                <w:szCs w:val="16"/>
              </w:rPr>
            </w:pPr>
          </w:p>
        </w:tc>
      </w:tr>
      <w:tr w:rsidR="00237051" w:rsidRPr="00981CB3" w14:paraId="5EDE87B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F5698A"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43F0F2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09FE6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C719DB9"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BC6FA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159698" w14:textId="77777777" w:rsidR="00237051" w:rsidRPr="00981CB3" w:rsidRDefault="00237051" w:rsidP="00121C0E">
            <w:pPr>
              <w:rPr>
                <w:rFonts w:eastAsiaTheme="minorHAnsi" w:cs="Arial"/>
                <w:color w:val="000000" w:themeColor="text1"/>
                <w:sz w:val="16"/>
                <w:szCs w:val="16"/>
              </w:rPr>
            </w:pPr>
          </w:p>
        </w:tc>
      </w:tr>
      <w:tr w:rsidR="00237051" w:rsidRPr="00981CB3" w14:paraId="1E162C8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5EF8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3351F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DCE3A5" w14:textId="77777777" w:rsidR="00237051" w:rsidRPr="00981CB3" w:rsidRDefault="00237051" w:rsidP="00121C0E">
            <w:pPr>
              <w:rPr>
                <w:rFonts w:eastAsiaTheme="minorHAnsi" w:cs="Arial"/>
                <w:color w:val="000000" w:themeColor="text1"/>
                <w:sz w:val="16"/>
                <w:szCs w:val="16"/>
              </w:rPr>
            </w:pPr>
          </w:p>
        </w:tc>
      </w:tr>
      <w:tr w:rsidR="00237051" w:rsidRPr="00981CB3" w14:paraId="35B0783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B5F23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19AE9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4B16A5" w14:textId="77777777" w:rsidR="00237051" w:rsidRPr="00981CB3" w:rsidRDefault="00237051" w:rsidP="00121C0E">
            <w:pPr>
              <w:rPr>
                <w:rFonts w:eastAsiaTheme="minorHAnsi" w:cs="Arial"/>
                <w:color w:val="000000" w:themeColor="text1"/>
                <w:sz w:val="16"/>
                <w:szCs w:val="16"/>
              </w:rPr>
            </w:pPr>
          </w:p>
        </w:tc>
      </w:tr>
      <w:tr w:rsidR="00237051" w:rsidRPr="00981CB3" w14:paraId="08E3EA2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01436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849E3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B57F5C" w14:textId="77777777" w:rsidR="00237051" w:rsidRPr="00981CB3" w:rsidRDefault="00237051" w:rsidP="00121C0E">
            <w:pPr>
              <w:rPr>
                <w:rFonts w:eastAsiaTheme="minorHAnsi" w:cs="Arial"/>
                <w:color w:val="000000" w:themeColor="text1"/>
                <w:sz w:val="16"/>
                <w:szCs w:val="16"/>
              </w:rPr>
            </w:pPr>
          </w:p>
        </w:tc>
      </w:tr>
      <w:tr w:rsidR="00237051" w:rsidRPr="00981CB3" w14:paraId="26F693F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9AAC3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ACD8FD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1457D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79BA8E" w14:textId="77777777" w:rsidR="00237051" w:rsidRPr="00981CB3" w:rsidRDefault="00237051" w:rsidP="00121C0E">
            <w:pPr>
              <w:rPr>
                <w:rFonts w:eastAsiaTheme="minorHAnsi" w:cs="Arial"/>
                <w:color w:val="000000" w:themeColor="text1"/>
                <w:sz w:val="16"/>
                <w:szCs w:val="16"/>
              </w:rPr>
            </w:pPr>
          </w:p>
        </w:tc>
      </w:tr>
      <w:tr w:rsidR="00237051" w:rsidRPr="00981CB3" w14:paraId="2E2C4E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96E49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CC2C6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CF4F9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563A0D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4584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4BBCE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A3EB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BD17DD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1DDC6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9C364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B0EBE" w14:textId="77777777" w:rsidR="00237051" w:rsidRPr="00981CB3" w:rsidRDefault="00237051" w:rsidP="00121C0E">
            <w:pPr>
              <w:rPr>
                <w:rFonts w:eastAsiaTheme="minorHAnsi" w:cs="Arial"/>
                <w:color w:val="000000" w:themeColor="text1"/>
                <w:sz w:val="16"/>
                <w:szCs w:val="16"/>
              </w:rPr>
            </w:pPr>
          </w:p>
        </w:tc>
      </w:tr>
      <w:tr w:rsidR="00237051" w:rsidRPr="00981CB3" w14:paraId="2987657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D593C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91DCC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CFA8B1" w14:textId="77777777" w:rsidR="00237051" w:rsidRPr="00981CB3" w:rsidRDefault="00237051" w:rsidP="00121C0E">
            <w:pPr>
              <w:rPr>
                <w:rFonts w:eastAsiaTheme="minorHAnsi" w:cs="Arial"/>
                <w:color w:val="000000" w:themeColor="text1"/>
                <w:sz w:val="16"/>
                <w:szCs w:val="16"/>
              </w:rPr>
            </w:pPr>
          </w:p>
        </w:tc>
      </w:tr>
      <w:tr w:rsidR="00237051" w:rsidRPr="00981CB3" w14:paraId="3C90197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4B9A6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6F795F" w14:textId="77777777" w:rsidR="00237051" w:rsidRPr="00981CB3" w:rsidRDefault="00237051" w:rsidP="00121C0E">
            <w:pPr>
              <w:rPr>
                <w:rFonts w:eastAsiaTheme="minorHAnsi" w:cs="Arial"/>
                <w:color w:val="000000" w:themeColor="text1"/>
                <w:sz w:val="16"/>
                <w:szCs w:val="16"/>
              </w:rPr>
            </w:pPr>
          </w:p>
        </w:tc>
      </w:tr>
    </w:tbl>
    <w:p w14:paraId="7F2CB50D" w14:textId="77777777" w:rsidR="00237051" w:rsidRDefault="00237051" w:rsidP="00237051">
      <w:pPr>
        <w:pStyle w:val="Caption"/>
        <w:rPr>
          <w:lang w:val="en-GB"/>
        </w:rPr>
      </w:pPr>
      <w:r w:rsidRPr="00702453">
        <w:t xml:space="preserve">Table: </w:t>
      </w:r>
      <w:r>
        <w:t xml:space="preserve">Signal Details of </w:t>
      </w:r>
      <w:r w:rsidRPr="004521EB">
        <w:rPr>
          <w:lang w:val="en-GB"/>
        </w:rPr>
        <w:t>Prompt_Vol_Level_Zone</w:t>
      </w:r>
    </w:p>
    <w:p w14:paraId="712AABFB" w14:textId="77777777" w:rsidR="00495854" w:rsidRPr="00495854" w:rsidRDefault="00495854" w:rsidP="00495854">
      <w:pPr>
        <w:rPr>
          <w:lang w:val="en-GB"/>
        </w:rPr>
      </w:pPr>
    </w:p>
    <w:p w14:paraId="0D14AA8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Prompt_Vol_Updated</w:t>
      </w:r>
    </w:p>
    <w:p w14:paraId="6CDFD27D" w14:textId="77777777" w:rsidR="00237051" w:rsidRPr="00F03856" w:rsidRDefault="00237051" w:rsidP="00237051">
      <w:pPr>
        <w:rPr>
          <w:rFonts w:cs="Arial"/>
        </w:rPr>
      </w:pPr>
      <w:r>
        <w:rPr>
          <w:rFonts w:cs="Arial"/>
        </w:rPr>
        <w:t>Signal indicates if prompt volume was updated because of a user activated event in full cabin mode</w:t>
      </w:r>
    </w:p>
    <w:p w14:paraId="619AFB7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9BFB44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AF1B2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B206E8" w14:textId="77777777" w:rsidR="00237051" w:rsidRPr="002338ED" w:rsidRDefault="006B7CE9" w:rsidP="002338ED">
            <w:pPr>
              <w:rPr>
                <w:rFonts w:cs="Arial"/>
                <w:color w:val="000000" w:themeColor="text1"/>
                <w:sz w:val="16"/>
                <w:szCs w:val="14"/>
              </w:rPr>
            </w:pPr>
            <w:sdt>
              <w:sdtPr>
                <w:rPr>
                  <w:sz w:val="16"/>
                  <w:szCs w:val="16"/>
                </w:rPr>
                <w:alias w:val="ASIL"/>
                <w:tag w:val="ASIL"/>
                <w:id w:val="-92526394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725CF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747C0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C82AFC" w14:textId="77777777" w:rsidR="00237051" w:rsidRPr="00981CB3" w:rsidRDefault="00237051" w:rsidP="00121C0E">
            <w:pPr>
              <w:rPr>
                <w:rFonts w:eastAsiaTheme="minorHAnsi" w:cs="Arial"/>
                <w:color w:val="000000" w:themeColor="text1"/>
                <w:sz w:val="16"/>
                <w:szCs w:val="16"/>
              </w:rPr>
            </w:pPr>
          </w:p>
        </w:tc>
      </w:tr>
      <w:tr w:rsidR="00237051" w:rsidRPr="00981CB3" w14:paraId="3ADD9575"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09EE5AB"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4B1C07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BB762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FB0AF66"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45D83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8468B5" w14:textId="77777777" w:rsidR="00237051" w:rsidRPr="00981CB3" w:rsidRDefault="00237051" w:rsidP="00121C0E">
            <w:pPr>
              <w:rPr>
                <w:rFonts w:eastAsiaTheme="minorHAnsi" w:cs="Arial"/>
                <w:color w:val="000000" w:themeColor="text1"/>
                <w:sz w:val="16"/>
                <w:szCs w:val="16"/>
              </w:rPr>
            </w:pPr>
          </w:p>
        </w:tc>
      </w:tr>
      <w:tr w:rsidR="00237051" w:rsidRPr="00981CB3" w14:paraId="75EAE5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3197D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9A90D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B41086" w14:textId="77777777" w:rsidR="00237051" w:rsidRPr="00981CB3" w:rsidRDefault="00237051" w:rsidP="00121C0E">
            <w:pPr>
              <w:rPr>
                <w:rFonts w:eastAsiaTheme="minorHAnsi" w:cs="Arial"/>
                <w:color w:val="000000" w:themeColor="text1"/>
                <w:sz w:val="16"/>
                <w:szCs w:val="16"/>
              </w:rPr>
            </w:pPr>
          </w:p>
        </w:tc>
      </w:tr>
      <w:tr w:rsidR="00237051" w:rsidRPr="00981CB3" w14:paraId="33DAB7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9E32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3B2DD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AB4E5" w14:textId="77777777" w:rsidR="00237051" w:rsidRPr="00981CB3" w:rsidRDefault="00237051" w:rsidP="00121C0E">
            <w:pPr>
              <w:rPr>
                <w:rFonts w:eastAsiaTheme="minorHAnsi" w:cs="Arial"/>
                <w:color w:val="000000" w:themeColor="text1"/>
                <w:sz w:val="16"/>
                <w:szCs w:val="16"/>
              </w:rPr>
            </w:pPr>
          </w:p>
        </w:tc>
      </w:tr>
      <w:tr w:rsidR="00237051" w:rsidRPr="00981CB3" w14:paraId="30A6F3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CF710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307A5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1BF5B" w14:textId="77777777" w:rsidR="00237051" w:rsidRPr="00981CB3" w:rsidRDefault="00237051" w:rsidP="00121C0E">
            <w:pPr>
              <w:rPr>
                <w:rFonts w:eastAsiaTheme="minorHAnsi" w:cs="Arial"/>
                <w:color w:val="000000" w:themeColor="text1"/>
                <w:sz w:val="16"/>
                <w:szCs w:val="16"/>
              </w:rPr>
            </w:pPr>
          </w:p>
        </w:tc>
      </w:tr>
      <w:tr w:rsidR="00237051" w:rsidRPr="00981CB3" w14:paraId="53A82FE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EAA99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878012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D1416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C81A5C" w14:textId="77777777" w:rsidR="00237051" w:rsidRPr="00981CB3" w:rsidRDefault="00237051" w:rsidP="00121C0E">
            <w:pPr>
              <w:rPr>
                <w:rFonts w:eastAsiaTheme="minorHAnsi" w:cs="Arial"/>
                <w:color w:val="000000" w:themeColor="text1"/>
                <w:sz w:val="16"/>
                <w:szCs w:val="16"/>
              </w:rPr>
            </w:pPr>
          </w:p>
        </w:tc>
      </w:tr>
      <w:tr w:rsidR="00237051" w:rsidRPr="00981CB3" w14:paraId="59F92E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43CF0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6AD66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B0F02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1A00EB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818E0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3265D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79543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554DF5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1EC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BA0EA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D068E4" w14:textId="77777777" w:rsidR="00237051" w:rsidRPr="00981CB3" w:rsidRDefault="00237051" w:rsidP="00121C0E">
            <w:pPr>
              <w:rPr>
                <w:rFonts w:eastAsiaTheme="minorHAnsi" w:cs="Arial"/>
                <w:color w:val="000000" w:themeColor="text1"/>
                <w:sz w:val="16"/>
                <w:szCs w:val="16"/>
              </w:rPr>
            </w:pPr>
          </w:p>
        </w:tc>
      </w:tr>
      <w:tr w:rsidR="00237051" w:rsidRPr="00981CB3" w14:paraId="7E39AE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084D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957CE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E5D56E" w14:textId="77777777" w:rsidR="00237051" w:rsidRPr="00981CB3" w:rsidRDefault="00237051" w:rsidP="00121C0E">
            <w:pPr>
              <w:rPr>
                <w:rFonts w:eastAsiaTheme="minorHAnsi" w:cs="Arial"/>
                <w:color w:val="000000" w:themeColor="text1"/>
                <w:sz w:val="16"/>
                <w:szCs w:val="16"/>
              </w:rPr>
            </w:pPr>
          </w:p>
        </w:tc>
      </w:tr>
      <w:tr w:rsidR="00237051" w:rsidRPr="00981CB3" w14:paraId="33193E7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DEF6E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B2454B" w14:textId="77777777" w:rsidR="00237051" w:rsidRPr="00981CB3" w:rsidRDefault="00237051" w:rsidP="00121C0E">
            <w:pPr>
              <w:rPr>
                <w:rFonts w:eastAsiaTheme="minorHAnsi" w:cs="Arial"/>
                <w:color w:val="000000" w:themeColor="text1"/>
                <w:sz w:val="16"/>
                <w:szCs w:val="16"/>
              </w:rPr>
            </w:pPr>
          </w:p>
        </w:tc>
      </w:tr>
    </w:tbl>
    <w:p w14:paraId="6A7F1EFE" w14:textId="77777777" w:rsidR="00237051" w:rsidRDefault="00237051" w:rsidP="00237051">
      <w:pPr>
        <w:pStyle w:val="Caption"/>
        <w:rPr>
          <w:lang w:val="en-GB"/>
        </w:rPr>
      </w:pPr>
      <w:r w:rsidRPr="00702453">
        <w:t xml:space="preserve">Table: </w:t>
      </w:r>
      <w:r>
        <w:t xml:space="preserve">Signal Details of </w:t>
      </w:r>
      <w:r w:rsidRPr="004521EB">
        <w:rPr>
          <w:lang w:val="en-GB"/>
        </w:rPr>
        <w:t>Prompt_Vol_Updated</w:t>
      </w:r>
    </w:p>
    <w:p w14:paraId="29D4F175" w14:textId="77777777" w:rsidR="00495854" w:rsidRPr="00495854" w:rsidRDefault="00495854" w:rsidP="00495854">
      <w:pPr>
        <w:rPr>
          <w:lang w:val="en-GB"/>
        </w:rPr>
      </w:pPr>
    </w:p>
    <w:p w14:paraId="693FE0A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Prompt_Vol_Zone_Updated</w:t>
      </w:r>
    </w:p>
    <w:p w14:paraId="529A6DFD" w14:textId="77777777" w:rsidR="00237051" w:rsidRPr="00F03856" w:rsidRDefault="00237051" w:rsidP="00237051">
      <w:pPr>
        <w:rPr>
          <w:rFonts w:cs="Arial"/>
        </w:rPr>
      </w:pPr>
      <w:r>
        <w:rPr>
          <w:rFonts w:cs="Arial"/>
        </w:rPr>
        <w:t>Signal is to indicate if the Prompt volume was updated because of a user activated event</w:t>
      </w:r>
    </w:p>
    <w:p w14:paraId="097A5E6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8D5EFC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84409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AE3939" w14:textId="77777777" w:rsidR="00237051" w:rsidRPr="002338ED" w:rsidRDefault="006B7CE9" w:rsidP="002338ED">
            <w:pPr>
              <w:rPr>
                <w:rFonts w:cs="Arial"/>
                <w:color w:val="000000" w:themeColor="text1"/>
                <w:sz w:val="16"/>
                <w:szCs w:val="14"/>
              </w:rPr>
            </w:pPr>
            <w:sdt>
              <w:sdtPr>
                <w:rPr>
                  <w:sz w:val="16"/>
                  <w:szCs w:val="16"/>
                </w:rPr>
                <w:alias w:val="ASIL"/>
                <w:tag w:val="ASIL"/>
                <w:id w:val="7016765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7AA9A6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5DC99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0A92B3" w14:textId="77777777" w:rsidR="00237051" w:rsidRPr="00981CB3" w:rsidRDefault="00237051" w:rsidP="00121C0E">
            <w:pPr>
              <w:rPr>
                <w:rFonts w:eastAsiaTheme="minorHAnsi" w:cs="Arial"/>
                <w:color w:val="000000" w:themeColor="text1"/>
                <w:sz w:val="16"/>
                <w:szCs w:val="16"/>
              </w:rPr>
            </w:pPr>
          </w:p>
        </w:tc>
      </w:tr>
      <w:tr w:rsidR="00237051" w:rsidRPr="00981CB3" w14:paraId="38FCEFB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6F1E57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DBD3D1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85A92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4B8382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4F265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7E4F84" w14:textId="77777777" w:rsidR="00237051" w:rsidRPr="00981CB3" w:rsidRDefault="00237051" w:rsidP="00121C0E">
            <w:pPr>
              <w:rPr>
                <w:rFonts w:eastAsiaTheme="minorHAnsi" w:cs="Arial"/>
                <w:color w:val="000000" w:themeColor="text1"/>
                <w:sz w:val="16"/>
                <w:szCs w:val="16"/>
              </w:rPr>
            </w:pPr>
          </w:p>
        </w:tc>
      </w:tr>
      <w:tr w:rsidR="00237051" w:rsidRPr="00981CB3" w14:paraId="1D5D3C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DE6A4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A049D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C7B91" w14:textId="77777777" w:rsidR="00237051" w:rsidRPr="00981CB3" w:rsidRDefault="00237051" w:rsidP="00121C0E">
            <w:pPr>
              <w:rPr>
                <w:rFonts w:eastAsiaTheme="minorHAnsi" w:cs="Arial"/>
                <w:color w:val="000000" w:themeColor="text1"/>
                <w:sz w:val="16"/>
                <w:szCs w:val="16"/>
              </w:rPr>
            </w:pPr>
          </w:p>
        </w:tc>
      </w:tr>
      <w:tr w:rsidR="00237051" w:rsidRPr="00981CB3" w14:paraId="56F5FAF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EE5C6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5B5F7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A2AB9" w14:textId="77777777" w:rsidR="00237051" w:rsidRPr="00981CB3" w:rsidRDefault="00237051" w:rsidP="00121C0E">
            <w:pPr>
              <w:rPr>
                <w:rFonts w:eastAsiaTheme="minorHAnsi" w:cs="Arial"/>
                <w:color w:val="000000" w:themeColor="text1"/>
                <w:sz w:val="16"/>
                <w:szCs w:val="16"/>
              </w:rPr>
            </w:pPr>
          </w:p>
        </w:tc>
      </w:tr>
      <w:tr w:rsidR="00237051" w:rsidRPr="00981CB3" w14:paraId="6C7512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A97DA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46DBD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CB553" w14:textId="77777777" w:rsidR="00237051" w:rsidRPr="00981CB3" w:rsidRDefault="00237051" w:rsidP="00121C0E">
            <w:pPr>
              <w:rPr>
                <w:rFonts w:eastAsiaTheme="minorHAnsi" w:cs="Arial"/>
                <w:color w:val="000000" w:themeColor="text1"/>
                <w:sz w:val="16"/>
                <w:szCs w:val="16"/>
              </w:rPr>
            </w:pPr>
          </w:p>
        </w:tc>
      </w:tr>
      <w:tr w:rsidR="00237051" w:rsidRPr="00981CB3" w14:paraId="3345DA1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50172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594A78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ECC68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882D7C" w14:textId="77777777" w:rsidR="00237051" w:rsidRPr="00981CB3" w:rsidRDefault="00237051" w:rsidP="00121C0E">
            <w:pPr>
              <w:rPr>
                <w:rFonts w:eastAsiaTheme="minorHAnsi" w:cs="Arial"/>
                <w:color w:val="000000" w:themeColor="text1"/>
                <w:sz w:val="16"/>
                <w:szCs w:val="16"/>
              </w:rPr>
            </w:pPr>
          </w:p>
        </w:tc>
      </w:tr>
      <w:tr w:rsidR="00237051" w:rsidRPr="00981CB3" w14:paraId="16DDE31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CCA1D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6A584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9701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ECD7C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5DE72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79E8C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344A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AC8E7B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3DB0A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AE4DA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6FEC6" w14:textId="77777777" w:rsidR="00237051" w:rsidRPr="00981CB3" w:rsidRDefault="00237051" w:rsidP="00121C0E">
            <w:pPr>
              <w:rPr>
                <w:rFonts w:eastAsiaTheme="minorHAnsi" w:cs="Arial"/>
                <w:color w:val="000000" w:themeColor="text1"/>
                <w:sz w:val="16"/>
                <w:szCs w:val="16"/>
              </w:rPr>
            </w:pPr>
          </w:p>
        </w:tc>
      </w:tr>
      <w:tr w:rsidR="00237051" w:rsidRPr="00981CB3" w14:paraId="01FF24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6E460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8044D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DDD9F3" w14:textId="77777777" w:rsidR="00237051" w:rsidRPr="00981CB3" w:rsidRDefault="00237051" w:rsidP="00121C0E">
            <w:pPr>
              <w:rPr>
                <w:rFonts w:eastAsiaTheme="minorHAnsi" w:cs="Arial"/>
                <w:color w:val="000000" w:themeColor="text1"/>
                <w:sz w:val="16"/>
                <w:szCs w:val="16"/>
              </w:rPr>
            </w:pPr>
          </w:p>
        </w:tc>
      </w:tr>
      <w:tr w:rsidR="00237051" w:rsidRPr="00981CB3" w14:paraId="2FA09E3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1CD26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C1A340" w14:textId="77777777" w:rsidR="00237051" w:rsidRPr="00981CB3" w:rsidRDefault="00237051" w:rsidP="00121C0E">
            <w:pPr>
              <w:rPr>
                <w:rFonts w:eastAsiaTheme="minorHAnsi" w:cs="Arial"/>
                <w:color w:val="000000" w:themeColor="text1"/>
                <w:sz w:val="16"/>
                <w:szCs w:val="16"/>
              </w:rPr>
            </w:pPr>
          </w:p>
        </w:tc>
      </w:tr>
    </w:tbl>
    <w:p w14:paraId="3FE1DD19" w14:textId="77777777" w:rsidR="00237051" w:rsidRDefault="00237051" w:rsidP="00237051">
      <w:pPr>
        <w:pStyle w:val="Caption"/>
        <w:rPr>
          <w:lang w:val="en-GB"/>
        </w:rPr>
      </w:pPr>
      <w:r w:rsidRPr="00702453">
        <w:t xml:space="preserve">Table: </w:t>
      </w:r>
      <w:r>
        <w:t xml:space="preserve">Signal Details of </w:t>
      </w:r>
      <w:r w:rsidRPr="004521EB">
        <w:rPr>
          <w:lang w:val="en-GB"/>
        </w:rPr>
        <w:t>Prompt_Vol_Zone_Updated</w:t>
      </w:r>
    </w:p>
    <w:p w14:paraId="56EBE85D" w14:textId="77777777" w:rsidR="00495854" w:rsidRPr="00495854" w:rsidRDefault="00495854" w:rsidP="00495854">
      <w:pPr>
        <w:rPr>
          <w:lang w:val="en-GB"/>
        </w:rPr>
      </w:pPr>
    </w:p>
    <w:p w14:paraId="333E214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RA_Vol_Level</w:t>
      </w:r>
    </w:p>
    <w:p w14:paraId="718FBDC4" w14:textId="77777777" w:rsidR="00237051" w:rsidRPr="00F03856" w:rsidRDefault="00237051" w:rsidP="00237051">
      <w:pPr>
        <w:rPr>
          <w:rFonts w:cs="Arial"/>
        </w:rPr>
      </w:pPr>
      <w:r>
        <w:rPr>
          <w:rFonts w:cs="Arial"/>
        </w:rPr>
        <w:t>Signal for Radio Announcement volume in full cabin mode</w:t>
      </w:r>
    </w:p>
    <w:p w14:paraId="326FF6A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58D395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560E4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6DA62F" w14:textId="77777777" w:rsidR="00237051" w:rsidRPr="002338ED" w:rsidRDefault="006B7CE9" w:rsidP="002338ED">
            <w:pPr>
              <w:rPr>
                <w:rFonts w:cs="Arial"/>
                <w:color w:val="000000" w:themeColor="text1"/>
                <w:sz w:val="16"/>
                <w:szCs w:val="14"/>
              </w:rPr>
            </w:pPr>
            <w:sdt>
              <w:sdtPr>
                <w:rPr>
                  <w:sz w:val="16"/>
                  <w:szCs w:val="16"/>
                </w:rPr>
                <w:alias w:val="ASIL"/>
                <w:tag w:val="ASIL"/>
                <w:id w:val="41683790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C36FB9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DE418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85DB32" w14:textId="77777777" w:rsidR="00237051" w:rsidRPr="00981CB3" w:rsidRDefault="00237051" w:rsidP="00121C0E">
            <w:pPr>
              <w:rPr>
                <w:rFonts w:eastAsiaTheme="minorHAnsi" w:cs="Arial"/>
                <w:color w:val="000000" w:themeColor="text1"/>
                <w:sz w:val="16"/>
                <w:szCs w:val="16"/>
              </w:rPr>
            </w:pPr>
          </w:p>
        </w:tc>
      </w:tr>
      <w:tr w:rsidR="00237051" w:rsidRPr="00981CB3" w14:paraId="39E4296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45F5F9E"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75A30B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15620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C5EB249"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EA6B2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D3A82" w14:textId="77777777" w:rsidR="00237051" w:rsidRPr="00981CB3" w:rsidRDefault="00237051" w:rsidP="00121C0E">
            <w:pPr>
              <w:rPr>
                <w:rFonts w:eastAsiaTheme="minorHAnsi" w:cs="Arial"/>
                <w:color w:val="000000" w:themeColor="text1"/>
                <w:sz w:val="16"/>
                <w:szCs w:val="16"/>
              </w:rPr>
            </w:pPr>
          </w:p>
        </w:tc>
      </w:tr>
      <w:tr w:rsidR="00237051" w:rsidRPr="00981CB3" w14:paraId="3DB85C0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CC69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2C237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5A63EE" w14:textId="77777777" w:rsidR="00237051" w:rsidRPr="00981CB3" w:rsidRDefault="00237051" w:rsidP="00121C0E">
            <w:pPr>
              <w:rPr>
                <w:rFonts w:eastAsiaTheme="minorHAnsi" w:cs="Arial"/>
                <w:color w:val="000000" w:themeColor="text1"/>
                <w:sz w:val="16"/>
                <w:szCs w:val="16"/>
              </w:rPr>
            </w:pPr>
          </w:p>
        </w:tc>
      </w:tr>
      <w:tr w:rsidR="00237051" w:rsidRPr="00981CB3" w14:paraId="39AE22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B0609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75B8E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4278E" w14:textId="77777777" w:rsidR="00237051" w:rsidRPr="00981CB3" w:rsidRDefault="00237051" w:rsidP="00121C0E">
            <w:pPr>
              <w:rPr>
                <w:rFonts w:eastAsiaTheme="minorHAnsi" w:cs="Arial"/>
                <w:color w:val="000000" w:themeColor="text1"/>
                <w:sz w:val="16"/>
                <w:szCs w:val="16"/>
              </w:rPr>
            </w:pPr>
          </w:p>
        </w:tc>
      </w:tr>
      <w:tr w:rsidR="00237051" w:rsidRPr="00981CB3" w14:paraId="688BF62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75AB4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39A25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1660CB" w14:textId="77777777" w:rsidR="00237051" w:rsidRPr="00981CB3" w:rsidRDefault="00237051" w:rsidP="00121C0E">
            <w:pPr>
              <w:rPr>
                <w:rFonts w:eastAsiaTheme="minorHAnsi" w:cs="Arial"/>
                <w:color w:val="000000" w:themeColor="text1"/>
                <w:sz w:val="16"/>
                <w:szCs w:val="16"/>
              </w:rPr>
            </w:pPr>
          </w:p>
        </w:tc>
      </w:tr>
      <w:tr w:rsidR="00237051" w:rsidRPr="00981CB3" w14:paraId="2FCD791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6F2F0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06BF8DC"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36D72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E9CF97" w14:textId="77777777" w:rsidR="00237051" w:rsidRPr="00981CB3" w:rsidRDefault="00237051" w:rsidP="00121C0E">
            <w:pPr>
              <w:rPr>
                <w:rFonts w:eastAsiaTheme="minorHAnsi" w:cs="Arial"/>
                <w:color w:val="000000" w:themeColor="text1"/>
                <w:sz w:val="16"/>
                <w:szCs w:val="16"/>
              </w:rPr>
            </w:pPr>
          </w:p>
        </w:tc>
      </w:tr>
      <w:tr w:rsidR="00237051" w:rsidRPr="00981CB3" w14:paraId="7A5605D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AB721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45F86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6C1C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85C58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2B6C8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EEC23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9DB60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8FE68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BBDDF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3E76A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A305F" w14:textId="77777777" w:rsidR="00237051" w:rsidRPr="00981CB3" w:rsidRDefault="00237051" w:rsidP="00121C0E">
            <w:pPr>
              <w:rPr>
                <w:rFonts w:eastAsiaTheme="minorHAnsi" w:cs="Arial"/>
                <w:color w:val="000000" w:themeColor="text1"/>
                <w:sz w:val="16"/>
                <w:szCs w:val="16"/>
              </w:rPr>
            </w:pPr>
          </w:p>
        </w:tc>
      </w:tr>
      <w:tr w:rsidR="00237051" w:rsidRPr="00981CB3" w14:paraId="2D1DB09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F7301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FD074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0CDA40" w14:textId="77777777" w:rsidR="00237051" w:rsidRPr="00981CB3" w:rsidRDefault="00237051" w:rsidP="00121C0E">
            <w:pPr>
              <w:rPr>
                <w:rFonts w:eastAsiaTheme="minorHAnsi" w:cs="Arial"/>
                <w:color w:val="000000" w:themeColor="text1"/>
                <w:sz w:val="16"/>
                <w:szCs w:val="16"/>
              </w:rPr>
            </w:pPr>
          </w:p>
        </w:tc>
      </w:tr>
      <w:tr w:rsidR="00237051" w:rsidRPr="00981CB3" w14:paraId="30C8C78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0BE3B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2D0940" w14:textId="77777777" w:rsidR="00237051" w:rsidRPr="00981CB3" w:rsidRDefault="00237051" w:rsidP="00121C0E">
            <w:pPr>
              <w:rPr>
                <w:rFonts w:eastAsiaTheme="minorHAnsi" w:cs="Arial"/>
                <w:color w:val="000000" w:themeColor="text1"/>
                <w:sz w:val="16"/>
                <w:szCs w:val="16"/>
              </w:rPr>
            </w:pPr>
          </w:p>
        </w:tc>
      </w:tr>
    </w:tbl>
    <w:p w14:paraId="219C23E6" w14:textId="77777777" w:rsidR="00237051" w:rsidRDefault="00237051" w:rsidP="00237051">
      <w:pPr>
        <w:pStyle w:val="Caption"/>
        <w:rPr>
          <w:lang w:val="en-GB"/>
        </w:rPr>
      </w:pPr>
      <w:r w:rsidRPr="00702453">
        <w:t xml:space="preserve">Table: </w:t>
      </w:r>
      <w:r>
        <w:t xml:space="preserve">Signal Details of </w:t>
      </w:r>
      <w:r w:rsidRPr="004521EB">
        <w:rPr>
          <w:lang w:val="en-GB"/>
        </w:rPr>
        <w:t>RA_Vol_Level</w:t>
      </w:r>
    </w:p>
    <w:p w14:paraId="7E19E074" w14:textId="77777777" w:rsidR="00495854" w:rsidRPr="00495854" w:rsidRDefault="00495854" w:rsidP="00495854">
      <w:pPr>
        <w:rPr>
          <w:lang w:val="en-GB"/>
        </w:rPr>
      </w:pPr>
    </w:p>
    <w:p w14:paraId="41C4C14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RA_Vol_Updated</w:t>
      </w:r>
    </w:p>
    <w:p w14:paraId="34383D87" w14:textId="77777777" w:rsidR="00237051" w:rsidRPr="00F03856" w:rsidRDefault="00237051" w:rsidP="00237051">
      <w:pPr>
        <w:rPr>
          <w:rFonts w:cs="Arial"/>
        </w:rPr>
      </w:pPr>
      <w:r>
        <w:rPr>
          <w:rFonts w:cs="Arial"/>
        </w:rPr>
        <w:t>Signal indicates if RA volume was updated because of a user activated event in full cabin mode</w:t>
      </w:r>
    </w:p>
    <w:p w14:paraId="6C9D315E"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0188F0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7BCE5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A8E9A7" w14:textId="77777777" w:rsidR="00237051" w:rsidRPr="002338ED" w:rsidRDefault="006B7CE9" w:rsidP="002338ED">
            <w:pPr>
              <w:rPr>
                <w:rFonts w:cs="Arial"/>
                <w:color w:val="000000" w:themeColor="text1"/>
                <w:sz w:val="16"/>
                <w:szCs w:val="14"/>
              </w:rPr>
            </w:pPr>
            <w:sdt>
              <w:sdtPr>
                <w:rPr>
                  <w:sz w:val="16"/>
                  <w:szCs w:val="16"/>
                </w:rPr>
                <w:alias w:val="ASIL"/>
                <w:tag w:val="ASIL"/>
                <w:id w:val="-4583825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3F730E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33AD7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92E210" w14:textId="77777777" w:rsidR="00237051" w:rsidRPr="00981CB3" w:rsidRDefault="00237051" w:rsidP="00121C0E">
            <w:pPr>
              <w:rPr>
                <w:rFonts w:eastAsiaTheme="minorHAnsi" w:cs="Arial"/>
                <w:color w:val="000000" w:themeColor="text1"/>
                <w:sz w:val="16"/>
                <w:szCs w:val="16"/>
              </w:rPr>
            </w:pPr>
          </w:p>
        </w:tc>
      </w:tr>
      <w:tr w:rsidR="00237051" w:rsidRPr="00981CB3" w14:paraId="6132377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1B73B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31B5AA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87058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CED084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646B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7D25AE" w14:textId="77777777" w:rsidR="00237051" w:rsidRPr="00981CB3" w:rsidRDefault="00237051" w:rsidP="00121C0E">
            <w:pPr>
              <w:rPr>
                <w:rFonts w:eastAsiaTheme="minorHAnsi" w:cs="Arial"/>
                <w:color w:val="000000" w:themeColor="text1"/>
                <w:sz w:val="16"/>
                <w:szCs w:val="16"/>
              </w:rPr>
            </w:pPr>
          </w:p>
        </w:tc>
      </w:tr>
      <w:tr w:rsidR="00237051" w:rsidRPr="00981CB3" w14:paraId="125D76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2903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13610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7D20BB" w14:textId="77777777" w:rsidR="00237051" w:rsidRPr="00981CB3" w:rsidRDefault="00237051" w:rsidP="00121C0E">
            <w:pPr>
              <w:rPr>
                <w:rFonts w:eastAsiaTheme="minorHAnsi" w:cs="Arial"/>
                <w:color w:val="000000" w:themeColor="text1"/>
                <w:sz w:val="16"/>
                <w:szCs w:val="16"/>
              </w:rPr>
            </w:pPr>
          </w:p>
        </w:tc>
      </w:tr>
      <w:tr w:rsidR="00237051" w:rsidRPr="00981CB3" w14:paraId="06CC7D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9FD04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05009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F381EF" w14:textId="77777777" w:rsidR="00237051" w:rsidRPr="00981CB3" w:rsidRDefault="00237051" w:rsidP="00121C0E">
            <w:pPr>
              <w:rPr>
                <w:rFonts w:eastAsiaTheme="minorHAnsi" w:cs="Arial"/>
                <w:color w:val="000000" w:themeColor="text1"/>
                <w:sz w:val="16"/>
                <w:szCs w:val="16"/>
              </w:rPr>
            </w:pPr>
          </w:p>
        </w:tc>
      </w:tr>
      <w:tr w:rsidR="00237051" w:rsidRPr="00981CB3" w14:paraId="4094927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FF07A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D48FE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A106F4" w14:textId="77777777" w:rsidR="00237051" w:rsidRPr="00981CB3" w:rsidRDefault="00237051" w:rsidP="00121C0E">
            <w:pPr>
              <w:rPr>
                <w:rFonts w:eastAsiaTheme="minorHAnsi" w:cs="Arial"/>
                <w:color w:val="000000" w:themeColor="text1"/>
                <w:sz w:val="16"/>
                <w:szCs w:val="16"/>
              </w:rPr>
            </w:pPr>
          </w:p>
        </w:tc>
      </w:tr>
      <w:tr w:rsidR="00237051" w:rsidRPr="00981CB3" w14:paraId="058C8A5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C482B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3D6FD31"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BC3DC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9AFA98" w14:textId="77777777" w:rsidR="00237051" w:rsidRPr="00981CB3" w:rsidRDefault="00237051" w:rsidP="00121C0E">
            <w:pPr>
              <w:rPr>
                <w:rFonts w:eastAsiaTheme="minorHAnsi" w:cs="Arial"/>
                <w:color w:val="000000" w:themeColor="text1"/>
                <w:sz w:val="16"/>
                <w:szCs w:val="16"/>
              </w:rPr>
            </w:pPr>
          </w:p>
        </w:tc>
      </w:tr>
      <w:tr w:rsidR="00237051" w:rsidRPr="00981CB3" w14:paraId="090EEAC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A4CFE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C89A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E1A1F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D26CB5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51A5A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4D4EA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CEA1E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6F8CE2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542CC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46125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3AD48C" w14:textId="77777777" w:rsidR="00237051" w:rsidRPr="00981CB3" w:rsidRDefault="00237051" w:rsidP="00121C0E">
            <w:pPr>
              <w:rPr>
                <w:rFonts w:eastAsiaTheme="minorHAnsi" w:cs="Arial"/>
                <w:color w:val="000000" w:themeColor="text1"/>
                <w:sz w:val="16"/>
                <w:szCs w:val="16"/>
              </w:rPr>
            </w:pPr>
          </w:p>
        </w:tc>
      </w:tr>
      <w:tr w:rsidR="00237051" w:rsidRPr="00981CB3" w14:paraId="31F6B5C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08CEF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F785D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D62283" w14:textId="77777777" w:rsidR="00237051" w:rsidRPr="00981CB3" w:rsidRDefault="00237051" w:rsidP="00121C0E">
            <w:pPr>
              <w:rPr>
                <w:rFonts w:eastAsiaTheme="minorHAnsi" w:cs="Arial"/>
                <w:color w:val="000000" w:themeColor="text1"/>
                <w:sz w:val="16"/>
                <w:szCs w:val="16"/>
              </w:rPr>
            </w:pPr>
          </w:p>
        </w:tc>
      </w:tr>
      <w:tr w:rsidR="00237051" w:rsidRPr="00981CB3" w14:paraId="4A545D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A9A53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33D3E1" w14:textId="77777777" w:rsidR="00237051" w:rsidRPr="00981CB3" w:rsidRDefault="00237051" w:rsidP="00121C0E">
            <w:pPr>
              <w:rPr>
                <w:rFonts w:eastAsiaTheme="minorHAnsi" w:cs="Arial"/>
                <w:color w:val="000000" w:themeColor="text1"/>
                <w:sz w:val="16"/>
                <w:szCs w:val="16"/>
              </w:rPr>
            </w:pPr>
          </w:p>
        </w:tc>
      </w:tr>
    </w:tbl>
    <w:p w14:paraId="218EB7F1" w14:textId="77777777" w:rsidR="00237051" w:rsidRDefault="00237051" w:rsidP="00237051">
      <w:pPr>
        <w:pStyle w:val="Caption"/>
        <w:rPr>
          <w:lang w:val="en-GB"/>
        </w:rPr>
      </w:pPr>
      <w:r w:rsidRPr="00702453">
        <w:t xml:space="preserve">Table: </w:t>
      </w:r>
      <w:r>
        <w:t xml:space="preserve">Signal Details of </w:t>
      </w:r>
      <w:r w:rsidRPr="004521EB">
        <w:rPr>
          <w:lang w:val="en-GB"/>
        </w:rPr>
        <w:t>RA_Vol_Updated</w:t>
      </w:r>
    </w:p>
    <w:p w14:paraId="7B335564" w14:textId="77777777" w:rsidR="00495854" w:rsidRPr="00495854" w:rsidRDefault="00495854" w:rsidP="00495854">
      <w:pPr>
        <w:rPr>
          <w:lang w:val="en-GB"/>
        </w:rPr>
      </w:pPr>
    </w:p>
    <w:p w14:paraId="7B5FCA0C"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Share_Command</w:t>
      </w:r>
    </w:p>
    <w:p w14:paraId="24D71DC8" w14:textId="77777777" w:rsidR="00237051" w:rsidRPr="00F03856" w:rsidRDefault="00237051" w:rsidP="00237051">
      <w:pPr>
        <w:rPr>
          <w:rFonts w:cs="Arial"/>
        </w:rPr>
      </w:pPr>
      <w:r>
        <w:rPr>
          <w:rFonts w:cs="Arial"/>
        </w:rPr>
        <w:lastRenderedPageBreak/>
        <w:t>Request Share Command (Physical Touch)</w:t>
      </w:r>
    </w:p>
    <w:p w14:paraId="6B9E390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852DF8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FEA44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F1E108" w14:textId="77777777" w:rsidR="00237051" w:rsidRPr="002338ED" w:rsidRDefault="006B7CE9" w:rsidP="002338ED">
            <w:pPr>
              <w:rPr>
                <w:rFonts w:cs="Arial"/>
                <w:color w:val="000000" w:themeColor="text1"/>
                <w:sz w:val="16"/>
                <w:szCs w:val="14"/>
              </w:rPr>
            </w:pPr>
            <w:sdt>
              <w:sdtPr>
                <w:rPr>
                  <w:sz w:val="16"/>
                  <w:szCs w:val="16"/>
                </w:rPr>
                <w:alias w:val="ASIL"/>
                <w:tag w:val="ASIL"/>
                <w:id w:val="-192941517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9948F5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56F06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525506" w14:textId="77777777" w:rsidR="00237051" w:rsidRPr="00981CB3" w:rsidRDefault="00237051" w:rsidP="00121C0E">
            <w:pPr>
              <w:rPr>
                <w:rFonts w:eastAsiaTheme="minorHAnsi" w:cs="Arial"/>
                <w:color w:val="000000" w:themeColor="text1"/>
                <w:sz w:val="16"/>
                <w:szCs w:val="16"/>
              </w:rPr>
            </w:pPr>
          </w:p>
        </w:tc>
      </w:tr>
      <w:tr w:rsidR="00237051" w:rsidRPr="00981CB3" w14:paraId="19390CC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34BAD02"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EAB09C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AB189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ADB0F7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EDA51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E45C06" w14:textId="77777777" w:rsidR="00237051" w:rsidRPr="00981CB3" w:rsidRDefault="00237051" w:rsidP="00121C0E">
            <w:pPr>
              <w:rPr>
                <w:rFonts w:eastAsiaTheme="minorHAnsi" w:cs="Arial"/>
                <w:color w:val="000000" w:themeColor="text1"/>
                <w:sz w:val="16"/>
                <w:szCs w:val="16"/>
              </w:rPr>
            </w:pPr>
          </w:p>
        </w:tc>
      </w:tr>
      <w:tr w:rsidR="00237051" w:rsidRPr="00981CB3" w14:paraId="6EC8CA2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A2E89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C1C5C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CCD30A" w14:textId="77777777" w:rsidR="00237051" w:rsidRPr="00981CB3" w:rsidRDefault="00237051" w:rsidP="00121C0E">
            <w:pPr>
              <w:rPr>
                <w:rFonts w:eastAsiaTheme="minorHAnsi" w:cs="Arial"/>
                <w:color w:val="000000" w:themeColor="text1"/>
                <w:sz w:val="16"/>
                <w:szCs w:val="16"/>
              </w:rPr>
            </w:pPr>
          </w:p>
        </w:tc>
      </w:tr>
      <w:tr w:rsidR="00237051" w:rsidRPr="00981CB3" w14:paraId="3E02DBD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FFF16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DC5E3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1782D4" w14:textId="77777777" w:rsidR="00237051" w:rsidRPr="00981CB3" w:rsidRDefault="00237051" w:rsidP="00121C0E">
            <w:pPr>
              <w:rPr>
                <w:rFonts w:eastAsiaTheme="minorHAnsi" w:cs="Arial"/>
                <w:color w:val="000000" w:themeColor="text1"/>
                <w:sz w:val="16"/>
                <w:szCs w:val="16"/>
              </w:rPr>
            </w:pPr>
          </w:p>
        </w:tc>
      </w:tr>
      <w:tr w:rsidR="00237051" w:rsidRPr="00981CB3" w14:paraId="7FE91D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B9161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900B7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1417FD" w14:textId="77777777" w:rsidR="00237051" w:rsidRPr="00981CB3" w:rsidRDefault="00237051" w:rsidP="00121C0E">
            <w:pPr>
              <w:rPr>
                <w:rFonts w:eastAsiaTheme="minorHAnsi" w:cs="Arial"/>
                <w:color w:val="000000" w:themeColor="text1"/>
                <w:sz w:val="16"/>
                <w:szCs w:val="16"/>
              </w:rPr>
            </w:pPr>
          </w:p>
        </w:tc>
      </w:tr>
      <w:tr w:rsidR="00237051" w:rsidRPr="00981CB3" w14:paraId="7FE392C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14000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3512BF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10510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1A9FF" w14:textId="77777777" w:rsidR="00237051" w:rsidRPr="00981CB3" w:rsidRDefault="00237051" w:rsidP="00121C0E">
            <w:pPr>
              <w:rPr>
                <w:rFonts w:eastAsiaTheme="minorHAnsi" w:cs="Arial"/>
                <w:color w:val="000000" w:themeColor="text1"/>
                <w:sz w:val="16"/>
                <w:szCs w:val="16"/>
              </w:rPr>
            </w:pPr>
          </w:p>
        </w:tc>
      </w:tr>
      <w:tr w:rsidR="00237051" w:rsidRPr="00981CB3" w14:paraId="777AA87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82886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B896F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85362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225250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9DCF9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30F51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3695F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78E220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0ABC7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ECCDD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08152" w14:textId="77777777" w:rsidR="00237051" w:rsidRPr="00981CB3" w:rsidRDefault="00237051" w:rsidP="00121C0E">
            <w:pPr>
              <w:rPr>
                <w:rFonts w:eastAsiaTheme="minorHAnsi" w:cs="Arial"/>
                <w:color w:val="000000" w:themeColor="text1"/>
                <w:sz w:val="16"/>
                <w:szCs w:val="16"/>
              </w:rPr>
            </w:pPr>
          </w:p>
        </w:tc>
      </w:tr>
      <w:tr w:rsidR="00237051" w:rsidRPr="00981CB3" w14:paraId="49A736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BCF88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98436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5E2B12" w14:textId="77777777" w:rsidR="00237051" w:rsidRPr="00981CB3" w:rsidRDefault="00237051" w:rsidP="00121C0E">
            <w:pPr>
              <w:rPr>
                <w:rFonts w:eastAsiaTheme="minorHAnsi" w:cs="Arial"/>
                <w:color w:val="000000" w:themeColor="text1"/>
                <w:sz w:val="16"/>
                <w:szCs w:val="16"/>
              </w:rPr>
            </w:pPr>
          </w:p>
        </w:tc>
      </w:tr>
      <w:tr w:rsidR="00237051" w:rsidRPr="00981CB3" w14:paraId="29301BB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F2A5F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D6EC33" w14:textId="77777777" w:rsidR="00237051" w:rsidRPr="00981CB3" w:rsidRDefault="00237051" w:rsidP="00121C0E">
            <w:pPr>
              <w:rPr>
                <w:rFonts w:eastAsiaTheme="minorHAnsi" w:cs="Arial"/>
                <w:color w:val="000000" w:themeColor="text1"/>
                <w:sz w:val="16"/>
                <w:szCs w:val="16"/>
              </w:rPr>
            </w:pPr>
          </w:p>
        </w:tc>
      </w:tr>
    </w:tbl>
    <w:p w14:paraId="35A44EB7" w14:textId="77777777" w:rsidR="00237051" w:rsidRDefault="00237051" w:rsidP="00237051">
      <w:pPr>
        <w:pStyle w:val="Caption"/>
        <w:rPr>
          <w:lang w:val="en-GB"/>
        </w:rPr>
      </w:pPr>
      <w:r w:rsidRPr="00702453">
        <w:t xml:space="preserve">Table: </w:t>
      </w:r>
      <w:r>
        <w:t xml:space="preserve">Signal Details of </w:t>
      </w:r>
      <w:r w:rsidRPr="004521EB">
        <w:rPr>
          <w:lang w:val="en-GB"/>
        </w:rPr>
        <w:t>Share_Command</w:t>
      </w:r>
    </w:p>
    <w:p w14:paraId="7B6C9965" w14:textId="77777777" w:rsidR="00495854" w:rsidRPr="00495854" w:rsidRDefault="00495854" w:rsidP="00495854">
      <w:pPr>
        <w:rPr>
          <w:lang w:val="en-GB"/>
        </w:rPr>
      </w:pPr>
    </w:p>
    <w:p w14:paraId="1045AC8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Share_Rq</w:t>
      </w:r>
    </w:p>
    <w:p w14:paraId="5BF7B198" w14:textId="77777777" w:rsidR="00237051" w:rsidRPr="00F03856" w:rsidRDefault="00237051" w:rsidP="00237051">
      <w:pPr>
        <w:rPr>
          <w:rFonts w:cs="Arial"/>
        </w:rPr>
      </w:pPr>
      <w:r>
        <w:rPr>
          <w:rFonts w:cs="Arial"/>
        </w:rPr>
        <w:t xml:space="preserve">Internal Signal for Audio Share Response </w:t>
      </w:r>
    </w:p>
    <w:p w14:paraId="4865012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D827D9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EA862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2903C5" w14:textId="77777777" w:rsidR="00237051" w:rsidRPr="002338ED" w:rsidRDefault="006B7CE9" w:rsidP="002338ED">
            <w:pPr>
              <w:rPr>
                <w:rFonts w:cs="Arial"/>
                <w:color w:val="000000" w:themeColor="text1"/>
                <w:sz w:val="16"/>
                <w:szCs w:val="14"/>
              </w:rPr>
            </w:pPr>
            <w:sdt>
              <w:sdtPr>
                <w:rPr>
                  <w:sz w:val="16"/>
                  <w:szCs w:val="16"/>
                </w:rPr>
                <w:alias w:val="ASIL"/>
                <w:tag w:val="ASIL"/>
                <w:id w:val="-157395649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8D748F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19391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B0E1E8" w14:textId="77777777" w:rsidR="00237051" w:rsidRPr="00981CB3" w:rsidRDefault="00237051" w:rsidP="00121C0E">
            <w:pPr>
              <w:rPr>
                <w:rFonts w:eastAsiaTheme="minorHAnsi" w:cs="Arial"/>
                <w:color w:val="000000" w:themeColor="text1"/>
                <w:sz w:val="16"/>
                <w:szCs w:val="16"/>
              </w:rPr>
            </w:pPr>
          </w:p>
        </w:tc>
      </w:tr>
      <w:tr w:rsidR="00237051" w:rsidRPr="00981CB3" w14:paraId="7DC1E1AB"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617E53B"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10620C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FB6A2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52394D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12951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E4CD3" w14:textId="77777777" w:rsidR="00237051" w:rsidRPr="00981CB3" w:rsidRDefault="00237051" w:rsidP="00121C0E">
            <w:pPr>
              <w:rPr>
                <w:rFonts w:eastAsiaTheme="minorHAnsi" w:cs="Arial"/>
                <w:color w:val="000000" w:themeColor="text1"/>
                <w:sz w:val="16"/>
                <w:szCs w:val="16"/>
              </w:rPr>
            </w:pPr>
          </w:p>
        </w:tc>
      </w:tr>
      <w:tr w:rsidR="00237051" w:rsidRPr="00981CB3" w14:paraId="4B57D0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2462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DC5FB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51E8AB" w14:textId="77777777" w:rsidR="00237051" w:rsidRPr="00981CB3" w:rsidRDefault="00237051" w:rsidP="00121C0E">
            <w:pPr>
              <w:rPr>
                <w:rFonts w:eastAsiaTheme="minorHAnsi" w:cs="Arial"/>
                <w:color w:val="000000" w:themeColor="text1"/>
                <w:sz w:val="16"/>
                <w:szCs w:val="16"/>
              </w:rPr>
            </w:pPr>
          </w:p>
        </w:tc>
      </w:tr>
      <w:tr w:rsidR="00237051" w:rsidRPr="00981CB3" w14:paraId="44F33F5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E6730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D793A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966A3" w14:textId="77777777" w:rsidR="00237051" w:rsidRPr="00981CB3" w:rsidRDefault="00237051" w:rsidP="00121C0E">
            <w:pPr>
              <w:rPr>
                <w:rFonts w:eastAsiaTheme="minorHAnsi" w:cs="Arial"/>
                <w:color w:val="000000" w:themeColor="text1"/>
                <w:sz w:val="16"/>
                <w:szCs w:val="16"/>
              </w:rPr>
            </w:pPr>
          </w:p>
        </w:tc>
      </w:tr>
      <w:tr w:rsidR="00237051" w:rsidRPr="00981CB3" w14:paraId="48C1684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D1314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5BB69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77FA12" w14:textId="77777777" w:rsidR="00237051" w:rsidRPr="00981CB3" w:rsidRDefault="00237051" w:rsidP="00121C0E">
            <w:pPr>
              <w:rPr>
                <w:rFonts w:eastAsiaTheme="minorHAnsi" w:cs="Arial"/>
                <w:color w:val="000000" w:themeColor="text1"/>
                <w:sz w:val="16"/>
                <w:szCs w:val="16"/>
              </w:rPr>
            </w:pPr>
          </w:p>
        </w:tc>
      </w:tr>
      <w:tr w:rsidR="00237051" w:rsidRPr="00981CB3" w14:paraId="5558107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C9EFD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402DD9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FC364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BA6F99" w14:textId="77777777" w:rsidR="00237051" w:rsidRPr="00981CB3" w:rsidRDefault="00237051" w:rsidP="00121C0E">
            <w:pPr>
              <w:rPr>
                <w:rFonts w:eastAsiaTheme="minorHAnsi" w:cs="Arial"/>
                <w:color w:val="000000" w:themeColor="text1"/>
                <w:sz w:val="16"/>
                <w:szCs w:val="16"/>
              </w:rPr>
            </w:pPr>
          </w:p>
        </w:tc>
      </w:tr>
      <w:tr w:rsidR="00237051" w:rsidRPr="00981CB3" w14:paraId="71D370D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7C241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82043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E874B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43AB0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9DD86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82D21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C26F7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290EAD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998AB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6C219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5283A4" w14:textId="77777777" w:rsidR="00237051" w:rsidRPr="00981CB3" w:rsidRDefault="00237051" w:rsidP="00121C0E">
            <w:pPr>
              <w:rPr>
                <w:rFonts w:eastAsiaTheme="minorHAnsi" w:cs="Arial"/>
                <w:color w:val="000000" w:themeColor="text1"/>
                <w:sz w:val="16"/>
                <w:szCs w:val="16"/>
              </w:rPr>
            </w:pPr>
          </w:p>
        </w:tc>
      </w:tr>
      <w:tr w:rsidR="00237051" w:rsidRPr="00981CB3" w14:paraId="7694F28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F1AA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FE0E2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728CEB" w14:textId="77777777" w:rsidR="00237051" w:rsidRPr="00981CB3" w:rsidRDefault="00237051" w:rsidP="00121C0E">
            <w:pPr>
              <w:rPr>
                <w:rFonts w:eastAsiaTheme="minorHAnsi" w:cs="Arial"/>
                <w:color w:val="000000" w:themeColor="text1"/>
                <w:sz w:val="16"/>
                <w:szCs w:val="16"/>
              </w:rPr>
            </w:pPr>
          </w:p>
        </w:tc>
      </w:tr>
      <w:tr w:rsidR="00237051" w:rsidRPr="00981CB3" w14:paraId="76172BE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29191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B50897" w14:textId="77777777" w:rsidR="00237051" w:rsidRPr="00981CB3" w:rsidRDefault="00237051" w:rsidP="00121C0E">
            <w:pPr>
              <w:rPr>
                <w:rFonts w:eastAsiaTheme="minorHAnsi" w:cs="Arial"/>
                <w:color w:val="000000" w:themeColor="text1"/>
                <w:sz w:val="16"/>
                <w:szCs w:val="16"/>
              </w:rPr>
            </w:pPr>
          </w:p>
        </w:tc>
      </w:tr>
    </w:tbl>
    <w:p w14:paraId="71FCD6DF" w14:textId="77777777" w:rsidR="00237051" w:rsidRDefault="00237051" w:rsidP="00237051">
      <w:pPr>
        <w:pStyle w:val="Caption"/>
        <w:rPr>
          <w:lang w:val="en-GB"/>
        </w:rPr>
      </w:pPr>
      <w:r w:rsidRPr="00702453">
        <w:t xml:space="preserve">Table: </w:t>
      </w:r>
      <w:r>
        <w:t xml:space="preserve">Signal Details of </w:t>
      </w:r>
      <w:r w:rsidRPr="004521EB">
        <w:rPr>
          <w:lang w:val="en-GB"/>
        </w:rPr>
        <w:t>Share_Rq</w:t>
      </w:r>
    </w:p>
    <w:p w14:paraId="0BCC2D90" w14:textId="77777777" w:rsidR="00495854" w:rsidRPr="00495854" w:rsidRDefault="00495854" w:rsidP="00495854">
      <w:pPr>
        <w:rPr>
          <w:lang w:val="en-GB"/>
        </w:rPr>
      </w:pPr>
    </w:p>
    <w:p w14:paraId="32FCAD3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SoundMode_Command</w:t>
      </w:r>
    </w:p>
    <w:p w14:paraId="228E6197" w14:textId="77777777" w:rsidR="00237051" w:rsidRPr="00F03856" w:rsidRDefault="00237051" w:rsidP="00237051">
      <w:pPr>
        <w:rPr>
          <w:rFonts w:cs="Arial"/>
        </w:rPr>
      </w:pPr>
      <w:r>
        <w:rPr>
          <w:rFonts w:cs="Arial"/>
        </w:rPr>
        <w:t>Sound Mode Command (Physical Touch)</w:t>
      </w:r>
    </w:p>
    <w:p w14:paraId="4B42975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CEC8A7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B4313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D080DE" w14:textId="77777777" w:rsidR="00237051" w:rsidRPr="002338ED" w:rsidRDefault="006B7CE9" w:rsidP="002338ED">
            <w:pPr>
              <w:rPr>
                <w:rFonts w:cs="Arial"/>
                <w:color w:val="000000" w:themeColor="text1"/>
                <w:sz w:val="16"/>
                <w:szCs w:val="14"/>
              </w:rPr>
            </w:pPr>
            <w:sdt>
              <w:sdtPr>
                <w:rPr>
                  <w:sz w:val="16"/>
                  <w:szCs w:val="16"/>
                </w:rPr>
                <w:alias w:val="ASIL"/>
                <w:tag w:val="ASIL"/>
                <w:id w:val="69914108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F0D55E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89759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71D536" w14:textId="77777777" w:rsidR="00237051" w:rsidRPr="00981CB3" w:rsidRDefault="00237051" w:rsidP="00121C0E">
            <w:pPr>
              <w:rPr>
                <w:rFonts w:eastAsiaTheme="minorHAnsi" w:cs="Arial"/>
                <w:color w:val="000000" w:themeColor="text1"/>
                <w:sz w:val="16"/>
                <w:szCs w:val="16"/>
              </w:rPr>
            </w:pPr>
          </w:p>
        </w:tc>
      </w:tr>
      <w:tr w:rsidR="00237051" w:rsidRPr="00981CB3" w14:paraId="5C1CB2B5"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DA55E3A"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6CB1E7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00A93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868663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253D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A2ACC6" w14:textId="77777777" w:rsidR="00237051" w:rsidRPr="00981CB3" w:rsidRDefault="00237051" w:rsidP="00121C0E">
            <w:pPr>
              <w:rPr>
                <w:rFonts w:eastAsiaTheme="minorHAnsi" w:cs="Arial"/>
                <w:color w:val="000000" w:themeColor="text1"/>
                <w:sz w:val="16"/>
                <w:szCs w:val="16"/>
              </w:rPr>
            </w:pPr>
          </w:p>
        </w:tc>
      </w:tr>
      <w:tr w:rsidR="00237051" w:rsidRPr="00981CB3" w14:paraId="378939D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5CA2B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DACDA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112A1C" w14:textId="77777777" w:rsidR="00237051" w:rsidRPr="00981CB3" w:rsidRDefault="00237051" w:rsidP="00121C0E">
            <w:pPr>
              <w:rPr>
                <w:rFonts w:eastAsiaTheme="minorHAnsi" w:cs="Arial"/>
                <w:color w:val="000000" w:themeColor="text1"/>
                <w:sz w:val="16"/>
                <w:szCs w:val="16"/>
              </w:rPr>
            </w:pPr>
          </w:p>
        </w:tc>
      </w:tr>
      <w:tr w:rsidR="00237051" w:rsidRPr="00981CB3" w14:paraId="48ADE5E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7D5D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7ABFA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16D31E" w14:textId="77777777" w:rsidR="00237051" w:rsidRPr="00981CB3" w:rsidRDefault="00237051" w:rsidP="00121C0E">
            <w:pPr>
              <w:rPr>
                <w:rFonts w:eastAsiaTheme="minorHAnsi" w:cs="Arial"/>
                <w:color w:val="000000" w:themeColor="text1"/>
                <w:sz w:val="16"/>
                <w:szCs w:val="16"/>
              </w:rPr>
            </w:pPr>
          </w:p>
        </w:tc>
      </w:tr>
      <w:tr w:rsidR="00237051" w:rsidRPr="00981CB3" w14:paraId="17A4E4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5913F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5F2CF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4DCC56" w14:textId="77777777" w:rsidR="00237051" w:rsidRPr="00981CB3" w:rsidRDefault="00237051" w:rsidP="00121C0E">
            <w:pPr>
              <w:rPr>
                <w:rFonts w:eastAsiaTheme="minorHAnsi" w:cs="Arial"/>
                <w:color w:val="000000" w:themeColor="text1"/>
                <w:sz w:val="16"/>
                <w:szCs w:val="16"/>
              </w:rPr>
            </w:pPr>
          </w:p>
        </w:tc>
      </w:tr>
      <w:tr w:rsidR="00237051" w:rsidRPr="00981CB3" w14:paraId="0794DC1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E6584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ED49C6A"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81707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C36209" w14:textId="77777777" w:rsidR="00237051" w:rsidRPr="00981CB3" w:rsidRDefault="00237051" w:rsidP="00121C0E">
            <w:pPr>
              <w:rPr>
                <w:rFonts w:eastAsiaTheme="minorHAnsi" w:cs="Arial"/>
                <w:color w:val="000000" w:themeColor="text1"/>
                <w:sz w:val="16"/>
                <w:szCs w:val="16"/>
              </w:rPr>
            </w:pPr>
          </w:p>
        </w:tc>
      </w:tr>
      <w:tr w:rsidR="00237051" w:rsidRPr="00981CB3" w14:paraId="2E81283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C62F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FDFDF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05C5C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3652D8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F1171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103F1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5094B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A7A754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8F9A9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2A357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239A6" w14:textId="77777777" w:rsidR="00237051" w:rsidRPr="00981CB3" w:rsidRDefault="00237051" w:rsidP="00121C0E">
            <w:pPr>
              <w:rPr>
                <w:rFonts w:eastAsiaTheme="minorHAnsi" w:cs="Arial"/>
                <w:color w:val="000000" w:themeColor="text1"/>
                <w:sz w:val="16"/>
                <w:szCs w:val="16"/>
              </w:rPr>
            </w:pPr>
          </w:p>
        </w:tc>
      </w:tr>
      <w:tr w:rsidR="00237051" w:rsidRPr="00981CB3" w14:paraId="7FA5EB4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F2658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2D0CF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56FFF4" w14:textId="77777777" w:rsidR="00237051" w:rsidRPr="00981CB3" w:rsidRDefault="00237051" w:rsidP="00121C0E">
            <w:pPr>
              <w:rPr>
                <w:rFonts w:eastAsiaTheme="minorHAnsi" w:cs="Arial"/>
                <w:color w:val="000000" w:themeColor="text1"/>
                <w:sz w:val="16"/>
                <w:szCs w:val="16"/>
              </w:rPr>
            </w:pPr>
          </w:p>
        </w:tc>
      </w:tr>
      <w:tr w:rsidR="00237051" w:rsidRPr="00981CB3" w14:paraId="0F6B7A4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41345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815375" w14:textId="77777777" w:rsidR="00237051" w:rsidRPr="00981CB3" w:rsidRDefault="00237051" w:rsidP="00121C0E">
            <w:pPr>
              <w:rPr>
                <w:rFonts w:eastAsiaTheme="minorHAnsi" w:cs="Arial"/>
                <w:color w:val="000000" w:themeColor="text1"/>
                <w:sz w:val="16"/>
                <w:szCs w:val="16"/>
              </w:rPr>
            </w:pPr>
          </w:p>
        </w:tc>
      </w:tr>
    </w:tbl>
    <w:p w14:paraId="293F00A3" w14:textId="77777777" w:rsidR="00237051" w:rsidRDefault="00237051" w:rsidP="00237051">
      <w:pPr>
        <w:pStyle w:val="Caption"/>
        <w:rPr>
          <w:lang w:val="en-GB"/>
        </w:rPr>
      </w:pPr>
      <w:r w:rsidRPr="00702453">
        <w:t xml:space="preserve">Table: </w:t>
      </w:r>
      <w:r>
        <w:t xml:space="preserve">Signal Details of </w:t>
      </w:r>
      <w:r w:rsidRPr="004521EB">
        <w:rPr>
          <w:lang w:val="en-GB"/>
        </w:rPr>
        <w:t>SoundMode_Command</w:t>
      </w:r>
    </w:p>
    <w:p w14:paraId="710836F1" w14:textId="77777777" w:rsidR="00495854" w:rsidRPr="00495854" w:rsidRDefault="00495854" w:rsidP="00495854">
      <w:pPr>
        <w:rPr>
          <w:lang w:val="en-GB"/>
        </w:rPr>
      </w:pPr>
    </w:p>
    <w:p w14:paraId="6330B190"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SourceType</w:t>
      </w:r>
    </w:p>
    <w:p w14:paraId="5E18BE72" w14:textId="77777777" w:rsidR="00237051" w:rsidRPr="00F03856" w:rsidRDefault="00237051" w:rsidP="00237051">
      <w:pPr>
        <w:rPr>
          <w:rFonts w:cs="Arial"/>
        </w:rPr>
      </w:pPr>
      <w:r>
        <w:rPr>
          <w:rFonts w:cs="Arial"/>
        </w:rPr>
        <w:t>Signal specifies selection of source type of audio used for zone 1 to zone 6</w:t>
      </w:r>
    </w:p>
    <w:p w14:paraId="764F132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9D9AEA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9E7CA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22245C" w14:textId="77777777" w:rsidR="00237051" w:rsidRPr="002338ED" w:rsidRDefault="006B7CE9" w:rsidP="002338ED">
            <w:pPr>
              <w:rPr>
                <w:rFonts w:cs="Arial"/>
                <w:color w:val="000000" w:themeColor="text1"/>
                <w:sz w:val="16"/>
                <w:szCs w:val="14"/>
              </w:rPr>
            </w:pPr>
            <w:sdt>
              <w:sdtPr>
                <w:rPr>
                  <w:sz w:val="16"/>
                  <w:szCs w:val="16"/>
                </w:rPr>
                <w:alias w:val="ASIL"/>
                <w:tag w:val="ASIL"/>
                <w:id w:val="162541516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38B209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0DC5E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6D560D" w14:textId="77777777" w:rsidR="00237051" w:rsidRPr="00981CB3" w:rsidRDefault="00237051" w:rsidP="00121C0E">
            <w:pPr>
              <w:rPr>
                <w:rFonts w:eastAsiaTheme="minorHAnsi" w:cs="Arial"/>
                <w:color w:val="000000" w:themeColor="text1"/>
                <w:sz w:val="16"/>
                <w:szCs w:val="16"/>
              </w:rPr>
            </w:pPr>
          </w:p>
        </w:tc>
      </w:tr>
      <w:tr w:rsidR="00237051" w:rsidRPr="00981CB3" w14:paraId="0B1CA3BE"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B6E220A"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C1615A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C255C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E61EED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147A6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A7D7FE" w14:textId="77777777" w:rsidR="00237051" w:rsidRPr="00981CB3" w:rsidRDefault="00237051" w:rsidP="00121C0E">
            <w:pPr>
              <w:rPr>
                <w:rFonts w:eastAsiaTheme="minorHAnsi" w:cs="Arial"/>
                <w:color w:val="000000" w:themeColor="text1"/>
                <w:sz w:val="16"/>
                <w:szCs w:val="16"/>
              </w:rPr>
            </w:pPr>
          </w:p>
        </w:tc>
      </w:tr>
      <w:tr w:rsidR="00237051" w:rsidRPr="00981CB3" w14:paraId="7D5712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A3E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51637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6239FB" w14:textId="77777777" w:rsidR="00237051" w:rsidRPr="00981CB3" w:rsidRDefault="00237051" w:rsidP="00121C0E">
            <w:pPr>
              <w:rPr>
                <w:rFonts w:eastAsiaTheme="minorHAnsi" w:cs="Arial"/>
                <w:color w:val="000000" w:themeColor="text1"/>
                <w:sz w:val="16"/>
                <w:szCs w:val="16"/>
              </w:rPr>
            </w:pPr>
          </w:p>
        </w:tc>
      </w:tr>
      <w:tr w:rsidR="00237051" w:rsidRPr="00981CB3" w14:paraId="5CC23ED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7DBF2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1BFA4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DB3AA" w14:textId="77777777" w:rsidR="00237051" w:rsidRPr="00981CB3" w:rsidRDefault="00237051" w:rsidP="00121C0E">
            <w:pPr>
              <w:rPr>
                <w:rFonts w:eastAsiaTheme="minorHAnsi" w:cs="Arial"/>
                <w:color w:val="000000" w:themeColor="text1"/>
                <w:sz w:val="16"/>
                <w:szCs w:val="16"/>
              </w:rPr>
            </w:pPr>
          </w:p>
        </w:tc>
      </w:tr>
      <w:tr w:rsidR="00237051" w:rsidRPr="00981CB3" w14:paraId="709C8E1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F2E11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B2987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8F9D91" w14:textId="77777777" w:rsidR="00237051" w:rsidRPr="00981CB3" w:rsidRDefault="00237051" w:rsidP="00121C0E">
            <w:pPr>
              <w:rPr>
                <w:rFonts w:eastAsiaTheme="minorHAnsi" w:cs="Arial"/>
                <w:color w:val="000000" w:themeColor="text1"/>
                <w:sz w:val="16"/>
                <w:szCs w:val="16"/>
              </w:rPr>
            </w:pPr>
          </w:p>
        </w:tc>
      </w:tr>
      <w:tr w:rsidR="00237051" w:rsidRPr="00981CB3" w14:paraId="7374E17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037D4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DE9780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AEE56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3B574" w14:textId="77777777" w:rsidR="00237051" w:rsidRPr="00981CB3" w:rsidRDefault="00237051" w:rsidP="00121C0E">
            <w:pPr>
              <w:rPr>
                <w:rFonts w:eastAsiaTheme="minorHAnsi" w:cs="Arial"/>
                <w:color w:val="000000" w:themeColor="text1"/>
                <w:sz w:val="16"/>
                <w:szCs w:val="16"/>
              </w:rPr>
            </w:pPr>
          </w:p>
        </w:tc>
      </w:tr>
      <w:tr w:rsidR="00237051" w:rsidRPr="00981CB3" w14:paraId="07317E3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FB0A5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C7AF2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9729F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37DA55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C4A2A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A0DF3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A05F8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8538A7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3DF37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B31BA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382797" w14:textId="77777777" w:rsidR="00237051" w:rsidRPr="00981CB3" w:rsidRDefault="00237051" w:rsidP="00121C0E">
            <w:pPr>
              <w:rPr>
                <w:rFonts w:eastAsiaTheme="minorHAnsi" w:cs="Arial"/>
                <w:color w:val="000000" w:themeColor="text1"/>
                <w:sz w:val="16"/>
                <w:szCs w:val="16"/>
              </w:rPr>
            </w:pPr>
          </w:p>
        </w:tc>
      </w:tr>
      <w:tr w:rsidR="00237051" w:rsidRPr="00981CB3" w14:paraId="4BBE39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F4FE4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CBE96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C5AE58" w14:textId="77777777" w:rsidR="00237051" w:rsidRPr="00981CB3" w:rsidRDefault="00237051" w:rsidP="00121C0E">
            <w:pPr>
              <w:rPr>
                <w:rFonts w:eastAsiaTheme="minorHAnsi" w:cs="Arial"/>
                <w:color w:val="000000" w:themeColor="text1"/>
                <w:sz w:val="16"/>
                <w:szCs w:val="16"/>
              </w:rPr>
            </w:pPr>
          </w:p>
        </w:tc>
      </w:tr>
      <w:tr w:rsidR="00237051" w:rsidRPr="00981CB3" w14:paraId="3D1AC2D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C283F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4D35EE" w14:textId="77777777" w:rsidR="00237051" w:rsidRPr="00981CB3" w:rsidRDefault="00237051" w:rsidP="00121C0E">
            <w:pPr>
              <w:rPr>
                <w:rFonts w:eastAsiaTheme="minorHAnsi" w:cs="Arial"/>
                <w:color w:val="000000" w:themeColor="text1"/>
                <w:sz w:val="16"/>
                <w:szCs w:val="16"/>
              </w:rPr>
            </w:pPr>
          </w:p>
        </w:tc>
      </w:tr>
    </w:tbl>
    <w:p w14:paraId="46B110EA" w14:textId="77777777" w:rsidR="00237051" w:rsidRDefault="00237051" w:rsidP="00237051">
      <w:pPr>
        <w:pStyle w:val="Caption"/>
        <w:rPr>
          <w:lang w:val="en-GB"/>
        </w:rPr>
      </w:pPr>
      <w:r w:rsidRPr="00702453">
        <w:t xml:space="preserve">Table: </w:t>
      </w:r>
      <w:r>
        <w:t xml:space="preserve">Signal Details of </w:t>
      </w:r>
      <w:r w:rsidRPr="004521EB">
        <w:rPr>
          <w:lang w:val="en-GB"/>
        </w:rPr>
        <w:t>SourceType</w:t>
      </w:r>
    </w:p>
    <w:p w14:paraId="11E2A8F1" w14:textId="77777777" w:rsidR="00495854" w:rsidRPr="00495854" w:rsidRDefault="00495854" w:rsidP="00495854">
      <w:pPr>
        <w:rPr>
          <w:lang w:val="en-GB"/>
        </w:rPr>
      </w:pPr>
    </w:p>
    <w:p w14:paraId="3F77E76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SourceTypeChannel</w:t>
      </w:r>
    </w:p>
    <w:p w14:paraId="75F59A62" w14:textId="77777777" w:rsidR="00237051" w:rsidRPr="00F03856" w:rsidRDefault="00237051" w:rsidP="00237051">
      <w:pPr>
        <w:rPr>
          <w:rFonts w:cs="Arial"/>
        </w:rPr>
      </w:pPr>
      <w:r>
        <w:rPr>
          <w:rFonts w:cs="Arial"/>
        </w:rPr>
        <w:t>Signal specifies selection of audio channel for the audio source for zone 1 to zone 6</w:t>
      </w:r>
    </w:p>
    <w:p w14:paraId="6A308960"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76B9C6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1317B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82B521" w14:textId="77777777" w:rsidR="00237051" w:rsidRPr="002338ED" w:rsidRDefault="006B7CE9" w:rsidP="002338ED">
            <w:pPr>
              <w:rPr>
                <w:rFonts w:cs="Arial"/>
                <w:color w:val="000000" w:themeColor="text1"/>
                <w:sz w:val="16"/>
                <w:szCs w:val="14"/>
              </w:rPr>
            </w:pPr>
            <w:sdt>
              <w:sdtPr>
                <w:rPr>
                  <w:sz w:val="16"/>
                  <w:szCs w:val="16"/>
                </w:rPr>
                <w:alias w:val="ASIL"/>
                <w:tag w:val="ASIL"/>
                <w:id w:val="30567019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40502FC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5C57D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A38C74" w14:textId="77777777" w:rsidR="00237051" w:rsidRPr="00981CB3" w:rsidRDefault="00237051" w:rsidP="00121C0E">
            <w:pPr>
              <w:rPr>
                <w:rFonts w:eastAsiaTheme="minorHAnsi" w:cs="Arial"/>
                <w:color w:val="000000" w:themeColor="text1"/>
                <w:sz w:val="16"/>
                <w:szCs w:val="16"/>
              </w:rPr>
            </w:pPr>
          </w:p>
        </w:tc>
      </w:tr>
      <w:tr w:rsidR="00237051" w:rsidRPr="00981CB3" w14:paraId="3D2B190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F46E0CE"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0F627B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6CD5E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F55B729"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606FF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B543C8" w14:textId="77777777" w:rsidR="00237051" w:rsidRPr="00981CB3" w:rsidRDefault="00237051" w:rsidP="00121C0E">
            <w:pPr>
              <w:rPr>
                <w:rFonts w:eastAsiaTheme="minorHAnsi" w:cs="Arial"/>
                <w:color w:val="000000" w:themeColor="text1"/>
                <w:sz w:val="16"/>
                <w:szCs w:val="16"/>
              </w:rPr>
            </w:pPr>
          </w:p>
        </w:tc>
      </w:tr>
      <w:tr w:rsidR="00237051" w:rsidRPr="00981CB3" w14:paraId="6C4A178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5DC1E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E4F7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ECBE37" w14:textId="77777777" w:rsidR="00237051" w:rsidRPr="00981CB3" w:rsidRDefault="00237051" w:rsidP="00121C0E">
            <w:pPr>
              <w:rPr>
                <w:rFonts w:eastAsiaTheme="minorHAnsi" w:cs="Arial"/>
                <w:color w:val="000000" w:themeColor="text1"/>
                <w:sz w:val="16"/>
                <w:szCs w:val="16"/>
              </w:rPr>
            </w:pPr>
          </w:p>
        </w:tc>
      </w:tr>
      <w:tr w:rsidR="00237051" w:rsidRPr="00981CB3" w14:paraId="5DDF2D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755DD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9D421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FD4F7D" w14:textId="77777777" w:rsidR="00237051" w:rsidRPr="00981CB3" w:rsidRDefault="00237051" w:rsidP="00121C0E">
            <w:pPr>
              <w:rPr>
                <w:rFonts w:eastAsiaTheme="minorHAnsi" w:cs="Arial"/>
                <w:color w:val="000000" w:themeColor="text1"/>
                <w:sz w:val="16"/>
                <w:szCs w:val="16"/>
              </w:rPr>
            </w:pPr>
          </w:p>
        </w:tc>
      </w:tr>
      <w:tr w:rsidR="00237051" w:rsidRPr="00981CB3" w14:paraId="1DE711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ECDE9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2383B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810D47" w14:textId="77777777" w:rsidR="00237051" w:rsidRPr="00981CB3" w:rsidRDefault="00237051" w:rsidP="00121C0E">
            <w:pPr>
              <w:rPr>
                <w:rFonts w:eastAsiaTheme="minorHAnsi" w:cs="Arial"/>
                <w:color w:val="000000" w:themeColor="text1"/>
                <w:sz w:val="16"/>
                <w:szCs w:val="16"/>
              </w:rPr>
            </w:pPr>
          </w:p>
        </w:tc>
      </w:tr>
      <w:tr w:rsidR="00237051" w:rsidRPr="00981CB3" w14:paraId="781BF67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A1762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13E89D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3BB90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352D6A" w14:textId="77777777" w:rsidR="00237051" w:rsidRPr="00981CB3" w:rsidRDefault="00237051" w:rsidP="00121C0E">
            <w:pPr>
              <w:rPr>
                <w:rFonts w:eastAsiaTheme="minorHAnsi" w:cs="Arial"/>
                <w:color w:val="000000" w:themeColor="text1"/>
                <w:sz w:val="16"/>
                <w:szCs w:val="16"/>
              </w:rPr>
            </w:pPr>
          </w:p>
        </w:tc>
      </w:tr>
      <w:tr w:rsidR="00237051" w:rsidRPr="00981CB3" w14:paraId="5D2AC31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CB7E4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B899F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F6DA8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D4FF50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8C075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02DD0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E69E3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DAA555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76DF1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5A146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CDAE73" w14:textId="77777777" w:rsidR="00237051" w:rsidRPr="00981CB3" w:rsidRDefault="00237051" w:rsidP="00121C0E">
            <w:pPr>
              <w:rPr>
                <w:rFonts w:eastAsiaTheme="minorHAnsi" w:cs="Arial"/>
                <w:color w:val="000000" w:themeColor="text1"/>
                <w:sz w:val="16"/>
                <w:szCs w:val="16"/>
              </w:rPr>
            </w:pPr>
          </w:p>
        </w:tc>
      </w:tr>
      <w:tr w:rsidR="00237051" w:rsidRPr="00981CB3" w14:paraId="2D35FAA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996D4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0157B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8EE00C" w14:textId="77777777" w:rsidR="00237051" w:rsidRPr="00981CB3" w:rsidRDefault="00237051" w:rsidP="00121C0E">
            <w:pPr>
              <w:rPr>
                <w:rFonts w:eastAsiaTheme="minorHAnsi" w:cs="Arial"/>
                <w:color w:val="000000" w:themeColor="text1"/>
                <w:sz w:val="16"/>
                <w:szCs w:val="16"/>
              </w:rPr>
            </w:pPr>
          </w:p>
        </w:tc>
      </w:tr>
      <w:tr w:rsidR="00237051" w:rsidRPr="00981CB3" w14:paraId="7133F3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DDF81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845EC2" w14:textId="77777777" w:rsidR="00237051" w:rsidRPr="00981CB3" w:rsidRDefault="00237051" w:rsidP="00121C0E">
            <w:pPr>
              <w:rPr>
                <w:rFonts w:eastAsiaTheme="minorHAnsi" w:cs="Arial"/>
                <w:color w:val="000000" w:themeColor="text1"/>
                <w:sz w:val="16"/>
                <w:szCs w:val="16"/>
              </w:rPr>
            </w:pPr>
          </w:p>
        </w:tc>
      </w:tr>
    </w:tbl>
    <w:p w14:paraId="710C5482" w14:textId="77777777" w:rsidR="00237051" w:rsidRDefault="00237051" w:rsidP="00237051">
      <w:pPr>
        <w:pStyle w:val="Caption"/>
        <w:rPr>
          <w:lang w:val="en-GB"/>
        </w:rPr>
      </w:pPr>
      <w:r w:rsidRPr="00702453">
        <w:t xml:space="preserve">Table: </w:t>
      </w:r>
      <w:r>
        <w:t xml:space="preserve">Signal Details of </w:t>
      </w:r>
      <w:r w:rsidRPr="004521EB">
        <w:rPr>
          <w:lang w:val="en-GB"/>
        </w:rPr>
        <w:t>SourceTypeChannel</w:t>
      </w:r>
    </w:p>
    <w:p w14:paraId="0112F23F" w14:textId="77777777" w:rsidR="00495854" w:rsidRPr="00495854" w:rsidRDefault="00495854" w:rsidP="00495854">
      <w:pPr>
        <w:rPr>
          <w:lang w:val="en-GB"/>
        </w:rPr>
      </w:pPr>
    </w:p>
    <w:p w14:paraId="4EE4077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SourceTypeStatus</w:t>
      </w:r>
    </w:p>
    <w:p w14:paraId="1CFF635C" w14:textId="77777777" w:rsidR="00237051" w:rsidRPr="00F03856" w:rsidRDefault="00237051" w:rsidP="00237051">
      <w:pPr>
        <w:rPr>
          <w:rFonts w:cs="Arial"/>
        </w:rPr>
      </w:pPr>
      <w:r>
        <w:rPr>
          <w:rFonts w:cs="Arial"/>
        </w:rPr>
        <w:t>Signal specifies the source type status of audio source used for zone 1 to zone 6</w:t>
      </w:r>
    </w:p>
    <w:p w14:paraId="0C937A6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51B70B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CC24F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B356F4" w14:textId="77777777" w:rsidR="00237051" w:rsidRPr="002338ED" w:rsidRDefault="006B7CE9" w:rsidP="002338ED">
            <w:pPr>
              <w:rPr>
                <w:rFonts w:cs="Arial"/>
                <w:color w:val="000000" w:themeColor="text1"/>
                <w:sz w:val="16"/>
                <w:szCs w:val="14"/>
              </w:rPr>
            </w:pPr>
            <w:sdt>
              <w:sdtPr>
                <w:rPr>
                  <w:sz w:val="16"/>
                  <w:szCs w:val="16"/>
                </w:rPr>
                <w:alias w:val="ASIL"/>
                <w:tag w:val="ASIL"/>
                <w:id w:val="65349470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0A61FF7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C0A89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0FFCCD" w14:textId="77777777" w:rsidR="00237051" w:rsidRPr="00981CB3" w:rsidRDefault="00237051" w:rsidP="00121C0E">
            <w:pPr>
              <w:rPr>
                <w:rFonts w:eastAsiaTheme="minorHAnsi" w:cs="Arial"/>
                <w:color w:val="000000" w:themeColor="text1"/>
                <w:sz w:val="16"/>
                <w:szCs w:val="16"/>
              </w:rPr>
            </w:pPr>
          </w:p>
        </w:tc>
      </w:tr>
      <w:tr w:rsidR="00237051" w:rsidRPr="00981CB3" w14:paraId="219CFEB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C916A0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CBDE50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E53FB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BC981D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87818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800EA0" w14:textId="77777777" w:rsidR="00237051" w:rsidRPr="00981CB3" w:rsidRDefault="00237051" w:rsidP="00121C0E">
            <w:pPr>
              <w:rPr>
                <w:rFonts w:eastAsiaTheme="minorHAnsi" w:cs="Arial"/>
                <w:color w:val="000000" w:themeColor="text1"/>
                <w:sz w:val="16"/>
                <w:szCs w:val="16"/>
              </w:rPr>
            </w:pPr>
          </w:p>
        </w:tc>
      </w:tr>
      <w:tr w:rsidR="00237051" w:rsidRPr="00981CB3" w14:paraId="3D6B2B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07C2F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CE4E0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94180B" w14:textId="77777777" w:rsidR="00237051" w:rsidRPr="00981CB3" w:rsidRDefault="00237051" w:rsidP="00121C0E">
            <w:pPr>
              <w:rPr>
                <w:rFonts w:eastAsiaTheme="minorHAnsi" w:cs="Arial"/>
                <w:color w:val="000000" w:themeColor="text1"/>
                <w:sz w:val="16"/>
                <w:szCs w:val="16"/>
              </w:rPr>
            </w:pPr>
          </w:p>
        </w:tc>
      </w:tr>
      <w:tr w:rsidR="00237051" w:rsidRPr="00981CB3" w14:paraId="46CF12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3B2D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71072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D02BE" w14:textId="77777777" w:rsidR="00237051" w:rsidRPr="00981CB3" w:rsidRDefault="00237051" w:rsidP="00121C0E">
            <w:pPr>
              <w:rPr>
                <w:rFonts w:eastAsiaTheme="minorHAnsi" w:cs="Arial"/>
                <w:color w:val="000000" w:themeColor="text1"/>
                <w:sz w:val="16"/>
                <w:szCs w:val="16"/>
              </w:rPr>
            </w:pPr>
          </w:p>
        </w:tc>
      </w:tr>
      <w:tr w:rsidR="00237051" w:rsidRPr="00981CB3" w14:paraId="5CE74C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C42A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95978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E2B284" w14:textId="77777777" w:rsidR="00237051" w:rsidRPr="00981CB3" w:rsidRDefault="00237051" w:rsidP="00121C0E">
            <w:pPr>
              <w:rPr>
                <w:rFonts w:eastAsiaTheme="minorHAnsi" w:cs="Arial"/>
                <w:color w:val="000000" w:themeColor="text1"/>
                <w:sz w:val="16"/>
                <w:szCs w:val="16"/>
              </w:rPr>
            </w:pPr>
          </w:p>
        </w:tc>
      </w:tr>
      <w:tr w:rsidR="00237051" w:rsidRPr="00981CB3" w14:paraId="2EEB56E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75FAD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925E4F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CD10F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11F4DB" w14:textId="77777777" w:rsidR="00237051" w:rsidRPr="00981CB3" w:rsidRDefault="00237051" w:rsidP="00121C0E">
            <w:pPr>
              <w:rPr>
                <w:rFonts w:eastAsiaTheme="minorHAnsi" w:cs="Arial"/>
                <w:color w:val="000000" w:themeColor="text1"/>
                <w:sz w:val="16"/>
                <w:szCs w:val="16"/>
              </w:rPr>
            </w:pPr>
          </w:p>
        </w:tc>
      </w:tr>
      <w:tr w:rsidR="00237051" w:rsidRPr="00981CB3" w14:paraId="61F64BD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7140C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CF8F0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AECCD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3C5875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9811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69B8A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DDB71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473F9C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E6890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23726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EA02A3" w14:textId="77777777" w:rsidR="00237051" w:rsidRPr="00981CB3" w:rsidRDefault="00237051" w:rsidP="00121C0E">
            <w:pPr>
              <w:rPr>
                <w:rFonts w:eastAsiaTheme="minorHAnsi" w:cs="Arial"/>
                <w:color w:val="000000" w:themeColor="text1"/>
                <w:sz w:val="16"/>
                <w:szCs w:val="16"/>
              </w:rPr>
            </w:pPr>
          </w:p>
        </w:tc>
      </w:tr>
      <w:tr w:rsidR="00237051" w:rsidRPr="00981CB3" w14:paraId="1544326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42744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74977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E3CD35" w14:textId="77777777" w:rsidR="00237051" w:rsidRPr="00981CB3" w:rsidRDefault="00237051" w:rsidP="00121C0E">
            <w:pPr>
              <w:rPr>
                <w:rFonts w:eastAsiaTheme="minorHAnsi" w:cs="Arial"/>
                <w:color w:val="000000" w:themeColor="text1"/>
                <w:sz w:val="16"/>
                <w:szCs w:val="16"/>
              </w:rPr>
            </w:pPr>
          </w:p>
        </w:tc>
      </w:tr>
      <w:tr w:rsidR="00237051" w:rsidRPr="00981CB3" w14:paraId="4B23604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4EBCE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B21D86" w14:textId="77777777" w:rsidR="00237051" w:rsidRPr="00981CB3" w:rsidRDefault="00237051" w:rsidP="00121C0E">
            <w:pPr>
              <w:rPr>
                <w:rFonts w:eastAsiaTheme="minorHAnsi" w:cs="Arial"/>
                <w:color w:val="000000" w:themeColor="text1"/>
                <w:sz w:val="16"/>
                <w:szCs w:val="16"/>
              </w:rPr>
            </w:pPr>
          </w:p>
        </w:tc>
      </w:tr>
    </w:tbl>
    <w:p w14:paraId="2731E315" w14:textId="77777777" w:rsidR="00237051" w:rsidRDefault="00237051" w:rsidP="00237051">
      <w:pPr>
        <w:pStyle w:val="Caption"/>
        <w:rPr>
          <w:lang w:val="en-GB"/>
        </w:rPr>
      </w:pPr>
      <w:r w:rsidRPr="00702453">
        <w:t xml:space="preserve">Table: </w:t>
      </w:r>
      <w:r>
        <w:t xml:space="preserve">Signal Details of </w:t>
      </w:r>
      <w:r w:rsidRPr="004521EB">
        <w:rPr>
          <w:lang w:val="en-GB"/>
        </w:rPr>
        <w:t>SourceTypeStatus</w:t>
      </w:r>
    </w:p>
    <w:p w14:paraId="3FE15B32" w14:textId="77777777" w:rsidR="00495854" w:rsidRPr="00495854" w:rsidRDefault="00495854" w:rsidP="00495854">
      <w:pPr>
        <w:rPr>
          <w:lang w:val="en-GB"/>
        </w:rPr>
      </w:pPr>
    </w:p>
    <w:p w14:paraId="43745A57"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Source_Command</w:t>
      </w:r>
    </w:p>
    <w:p w14:paraId="61BA98E4" w14:textId="77777777" w:rsidR="00237051" w:rsidRPr="00F03856" w:rsidRDefault="00237051" w:rsidP="00237051">
      <w:pPr>
        <w:rPr>
          <w:rFonts w:cs="Arial"/>
        </w:rPr>
      </w:pPr>
      <w:r>
        <w:rPr>
          <w:rFonts w:cs="Arial"/>
        </w:rPr>
        <w:t>Source Command (Physical Touch)</w:t>
      </w:r>
    </w:p>
    <w:p w14:paraId="4E88422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3EFE1B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5E145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3FA028" w14:textId="77777777" w:rsidR="00237051" w:rsidRPr="002338ED" w:rsidRDefault="006B7CE9" w:rsidP="002338ED">
            <w:pPr>
              <w:rPr>
                <w:rFonts w:cs="Arial"/>
                <w:color w:val="000000" w:themeColor="text1"/>
                <w:sz w:val="16"/>
                <w:szCs w:val="14"/>
              </w:rPr>
            </w:pPr>
            <w:sdt>
              <w:sdtPr>
                <w:rPr>
                  <w:sz w:val="16"/>
                  <w:szCs w:val="16"/>
                </w:rPr>
                <w:alias w:val="ASIL"/>
                <w:tag w:val="ASIL"/>
                <w:id w:val="-29090295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A2DB03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B40D3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6CC77B" w14:textId="77777777" w:rsidR="00237051" w:rsidRPr="00981CB3" w:rsidRDefault="00237051" w:rsidP="00121C0E">
            <w:pPr>
              <w:rPr>
                <w:rFonts w:eastAsiaTheme="minorHAnsi" w:cs="Arial"/>
                <w:color w:val="000000" w:themeColor="text1"/>
                <w:sz w:val="16"/>
                <w:szCs w:val="16"/>
              </w:rPr>
            </w:pPr>
          </w:p>
        </w:tc>
      </w:tr>
      <w:tr w:rsidR="00237051" w:rsidRPr="00981CB3" w14:paraId="03D9BB3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5CE3BD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5A756F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EFCAE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446DF6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F6093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CCCB7E" w14:textId="77777777" w:rsidR="00237051" w:rsidRPr="00981CB3" w:rsidRDefault="00237051" w:rsidP="00121C0E">
            <w:pPr>
              <w:rPr>
                <w:rFonts w:eastAsiaTheme="minorHAnsi" w:cs="Arial"/>
                <w:color w:val="000000" w:themeColor="text1"/>
                <w:sz w:val="16"/>
                <w:szCs w:val="16"/>
              </w:rPr>
            </w:pPr>
          </w:p>
        </w:tc>
      </w:tr>
      <w:tr w:rsidR="00237051" w:rsidRPr="00981CB3" w14:paraId="4774203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F684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0FD73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BF2827" w14:textId="77777777" w:rsidR="00237051" w:rsidRPr="00981CB3" w:rsidRDefault="00237051" w:rsidP="00121C0E">
            <w:pPr>
              <w:rPr>
                <w:rFonts w:eastAsiaTheme="minorHAnsi" w:cs="Arial"/>
                <w:color w:val="000000" w:themeColor="text1"/>
                <w:sz w:val="16"/>
                <w:szCs w:val="16"/>
              </w:rPr>
            </w:pPr>
          </w:p>
        </w:tc>
      </w:tr>
      <w:tr w:rsidR="00237051" w:rsidRPr="00981CB3" w14:paraId="42AD116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55CE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C9480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E27E4" w14:textId="77777777" w:rsidR="00237051" w:rsidRPr="00981CB3" w:rsidRDefault="00237051" w:rsidP="00121C0E">
            <w:pPr>
              <w:rPr>
                <w:rFonts w:eastAsiaTheme="minorHAnsi" w:cs="Arial"/>
                <w:color w:val="000000" w:themeColor="text1"/>
                <w:sz w:val="16"/>
                <w:szCs w:val="16"/>
              </w:rPr>
            </w:pPr>
          </w:p>
        </w:tc>
      </w:tr>
      <w:tr w:rsidR="00237051" w:rsidRPr="00981CB3" w14:paraId="596321B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8139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76344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C1A853" w14:textId="77777777" w:rsidR="00237051" w:rsidRPr="00981CB3" w:rsidRDefault="00237051" w:rsidP="00121C0E">
            <w:pPr>
              <w:rPr>
                <w:rFonts w:eastAsiaTheme="minorHAnsi" w:cs="Arial"/>
                <w:color w:val="000000" w:themeColor="text1"/>
                <w:sz w:val="16"/>
                <w:szCs w:val="16"/>
              </w:rPr>
            </w:pPr>
          </w:p>
        </w:tc>
      </w:tr>
      <w:tr w:rsidR="00237051" w:rsidRPr="00981CB3" w14:paraId="25E9156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12223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1B811B8"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8C82F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9A76E" w14:textId="77777777" w:rsidR="00237051" w:rsidRPr="00981CB3" w:rsidRDefault="00237051" w:rsidP="00121C0E">
            <w:pPr>
              <w:rPr>
                <w:rFonts w:eastAsiaTheme="minorHAnsi" w:cs="Arial"/>
                <w:color w:val="000000" w:themeColor="text1"/>
                <w:sz w:val="16"/>
                <w:szCs w:val="16"/>
              </w:rPr>
            </w:pPr>
          </w:p>
        </w:tc>
      </w:tr>
      <w:tr w:rsidR="00237051" w:rsidRPr="00981CB3" w14:paraId="30662BA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E706B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FA068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D8634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B3CF76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A6A09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6B3CF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E721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118C2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EC63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AEC56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D7EFD6" w14:textId="77777777" w:rsidR="00237051" w:rsidRPr="00981CB3" w:rsidRDefault="00237051" w:rsidP="00121C0E">
            <w:pPr>
              <w:rPr>
                <w:rFonts w:eastAsiaTheme="minorHAnsi" w:cs="Arial"/>
                <w:color w:val="000000" w:themeColor="text1"/>
                <w:sz w:val="16"/>
                <w:szCs w:val="16"/>
              </w:rPr>
            </w:pPr>
          </w:p>
        </w:tc>
      </w:tr>
      <w:tr w:rsidR="00237051" w:rsidRPr="00981CB3" w14:paraId="0160C1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E6C53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28494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9056DB" w14:textId="77777777" w:rsidR="00237051" w:rsidRPr="00981CB3" w:rsidRDefault="00237051" w:rsidP="00121C0E">
            <w:pPr>
              <w:rPr>
                <w:rFonts w:eastAsiaTheme="minorHAnsi" w:cs="Arial"/>
                <w:color w:val="000000" w:themeColor="text1"/>
                <w:sz w:val="16"/>
                <w:szCs w:val="16"/>
              </w:rPr>
            </w:pPr>
          </w:p>
        </w:tc>
      </w:tr>
      <w:tr w:rsidR="00237051" w:rsidRPr="00981CB3" w14:paraId="4F67493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DF252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A1FCAD" w14:textId="77777777" w:rsidR="00237051" w:rsidRPr="00981CB3" w:rsidRDefault="00237051" w:rsidP="00121C0E">
            <w:pPr>
              <w:rPr>
                <w:rFonts w:eastAsiaTheme="minorHAnsi" w:cs="Arial"/>
                <w:color w:val="000000" w:themeColor="text1"/>
                <w:sz w:val="16"/>
                <w:szCs w:val="16"/>
              </w:rPr>
            </w:pPr>
          </w:p>
        </w:tc>
      </w:tr>
    </w:tbl>
    <w:p w14:paraId="4871CBE7" w14:textId="77777777" w:rsidR="00237051" w:rsidRDefault="00237051" w:rsidP="00237051">
      <w:pPr>
        <w:pStyle w:val="Caption"/>
        <w:rPr>
          <w:lang w:val="en-GB"/>
        </w:rPr>
      </w:pPr>
      <w:r w:rsidRPr="00702453">
        <w:t xml:space="preserve">Table: </w:t>
      </w:r>
      <w:r>
        <w:t xml:space="preserve">Signal Details of </w:t>
      </w:r>
      <w:r w:rsidRPr="004521EB">
        <w:rPr>
          <w:lang w:val="en-GB"/>
        </w:rPr>
        <w:t>Source_Command</w:t>
      </w:r>
    </w:p>
    <w:p w14:paraId="50A84AD6" w14:textId="77777777" w:rsidR="00495854" w:rsidRPr="00495854" w:rsidRDefault="00495854" w:rsidP="00495854">
      <w:pPr>
        <w:rPr>
          <w:lang w:val="en-GB"/>
        </w:rPr>
      </w:pPr>
    </w:p>
    <w:p w14:paraId="634BDF7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TempSource_Vol_Level_Zone</w:t>
      </w:r>
    </w:p>
    <w:p w14:paraId="70C99FE4" w14:textId="77777777" w:rsidR="00237051" w:rsidRPr="00F03856" w:rsidRDefault="00237051" w:rsidP="00237051">
      <w:pPr>
        <w:rPr>
          <w:rFonts w:cs="Arial"/>
        </w:rPr>
      </w:pPr>
      <w:r>
        <w:rPr>
          <w:rFonts w:cs="Arial"/>
        </w:rPr>
        <w:t>Signal is for the Phone, Call Ring, and Radio Announcement volume in Zone 1 to Zone 6.</w:t>
      </w:r>
    </w:p>
    <w:p w14:paraId="0207D3B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D41419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5287F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372989" w14:textId="77777777" w:rsidR="00237051" w:rsidRPr="002338ED" w:rsidRDefault="006B7CE9" w:rsidP="002338ED">
            <w:pPr>
              <w:rPr>
                <w:rFonts w:cs="Arial"/>
                <w:color w:val="000000" w:themeColor="text1"/>
                <w:sz w:val="16"/>
                <w:szCs w:val="14"/>
              </w:rPr>
            </w:pPr>
            <w:sdt>
              <w:sdtPr>
                <w:rPr>
                  <w:sz w:val="16"/>
                  <w:szCs w:val="16"/>
                </w:rPr>
                <w:alias w:val="ASIL"/>
                <w:tag w:val="ASIL"/>
                <w:id w:val="188490568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8413D0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7DCF8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8FB5E0" w14:textId="77777777" w:rsidR="00237051" w:rsidRPr="00981CB3" w:rsidRDefault="00237051" w:rsidP="00121C0E">
            <w:pPr>
              <w:rPr>
                <w:rFonts w:eastAsiaTheme="minorHAnsi" w:cs="Arial"/>
                <w:color w:val="000000" w:themeColor="text1"/>
                <w:sz w:val="16"/>
                <w:szCs w:val="16"/>
              </w:rPr>
            </w:pPr>
          </w:p>
        </w:tc>
      </w:tr>
      <w:tr w:rsidR="00237051" w:rsidRPr="00981CB3" w14:paraId="1C4A869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9CDEEAE"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A6B7F9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193E1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D6FFB4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6D30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DB0C17" w14:textId="77777777" w:rsidR="00237051" w:rsidRPr="00981CB3" w:rsidRDefault="00237051" w:rsidP="00121C0E">
            <w:pPr>
              <w:rPr>
                <w:rFonts w:eastAsiaTheme="minorHAnsi" w:cs="Arial"/>
                <w:color w:val="000000" w:themeColor="text1"/>
                <w:sz w:val="16"/>
                <w:szCs w:val="16"/>
              </w:rPr>
            </w:pPr>
          </w:p>
        </w:tc>
      </w:tr>
      <w:tr w:rsidR="00237051" w:rsidRPr="00981CB3" w14:paraId="799CC38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0A5DE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C2556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52C6AD" w14:textId="77777777" w:rsidR="00237051" w:rsidRPr="00981CB3" w:rsidRDefault="00237051" w:rsidP="00121C0E">
            <w:pPr>
              <w:rPr>
                <w:rFonts w:eastAsiaTheme="minorHAnsi" w:cs="Arial"/>
                <w:color w:val="000000" w:themeColor="text1"/>
                <w:sz w:val="16"/>
                <w:szCs w:val="16"/>
              </w:rPr>
            </w:pPr>
          </w:p>
        </w:tc>
      </w:tr>
      <w:tr w:rsidR="00237051" w:rsidRPr="00981CB3" w14:paraId="045D357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5BC0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0A416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C4B2F" w14:textId="77777777" w:rsidR="00237051" w:rsidRPr="00981CB3" w:rsidRDefault="00237051" w:rsidP="00121C0E">
            <w:pPr>
              <w:rPr>
                <w:rFonts w:eastAsiaTheme="minorHAnsi" w:cs="Arial"/>
                <w:color w:val="000000" w:themeColor="text1"/>
                <w:sz w:val="16"/>
                <w:szCs w:val="16"/>
              </w:rPr>
            </w:pPr>
          </w:p>
        </w:tc>
      </w:tr>
      <w:tr w:rsidR="00237051" w:rsidRPr="00981CB3" w14:paraId="1B16A3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83B6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6C4C0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AD0E9E" w14:textId="77777777" w:rsidR="00237051" w:rsidRPr="00981CB3" w:rsidRDefault="00237051" w:rsidP="00121C0E">
            <w:pPr>
              <w:rPr>
                <w:rFonts w:eastAsiaTheme="minorHAnsi" w:cs="Arial"/>
                <w:color w:val="000000" w:themeColor="text1"/>
                <w:sz w:val="16"/>
                <w:szCs w:val="16"/>
              </w:rPr>
            </w:pPr>
          </w:p>
        </w:tc>
      </w:tr>
      <w:tr w:rsidR="00237051" w:rsidRPr="00981CB3" w14:paraId="7862B54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7B34B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7A34E3D"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FD659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2FD747" w14:textId="77777777" w:rsidR="00237051" w:rsidRPr="00981CB3" w:rsidRDefault="00237051" w:rsidP="00121C0E">
            <w:pPr>
              <w:rPr>
                <w:rFonts w:eastAsiaTheme="minorHAnsi" w:cs="Arial"/>
                <w:color w:val="000000" w:themeColor="text1"/>
                <w:sz w:val="16"/>
                <w:szCs w:val="16"/>
              </w:rPr>
            </w:pPr>
          </w:p>
        </w:tc>
      </w:tr>
      <w:tr w:rsidR="00237051" w:rsidRPr="00981CB3" w14:paraId="0D8057C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D05F1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E004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BE744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62C9BF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B47B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E49B4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590B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BC4EA3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68E9B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D9E84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B1598A" w14:textId="77777777" w:rsidR="00237051" w:rsidRPr="00981CB3" w:rsidRDefault="00237051" w:rsidP="00121C0E">
            <w:pPr>
              <w:rPr>
                <w:rFonts w:eastAsiaTheme="minorHAnsi" w:cs="Arial"/>
                <w:color w:val="000000" w:themeColor="text1"/>
                <w:sz w:val="16"/>
                <w:szCs w:val="16"/>
              </w:rPr>
            </w:pPr>
          </w:p>
        </w:tc>
      </w:tr>
      <w:tr w:rsidR="00237051" w:rsidRPr="00981CB3" w14:paraId="39C9CD4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5AD73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00180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6885B" w14:textId="77777777" w:rsidR="00237051" w:rsidRPr="00981CB3" w:rsidRDefault="00237051" w:rsidP="00121C0E">
            <w:pPr>
              <w:rPr>
                <w:rFonts w:eastAsiaTheme="minorHAnsi" w:cs="Arial"/>
                <w:color w:val="000000" w:themeColor="text1"/>
                <w:sz w:val="16"/>
                <w:szCs w:val="16"/>
              </w:rPr>
            </w:pPr>
          </w:p>
        </w:tc>
      </w:tr>
      <w:tr w:rsidR="00237051" w:rsidRPr="00981CB3" w14:paraId="149DB43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D5A5F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4CC7E6" w14:textId="77777777" w:rsidR="00237051" w:rsidRPr="00981CB3" w:rsidRDefault="00237051" w:rsidP="00121C0E">
            <w:pPr>
              <w:rPr>
                <w:rFonts w:eastAsiaTheme="minorHAnsi" w:cs="Arial"/>
                <w:color w:val="000000" w:themeColor="text1"/>
                <w:sz w:val="16"/>
                <w:szCs w:val="16"/>
              </w:rPr>
            </w:pPr>
          </w:p>
        </w:tc>
      </w:tr>
    </w:tbl>
    <w:p w14:paraId="0117B73E" w14:textId="77777777" w:rsidR="00237051" w:rsidRDefault="00237051" w:rsidP="00237051">
      <w:pPr>
        <w:pStyle w:val="Caption"/>
        <w:rPr>
          <w:lang w:val="en-GB"/>
        </w:rPr>
      </w:pPr>
      <w:r w:rsidRPr="00702453">
        <w:t xml:space="preserve">Table: </w:t>
      </w:r>
      <w:r>
        <w:t xml:space="preserve">Signal Details of </w:t>
      </w:r>
      <w:r w:rsidRPr="004521EB">
        <w:rPr>
          <w:lang w:val="en-GB"/>
        </w:rPr>
        <w:t>TempSource_Vol_Level_Zone</w:t>
      </w:r>
    </w:p>
    <w:p w14:paraId="05DD7269" w14:textId="77777777" w:rsidR="00495854" w:rsidRPr="00495854" w:rsidRDefault="00495854" w:rsidP="00495854">
      <w:pPr>
        <w:rPr>
          <w:lang w:val="en-GB"/>
        </w:rPr>
      </w:pPr>
    </w:p>
    <w:p w14:paraId="1B7AD20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TempSource_Vol_Zone_Updated</w:t>
      </w:r>
    </w:p>
    <w:p w14:paraId="51D932FE" w14:textId="77777777" w:rsidR="00237051" w:rsidRPr="00F03856" w:rsidRDefault="00237051" w:rsidP="00237051">
      <w:pPr>
        <w:rPr>
          <w:rFonts w:cs="Arial"/>
        </w:rPr>
      </w:pPr>
      <w:r>
        <w:rPr>
          <w:rFonts w:cs="Arial"/>
        </w:rPr>
        <w:t>Signal indicates if the TempSource volume was updated because of a user activated event</w:t>
      </w:r>
    </w:p>
    <w:p w14:paraId="148614E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7E75D6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DC9CC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78A890" w14:textId="77777777" w:rsidR="00237051" w:rsidRPr="002338ED" w:rsidRDefault="006B7CE9" w:rsidP="002338ED">
            <w:pPr>
              <w:rPr>
                <w:rFonts w:cs="Arial"/>
                <w:color w:val="000000" w:themeColor="text1"/>
                <w:sz w:val="16"/>
                <w:szCs w:val="14"/>
              </w:rPr>
            </w:pPr>
            <w:sdt>
              <w:sdtPr>
                <w:rPr>
                  <w:sz w:val="16"/>
                  <w:szCs w:val="16"/>
                </w:rPr>
                <w:alias w:val="ASIL"/>
                <w:tag w:val="ASIL"/>
                <w:id w:val="-111413311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7C69F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F7F28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1F9C94" w14:textId="77777777" w:rsidR="00237051" w:rsidRPr="00981CB3" w:rsidRDefault="00237051" w:rsidP="00121C0E">
            <w:pPr>
              <w:rPr>
                <w:rFonts w:eastAsiaTheme="minorHAnsi" w:cs="Arial"/>
                <w:color w:val="000000" w:themeColor="text1"/>
                <w:sz w:val="16"/>
                <w:szCs w:val="16"/>
              </w:rPr>
            </w:pPr>
          </w:p>
        </w:tc>
      </w:tr>
      <w:tr w:rsidR="00237051" w:rsidRPr="00981CB3" w14:paraId="5B18BBF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9DFD5C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FB109C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F08F1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DADFEFB"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1BC1A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198D5" w14:textId="77777777" w:rsidR="00237051" w:rsidRPr="00981CB3" w:rsidRDefault="00237051" w:rsidP="00121C0E">
            <w:pPr>
              <w:rPr>
                <w:rFonts w:eastAsiaTheme="minorHAnsi" w:cs="Arial"/>
                <w:color w:val="000000" w:themeColor="text1"/>
                <w:sz w:val="16"/>
                <w:szCs w:val="16"/>
              </w:rPr>
            </w:pPr>
          </w:p>
        </w:tc>
      </w:tr>
      <w:tr w:rsidR="00237051" w:rsidRPr="00981CB3" w14:paraId="558E37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D2095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BE135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F8F9A6" w14:textId="77777777" w:rsidR="00237051" w:rsidRPr="00981CB3" w:rsidRDefault="00237051" w:rsidP="00121C0E">
            <w:pPr>
              <w:rPr>
                <w:rFonts w:eastAsiaTheme="minorHAnsi" w:cs="Arial"/>
                <w:color w:val="000000" w:themeColor="text1"/>
                <w:sz w:val="16"/>
                <w:szCs w:val="16"/>
              </w:rPr>
            </w:pPr>
          </w:p>
        </w:tc>
      </w:tr>
      <w:tr w:rsidR="00237051" w:rsidRPr="00981CB3" w14:paraId="0A7FBF9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F8418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F59F9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F7763D" w14:textId="77777777" w:rsidR="00237051" w:rsidRPr="00981CB3" w:rsidRDefault="00237051" w:rsidP="00121C0E">
            <w:pPr>
              <w:rPr>
                <w:rFonts w:eastAsiaTheme="minorHAnsi" w:cs="Arial"/>
                <w:color w:val="000000" w:themeColor="text1"/>
                <w:sz w:val="16"/>
                <w:szCs w:val="16"/>
              </w:rPr>
            </w:pPr>
          </w:p>
        </w:tc>
      </w:tr>
      <w:tr w:rsidR="00237051" w:rsidRPr="00981CB3" w14:paraId="541C11D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E64EA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65845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91CAC0" w14:textId="77777777" w:rsidR="00237051" w:rsidRPr="00981CB3" w:rsidRDefault="00237051" w:rsidP="00121C0E">
            <w:pPr>
              <w:rPr>
                <w:rFonts w:eastAsiaTheme="minorHAnsi" w:cs="Arial"/>
                <w:color w:val="000000" w:themeColor="text1"/>
                <w:sz w:val="16"/>
                <w:szCs w:val="16"/>
              </w:rPr>
            </w:pPr>
          </w:p>
        </w:tc>
      </w:tr>
      <w:tr w:rsidR="00237051" w:rsidRPr="00981CB3" w14:paraId="16C5088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E5937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95709B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1C378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8BEB0C" w14:textId="77777777" w:rsidR="00237051" w:rsidRPr="00981CB3" w:rsidRDefault="00237051" w:rsidP="00121C0E">
            <w:pPr>
              <w:rPr>
                <w:rFonts w:eastAsiaTheme="minorHAnsi" w:cs="Arial"/>
                <w:color w:val="000000" w:themeColor="text1"/>
                <w:sz w:val="16"/>
                <w:szCs w:val="16"/>
              </w:rPr>
            </w:pPr>
          </w:p>
        </w:tc>
      </w:tr>
      <w:tr w:rsidR="00237051" w:rsidRPr="00981CB3" w14:paraId="27CA16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E3C18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837C1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3CF68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B54E0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D0B92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5CE0E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C7A1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67F31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4402B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29CED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0371C" w14:textId="77777777" w:rsidR="00237051" w:rsidRPr="00981CB3" w:rsidRDefault="00237051" w:rsidP="00121C0E">
            <w:pPr>
              <w:rPr>
                <w:rFonts w:eastAsiaTheme="minorHAnsi" w:cs="Arial"/>
                <w:color w:val="000000" w:themeColor="text1"/>
                <w:sz w:val="16"/>
                <w:szCs w:val="16"/>
              </w:rPr>
            </w:pPr>
          </w:p>
        </w:tc>
      </w:tr>
      <w:tr w:rsidR="00237051" w:rsidRPr="00981CB3" w14:paraId="2319FCF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A6261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0F348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5F6E5E" w14:textId="77777777" w:rsidR="00237051" w:rsidRPr="00981CB3" w:rsidRDefault="00237051" w:rsidP="00121C0E">
            <w:pPr>
              <w:rPr>
                <w:rFonts w:eastAsiaTheme="minorHAnsi" w:cs="Arial"/>
                <w:color w:val="000000" w:themeColor="text1"/>
                <w:sz w:val="16"/>
                <w:szCs w:val="16"/>
              </w:rPr>
            </w:pPr>
          </w:p>
        </w:tc>
      </w:tr>
      <w:tr w:rsidR="00237051" w:rsidRPr="00981CB3" w14:paraId="7DF4639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0B650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2FA5B1" w14:textId="77777777" w:rsidR="00237051" w:rsidRPr="00981CB3" w:rsidRDefault="00237051" w:rsidP="00121C0E">
            <w:pPr>
              <w:rPr>
                <w:rFonts w:eastAsiaTheme="minorHAnsi" w:cs="Arial"/>
                <w:color w:val="000000" w:themeColor="text1"/>
                <w:sz w:val="16"/>
                <w:szCs w:val="16"/>
              </w:rPr>
            </w:pPr>
          </w:p>
        </w:tc>
      </w:tr>
    </w:tbl>
    <w:p w14:paraId="239CC3F0" w14:textId="77777777" w:rsidR="00237051" w:rsidRDefault="00237051" w:rsidP="00237051">
      <w:pPr>
        <w:pStyle w:val="Caption"/>
        <w:rPr>
          <w:lang w:val="en-GB"/>
        </w:rPr>
      </w:pPr>
      <w:r w:rsidRPr="00702453">
        <w:t xml:space="preserve">Table: </w:t>
      </w:r>
      <w:r>
        <w:t xml:space="preserve">Signal Details of </w:t>
      </w:r>
      <w:r w:rsidRPr="004521EB">
        <w:rPr>
          <w:lang w:val="en-GB"/>
        </w:rPr>
        <w:t>TempSource_Vol_Zone_Updated</w:t>
      </w:r>
    </w:p>
    <w:p w14:paraId="5015973E" w14:textId="77777777" w:rsidR="00495854" w:rsidRPr="00495854" w:rsidRDefault="00495854" w:rsidP="00495854">
      <w:pPr>
        <w:rPr>
          <w:lang w:val="en-GB"/>
        </w:rPr>
      </w:pPr>
    </w:p>
    <w:p w14:paraId="6758032F"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VehicleAudioMode</w:t>
      </w:r>
    </w:p>
    <w:p w14:paraId="367EFDDD" w14:textId="77777777" w:rsidR="00237051" w:rsidRPr="00F03856" w:rsidRDefault="00237051" w:rsidP="00237051">
      <w:pPr>
        <w:rPr>
          <w:rFonts w:cs="Arial"/>
        </w:rPr>
      </w:pPr>
      <w:r>
        <w:rPr>
          <w:rFonts w:cs="Arial"/>
        </w:rPr>
        <w:t>Signal to request to select Cabin mode or Zone Mode.</w:t>
      </w:r>
    </w:p>
    <w:p w14:paraId="40DDCE51"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3F0FE5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40DAC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151C72" w14:textId="77777777" w:rsidR="00237051" w:rsidRPr="002338ED" w:rsidRDefault="006B7CE9" w:rsidP="002338ED">
            <w:pPr>
              <w:rPr>
                <w:rFonts w:cs="Arial"/>
                <w:color w:val="000000" w:themeColor="text1"/>
                <w:sz w:val="16"/>
                <w:szCs w:val="14"/>
              </w:rPr>
            </w:pPr>
            <w:sdt>
              <w:sdtPr>
                <w:rPr>
                  <w:sz w:val="16"/>
                  <w:szCs w:val="16"/>
                </w:rPr>
                <w:alias w:val="ASIL"/>
                <w:tag w:val="ASIL"/>
                <w:id w:val="-199240101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0AF9D9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59D03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95461E" w14:textId="77777777" w:rsidR="00237051" w:rsidRPr="00981CB3" w:rsidRDefault="00237051" w:rsidP="00121C0E">
            <w:pPr>
              <w:rPr>
                <w:rFonts w:eastAsiaTheme="minorHAnsi" w:cs="Arial"/>
                <w:color w:val="000000" w:themeColor="text1"/>
                <w:sz w:val="16"/>
                <w:szCs w:val="16"/>
              </w:rPr>
            </w:pPr>
          </w:p>
        </w:tc>
      </w:tr>
      <w:tr w:rsidR="00237051" w:rsidRPr="00981CB3" w14:paraId="30930A4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C3DF95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191F72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FEC5F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FFDBC6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32425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27EBE9" w14:textId="77777777" w:rsidR="00237051" w:rsidRPr="00981CB3" w:rsidRDefault="00237051" w:rsidP="00121C0E">
            <w:pPr>
              <w:rPr>
                <w:rFonts w:eastAsiaTheme="minorHAnsi" w:cs="Arial"/>
                <w:color w:val="000000" w:themeColor="text1"/>
                <w:sz w:val="16"/>
                <w:szCs w:val="16"/>
              </w:rPr>
            </w:pPr>
          </w:p>
        </w:tc>
      </w:tr>
      <w:tr w:rsidR="00237051" w:rsidRPr="00981CB3" w14:paraId="4E7B00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C26A4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7415F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7B5510" w14:textId="77777777" w:rsidR="00237051" w:rsidRPr="00981CB3" w:rsidRDefault="00237051" w:rsidP="00121C0E">
            <w:pPr>
              <w:rPr>
                <w:rFonts w:eastAsiaTheme="minorHAnsi" w:cs="Arial"/>
                <w:color w:val="000000" w:themeColor="text1"/>
                <w:sz w:val="16"/>
                <w:szCs w:val="16"/>
              </w:rPr>
            </w:pPr>
          </w:p>
        </w:tc>
      </w:tr>
      <w:tr w:rsidR="00237051" w:rsidRPr="00981CB3" w14:paraId="2B33675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CC6FF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EF9E0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8D9FAC" w14:textId="77777777" w:rsidR="00237051" w:rsidRPr="00981CB3" w:rsidRDefault="00237051" w:rsidP="00121C0E">
            <w:pPr>
              <w:rPr>
                <w:rFonts w:eastAsiaTheme="minorHAnsi" w:cs="Arial"/>
                <w:color w:val="000000" w:themeColor="text1"/>
                <w:sz w:val="16"/>
                <w:szCs w:val="16"/>
              </w:rPr>
            </w:pPr>
          </w:p>
        </w:tc>
      </w:tr>
      <w:tr w:rsidR="00237051" w:rsidRPr="00981CB3" w14:paraId="540F18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1171D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49262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48EF3F" w14:textId="77777777" w:rsidR="00237051" w:rsidRPr="00981CB3" w:rsidRDefault="00237051" w:rsidP="00121C0E">
            <w:pPr>
              <w:rPr>
                <w:rFonts w:eastAsiaTheme="minorHAnsi" w:cs="Arial"/>
                <w:color w:val="000000" w:themeColor="text1"/>
                <w:sz w:val="16"/>
                <w:szCs w:val="16"/>
              </w:rPr>
            </w:pPr>
          </w:p>
        </w:tc>
      </w:tr>
      <w:tr w:rsidR="00237051" w:rsidRPr="00981CB3" w14:paraId="1271FE0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2263A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C5703E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3D416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03FF9C" w14:textId="77777777" w:rsidR="00237051" w:rsidRPr="00981CB3" w:rsidRDefault="00237051" w:rsidP="00121C0E">
            <w:pPr>
              <w:rPr>
                <w:rFonts w:eastAsiaTheme="minorHAnsi" w:cs="Arial"/>
                <w:color w:val="000000" w:themeColor="text1"/>
                <w:sz w:val="16"/>
                <w:szCs w:val="16"/>
              </w:rPr>
            </w:pPr>
          </w:p>
        </w:tc>
      </w:tr>
      <w:tr w:rsidR="00237051" w:rsidRPr="00981CB3" w14:paraId="794349F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2B443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E4942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14490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0EC46E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7A80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8F200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D8EC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CB604F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6822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EEE6F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CD48" w14:textId="77777777" w:rsidR="00237051" w:rsidRPr="00981CB3" w:rsidRDefault="00237051" w:rsidP="00121C0E">
            <w:pPr>
              <w:rPr>
                <w:rFonts w:eastAsiaTheme="minorHAnsi" w:cs="Arial"/>
                <w:color w:val="000000" w:themeColor="text1"/>
                <w:sz w:val="16"/>
                <w:szCs w:val="16"/>
              </w:rPr>
            </w:pPr>
          </w:p>
        </w:tc>
      </w:tr>
      <w:tr w:rsidR="00237051" w:rsidRPr="00981CB3" w14:paraId="1E5E867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E87DD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2FCD3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DF737E" w14:textId="77777777" w:rsidR="00237051" w:rsidRPr="00981CB3" w:rsidRDefault="00237051" w:rsidP="00121C0E">
            <w:pPr>
              <w:rPr>
                <w:rFonts w:eastAsiaTheme="minorHAnsi" w:cs="Arial"/>
                <w:color w:val="000000" w:themeColor="text1"/>
                <w:sz w:val="16"/>
                <w:szCs w:val="16"/>
              </w:rPr>
            </w:pPr>
          </w:p>
        </w:tc>
      </w:tr>
      <w:tr w:rsidR="00237051" w:rsidRPr="00981CB3" w14:paraId="6FAB6B0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582C1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A11B91" w14:textId="77777777" w:rsidR="00237051" w:rsidRPr="00981CB3" w:rsidRDefault="00237051" w:rsidP="00121C0E">
            <w:pPr>
              <w:rPr>
                <w:rFonts w:eastAsiaTheme="minorHAnsi" w:cs="Arial"/>
                <w:color w:val="000000" w:themeColor="text1"/>
                <w:sz w:val="16"/>
                <w:szCs w:val="16"/>
              </w:rPr>
            </w:pPr>
          </w:p>
        </w:tc>
      </w:tr>
    </w:tbl>
    <w:p w14:paraId="1E3503C5" w14:textId="77777777" w:rsidR="00237051" w:rsidRDefault="00237051" w:rsidP="00237051">
      <w:pPr>
        <w:pStyle w:val="Caption"/>
        <w:rPr>
          <w:lang w:val="en-GB"/>
        </w:rPr>
      </w:pPr>
      <w:r w:rsidRPr="00702453">
        <w:t xml:space="preserve">Table: </w:t>
      </w:r>
      <w:r>
        <w:t xml:space="preserve">Signal Details of </w:t>
      </w:r>
      <w:r w:rsidRPr="004521EB">
        <w:rPr>
          <w:lang w:val="en-GB"/>
        </w:rPr>
        <w:t>VehicleAudioMode</w:t>
      </w:r>
    </w:p>
    <w:p w14:paraId="72DE6086" w14:textId="77777777" w:rsidR="00495854" w:rsidRPr="00495854" w:rsidRDefault="00495854" w:rsidP="00495854">
      <w:pPr>
        <w:rPr>
          <w:lang w:val="en-GB"/>
        </w:rPr>
      </w:pPr>
    </w:p>
    <w:p w14:paraId="5829EB37"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VehicleAudioMode_Rsp</w:t>
      </w:r>
    </w:p>
    <w:p w14:paraId="5B31849B" w14:textId="77777777" w:rsidR="00237051" w:rsidRPr="00F03856" w:rsidRDefault="00237051" w:rsidP="00237051">
      <w:pPr>
        <w:rPr>
          <w:rFonts w:cs="Arial"/>
        </w:rPr>
      </w:pPr>
      <w:r>
        <w:rPr>
          <w:rFonts w:cs="Arial"/>
        </w:rPr>
        <w:t>Signal provides feedback on Audio mode selection</w:t>
      </w:r>
    </w:p>
    <w:p w14:paraId="15B9102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15F9A0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ADFDA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E84302" w14:textId="77777777" w:rsidR="00237051" w:rsidRPr="002338ED" w:rsidRDefault="006B7CE9" w:rsidP="002338ED">
            <w:pPr>
              <w:rPr>
                <w:rFonts w:cs="Arial"/>
                <w:color w:val="000000" w:themeColor="text1"/>
                <w:sz w:val="16"/>
                <w:szCs w:val="14"/>
              </w:rPr>
            </w:pPr>
            <w:sdt>
              <w:sdtPr>
                <w:rPr>
                  <w:sz w:val="16"/>
                  <w:szCs w:val="16"/>
                </w:rPr>
                <w:alias w:val="ASIL"/>
                <w:tag w:val="ASIL"/>
                <w:id w:val="176896790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6EE047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A5443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365F2C" w14:textId="77777777" w:rsidR="00237051" w:rsidRPr="00981CB3" w:rsidRDefault="00237051" w:rsidP="00121C0E">
            <w:pPr>
              <w:rPr>
                <w:rFonts w:eastAsiaTheme="minorHAnsi" w:cs="Arial"/>
                <w:color w:val="000000" w:themeColor="text1"/>
                <w:sz w:val="16"/>
                <w:szCs w:val="16"/>
              </w:rPr>
            </w:pPr>
          </w:p>
        </w:tc>
      </w:tr>
      <w:tr w:rsidR="00237051" w:rsidRPr="00981CB3" w14:paraId="545300B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42ED94C"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64E8CC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4E561A" w14:textId="77777777" w:rsidR="00237051" w:rsidRPr="00981CB3" w:rsidRDefault="00237051" w:rsidP="00121C0E">
            <w:pPr>
              <w:rPr>
                <w:rFonts w:cs="Arial"/>
                <w:b/>
                <w:bCs/>
                <w:sz w:val="16"/>
                <w:szCs w:val="16"/>
                <w:lang w:val="en-GB"/>
              </w:rPr>
            </w:pPr>
            <w:r w:rsidRPr="00981CB3">
              <w:rPr>
                <w:rFonts w:cs="Arial"/>
                <w:b/>
                <w:bCs/>
                <w:sz w:val="16"/>
                <w:szCs w:val="16"/>
                <w:lang w:val="en-GB"/>
              </w:rPr>
              <w:lastRenderedPageBreak/>
              <w:t>Value</w:t>
            </w:r>
          </w:p>
          <w:p w14:paraId="4B49E814"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592FC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8B4123" w14:textId="77777777" w:rsidR="00237051" w:rsidRPr="00981CB3" w:rsidRDefault="00237051" w:rsidP="00121C0E">
            <w:pPr>
              <w:rPr>
                <w:rFonts w:eastAsiaTheme="minorHAnsi" w:cs="Arial"/>
                <w:color w:val="000000" w:themeColor="text1"/>
                <w:sz w:val="16"/>
                <w:szCs w:val="16"/>
              </w:rPr>
            </w:pPr>
          </w:p>
        </w:tc>
      </w:tr>
      <w:tr w:rsidR="00237051" w:rsidRPr="00981CB3" w14:paraId="449900E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7C209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FBEAD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6D4911" w14:textId="77777777" w:rsidR="00237051" w:rsidRPr="00981CB3" w:rsidRDefault="00237051" w:rsidP="00121C0E">
            <w:pPr>
              <w:rPr>
                <w:rFonts w:eastAsiaTheme="minorHAnsi" w:cs="Arial"/>
                <w:color w:val="000000" w:themeColor="text1"/>
                <w:sz w:val="16"/>
                <w:szCs w:val="16"/>
              </w:rPr>
            </w:pPr>
          </w:p>
        </w:tc>
      </w:tr>
      <w:tr w:rsidR="00237051" w:rsidRPr="00981CB3" w14:paraId="79B070B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C4245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B3CF1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C6DE3" w14:textId="77777777" w:rsidR="00237051" w:rsidRPr="00981CB3" w:rsidRDefault="00237051" w:rsidP="00121C0E">
            <w:pPr>
              <w:rPr>
                <w:rFonts w:eastAsiaTheme="minorHAnsi" w:cs="Arial"/>
                <w:color w:val="000000" w:themeColor="text1"/>
                <w:sz w:val="16"/>
                <w:szCs w:val="16"/>
              </w:rPr>
            </w:pPr>
          </w:p>
        </w:tc>
      </w:tr>
      <w:tr w:rsidR="00237051" w:rsidRPr="00981CB3" w14:paraId="6F68EE2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E0C86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7468E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E8AE05" w14:textId="77777777" w:rsidR="00237051" w:rsidRPr="00981CB3" w:rsidRDefault="00237051" w:rsidP="00121C0E">
            <w:pPr>
              <w:rPr>
                <w:rFonts w:eastAsiaTheme="minorHAnsi" w:cs="Arial"/>
                <w:color w:val="000000" w:themeColor="text1"/>
                <w:sz w:val="16"/>
                <w:szCs w:val="16"/>
              </w:rPr>
            </w:pPr>
          </w:p>
        </w:tc>
      </w:tr>
      <w:tr w:rsidR="00237051" w:rsidRPr="00981CB3" w14:paraId="7135F16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851D3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8BEB91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CFC01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07E055" w14:textId="77777777" w:rsidR="00237051" w:rsidRPr="00981CB3" w:rsidRDefault="00237051" w:rsidP="00121C0E">
            <w:pPr>
              <w:rPr>
                <w:rFonts w:eastAsiaTheme="minorHAnsi" w:cs="Arial"/>
                <w:color w:val="000000" w:themeColor="text1"/>
                <w:sz w:val="16"/>
                <w:szCs w:val="16"/>
              </w:rPr>
            </w:pPr>
          </w:p>
        </w:tc>
      </w:tr>
      <w:tr w:rsidR="00237051" w:rsidRPr="00981CB3" w14:paraId="4E5171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AABB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19BD2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7B6EA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06F32A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803F3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052C9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8D7FD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43E5D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703B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555AA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8422F8" w14:textId="77777777" w:rsidR="00237051" w:rsidRPr="00981CB3" w:rsidRDefault="00237051" w:rsidP="00121C0E">
            <w:pPr>
              <w:rPr>
                <w:rFonts w:eastAsiaTheme="minorHAnsi" w:cs="Arial"/>
                <w:color w:val="000000" w:themeColor="text1"/>
                <w:sz w:val="16"/>
                <w:szCs w:val="16"/>
              </w:rPr>
            </w:pPr>
          </w:p>
        </w:tc>
      </w:tr>
      <w:tr w:rsidR="00237051" w:rsidRPr="00981CB3" w14:paraId="5B45F30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980C2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16AF1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473842" w14:textId="77777777" w:rsidR="00237051" w:rsidRPr="00981CB3" w:rsidRDefault="00237051" w:rsidP="00121C0E">
            <w:pPr>
              <w:rPr>
                <w:rFonts w:eastAsiaTheme="minorHAnsi" w:cs="Arial"/>
                <w:color w:val="000000" w:themeColor="text1"/>
                <w:sz w:val="16"/>
                <w:szCs w:val="16"/>
              </w:rPr>
            </w:pPr>
          </w:p>
        </w:tc>
      </w:tr>
      <w:tr w:rsidR="00237051" w:rsidRPr="00981CB3" w14:paraId="2C88929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8A009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460DB4" w14:textId="77777777" w:rsidR="00237051" w:rsidRPr="00981CB3" w:rsidRDefault="00237051" w:rsidP="00121C0E">
            <w:pPr>
              <w:rPr>
                <w:rFonts w:eastAsiaTheme="minorHAnsi" w:cs="Arial"/>
                <w:color w:val="000000" w:themeColor="text1"/>
                <w:sz w:val="16"/>
                <w:szCs w:val="16"/>
              </w:rPr>
            </w:pPr>
          </w:p>
        </w:tc>
      </w:tr>
    </w:tbl>
    <w:p w14:paraId="0E6CDA1E" w14:textId="77777777" w:rsidR="00237051" w:rsidRDefault="00237051" w:rsidP="00237051">
      <w:pPr>
        <w:pStyle w:val="Caption"/>
        <w:rPr>
          <w:lang w:val="en-GB"/>
        </w:rPr>
      </w:pPr>
      <w:r w:rsidRPr="00702453">
        <w:t xml:space="preserve">Table: </w:t>
      </w:r>
      <w:r>
        <w:t xml:space="preserve">Signal Details of </w:t>
      </w:r>
      <w:r w:rsidRPr="004521EB">
        <w:rPr>
          <w:lang w:val="en-GB"/>
        </w:rPr>
        <w:t>VehicleAudioMode_Rsp</w:t>
      </w:r>
    </w:p>
    <w:p w14:paraId="00F85EE9" w14:textId="77777777" w:rsidR="00495854" w:rsidRPr="00495854" w:rsidRDefault="00495854" w:rsidP="00495854">
      <w:pPr>
        <w:rPr>
          <w:lang w:val="en-GB"/>
        </w:rPr>
      </w:pPr>
    </w:p>
    <w:p w14:paraId="535DB1F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VolCntlr_Audio_Vol_Level_Zone</w:t>
      </w:r>
    </w:p>
    <w:p w14:paraId="4C820A3B" w14:textId="77777777" w:rsidR="00237051" w:rsidRPr="00F03856" w:rsidRDefault="00237051" w:rsidP="00237051">
      <w:pPr>
        <w:rPr>
          <w:rFonts w:cs="Arial"/>
        </w:rPr>
      </w:pPr>
      <w:r>
        <w:rPr>
          <w:rFonts w:cs="Arial"/>
        </w:rPr>
        <w:t>Signal provides status of media volume that is active in zones 1 - 6</w:t>
      </w:r>
    </w:p>
    <w:p w14:paraId="33CF5E2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B33F95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5B435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3396FC" w14:textId="77777777" w:rsidR="00237051" w:rsidRPr="002338ED" w:rsidRDefault="006B7CE9" w:rsidP="002338ED">
            <w:pPr>
              <w:rPr>
                <w:rFonts w:cs="Arial"/>
                <w:color w:val="000000" w:themeColor="text1"/>
                <w:sz w:val="16"/>
                <w:szCs w:val="14"/>
              </w:rPr>
            </w:pPr>
            <w:sdt>
              <w:sdtPr>
                <w:rPr>
                  <w:sz w:val="16"/>
                  <w:szCs w:val="16"/>
                </w:rPr>
                <w:alias w:val="ASIL"/>
                <w:tag w:val="ASIL"/>
                <w:id w:val="-101662041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70D9E07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F2715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F35A3D" w14:textId="77777777" w:rsidR="00237051" w:rsidRPr="00981CB3" w:rsidRDefault="00237051" w:rsidP="00121C0E">
            <w:pPr>
              <w:rPr>
                <w:rFonts w:eastAsiaTheme="minorHAnsi" w:cs="Arial"/>
                <w:color w:val="000000" w:themeColor="text1"/>
                <w:sz w:val="16"/>
                <w:szCs w:val="16"/>
              </w:rPr>
            </w:pPr>
          </w:p>
        </w:tc>
      </w:tr>
      <w:tr w:rsidR="00237051" w:rsidRPr="00981CB3" w14:paraId="2BAB1BF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1858E2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2EA413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5C128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D3F389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6B664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408991" w14:textId="77777777" w:rsidR="00237051" w:rsidRPr="00981CB3" w:rsidRDefault="00237051" w:rsidP="00121C0E">
            <w:pPr>
              <w:rPr>
                <w:rFonts w:eastAsiaTheme="minorHAnsi" w:cs="Arial"/>
                <w:color w:val="000000" w:themeColor="text1"/>
                <w:sz w:val="16"/>
                <w:szCs w:val="16"/>
              </w:rPr>
            </w:pPr>
          </w:p>
        </w:tc>
      </w:tr>
      <w:tr w:rsidR="00237051" w:rsidRPr="00981CB3" w14:paraId="7A9AEB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D5988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4944F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6997C" w14:textId="77777777" w:rsidR="00237051" w:rsidRPr="00981CB3" w:rsidRDefault="00237051" w:rsidP="00121C0E">
            <w:pPr>
              <w:rPr>
                <w:rFonts w:eastAsiaTheme="minorHAnsi" w:cs="Arial"/>
                <w:color w:val="000000" w:themeColor="text1"/>
                <w:sz w:val="16"/>
                <w:szCs w:val="16"/>
              </w:rPr>
            </w:pPr>
          </w:p>
        </w:tc>
      </w:tr>
      <w:tr w:rsidR="00237051" w:rsidRPr="00981CB3" w14:paraId="60D26DB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59168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C1D43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825E5" w14:textId="77777777" w:rsidR="00237051" w:rsidRPr="00981CB3" w:rsidRDefault="00237051" w:rsidP="00121C0E">
            <w:pPr>
              <w:rPr>
                <w:rFonts w:eastAsiaTheme="minorHAnsi" w:cs="Arial"/>
                <w:color w:val="000000" w:themeColor="text1"/>
                <w:sz w:val="16"/>
                <w:szCs w:val="16"/>
              </w:rPr>
            </w:pPr>
          </w:p>
        </w:tc>
      </w:tr>
      <w:tr w:rsidR="00237051" w:rsidRPr="00981CB3" w14:paraId="2DC4FF3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C8408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5F56B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8EEA72" w14:textId="77777777" w:rsidR="00237051" w:rsidRPr="00981CB3" w:rsidRDefault="00237051" w:rsidP="00121C0E">
            <w:pPr>
              <w:rPr>
                <w:rFonts w:eastAsiaTheme="minorHAnsi" w:cs="Arial"/>
                <w:color w:val="000000" w:themeColor="text1"/>
                <w:sz w:val="16"/>
                <w:szCs w:val="16"/>
              </w:rPr>
            </w:pPr>
          </w:p>
        </w:tc>
      </w:tr>
      <w:tr w:rsidR="00237051" w:rsidRPr="00981CB3" w14:paraId="619C10A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7EC43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F3AE59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85FFA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ADC644" w14:textId="77777777" w:rsidR="00237051" w:rsidRPr="00981CB3" w:rsidRDefault="00237051" w:rsidP="00121C0E">
            <w:pPr>
              <w:rPr>
                <w:rFonts w:eastAsiaTheme="minorHAnsi" w:cs="Arial"/>
                <w:color w:val="000000" w:themeColor="text1"/>
                <w:sz w:val="16"/>
                <w:szCs w:val="16"/>
              </w:rPr>
            </w:pPr>
          </w:p>
        </w:tc>
      </w:tr>
      <w:tr w:rsidR="00237051" w:rsidRPr="00981CB3" w14:paraId="4A255A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38549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1261A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9F98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EB3EB0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0500C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FC9C5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07076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71CF6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C926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998D5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CF9892" w14:textId="77777777" w:rsidR="00237051" w:rsidRPr="00981CB3" w:rsidRDefault="00237051" w:rsidP="00121C0E">
            <w:pPr>
              <w:rPr>
                <w:rFonts w:eastAsiaTheme="minorHAnsi" w:cs="Arial"/>
                <w:color w:val="000000" w:themeColor="text1"/>
                <w:sz w:val="16"/>
                <w:szCs w:val="16"/>
              </w:rPr>
            </w:pPr>
          </w:p>
        </w:tc>
      </w:tr>
      <w:tr w:rsidR="00237051" w:rsidRPr="00981CB3" w14:paraId="0B5A07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10CD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C574F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24BC56" w14:textId="77777777" w:rsidR="00237051" w:rsidRPr="00981CB3" w:rsidRDefault="00237051" w:rsidP="00121C0E">
            <w:pPr>
              <w:rPr>
                <w:rFonts w:eastAsiaTheme="minorHAnsi" w:cs="Arial"/>
                <w:color w:val="000000" w:themeColor="text1"/>
                <w:sz w:val="16"/>
                <w:szCs w:val="16"/>
              </w:rPr>
            </w:pPr>
          </w:p>
        </w:tc>
      </w:tr>
      <w:tr w:rsidR="00237051" w:rsidRPr="00981CB3" w14:paraId="0BE2FBF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D35F8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04D819" w14:textId="77777777" w:rsidR="00237051" w:rsidRPr="00981CB3" w:rsidRDefault="00237051" w:rsidP="00121C0E">
            <w:pPr>
              <w:rPr>
                <w:rFonts w:eastAsiaTheme="minorHAnsi" w:cs="Arial"/>
                <w:color w:val="000000" w:themeColor="text1"/>
                <w:sz w:val="16"/>
                <w:szCs w:val="16"/>
              </w:rPr>
            </w:pPr>
          </w:p>
        </w:tc>
      </w:tr>
    </w:tbl>
    <w:p w14:paraId="1DE8239F" w14:textId="77777777" w:rsidR="00237051" w:rsidRDefault="00237051" w:rsidP="00237051">
      <w:pPr>
        <w:pStyle w:val="Caption"/>
        <w:rPr>
          <w:lang w:val="en-GB"/>
        </w:rPr>
      </w:pPr>
      <w:r w:rsidRPr="00702453">
        <w:t xml:space="preserve">Table: </w:t>
      </w:r>
      <w:r>
        <w:t xml:space="preserve">Signal Details of </w:t>
      </w:r>
      <w:r w:rsidRPr="004521EB">
        <w:rPr>
          <w:lang w:val="en-GB"/>
        </w:rPr>
        <w:t>VolCntlr_Audio_Vol_Level_Zone</w:t>
      </w:r>
    </w:p>
    <w:p w14:paraId="6DAB40C8" w14:textId="77777777" w:rsidR="00495854" w:rsidRPr="00495854" w:rsidRDefault="00495854" w:rsidP="00495854">
      <w:pPr>
        <w:rPr>
          <w:lang w:val="en-GB"/>
        </w:rPr>
      </w:pPr>
    </w:p>
    <w:p w14:paraId="5DE1376F"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VolCntlr_Offset_Vol_Level_Zone</w:t>
      </w:r>
    </w:p>
    <w:p w14:paraId="2418840E" w14:textId="77777777" w:rsidR="00237051" w:rsidRPr="00F03856" w:rsidRDefault="00237051" w:rsidP="00237051">
      <w:pPr>
        <w:rPr>
          <w:rFonts w:cs="Arial"/>
        </w:rPr>
      </w:pPr>
      <w:r>
        <w:rPr>
          <w:rFonts w:cs="Arial"/>
        </w:rPr>
        <w:t>Signal provides status of the offset volume that is active in zones 1 - 6</w:t>
      </w:r>
    </w:p>
    <w:p w14:paraId="5B8EC1A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E9031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A9440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A4424D" w14:textId="77777777" w:rsidR="00237051" w:rsidRPr="002338ED" w:rsidRDefault="006B7CE9" w:rsidP="002338ED">
            <w:pPr>
              <w:rPr>
                <w:rFonts w:cs="Arial"/>
                <w:color w:val="000000" w:themeColor="text1"/>
                <w:sz w:val="16"/>
                <w:szCs w:val="14"/>
              </w:rPr>
            </w:pPr>
            <w:sdt>
              <w:sdtPr>
                <w:rPr>
                  <w:sz w:val="16"/>
                  <w:szCs w:val="16"/>
                </w:rPr>
                <w:alias w:val="ASIL"/>
                <w:tag w:val="ASIL"/>
                <w:id w:val="151704088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A4018A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C612C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CBE5EA" w14:textId="77777777" w:rsidR="00237051" w:rsidRPr="00981CB3" w:rsidRDefault="00237051" w:rsidP="00121C0E">
            <w:pPr>
              <w:rPr>
                <w:rFonts w:eastAsiaTheme="minorHAnsi" w:cs="Arial"/>
                <w:color w:val="000000" w:themeColor="text1"/>
                <w:sz w:val="16"/>
                <w:szCs w:val="16"/>
              </w:rPr>
            </w:pPr>
          </w:p>
        </w:tc>
      </w:tr>
      <w:tr w:rsidR="00237051" w:rsidRPr="00981CB3" w14:paraId="44CCD5F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7FD8B1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D65ED7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38D62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C7B2CF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79DBE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F6D56A" w14:textId="77777777" w:rsidR="00237051" w:rsidRPr="00981CB3" w:rsidRDefault="00237051" w:rsidP="00121C0E">
            <w:pPr>
              <w:rPr>
                <w:rFonts w:eastAsiaTheme="minorHAnsi" w:cs="Arial"/>
                <w:color w:val="000000" w:themeColor="text1"/>
                <w:sz w:val="16"/>
                <w:szCs w:val="16"/>
              </w:rPr>
            </w:pPr>
          </w:p>
        </w:tc>
      </w:tr>
      <w:tr w:rsidR="00237051" w:rsidRPr="00981CB3" w14:paraId="1AA77EA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53E3A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50FC9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F824C6" w14:textId="77777777" w:rsidR="00237051" w:rsidRPr="00981CB3" w:rsidRDefault="00237051" w:rsidP="00121C0E">
            <w:pPr>
              <w:rPr>
                <w:rFonts w:eastAsiaTheme="minorHAnsi" w:cs="Arial"/>
                <w:color w:val="000000" w:themeColor="text1"/>
                <w:sz w:val="16"/>
                <w:szCs w:val="16"/>
              </w:rPr>
            </w:pPr>
          </w:p>
        </w:tc>
      </w:tr>
      <w:tr w:rsidR="00237051" w:rsidRPr="00981CB3" w14:paraId="05B68FF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B25B0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5BFD2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ABB0D" w14:textId="77777777" w:rsidR="00237051" w:rsidRPr="00981CB3" w:rsidRDefault="00237051" w:rsidP="00121C0E">
            <w:pPr>
              <w:rPr>
                <w:rFonts w:eastAsiaTheme="minorHAnsi" w:cs="Arial"/>
                <w:color w:val="000000" w:themeColor="text1"/>
                <w:sz w:val="16"/>
                <w:szCs w:val="16"/>
              </w:rPr>
            </w:pPr>
          </w:p>
        </w:tc>
      </w:tr>
      <w:tr w:rsidR="00237051" w:rsidRPr="00981CB3" w14:paraId="7850BE8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D604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22649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790F68" w14:textId="77777777" w:rsidR="00237051" w:rsidRPr="00981CB3" w:rsidRDefault="00237051" w:rsidP="00121C0E">
            <w:pPr>
              <w:rPr>
                <w:rFonts w:eastAsiaTheme="minorHAnsi" w:cs="Arial"/>
                <w:color w:val="000000" w:themeColor="text1"/>
                <w:sz w:val="16"/>
                <w:szCs w:val="16"/>
              </w:rPr>
            </w:pPr>
          </w:p>
        </w:tc>
      </w:tr>
      <w:tr w:rsidR="00237051" w:rsidRPr="00981CB3" w14:paraId="3D328D4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A93DC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3B37F6B"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2BDEF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15CBA6" w14:textId="77777777" w:rsidR="00237051" w:rsidRPr="00981CB3" w:rsidRDefault="00237051" w:rsidP="00121C0E">
            <w:pPr>
              <w:rPr>
                <w:rFonts w:eastAsiaTheme="minorHAnsi" w:cs="Arial"/>
                <w:color w:val="000000" w:themeColor="text1"/>
                <w:sz w:val="16"/>
                <w:szCs w:val="16"/>
              </w:rPr>
            </w:pPr>
          </w:p>
        </w:tc>
      </w:tr>
      <w:tr w:rsidR="00237051" w:rsidRPr="00981CB3" w14:paraId="0B69672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38F5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7E408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7DC7D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37AA45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A796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35D66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6F3CC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88CD74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FE4FA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41A0A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BD770B" w14:textId="77777777" w:rsidR="00237051" w:rsidRPr="00981CB3" w:rsidRDefault="00237051" w:rsidP="00121C0E">
            <w:pPr>
              <w:rPr>
                <w:rFonts w:eastAsiaTheme="minorHAnsi" w:cs="Arial"/>
                <w:color w:val="000000" w:themeColor="text1"/>
                <w:sz w:val="16"/>
                <w:szCs w:val="16"/>
              </w:rPr>
            </w:pPr>
          </w:p>
        </w:tc>
      </w:tr>
      <w:tr w:rsidR="00237051" w:rsidRPr="00981CB3" w14:paraId="4A36B1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2CC45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754B3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D388E0" w14:textId="77777777" w:rsidR="00237051" w:rsidRPr="00981CB3" w:rsidRDefault="00237051" w:rsidP="00121C0E">
            <w:pPr>
              <w:rPr>
                <w:rFonts w:eastAsiaTheme="minorHAnsi" w:cs="Arial"/>
                <w:color w:val="000000" w:themeColor="text1"/>
                <w:sz w:val="16"/>
                <w:szCs w:val="16"/>
              </w:rPr>
            </w:pPr>
          </w:p>
        </w:tc>
      </w:tr>
      <w:tr w:rsidR="00237051" w:rsidRPr="00981CB3" w14:paraId="7FBEA8A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4710B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594526" w14:textId="77777777" w:rsidR="00237051" w:rsidRPr="00981CB3" w:rsidRDefault="00237051" w:rsidP="00121C0E">
            <w:pPr>
              <w:rPr>
                <w:rFonts w:eastAsiaTheme="minorHAnsi" w:cs="Arial"/>
                <w:color w:val="000000" w:themeColor="text1"/>
                <w:sz w:val="16"/>
                <w:szCs w:val="16"/>
              </w:rPr>
            </w:pPr>
          </w:p>
        </w:tc>
      </w:tr>
    </w:tbl>
    <w:p w14:paraId="505822EC" w14:textId="77777777" w:rsidR="00237051" w:rsidRDefault="00237051" w:rsidP="00237051">
      <w:pPr>
        <w:pStyle w:val="Caption"/>
        <w:rPr>
          <w:lang w:val="en-GB"/>
        </w:rPr>
      </w:pPr>
      <w:r w:rsidRPr="00702453">
        <w:lastRenderedPageBreak/>
        <w:t xml:space="preserve">Table: </w:t>
      </w:r>
      <w:r>
        <w:t xml:space="preserve">Signal Details of </w:t>
      </w:r>
      <w:r w:rsidRPr="004521EB">
        <w:rPr>
          <w:lang w:val="en-GB"/>
        </w:rPr>
        <w:t>VolCntlr_Offset_Vol_Level_Zone</w:t>
      </w:r>
    </w:p>
    <w:p w14:paraId="60408A14" w14:textId="77777777" w:rsidR="00495854" w:rsidRPr="00495854" w:rsidRDefault="00495854" w:rsidP="00495854">
      <w:pPr>
        <w:rPr>
          <w:lang w:val="en-GB"/>
        </w:rPr>
      </w:pPr>
    </w:p>
    <w:p w14:paraId="26FE130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VolCntlr_TempSource_Vol_Level_Zone</w:t>
      </w:r>
    </w:p>
    <w:p w14:paraId="7C2C0339" w14:textId="77777777" w:rsidR="00237051" w:rsidRPr="00F03856" w:rsidRDefault="00237051" w:rsidP="00237051">
      <w:pPr>
        <w:rPr>
          <w:rFonts w:cs="Arial"/>
        </w:rPr>
      </w:pPr>
      <w:r>
        <w:rPr>
          <w:rFonts w:cs="Arial"/>
        </w:rPr>
        <w:t>Signal provides status of Phone, Call Ring or Radio Announcement volume that is active in zones 1 - 6</w:t>
      </w:r>
    </w:p>
    <w:p w14:paraId="3F84973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9ACA02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A92BC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028B73" w14:textId="77777777" w:rsidR="00237051" w:rsidRPr="002338ED" w:rsidRDefault="006B7CE9" w:rsidP="002338ED">
            <w:pPr>
              <w:rPr>
                <w:rFonts w:cs="Arial"/>
                <w:color w:val="000000" w:themeColor="text1"/>
                <w:sz w:val="16"/>
                <w:szCs w:val="14"/>
              </w:rPr>
            </w:pPr>
            <w:sdt>
              <w:sdtPr>
                <w:rPr>
                  <w:sz w:val="16"/>
                  <w:szCs w:val="16"/>
                </w:rPr>
                <w:alias w:val="ASIL"/>
                <w:tag w:val="ASIL"/>
                <w:id w:val="-108244093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CC9D1E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88EF2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4B9617" w14:textId="77777777" w:rsidR="00237051" w:rsidRPr="00981CB3" w:rsidRDefault="00237051" w:rsidP="00121C0E">
            <w:pPr>
              <w:rPr>
                <w:rFonts w:eastAsiaTheme="minorHAnsi" w:cs="Arial"/>
                <w:color w:val="000000" w:themeColor="text1"/>
                <w:sz w:val="16"/>
                <w:szCs w:val="16"/>
              </w:rPr>
            </w:pPr>
          </w:p>
        </w:tc>
      </w:tr>
      <w:tr w:rsidR="00237051" w:rsidRPr="00981CB3" w14:paraId="2E2DD2D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586C48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A31C49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FF837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B63268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C9C8A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3B709" w14:textId="77777777" w:rsidR="00237051" w:rsidRPr="00981CB3" w:rsidRDefault="00237051" w:rsidP="00121C0E">
            <w:pPr>
              <w:rPr>
                <w:rFonts w:eastAsiaTheme="minorHAnsi" w:cs="Arial"/>
                <w:color w:val="000000" w:themeColor="text1"/>
                <w:sz w:val="16"/>
                <w:szCs w:val="16"/>
              </w:rPr>
            </w:pPr>
          </w:p>
        </w:tc>
      </w:tr>
      <w:tr w:rsidR="00237051" w:rsidRPr="00981CB3" w14:paraId="35ED314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4F930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C9040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D7EFA" w14:textId="77777777" w:rsidR="00237051" w:rsidRPr="00981CB3" w:rsidRDefault="00237051" w:rsidP="00121C0E">
            <w:pPr>
              <w:rPr>
                <w:rFonts w:eastAsiaTheme="minorHAnsi" w:cs="Arial"/>
                <w:color w:val="000000" w:themeColor="text1"/>
                <w:sz w:val="16"/>
                <w:szCs w:val="16"/>
              </w:rPr>
            </w:pPr>
          </w:p>
        </w:tc>
      </w:tr>
      <w:tr w:rsidR="00237051" w:rsidRPr="00981CB3" w14:paraId="3DAC75A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87952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71F3C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A0ECE2" w14:textId="77777777" w:rsidR="00237051" w:rsidRPr="00981CB3" w:rsidRDefault="00237051" w:rsidP="00121C0E">
            <w:pPr>
              <w:rPr>
                <w:rFonts w:eastAsiaTheme="minorHAnsi" w:cs="Arial"/>
                <w:color w:val="000000" w:themeColor="text1"/>
                <w:sz w:val="16"/>
                <w:szCs w:val="16"/>
              </w:rPr>
            </w:pPr>
          </w:p>
        </w:tc>
      </w:tr>
      <w:tr w:rsidR="00237051" w:rsidRPr="00981CB3" w14:paraId="03D846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2AD34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F7059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9DFBF8" w14:textId="77777777" w:rsidR="00237051" w:rsidRPr="00981CB3" w:rsidRDefault="00237051" w:rsidP="00121C0E">
            <w:pPr>
              <w:rPr>
                <w:rFonts w:eastAsiaTheme="minorHAnsi" w:cs="Arial"/>
                <w:color w:val="000000" w:themeColor="text1"/>
                <w:sz w:val="16"/>
                <w:szCs w:val="16"/>
              </w:rPr>
            </w:pPr>
          </w:p>
        </w:tc>
      </w:tr>
      <w:tr w:rsidR="00237051" w:rsidRPr="00981CB3" w14:paraId="0F46170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264A1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6F62E1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526C3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0D4CBE" w14:textId="77777777" w:rsidR="00237051" w:rsidRPr="00981CB3" w:rsidRDefault="00237051" w:rsidP="00121C0E">
            <w:pPr>
              <w:rPr>
                <w:rFonts w:eastAsiaTheme="minorHAnsi" w:cs="Arial"/>
                <w:color w:val="000000" w:themeColor="text1"/>
                <w:sz w:val="16"/>
                <w:szCs w:val="16"/>
              </w:rPr>
            </w:pPr>
          </w:p>
        </w:tc>
      </w:tr>
      <w:tr w:rsidR="00237051" w:rsidRPr="00981CB3" w14:paraId="21B67A1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EE20B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69D6A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5CE47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5FC05B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7750D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64818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C9C7A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C4373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7406F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3CD2A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6A3A17" w14:textId="77777777" w:rsidR="00237051" w:rsidRPr="00981CB3" w:rsidRDefault="00237051" w:rsidP="00121C0E">
            <w:pPr>
              <w:rPr>
                <w:rFonts w:eastAsiaTheme="minorHAnsi" w:cs="Arial"/>
                <w:color w:val="000000" w:themeColor="text1"/>
                <w:sz w:val="16"/>
                <w:szCs w:val="16"/>
              </w:rPr>
            </w:pPr>
          </w:p>
        </w:tc>
      </w:tr>
      <w:tr w:rsidR="00237051" w:rsidRPr="00981CB3" w14:paraId="264F23E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C5F03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9CCA5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0A4D96" w14:textId="77777777" w:rsidR="00237051" w:rsidRPr="00981CB3" w:rsidRDefault="00237051" w:rsidP="00121C0E">
            <w:pPr>
              <w:rPr>
                <w:rFonts w:eastAsiaTheme="minorHAnsi" w:cs="Arial"/>
                <w:color w:val="000000" w:themeColor="text1"/>
                <w:sz w:val="16"/>
                <w:szCs w:val="16"/>
              </w:rPr>
            </w:pPr>
          </w:p>
        </w:tc>
      </w:tr>
      <w:tr w:rsidR="00237051" w:rsidRPr="00981CB3" w14:paraId="25650E9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20EF1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8055B7" w14:textId="77777777" w:rsidR="00237051" w:rsidRPr="00981CB3" w:rsidRDefault="00237051" w:rsidP="00121C0E">
            <w:pPr>
              <w:rPr>
                <w:rFonts w:eastAsiaTheme="minorHAnsi" w:cs="Arial"/>
                <w:color w:val="000000" w:themeColor="text1"/>
                <w:sz w:val="16"/>
                <w:szCs w:val="16"/>
              </w:rPr>
            </w:pPr>
          </w:p>
        </w:tc>
      </w:tr>
    </w:tbl>
    <w:p w14:paraId="30EDB124" w14:textId="77777777" w:rsidR="00237051" w:rsidRDefault="00237051" w:rsidP="00237051">
      <w:pPr>
        <w:pStyle w:val="Caption"/>
        <w:rPr>
          <w:lang w:val="en-GB"/>
        </w:rPr>
      </w:pPr>
      <w:r w:rsidRPr="00702453">
        <w:t xml:space="preserve">Table: </w:t>
      </w:r>
      <w:r>
        <w:t xml:space="preserve">Signal Details of </w:t>
      </w:r>
      <w:r w:rsidRPr="004521EB">
        <w:rPr>
          <w:lang w:val="en-GB"/>
        </w:rPr>
        <w:t>VolCntlr_TempSource_Vol_Level_Zone</w:t>
      </w:r>
    </w:p>
    <w:p w14:paraId="29B17657" w14:textId="77777777" w:rsidR="00495854" w:rsidRPr="00495854" w:rsidRDefault="00495854" w:rsidP="00495854">
      <w:pPr>
        <w:rPr>
          <w:lang w:val="en-GB"/>
        </w:rPr>
      </w:pPr>
    </w:p>
    <w:p w14:paraId="1815AD4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Volume_Command</w:t>
      </w:r>
    </w:p>
    <w:p w14:paraId="12A5C6E1" w14:textId="77777777" w:rsidR="00237051" w:rsidRPr="00F03856" w:rsidRDefault="00237051" w:rsidP="00237051">
      <w:pPr>
        <w:rPr>
          <w:rFonts w:cs="Arial"/>
        </w:rPr>
      </w:pPr>
      <w:r>
        <w:rPr>
          <w:rFonts w:cs="Arial"/>
        </w:rPr>
        <w:t>Volume Command (Physical Touch)</w:t>
      </w:r>
    </w:p>
    <w:p w14:paraId="7CCB54C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D9A559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80CC4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29CC96" w14:textId="77777777" w:rsidR="00237051" w:rsidRPr="002338ED" w:rsidRDefault="006B7CE9" w:rsidP="002338ED">
            <w:pPr>
              <w:rPr>
                <w:rFonts w:cs="Arial"/>
                <w:color w:val="000000" w:themeColor="text1"/>
                <w:sz w:val="16"/>
                <w:szCs w:val="14"/>
              </w:rPr>
            </w:pPr>
            <w:sdt>
              <w:sdtPr>
                <w:rPr>
                  <w:sz w:val="16"/>
                  <w:szCs w:val="16"/>
                </w:rPr>
                <w:alias w:val="ASIL"/>
                <w:tag w:val="ASIL"/>
                <w:id w:val="79432987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6A99DCB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D20CB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3ED5B9" w14:textId="77777777" w:rsidR="00237051" w:rsidRPr="00981CB3" w:rsidRDefault="00237051" w:rsidP="00121C0E">
            <w:pPr>
              <w:rPr>
                <w:rFonts w:eastAsiaTheme="minorHAnsi" w:cs="Arial"/>
                <w:color w:val="000000" w:themeColor="text1"/>
                <w:sz w:val="16"/>
                <w:szCs w:val="16"/>
              </w:rPr>
            </w:pPr>
          </w:p>
        </w:tc>
      </w:tr>
      <w:tr w:rsidR="00237051" w:rsidRPr="00981CB3" w14:paraId="0B4B624E"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BB64A4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CD5D34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06F0C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34FBCB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086C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C2D61" w14:textId="77777777" w:rsidR="00237051" w:rsidRPr="00981CB3" w:rsidRDefault="00237051" w:rsidP="00121C0E">
            <w:pPr>
              <w:rPr>
                <w:rFonts w:eastAsiaTheme="minorHAnsi" w:cs="Arial"/>
                <w:color w:val="000000" w:themeColor="text1"/>
                <w:sz w:val="16"/>
                <w:szCs w:val="16"/>
              </w:rPr>
            </w:pPr>
          </w:p>
        </w:tc>
      </w:tr>
      <w:tr w:rsidR="00237051" w:rsidRPr="00981CB3" w14:paraId="6010039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1834E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B3168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7510BE" w14:textId="77777777" w:rsidR="00237051" w:rsidRPr="00981CB3" w:rsidRDefault="00237051" w:rsidP="00121C0E">
            <w:pPr>
              <w:rPr>
                <w:rFonts w:eastAsiaTheme="minorHAnsi" w:cs="Arial"/>
                <w:color w:val="000000" w:themeColor="text1"/>
                <w:sz w:val="16"/>
                <w:szCs w:val="16"/>
              </w:rPr>
            </w:pPr>
          </w:p>
        </w:tc>
      </w:tr>
      <w:tr w:rsidR="00237051" w:rsidRPr="00981CB3" w14:paraId="0019DB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679FE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6DAFF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0565AA" w14:textId="77777777" w:rsidR="00237051" w:rsidRPr="00981CB3" w:rsidRDefault="00237051" w:rsidP="00121C0E">
            <w:pPr>
              <w:rPr>
                <w:rFonts w:eastAsiaTheme="minorHAnsi" w:cs="Arial"/>
                <w:color w:val="000000" w:themeColor="text1"/>
                <w:sz w:val="16"/>
                <w:szCs w:val="16"/>
              </w:rPr>
            </w:pPr>
          </w:p>
        </w:tc>
      </w:tr>
      <w:tr w:rsidR="00237051" w:rsidRPr="00981CB3" w14:paraId="440E4F7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0DB9D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A045B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9ED998" w14:textId="77777777" w:rsidR="00237051" w:rsidRPr="00981CB3" w:rsidRDefault="00237051" w:rsidP="00121C0E">
            <w:pPr>
              <w:rPr>
                <w:rFonts w:eastAsiaTheme="minorHAnsi" w:cs="Arial"/>
                <w:color w:val="000000" w:themeColor="text1"/>
                <w:sz w:val="16"/>
                <w:szCs w:val="16"/>
              </w:rPr>
            </w:pPr>
          </w:p>
        </w:tc>
      </w:tr>
      <w:tr w:rsidR="00237051" w:rsidRPr="00981CB3" w14:paraId="417B5FB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0B91B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AE24BF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88E99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736BA" w14:textId="77777777" w:rsidR="00237051" w:rsidRPr="00981CB3" w:rsidRDefault="00237051" w:rsidP="00121C0E">
            <w:pPr>
              <w:rPr>
                <w:rFonts w:eastAsiaTheme="minorHAnsi" w:cs="Arial"/>
                <w:color w:val="000000" w:themeColor="text1"/>
                <w:sz w:val="16"/>
                <w:szCs w:val="16"/>
              </w:rPr>
            </w:pPr>
          </w:p>
        </w:tc>
      </w:tr>
      <w:tr w:rsidR="00237051" w:rsidRPr="00981CB3" w14:paraId="0F8F4C6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143A7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139D2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81BF2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925F90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71FFD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7032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53BA7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09E074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CF03B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CE679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68B2BE" w14:textId="77777777" w:rsidR="00237051" w:rsidRPr="00981CB3" w:rsidRDefault="00237051" w:rsidP="00121C0E">
            <w:pPr>
              <w:rPr>
                <w:rFonts w:eastAsiaTheme="minorHAnsi" w:cs="Arial"/>
                <w:color w:val="000000" w:themeColor="text1"/>
                <w:sz w:val="16"/>
                <w:szCs w:val="16"/>
              </w:rPr>
            </w:pPr>
          </w:p>
        </w:tc>
      </w:tr>
      <w:tr w:rsidR="00237051" w:rsidRPr="00981CB3" w14:paraId="5D819A6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8A09F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ADBE3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666019" w14:textId="77777777" w:rsidR="00237051" w:rsidRPr="00981CB3" w:rsidRDefault="00237051" w:rsidP="00121C0E">
            <w:pPr>
              <w:rPr>
                <w:rFonts w:eastAsiaTheme="minorHAnsi" w:cs="Arial"/>
                <w:color w:val="000000" w:themeColor="text1"/>
                <w:sz w:val="16"/>
                <w:szCs w:val="16"/>
              </w:rPr>
            </w:pPr>
          </w:p>
        </w:tc>
      </w:tr>
      <w:tr w:rsidR="00237051" w:rsidRPr="00981CB3" w14:paraId="4CF102D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0DAD9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C99F4C" w14:textId="77777777" w:rsidR="00237051" w:rsidRPr="00981CB3" w:rsidRDefault="00237051" w:rsidP="00121C0E">
            <w:pPr>
              <w:rPr>
                <w:rFonts w:eastAsiaTheme="minorHAnsi" w:cs="Arial"/>
                <w:color w:val="000000" w:themeColor="text1"/>
                <w:sz w:val="16"/>
                <w:szCs w:val="16"/>
              </w:rPr>
            </w:pPr>
          </w:p>
        </w:tc>
      </w:tr>
    </w:tbl>
    <w:p w14:paraId="5507094F" w14:textId="77777777" w:rsidR="00237051" w:rsidRDefault="00237051" w:rsidP="00237051">
      <w:pPr>
        <w:pStyle w:val="Caption"/>
        <w:rPr>
          <w:lang w:val="en-GB"/>
        </w:rPr>
      </w:pPr>
      <w:r w:rsidRPr="00702453">
        <w:t xml:space="preserve">Table: </w:t>
      </w:r>
      <w:r>
        <w:t xml:space="preserve">Signal Details of </w:t>
      </w:r>
      <w:r w:rsidRPr="004521EB">
        <w:rPr>
          <w:lang w:val="en-GB"/>
        </w:rPr>
        <w:t>Volume_Command</w:t>
      </w:r>
    </w:p>
    <w:p w14:paraId="09FD0AAC" w14:textId="77777777" w:rsidR="00495854" w:rsidRPr="00495854" w:rsidRDefault="00495854" w:rsidP="00495854">
      <w:pPr>
        <w:rPr>
          <w:lang w:val="en-GB"/>
        </w:rPr>
      </w:pPr>
    </w:p>
    <w:p w14:paraId="4B8F1C5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ZoneLockReq</w:t>
      </w:r>
    </w:p>
    <w:p w14:paraId="4C3EDD64" w14:textId="77777777" w:rsidR="00237051" w:rsidRPr="00F03856" w:rsidRDefault="00237051" w:rsidP="00237051">
      <w:pPr>
        <w:rPr>
          <w:rFonts w:cs="Arial"/>
        </w:rPr>
      </w:pPr>
      <w:r>
        <w:rPr>
          <w:rFonts w:cs="Arial"/>
        </w:rPr>
        <w:t>Internal Signal for Zone Lock Request</w:t>
      </w:r>
    </w:p>
    <w:p w14:paraId="22C0307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A94CE4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10886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4E5162" w14:textId="77777777" w:rsidR="00237051" w:rsidRPr="002338ED" w:rsidRDefault="006B7CE9" w:rsidP="002338ED">
            <w:pPr>
              <w:rPr>
                <w:rFonts w:cs="Arial"/>
                <w:color w:val="000000" w:themeColor="text1"/>
                <w:sz w:val="16"/>
                <w:szCs w:val="14"/>
              </w:rPr>
            </w:pPr>
            <w:sdt>
              <w:sdtPr>
                <w:rPr>
                  <w:sz w:val="16"/>
                  <w:szCs w:val="16"/>
                </w:rPr>
                <w:alias w:val="ASIL"/>
                <w:tag w:val="ASIL"/>
                <w:id w:val="40349803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2EF9672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BA640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9CC334" w14:textId="77777777" w:rsidR="00237051" w:rsidRPr="00981CB3" w:rsidRDefault="00237051" w:rsidP="00121C0E">
            <w:pPr>
              <w:rPr>
                <w:rFonts w:eastAsiaTheme="minorHAnsi" w:cs="Arial"/>
                <w:color w:val="000000" w:themeColor="text1"/>
                <w:sz w:val="16"/>
                <w:szCs w:val="16"/>
              </w:rPr>
            </w:pPr>
          </w:p>
        </w:tc>
      </w:tr>
      <w:tr w:rsidR="00237051" w:rsidRPr="00981CB3" w14:paraId="69F101C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F60A2C"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03F46E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DD967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8E334E5"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70F5D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94A309" w14:textId="77777777" w:rsidR="00237051" w:rsidRPr="00981CB3" w:rsidRDefault="00237051" w:rsidP="00121C0E">
            <w:pPr>
              <w:rPr>
                <w:rFonts w:eastAsiaTheme="minorHAnsi" w:cs="Arial"/>
                <w:color w:val="000000" w:themeColor="text1"/>
                <w:sz w:val="16"/>
                <w:szCs w:val="16"/>
              </w:rPr>
            </w:pPr>
          </w:p>
        </w:tc>
      </w:tr>
      <w:tr w:rsidR="00237051" w:rsidRPr="00981CB3" w14:paraId="7E02AC1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8F82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93203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8EEEB" w14:textId="77777777" w:rsidR="00237051" w:rsidRPr="00981CB3" w:rsidRDefault="00237051" w:rsidP="00121C0E">
            <w:pPr>
              <w:rPr>
                <w:rFonts w:eastAsiaTheme="minorHAnsi" w:cs="Arial"/>
                <w:color w:val="000000" w:themeColor="text1"/>
                <w:sz w:val="16"/>
                <w:szCs w:val="16"/>
              </w:rPr>
            </w:pPr>
          </w:p>
        </w:tc>
      </w:tr>
      <w:tr w:rsidR="00237051" w:rsidRPr="00981CB3" w14:paraId="453C0F6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9034B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43F66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517D2E" w14:textId="77777777" w:rsidR="00237051" w:rsidRPr="00981CB3" w:rsidRDefault="00237051" w:rsidP="00121C0E">
            <w:pPr>
              <w:rPr>
                <w:rFonts w:eastAsiaTheme="minorHAnsi" w:cs="Arial"/>
                <w:color w:val="000000" w:themeColor="text1"/>
                <w:sz w:val="16"/>
                <w:szCs w:val="16"/>
              </w:rPr>
            </w:pPr>
          </w:p>
        </w:tc>
      </w:tr>
      <w:tr w:rsidR="00237051" w:rsidRPr="00981CB3" w14:paraId="6EEBAB8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89E8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569F1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21634E" w14:textId="77777777" w:rsidR="00237051" w:rsidRPr="00981CB3" w:rsidRDefault="00237051" w:rsidP="00121C0E">
            <w:pPr>
              <w:rPr>
                <w:rFonts w:eastAsiaTheme="minorHAnsi" w:cs="Arial"/>
                <w:color w:val="000000" w:themeColor="text1"/>
                <w:sz w:val="16"/>
                <w:szCs w:val="16"/>
              </w:rPr>
            </w:pPr>
          </w:p>
        </w:tc>
      </w:tr>
      <w:tr w:rsidR="00237051" w:rsidRPr="00981CB3" w14:paraId="06D951C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1F83F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E15E681"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38CBE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F39CF5" w14:textId="77777777" w:rsidR="00237051" w:rsidRPr="00981CB3" w:rsidRDefault="00237051" w:rsidP="00121C0E">
            <w:pPr>
              <w:rPr>
                <w:rFonts w:eastAsiaTheme="minorHAnsi" w:cs="Arial"/>
                <w:color w:val="000000" w:themeColor="text1"/>
                <w:sz w:val="16"/>
                <w:szCs w:val="16"/>
              </w:rPr>
            </w:pPr>
          </w:p>
        </w:tc>
      </w:tr>
      <w:tr w:rsidR="00237051" w:rsidRPr="00981CB3" w14:paraId="260D3B6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21F83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3BF1B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4682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A7613B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AC829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1B6A3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C7C8F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A666D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DEEE6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6BE12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AA17F8" w14:textId="77777777" w:rsidR="00237051" w:rsidRPr="00981CB3" w:rsidRDefault="00237051" w:rsidP="00121C0E">
            <w:pPr>
              <w:rPr>
                <w:rFonts w:eastAsiaTheme="minorHAnsi" w:cs="Arial"/>
                <w:color w:val="000000" w:themeColor="text1"/>
                <w:sz w:val="16"/>
                <w:szCs w:val="16"/>
              </w:rPr>
            </w:pPr>
          </w:p>
        </w:tc>
      </w:tr>
      <w:tr w:rsidR="00237051" w:rsidRPr="00981CB3" w14:paraId="3BE08C0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8DEEE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126FE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5AD66A" w14:textId="77777777" w:rsidR="00237051" w:rsidRPr="00981CB3" w:rsidRDefault="00237051" w:rsidP="00121C0E">
            <w:pPr>
              <w:rPr>
                <w:rFonts w:eastAsiaTheme="minorHAnsi" w:cs="Arial"/>
                <w:color w:val="000000" w:themeColor="text1"/>
                <w:sz w:val="16"/>
                <w:szCs w:val="16"/>
              </w:rPr>
            </w:pPr>
          </w:p>
        </w:tc>
      </w:tr>
      <w:tr w:rsidR="00237051" w:rsidRPr="00981CB3" w14:paraId="6EDA173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68DB7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B8EFF3" w14:textId="77777777" w:rsidR="00237051" w:rsidRPr="00981CB3" w:rsidRDefault="00237051" w:rsidP="00121C0E">
            <w:pPr>
              <w:rPr>
                <w:rFonts w:eastAsiaTheme="minorHAnsi" w:cs="Arial"/>
                <w:color w:val="000000" w:themeColor="text1"/>
                <w:sz w:val="16"/>
                <w:szCs w:val="16"/>
              </w:rPr>
            </w:pPr>
          </w:p>
        </w:tc>
      </w:tr>
    </w:tbl>
    <w:p w14:paraId="3FB88B71" w14:textId="77777777" w:rsidR="00237051" w:rsidRDefault="00237051" w:rsidP="00237051">
      <w:pPr>
        <w:pStyle w:val="Caption"/>
        <w:rPr>
          <w:lang w:val="en-GB"/>
        </w:rPr>
      </w:pPr>
      <w:r w:rsidRPr="00702453">
        <w:t xml:space="preserve">Table: </w:t>
      </w:r>
      <w:r>
        <w:t xml:space="preserve">Signal Details of </w:t>
      </w:r>
      <w:r w:rsidRPr="004521EB">
        <w:rPr>
          <w:lang w:val="en-GB"/>
        </w:rPr>
        <w:t>ZoneLockReq</w:t>
      </w:r>
    </w:p>
    <w:p w14:paraId="25CA4365" w14:textId="77777777" w:rsidR="00495854" w:rsidRPr="00495854" w:rsidRDefault="00495854" w:rsidP="00495854">
      <w:pPr>
        <w:rPr>
          <w:lang w:val="en-GB"/>
        </w:rPr>
      </w:pPr>
    </w:p>
    <w:p w14:paraId="5B884F4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ZoneLock_Command</w:t>
      </w:r>
    </w:p>
    <w:p w14:paraId="17558174" w14:textId="77777777" w:rsidR="00237051" w:rsidRPr="00F03856" w:rsidRDefault="00237051" w:rsidP="00237051">
      <w:pPr>
        <w:rPr>
          <w:rFonts w:cs="Arial"/>
        </w:rPr>
      </w:pPr>
      <w:r>
        <w:rPr>
          <w:rFonts w:cs="Arial"/>
        </w:rPr>
        <w:t>Zone Lock Command (Physical Touch)</w:t>
      </w:r>
    </w:p>
    <w:p w14:paraId="4653F6E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794443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3341B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6C44B3" w14:textId="77777777" w:rsidR="00237051" w:rsidRPr="002338ED" w:rsidRDefault="006B7CE9" w:rsidP="002338ED">
            <w:pPr>
              <w:rPr>
                <w:rFonts w:cs="Arial"/>
                <w:color w:val="000000" w:themeColor="text1"/>
                <w:sz w:val="16"/>
                <w:szCs w:val="14"/>
              </w:rPr>
            </w:pPr>
            <w:sdt>
              <w:sdtPr>
                <w:rPr>
                  <w:sz w:val="16"/>
                  <w:szCs w:val="16"/>
                </w:rPr>
                <w:alias w:val="ASIL"/>
                <w:tag w:val="ASIL"/>
                <w:id w:val="104394848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AB02F8">
              <w:tab/>
            </w:r>
            <w:r w:rsidR="002338ED">
              <w:rPr>
                <w:sz w:val="16"/>
                <w:szCs w:val="16"/>
              </w:rPr>
              <w:t xml:space="preserve"> </w:t>
            </w:r>
          </w:p>
        </w:tc>
      </w:tr>
      <w:tr w:rsidR="00237051" w:rsidRPr="00981CB3" w14:paraId="1ADAE27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0AE7B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687EF2" w14:textId="77777777" w:rsidR="00237051" w:rsidRPr="00981CB3" w:rsidRDefault="00237051" w:rsidP="00121C0E">
            <w:pPr>
              <w:rPr>
                <w:rFonts w:eastAsiaTheme="minorHAnsi" w:cs="Arial"/>
                <w:color w:val="000000" w:themeColor="text1"/>
                <w:sz w:val="16"/>
                <w:szCs w:val="16"/>
              </w:rPr>
            </w:pPr>
          </w:p>
        </w:tc>
      </w:tr>
      <w:tr w:rsidR="00237051" w:rsidRPr="00981CB3" w14:paraId="6528D44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A2F56FB"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7A2EF8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6422E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E9C98FE"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A6194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45378" w14:textId="77777777" w:rsidR="00237051" w:rsidRPr="00981CB3" w:rsidRDefault="00237051" w:rsidP="00121C0E">
            <w:pPr>
              <w:rPr>
                <w:rFonts w:eastAsiaTheme="minorHAnsi" w:cs="Arial"/>
                <w:color w:val="000000" w:themeColor="text1"/>
                <w:sz w:val="16"/>
                <w:szCs w:val="16"/>
              </w:rPr>
            </w:pPr>
          </w:p>
        </w:tc>
      </w:tr>
      <w:tr w:rsidR="00237051" w:rsidRPr="00981CB3" w14:paraId="09473AC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CC963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AC8DD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9FEF8" w14:textId="77777777" w:rsidR="00237051" w:rsidRPr="00981CB3" w:rsidRDefault="00237051" w:rsidP="00121C0E">
            <w:pPr>
              <w:rPr>
                <w:rFonts w:eastAsiaTheme="minorHAnsi" w:cs="Arial"/>
                <w:color w:val="000000" w:themeColor="text1"/>
                <w:sz w:val="16"/>
                <w:szCs w:val="16"/>
              </w:rPr>
            </w:pPr>
          </w:p>
        </w:tc>
      </w:tr>
      <w:tr w:rsidR="00237051" w:rsidRPr="00981CB3" w14:paraId="44BCE34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A781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247E9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1A1C4F" w14:textId="77777777" w:rsidR="00237051" w:rsidRPr="00981CB3" w:rsidRDefault="00237051" w:rsidP="00121C0E">
            <w:pPr>
              <w:rPr>
                <w:rFonts w:eastAsiaTheme="minorHAnsi" w:cs="Arial"/>
                <w:color w:val="000000" w:themeColor="text1"/>
                <w:sz w:val="16"/>
                <w:szCs w:val="16"/>
              </w:rPr>
            </w:pPr>
          </w:p>
        </w:tc>
      </w:tr>
      <w:tr w:rsidR="00237051" w:rsidRPr="00981CB3" w14:paraId="560B98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68202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A6D16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BB8C8C" w14:textId="77777777" w:rsidR="00237051" w:rsidRPr="00981CB3" w:rsidRDefault="00237051" w:rsidP="00121C0E">
            <w:pPr>
              <w:rPr>
                <w:rFonts w:eastAsiaTheme="minorHAnsi" w:cs="Arial"/>
                <w:color w:val="000000" w:themeColor="text1"/>
                <w:sz w:val="16"/>
                <w:szCs w:val="16"/>
              </w:rPr>
            </w:pPr>
          </w:p>
        </w:tc>
      </w:tr>
      <w:tr w:rsidR="00237051" w:rsidRPr="00981CB3" w14:paraId="17FBD6D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E8FE5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6723FA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FFA5C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88B104" w14:textId="77777777" w:rsidR="00237051" w:rsidRPr="00981CB3" w:rsidRDefault="00237051" w:rsidP="00121C0E">
            <w:pPr>
              <w:rPr>
                <w:rFonts w:eastAsiaTheme="minorHAnsi" w:cs="Arial"/>
                <w:color w:val="000000" w:themeColor="text1"/>
                <w:sz w:val="16"/>
                <w:szCs w:val="16"/>
              </w:rPr>
            </w:pPr>
          </w:p>
        </w:tc>
      </w:tr>
      <w:tr w:rsidR="00237051" w:rsidRPr="00981CB3" w14:paraId="0137B30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6E07F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3567D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DDE21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3A2F91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DAB94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02AE0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C75E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71E4C4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3B35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7FA41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C81D72" w14:textId="77777777" w:rsidR="00237051" w:rsidRPr="00981CB3" w:rsidRDefault="00237051" w:rsidP="00121C0E">
            <w:pPr>
              <w:rPr>
                <w:rFonts w:eastAsiaTheme="minorHAnsi" w:cs="Arial"/>
                <w:color w:val="000000" w:themeColor="text1"/>
                <w:sz w:val="16"/>
                <w:szCs w:val="16"/>
              </w:rPr>
            </w:pPr>
          </w:p>
        </w:tc>
      </w:tr>
      <w:tr w:rsidR="00237051" w:rsidRPr="00981CB3" w14:paraId="2068CD3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60D33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93271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4F75D9" w14:textId="77777777" w:rsidR="00237051" w:rsidRPr="00981CB3" w:rsidRDefault="00237051" w:rsidP="00121C0E">
            <w:pPr>
              <w:rPr>
                <w:rFonts w:eastAsiaTheme="minorHAnsi" w:cs="Arial"/>
                <w:color w:val="000000" w:themeColor="text1"/>
                <w:sz w:val="16"/>
                <w:szCs w:val="16"/>
              </w:rPr>
            </w:pPr>
          </w:p>
        </w:tc>
      </w:tr>
      <w:tr w:rsidR="00237051" w:rsidRPr="00981CB3" w14:paraId="2666E82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967AF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F865D0" w14:textId="77777777" w:rsidR="00237051" w:rsidRPr="00981CB3" w:rsidRDefault="00237051" w:rsidP="00121C0E">
            <w:pPr>
              <w:rPr>
                <w:rFonts w:eastAsiaTheme="minorHAnsi" w:cs="Arial"/>
                <w:color w:val="000000" w:themeColor="text1"/>
                <w:sz w:val="16"/>
                <w:szCs w:val="16"/>
              </w:rPr>
            </w:pPr>
          </w:p>
        </w:tc>
      </w:tr>
    </w:tbl>
    <w:p w14:paraId="54E5094B" w14:textId="77777777" w:rsidR="00237051" w:rsidRDefault="00237051" w:rsidP="00237051">
      <w:pPr>
        <w:pStyle w:val="Caption"/>
        <w:rPr>
          <w:lang w:val="en-GB"/>
        </w:rPr>
      </w:pPr>
      <w:r w:rsidRPr="00702453">
        <w:t xml:space="preserve">Table: </w:t>
      </w:r>
      <w:r>
        <w:t xml:space="preserve">Signal Details of </w:t>
      </w:r>
      <w:r w:rsidRPr="004521EB">
        <w:rPr>
          <w:lang w:val="en-GB"/>
        </w:rPr>
        <w:t>ZoneLock_Command</w:t>
      </w:r>
    </w:p>
    <w:p w14:paraId="71A25603" w14:textId="77777777" w:rsidR="00495854" w:rsidRPr="00495854" w:rsidRDefault="00495854" w:rsidP="00495854">
      <w:pPr>
        <w:rPr>
          <w:lang w:val="en-GB"/>
        </w:rPr>
      </w:pPr>
    </w:p>
    <w:p w14:paraId="7BCAB423" w14:textId="77777777" w:rsidR="00756360" w:rsidRDefault="00756360" w:rsidP="00072314"/>
    <w:p w14:paraId="2A6D9715" w14:textId="77777777" w:rsidR="00072314" w:rsidRPr="00BC3C56" w:rsidRDefault="00072314" w:rsidP="00072314">
      <w:pPr>
        <w:pStyle w:val="Heading3"/>
        <w:keepNext w:val="0"/>
        <w:tabs>
          <w:tab w:val="clear" w:pos="900"/>
          <w:tab w:val="left" w:pos="709"/>
          <w:tab w:val="left" w:pos="851"/>
        </w:tabs>
        <w:spacing w:before="240"/>
        <w:rPr>
          <w:lang w:val="en-GB"/>
        </w:rPr>
      </w:pPr>
      <w:bookmarkStart w:id="281" w:name="_Toc35000633"/>
      <w:r w:rsidRPr="00BC3C56">
        <w:rPr>
          <w:lang w:val="en-GB"/>
        </w:rPr>
        <w:t>Logical Parameters</w:t>
      </w:r>
      <w:bookmarkEnd w:id="281"/>
    </w:p>
    <w:p w14:paraId="4949B78D" w14:textId="77777777" w:rsidR="00072314" w:rsidRDefault="00072314" w:rsidP="00072314"/>
    <w:p w14:paraId="2C137B88" w14:textId="77777777" w:rsidR="00072314" w:rsidRPr="00BC3C56" w:rsidRDefault="00072314" w:rsidP="00072314">
      <w:pPr>
        <w:pStyle w:val="Heading3"/>
        <w:keepNext w:val="0"/>
        <w:tabs>
          <w:tab w:val="clear" w:pos="900"/>
          <w:tab w:val="left" w:pos="709"/>
          <w:tab w:val="left" w:pos="851"/>
        </w:tabs>
        <w:spacing w:before="240"/>
        <w:rPr>
          <w:szCs w:val="24"/>
        </w:rPr>
      </w:pPr>
      <w:bookmarkStart w:id="282" w:name="_Toc35000634"/>
      <w:r w:rsidRPr="00BC3C56">
        <w:rPr>
          <w:szCs w:val="24"/>
        </w:rPr>
        <w:t>Technical Signals</w:t>
      </w:r>
      <w:bookmarkEnd w:id="282"/>
    </w:p>
    <w:tbl>
      <w:tblPr>
        <w:tblW w:w="9420" w:type="dxa"/>
        <w:tblCellMar>
          <w:left w:w="70" w:type="dxa"/>
          <w:right w:w="70" w:type="dxa"/>
        </w:tblCellMar>
        <w:tblLook w:val="04A0" w:firstRow="1" w:lastRow="0" w:firstColumn="1" w:lastColumn="0" w:noHBand="0" w:noVBand="1"/>
      </w:tblPr>
      <w:tblGrid>
        <w:gridCol w:w="4560"/>
        <w:gridCol w:w="1561"/>
        <w:gridCol w:w="3620"/>
      </w:tblGrid>
      <w:tr w:rsidR="002F64E5" w:rsidRPr="002F64E5" w14:paraId="2532158D" w14:textId="77777777" w:rsidTr="00325134">
        <w:trPr>
          <w:trHeight w:val="900"/>
        </w:trPr>
        <w:tc>
          <w:tcPr>
            <w:tcW w:w="4450" w:type="dxa"/>
            <w:tcBorders>
              <w:top w:val="single" w:sz="4" w:space="0" w:color="auto"/>
              <w:left w:val="single" w:sz="4" w:space="0" w:color="auto"/>
              <w:bottom w:val="single" w:sz="4" w:space="0" w:color="auto"/>
              <w:right w:val="single" w:sz="4" w:space="0" w:color="auto"/>
            </w:tcBorders>
            <w:shd w:val="clear" w:color="000000" w:fill="BFBFBF"/>
            <w:hideMark/>
          </w:tcPr>
          <w:p w14:paraId="26B5BDA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Pr>
                <w:rFonts w:ascii="Calibri" w:hAnsi="Calibri" w:cs="Calibri"/>
                <w:color w:val="000000"/>
                <w:sz w:val="22"/>
                <w:szCs w:val="22"/>
                <w:lang w:val="es-MX" w:eastAsia="es-MX"/>
              </w:rPr>
              <w:t>Technology Signal</w:t>
            </w:r>
          </w:p>
        </w:tc>
        <w:tc>
          <w:tcPr>
            <w:tcW w:w="1460" w:type="dxa"/>
            <w:tcBorders>
              <w:top w:val="single" w:sz="4" w:space="0" w:color="auto"/>
              <w:left w:val="nil"/>
              <w:bottom w:val="single" w:sz="4" w:space="0" w:color="auto"/>
              <w:right w:val="single" w:sz="4" w:space="0" w:color="auto"/>
            </w:tcBorders>
            <w:shd w:val="clear" w:color="000000" w:fill="BFBFBF"/>
            <w:hideMark/>
          </w:tcPr>
          <w:p w14:paraId="2539245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Documentation</w:t>
            </w:r>
          </w:p>
        </w:tc>
        <w:tc>
          <w:tcPr>
            <w:tcW w:w="3510" w:type="dxa"/>
            <w:tcBorders>
              <w:top w:val="single" w:sz="4" w:space="0" w:color="auto"/>
              <w:left w:val="nil"/>
              <w:bottom w:val="single" w:sz="4" w:space="0" w:color="auto"/>
              <w:right w:val="single" w:sz="4" w:space="0" w:color="auto"/>
            </w:tcBorders>
            <w:shd w:val="clear" w:color="000000" w:fill="BFBFBF"/>
            <w:hideMark/>
          </w:tcPr>
          <w:p w14:paraId="1C34807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Pr>
                <w:rFonts w:ascii="Calibri" w:hAnsi="Calibri" w:cs="Calibri"/>
                <w:color w:val="000000"/>
                <w:sz w:val="22"/>
                <w:szCs w:val="22"/>
                <w:lang w:val="es-MX" w:eastAsia="es-MX"/>
              </w:rPr>
              <w:t>Logical Signal</w:t>
            </w:r>
          </w:p>
        </w:tc>
      </w:tr>
      <w:tr w:rsidR="002F64E5" w:rsidRPr="002F64E5" w14:paraId="0747C56D" w14:textId="77777777" w:rsidTr="00325134">
        <w:trPr>
          <w:trHeight w:val="300"/>
        </w:trPr>
        <w:tc>
          <w:tcPr>
            <w:tcW w:w="4450" w:type="dxa"/>
            <w:tcBorders>
              <w:top w:val="nil"/>
              <w:left w:val="single" w:sz="4" w:space="0" w:color="auto"/>
              <w:bottom w:val="single" w:sz="4" w:space="0" w:color="auto"/>
              <w:right w:val="single" w:sz="4" w:space="0" w:color="auto"/>
            </w:tcBorders>
            <w:shd w:val="clear" w:color="auto" w:fill="auto"/>
            <w:hideMark/>
          </w:tcPr>
          <w:p w14:paraId="0D71896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w:t>
            </w:r>
          </w:p>
        </w:tc>
        <w:tc>
          <w:tcPr>
            <w:tcW w:w="1460" w:type="dxa"/>
            <w:tcBorders>
              <w:top w:val="nil"/>
              <w:left w:val="nil"/>
              <w:bottom w:val="single" w:sz="4" w:space="0" w:color="auto"/>
              <w:right w:val="single" w:sz="4" w:space="0" w:color="auto"/>
            </w:tcBorders>
            <w:shd w:val="clear" w:color="auto" w:fill="auto"/>
            <w:hideMark/>
          </w:tcPr>
          <w:p w14:paraId="57B123A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 </w:t>
            </w:r>
          </w:p>
        </w:tc>
        <w:tc>
          <w:tcPr>
            <w:tcW w:w="3510" w:type="dxa"/>
            <w:tcBorders>
              <w:top w:val="nil"/>
              <w:left w:val="nil"/>
              <w:bottom w:val="single" w:sz="4" w:space="0" w:color="auto"/>
              <w:right w:val="single" w:sz="4" w:space="0" w:color="auto"/>
            </w:tcBorders>
            <w:shd w:val="clear" w:color="auto" w:fill="auto"/>
            <w:hideMark/>
          </w:tcPr>
          <w:p w14:paraId="41B2E6A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 </w:t>
            </w:r>
          </w:p>
        </w:tc>
      </w:tr>
      <w:tr w:rsidR="002F64E5" w:rsidRPr="002F64E5" w14:paraId="192BB8DE"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76DACE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Audio_Vol_Level_TBD</w:t>
            </w:r>
          </w:p>
        </w:tc>
        <w:tc>
          <w:tcPr>
            <w:tcW w:w="1460" w:type="dxa"/>
            <w:tcBorders>
              <w:top w:val="nil"/>
              <w:left w:val="nil"/>
              <w:bottom w:val="single" w:sz="4" w:space="0" w:color="auto"/>
              <w:right w:val="single" w:sz="4" w:space="0" w:color="auto"/>
            </w:tcBorders>
            <w:shd w:val="clear" w:color="auto" w:fill="auto"/>
            <w:hideMark/>
          </w:tcPr>
          <w:p w14:paraId="758E1C1C"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Audio volume in full cabin mode</w:t>
            </w:r>
          </w:p>
        </w:tc>
        <w:tc>
          <w:tcPr>
            <w:tcW w:w="3510" w:type="dxa"/>
            <w:tcBorders>
              <w:top w:val="nil"/>
              <w:left w:val="nil"/>
              <w:bottom w:val="single" w:sz="4" w:space="0" w:color="auto"/>
              <w:right w:val="single" w:sz="4" w:space="0" w:color="auto"/>
            </w:tcBorders>
            <w:shd w:val="clear" w:color="auto" w:fill="auto"/>
            <w:hideMark/>
          </w:tcPr>
          <w:p w14:paraId="67D95F5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Audio_Vol_Level</w:t>
            </w:r>
          </w:p>
        </w:tc>
      </w:tr>
      <w:tr w:rsidR="002F64E5" w:rsidRPr="002F64E5" w14:paraId="555839AA"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D5FE6D4"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Audio_Vol_Level_Zone_TBD</w:t>
            </w:r>
          </w:p>
        </w:tc>
        <w:tc>
          <w:tcPr>
            <w:tcW w:w="1460" w:type="dxa"/>
            <w:tcBorders>
              <w:top w:val="nil"/>
              <w:left w:val="nil"/>
              <w:bottom w:val="single" w:sz="4" w:space="0" w:color="auto"/>
              <w:right w:val="single" w:sz="4" w:space="0" w:color="auto"/>
            </w:tcBorders>
            <w:shd w:val="clear" w:color="auto" w:fill="auto"/>
            <w:hideMark/>
          </w:tcPr>
          <w:p w14:paraId="2327261D"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Media volume in Zone 1 to Zone 6.</w:t>
            </w:r>
          </w:p>
        </w:tc>
        <w:tc>
          <w:tcPr>
            <w:tcW w:w="3510" w:type="dxa"/>
            <w:tcBorders>
              <w:top w:val="nil"/>
              <w:left w:val="nil"/>
              <w:bottom w:val="single" w:sz="4" w:space="0" w:color="auto"/>
              <w:right w:val="single" w:sz="4" w:space="0" w:color="auto"/>
            </w:tcBorders>
            <w:shd w:val="clear" w:color="auto" w:fill="auto"/>
            <w:hideMark/>
          </w:tcPr>
          <w:p w14:paraId="2FEDEAD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Audio_Vol_Level_Zone</w:t>
            </w:r>
          </w:p>
        </w:tc>
      </w:tr>
      <w:tr w:rsidR="002F64E5" w:rsidRPr="002F64E5" w14:paraId="7B93CBBA"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34A901A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Audio_Vol_Updated_TBD</w:t>
            </w:r>
          </w:p>
        </w:tc>
        <w:tc>
          <w:tcPr>
            <w:tcW w:w="1460" w:type="dxa"/>
            <w:tcBorders>
              <w:top w:val="nil"/>
              <w:left w:val="nil"/>
              <w:bottom w:val="single" w:sz="4" w:space="0" w:color="auto"/>
              <w:right w:val="single" w:sz="4" w:space="0" w:color="auto"/>
            </w:tcBorders>
            <w:shd w:val="clear" w:color="auto" w:fill="auto"/>
            <w:hideMark/>
          </w:tcPr>
          <w:p w14:paraId="52B05348"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audio volume was updated because of a user activated event in full cabin mode</w:t>
            </w:r>
          </w:p>
        </w:tc>
        <w:tc>
          <w:tcPr>
            <w:tcW w:w="3510" w:type="dxa"/>
            <w:tcBorders>
              <w:top w:val="nil"/>
              <w:left w:val="nil"/>
              <w:bottom w:val="single" w:sz="4" w:space="0" w:color="auto"/>
              <w:right w:val="single" w:sz="4" w:space="0" w:color="auto"/>
            </w:tcBorders>
            <w:shd w:val="clear" w:color="auto" w:fill="auto"/>
            <w:hideMark/>
          </w:tcPr>
          <w:p w14:paraId="5177CA2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Audio_Vol_Updated</w:t>
            </w:r>
          </w:p>
        </w:tc>
      </w:tr>
      <w:tr w:rsidR="002F64E5" w:rsidRPr="002F64E5" w14:paraId="3AD2FAC3"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6FFBA54A"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Audio_Vol_Zone_Updated_TDB</w:t>
            </w:r>
          </w:p>
        </w:tc>
        <w:tc>
          <w:tcPr>
            <w:tcW w:w="1460" w:type="dxa"/>
            <w:tcBorders>
              <w:top w:val="nil"/>
              <w:left w:val="nil"/>
              <w:bottom w:val="single" w:sz="4" w:space="0" w:color="auto"/>
              <w:right w:val="single" w:sz="4" w:space="0" w:color="auto"/>
            </w:tcBorders>
            <w:shd w:val="clear" w:color="auto" w:fill="auto"/>
            <w:hideMark/>
          </w:tcPr>
          <w:p w14:paraId="2400F88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the Media volume was updated because of a user activated event in Zone 1 to Zone 6</w:t>
            </w:r>
          </w:p>
        </w:tc>
        <w:tc>
          <w:tcPr>
            <w:tcW w:w="3510" w:type="dxa"/>
            <w:tcBorders>
              <w:top w:val="nil"/>
              <w:left w:val="nil"/>
              <w:bottom w:val="single" w:sz="4" w:space="0" w:color="auto"/>
              <w:right w:val="single" w:sz="4" w:space="0" w:color="auto"/>
            </w:tcBorders>
            <w:shd w:val="clear" w:color="auto" w:fill="auto"/>
            <w:hideMark/>
          </w:tcPr>
          <w:p w14:paraId="544A20A3"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Audio_Vol_Zone_Updated</w:t>
            </w:r>
          </w:p>
        </w:tc>
      </w:tr>
      <w:tr w:rsidR="002F64E5" w:rsidRPr="002F64E5" w14:paraId="0976D52D"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AEAD3B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AudioShareResp_Command_TBD</w:t>
            </w:r>
          </w:p>
        </w:tc>
        <w:tc>
          <w:tcPr>
            <w:tcW w:w="1460" w:type="dxa"/>
            <w:tcBorders>
              <w:top w:val="nil"/>
              <w:left w:val="nil"/>
              <w:bottom w:val="single" w:sz="4" w:space="0" w:color="auto"/>
              <w:right w:val="single" w:sz="4" w:space="0" w:color="auto"/>
            </w:tcBorders>
            <w:shd w:val="clear" w:color="auto" w:fill="auto"/>
            <w:hideMark/>
          </w:tcPr>
          <w:p w14:paraId="2DCA161D"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Audio Share Resp Command (Physical Touch)</w:t>
            </w:r>
          </w:p>
        </w:tc>
        <w:tc>
          <w:tcPr>
            <w:tcW w:w="3510" w:type="dxa"/>
            <w:tcBorders>
              <w:top w:val="nil"/>
              <w:left w:val="nil"/>
              <w:bottom w:val="single" w:sz="4" w:space="0" w:color="auto"/>
              <w:right w:val="single" w:sz="4" w:space="0" w:color="auto"/>
            </w:tcBorders>
            <w:shd w:val="clear" w:color="auto" w:fill="auto"/>
            <w:hideMark/>
          </w:tcPr>
          <w:p w14:paraId="3CBF143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AudioShareResp_Command</w:t>
            </w:r>
          </w:p>
        </w:tc>
      </w:tr>
      <w:tr w:rsidR="002F64E5" w:rsidRPr="002F64E5" w14:paraId="6CEFF90E"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EDCE15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BLE_AudioShareResp_Req_TBD</w:t>
            </w:r>
          </w:p>
        </w:tc>
        <w:tc>
          <w:tcPr>
            <w:tcW w:w="1460" w:type="dxa"/>
            <w:tcBorders>
              <w:top w:val="nil"/>
              <w:left w:val="nil"/>
              <w:bottom w:val="single" w:sz="4" w:space="0" w:color="auto"/>
              <w:right w:val="single" w:sz="4" w:space="0" w:color="auto"/>
            </w:tcBorders>
            <w:shd w:val="clear" w:color="auto" w:fill="auto"/>
            <w:hideMark/>
          </w:tcPr>
          <w:p w14:paraId="6ABE613C"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Audio SHare Response</w:t>
            </w:r>
          </w:p>
        </w:tc>
        <w:tc>
          <w:tcPr>
            <w:tcW w:w="3510" w:type="dxa"/>
            <w:tcBorders>
              <w:top w:val="nil"/>
              <w:left w:val="nil"/>
              <w:bottom w:val="single" w:sz="4" w:space="0" w:color="auto"/>
              <w:right w:val="single" w:sz="4" w:space="0" w:color="auto"/>
            </w:tcBorders>
            <w:shd w:val="clear" w:color="auto" w:fill="auto"/>
            <w:hideMark/>
          </w:tcPr>
          <w:p w14:paraId="24A51A5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AudioShareResp_Req</w:t>
            </w:r>
          </w:p>
        </w:tc>
      </w:tr>
      <w:tr w:rsidR="002F64E5" w:rsidRPr="002F64E5" w14:paraId="5BC40AB0"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D32878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A2B_AutomotiveAudio _Req_TBD</w:t>
            </w:r>
          </w:p>
        </w:tc>
        <w:tc>
          <w:tcPr>
            <w:tcW w:w="1460" w:type="dxa"/>
            <w:tcBorders>
              <w:top w:val="nil"/>
              <w:left w:val="nil"/>
              <w:bottom w:val="single" w:sz="4" w:space="0" w:color="auto"/>
              <w:right w:val="single" w:sz="4" w:space="0" w:color="auto"/>
            </w:tcBorders>
            <w:shd w:val="clear" w:color="auto" w:fill="auto"/>
            <w:hideMark/>
          </w:tcPr>
          <w:p w14:paraId="2686CA45"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Automotive Audio Req</w:t>
            </w:r>
          </w:p>
        </w:tc>
        <w:tc>
          <w:tcPr>
            <w:tcW w:w="3510" w:type="dxa"/>
            <w:tcBorders>
              <w:top w:val="nil"/>
              <w:left w:val="nil"/>
              <w:bottom w:val="single" w:sz="4" w:space="0" w:color="auto"/>
              <w:right w:val="single" w:sz="4" w:space="0" w:color="auto"/>
            </w:tcBorders>
            <w:shd w:val="clear" w:color="auto" w:fill="auto"/>
            <w:hideMark/>
          </w:tcPr>
          <w:p w14:paraId="1C0A8CB0"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AutomotiveAudio_Req</w:t>
            </w:r>
          </w:p>
        </w:tc>
      </w:tr>
      <w:tr w:rsidR="002F64E5" w:rsidRPr="002F64E5" w14:paraId="5F90A48D"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ADAD81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BluetoothAudioSource_TBD</w:t>
            </w:r>
          </w:p>
        </w:tc>
        <w:tc>
          <w:tcPr>
            <w:tcW w:w="1460" w:type="dxa"/>
            <w:tcBorders>
              <w:top w:val="nil"/>
              <w:left w:val="nil"/>
              <w:bottom w:val="single" w:sz="4" w:space="0" w:color="auto"/>
              <w:right w:val="single" w:sz="4" w:space="0" w:color="auto"/>
            </w:tcBorders>
            <w:shd w:val="clear" w:color="auto" w:fill="auto"/>
            <w:hideMark/>
          </w:tcPr>
          <w:p w14:paraId="08A1594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Bluetooth Audio Source</w:t>
            </w:r>
          </w:p>
        </w:tc>
        <w:tc>
          <w:tcPr>
            <w:tcW w:w="3510" w:type="dxa"/>
            <w:tcBorders>
              <w:top w:val="nil"/>
              <w:left w:val="nil"/>
              <w:bottom w:val="single" w:sz="4" w:space="0" w:color="auto"/>
              <w:right w:val="single" w:sz="4" w:space="0" w:color="auto"/>
            </w:tcBorders>
            <w:shd w:val="clear" w:color="auto" w:fill="auto"/>
            <w:hideMark/>
          </w:tcPr>
          <w:p w14:paraId="30EBC27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BluetoothAudioSource</w:t>
            </w:r>
          </w:p>
        </w:tc>
      </w:tr>
      <w:tr w:rsidR="002F64E5" w:rsidRPr="002F64E5" w14:paraId="2C368480"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B05941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BluetoothAudioSource_Connection_TBD</w:t>
            </w:r>
          </w:p>
        </w:tc>
        <w:tc>
          <w:tcPr>
            <w:tcW w:w="1460" w:type="dxa"/>
            <w:tcBorders>
              <w:top w:val="nil"/>
              <w:left w:val="nil"/>
              <w:bottom w:val="single" w:sz="4" w:space="0" w:color="auto"/>
              <w:right w:val="single" w:sz="4" w:space="0" w:color="auto"/>
            </w:tcBorders>
            <w:shd w:val="clear" w:color="auto" w:fill="auto"/>
            <w:hideMark/>
          </w:tcPr>
          <w:p w14:paraId="300EC1D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Bluetooth Audio Source</w:t>
            </w:r>
          </w:p>
        </w:tc>
        <w:tc>
          <w:tcPr>
            <w:tcW w:w="3510" w:type="dxa"/>
            <w:tcBorders>
              <w:top w:val="nil"/>
              <w:left w:val="nil"/>
              <w:bottom w:val="single" w:sz="4" w:space="0" w:color="auto"/>
              <w:right w:val="single" w:sz="4" w:space="0" w:color="auto"/>
            </w:tcBorders>
            <w:shd w:val="clear" w:color="auto" w:fill="auto"/>
            <w:hideMark/>
          </w:tcPr>
          <w:p w14:paraId="412E671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BluetoothAudioSource_Connection</w:t>
            </w:r>
          </w:p>
        </w:tc>
      </w:tr>
      <w:tr w:rsidR="002F64E5" w:rsidRPr="002F64E5" w14:paraId="75A51B90"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285E87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BT_Command_TBD</w:t>
            </w:r>
          </w:p>
        </w:tc>
        <w:tc>
          <w:tcPr>
            <w:tcW w:w="1460" w:type="dxa"/>
            <w:tcBorders>
              <w:top w:val="nil"/>
              <w:left w:val="nil"/>
              <w:bottom w:val="single" w:sz="4" w:space="0" w:color="auto"/>
              <w:right w:val="single" w:sz="4" w:space="0" w:color="auto"/>
            </w:tcBorders>
            <w:shd w:val="clear" w:color="auto" w:fill="auto"/>
            <w:hideMark/>
          </w:tcPr>
          <w:p w14:paraId="2634A98D"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Bluetooth Command (Physical Touch)</w:t>
            </w:r>
          </w:p>
        </w:tc>
        <w:tc>
          <w:tcPr>
            <w:tcW w:w="3510" w:type="dxa"/>
            <w:tcBorders>
              <w:top w:val="nil"/>
              <w:left w:val="nil"/>
              <w:bottom w:val="single" w:sz="4" w:space="0" w:color="auto"/>
              <w:right w:val="single" w:sz="4" w:space="0" w:color="auto"/>
            </w:tcBorders>
            <w:shd w:val="clear" w:color="auto" w:fill="auto"/>
            <w:hideMark/>
          </w:tcPr>
          <w:p w14:paraId="4D594B2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BT_Command</w:t>
            </w:r>
          </w:p>
        </w:tc>
      </w:tr>
      <w:tr w:rsidR="002F64E5" w:rsidRPr="002F64E5" w14:paraId="6B9F8CB3"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A1F61F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BTConnectionReq_TBD</w:t>
            </w:r>
          </w:p>
        </w:tc>
        <w:tc>
          <w:tcPr>
            <w:tcW w:w="1460" w:type="dxa"/>
            <w:tcBorders>
              <w:top w:val="nil"/>
              <w:left w:val="nil"/>
              <w:bottom w:val="single" w:sz="4" w:space="0" w:color="auto"/>
              <w:right w:val="single" w:sz="4" w:space="0" w:color="auto"/>
            </w:tcBorders>
            <w:shd w:val="clear" w:color="auto" w:fill="auto"/>
            <w:hideMark/>
          </w:tcPr>
          <w:p w14:paraId="00FD337F"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Bluetooth Connection Request</w:t>
            </w:r>
          </w:p>
        </w:tc>
        <w:tc>
          <w:tcPr>
            <w:tcW w:w="3510" w:type="dxa"/>
            <w:tcBorders>
              <w:top w:val="nil"/>
              <w:left w:val="nil"/>
              <w:bottom w:val="single" w:sz="4" w:space="0" w:color="auto"/>
              <w:right w:val="single" w:sz="4" w:space="0" w:color="auto"/>
            </w:tcBorders>
            <w:shd w:val="clear" w:color="auto" w:fill="auto"/>
            <w:hideMark/>
          </w:tcPr>
          <w:p w14:paraId="0CAD338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BTConnectionReq</w:t>
            </w:r>
          </w:p>
        </w:tc>
      </w:tr>
      <w:tr w:rsidR="002F64E5" w:rsidRPr="002F64E5" w14:paraId="137EB03B"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2E5AA9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CA_Command_TBD</w:t>
            </w:r>
          </w:p>
        </w:tc>
        <w:tc>
          <w:tcPr>
            <w:tcW w:w="1460" w:type="dxa"/>
            <w:tcBorders>
              <w:top w:val="nil"/>
              <w:left w:val="nil"/>
              <w:bottom w:val="single" w:sz="4" w:space="0" w:color="auto"/>
              <w:right w:val="single" w:sz="4" w:space="0" w:color="auto"/>
            </w:tcBorders>
            <w:shd w:val="clear" w:color="auto" w:fill="auto"/>
            <w:hideMark/>
          </w:tcPr>
          <w:p w14:paraId="1FCF741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Captain's Announcement Command (Physical Touch)</w:t>
            </w:r>
          </w:p>
        </w:tc>
        <w:tc>
          <w:tcPr>
            <w:tcW w:w="3510" w:type="dxa"/>
            <w:tcBorders>
              <w:top w:val="nil"/>
              <w:left w:val="nil"/>
              <w:bottom w:val="single" w:sz="4" w:space="0" w:color="auto"/>
              <w:right w:val="single" w:sz="4" w:space="0" w:color="auto"/>
            </w:tcBorders>
            <w:shd w:val="clear" w:color="auto" w:fill="auto"/>
            <w:hideMark/>
          </w:tcPr>
          <w:p w14:paraId="74A5B0D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CA_Command</w:t>
            </w:r>
          </w:p>
        </w:tc>
      </w:tr>
      <w:tr w:rsidR="002F64E5" w:rsidRPr="002F64E5" w14:paraId="60ED67C1"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7E3B85D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CaptAnnouncement_D_Rq</w:t>
            </w:r>
          </w:p>
        </w:tc>
        <w:tc>
          <w:tcPr>
            <w:tcW w:w="1460" w:type="dxa"/>
            <w:tcBorders>
              <w:top w:val="nil"/>
              <w:left w:val="nil"/>
              <w:bottom w:val="single" w:sz="4" w:space="0" w:color="auto"/>
              <w:right w:val="single" w:sz="4" w:space="0" w:color="auto"/>
            </w:tcBorders>
            <w:shd w:val="clear" w:color="auto" w:fill="auto"/>
            <w:hideMark/>
          </w:tcPr>
          <w:p w14:paraId="4C8ABB6F"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 xml:space="preserve">Signal to request activation or </w:t>
            </w:r>
            <w:r w:rsidRPr="002F64E5">
              <w:rPr>
                <w:rFonts w:ascii="Calibri" w:hAnsi="Calibri" w:cs="Calibri"/>
                <w:color w:val="000000"/>
                <w:sz w:val="22"/>
                <w:szCs w:val="22"/>
                <w:lang w:eastAsia="es-MX"/>
              </w:rPr>
              <w:lastRenderedPageBreak/>
              <w:t>deactivation of Captain Annoucement</w:t>
            </w:r>
          </w:p>
        </w:tc>
        <w:tc>
          <w:tcPr>
            <w:tcW w:w="3510" w:type="dxa"/>
            <w:tcBorders>
              <w:top w:val="nil"/>
              <w:left w:val="nil"/>
              <w:bottom w:val="single" w:sz="4" w:space="0" w:color="auto"/>
              <w:right w:val="single" w:sz="4" w:space="0" w:color="auto"/>
            </w:tcBorders>
            <w:shd w:val="clear" w:color="auto" w:fill="auto"/>
            <w:hideMark/>
          </w:tcPr>
          <w:p w14:paraId="014576D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CA.Rq</w:t>
            </w:r>
          </w:p>
        </w:tc>
      </w:tr>
      <w:tr w:rsidR="002F64E5" w:rsidRPr="002F64E5" w14:paraId="0C451191"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0EB239C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CaptAnnouncement_D_St</w:t>
            </w:r>
          </w:p>
        </w:tc>
        <w:tc>
          <w:tcPr>
            <w:tcW w:w="1460" w:type="dxa"/>
            <w:tcBorders>
              <w:top w:val="nil"/>
              <w:left w:val="nil"/>
              <w:bottom w:val="single" w:sz="4" w:space="0" w:color="auto"/>
              <w:right w:val="single" w:sz="4" w:space="0" w:color="auto"/>
            </w:tcBorders>
            <w:shd w:val="clear" w:color="auto" w:fill="auto"/>
            <w:hideMark/>
          </w:tcPr>
          <w:p w14:paraId="66600E84"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provide status feedback of Captain Annoucement State.</w:t>
            </w:r>
          </w:p>
        </w:tc>
        <w:tc>
          <w:tcPr>
            <w:tcW w:w="3510" w:type="dxa"/>
            <w:tcBorders>
              <w:top w:val="nil"/>
              <w:left w:val="nil"/>
              <w:bottom w:val="single" w:sz="4" w:space="0" w:color="auto"/>
              <w:right w:val="single" w:sz="4" w:space="0" w:color="auto"/>
            </w:tcBorders>
            <w:shd w:val="clear" w:color="auto" w:fill="auto"/>
            <w:hideMark/>
          </w:tcPr>
          <w:p w14:paraId="0E19BBC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CA.St</w:t>
            </w:r>
          </w:p>
        </w:tc>
      </w:tr>
      <w:tr w:rsidR="002F64E5" w:rsidRPr="002F64E5" w14:paraId="424A09FB"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0BFA67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CallRing_Vol_Level_TBD</w:t>
            </w:r>
          </w:p>
        </w:tc>
        <w:tc>
          <w:tcPr>
            <w:tcW w:w="1460" w:type="dxa"/>
            <w:tcBorders>
              <w:top w:val="nil"/>
              <w:left w:val="nil"/>
              <w:bottom w:val="single" w:sz="4" w:space="0" w:color="auto"/>
              <w:right w:val="single" w:sz="4" w:space="0" w:color="auto"/>
            </w:tcBorders>
            <w:shd w:val="clear" w:color="auto" w:fill="auto"/>
            <w:hideMark/>
          </w:tcPr>
          <w:p w14:paraId="6362054F"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Call Ring volume in full cabin mode</w:t>
            </w:r>
          </w:p>
        </w:tc>
        <w:tc>
          <w:tcPr>
            <w:tcW w:w="3510" w:type="dxa"/>
            <w:tcBorders>
              <w:top w:val="nil"/>
              <w:left w:val="nil"/>
              <w:bottom w:val="single" w:sz="4" w:space="0" w:color="auto"/>
              <w:right w:val="single" w:sz="4" w:space="0" w:color="auto"/>
            </w:tcBorders>
            <w:shd w:val="clear" w:color="auto" w:fill="auto"/>
            <w:hideMark/>
          </w:tcPr>
          <w:p w14:paraId="42729EF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CallRing_Vol_Level</w:t>
            </w:r>
          </w:p>
        </w:tc>
      </w:tr>
      <w:tr w:rsidR="002F64E5" w:rsidRPr="002F64E5" w14:paraId="3347EFFF"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2D6DB342"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CallRing_Vol_Updated_TBD</w:t>
            </w:r>
          </w:p>
        </w:tc>
        <w:tc>
          <w:tcPr>
            <w:tcW w:w="1460" w:type="dxa"/>
            <w:tcBorders>
              <w:top w:val="nil"/>
              <w:left w:val="nil"/>
              <w:bottom w:val="single" w:sz="4" w:space="0" w:color="auto"/>
              <w:right w:val="single" w:sz="4" w:space="0" w:color="auto"/>
            </w:tcBorders>
            <w:shd w:val="clear" w:color="auto" w:fill="auto"/>
            <w:hideMark/>
          </w:tcPr>
          <w:p w14:paraId="6482B2F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Call ring volume was updated because of a user activated event in full cabin mode</w:t>
            </w:r>
          </w:p>
        </w:tc>
        <w:tc>
          <w:tcPr>
            <w:tcW w:w="3510" w:type="dxa"/>
            <w:tcBorders>
              <w:top w:val="nil"/>
              <w:left w:val="nil"/>
              <w:bottom w:val="single" w:sz="4" w:space="0" w:color="auto"/>
              <w:right w:val="single" w:sz="4" w:space="0" w:color="auto"/>
            </w:tcBorders>
            <w:shd w:val="clear" w:color="auto" w:fill="auto"/>
            <w:hideMark/>
          </w:tcPr>
          <w:p w14:paraId="05193662"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CallRing_Vol_Updated</w:t>
            </w:r>
          </w:p>
        </w:tc>
      </w:tr>
      <w:tr w:rsidR="002F64E5" w:rsidRPr="002F64E5" w14:paraId="1BCC6BE6"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9CECB6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BLE_ChangeVolume_TBD</w:t>
            </w:r>
          </w:p>
        </w:tc>
        <w:tc>
          <w:tcPr>
            <w:tcW w:w="1460" w:type="dxa"/>
            <w:tcBorders>
              <w:top w:val="nil"/>
              <w:left w:val="nil"/>
              <w:bottom w:val="single" w:sz="4" w:space="0" w:color="auto"/>
              <w:right w:val="single" w:sz="4" w:space="0" w:color="auto"/>
            </w:tcBorders>
            <w:shd w:val="clear" w:color="auto" w:fill="auto"/>
            <w:hideMark/>
          </w:tcPr>
          <w:p w14:paraId="3D5EDA8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Change Volume</w:t>
            </w:r>
          </w:p>
        </w:tc>
        <w:tc>
          <w:tcPr>
            <w:tcW w:w="3510" w:type="dxa"/>
            <w:tcBorders>
              <w:top w:val="nil"/>
              <w:left w:val="nil"/>
              <w:bottom w:val="single" w:sz="4" w:space="0" w:color="auto"/>
              <w:right w:val="single" w:sz="4" w:space="0" w:color="auto"/>
            </w:tcBorders>
            <w:shd w:val="clear" w:color="auto" w:fill="auto"/>
            <w:hideMark/>
          </w:tcPr>
          <w:p w14:paraId="7AF172C2"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ChangeVolume_Req</w:t>
            </w:r>
          </w:p>
        </w:tc>
      </w:tr>
      <w:tr w:rsidR="002F64E5" w:rsidRPr="002F64E5" w14:paraId="0BBFF84E"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C540DE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DND_Command_TBD</w:t>
            </w:r>
          </w:p>
        </w:tc>
        <w:tc>
          <w:tcPr>
            <w:tcW w:w="1460" w:type="dxa"/>
            <w:tcBorders>
              <w:top w:val="nil"/>
              <w:left w:val="nil"/>
              <w:bottom w:val="single" w:sz="4" w:space="0" w:color="auto"/>
              <w:right w:val="single" w:sz="4" w:space="0" w:color="auto"/>
            </w:tcBorders>
            <w:shd w:val="clear" w:color="auto" w:fill="auto"/>
            <w:hideMark/>
          </w:tcPr>
          <w:p w14:paraId="0FA71FD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Do Not Disturb Command (Physical Touch)</w:t>
            </w:r>
          </w:p>
        </w:tc>
        <w:tc>
          <w:tcPr>
            <w:tcW w:w="3510" w:type="dxa"/>
            <w:tcBorders>
              <w:top w:val="nil"/>
              <w:left w:val="nil"/>
              <w:bottom w:val="single" w:sz="4" w:space="0" w:color="auto"/>
              <w:right w:val="single" w:sz="4" w:space="0" w:color="auto"/>
            </w:tcBorders>
            <w:shd w:val="clear" w:color="auto" w:fill="auto"/>
            <w:hideMark/>
          </w:tcPr>
          <w:p w14:paraId="197DD77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DND_Command</w:t>
            </w:r>
          </w:p>
        </w:tc>
      </w:tr>
      <w:tr w:rsidR="002F64E5" w:rsidRPr="002F64E5" w14:paraId="571C9810"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EA5766A"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BLE_DND.Rq_TBD</w:t>
            </w:r>
          </w:p>
        </w:tc>
        <w:tc>
          <w:tcPr>
            <w:tcW w:w="1460" w:type="dxa"/>
            <w:tcBorders>
              <w:top w:val="nil"/>
              <w:left w:val="nil"/>
              <w:bottom w:val="single" w:sz="4" w:space="0" w:color="auto"/>
              <w:right w:val="single" w:sz="4" w:space="0" w:color="auto"/>
            </w:tcBorders>
            <w:shd w:val="clear" w:color="auto" w:fill="auto"/>
            <w:hideMark/>
          </w:tcPr>
          <w:p w14:paraId="0CBCB58D"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Do Not Disturb</w:t>
            </w:r>
          </w:p>
        </w:tc>
        <w:tc>
          <w:tcPr>
            <w:tcW w:w="3510" w:type="dxa"/>
            <w:tcBorders>
              <w:top w:val="nil"/>
              <w:left w:val="nil"/>
              <w:bottom w:val="single" w:sz="4" w:space="0" w:color="auto"/>
              <w:right w:val="single" w:sz="4" w:space="0" w:color="auto"/>
            </w:tcBorders>
            <w:shd w:val="clear" w:color="auto" w:fill="auto"/>
            <w:hideMark/>
          </w:tcPr>
          <w:p w14:paraId="3E8D8B0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DND.Rq</w:t>
            </w:r>
          </w:p>
        </w:tc>
      </w:tr>
      <w:tr w:rsidR="002F64E5" w:rsidRPr="002F64E5" w14:paraId="4A55A2BF"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F0280F0"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Captains Announcement_ Status</w:t>
            </w:r>
          </w:p>
        </w:tc>
        <w:tc>
          <w:tcPr>
            <w:tcW w:w="1460" w:type="dxa"/>
            <w:tcBorders>
              <w:top w:val="nil"/>
              <w:left w:val="nil"/>
              <w:bottom w:val="single" w:sz="4" w:space="0" w:color="auto"/>
              <w:right w:val="single" w:sz="4" w:space="0" w:color="auto"/>
            </w:tcBorders>
            <w:shd w:val="clear" w:color="auto" w:fill="auto"/>
            <w:hideMark/>
          </w:tcPr>
          <w:p w14:paraId="1E19834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CA</w:t>
            </w:r>
          </w:p>
        </w:tc>
        <w:tc>
          <w:tcPr>
            <w:tcW w:w="3510" w:type="dxa"/>
            <w:tcBorders>
              <w:top w:val="nil"/>
              <w:left w:val="nil"/>
              <w:bottom w:val="single" w:sz="4" w:space="0" w:color="auto"/>
              <w:right w:val="single" w:sz="4" w:space="0" w:color="auto"/>
            </w:tcBorders>
            <w:shd w:val="clear" w:color="auto" w:fill="auto"/>
            <w:hideMark/>
          </w:tcPr>
          <w:p w14:paraId="53CF1496"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HMI_Captains Announcement_ Status</w:t>
            </w:r>
          </w:p>
        </w:tc>
      </w:tr>
      <w:tr w:rsidR="002F64E5" w:rsidRPr="002F64E5" w14:paraId="06F4CF63"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2515493"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DND Status</w:t>
            </w:r>
          </w:p>
        </w:tc>
        <w:tc>
          <w:tcPr>
            <w:tcW w:w="1460" w:type="dxa"/>
            <w:tcBorders>
              <w:top w:val="nil"/>
              <w:left w:val="nil"/>
              <w:bottom w:val="single" w:sz="4" w:space="0" w:color="auto"/>
              <w:right w:val="single" w:sz="4" w:space="0" w:color="auto"/>
            </w:tcBorders>
            <w:shd w:val="clear" w:color="auto" w:fill="auto"/>
            <w:hideMark/>
          </w:tcPr>
          <w:p w14:paraId="1526676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DND Status</w:t>
            </w:r>
          </w:p>
        </w:tc>
        <w:tc>
          <w:tcPr>
            <w:tcW w:w="3510" w:type="dxa"/>
            <w:tcBorders>
              <w:top w:val="nil"/>
              <w:left w:val="nil"/>
              <w:bottom w:val="single" w:sz="4" w:space="0" w:color="auto"/>
              <w:right w:val="single" w:sz="4" w:space="0" w:color="auto"/>
            </w:tcBorders>
            <w:shd w:val="clear" w:color="auto" w:fill="auto"/>
            <w:hideMark/>
          </w:tcPr>
          <w:p w14:paraId="7D5A297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HMI_DND Status</w:t>
            </w:r>
          </w:p>
        </w:tc>
      </w:tr>
      <w:tr w:rsidR="002F64E5" w:rsidRPr="002F64E5" w14:paraId="68036FED"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8C4BBD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In-Car Communication Status</w:t>
            </w:r>
          </w:p>
        </w:tc>
        <w:tc>
          <w:tcPr>
            <w:tcW w:w="1460" w:type="dxa"/>
            <w:tcBorders>
              <w:top w:val="nil"/>
              <w:left w:val="nil"/>
              <w:bottom w:val="single" w:sz="4" w:space="0" w:color="auto"/>
              <w:right w:val="single" w:sz="4" w:space="0" w:color="auto"/>
            </w:tcBorders>
            <w:shd w:val="clear" w:color="auto" w:fill="auto"/>
            <w:hideMark/>
          </w:tcPr>
          <w:p w14:paraId="2E670DC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ICC</w:t>
            </w:r>
          </w:p>
        </w:tc>
        <w:tc>
          <w:tcPr>
            <w:tcW w:w="3510" w:type="dxa"/>
            <w:tcBorders>
              <w:top w:val="nil"/>
              <w:left w:val="nil"/>
              <w:bottom w:val="single" w:sz="4" w:space="0" w:color="auto"/>
              <w:right w:val="single" w:sz="4" w:space="0" w:color="auto"/>
            </w:tcBorders>
            <w:shd w:val="clear" w:color="auto" w:fill="auto"/>
            <w:hideMark/>
          </w:tcPr>
          <w:p w14:paraId="42879F9F"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HMI_In-Car Communication Status</w:t>
            </w:r>
          </w:p>
        </w:tc>
      </w:tr>
      <w:tr w:rsidR="002F64E5" w:rsidRPr="002F64E5" w14:paraId="0209A01C"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6E9B6C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MediashareRequest_Feedback</w:t>
            </w:r>
          </w:p>
        </w:tc>
        <w:tc>
          <w:tcPr>
            <w:tcW w:w="1460" w:type="dxa"/>
            <w:tcBorders>
              <w:top w:val="nil"/>
              <w:left w:val="nil"/>
              <w:bottom w:val="single" w:sz="4" w:space="0" w:color="auto"/>
              <w:right w:val="single" w:sz="4" w:space="0" w:color="auto"/>
            </w:tcBorders>
            <w:shd w:val="clear" w:color="auto" w:fill="auto"/>
            <w:hideMark/>
          </w:tcPr>
          <w:p w14:paraId="2F15EEC6"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Media Share Request</w:t>
            </w:r>
          </w:p>
        </w:tc>
        <w:tc>
          <w:tcPr>
            <w:tcW w:w="3510" w:type="dxa"/>
            <w:tcBorders>
              <w:top w:val="nil"/>
              <w:left w:val="nil"/>
              <w:bottom w:val="single" w:sz="4" w:space="0" w:color="auto"/>
              <w:right w:val="single" w:sz="4" w:space="0" w:color="auto"/>
            </w:tcBorders>
            <w:shd w:val="clear" w:color="auto" w:fill="auto"/>
            <w:hideMark/>
          </w:tcPr>
          <w:p w14:paraId="7775ECC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HMI_MediashareRequest_Feedback</w:t>
            </w:r>
          </w:p>
        </w:tc>
      </w:tr>
      <w:tr w:rsidR="002F64E5" w:rsidRPr="002F64E5" w14:paraId="398789CC"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64FF19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 Call_Status</w:t>
            </w:r>
          </w:p>
        </w:tc>
        <w:tc>
          <w:tcPr>
            <w:tcW w:w="1460" w:type="dxa"/>
            <w:tcBorders>
              <w:top w:val="nil"/>
              <w:left w:val="nil"/>
              <w:bottom w:val="single" w:sz="4" w:space="0" w:color="auto"/>
              <w:right w:val="single" w:sz="4" w:space="0" w:color="auto"/>
            </w:tcBorders>
            <w:shd w:val="clear" w:color="auto" w:fill="auto"/>
            <w:hideMark/>
          </w:tcPr>
          <w:p w14:paraId="03F325A4"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Phone Call</w:t>
            </w:r>
          </w:p>
        </w:tc>
        <w:tc>
          <w:tcPr>
            <w:tcW w:w="3510" w:type="dxa"/>
            <w:tcBorders>
              <w:top w:val="nil"/>
              <w:left w:val="nil"/>
              <w:bottom w:val="single" w:sz="4" w:space="0" w:color="auto"/>
              <w:right w:val="single" w:sz="4" w:space="0" w:color="auto"/>
            </w:tcBorders>
            <w:shd w:val="clear" w:color="auto" w:fill="auto"/>
            <w:hideMark/>
          </w:tcPr>
          <w:p w14:paraId="21F7C68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HMI_Phone Call_Status</w:t>
            </w:r>
          </w:p>
        </w:tc>
      </w:tr>
      <w:tr w:rsidR="002F64E5" w:rsidRPr="002F64E5" w14:paraId="777812E8"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FBE3AC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 Selection_Feedback</w:t>
            </w:r>
          </w:p>
        </w:tc>
        <w:tc>
          <w:tcPr>
            <w:tcW w:w="1460" w:type="dxa"/>
            <w:tcBorders>
              <w:top w:val="nil"/>
              <w:left w:val="nil"/>
              <w:bottom w:val="single" w:sz="4" w:space="0" w:color="auto"/>
              <w:right w:val="single" w:sz="4" w:space="0" w:color="auto"/>
            </w:tcBorders>
            <w:shd w:val="clear" w:color="auto" w:fill="auto"/>
            <w:hideMark/>
          </w:tcPr>
          <w:p w14:paraId="5FE13B0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 xml:space="preserve">HMI Feedback update for </w:t>
            </w:r>
            <w:r w:rsidRPr="002F64E5">
              <w:rPr>
                <w:rFonts w:ascii="Calibri" w:hAnsi="Calibri" w:cs="Calibri"/>
                <w:color w:val="000000"/>
                <w:sz w:val="22"/>
                <w:szCs w:val="22"/>
                <w:lang w:eastAsia="es-MX"/>
              </w:rPr>
              <w:lastRenderedPageBreak/>
              <w:t>Source Selection</w:t>
            </w:r>
          </w:p>
        </w:tc>
        <w:tc>
          <w:tcPr>
            <w:tcW w:w="3510" w:type="dxa"/>
            <w:tcBorders>
              <w:top w:val="nil"/>
              <w:left w:val="nil"/>
              <w:bottom w:val="single" w:sz="4" w:space="0" w:color="auto"/>
              <w:right w:val="single" w:sz="4" w:space="0" w:color="auto"/>
            </w:tcBorders>
            <w:shd w:val="clear" w:color="auto" w:fill="auto"/>
            <w:hideMark/>
          </w:tcPr>
          <w:p w14:paraId="5EA1925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HMI_Source Selection_Feedback</w:t>
            </w:r>
          </w:p>
        </w:tc>
      </w:tr>
      <w:tr w:rsidR="002F64E5" w:rsidRPr="002F64E5" w14:paraId="4FB77F32"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47A3F6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Volume Control_Feedback</w:t>
            </w:r>
          </w:p>
        </w:tc>
        <w:tc>
          <w:tcPr>
            <w:tcW w:w="1460" w:type="dxa"/>
            <w:tcBorders>
              <w:top w:val="nil"/>
              <w:left w:val="nil"/>
              <w:bottom w:val="single" w:sz="4" w:space="0" w:color="auto"/>
              <w:right w:val="single" w:sz="4" w:space="0" w:color="auto"/>
            </w:tcBorders>
            <w:shd w:val="clear" w:color="auto" w:fill="auto"/>
            <w:hideMark/>
          </w:tcPr>
          <w:p w14:paraId="70DFF6DC"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Volume Control</w:t>
            </w:r>
          </w:p>
        </w:tc>
        <w:tc>
          <w:tcPr>
            <w:tcW w:w="3510" w:type="dxa"/>
            <w:tcBorders>
              <w:top w:val="nil"/>
              <w:left w:val="nil"/>
              <w:bottom w:val="single" w:sz="4" w:space="0" w:color="auto"/>
              <w:right w:val="single" w:sz="4" w:space="0" w:color="auto"/>
            </w:tcBorders>
            <w:shd w:val="clear" w:color="auto" w:fill="auto"/>
            <w:hideMark/>
          </w:tcPr>
          <w:p w14:paraId="5B0E53F3"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HMI_Volume Control_Feedback</w:t>
            </w:r>
          </w:p>
        </w:tc>
      </w:tr>
      <w:tr w:rsidR="002F64E5" w:rsidRPr="002F64E5" w14:paraId="344D4B15"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D978CE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Zone_Cabin_Mode_Status</w:t>
            </w:r>
          </w:p>
        </w:tc>
        <w:tc>
          <w:tcPr>
            <w:tcW w:w="1460" w:type="dxa"/>
            <w:tcBorders>
              <w:top w:val="nil"/>
              <w:left w:val="nil"/>
              <w:bottom w:val="single" w:sz="4" w:space="0" w:color="auto"/>
              <w:right w:val="single" w:sz="4" w:space="0" w:color="auto"/>
            </w:tcBorders>
            <w:shd w:val="clear" w:color="auto" w:fill="auto"/>
            <w:hideMark/>
          </w:tcPr>
          <w:p w14:paraId="4A05A820"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Status update for Zone/Cabin Mode</w:t>
            </w:r>
          </w:p>
        </w:tc>
        <w:tc>
          <w:tcPr>
            <w:tcW w:w="3510" w:type="dxa"/>
            <w:tcBorders>
              <w:top w:val="nil"/>
              <w:left w:val="nil"/>
              <w:bottom w:val="single" w:sz="4" w:space="0" w:color="auto"/>
              <w:right w:val="single" w:sz="4" w:space="0" w:color="auto"/>
            </w:tcBorders>
            <w:shd w:val="clear" w:color="auto" w:fill="auto"/>
            <w:hideMark/>
          </w:tcPr>
          <w:p w14:paraId="560FB98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HMI_Zone_Cabin_Mode_Status</w:t>
            </w:r>
          </w:p>
        </w:tc>
      </w:tr>
      <w:tr w:rsidR="002F64E5" w:rsidRPr="002F64E5" w14:paraId="3375041C"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44632B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ZoneLockOut_Feedback</w:t>
            </w:r>
          </w:p>
        </w:tc>
        <w:tc>
          <w:tcPr>
            <w:tcW w:w="1460" w:type="dxa"/>
            <w:tcBorders>
              <w:top w:val="nil"/>
              <w:left w:val="nil"/>
              <w:bottom w:val="single" w:sz="4" w:space="0" w:color="auto"/>
              <w:right w:val="single" w:sz="4" w:space="0" w:color="auto"/>
            </w:tcBorders>
            <w:shd w:val="clear" w:color="auto" w:fill="auto"/>
            <w:hideMark/>
          </w:tcPr>
          <w:p w14:paraId="6414079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HMI Feedback update for Zone Lockout</w:t>
            </w:r>
          </w:p>
        </w:tc>
        <w:tc>
          <w:tcPr>
            <w:tcW w:w="3510" w:type="dxa"/>
            <w:tcBorders>
              <w:top w:val="nil"/>
              <w:left w:val="nil"/>
              <w:bottom w:val="single" w:sz="4" w:space="0" w:color="auto"/>
              <w:right w:val="single" w:sz="4" w:space="0" w:color="auto"/>
            </w:tcBorders>
            <w:shd w:val="clear" w:color="auto" w:fill="auto"/>
            <w:hideMark/>
          </w:tcPr>
          <w:p w14:paraId="6F734042"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HMI_ZoneLockOut_Feedback</w:t>
            </w:r>
          </w:p>
        </w:tc>
      </w:tr>
      <w:tr w:rsidR="002F64E5" w:rsidRPr="002F64E5" w14:paraId="1FA99887"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B2B81D0"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ICC_Command_TBD</w:t>
            </w:r>
          </w:p>
        </w:tc>
        <w:tc>
          <w:tcPr>
            <w:tcW w:w="1460" w:type="dxa"/>
            <w:tcBorders>
              <w:top w:val="nil"/>
              <w:left w:val="nil"/>
              <w:bottom w:val="single" w:sz="4" w:space="0" w:color="auto"/>
              <w:right w:val="single" w:sz="4" w:space="0" w:color="auto"/>
            </w:tcBorders>
            <w:shd w:val="clear" w:color="auto" w:fill="auto"/>
            <w:hideMark/>
          </w:tcPr>
          <w:p w14:paraId="3F1FC1A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 Car's Communication Command (Physical Touch)</w:t>
            </w:r>
          </w:p>
        </w:tc>
        <w:tc>
          <w:tcPr>
            <w:tcW w:w="3510" w:type="dxa"/>
            <w:tcBorders>
              <w:top w:val="nil"/>
              <w:left w:val="nil"/>
              <w:bottom w:val="single" w:sz="4" w:space="0" w:color="auto"/>
              <w:right w:val="single" w:sz="4" w:space="0" w:color="auto"/>
            </w:tcBorders>
            <w:shd w:val="clear" w:color="auto" w:fill="auto"/>
            <w:hideMark/>
          </w:tcPr>
          <w:p w14:paraId="4055339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ICC_Command</w:t>
            </w:r>
          </w:p>
        </w:tc>
      </w:tr>
      <w:tr w:rsidR="002F64E5" w:rsidRPr="002F64E5" w14:paraId="56FAD0CE"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484D370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InCarComm_B_Rq</w:t>
            </w:r>
          </w:p>
        </w:tc>
        <w:tc>
          <w:tcPr>
            <w:tcW w:w="1460" w:type="dxa"/>
            <w:tcBorders>
              <w:top w:val="nil"/>
              <w:left w:val="nil"/>
              <w:bottom w:val="single" w:sz="4" w:space="0" w:color="auto"/>
              <w:right w:val="single" w:sz="4" w:space="0" w:color="auto"/>
            </w:tcBorders>
            <w:shd w:val="clear" w:color="auto" w:fill="auto"/>
            <w:hideMark/>
          </w:tcPr>
          <w:p w14:paraId="5543F18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request activation or deactivation of InCar Communication</w:t>
            </w:r>
          </w:p>
        </w:tc>
        <w:tc>
          <w:tcPr>
            <w:tcW w:w="3510" w:type="dxa"/>
            <w:tcBorders>
              <w:top w:val="nil"/>
              <w:left w:val="nil"/>
              <w:bottom w:val="single" w:sz="4" w:space="0" w:color="auto"/>
              <w:right w:val="single" w:sz="4" w:space="0" w:color="auto"/>
            </w:tcBorders>
            <w:shd w:val="clear" w:color="auto" w:fill="auto"/>
            <w:hideMark/>
          </w:tcPr>
          <w:p w14:paraId="2A95FC3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ICC_Rq</w:t>
            </w:r>
          </w:p>
        </w:tc>
      </w:tr>
      <w:tr w:rsidR="002F64E5" w:rsidRPr="002F64E5" w14:paraId="2825BC24"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6F29597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InCarComm_D_St</w:t>
            </w:r>
          </w:p>
        </w:tc>
        <w:tc>
          <w:tcPr>
            <w:tcW w:w="1460" w:type="dxa"/>
            <w:tcBorders>
              <w:top w:val="nil"/>
              <w:left w:val="nil"/>
              <w:bottom w:val="single" w:sz="4" w:space="0" w:color="auto"/>
              <w:right w:val="single" w:sz="4" w:space="0" w:color="auto"/>
            </w:tcBorders>
            <w:shd w:val="clear" w:color="auto" w:fill="auto"/>
            <w:hideMark/>
          </w:tcPr>
          <w:p w14:paraId="2059C98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provide status feedback of InCar Communication</w:t>
            </w:r>
          </w:p>
        </w:tc>
        <w:tc>
          <w:tcPr>
            <w:tcW w:w="3510" w:type="dxa"/>
            <w:tcBorders>
              <w:top w:val="nil"/>
              <w:left w:val="nil"/>
              <w:bottom w:val="single" w:sz="4" w:space="0" w:color="auto"/>
              <w:right w:val="single" w:sz="4" w:space="0" w:color="auto"/>
            </w:tcBorders>
            <w:shd w:val="clear" w:color="auto" w:fill="auto"/>
            <w:hideMark/>
          </w:tcPr>
          <w:p w14:paraId="2F95FD5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ICC_St</w:t>
            </w:r>
          </w:p>
        </w:tc>
      </w:tr>
      <w:tr w:rsidR="002F64E5" w:rsidRPr="002F64E5" w14:paraId="7FC45B2F"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4AAF855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MixableZonePrompts_TBD</w:t>
            </w:r>
          </w:p>
        </w:tc>
        <w:tc>
          <w:tcPr>
            <w:tcW w:w="1460" w:type="dxa"/>
            <w:tcBorders>
              <w:top w:val="nil"/>
              <w:left w:val="nil"/>
              <w:bottom w:val="single" w:sz="4" w:space="0" w:color="auto"/>
              <w:right w:val="single" w:sz="4" w:space="0" w:color="auto"/>
            </w:tcBorders>
            <w:shd w:val="clear" w:color="auto" w:fill="auto"/>
            <w:hideMark/>
          </w:tcPr>
          <w:p w14:paraId="4A9C749D"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mixable zone prompts are active or inactive for Zone 1 to Zone 6.</w:t>
            </w:r>
          </w:p>
        </w:tc>
        <w:tc>
          <w:tcPr>
            <w:tcW w:w="3510" w:type="dxa"/>
            <w:tcBorders>
              <w:top w:val="nil"/>
              <w:left w:val="nil"/>
              <w:bottom w:val="single" w:sz="4" w:space="0" w:color="auto"/>
              <w:right w:val="single" w:sz="4" w:space="0" w:color="auto"/>
            </w:tcBorders>
            <w:shd w:val="clear" w:color="auto" w:fill="auto"/>
            <w:hideMark/>
          </w:tcPr>
          <w:p w14:paraId="6F32827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MixableZonePrompts</w:t>
            </w:r>
          </w:p>
        </w:tc>
      </w:tr>
      <w:tr w:rsidR="002F64E5" w:rsidRPr="002F64E5" w14:paraId="010C25AD"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2AEB0466"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MixableZonePromptsChannel_TBD</w:t>
            </w:r>
          </w:p>
        </w:tc>
        <w:tc>
          <w:tcPr>
            <w:tcW w:w="1460" w:type="dxa"/>
            <w:tcBorders>
              <w:top w:val="nil"/>
              <w:left w:val="nil"/>
              <w:bottom w:val="single" w:sz="4" w:space="0" w:color="auto"/>
              <w:right w:val="single" w:sz="4" w:space="0" w:color="auto"/>
            </w:tcBorders>
            <w:shd w:val="clear" w:color="auto" w:fill="auto"/>
            <w:hideMark/>
          </w:tcPr>
          <w:p w14:paraId="15148D4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audio channel for the mixable zone prompts on zone 1 to Zone 6</w:t>
            </w:r>
          </w:p>
        </w:tc>
        <w:tc>
          <w:tcPr>
            <w:tcW w:w="3510" w:type="dxa"/>
            <w:tcBorders>
              <w:top w:val="nil"/>
              <w:left w:val="nil"/>
              <w:bottom w:val="single" w:sz="4" w:space="0" w:color="auto"/>
              <w:right w:val="single" w:sz="4" w:space="0" w:color="auto"/>
            </w:tcBorders>
            <w:shd w:val="clear" w:color="auto" w:fill="auto"/>
            <w:hideMark/>
          </w:tcPr>
          <w:p w14:paraId="507DB16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MixableZonePromptsChannel</w:t>
            </w:r>
          </w:p>
        </w:tc>
      </w:tr>
      <w:tr w:rsidR="002F64E5" w:rsidRPr="002F64E5" w14:paraId="4DC08D0D"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4A0DFC1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Offset_Vol_Zone_TBD</w:t>
            </w:r>
          </w:p>
        </w:tc>
        <w:tc>
          <w:tcPr>
            <w:tcW w:w="1460" w:type="dxa"/>
            <w:tcBorders>
              <w:top w:val="nil"/>
              <w:left w:val="nil"/>
              <w:bottom w:val="single" w:sz="4" w:space="0" w:color="auto"/>
              <w:right w:val="single" w:sz="4" w:space="0" w:color="auto"/>
            </w:tcBorders>
            <w:shd w:val="clear" w:color="auto" w:fill="auto"/>
            <w:hideMark/>
          </w:tcPr>
          <w:p w14:paraId="158DF36D"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offset volume in Zone 1 to Zone 6.</w:t>
            </w:r>
          </w:p>
        </w:tc>
        <w:tc>
          <w:tcPr>
            <w:tcW w:w="3510" w:type="dxa"/>
            <w:tcBorders>
              <w:top w:val="nil"/>
              <w:left w:val="nil"/>
              <w:bottom w:val="single" w:sz="4" w:space="0" w:color="auto"/>
              <w:right w:val="single" w:sz="4" w:space="0" w:color="auto"/>
            </w:tcBorders>
            <w:shd w:val="clear" w:color="auto" w:fill="auto"/>
            <w:hideMark/>
          </w:tcPr>
          <w:p w14:paraId="01C06A7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Offset_Vol_Zone</w:t>
            </w:r>
          </w:p>
        </w:tc>
      </w:tr>
      <w:tr w:rsidR="002F64E5" w:rsidRPr="002F64E5" w14:paraId="422DE5F7"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6EF00C4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lastRenderedPageBreak/>
              <w:t>Offset_Vol_Zone_Updated_TBD</w:t>
            </w:r>
          </w:p>
        </w:tc>
        <w:tc>
          <w:tcPr>
            <w:tcW w:w="1460" w:type="dxa"/>
            <w:tcBorders>
              <w:top w:val="nil"/>
              <w:left w:val="nil"/>
              <w:bottom w:val="single" w:sz="4" w:space="0" w:color="auto"/>
              <w:right w:val="single" w:sz="4" w:space="0" w:color="auto"/>
            </w:tcBorders>
            <w:shd w:val="clear" w:color="auto" w:fill="auto"/>
            <w:hideMark/>
          </w:tcPr>
          <w:p w14:paraId="0A15025A"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the Offset volume was updated because of a user activated event</w:t>
            </w:r>
          </w:p>
        </w:tc>
        <w:tc>
          <w:tcPr>
            <w:tcW w:w="3510" w:type="dxa"/>
            <w:tcBorders>
              <w:top w:val="nil"/>
              <w:left w:val="nil"/>
              <w:bottom w:val="single" w:sz="4" w:space="0" w:color="auto"/>
              <w:right w:val="single" w:sz="4" w:space="0" w:color="auto"/>
            </w:tcBorders>
            <w:shd w:val="clear" w:color="auto" w:fill="auto"/>
            <w:hideMark/>
          </w:tcPr>
          <w:p w14:paraId="6307ED7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Offset_Vol_Zone_Updated</w:t>
            </w:r>
          </w:p>
        </w:tc>
      </w:tr>
      <w:tr w:rsidR="002F64E5" w:rsidRPr="002F64E5" w14:paraId="23238FA0"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5DC189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Phone_Vol_Level_TBD</w:t>
            </w:r>
          </w:p>
        </w:tc>
        <w:tc>
          <w:tcPr>
            <w:tcW w:w="1460" w:type="dxa"/>
            <w:tcBorders>
              <w:top w:val="nil"/>
              <w:left w:val="nil"/>
              <w:bottom w:val="single" w:sz="4" w:space="0" w:color="auto"/>
              <w:right w:val="single" w:sz="4" w:space="0" w:color="auto"/>
            </w:tcBorders>
            <w:shd w:val="clear" w:color="auto" w:fill="auto"/>
            <w:hideMark/>
          </w:tcPr>
          <w:p w14:paraId="17A8F76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Phone volume in full cabin mode</w:t>
            </w:r>
          </w:p>
        </w:tc>
        <w:tc>
          <w:tcPr>
            <w:tcW w:w="3510" w:type="dxa"/>
            <w:tcBorders>
              <w:top w:val="nil"/>
              <w:left w:val="nil"/>
              <w:bottom w:val="single" w:sz="4" w:space="0" w:color="auto"/>
              <w:right w:val="single" w:sz="4" w:space="0" w:color="auto"/>
            </w:tcBorders>
            <w:shd w:val="clear" w:color="auto" w:fill="auto"/>
            <w:hideMark/>
          </w:tcPr>
          <w:p w14:paraId="482734D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Phone_Vol_Level</w:t>
            </w:r>
          </w:p>
        </w:tc>
      </w:tr>
      <w:tr w:rsidR="002F64E5" w:rsidRPr="002F64E5" w14:paraId="62B0F127"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2649AD5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Phone_Vol_Updated_TBD</w:t>
            </w:r>
          </w:p>
        </w:tc>
        <w:tc>
          <w:tcPr>
            <w:tcW w:w="1460" w:type="dxa"/>
            <w:tcBorders>
              <w:top w:val="nil"/>
              <w:left w:val="nil"/>
              <w:bottom w:val="single" w:sz="4" w:space="0" w:color="auto"/>
              <w:right w:val="single" w:sz="4" w:space="0" w:color="auto"/>
            </w:tcBorders>
            <w:shd w:val="clear" w:color="auto" w:fill="auto"/>
            <w:hideMark/>
          </w:tcPr>
          <w:p w14:paraId="738BAFA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phone volume was updated because of a user activated event in full cabin mode</w:t>
            </w:r>
          </w:p>
        </w:tc>
        <w:tc>
          <w:tcPr>
            <w:tcW w:w="3510" w:type="dxa"/>
            <w:tcBorders>
              <w:top w:val="nil"/>
              <w:left w:val="nil"/>
              <w:bottom w:val="single" w:sz="4" w:space="0" w:color="auto"/>
              <w:right w:val="single" w:sz="4" w:space="0" w:color="auto"/>
            </w:tcBorders>
            <w:shd w:val="clear" w:color="auto" w:fill="auto"/>
            <w:hideMark/>
          </w:tcPr>
          <w:p w14:paraId="50DDA933"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Phone_Vol_Updated</w:t>
            </w:r>
          </w:p>
        </w:tc>
      </w:tr>
      <w:tr w:rsidR="002F64E5" w:rsidRPr="002F64E5" w14:paraId="0C938C57" w14:textId="77777777" w:rsidTr="00325134">
        <w:trPr>
          <w:trHeight w:val="1500"/>
        </w:trPr>
        <w:tc>
          <w:tcPr>
            <w:tcW w:w="4450" w:type="dxa"/>
            <w:tcBorders>
              <w:top w:val="nil"/>
              <w:left w:val="single" w:sz="4" w:space="0" w:color="auto"/>
              <w:bottom w:val="single" w:sz="4" w:space="0" w:color="auto"/>
              <w:right w:val="single" w:sz="4" w:space="0" w:color="auto"/>
            </w:tcBorders>
            <w:shd w:val="clear" w:color="auto" w:fill="auto"/>
            <w:hideMark/>
          </w:tcPr>
          <w:p w14:paraId="39204706"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PhnCallSwtchZone_D_Rq</w:t>
            </w:r>
          </w:p>
        </w:tc>
        <w:tc>
          <w:tcPr>
            <w:tcW w:w="1460" w:type="dxa"/>
            <w:tcBorders>
              <w:top w:val="nil"/>
              <w:left w:val="nil"/>
              <w:bottom w:val="single" w:sz="4" w:space="0" w:color="auto"/>
              <w:right w:val="single" w:sz="4" w:space="0" w:color="auto"/>
            </w:tcBorders>
            <w:shd w:val="clear" w:color="auto" w:fill="auto"/>
            <w:hideMark/>
          </w:tcPr>
          <w:p w14:paraId="26519390"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requesting to switch the active phone call. This message is intended only for the Phones connected and mapped to zone 2.</w:t>
            </w:r>
          </w:p>
        </w:tc>
        <w:tc>
          <w:tcPr>
            <w:tcW w:w="3510" w:type="dxa"/>
            <w:tcBorders>
              <w:top w:val="nil"/>
              <w:left w:val="nil"/>
              <w:bottom w:val="single" w:sz="4" w:space="0" w:color="auto"/>
              <w:right w:val="single" w:sz="4" w:space="0" w:color="auto"/>
            </w:tcBorders>
            <w:shd w:val="clear" w:color="auto" w:fill="auto"/>
            <w:hideMark/>
          </w:tcPr>
          <w:p w14:paraId="2296C1B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PhoneCall_Zone_Rq</w:t>
            </w:r>
          </w:p>
        </w:tc>
      </w:tr>
      <w:tr w:rsidR="002F64E5" w:rsidRPr="002F64E5" w14:paraId="2F943D58"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137B91D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PhnCallZone_D_St</w:t>
            </w:r>
          </w:p>
        </w:tc>
        <w:tc>
          <w:tcPr>
            <w:tcW w:w="1460" w:type="dxa"/>
            <w:tcBorders>
              <w:top w:val="nil"/>
              <w:left w:val="nil"/>
              <w:bottom w:val="single" w:sz="4" w:space="0" w:color="auto"/>
              <w:right w:val="single" w:sz="4" w:space="0" w:color="auto"/>
            </w:tcBorders>
            <w:shd w:val="clear" w:color="auto" w:fill="auto"/>
            <w:hideMark/>
          </w:tcPr>
          <w:p w14:paraId="0695B8D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indicating the call status for the Phones connected and mapped to zone 2</w:t>
            </w:r>
          </w:p>
        </w:tc>
        <w:tc>
          <w:tcPr>
            <w:tcW w:w="3510" w:type="dxa"/>
            <w:tcBorders>
              <w:top w:val="nil"/>
              <w:left w:val="nil"/>
              <w:bottom w:val="single" w:sz="4" w:space="0" w:color="auto"/>
              <w:right w:val="single" w:sz="4" w:space="0" w:color="auto"/>
            </w:tcBorders>
            <w:shd w:val="clear" w:color="auto" w:fill="auto"/>
            <w:hideMark/>
          </w:tcPr>
          <w:p w14:paraId="38E11FF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PhoneCall_Zone_St</w:t>
            </w:r>
          </w:p>
        </w:tc>
      </w:tr>
      <w:tr w:rsidR="002F64E5" w:rsidRPr="002F64E5" w14:paraId="0DE0B197"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502210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A2B_PlayAudio_Req_TBD</w:t>
            </w:r>
          </w:p>
        </w:tc>
        <w:tc>
          <w:tcPr>
            <w:tcW w:w="1460" w:type="dxa"/>
            <w:tcBorders>
              <w:top w:val="nil"/>
              <w:left w:val="nil"/>
              <w:bottom w:val="single" w:sz="4" w:space="0" w:color="auto"/>
              <w:right w:val="single" w:sz="4" w:space="0" w:color="auto"/>
            </w:tcBorders>
            <w:shd w:val="clear" w:color="auto" w:fill="auto"/>
            <w:hideMark/>
          </w:tcPr>
          <w:p w14:paraId="1DBABF86"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Play Audio Req</w:t>
            </w:r>
          </w:p>
        </w:tc>
        <w:tc>
          <w:tcPr>
            <w:tcW w:w="3510" w:type="dxa"/>
            <w:tcBorders>
              <w:top w:val="nil"/>
              <w:left w:val="nil"/>
              <w:bottom w:val="single" w:sz="4" w:space="0" w:color="auto"/>
              <w:right w:val="single" w:sz="4" w:space="0" w:color="auto"/>
            </w:tcBorders>
            <w:shd w:val="clear" w:color="auto" w:fill="auto"/>
            <w:hideMark/>
          </w:tcPr>
          <w:p w14:paraId="20523C51"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PlayAudio_Req</w:t>
            </w:r>
          </w:p>
        </w:tc>
      </w:tr>
      <w:tr w:rsidR="002F64E5" w:rsidRPr="002F64E5" w14:paraId="61C93044"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009B03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Prompt_Vol_Level_TBD</w:t>
            </w:r>
          </w:p>
        </w:tc>
        <w:tc>
          <w:tcPr>
            <w:tcW w:w="1460" w:type="dxa"/>
            <w:tcBorders>
              <w:top w:val="nil"/>
              <w:left w:val="nil"/>
              <w:bottom w:val="single" w:sz="4" w:space="0" w:color="auto"/>
              <w:right w:val="single" w:sz="4" w:space="0" w:color="auto"/>
            </w:tcBorders>
            <w:shd w:val="clear" w:color="auto" w:fill="auto"/>
            <w:hideMark/>
          </w:tcPr>
          <w:p w14:paraId="0EBB11D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Prompt volume in full cabin mode</w:t>
            </w:r>
          </w:p>
        </w:tc>
        <w:tc>
          <w:tcPr>
            <w:tcW w:w="3510" w:type="dxa"/>
            <w:tcBorders>
              <w:top w:val="nil"/>
              <w:left w:val="nil"/>
              <w:bottom w:val="single" w:sz="4" w:space="0" w:color="auto"/>
              <w:right w:val="single" w:sz="4" w:space="0" w:color="auto"/>
            </w:tcBorders>
            <w:shd w:val="clear" w:color="auto" w:fill="auto"/>
            <w:hideMark/>
          </w:tcPr>
          <w:p w14:paraId="39A749D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Prompt_Vol_Level</w:t>
            </w:r>
          </w:p>
        </w:tc>
      </w:tr>
      <w:tr w:rsidR="002F64E5" w:rsidRPr="002F64E5" w14:paraId="4B670ED7"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7E4D82E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Prompt_Vol_Level_Zone_TBD</w:t>
            </w:r>
          </w:p>
        </w:tc>
        <w:tc>
          <w:tcPr>
            <w:tcW w:w="1460" w:type="dxa"/>
            <w:tcBorders>
              <w:top w:val="nil"/>
              <w:left w:val="nil"/>
              <w:bottom w:val="single" w:sz="4" w:space="0" w:color="auto"/>
              <w:right w:val="single" w:sz="4" w:space="0" w:color="auto"/>
            </w:tcBorders>
            <w:shd w:val="clear" w:color="auto" w:fill="auto"/>
            <w:hideMark/>
          </w:tcPr>
          <w:p w14:paraId="7EA4E9A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 xml:space="preserve">Signal is for the Prompt volume </w:t>
            </w:r>
            <w:r w:rsidRPr="002F64E5">
              <w:rPr>
                <w:rFonts w:ascii="Calibri" w:hAnsi="Calibri" w:cs="Calibri"/>
                <w:color w:val="000000"/>
                <w:sz w:val="22"/>
                <w:szCs w:val="22"/>
                <w:lang w:eastAsia="es-MX"/>
              </w:rPr>
              <w:lastRenderedPageBreak/>
              <w:t>in Zone 1 to Zone 6.</w:t>
            </w:r>
          </w:p>
        </w:tc>
        <w:tc>
          <w:tcPr>
            <w:tcW w:w="3510" w:type="dxa"/>
            <w:tcBorders>
              <w:top w:val="nil"/>
              <w:left w:val="nil"/>
              <w:bottom w:val="single" w:sz="4" w:space="0" w:color="auto"/>
              <w:right w:val="single" w:sz="4" w:space="0" w:color="auto"/>
            </w:tcBorders>
            <w:shd w:val="clear" w:color="auto" w:fill="auto"/>
            <w:hideMark/>
          </w:tcPr>
          <w:p w14:paraId="17A5B6E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Prompt_Vol_Level_Zone</w:t>
            </w:r>
          </w:p>
        </w:tc>
      </w:tr>
      <w:tr w:rsidR="002F64E5" w:rsidRPr="002F64E5" w14:paraId="15E52461"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4BB13428"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Prompt_Vol_Updated_TBD</w:t>
            </w:r>
          </w:p>
        </w:tc>
        <w:tc>
          <w:tcPr>
            <w:tcW w:w="1460" w:type="dxa"/>
            <w:tcBorders>
              <w:top w:val="nil"/>
              <w:left w:val="nil"/>
              <w:bottom w:val="single" w:sz="4" w:space="0" w:color="auto"/>
              <w:right w:val="single" w:sz="4" w:space="0" w:color="auto"/>
            </w:tcBorders>
            <w:shd w:val="clear" w:color="auto" w:fill="auto"/>
            <w:hideMark/>
          </w:tcPr>
          <w:p w14:paraId="682ACB8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prompt volume was updated because of a user activated event in full cabin mode</w:t>
            </w:r>
          </w:p>
        </w:tc>
        <w:tc>
          <w:tcPr>
            <w:tcW w:w="3510" w:type="dxa"/>
            <w:tcBorders>
              <w:top w:val="nil"/>
              <w:left w:val="nil"/>
              <w:bottom w:val="single" w:sz="4" w:space="0" w:color="auto"/>
              <w:right w:val="single" w:sz="4" w:space="0" w:color="auto"/>
            </w:tcBorders>
            <w:shd w:val="clear" w:color="auto" w:fill="auto"/>
            <w:hideMark/>
          </w:tcPr>
          <w:p w14:paraId="4CCE000F"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Prompt_Vol_Updated</w:t>
            </w:r>
          </w:p>
        </w:tc>
      </w:tr>
      <w:tr w:rsidR="002F64E5" w:rsidRPr="002F64E5" w14:paraId="40C73CB9"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12B16A6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Prompt_Vol_Zone_Updated_TBD</w:t>
            </w:r>
          </w:p>
        </w:tc>
        <w:tc>
          <w:tcPr>
            <w:tcW w:w="1460" w:type="dxa"/>
            <w:tcBorders>
              <w:top w:val="nil"/>
              <w:left w:val="nil"/>
              <w:bottom w:val="single" w:sz="4" w:space="0" w:color="auto"/>
              <w:right w:val="single" w:sz="4" w:space="0" w:color="auto"/>
            </w:tcBorders>
            <w:shd w:val="clear" w:color="auto" w:fill="auto"/>
            <w:hideMark/>
          </w:tcPr>
          <w:p w14:paraId="3B4C41C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to indicate if the Prompt volume was updated because of a user activated event</w:t>
            </w:r>
          </w:p>
        </w:tc>
        <w:tc>
          <w:tcPr>
            <w:tcW w:w="3510" w:type="dxa"/>
            <w:tcBorders>
              <w:top w:val="nil"/>
              <w:left w:val="nil"/>
              <w:bottom w:val="single" w:sz="4" w:space="0" w:color="auto"/>
              <w:right w:val="single" w:sz="4" w:space="0" w:color="auto"/>
            </w:tcBorders>
            <w:shd w:val="clear" w:color="auto" w:fill="auto"/>
            <w:hideMark/>
          </w:tcPr>
          <w:p w14:paraId="7784E80D"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Prompt_Vol_Zone_Updated</w:t>
            </w:r>
          </w:p>
        </w:tc>
      </w:tr>
      <w:tr w:rsidR="002F64E5" w:rsidRPr="002F64E5" w14:paraId="5A31463E"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67164B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RA_Vol_Level_TBD</w:t>
            </w:r>
          </w:p>
        </w:tc>
        <w:tc>
          <w:tcPr>
            <w:tcW w:w="1460" w:type="dxa"/>
            <w:tcBorders>
              <w:top w:val="nil"/>
              <w:left w:val="nil"/>
              <w:bottom w:val="single" w:sz="4" w:space="0" w:color="auto"/>
              <w:right w:val="single" w:sz="4" w:space="0" w:color="auto"/>
            </w:tcBorders>
            <w:shd w:val="clear" w:color="auto" w:fill="auto"/>
            <w:hideMark/>
          </w:tcPr>
          <w:p w14:paraId="37329734"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for Radio Announcement volume in full cabin mode</w:t>
            </w:r>
          </w:p>
        </w:tc>
        <w:tc>
          <w:tcPr>
            <w:tcW w:w="3510" w:type="dxa"/>
            <w:tcBorders>
              <w:top w:val="nil"/>
              <w:left w:val="nil"/>
              <w:bottom w:val="single" w:sz="4" w:space="0" w:color="auto"/>
              <w:right w:val="single" w:sz="4" w:space="0" w:color="auto"/>
            </w:tcBorders>
            <w:shd w:val="clear" w:color="auto" w:fill="auto"/>
            <w:hideMark/>
          </w:tcPr>
          <w:p w14:paraId="2ADF78FD"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RA_Vol_Level</w:t>
            </w:r>
          </w:p>
        </w:tc>
      </w:tr>
      <w:tr w:rsidR="002F64E5" w:rsidRPr="002F64E5" w14:paraId="0839038D"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2F60AB8A"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RA_Vol_Updated_TBD</w:t>
            </w:r>
          </w:p>
        </w:tc>
        <w:tc>
          <w:tcPr>
            <w:tcW w:w="1460" w:type="dxa"/>
            <w:tcBorders>
              <w:top w:val="nil"/>
              <w:left w:val="nil"/>
              <w:bottom w:val="single" w:sz="4" w:space="0" w:color="auto"/>
              <w:right w:val="single" w:sz="4" w:space="0" w:color="auto"/>
            </w:tcBorders>
            <w:shd w:val="clear" w:color="auto" w:fill="auto"/>
            <w:hideMark/>
          </w:tcPr>
          <w:p w14:paraId="2AA1A00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RA volume was updated because of a user activated event in full cabin mode</w:t>
            </w:r>
          </w:p>
        </w:tc>
        <w:tc>
          <w:tcPr>
            <w:tcW w:w="3510" w:type="dxa"/>
            <w:tcBorders>
              <w:top w:val="nil"/>
              <w:left w:val="nil"/>
              <w:bottom w:val="single" w:sz="4" w:space="0" w:color="auto"/>
              <w:right w:val="single" w:sz="4" w:space="0" w:color="auto"/>
            </w:tcBorders>
            <w:shd w:val="clear" w:color="auto" w:fill="auto"/>
            <w:hideMark/>
          </w:tcPr>
          <w:p w14:paraId="15841C2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RA_Vol_Updated</w:t>
            </w:r>
          </w:p>
        </w:tc>
      </w:tr>
      <w:tr w:rsidR="002F64E5" w:rsidRPr="002F64E5" w14:paraId="2219D833"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E49E39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Share_Command_TBD</w:t>
            </w:r>
          </w:p>
        </w:tc>
        <w:tc>
          <w:tcPr>
            <w:tcW w:w="1460" w:type="dxa"/>
            <w:tcBorders>
              <w:top w:val="nil"/>
              <w:left w:val="nil"/>
              <w:bottom w:val="single" w:sz="4" w:space="0" w:color="auto"/>
              <w:right w:val="single" w:sz="4" w:space="0" w:color="auto"/>
            </w:tcBorders>
            <w:shd w:val="clear" w:color="auto" w:fill="auto"/>
            <w:hideMark/>
          </w:tcPr>
          <w:p w14:paraId="43AD91A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Request Share Command (Physical Touch)</w:t>
            </w:r>
          </w:p>
        </w:tc>
        <w:tc>
          <w:tcPr>
            <w:tcW w:w="3510" w:type="dxa"/>
            <w:tcBorders>
              <w:top w:val="nil"/>
              <w:left w:val="nil"/>
              <w:bottom w:val="single" w:sz="4" w:space="0" w:color="auto"/>
              <w:right w:val="single" w:sz="4" w:space="0" w:color="auto"/>
            </w:tcBorders>
            <w:shd w:val="clear" w:color="auto" w:fill="auto"/>
            <w:hideMark/>
          </w:tcPr>
          <w:p w14:paraId="74BA173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Share_Command</w:t>
            </w:r>
          </w:p>
        </w:tc>
      </w:tr>
      <w:tr w:rsidR="002F64E5" w:rsidRPr="002F64E5" w14:paraId="2F9FCC78"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5487E4F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BLE_Share_Rq_TBD</w:t>
            </w:r>
          </w:p>
        </w:tc>
        <w:tc>
          <w:tcPr>
            <w:tcW w:w="1460" w:type="dxa"/>
            <w:tcBorders>
              <w:top w:val="nil"/>
              <w:left w:val="nil"/>
              <w:bottom w:val="single" w:sz="4" w:space="0" w:color="auto"/>
              <w:right w:val="single" w:sz="4" w:space="0" w:color="auto"/>
            </w:tcBorders>
            <w:shd w:val="clear" w:color="auto" w:fill="auto"/>
            <w:hideMark/>
          </w:tcPr>
          <w:p w14:paraId="7C6863D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Audio Share Response</w:t>
            </w:r>
          </w:p>
        </w:tc>
        <w:tc>
          <w:tcPr>
            <w:tcW w:w="3510" w:type="dxa"/>
            <w:tcBorders>
              <w:top w:val="nil"/>
              <w:left w:val="nil"/>
              <w:bottom w:val="single" w:sz="4" w:space="0" w:color="auto"/>
              <w:right w:val="single" w:sz="4" w:space="0" w:color="auto"/>
            </w:tcBorders>
            <w:shd w:val="clear" w:color="auto" w:fill="auto"/>
            <w:hideMark/>
          </w:tcPr>
          <w:p w14:paraId="4BCA6C0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Share_Rq</w:t>
            </w:r>
          </w:p>
        </w:tc>
      </w:tr>
      <w:tr w:rsidR="002F64E5" w:rsidRPr="002F64E5" w14:paraId="7B8A8653"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2073F5B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SoundMode_Command_TBD</w:t>
            </w:r>
          </w:p>
        </w:tc>
        <w:tc>
          <w:tcPr>
            <w:tcW w:w="1460" w:type="dxa"/>
            <w:tcBorders>
              <w:top w:val="nil"/>
              <w:left w:val="nil"/>
              <w:bottom w:val="single" w:sz="4" w:space="0" w:color="auto"/>
              <w:right w:val="single" w:sz="4" w:space="0" w:color="auto"/>
            </w:tcBorders>
            <w:shd w:val="clear" w:color="auto" w:fill="auto"/>
            <w:hideMark/>
          </w:tcPr>
          <w:p w14:paraId="1BA5D9A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Sound Mode Command (Physical Touch)</w:t>
            </w:r>
          </w:p>
        </w:tc>
        <w:tc>
          <w:tcPr>
            <w:tcW w:w="3510" w:type="dxa"/>
            <w:tcBorders>
              <w:top w:val="nil"/>
              <w:left w:val="nil"/>
              <w:bottom w:val="single" w:sz="4" w:space="0" w:color="auto"/>
              <w:right w:val="single" w:sz="4" w:space="0" w:color="auto"/>
            </w:tcBorders>
            <w:shd w:val="clear" w:color="auto" w:fill="auto"/>
            <w:hideMark/>
          </w:tcPr>
          <w:p w14:paraId="449AA3C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SoundMode_Command</w:t>
            </w:r>
          </w:p>
        </w:tc>
      </w:tr>
      <w:tr w:rsidR="002F64E5" w:rsidRPr="002F64E5" w14:paraId="7FF1BD46"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C50075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Source_Command_TBD</w:t>
            </w:r>
          </w:p>
        </w:tc>
        <w:tc>
          <w:tcPr>
            <w:tcW w:w="1460" w:type="dxa"/>
            <w:tcBorders>
              <w:top w:val="nil"/>
              <w:left w:val="nil"/>
              <w:bottom w:val="single" w:sz="4" w:space="0" w:color="auto"/>
              <w:right w:val="single" w:sz="4" w:space="0" w:color="auto"/>
            </w:tcBorders>
            <w:shd w:val="clear" w:color="auto" w:fill="auto"/>
            <w:hideMark/>
          </w:tcPr>
          <w:p w14:paraId="7536E26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 Command (Physical Touch)</w:t>
            </w:r>
          </w:p>
        </w:tc>
        <w:tc>
          <w:tcPr>
            <w:tcW w:w="3510" w:type="dxa"/>
            <w:tcBorders>
              <w:top w:val="nil"/>
              <w:left w:val="nil"/>
              <w:bottom w:val="single" w:sz="4" w:space="0" w:color="auto"/>
              <w:right w:val="single" w:sz="4" w:space="0" w:color="auto"/>
            </w:tcBorders>
            <w:shd w:val="clear" w:color="auto" w:fill="auto"/>
            <w:hideMark/>
          </w:tcPr>
          <w:p w14:paraId="559994E3"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Source_Command</w:t>
            </w:r>
          </w:p>
        </w:tc>
      </w:tr>
      <w:tr w:rsidR="002F64E5" w:rsidRPr="002F64E5" w14:paraId="3C65C2DE"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77F72D73"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SourceType_TBD</w:t>
            </w:r>
          </w:p>
        </w:tc>
        <w:tc>
          <w:tcPr>
            <w:tcW w:w="1460" w:type="dxa"/>
            <w:tcBorders>
              <w:top w:val="nil"/>
              <w:left w:val="nil"/>
              <w:bottom w:val="single" w:sz="4" w:space="0" w:color="auto"/>
              <w:right w:val="single" w:sz="4" w:space="0" w:color="auto"/>
            </w:tcBorders>
            <w:shd w:val="clear" w:color="auto" w:fill="auto"/>
            <w:hideMark/>
          </w:tcPr>
          <w:p w14:paraId="60977AE7"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 xml:space="preserve">Signal specifies selection of source type of audio used for </w:t>
            </w:r>
            <w:r w:rsidRPr="002F64E5">
              <w:rPr>
                <w:rFonts w:ascii="Calibri" w:hAnsi="Calibri" w:cs="Calibri"/>
                <w:color w:val="000000"/>
                <w:sz w:val="22"/>
                <w:szCs w:val="22"/>
                <w:lang w:eastAsia="es-MX"/>
              </w:rPr>
              <w:lastRenderedPageBreak/>
              <w:t>zone 1 to zone 6</w:t>
            </w:r>
          </w:p>
        </w:tc>
        <w:tc>
          <w:tcPr>
            <w:tcW w:w="3510" w:type="dxa"/>
            <w:tcBorders>
              <w:top w:val="nil"/>
              <w:left w:val="nil"/>
              <w:bottom w:val="single" w:sz="4" w:space="0" w:color="auto"/>
              <w:right w:val="single" w:sz="4" w:space="0" w:color="auto"/>
            </w:tcBorders>
            <w:shd w:val="clear" w:color="auto" w:fill="auto"/>
            <w:hideMark/>
          </w:tcPr>
          <w:p w14:paraId="2E52DFF0"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lastRenderedPageBreak/>
              <w:t>SourceType</w:t>
            </w:r>
          </w:p>
        </w:tc>
      </w:tr>
      <w:tr w:rsidR="002F64E5" w:rsidRPr="002F64E5" w14:paraId="264491EA"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26F19FD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SourceTypeChannel_TBD</w:t>
            </w:r>
          </w:p>
        </w:tc>
        <w:tc>
          <w:tcPr>
            <w:tcW w:w="1460" w:type="dxa"/>
            <w:tcBorders>
              <w:top w:val="nil"/>
              <w:left w:val="nil"/>
              <w:bottom w:val="single" w:sz="4" w:space="0" w:color="auto"/>
              <w:right w:val="single" w:sz="4" w:space="0" w:color="auto"/>
            </w:tcBorders>
            <w:shd w:val="clear" w:color="auto" w:fill="auto"/>
            <w:hideMark/>
          </w:tcPr>
          <w:p w14:paraId="1E8D786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selection of audio channel for the audio source for zone 1 to zone 6</w:t>
            </w:r>
          </w:p>
        </w:tc>
        <w:tc>
          <w:tcPr>
            <w:tcW w:w="3510" w:type="dxa"/>
            <w:tcBorders>
              <w:top w:val="nil"/>
              <w:left w:val="nil"/>
              <w:bottom w:val="single" w:sz="4" w:space="0" w:color="auto"/>
              <w:right w:val="single" w:sz="4" w:space="0" w:color="auto"/>
            </w:tcBorders>
            <w:shd w:val="clear" w:color="auto" w:fill="auto"/>
            <w:hideMark/>
          </w:tcPr>
          <w:p w14:paraId="3451194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SourceTypeChannel</w:t>
            </w:r>
          </w:p>
        </w:tc>
      </w:tr>
      <w:tr w:rsidR="002F64E5" w:rsidRPr="002F64E5" w14:paraId="19507534"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2F9E89E9"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SourceTypeStatus_TBD</w:t>
            </w:r>
          </w:p>
        </w:tc>
        <w:tc>
          <w:tcPr>
            <w:tcW w:w="1460" w:type="dxa"/>
            <w:tcBorders>
              <w:top w:val="nil"/>
              <w:left w:val="nil"/>
              <w:bottom w:val="single" w:sz="4" w:space="0" w:color="auto"/>
              <w:right w:val="single" w:sz="4" w:space="0" w:color="auto"/>
            </w:tcBorders>
            <w:shd w:val="clear" w:color="auto" w:fill="auto"/>
            <w:hideMark/>
          </w:tcPr>
          <w:p w14:paraId="701D898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specifies the source type status of audio source used for zone 1 to zone 6</w:t>
            </w:r>
          </w:p>
        </w:tc>
        <w:tc>
          <w:tcPr>
            <w:tcW w:w="3510" w:type="dxa"/>
            <w:tcBorders>
              <w:top w:val="nil"/>
              <w:left w:val="nil"/>
              <w:bottom w:val="single" w:sz="4" w:space="0" w:color="auto"/>
              <w:right w:val="single" w:sz="4" w:space="0" w:color="auto"/>
            </w:tcBorders>
            <w:shd w:val="clear" w:color="auto" w:fill="auto"/>
            <w:hideMark/>
          </w:tcPr>
          <w:p w14:paraId="38330B9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SourceTypeStatus</w:t>
            </w:r>
          </w:p>
        </w:tc>
      </w:tr>
      <w:tr w:rsidR="002F64E5" w:rsidRPr="002F64E5" w14:paraId="5D8BCCE0"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3EACFB1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TempSource_Vol_Level_Zone_TBD</w:t>
            </w:r>
          </w:p>
        </w:tc>
        <w:tc>
          <w:tcPr>
            <w:tcW w:w="1460" w:type="dxa"/>
            <w:tcBorders>
              <w:top w:val="nil"/>
              <w:left w:val="nil"/>
              <w:bottom w:val="single" w:sz="4" w:space="0" w:color="auto"/>
              <w:right w:val="single" w:sz="4" w:space="0" w:color="auto"/>
            </w:tcBorders>
            <w:shd w:val="clear" w:color="auto" w:fill="auto"/>
            <w:hideMark/>
          </w:tcPr>
          <w:p w14:paraId="0D29B23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is for the Phone, Call Ring, and Radio Announcement volume in Zone 1 to Zone 6.</w:t>
            </w:r>
          </w:p>
        </w:tc>
        <w:tc>
          <w:tcPr>
            <w:tcW w:w="3510" w:type="dxa"/>
            <w:tcBorders>
              <w:top w:val="nil"/>
              <w:left w:val="nil"/>
              <w:bottom w:val="single" w:sz="4" w:space="0" w:color="auto"/>
              <w:right w:val="single" w:sz="4" w:space="0" w:color="auto"/>
            </w:tcBorders>
            <w:shd w:val="clear" w:color="auto" w:fill="auto"/>
            <w:hideMark/>
          </w:tcPr>
          <w:p w14:paraId="13A5DFEA"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TempSource_Vol_Level_Zone</w:t>
            </w:r>
          </w:p>
        </w:tc>
      </w:tr>
      <w:tr w:rsidR="002F64E5" w:rsidRPr="002F64E5" w14:paraId="6771A17F"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573FA868"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TempSource_Vol_Zone_Updated_TBD</w:t>
            </w:r>
          </w:p>
        </w:tc>
        <w:tc>
          <w:tcPr>
            <w:tcW w:w="1460" w:type="dxa"/>
            <w:tcBorders>
              <w:top w:val="nil"/>
              <w:left w:val="nil"/>
              <w:bottom w:val="single" w:sz="4" w:space="0" w:color="auto"/>
              <w:right w:val="single" w:sz="4" w:space="0" w:color="auto"/>
            </w:tcBorders>
            <w:shd w:val="clear" w:color="auto" w:fill="auto"/>
            <w:hideMark/>
          </w:tcPr>
          <w:p w14:paraId="402C815C"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indicates if the TempSource volume was updated because of a user activated event</w:t>
            </w:r>
          </w:p>
        </w:tc>
        <w:tc>
          <w:tcPr>
            <w:tcW w:w="3510" w:type="dxa"/>
            <w:tcBorders>
              <w:top w:val="nil"/>
              <w:left w:val="nil"/>
              <w:bottom w:val="single" w:sz="4" w:space="0" w:color="auto"/>
              <w:right w:val="single" w:sz="4" w:space="0" w:color="auto"/>
            </w:tcBorders>
            <w:shd w:val="clear" w:color="auto" w:fill="auto"/>
            <w:hideMark/>
          </w:tcPr>
          <w:p w14:paraId="066B8FA0"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TempSource_Vol_Zone_Updated</w:t>
            </w:r>
          </w:p>
        </w:tc>
      </w:tr>
      <w:tr w:rsidR="002F64E5" w:rsidRPr="002F64E5" w14:paraId="6B807ADA"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D4D8412"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VehicleAudioMode_TBD</w:t>
            </w:r>
          </w:p>
        </w:tc>
        <w:tc>
          <w:tcPr>
            <w:tcW w:w="1460" w:type="dxa"/>
            <w:tcBorders>
              <w:top w:val="nil"/>
              <w:left w:val="nil"/>
              <w:bottom w:val="single" w:sz="4" w:space="0" w:color="auto"/>
              <w:right w:val="single" w:sz="4" w:space="0" w:color="auto"/>
            </w:tcBorders>
            <w:shd w:val="clear" w:color="auto" w:fill="auto"/>
            <w:hideMark/>
          </w:tcPr>
          <w:p w14:paraId="71D04E7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to request to select Cabin mode or Zone Mode.</w:t>
            </w:r>
          </w:p>
        </w:tc>
        <w:tc>
          <w:tcPr>
            <w:tcW w:w="3510" w:type="dxa"/>
            <w:tcBorders>
              <w:top w:val="nil"/>
              <w:left w:val="nil"/>
              <w:bottom w:val="single" w:sz="4" w:space="0" w:color="auto"/>
              <w:right w:val="single" w:sz="4" w:space="0" w:color="auto"/>
            </w:tcBorders>
            <w:shd w:val="clear" w:color="auto" w:fill="auto"/>
            <w:hideMark/>
          </w:tcPr>
          <w:p w14:paraId="5F5F710A"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VehicleAudioMode</w:t>
            </w:r>
          </w:p>
        </w:tc>
      </w:tr>
      <w:tr w:rsidR="002F64E5" w:rsidRPr="002F64E5" w14:paraId="58744EA1"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3AF5DE7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DSP_VehicleAudioMode_Rsp_TBD</w:t>
            </w:r>
          </w:p>
        </w:tc>
        <w:tc>
          <w:tcPr>
            <w:tcW w:w="1460" w:type="dxa"/>
            <w:tcBorders>
              <w:top w:val="nil"/>
              <w:left w:val="nil"/>
              <w:bottom w:val="single" w:sz="4" w:space="0" w:color="auto"/>
              <w:right w:val="single" w:sz="4" w:space="0" w:color="auto"/>
            </w:tcBorders>
            <w:shd w:val="clear" w:color="auto" w:fill="auto"/>
            <w:hideMark/>
          </w:tcPr>
          <w:p w14:paraId="0563D94B"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feedback on Audio mode selection</w:t>
            </w:r>
          </w:p>
        </w:tc>
        <w:tc>
          <w:tcPr>
            <w:tcW w:w="3510" w:type="dxa"/>
            <w:tcBorders>
              <w:top w:val="nil"/>
              <w:left w:val="nil"/>
              <w:bottom w:val="single" w:sz="4" w:space="0" w:color="auto"/>
              <w:right w:val="single" w:sz="4" w:space="0" w:color="auto"/>
            </w:tcBorders>
            <w:shd w:val="clear" w:color="auto" w:fill="auto"/>
            <w:hideMark/>
          </w:tcPr>
          <w:p w14:paraId="6293BAD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VehicleAudioMode_Rsp</w:t>
            </w:r>
          </w:p>
        </w:tc>
      </w:tr>
      <w:tr w:rsidR="002F64E5" w:rsidRPr="002F64E5" w14:paraId="00300362"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0F965F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PAC_VehicleAudioMode_Rsp_TBD</w:t>
            </w:r>
          </w:p>
        </w:tc>
        <w:tc>
          <w:tcPr>
            <w:tcW w:w="1460" w:type="dxa"/>
            <w:tcBorders>
              <w:top w:val="nil"/>
              <w:left w:val="nil"/>
              <w:bottom w:val="single" w:sz="4" w:space="0" w:color="auto"/>
              <w:right w:val="single" w:sz="4" w:space="0" w:color="auto"/>
            </w:tcBorders>
            <w:shd w:val="clear" w:color="auto" w:fill="auto"/>
            <w:hideMark/>
          </w:tcPr>
          <w:p w14:paraId="7ACA32CF"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feedback on Audio mode selection</w:t>
            </w:r>
          </w:p>
        </w:tc>
        <w:tc>
          <w:tcPr>
            <w:tcW w:w="3510" w:type="dxa"/>
            <w:tcBorders>
              <w:top w:val="nil"/>
              <w:left w:val="nil"/>
              <w:bottom w:val="single" w:sz="4" w:space="0" w:color="auto"/>
              <w:right w:val="single" w:sz="4" w:space="0" w:color="auto"/>
            </w:tcBorders>
            <w:shd w:val="clear" w:color="auto" w:fill="auto"/>
            <w:hideMark/>
          </w:tcPr>
          <w:p w14:paraId="3A0C2D3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VehicleAudioMode_Rsp</w:t>
            </w:r>
          </w:p>
        </w:tc>
      </w:tr>
      <w:tr w:rsidR="002F64E5" w:rsidRPr="002F64E5" w14:paraId="37C95D12"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4CFE7D00"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DSP_VolCntlr_Audio_Vol_Level_Zone_TBD</w:t>
            </w:r>
          </w:p>
        </w:tc>
        <w:tc>
          <w:tcPr>
            <w:tcW w:w="1460" w:type="dxa"/>
            <w:tcBorders>
              <w:top w:val="nil"/>
              <w:left w:val="nil"/>
              <w:bottom w:val="single" w:sz="4" w:space="0" w:color="auto"/>
              <w:right w:val="single" w:sz="4" w:space="0" w:color="auto"/>
            </w:tcBorders>
            <w:shd w:val="clear" w:color="auto" w:fill="auto"/>
            <w:hideMark/>
          </w:tcPr>
          <w:p w14:paraId="5A0E3DE5"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media volume that is active in zones 1 - 6</w:t>
            </w:r>
          </w:p>
        </w:tc>
        <w:tc>
          <w:tcPr>
            <w:tcW w:w="3510" w:type="dxa"/>
            <w:tcBorders>
              <w:top w:val="nil"/>
              <w:left w:val="nil"/>
              <w:bottom w:val="single" w:sz="4" w:space="0" w:color="auto"/>
              <w:right w:val="single" w:sz="4" w:space="0" w:color="auto"/>
            </w:tcBorders>
            <w:shd w:val="clear" w:color="auto" w:fill="auto"/>
            <w:hideMark/>
          </w:tcPr>
          <w:p w14:paraId="6F695AB2"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VolCntlr_Audio_Vol_Level_Zone</w:t>
            </w:r>
          </w:p>
        </w:tc>
      </w:tr>
      <w:tr w:rsidR="002F64E5" w:rsidRPr="002F64E5" w14:paraId="2FDE334A"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43043F80"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lastRenderedPageBreak/>
              <w:t>PAC_VolCntlr_Audio_Vol_Level_Zone_TBD</w:t>
            </w:r>
          </w:p>
        </w:tc>
        <w:tc>
          <w:tcPr>
            <w:tcW w:w="1460" w:type="dxa"/>
            <w:tcBorders>
              <w:top w:val="nil"/>
              <w:left w:val="nil"/>
              <w:bottom w:val="single" w:sz="4" w:space="0" w:color="auto"/>
              <w:right w:val="single" w:sz="4" w:space="0" w:color="auto"/>
            </w:tcBorders>
            <w:shd w:val="clear" w:color="auto" w:fill="auto"/>
            <w:hideMark/>
          </w:tcPr>
          <w:p w14:paraId="1504E1AD"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media volume that is active in zones 1 - 6</w:t>
            </w:r>
          </w:p>
        </w:tc>
        <w:tc>
          <w:tcPr>
            <w:tcW w:w="3510" w:type="dxa"/>
            <w:tcBorders>
              <w:top w:val="nil"/>
              <w:left w:val="nil"/>
              <w:bottom w:val="single" w:sz="4" w:space="0" w:color="auto"/>
              <w:right w:val="single" w:sz="4" w:space="0" w:color="auto"/>
            </w:tcBorders>
            <w:shd w:val="clear" w:color="auto" w:fill="auto"/>
            <w:hideMark/>
          </w:tcPr>
          <w:p w14:paraId="77526AF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VolCntlr_Audio_Vol_Level_Zone</w:t>
            </w:r>
          </w:p>
        </w:tc>
      </w:tr>
      <w:tr w:rsidR="002F64E5" w:rsidRPr="002F64E5" w14:paraId="4B489F8F"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7A626224"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DSP_VolCntlr_Offset_Vol_Level_Zone_TBD</w:t>
            </w:r>
          </w:p>
        </w:tc>
        <w:tc>
          <w:tcPr>
            <w:tcW w:w="1460" w:type="dxa"/>
            <w:tcBorders>
              <w:top w:val="nil"/>
              <w:left w:val="nil"/>
              <w:bottom w:val="single" w:sz="4" w:space="0" w:color="auto"/>
              <w:right w:val="single" w:sz="4" w:space="0" w:color="auto"/>
            </w:tcBorders>
            <w:shd w:val="clear" w:color="auto" w:fill="auto"/>
            <w:hideMark/>
          </w:tcPr>
          <w:p w14:paraId="2B5BEB20"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the offset volume that is active in zones 1 - 6</w:t>
            </w:r>
          </w:p>
        </w:tc>
        <w:tc>
          <w:tcPr>
            <w:tcW w:w="3510" w:type="dxa"/>
            <w:tcBorders>
              <w:top w:val="nil"/>
              <w:left w:val="nil"/>
              <w:bottom w:val="single" w:sz="4" w:space="0" w:color="auto"/>
              <w:right w:val="single" w:sz="4" w:space="0" w:color="auto"/>
            </w:tcBorders>
            <w:shd w:val="clear" w:color="auto" w:fill="auto"/>
            <w:hideMark/>
          </w:tcPr>
          <w:p w14:paraId="005801C5"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VolCntlr_Offset_Vol_Level_Zone</w:t>
            </w:r>
          </w:p>
        </w:tc>
      </w:tr>
      <w:tr w:rsidR="002F64E5" w:rsidRPr="002F64E5" w14:paraId="186F7D8D" w14:textId="77777777" w:rsidTr="00325134">
        <w:trPr>
          <w:trHeight w:val="900"/>
        </w:trPr>
        <w:tc>
          <w:tcPr>
            <w:tcW w:w="4450" w:type="dxa"/>
            <w:tcBorders>
              <w:top w:val="nil"/>
              <w:left w:val="single" w:sz="4" w:space="0" w:color="auto"/>
              <w:bottom w:val="single" w:sz="4" w:space="0" w:color="auto"/>
              <w:right w:val="single" w:sz="4" w:space="0" w:color="auto"/>
            </w:tcBorders>
            <w:shd w:val="clear" w:color="auto" w:fill="auto"/>
            <w:hideMark/>
          </w:tcPr>
          <w:p w14:paraId="3C1E053F"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PAC_VolCntlr_Offset_Vol_Level_Zone_TBD</w:t>
            </w:r>
          </w:p>
        </w:tc>
        <w:tc>
          <w:tcPr>
            <w:tcW w:w="1460" w:type="dxa"/>
            <w:tcBorders>
              <w:top w:val="nil"/>
              <w:left w:val="nil"/>
              <w:bottom w:val="single" w:sz="4" w:space="0" w:color="auto"/>
              <w:right w:val="single" w:sz="4" w:space="0" w:color="auto"/>
            </w:tcBorders>
            <w:shd w:val="clear" w:color="auto" w:fill="auto"/>
            <w:hideMark/>
          </w:tcPr>
          <w:p w14:paraId="66BC1102"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the offset volume that is active in zones 1 - 6</w:t>
            </w:r>
          </w:p>
        </w:tc>
        <w:tc>
          <w:tcPr>
            <w:tcW w:w="3510" w:type="dxa"/>
            <w:tcBorders>
              <w:top w:val="nil"/>
              <w:left w:val="nil"/>
              <w:bottom w:val="single" w:sz="4" w:space="0" w:color="auto"/>
              <w:right w:val="single" w:sz="4" w:space="0" w:color="auto"/>
            </w:tcBorders>
            <w:shd w:val="clear" w:color="auto" w:fill="auto"/>
            <w:hideMark/>
          </w:tcPr>
          <w:p w14:paraId="57E572BC"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VolCntlr_Offset_Vol_Level_Zone</w:t>
            </w:r>
          </w:p>
        </w:tc>
      </w:tr>
      <w:tr w:rsidR="002F64E5" w:rsidRPr="002F64E5" w14:paraId="69C38752"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0830493E"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DSP_VolCntlr_TempSource_Vol_Level_Zone_TBD</w:t>
            </w:r>
          </w:p>
        </w:tc>
        <w:tc>
          <w:tcPr>
            <w:tcW w:w="1460" w:type="dxa"/>
            <w:tcBorders>
              <w:top w:val="nil"/>
              <w:left w:val="nil"/>
              <w:bottom w:val="single" w:sz="4" w:space="0" w:color="auto"/>
              <w:right w:val="single" w:sz="4" w:space="0" w:color="auto"/>
            </w:tcBorders>
            <w:shd w:val="clear" w:color="auto" w:fill="auto"/>
            <w:hideMark/>
          </w:tcPr>
          <w:p w14:paraId="3F7679C9"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Phone, Call Ring or Radio Announcement volume that is active in zones 1 - 6</w:t>
            </w:r>
          </w:p>
        </w:tc>
        <w:tc>
          <w:tcPr>
            <w:tcW w:w="3510" w:type="dxa"/>
            <w:tcBorders>
              <w:top w:val="nil"/>
              <w:left w:val="nil"/>
              <w:bottom w:val="single" w:sz="4" w:space="0" w:color="auto"/>
              <w:right w:val="single" w:sz="4" w:space="0" w:color="auto"/>
            </w:tcBorders>
            <w:shd w:val="clear" w:color="auto" w:fill="auto"/>
            <w:hideMark/>
          </w:tcPr>
          <w:p w14:paraId="3F2AD894"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VolCntlr_TempSource_Vol_Level_Zone</w:t>
            </w:r>
          </w:p>
        </w:tc>
      </w:tr>
      <w:tr w:rsidR="002F64E5" w:rsidRPr="002F64E5" w14:paraId="14DD8040" w14:textId="77777777" w:rsidTr="00325134">
        <w:trPr>
          <w:trHeight w:val="1200"/>
        </w:trPr>
        <w:tc>
          <w:tcPr>
            <w:tcW w:w="4450" w:type="dxa"/>
            <w:tcBorders>
              <w:top w:val="nil"/>
              <w:left w:val="single" w:sz="4" w:space="0" w:color="auto"/>
              <w:bottom w:val="single" w:sz="4" w:space="0" w:color="auto"/>
              <w:right w:val="single" w:sz="4" w:space="0" w:color="auto"/>
            </w:tcBorders>
            <w:shd w:val="clear" w:color="auto" w:fill="auto"/>
            <w:hideMark/>
          </w:tcPr>
          <w:p w14:paraId="0D2B41AA"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PAC_VolCntlr_TempSource_Vol_Level_Zone_TBD</w:t>
            </w:r>
          </w:p>
        </w:tc>
        <w:tc>
          <w:tcPr>
            <w:tcW w:w="1460" w:type="dxa"/>
            <w:tcBorders>
              <w:top w:val="nil"/>
              <w:left w:val="nil"/>
              <w:bottom w:val="single" w:sz="4" w:space="0" w:color="auto"/>
              <w:right w:val="single" w:sz="4" w:space="0" w:color="auto"/>
            </w:tcBorders>
            <w:shd w:val="clear" w:color="auto" w:fill="auto"/>
            <w:hideMark/>
          </w:tcPr>
          <w:p w14:paraId="4F82C750"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Signal provides status of Phone, Call Ring or Radio Announcement volume that is active in zones 1 - 6</w:t>
            </w:r>
          </w:p>
        </w:tc>
        <w:tc>
          <w:tcPr>
            <w:tcW w:w="3510" w:type="dxa"/>
            <w:tcBorders>
              <w:top w:val="nil"/>
              <w:left w:val="nil"/>
              <w:bottom w:val="single" w:sz="4" w:space="0" w:color="auto"/>
              <w:right w:val="single" w:sz="4" w:space="0" w:color="auto"/>
            </w:tcBorders>
            <w:shd w:val="clear" w:color="auto" w:fill="auto"/>
            <w:hideMark/>
          </w:tcPr>
          <w:p w14:paraId="67251683"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VolCntlr_TempSource_Vol_Level_Zone</w:t>
            </w:r>
          </w:p>
        </w:tc>
      </w:tr>
      <w:tr w:rsidR="002F64E5" w:rsidRPr="002F64E5" w14:paraId="54EC4215"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108DD6D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Volume_Command_TBD</w:t>
            </w:r>
          </w:p>
        </w:tc>
        <w:tc>
          <w:tcPr>
            <w:tcW w:w="1460" w:type="dxa"/>
            <w:tcBorders>
              <w:top w:val="nil"/>
              <w:left w:val="nil"/>
              <w:bottom w:val="single" w:sz="4" w:space="0" w:color="auto"/>
              <w:right w:val="single" w:sz="4" w:space="0" w:color="auto"/>
            </w:tcBorders>
            <w:shd w:val="clear" w:color="auto" w:fill="auto"/>
            <w:hideMark/>
          </w:tcPr>
          <w:p w14:paraId="2C78BE4B"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Volume Command (Physical Touch)</w:t>
            </w:r>
          </w:p>
        </w:tc>
        <w:tc>
          <w:tcPr>
            <w:tcW w:w="3510" w:type="dxa"/>
            <w:tcBorders>
              <w:top w:val="nil"/>
              <w:left w:val="nil"/>
              <w:bottom w:val="single" w:sz="4" w:space="0" w:color="auto"/>
              <w:right w:val="single" w:sz="4" w:space="0" w:color="auto"/>
            </w:tcBorders>
            <w:shd w:val="clear" w:color="auto" w:fill="auto"/>
            <w:hideMark/>
          </w:tcPr>
          <w:p w14:paraId="2F290D34"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Volume_Command</w:t>
            </w:r>
          </w:p>
        </w:tc>
      </w:tr>
      <w:tr w:rsidR="002F64E5" w:rsidRPr="002F64E5" w14:paraId="1E0CA235"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06AFF055"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ZoneLock_Command_TBD</w:t>
            </w:r>
          </w:p>
        </w:tc>
        <w:tc>
          <w:tcPr>
            <w:tcW w:w="1460" w:type="dxa"/>
            <w:tcBorders>
              <w:top w:val="nil"/>
              <w:left w:val="nil"/>
              <w:bottom w:val="single" w:sz="4" w:space="0" w:color="auto"/>
              <w:right w:val="single" w:sz="4" w:space="0" w:color="auto"/>
            </w:tcBorders>
            <w:shd w:val="clear" w:color="auto" w:fill="auto"/>
            <w:hideMark/>
          </w:tcPr>
          <w:p w14:paraId="26A3920C"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Zone Lock Command (Physical Touch)</w:t>
            </w:r>
          </w:p>
        </w:tc>
        <w:tc>
          <w:tcPr>
            <w:tcW w:w="3510" w:type="dxa"/>
            <w:tcBorders>
              <w:top w:val="nil"/>
              <w:left w:val="nil"/>
              <w:bottom w:val="single" w:sz="4" w:space="0" w:color="auto"/>
              <w:right w:val="single" w:sz="4" w:space="0" w:color="auto"/>
            </w:tcBorders>
            <w:shd w:val="clear" w:color="auto" w:fill="auto"/>
            <w:hideMark/>
          </w:tcPr>
          <w:p w14:paraId="6C268D6E"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ZoneLock_Command</w:t>
            </w:r>
          </w:p>
        </w:tc>
      </w:tr>
      <w:tr w:rsidR="002F64E5" w:rsidRPr="002F64E5" w14:paraId="697BE409" w14:textId="77777777" w:rsidTr="00325134">
        <w:trPr>
          <w:trHeight w:val="600"/>
        </w:trPr>
        <w:tc>
          <w:tcPr>
            <w:tcW w:w="4450" w:type="dxa"/>
            <w:tcBorders>
              <w:top w:val="nil"/>
              <w:left w:val="single" w:sz="4" w:space="0" w:color="auto"/>
              <w:bottom w:val="single" w:sz="4" w:space="0" w:color="auto"/>
              <w:right w:val="single" w:sz="4" w:space="0" w:color="auto"/>
            </w:tcBorders>
            <w:shd w:val="clear" w:color="auto" w:fill="auto"/>
            <w:hideMark/>
          </w:tcPr>
          <w:p w14:paraId="65B79ECC"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ZoneLockReq_TBD</w:t>
            </w:r>
          </w:p>
        </w:tc>
        <w:tc>
          <w:tcPr>
            <w:tcW w:w="1460" w:type="dxa"/>
            <w:tcBorders>
              <w:top w:val="nil"/>
              <w:left w:val="nil"/>
              <w:bottom w:val="single" w:sz="4" w:space="0" w:color="auto"/>
              <w:right w:val="single" w:sz="4" w:space="0" w:color="auto"/>
            </w:tcBorders>
            <w:shd w:val="clear" w:color="auto" w:fill="auto"/>
            <w:hideMark/>
          </w:tcPr>
          <w:p w14:paraId="5053E641" w14:textId="77777777" w:rsidR="002F64E5" w:rsidRPr="002F64E5" w:rsidRDefault="002F64E5" w:rsidP="00325134">
            <w:pPr>
              <w:overflowPunct/>
              <w:autoSpaceDE/>
              <w:autoSpaceDN/>
              <w:adjustRightInd/>
              <w:textAlignment w:val="auto"/>
              <w:rPr>
                <w:rFonts w:ascii="Calibri" w:hAnsi="Calibri" w:cs="Calibri"/>
                <w:color w:val="000000"/>
                <w:sz w:val="22"/>
                <w:szCs w:val="22"/>
                <w:lang w:eastAsia="es-MX"/>
              </w:rPr>
            </w:pPr>
            <w:r w:rsidRPr="002F64E5">
              <w:rPr>
                <w:rFonts w:ascii="Calibri" w:hAnsi="Calibri" w:cs="Calibri"/>
                <w:color w:val="000000"/>
                <w:sz w:val="22"/>
                <w:szCs w:val="22"/>
                <w:lang w:eastAsia="es-MX"/>
              </w:rPr>
              <w:t>Internal Signal for Zone Lock Request</w:t>
            </w:r>
          </w:p>
        </w:tc>
        <w:tc>
          <w:tcPr>
            <w:tcW w:w="3510" w:type="dxa"/>
            <w:tcBorders>
              <w:top w:val="nil"/>
              <w:left w:val="nil"/>
              <w:bottom w:val="single" w:sz="4" w:space="0" w:color="auto"/>
              <w:right w:val="single" w:sz="4" w:space="0" w:color="auto"/>
            </w:tcBorders>
            <w:shd w:val="clear" w:color="auto" w:fill="auto"/>
            <w:hideMark/>
          </w:tcPr>
          <w:p w14:paraId="3DB525E7" w14:textId="77777777" w:rsidR="002F64E5" w:rsidRPr="002F64E5" w:rsidRDefault="002F64E5" w:rsidP="00325134">
            <w:pPr>
              <w:overflowPunct/>
              <w:autoSpaceDE/>
              <w:autoSpaceDN/>
              <w:adjustRightInd/>
              <w:textAlignment w:val="auto"/>
              <w:rPr>
                <w:rFonts w:ascii="Calibri" w:hAnsi="Calibri" w:cs="Calibri"/>
                <w:color w:val="000000"/>
                <w:sz w:val="22"/>
                <w:szCs w:val="22"/>
                <w:lang w:val="es-MX" w:eastAsia="es-MX"/>
              </w:rPr>
            </w:pPr>
            <w:r w:rsidRPr="002F64E5">
              <w:rPr>
                <w:rFonts w:ascii="Calibri" w:hAnsi="Calibri" w:cs="Calibri"/>
                <w:color w:val="000000"/>
                <w:sz w:val="22"/>
                <w:szCs w:val="22"/>
                <w:lang w:val="es-MX" w:eastAsia="es-MX"/>
              </w:rPr>
              <w:t>ZoneLockReq</w:t>
            </w:r>
          </w:p>
        </w:tc>
      </w:tr>
    </w:tbl>
    <w:p w14:paraId="0276EC0C" w14:textId="77777777" w:rsidR="002B0D09" w:rsidRDefault="002B0D09" w:rsidP="00072314">
      <w:pPr>
        <w:rPr>
          <w:rFonts w:cs="Arial"/>
          <w:color w:val="000000" w:themeColor="text1"/>
        </w:rPr>
      </w:pPr>
    </w:p>
    <w:p w14:paraId="274A4175" w14:textId="77777777" w:rsidR="00072314" w:rsidRPr="009E3B7C" w:rsidRDefault="00072314" w:rsidP="00072314">
      <w:pPr>
        <w:pStyle w:val="Heading4"/>
        <w:keepNext w:val="0"/>
        <w:tabs>
          <w:tab w:val="clear" w:pos="900"/>
          <w:tab w:val="left" w:pos="709"/>
        </w:tabs>
        <w:spacing w:before="240"/>
      </w:pPr>
      <w:bookmarkStart w:id="283" w:name="_Toc35000635"/>
      <w:r>
        <w:t>GSDB Signals</w:t>
      </w:r>
      <w:bookmarkEnd w:id="283"/>
    </w:p>
    <w:p w14:paraId="66BDE8B7" w14:textId="77777777" w:rsidR="00072314" w:rsidRPr="009E3B7C" w:rsidRDefault="00072314" w:rsidP="00072314">
      <w:pPr>
        <w:rPr>
          <w:rFonts w:cs="Arial"/>
        </w:rPr>
      </w:pPr>
    </w:p>
    <w:p w14:paraId="1E95A2B4" w14:textId="77777777" w:rsidR="00050F45" w:rsidRPr="00050F45" w:rsidRDefault="00072314" w:rsidP="00050F45">
      <w:pPr>
        <w:pStyle w:val="Heading4"/>
        <w:keepNext w:val="0"/>
        <w:tabs>
          <w:tab w:val="clear" w:pos="900"/>
          <w:tab w:val="left" w:pos="709"/>
        </w:tabs>
        <w:spacing w:before="240"/>
      </w:pPr>
      <w:bookmarkStart w:id="284" w:name="_Toc35000636"/>
      <w:r>
        <w:t>HW I/Os</w:t>
      </w:r>
      <w:bookmarkEnd w:id="284"/>
    </w:p>
    <w:p w14:paraId="6D8F8E48" w14:textId="77777777" w:rsidR="00072314" w:rsidRDefault="00072314" w:rsidP="00072314"/>
    <w:p w14:paraId="37525785" w14:textId="77777777" w:rsidR="00072314" w:rsidRDefault="00072314" w:rsidP="00072314">
      <w:pPr>
        <w:pStyle w:val="Heading4"/>
        <w:keepNext w:val="0"/>
        <w:tabs>
          <w:tab w:val="clear" w:pos="900"/>
          <w:tab w:val="left" w:pos="709"/>
        </w:tabs>
        <w:spacing w:before="240"/>
      </w:pPr>
      <w:bookmarkStart w:id="285" w:name="_Toc35000637"/>
      <w:r>
        <w:t>Diagnostic Interfaces</w:t>
      </w:r>
      <w:bookmarkEnd w:id="285"/>
    </w:p>
    <w:p w14:paraId="6CF44A6D" w14:textId="77777777" w:rsidR="00072314" w:rsidRPr="00A7743A" w:rsidRDefault="00072314" w:rsidP="00072314"/>
    <w:p w14:paraId="72D831E1" w14:textId="77777777" w:rsidR="00072314" w:rsidRDefault="00072314" w:rsidP="00072314">
      <w:pPr>
        <w:pStyle w:val="Heading5"/>
        <w:keepNext w:val="0"/>
        <w:tabs>
          <w:tab w:val="clear" w:pos="900"/>
          <w:tab w:val="left" w:pos="709"/>
        </w:tabs>
        <w:spacing w:before="240"/>
      </w:pPr>
      <w:bookmarkStart w:id="286" w:name="_Toc35000638"/>
      <w:r>
        <w:t>DTCs</w:t>
      </w:r>
      <w:bookmarkEnd w:id="286"/>
    </w:p>
    <w:p w14:paraId="6AFE6F5C" w14:textId="77777777" w:rsidR="00072314" w:rsidRDefault="00072314" w:rsidP="00072314"/>
    <w:p w14:paraId="3E03088B" w14:textId="77777777" w:rsidR="00072314" w:rsidRDefault="00072314" w:rsidP="00072314">
      <w:pPr>
        <w:rPr>
          <w:rFonts w:cs="Arial"/>
          <w:color w:val="000000" w:themeColor="text1"/>
        </w:rPr>
      </w:pPr>
      <w:r>
        <w:rPr>
          <w:rFonts w:cs="Arial"/>
          <w:color w:val="000000" w:themeColor="text1"/>
        </w:rPr>
        <w:t>&lt;Some Description of the DTC.</w:t>
      </w:r>
    </w:p>
    <w:p w14:paraId="156B9A8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5C142BAC"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0CDC3E47"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0F2FED76"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784DE6A2"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5F95C192" w14:textId="77777777" w:rsidR="00072314" w:rsidRPr="00AC7603" w:rsidRDefault="00072314" w:rsidP="001D18E6">
            <w:pPr>
              <w:ind w:left="3"/>
              <w:rPr>
                <w:rFonts w:eastAsiaTheme="minorHAnsi" w:cs="Arial"/>
                <w:color w:val="000000" w:themeColor="text1"/>
                <w:szCs w:val="22"/>
              </w:rPr>
            </w:pPr>
          </w:p>
        </w:tc>
      </w:tr>
      <w:tr w:rsidR="00072314" w:rsidRPr="00AC7603" w14:paraId="33117564"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CB57F2A"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9DC4A0C" w14:textId="77777777" w:rsidR="00072314" w:rsidRPr="00AC7603" w:rsidRDefault="00072314" w:rsidP="001D18E6">
            <w:pPr>
              <w:ind w:left="3"/>
              <w:rPr>
                <w:rFonts w:eastAsiaTheme="minorHAnsi" w:cs="Arial"/>
                <w:color w:val="000000" w:themeColor="text1"/>
                <w:szCs w:val="22"/>
              </w:rPr>
            </w:pPr>
          </w:p>
        </w:tc>
      </w:tr>
      <w:tr w:rsidR="00072314" w:rsidRPr="00AC7603" w14:paraId="722319B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D15EA9"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E29515C" w14:textId="77777777" w:rsidR="00072314" w:rsidRDefault="00072314" w:rsidP="001D18E6">
            <w:pPr>
              <w:ind w:left="3"/>
              <w:rPr>
                <w:rFonts w:eastAsiaTheme="minorHAnsi" w:cs="Arial"/>
                <w:color w:val="000000" w:themeColor="text1"/>
                <w:szCs w:val="22"/>
              </w:rPr>
            </w:pPr>
          </w:p>
        </w:tc>
      </w:tr>
      <w:tr w:rsidR="00072314" w:rsidRPr="00AC7603" w14:paraId="20595E76"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79DDBB7"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E02E6B5" w14:textId="77777777" w:rsidR="00072314" w:rsidRDefault="00072314" w:rsidP="001D18E6">
            <w:pPr>
              <w:ind w:left="3"/>
              <w:rPr>
                <w:rFonts w:eastAsiaTheme="minorHAnsi" w:cs="Arial"/>
                <w:color w:val="000000" w:themeColor="text1"/>
                <w:szCs w:val="22"/>
              </w:rPr>
            </w:pPr>
          </w:p>
        </w:tc>
      </w:tr>
      <w:tr w:rsidR="00072314" w:rsidRPr="00AC7603" w14:paraId="397BA240"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1F898AE5"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AA2253E" w14:textId="77777777" w:rsidR="00072314" w:rsidRDefault="00072314" w:rsidP="001D18E6">
            <w:pPr>
              <w:ind w:left="3"/>
              <w:rPr>
                <w:rFonts w:eastAsiaTheme="minorHAnsi" w:cs="Arial"/>
                <w:color w:val="000000" w:themeColor="text1"/>
                <w:szCs w:val="22"/>
              </w:rPr>
            </w:pPr>
          </w:p>
        </w:tc>
      </w:tr>
      <w:tr w:rsidR="00072314" w:rsidRPr="00AC7603" w14:paraId="1F7B1B2F"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70C4C49"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DD780F6" w14:textId="77777777" w:rsidR="00072314" w:rsidRDefault="00072314" w:rsidP="001D18E6">
            <w:pPr>
              <w:ind w:left="3"/>
              <w:rPr>
                <w:rFonts w:eastAsiaTheme="minorHAnsi" w:cs="Arial"/>
                <w:color w:val="000000" w:themeColor="text1"/>
                <w:szCs w:val="22"/>
              </w:rPr>
            </w:pPr>
          </w:p>
        </w:tc>
      </w:tr>
      <w:tr w:rsidR="00072314" w:rsidRPr="00AC7603" w14:paraId="61E88BC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50CEAE4B"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24015362" w14:textId="77777777" w:rsidR="00072314" w:rsidRDefault="00072314" w:rsidP="001D18E6">
            <w:pPr>
              <w:ind w:left="3"/>
              <w:rPr>
                <w:rFonts w:eastAsiaTheme="minorHAnsi" w:cs="Arial"/>
                <w:color w:val="000000" w:themeColor="text1"/>
                <w:szCs w:val="22"/>
              </w:rPr>
            </w:pPr>
          </w:p>
        </w:tc>
      </w:tr>
    </w:tbl>
    <w:p w14:paraId="31480FF7" w14:textId="77777777" w:rsidR="00072314" w:rsidRPr="009E3B7C" w:rsidRDefault="00072314" w:rsidP="00072314">
      <w:pPr>
        <w:rPr>
          <w:rFonts w:cs="Arial"/>
          <w:color w:val="000000" w:themeColor="text1"/>
        </w:rPr>
      </w:pPr>
    </w:p>
    <w:p w14:paraId="34993E10" w14:textId="77777777" w:rsidR="00072314" w:rsidRDefault="00072314" w:rsidP="00072314">
      <w:pPr>
        <w:pStyle w:val="Heading5"/>
        <w:keepNext w:val="0"/>
        <w:tabs>
          <w:tab w:val="clear" w:pos="900"/>
          <w:tab w:val="left" w:pos="709"/>
        </w:tabs>
        <w:spacing w:before="240"/>
      </w:pPr>
      <w:bookmarkStart w:id="287" w:name="_Toc35000639"/>
      <w:r>
        <w:t>DIDs</w:t>
      </w:r>
      <w:bookmarkEnd w:id="287"/>
    </w:p>
    <w:p w14:paraId="75EEC2A7" w14:textId="77777777" w:rsidR="00072314" w:rsidRDefault="00072314" w:rsidP="00072314">
      <w:pPr>
        <w:overflowPunct/>
        <w:autoSpaceDE/>
        <w:autoSpaceDN/>
        <w:adjustRightInd/>
        <w:textAlignment w:val="auto"/>
      </w:pPr>
    </w:p>
    <w:p w14:paraId="63AE6E83" w14:textId="77777777" w:rsidR="00072314" w:rsidRDefault="00072314" w:rsidP="00072314">
      <w:pPr>
        <w:pStyle w:val="Heading3"/>
        <w:keepNext w:val="0"/>
        <w:tabs>
          <w:tab w:val="clear" w:pos="900"/>
          <w:tab w:val="left" w:pos="709"/>
          <w:tab w:val="left" w:pos="851"/>
        </w:tabs>
        <w:spacing w:before="240"/>
      </w:pPr>
      <w:bookmarkStart w:id="288" w:name="_Toc35000640"/>
      <w:r w:rsidRPr="00BC3C56">
        <w:t>Technical Parameters</w:t>
      </w:r>
      <w:bookmarkEnd w:id="288"/>
    </w:p>
    <w:p w14:paraId="35D27C85" w14:textId="77777777" w:rsidR="00072314" w:rsidRDefault="00072314" w:rsidP="00072314"/>
    <w:p w14:paraId="612CD088" w14:textId="77777777" w:rsidR="00072314" w:rsidRDefault="00072314" w:rsidP="00072314">
      <w:pPr>
        <w:pStyle w:val="Heading3"/>
        <w:keepNext w:val="0"/>
        <w:tabs>
          <w:tab w:val="clear" w:pos="900"/>
          <w:tab w:val="left" w:pos="709"/>
          <w:tab w:val="left" w:pos="851"/>
        </w:tabs>
        <w:spacing w:before="240"/>
        <w:rPr>
          <w:szCs w:val="20"/>
        </w:rPr>
      </w:pPr>
      <w:bookmarkStart w:id="289" w:name="_Toc35000642"/>
      <w:r w:rsidRPr="00BC3C56">
        <w:rPr>
          <w:szCs w:val="20"/>
        </w:rPr>
        <w:t>Technical Interfaces</w:t>
      </w:r>
      <w:bookmarkEnd w:id="289"/>
    </w:p>
    <w:p w14:paraId="0F48DFEE" w14:textId="77777777" w:rsidR="00072314" w:rsidRDefault="00072314" w:rsidP="00072314">
      <w:pPr>
        <w:rPr>
          <w:rFonts w:cs="Arial"/>
          <w:color w:val="000000" w:themeColor="text1"/>
        </w:rPr>
      </w:pPr>
    </w:p>
    <w:p w14:paraId="79C35DDD" w14:textId="77777777" w:rsidR="00072314" w:rsidRDefault="00072314" w:rsidP="00072314">
      <w:pPr>
        <w:pStyle w:val="Heading4"/>
        <w:keepNext w:val="0"/>
        <w:tabs>
          <w:tab w:val="clear" w:pos="900"/>
          <w:tab w:val="left" w:pos="709"/>
        </w:tabs>
        <w:spacing w:before="240"/>
      </w:pPr>
      <w:bookmarkStart w:id="290" w:name="_Toc35000643"/>
      <w:r>
        <w:t>AIS Interfaces</w:t>
      </w:r>
      <w:bookmarkEnd w:id="290"/>
    </w:p>
    <w:p w14:paraId="56F4CE29" w14:textId="77777777" w:rsidR="00072314" w:rsidRDefault="00072314" w:rsidP="00072314">
      <w:pPr>
        <w:pStyle w:val="Heading5"/>
        <w:keepNext w:val="0"/>
        <w:tabs>
          <w:tab w:val="clear" w:pos="900"/>
          <w:tab w:val="left" w:pos="709"/>
        </w:tabs>
        <w:spacing w:before="240"/>
      </w:pPr>
      <w:bookmarkStart w:id="291" w:name="_Toc35000644"/>
      <w:r w:rsidRPr="00532AF2">
        <w:t>Publisher Interfaces</w:t>
      </w:r>
      <w:bookmarkEnd w:id="291"/>
    </w:p>
    <w:p w14:paraId="195AEE66" w14:textId="77777777" w:rsidR="00072314" w:rsidRDefault="00072314" w:rsidP="00072314">
      <w:pPr>
        <w:pStyle w:val="Heading5"/>
        <w:keepNext w:val="0"/>
        <w:tabs>
          <w:tab w:val="clear" w:pos="900"/>
          <w:tab w:val="left" w:pos="709"/>
        </w:tabs>
        <w:spacing w:before="240"/>
      </w:pPr>
      <w:bookmarkStart w:id="292" w:name="_Toc35000645"/>
      <w:r w:rsidRPr="00BC3C56">
        <w:t>Subscriber Interfaces</w:t>
      </w:r>
      <w:bookmarkEnd w:id="292"/>
    </w:p>
    <w:p w14:paraId="50788C4E" w14:textId="77777777" w:rsidR="00D42EF4" w:rsidRDefault="00D42EF4" w:rsidP="00D42EF4"/>
    <w:p w14:paraId="3B0B2C0B" w14:textId="77777777" w:rsidR="00072314" w:rsidRDefault="00072314" w:rsidP="00072314">
      <w:pPr>
        <w:pStyle w:val="Heading4"/>
        <w:keepNext w:val="0"/>
        <w:tabs>
          <w:tab w:val="clear" w:pos="900"/>
          <w:tab w:val="left" w:pos="709"/>
        </w:tabs>
        <w:spacing w:before="240"/>
      </w:pPr>
      <w:bookmarkStart w:id="293" w:name="_Toc35000646"/>
      <w:r>
        <w:t>AUTOSAR Ports</w:t>
      </w:r>
      <w:bookmarkEnd w:id="293"/>
    </w:p>
    <w:p w14:paraId="36A57E02" w14:textId="77777777" w:rsidR="00072314" w:rsidRDefault="00072314" w:rsidP="00072314">
      <w:pPr>
        <w:pStyle w:val="BlockText"/>
        <w:ind w:left="0" w:firstLine="0"/>
      </w:pPr>
    </w:p>
    <w:p w14:paraId="7406CB38" w14:textId="77777777" w:rsidR="00072314" w:rsidRPr="00BC3C56" w:rsidRDefault="00072314" w:rsidP="00072314">
      <w:pPr>
        <w:pStyle w:val="Heading3"/>
        <w:keepNext w:val="0"/>
        <w:tabs>
          <w:tab w:val="clear" w:pos="900"/>
          <w:tab w:val="left" w:pos="709"/>
          <w:tab w:val="left" w:pos="851"/>
        </w:tabs>
        <w:spacing w:before="240"/>
      </w:pPr>
      <w:bookmarkStart w:id="294" w:name="_Toc35000652"/>
      <w:r>
        <w:t>Encoding</w:t>
      </w:r>
      <w:r w:rsidRPr="00BC3C56">
        <w:t xml:space="preserve"> Types</w:t>
      </w:r>
      <w:bookmarkEnd w:id="294"/>
    </w:p>
    <w:p w14:paraId="43AF2259" w14:textId="77777777" w:rsidR="00072314" w:rsidRPr="009E3B7C" w:rsidRDefault="00072314" w:rsidP="00072314">
      <w:pPr>
        <w:rPr>
          <w:rFonts w:cs="Arial"/>
        </w:rPr>
      </w:pPr>
    </w:p>
    <w:p w14:paraId="30C585A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TempSource_Vol_Zone_Updated_ET</w:t>
      </w:r>
    </w:p>
    <w:p w14:paraId="24A6136B" w14:textId="77777777" w:rsidR="00B442FD" w:rsidRDefault="00B442FD" w:rsidP="00B442FD">
      <w:pPr>
        <w:rPr>
          <w:rFonts w:cs="Arial"/>
        </w:rPr>
      </w:pPr>
      <w:r>
        <w:rPr>
          <w:rFonts w:cs="Arial"/>
        </w:rPr>
        <w:t>Encoding Type for Temporary Source Vol Level Zone Updated (NoUpdate/Updated)</w:t>
      </w:r>
    </w:p>
    <w:p w14:paraId="1243B3FC" w14:textId="77777777" w:rsidR="00B442FD" w:rsidRDefault="00B442FD" w:rsidP="00B442FD">
      <w:pPr>
        <w:rPr>
          <w:rFonts w:cs="Arial"/>
        </w:rPr>
      </w:pPr>
    </w:p>
    <w:p w14:paraId="4A5C824B" w14:textId="0AF87BAE"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9A5CE1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EB892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1F9595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5E50C9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F21AAE4" w14:textId="77777777" w:rsidR="00E8119E" w:rsidRPr="001B386B" w:rsidRDefault="00E8119E" w:rsidP="00747176">
            <w:pPr>
              <w:rPr>
                <w:rFonts w:eastAsiaTheme="minorHAnsi" w:cs="Arial"/>
                <w:color w:val="000000" w:themeColor="text1"/>
                <w:sz w:val="4"/>
                <w:szCs w:val="4"/>
              </w:rPr>
            </w:pPr>
          </w:p>
        </w:tc>
      </w:tr>
      <w:tr w:rsidR="00E8119E" w:rsidRPr="00F03856" w14:paraId="76AD96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DFF2F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79BB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13B90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05D3EA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06C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BE26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D91A5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24DD044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C7A16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88100F" w14:textId="77777777" w:rsidR="00E8119E" w:rsidRPr="00F03856" w:rsidRDefault="00E8119E" w:rsidP="00747176">
            <w:pPr>
              <w:rPr>
                <w:rFonts w:eastAsiaTheme="minorHAnsi" w:cs="Arial"/>
                <w:color w:val="000000" w:themeColor="text1"/>
                <w:sz w:val="16"/>
                <w:szCs w:val="16"/>
              </w:rPr>
            </w:pPr>
          </w:p>
        </w:tc>
      </w:tr>
    </w:tbl>
    <w:p w14:paraId="4DF95EFF"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TempSource_Vol_Zone_Updated_ET</w:t>
      </w:r>
    </w:p>
    <w:p w14:paraId="72BE429D" w14:textId="77777777" w:rsidR="00495854" w:rsidRPr="00495854" w:rsidRDefault="00495854" w:rsidP="00495854">
      <w:pPr>
        <w:rPr>
          <w:lang w:val="en-GB"/>
        </w:rPr>
      </w:pPr>
    </w:p>
    <w:p w14:paraId="080E630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Prompt_Vol_Level_TBD_ET</w:t>
      </w:r>
    </w:p>
    <w:p w14:paraId="2AFA66F4" w14:textId="77777777" w:rsidR="00B442FD" w:rsidRDefault="00B442FD" w:rsidP="00B442FD">
      <w:pPr>
        <w:rPr>
          <w:rFonts w:cs="Arial"/>
        </w:rPr>
      </w:pPr>
      <w:r>
        <w:rPr>
          <w:rFonts w:cs="Arial"/>
        </w:rPr>
        <w:t>Encoding Type for Prompt Vol Level (No Volume/Vol_Step1...Vol_Step30)</w:t>
      </w:r>
    </w:p>
    <w:p w14:paraId="634C5CD4" w14:textId="77777777" w:rsidR="00B442FD" w:rsidRDefault="00B442FD" w:rsidP="00B442FD">
      <w:pPr>
        <w:rPr>
          <w:rFonts w:cs="Arial"/>
        </w:rPr>
      </w:pPr>
    </w:p>
    <w:p w14:paraId="03922815" w14:textId="79AD72B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F5DD6E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56AF2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8A579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C4F0F5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00BCA54" w14:textId="77777777" w:rsidR="00E8119E" w:rsidRPr="001B386B" w:rsidRDefault="00E8119E" w:rsidP="00747176">
            <w:pPr>
              <w:rPr>
                <w:rFonts w:eastAsiaTheme="minorHAnsi" w:cs="Arial"/>
                <w:color w:val="000000" w:themeColor="text1"/>
                <w:sz w:val="4"/>
                <w:szCs w:val="4"/>
              </w:rPr>
            </w:pPr>
          </w:p>
        </w:tc>
      </w:tr>
      <w:tr w:rsidR="00E8119E" w:rsidRPr="00F03856" w14:paraId="4F0C43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0B16D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7820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8C6BB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0</w:t>
            </w:r>
          </w:p>
        </w:tc>
      </w:tr>
      <w:tr w:rsidR="00E8119E" w:rsidRPr="00F03856" w14:paraId="59C99C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7D32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0C74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CFD27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w:t>
            </w:r>
          </w:p>
        </w:tc>
      </w:tr>
      <w:tr w:rsidR="00E8119E" w:rsidRPr="00F03856" w14:paraId="0C1F10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8419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C2252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17EE5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w:t>
            </w:r>
          </w:p>
        </w:tc>
      </w:tr>
      <w:tr w:rsidR="00E8119E" w:rsidRPr="00F03856" w14:paraId="74F41A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C1BA4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153C1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AF44E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3</w:t>
            </w:r>
          </w:p>
        </w:tc>
      </w:tr>
      <w:tr w:rsidR="00E8119E" w:rsidRPr="00F03856" w14:paraId="623CEE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AE66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ACCD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5F2C8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4</w:t>
            </w:r>
          </w:p>
        </w:tc>
      </w:tr>
      <w:tr w:rsidR="00E8119E" w:rsidRPr="00F03856" w14:paraId="375E2D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8BC1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9489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6596F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5</w:t>
            </w:r>
          </w:p>
        </w:tc>
      </w:tr>
      <w:tr w:rsidR="00E8119E" w:rsidRPr="00F03856" w14:paraId="4095B9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F997D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43969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F4ACC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6</w:t>
            </w:r>
          </w:p>
        </w:tc>
      </w:tr>
      <w:tr w:rsidR="00E8119E" w:rsidRPr="00F03856" w14:paraId="501E29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F437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FDC9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2EBD3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7</w:t>
            </w:r>
          </w:p>
        </w:tc>
      </w:tr>
      <w:tr w:rsidR="00E8119E" w:rsidRPr="00F03856" w14:paraId="66CB55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2D95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C03EE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3A0B2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8</w:t>
            </w:r>
          </w:p>
        </w:tc>
      </w:tr>
      <w:tr w:rsidR="00E8119E" w:rsidRPr="00F03856" w14:paraId="710F72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AF0E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D3B48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C2890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9</w:t>
            </w:r>
          </w:p>
        </w:tc>
      </w:tr>
      <w:tr w:rsidR="00E8119E" w:rsidRPr="00F03856" w14:paraId="2F91FC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7A35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62C8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AA2D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10</w:t>
            </w:r>
          </w:p>
        </w:tc>
      </w:tr>
      <w:tr w:rsidR="00E8119E" w:rsidRPr="00F03856" w14:paraId="4732BD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96F0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8245E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C1A70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11</w:t>
            </w:r>
          </w:p>
        </w:tc>
      </w:tr>
      <w:tr w:rsidR="00E8119E" w:rsidRPr="00F03856" w14:paraId="1F39B5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AFA76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B68E2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78900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12</w:t>
            </w:r>
          </w:p>
        </w:tc>
      </w:tr>
      <w:tr w:rsidR="00E8119E" w:rsidRPr="00F03856" w14:paraId="3C96CE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ABD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42F9A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709F2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13</w:t>
            </w:r>
          </w:p>
        </w:tc>
      </w:tr>
      <w:tr w:rsidR="00E8119E" w:rsidRPr="00F03856" w14:paraId="762D8A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8744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5A6E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4C678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14</w:t>
            </w:r>
          </w:p>
        </w:tc>
      </w:tr>
      <w:tr w:rsidR="00E8119E" w:rsidRPr="00F03856" w14:paraId="4E388DD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34A5F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D097D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5D6D5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15</w:t>
            </w:r>
          </w:p>
        </w:tc>
      </w:tr>
      <w:tr w:rsidR="00E8119E" w:rsidRPr="00F03856" w14:paraId="2F86F3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A5D5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EC63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9F68D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16</w:t>
            </w:r>
          </w:p>
        </w:tc>
      </w:tr>
      <w:tr w:rsidR="00E8119E" w:rsidRPr="00F03856" w14:paraId="6E6379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384D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7BF33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2E46E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17</w:t>
            </w:r>
          </w:p>
        </w:tc>
      </w:tr>
      <w:tr w:rsidR="00E8119E" w:rsidRPr="00F03856" w14:paraId="23CA49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E16A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27352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2F974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18</w:t>
            </w:r>
          </w:p>
        </w:tc>
      </w:tr>
      <w:tr w:rsidR="00E8119E" w:rsidRPr="00F03856" w14:paraId="39E220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8563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4CB0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2EEA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19</w:t>
            </w:r>
          </w:p>
        </w:tc>
      </w:tr>
      <w:tr w:rsidR="00E8119E" w:rsidRPr="00F03856" w14:paraId="71BEE1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F7F8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15392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3F12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20</w:t>
            </w:r>
          </w:p>
        </w:tc>
      </w:tr>
      <w:tr w:rsidR="00E8119E" w:rsidRPr="00F03856" w14:paraId="59DF7A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CD4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0949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527F0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21</w:t>
            </w:r>
          </w:p>
        </w:tc>
      </w:tr>
      <w:tr w:rsidR="00E8119E" w:rsidRPr="00F03856" w14:paraId="57C1C8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6DFC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86E1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7AD8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22</w:t>
            </w:r>
          </w:p>
        </w:tc>
      </w:tr>
      <w:tr w:rsidR="00E8119E" w:rsidRPr="00F03856" w14:paraId="01ACB3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2CE2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0B3C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2190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23</w:t>
            </w:r>
          </w:p>
        </w:tc>
      </w:tr>
      <w:tr w:rsidR="00E8119E" w:rsidRPr="00F03856" w14:paraId="64CD2C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6777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67E8F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62366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24</w:t>
            </w:r>
          </w:p>
        </w:tc>
      </w:tr>
      <w:tr w:rsidR="00E8119E" w:rsidRPr="00F03856" w14:paraId="128C8B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3DE26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23B9B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98D76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25</w:t>
            </w:r>
          </w:p>
        </w:tc>
      </w:tr>
      <w:tr w:rsidR="00E8119E" w:rsidRPr="00F03856" w14:paraId="2BC18B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D145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72BD6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D8EB2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26</w:t>
            </w:r>
          </w:p>
        </w:tc>
      </w:tr>
      <w:tr w:rsidR="00E8119E" w:rsidRPr="00F03856" w14:paraId="4405DF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2231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C1C3A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7AB88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27</w:t>
            </w:r>
          </w:p>
        </w:tc>
      </w:tr>
      <w:tr w:rsidR="00E8119E" w:rsidRPr="00F03856" w14:paraId="54A8ED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F020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AD3F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5B892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28</w:t>
            </w:r>
          </w:p>
        </w:tc>
      </w:tr>
      <w:tr w:rsidR="00E8119E" w:rsidRPr="00F03856" w14:paraId="0FCDE9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5465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57AF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FE2B3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29</w:t>
            </w:r>
          </w:p>
        </w:tc>
      </w:tr>
      <w:tr w:rsidR="00E8119E" w:rsidRPr="00F03856" w14:paraId="365411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78372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E87C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03EA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30</w:t>
            </w:r>
          </w:p>
        </w:tc>
      </w:tr>
      <w:tr w:rsidR="00E8119E" w:rsidRPr="00F03856" w14:paraId="4A87053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4219D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E6BA54" w14:textId="77777777" w:rsidR="00E8119E" w:rsidRPr="00F03856" w:rsidRDefault="00E8119E" w:rsidP="00747176">
            <w:pPr>
              <w:rPr>
                <w:rFonts w:eastAsiaTheme="minorHAnsi" w:cs="Arial"/>
                <w:color w:val="000000" w:themeColor="text1"/>
                <w:sz w:val="16"/>
                <w:szCs w:val="16"/>
              </w:rPr>
            </w:pPr>
          </w:p>
        </w:tc>
      </w:tr>
    </w:tbl>
    <w:p w14:paraId="38DF69D1"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Prompt_Vol_Level_TBD_ET</w:t>
      </w:r>
    </w:p>
    <w:p w14:paraId="6DEB4D2A" w14:textId="77777777" w:rsidR="00495854" w:rsidRPr="00495854" w:rsidRDefault="00495854" w:rsidP="00495854">
      <w:pPr>
        <w:rPr>
          <w:lang w:val="en-GB"/>
        </w:rPr>
      </w:pPr>
    </w:p>
    <w:p w14:paraId="76FC471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Phone_Vol_Updated_ET</w:t>
      </w:r>
    </w:p>
    <w:p w14:paraId="473FD02A" w14:textId="77777777" w:rsidR="00B442FD" w:rsidRDefault="00B442FD" w:rsidP="00B442FD">
      <w:pPr>
        <w:rPr>
          <w:rFonts w:cs="Arial"/>
        </w:rPr>
      </w:pPr>
      <w:r>
        <w:rPr>
          <w:rFonts w:cs="Arial"/>
        </w:rPr>
        <w:t>Encoding Type for Phone Vol Updated (NoUpdate/Updated)</w:t>
      </w:r>
    </w:p>
    <w:p w14:paraId="7621A582" w14:textId="77777777" w:rsidR="00B442FD" w:rsidRDefault="00B442FD" w:rsidP="00B442FD">
      <w:pPr>
        <w:rPr>
          <w:rFonts w:cs="Arial"/>
        </w:rPr>
      </w:pPr>
    </w:p>
    <w:p w14:paraId="03D76CA8" w14:textId="0E15B7C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C8DDF9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2B713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A2899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D8469E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BE0724D" w14:textId="77777777" w:rsidR="00E8119E" w:rsidRPr="001B386B" w:rsidRDefault="00E8119E" w:rsidP="00747176">
            <w:pPr>
              <w:rPr>
                <w:rFonts w:eastAsiaTheme="minorHAnsi" w:cs="Arial"/>
                <w:color w:val="000000" w:themeColor="text1"/>
                <w:sz w:val="4"/>
                <w:szCs w:val="4"/>
              </w:rPr>
            </w:pPr>
          </w:p>
        </w:tc>
      </w:tr>
      <w:tr w:rsidR="00E8119E" w:rsidRPr="00F03856" w14:paraId="42CF67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C6B7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7DBD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D300B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543172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D42F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2B062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98563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3D228A9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FB9F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328B9A" w14:textId="77777777" w:rsidR="00E8119E" w:rsidRPr="00F03856" w:rsidRDefault="00E8119E" w:rsidP="00747176">
            <w:pPr>
              <w:rPr>
                <w:rFonts w:eastAsiaTheme="minorHAnsi" w:cs="Arial"/>
                <w:color w:val="000000" w:themeColor="text1"/>
                <w:sz w:val="16"/>
                <w:szCs w:val="16"/>
              </w:rPr>
            </w:pPr>
          </w:p>
        </w:tc>
      </w:tr>
    </w:tbl>
    <w:p w14:paraId="712C3938" w14:textId="77777777" w:rsidR="00E8119E" w:rsidRDefault="00E8119E" w:rsidP="00E8119E">
      <w:pPr>
        <w:pStyle w:val="Caption"/>
        <w:rPr>
          <w:lang w:val="en-GB"/>
        </w:rPr>
      </w:pPr>
      <w:r w:rsidRPr="00702453">
        <w:t xml:space="preserve">Table: </w:t>
      </w:r>
      <w:r>
        <w:t xml:space="preserve">Encoding Details of </w:t>
      </w:r>
      <w:r w:rsidRPr="004521EB">
        <w:rPr>
          <w:lang w:val="en-GB"/>
        </w:rPr>
        <w:t>Phone_Vol_Updated_ET</w:t>
      </w:r>
    </w:p>
    <w:p w14:paraId="489BFC2D" w14:textId="77777777" w:rsidR="00495854" w:rsidRPr="00495854" w:rsidRDefault="00495854" w:rsidP="00495854">
      <w:pPr>
        <w:rPr>
          <w:lang w:val="en-GB"/>
        </w:rPr>
      </w:pPr>
    </w:p>
    <w:p w14:paraId="04345CD0" w14:textId="77777777" w:rsidR="00495854" w:rsidRPr="00495854" w:rsidRDefault="00495854" w:rsidP="00495854">
      <w:pPr>
        <w:rPr>
          <w:lang w:val="en-GB"/>
        </w:rPr>
      </w:pPr>
    </w:p>
    <w:p w14:paraId="67D94FE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Prompt_Vol_Zone_Updated_ET</w:t>
      </w:r>
    </w:p>
    <w:p w14:paraId="16DB67E7" w14:textId="77777777" w:rsidR="00B442FD" w:rsidRDefault="00B442FD" w:rsidP="00B442FD">
      <w:pPr>
        <w:rPr>
          <w:rFonts w:cs="Arial"/>
        </w:rPr>
      </w:pPr>
      <w:r>
        <w:rPr>
          <w:rFonts w:cs="Arial"/>
        </w:rPr>
        <w:t>Encoding Type for Prompt Vol Zone Updated (NoUpdate/Updated)</w:t>
      </w:r>
    </w:p>
    <w:p w14:paraId="7A2DBC9E" w14:textId="77777777" w:rsidR="00B442FD" w:rsidRDefault="00B442FD" w:rsidP="00B442FD">
      <w:pPr>
        <w:rPr>
          <w:rFonts w:cs="Arial"/>
        </w:rPr>
      </w:pPr>
    </w:p>
    <w:p w14:paraId="47A9DFFA" w14:textId="76AB3FA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11CE6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FED8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B1469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9EE4A2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A07E16" w14:textId="77777777" w:rsidR="00E8119E" w:rsidRPr="001B386B" w:rsidRDefault="00E8119E" w:rsidP="00747176">
            <w:pPr>
              <w:rPr>
                <w:rFonts w:eastAsiaTheme="minorHAnsi" w:cs="Arial"/>
                <w:color w:val="000000" w:themeColor="text1"/>
                <w:sz w:val="4"/>
                <w:szCs w:val="4"/>
              </w:rPr>
            </w:pPr>
          </w:p>
        </w:tc>
      </w:tr>
      <w:tr w:rsidR="00E8119E" w:rsidRPr="00F03856" w14:paraId="2E0DEA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276E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D569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2D1F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62BC06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ECFE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FE235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9ECA1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0CCB527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5F0CD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7C90C9" w14:textId="77777777" w:rsidR="00E8119E" w:rsidRPr="00F03856" w:rsidRDefault="00E8119E" w:rsidP="00747176">
            <w:pPr>
              <w:rPr>
                <w:rFonts w:eastAsiaTheme="minorHAnsi" w:cs="Arial"/>
                <w:color w:val="000000" w:themeColor="text1"/>
                <w:sz w:val="16"/>
                <w:szCs w:val="16"/>
              </w:rPr>
            </w:pPr>
          </w:p>
        </w:tc>
      </w:tr>
    </w:tbl>
    <w:p w14:paraId="6F26E11D"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Prompt_Vol_Zone_Updated_ET</w:t>
      </w:r>
    </w:p>
    <w:p w14:paraId="4196FF7C" w14:textId="77777777" w:rsidR="00495854" w:rsidRPr="00495854" w:rsidRDefault="00495854" w:rsidP="00495854">
      <w:pPr>
        <w:rPr>
          <w:lang w:val="en-GB"/>
        </w:rPr>
      </w:pPr>
    </w:p>
    <w:p w14:paraId="58D40BE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Audio_Vol_Zone_Updated_ET</w:t>
      </w:r>
    </w:p>
    <w:p w14:paraId="59D90D7B" w14:textId="77777777" w:rsidR="00B442FD" w:rsidRDefault="00B442FD" w:rsidP="00B442FD">
      <w:pPr>
        <w:rPr>
          <w:rFonts w:cs="Arial"/>
        </w:rPr>
      </w:pPr>
      <w:r>
        <w:rPr>
          <w:rFonts w:cs="Arial"/>
        </w:rPr>
        <w:t>Encoding Type for Audio Vol Zone Updated (NoUpdate/Updated)</w:t>
      </w:r>
    </w:p>
    <w:p w14:paraId="76E717D9" w14:textId="77777777" w:rsidR="00B442FD" w:rsidRDefault="00B442FD" w:rsidP="00B442FD">
      <w:pPr>
        <w:rPr>
          <w:rFonts w:cs="Arial"/>
        </w:rPr>
      </w:pPr>
    </w:p>
    <w:p w14:paraId="1A8ADCD1" w14:textId="22B6608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5F1149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949B9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E2213C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5E636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C19697F" w14:textId="77777777" w:rsidR="00E8119E" w:rsidRPr="001B386B" w:rsidRDefault="00E8119E" w:rsidP="00747176">
            <w:pPr>
              <w:rPr>
                <w:rFonts w:eastAsiaTheme="minorHAnsi" w:cs="Arial"/>
                <w:color w:val="000000" w:themeColor="text1"/>
                <w:sz w:val="4"/>
                <w:szCs w:val="4"/>
              </w:rPr>
            </w:pPr>
          </w:p>
        </w:tc>
      </w:tr>
      <w:tr w:rsidR="00E8119E" w:rsidRPr="00F03856" w14:paraId="19CF04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09F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D1C12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EB1D4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788823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DF6A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10B5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16961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70F54C1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D1711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EB890C" w14:textId="77777777" w:rsidR="00E8119E" w:rsidRPr="00F03856" w:rsidRDefault="00E8119E" w:rsidP="00747176">
            <w:pPr>
              <w:rPr>
                <w:rFonts w:eastAsiaTheme="minorHAnsi" w:cs="Arial"/>
                <w:color w:val="000000" w:themeColor="text1"/>
                <w:sz w:val="16"/>
                <w:szCs w:val="16"/>
              </w:rPr>
            </w:pPr>
          </w:p>
        </w:tc>
      </w:tr>
    </w:tbl>
    <w:p w14:paraId="0D756ADF"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Audio_Vol_Zone_Updated_ET</w:t>
      </w:r>
    </w:p>
    <w:p w14:paraId="6C91B65D" w14:textId="77777777" w:rsidR="00495854" w:rsidRPr="00495854" w:rsidRDefault="00495854" w:rsidP="00495854">
      <w:pPr>
        <w:rPr>
          <w:lang w:val="en-GB"/>
        </w:rPr>
      </w:pPr>
    </w:p>
    <w:p w14:paraId="2D0E075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PhoneCall_Zone_Rq_ET</w:t>
      </w:r>
    </w:p>
    <w:p w14:paraId="0E3BA03F" w14:textId="77777777" w:rsidR="00B442FD" w:rsidRDefault="00B442FD" w:rsidP="00B442FD">
      <w:pPr>
        <w:rPr>
          <w:rFonts w:cs="Arial"/>
        </w:rPr>
      </w:pPr>
      <w:r>
        <w:rPr>
          <w:rFonts w:cs="Arial"/>
        </w:rPr>
        <w:t>Encoding Type for Phone Call Zone Request (NoCall/ CallRinging/ CallActive)</w:t>
      </w:r>
    </w:p>
    <w:p w14:paraId="207F40FE" w14:textId="77777777" w:rsidR="00B442FD" w:rsidRDefault="00B442FD" w:rsidP="00B442FD">
      <w:pPr>
        <w:rPr>
          <w:rFonts w:cs="Arial"/>
        </w:rPr>
      </w:pPr>
    </w:p>
    <w:p w14:paraId="4CED1B47" w14:textId="49A314E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6563C2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122DE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785D7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5A6C14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9517DDC" w14:textId="77777777" w:rsidR="00E8119E" w:rsidRPr="001B386B" w:rsidRDefault="00E8119E" w:rsidP="00747176">
            <w:pPr>
              <w:rPr>
                <w:rFonts w:eastAsiaTheme="minorHAnsi" w:cs="Arial"/>
                <w:color w:val="000000" w:themeColor="text1"/>
                <w:sz w:val="4"/>
                <w:szCs w:val="4"/>
              </w:rPr>
            </w:pPr>
          </w:p>
        </w:tc>
      </w:tr>
      <w:tr w:rsidR="00E8119E" w:rsidRPr="00F03856" w14:paraId="4E2EB8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4FBA0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A182E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NoCall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27AD4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NoCall</w:t>
            </w:r>
          </w:p>
        </w:tc>
      </w:tr>
      <w:tr w:rsidR="00E8119E" w:rsidRPr="00F03856" w14:paraId="558A4F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7886C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D678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CallRinging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CF01F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CallRinging</w:t>
            </w:r>
          </w:p>
        </w:tc>
      </w:tr>
      <w:tr w:rsidR="00E8119E" w:rsidRPr="00F03856" w14:paraId="735D63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0DFA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6018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CallActive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A9638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CallActive</w:t>
            </w:r>
          </w:p>
        </w:tc>
      </w:tr>
      <w:tr w:rsidR="00E8119E" w:rsidRPr="00F03856" w14:paraId="65AA0D9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CD7D3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487B2B" w14:textId="77777777" w:rsidR="00E8119E" w:rsidRPr="00F03856" w:rsidRDefault="00E8119E" w:rsidP="00747176">
            <w:pPr>
              <w:rPr>
                <w:rFonts w:eastAsiaTheme="minorHAnsi" w:cs="Arial"/>
                <w:color w:val="000000" w:themeColor="text1"/>
                <w:sz w:val="16"/>
                <w:szCs w:val="16"/>
              </w:rPr>
            </w:pPr>
          </w:p>
        </w:tc>
      </w:tr>
    </w:tbl>
    <w:p w14:paraId="47D75190"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PhoneCall_Zone_Rq_ET</w:t>
      </w:r>
    </w:p>
    <w:p w14:paraId="2A60CBA5" w14:textId="77777777" w:rsidR="00495854" w:rsidRPr="00495854" w:rsidRDefault="00495854" w:rsidP="00495854">
      <w:pPr>
        <w:rPr>
          <w:lang w:val="en-GB"/>
        </w:rPr>
      </w:pPr>
    </w:p>
    <w:p w14:paraId="5E71339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MixableZonePromptsChannel_ET</w:t>
      </w:r>
    </w:p>
    <w:p w14:paraId="37D5CA21" w14:textId="77777777" w:rsidR="00B442FD" w:rsidRDefault="00B442FD" w:rsidP="00B442FD">
      <w:pPr>
        <w:rPr>
          <w:rFonts w:cs="Arial"/>
        </w:rPr>
      </w:pPr>
      <w:r>
        <w:rPr>
          <w:rFonts w:cs="Arial"/>
        </w:rPr>
        <w:t>Encoding Type for Mixable Zone Prompts Channel (Inactive/A2B_ID1...A2B_ID32/Reserved for future expansion)</w:t>
      </w:r>
    </w:p>
    <w:p w14:paraId="1FB82164" w14:textId="77777777" w:rsidR="00B442FD" w:rsidRDefault="00B442FD" w:rsidP="00B442FD">
      <w:pPr>
        <w:rPr>
          <w:rFonts w:cs="Arial"/>
        </w:rPr>
      </w:pPr>
    </w:p>
    <w:p w14:paraId="75E5C527" w14:textId="1065E2A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CD6D2A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60B89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96A90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1DEB35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79366AD" w14:textId="77777777" w:rsidR="00E8119E" w:rsidRPr="001B386B" w:rsidRDefault="00E8119E" w:rsidP="00747176">
            <w:pPr>
              <w:rPr>
                <w:rFonts w:eastAsiaTheme="minorHAnsi" w:cs="Arial"/>
                <w:color w:val="000000" w:themeColor="text1"/>
                <w:sz w:val="4"/>
                <w:szCs w:val="4"/>
              </w:rPr>
            </w:pPr>
          </w:p>
        </w:tc>
      </w:tr>
      <w:tr w:rsidR="00E8119E" w:rsidRPr="00F03856" w14:paraId="16540B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5C991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6A50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8C6D9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43FECA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470D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DC89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8AB2E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w:t>
            </w:r>
          </w:p>
        </w:tc>
      </w:tr>
      <w:tr w:rsidR="00E8119E" w:rsidRPr="00F03856" w14:paraId="012A56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E1D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B933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074D3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w:t>
            </w:r>
          </w:p>
        </w:tc>
      </w:tr>
      <w:tr w:rsidR="00E8119E" w:rsidRPr="00F03856" w14:paraId="4315E2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4281D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7B103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28B78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w:t>
            </w:r>
          </w:p>
        </w:tc>
      </w:tr>
      <w:tr w:rsidR="00E8119E" w:rsidRPr="00F03856" w14:paraId="1CEE6F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1D4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9C8B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9799A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A2B_ID4</w:t>
            </w:r>
          </w:p>
        </w:tc>
      </w:tr>
      <w:tr w:rsidR="00E8119E" w:rsidRPr="00F03856" w14:paraId="3204A6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318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3FDE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5766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A2B_ID5</w:t>
            </w:r>
          </w:p>
        </w:tc>
      </w:tr>
      <w:tr w:rsidR="00E8119E" w:rsidRPr="00F03856" w14:paraId="171EBD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7A203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31FB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8E09E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A2B_ID6</w:t>
            </w:r>
          </w:p>
        </w:tc>
      </w:tr>
      <w:tr w:rsidR="00E8119E" w:rsidRPr="00F03856" w14:paraId="36045A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504F3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FCE0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3AAC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A2B_ID7</w:t>
            </w:r>
          </w:p>
        </w:tc>
      </w:tr>
      <w:tr w:rsidR="00E8119E" w:rsidRPr="00F03856" w14:paraId="2F9F73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1700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8C58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2341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A2B_ID8</w:t>
            </w:r>
          </w:p>
        </w:tc>
      </w:tr>
      <w:tr w:rsidR="00E8119E" w:rsidRPr="00F03856" w14:paraId="7CE2D0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0F26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48B5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61AA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A2B_ID9</w:t>
            </w:r>
          </w:p>
        </w:tc>
      </w:tr>
      <w:tr w:rsidR="00E8119E" w:rsidRPr="00F03856" w14:paraId="7981F5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55FD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DB23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E2AFE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A2B_ID10</w:t>
            </w:r>
          </w:p>
        </w:tc>
      </w:tr>
      <w:tr w:rsidR="00E8119E" w:rsidRPr="00F03856" w14:paraId="1CF9B5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F24E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27F1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7A32B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A2B_ID11</w:t>
            </w:r>
          </w:p>
        </w:tc>
      </w:tr>
      <w:tr w:rsidR="00E8119E" w:rsidRPr="00F03856" w14:paraId="569720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A3DAF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13F96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534BF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A2B_ID12</w:t>
            </w:r>
          </w:p>
        </w:tc>
      </w:tr>
      <w:tr w:rsidR="00E8119E" w:rsidRPr="00F03856" w14:paraId="344DDF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D4DD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3FBD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5C3AE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A2B_ID13</w:t>
            </w:r>
          </w:p>
        </w:tc>
      </w:tr>
      <w:tr w:rsidR="00E8119E" w:rsidRPr="00F03856" w14:paraId="12F53D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89FB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761B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F7DD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A2B_ID14</w:t>
            </w:r>
          </w:p>
        </w:tc>
      </w:tr>
      <w:tr w:rsidR="00E8119E" w:rsidRPr="00F03856" w14:paraId="1ECE68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3A32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ADA2C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4B10C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A2B_ID15</w:t>
            </w:r>
          </w:p>
        </w:tc>
      </w:tr>
      <w:tr w:rsidR="00E8119E" w:rsidRPr="00F03856" w14:paraId="60FC5B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631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EE016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B7DF4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A2B_ID16</w:t>
            </w:r>
          </w:p>
        </w:tc>
      </w:tr>
      <w:tr w:rsidR="00E8119E" w:rsidRPr="00F03856" w14:paraId="7EED07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4412F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985A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CA74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A2B_ID17</w:t>
            </w:r>
          </w:p>
        </w:tc>
      </w:tr>
      <w:tr w:rsidR="00E8119E" w:rsidRPr="00F03856" w14:paraId="6CDAE4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578D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D9BB2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EDD39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A2B_ID18</w:t>
            </w:r>
          </w:p>
        </w:tc>
      </w:tr>
      <w:tr w:rsidR="00E8119E" w:rsidRPr="00F03856" w14:paraId="2095E5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6DA5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78698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746D6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A2B_ID19</w:t>
            </w:r>
          </w:p>
        </w:tc>
      </w:tr>
      <w:tr w:rsidR="00E8119E" w:rsidRPr="00F03856" w14:paraId="52E147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9A09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72F3A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FAA03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A2B_ID20</w:t>
            </w:r>
          </w:p>
        </w:tc>
      </w:tr>
      <w:tr w:rsidR="00E8119E" w:rsidRPr="00F03856" w14:paraId="781AB9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88A9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DD1B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77CDA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A2B_ID21</w:t>
            </w:r>
          </w:p>
        </w:tc>
      </w:tr>
      <w:tr w:rsidR="00E8119E" w:rsidRPr="00F03856" w14:paraId="094B16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4642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781C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E80D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A2B_ID22</w:t>
            </w:r>
          </w:p>
        </w:tc>
      </w:tr>
      <w:tr w:rsidR="00E8119E" w:rsidRPr="00F03856" w14:paraId="63EF86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B3C29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3C55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AAB50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A2B_ID23</w:t>
            </w:r>
          </w:p>
        </w:tc>
      </w:tr>
      <w:tr w:rsidR="00E8119E" w:rsidRPr="00F03856" w14:paraId="33EA25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15A4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50CE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06189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A2B_ID24</w:t>
            </w:r>
          </w:p>
        </w:tc>
      </w:tr>
      <w:tr w:rsidR="00E8119E" w:rsidRPr="00F03856" w14:paraId="0D9108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AADF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484D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DAA8F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A2B_ID25</w:t>
            </w:r>
          </w:p>
        </w:tc>
      </w:tr>
      <w:tr w:rsidR="00E8119E" w:rsidRPr="00F03856" w14:paraId="1AE14E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F1081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D0461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1E34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A2B_ID26</w:t>
            </w:r>
          </w:p>
        </w:tc>
      </w:tr>
      <w:tr w:rsidR="00E8119E" w:rsidRPr="00F03856" w14:paraId="14EA26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7A31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B81A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E575F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A2B_ID27</w:t>
            </w:r>
          </w:p>
        </w:tc>
      </w:tr>
      <w:tr w:rsidR="00E8119E" w:rsidRPr="00F03856" w14:paraId="3AD7F9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C533F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68BB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EBB6F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A2B_ID28</w:t>
            </w:r>
          </w:p>
        </w:tc>
      </w:tr>
      <w:tr w:rsidR="00E8119E" w:rsidRPr="00F03856" w14:paraId="2BCD80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7A4C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CA30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B8136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A2B_ID29</w:t>
            </w:r>
          </w:p>
        </w:tc>
      </w:tr>
      <w:tr w:rsidR="00E8119E" w:rsidRPr="00F03856" w14:paraId="6AE4E9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C3B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4984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5B053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A2B_ID30</w:t>
            </w:r>
          </w:p>
        </w:tc>
      </w:tr>
      <w:tr w:rsidR="00E8119E" w:rsidRPr="00F03856" w14:paraId="593AE1F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D6F7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D943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021DB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A2B_ID31</w:t>
            </w:r>
          </w:p>
        </w:tc>
      </w:tr>
      <w:tr w:rsidR="00E8119E" w:rsidRPr="00F03856" w14:paraId="587309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FC0E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BBDD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1B5A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A2B_ID32</w:t>
            </w:r>
          </w:p>
        </w:tc>
      </w:tr>
      <w:tr w:rsidR="00E8119E" w:rsidRPr="00F03856" w14:paraId="5ED1DA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412F9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CCCDB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Reserved for future expansion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FCAEF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Reserved for future expansion</w:t>
            </w:r>
          </w:p>
        </w:tc>
      </w:tr>
      <w:tr w:rsidR="00E8119E" w:rsidRPr="00F03856" w14:paraId="3F3B686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C101F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7525E5" w14:textId="77777777" w:rsidR="00E8119E" w:rsidRPr="00F03856" w:rsidRDefault="00E8119E" w:rsidP="00747176">
            <w:pPr>
              <w:rPr>
                <w:rFonts w:eastAsiaTheme="minorHAnsi" w:cs="Arial"/>
                <w:color w:val="000000" w:themeColor="text1"/>
                <w:sz w:val="16"/>
                <w:szCs w:val="16"/>
              </w:rPr>
            </w:pPr>
          </w:p>
        </w:tc>
      </w:tr>
    </w:tbl>
    <w:p w14:paraId="652129AF" w14:textId="77777777" w:rsidR="00E8119E" w:rsidRDefault="00E8119E" w:rsidP="00E8119E">
      <w:pPr>
        <w:pStyle w:val="Caption"/>
        <w:rPr>
          <w:lang w:val="en-GB"/>
        </w:rPr>
      </w:pPr>
      <w:r w:rsidRPr="00702453">
        <w:t xml:space="preserve">Table: </w:t>
      </w:r>
      <w:r>
        <w:t xml:space="preserve">Encoding Details of </w:t>
      </w:r>
      <w:r w:rsidRPr="004521EB">
        <w:rPr>
          <w:lang w:val="en-GB"/>
        </w:rPr>
        <w:t>MixableZonePromptsChannel_ET</w:t>
      </w:r>
    </w:p>
    <w:p w14:paraId="4448F87D" w14:textId="77777777" w:rsidR="00495854" w:rsidRPr="00495854" w:rsidRDefault="00495854" w:rsidP="00495854">
      <w:pPr>
        <w:rPr>
          <w:lang w:val="en-GB"/>
        </w:rPr>
      </w:pPr>
    </w:p>
    <w:p w14:paraId="3E71AC0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Prompt_Vol_Zone_Updated_TBD_ET</w:t>
      </w:r>
    </w:p>
    <w:p w14:paraId="29E243FE" w14:textId="77777777" w:rsidR="00B442FD" w:rsidRDefault="00B442FD" w:rsidP="00B442FD">
      <w:pPr>
        <w:rPr>
          <w:rFonts w:cs="Arial"/>
        </w:rPr>
      </w:pPr>
      <w:r>
        <w:rPr>
          <w:rFonts w:cs="Arial"/>
        </w:rPr>
        <w:t>Encoding Type for Prompt Vol Zone Updated (NoUpdate/Updated)</w:t>
      </w:r>
    </w:p>
    <w:p w14:paraId="685735DF" w14:textId="77777777" w:rsidR="00B442FD" w:rsidRDefault="00B442FD" w:rsidP="00B442FD">
      <w:pPr>
        <w:rPr>
          <w:rFonts w:cs="Arial"/>
        </w:rPr>
      </w:pPr>
    </w:p>
    <w:p w14:paraId="74BA9A9A" w14:textId="2FB4B00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48E0EF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2F956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83BD0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F888B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9A2C5E0" w14:textId="77777777" w:rsidR="00E8119E" w:rsidRPr="001B386B" w:rsidRDefault="00E8119E" w:rsidP="00747176">
            <w:pPr>
              <w:rPr>
                <w:rFonts w:eastAsiaTheme="minorHAnsi" w:cs="Arial"/>
                <w:color w:val="000000" w:themeColor="text1"/>
                <w:sz w:val="4"/>
                <w:szCs w:val="4"/>
              </w:rPr>
            </w:pPr>
          </w:p>
        </w:tc>
      </w:tr>
      <w:tr w:rsidR="00E8119E" w:rsidRPr="00F03856" w14:paraId="04C799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E046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0863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EEBCA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Update signal for when the volume is updated</w:t>
            </w:r>
          </w:p>
        </w:tc>
      </w:tr>
      <w:tr w:rsidR="00E8119E" w:rsidRPr="00F03856" w14:paraId="714D75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69C5E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DB46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33479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Update signal for when the volume is not updated</w:t>
            </w:r>
          </w:p>
        </w:tc>
      </w:tr>
      <w:tr w:rsidR="00E8119E" w:rsidRPr="00F03856" w14:paraId="1BAC033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8F178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85B635" w14:textId="77777777" w:rsidR="00E8119E" w:rsidRPr="00F03856" w:rsidRDefault="00E8119E" w:rsidP="00747176">
            <w:pPr>
              <w:rPr>
                <w:rFonts w:eastAsiaTheme="minorHAnsi" w:cs="Arial"/>
                <w:color w:val="000000" w:themeColor="text1"/>
                <w:sz w:val="16"/>
                <w:szCs w:val="16"/>
              </w:rPr>
            </w:pPr>
          </w:p>
        </w:tc>
      </w:tr>
    </w:tbl>
    <w:p w14:paraId="31054242"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Prompt_Vol_Zone_Updated_TBD_ET</w:t>
      </w:r>
    </w:p>
    <w:p w14:paraId="31CBA48F" w14:textId="77777777" w:rsidR="00495854" w:rsidRPr="00495854" w:rsidRDefault="00495854" w:rsidP="00495854">
      <w:pPr>
        <w:rPr>
          <w:lang w:val="en-GB"/>
        </w:rPr>
      </w:pPr>
    </w:p>
    <w:p w14:paraId="6C74DFD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BLE_AutomotiveAudio _Req_ET</w:t>
      </w:r>
    </w:p>
    <w:p w14:paraId="5ABBDF12" w14:textId="77777777" w:rsidR="00B442FD" w:rsidRDefault="00B442FD" w:rsidP="00B442FD">
      <w:pPr>
        <w:rPr>
          <w:rFonts w:cs="Arial"/>
        </w:rPr>
      </w:pPr>
      <w:r>
        <w:rPr>
          <w:rFonts w:cs="Arial"/>
        </w:rPr>
        <w:t>Encoding type for Automotive Audio Req (Routed Audio Requested)(Internal Signal)</w:t>
      </w:r>
    </w:p>
    <w:p w14:paraId="74699691" w14:textId="77777777" w:rsidR="00B442FD" w:rsidRDefault="00B442FD" w:rsidP="00B442FD">
      <w:pPr>
        <w:rPr>
          <w:rFonts w:cs="Arial"/>
        </w:rPr>
      </w:pPr>
    </w:p>
    <w:p w14:paraId="3982F3C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MixableZonePrompts_ET</w:t>
      </w:r>
    </w:p>
    <w:p w14:paraId="6FCE3051" w14:textId="77777777" w:rsidR="00B442FD" w:rsidRDefault="00B442FD" w:rsidP="00B442FD">
      <w:pPr>
        <w:rPr>
          <w:rFonts w:cs="Arial"/>
        </w:rPr>
      </w:pPr>
      <w:r>
        <w:rPr>
          <w:rFonts w:cs="Arial"/>
        </w:rPr>
        <w:t>Encoding Type for Mixable Zone Prompts (Inactive/Active)</w:t>
      </w:r>
    </w:p>
    <w:p w14:paraId="54208145" w14:textId="77777777" w:rsidR="00B442FD" w:rsidRDefault="00B442FD" w:rsidP="00B442FD">
      <w:pPr>
        <w:rPr>
          <w:rFonts w:cs="Arial"/>
        </w:rPr>
      </w:pPr>
    </w:p>
    <w:p w14:paraId="7E0C18FE" w14:textId="2B760FA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0674BD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F9ECC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FC494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295211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230443" w14:textId="77777777" w:rsidR="00E8119E" w:rsidRPr="001B386B" w:rsidRDefault="00E8119E" w:rsidP="00747176">
            <w:pPr>
              <w:rPr>
                <w:rFonts w:eastAsiaTheme="minorHAnsi" w:cs="Arial"/>
                <w:color w:val="000000" w:themeColor="text1"/>
                <w:sz w:val="4"/>
                <w:szCs w:val="4"/>
              </w:rPr>
            </w:pPr>
          </w:p>
        </w:tc>
      </w:tr>
      <w:tr w:rsidR="00E8119E" w:rsidRPr="00F03856" w14:paraId="1042FE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D463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027F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D0330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4E31A3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81F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5C952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D2772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Active</w:t>
            </w:r>
          </w:p>
        </w:tc>
      </w:tr>
      <w:tr w:rsidR="00E8119E" w:rsidRPr="00F03856" w14:paraId="3F50F6F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6B957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52D20B" w14:textId="77777777" w:rsidR="00E8119E" w:rsidRPr="00F03856" w:rsidRDefault="00E8119E" w:rsidP="00747176">
            <w:pPr>
              <w:rPr>
                <w:rFonts w:eastAsiaTheme="minorHAnsi" w:cs="Arial"/>
                <w:color w:val="000000" w:themeColor="text1"/>
                <w:sz w:val="16"/>
                <w:szCs w:val="16"/>
              </w:rPr>
            </w:pPr>
          </w:p>
        </w:tc>
      </w:tr>
    </w:tbl>
    <w:p w14:paraId="201E5AA3" w14:textId="77777777" w:rsidR="00E8119E" w:rsidRDefault="00E8119E" w:rsidP="00E8119E">
      <w:pPr>
        <w:pStyle w:val="Caption"/>
        <w:rPr>
          <w:lang w:val="en-GB"/>
        </w:rPr>
      </w:pPr>
      <w:r w:rsidRPr="00702453">
        <w:t xml:space="preserve">Table: </w:t>
      </w:r>
      <w:r>
        <w:t xml:space="preserve">Encoding Details of </w:t>
      </w:r>
      <w:r w:rsidRPr="004521EB">
        <w:rPr>
          <w:lang w:val="en-GB"/>
        </w:rPr>
        <w:t>MixableZonePrompts_ET</w:t>
      </w:r>
    </w:p>
    <w:p w14:paraId="4787E5F2" w14:textId="77777777" w:rsidR="00495854" w:rsidRPr="00495854" w:rsidRDefault="00495854" w:rsidP="00495854">
      <w:pPr>
        <w:rPr>
          <w:lang w:val="en-GB"/>
        </w:rPr>
      </w:pPr>
    </w:p>
    <w:p w14:paraId="438D60B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DSP_VolCntlr_Offset_Vol_Level_Zone_TBD_ET</w:t>
      </w:r>
    </w:p>
    <w:p w14:paraId="21C4F4C0" w14:textId="77777777" w:rsidR="00B442FD" w:rsidRDefault="00B442FD" w:rsidP="00B442FD">
      <w:pPr>
        <w:rPr>
          <w:rFonts w:cs="Arial"/>
        </w:rPr>
      </w:pPr>
      <w:r>
        <w:rPr>
          <w:rFonts w:cs="Arial"/>
        </w:rPr>
        <w:t>Encoding Type for Volume Control Offset Volume Zone (-3/-2/-1/0/1/2/3/Unused)</w:t>
      </w:r>
    </w:p>
    <w:p w14:paraId="1BEE252C" w14:textId="77777777" w:rsidR="00B442FD" w:rsidRDefault="00B442FD" w:rsidP="00B442FD">
      <w:pPr>
        <w:rPr>
          <w:rFonts w:cs="Arial"/>
        </w:rPr>
      </w:pPr>
    </w:p>
    <w:p w14:paraId="1A14BE09" w14:textId="6B42469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668E60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4DD4F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F0F28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95389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A85245" w14:textId="77777777" w:rsidR="00E8119E" w:rsidRPr="001B386B" w:rsidRDefault="00E8119E" w:rsidP="00747176">
            <w:pPr>
              <w:rPr>
                <w:rFonts w:eastAsiaTheme="minorHAnsi" w:cs="Arial"/>
                <w:color w:val="000000" w:themeColor="text1"/>
                <w:sz w:val="4"/>
                <w:szCs w:val="4"/>
              </w:rPr>
            </w:pPr>
          </w:p>
        </w:tc>
      </w:tr>
      <w:tr w:rsidR="00E8119E" w:rsidRPr="00F03856" w14:paraId="50B1C6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C6C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D96D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4BF98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-3</w:t>
            </w:r>
          </w:p>
        </w:tc>
      </w:tr>
      <w:tr w:rsidR="00E8119E" w:rsidRPr="00F03856" w14:paraId="2F2DDE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BB2E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DA9D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E4E4E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-2</w:t>
            </w:r>
          </w:p>
        </w:tc>
      </w:tr>
      <w:tr w:rsidR="00E8119E" w:rsidRPr="00F03856" w14:paraId="22B324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6BF5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A66B4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6E6F5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-1</w:t>
            </w:r>
          </w:p>
        </w:tc>
      </w:tr>
      <w:tr w:rsidR="00E8119E" w:rsidRPr="00F03856" w14:paraId="068805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804AB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BFED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056F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0</w:t>
            </w:r>
          </w:p>
        </w:tc>
      </w:tr>
      <w:tr w:rsidR="00E8119E" w:rsidRPr="00F03856" w14:paraId="511D6E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4B5A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E2A3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A61FC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1</w:t>
            </w:r>
          </w:p>
        </w:tc>
      </w:tr>
      <w:tr w:rsidR="00E8119E" w:rsidRPr="00F03856" w14:paraId="22BE29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9FAD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8806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5E2BA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2</w:t>
            </w:r>
          </w:p>
        </w:tc>
      </w:tr>
      <w:tr w:rsidR="00E8119E" w:rsidRPr="00F03856" w14:paraId="558D9E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48CA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90C3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BAD51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3</w:t>
            </w:r>
          </w:p>
        </w:tc>
      </w:tr>
      <w:tr w:rsidR="00E8119E" w:rsidRPr="00F03856" w14:paraId="5C69C5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09A20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9ACA7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55960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Offset Volume Level signal for volume level "Unused"</w:t>
            </w:r>
          </w:p>
        </w:tc>
      </w:tr>
      <w:tr w:rsidR="00E8119E" w:rsidRPr="00F03856" w14:paraId="0511188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CD0D8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8D3403" w14:textId="77777777" w:rsidR="00E8119E" w:rsidRPr="00F03856" w:rsidRDefault="00E8119E" w:rsidP="00747176">
            <w:pPr>
              <w:rPr>
                <w:rFonts w:eastAsiaTheme="minorHAnsi" w:cs="Arial"/>
                <w:color w:val="000000" w:themeColor="text1"/>
                <w:sz w:val="16"/>
                <w:szCs w:val="16"/>
              </w:rPr>
            </w:pPr>
          </w:p>
        </w:tc>
      </w:tr>
    </w:tbl>
    <w:p w14:paraId="7BE5D64A" w14:textId="77777777" w:rsidR="00E8119E" w:rsidRDefault="00E8119E" w:rsidP="00E8119E">
      <w:pPr>
        <w:pStyle w:val="Caption"/>
        <w:rPr>
          <w:lang w:val="en-GB"/>
        </w:rPr>
      </w:pPr>
      <w:r w:rsidRPr="00702453">
        <w:t xml:space="preserve">Table: </w:t>
      </w:r>
      <w:r>
        <w:t xml:space="preserve">Encoding Details of </w:t>
      </w:r>
      <w:r w:rsidRPr="004521EB">
        <w:rPr>
          <w:lang w:val="en-GB"/>
        </w:rPr>
        <w:t>DSP_VolCntlr_Offset_Vol_Level_Zone_TBD_ET</w:t>
      </w:r>
    </w:p>
    <w:p w14:paraId="3B5AD563" w14:textId="77777777" w:rsidR="00495854" w:rsidRPr="00495854" w:rsidRDefault="00495854" w:rsidP="00495854">
      <w:pPr>
        <w:rPr>
          <w:lang w:val="en-GB"/>
        </w:rPr>
      </w:pPr>
    </w:p>
    <w:p w14:paraId="26B8FE3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BLE_Share_Rq_ET</w:t>
      </w:r>
    </w:p>
    <w:p w14:paraId="21FDA095" w14:textId="77777777" w:rsidR="00B442FD" w:rsidRDefault="00B442FD" w:rsidP="00B442FD">
      <w:pPr>
        <w:rPr>
          <w:rFonts w:cs="Arial"/>
        </w:rPr>
      </w:pPr>
      <w:r>
        <w:rPr>
          <w:rFonts w:cs="Arial"/>
        </w:rPr>
        <w:t>Encoding Type for Audio Share Response (Accepted/Declined)</w:t>
      </w:r>
    </w:p>
    <w:p w14:paraId="1A063FBC" w14:textId="77777777" w:rsidR="00B442FD" w:rsidRDefault="00B442FD" w:rsidP="00B442FD">
      <w:pPr>
        <w:rPr>
          <w:rFonts w:cs="Arial"/>
        </w:rPr>
      </w:pPr>
    </w:p>
    <w:p w14:paraId="7CC7CD56" w14:textId="689AE40C"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78F305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5EB11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BCBB8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07269A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4D10EE" w14:textId="77777777" w:rsidR="00E8119E" w:rsidRPr="001B386B" w:rsidRDefault="00E8119E" w:rsidP="00747176">
            <w:pPr>
              <w:rPr>
                <w:rFonts w:eastAsiaTheme="minorHAnsi" w:cs="Arial"/>
                <w:color w:val="000000" w:themeColor="text1"/>
                <w:sz w:val="4"/>
                <w:szCs w:val="4"/>
              </w:rPr>
            </w:pPr>
          </w:p>
        </w:tc>
      </w:tr>
      <w:tr w:rsidR="00E8119E" w:rsidRPr="00F03856" w14:paraId="3E5C1F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3E1D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070A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3C678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Accepted</w:t>
            </w:r>
          </w:p>
        </w:tc>
      </w:tr>
      <w:tr w:rsidR="00E8119E" w:rsidRPr="00F03856" w14:paraId="781242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26B99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AB385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9E258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Declined</w:t>
            </w:r>
          </w:p>
        </w:tc>
      </w:tr>
      <w:tr w:rsidR="00E8119E" w:rsidRPr="00F03856" w14:paraId="6FA3C17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7D95D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E92E58" w14:textId="77777777" w:rsidR="00E8119E" w:rsidRPr="00F03856" w:rsidRDefault="00E8119E" w:rsidP="00747176">
            <w:pPr>
              <w:rPr>
                <w:rFonts w:eastAsiaTheme="minorHAnsi" w:cs="Arial"/>
                <w:color w:val="000000" w:themeColor="text1"/>
                <w:sz w:val="16"/>
                <w:szCs w:val="16"/>
              </w:rPr>
            </w:pPr>
          </w:p>
        </w:tc>
      </w:tr>
    </w:tbl>
    <w:p w14:paraId="78417706"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BLE_Share_Rq_ET</w:t>
      </w:r>
    </w:p>
    <w:p w14:paraId="02801300" w14:textId="77777777" w:rsidR="00495854" w:rsidRPr="00495854" w:rsidRDefault="00495854" w:rsidP="00495854">
      <w:pPr>
        <w:rPr>
          <w:lang w:val="en-GB"/>
        </w:rPr>
      </w:pPr>
    </w:p>
    <w:p w14:paraId="0665972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ZoneLockOut_Feedback_ET</w:t>
      </w:r>
    </w:p>
    <w:p w14:paraId="026591B0" w14:textId="77777777" w:rsidR="00B442FD" w:rsidRDefault="00B442FD" w:rsidP="00B442FD">
      <w:pPr>
        <w:rPr>
          <w:rFonts w:cs="Arial"/>
        </w:rPr>
      </w:pPr>
      <w:r>
        <w:rPr>
          <w:rFonts w:cs="Arial"/>
        </w:rPr>
        <w:t>Encoding Type for HMI Feedback update for Zone Lockout)</w:t>
      </w:r>
    </w:p>
    <w:p w14:paraId="0D92CC79" w14:textId="77777777" w:rsidR="00B442FD" w:rsidRDefault="00B442FD" w:rsidP="00B442FD">
      <w:pPr>
        <w:rPr>
          <w:rFonts w:cs="Arial"/>
        </w:rPr>
      </w:pPr>
    </w:p>
    <w:p w14:paraId="53BAE360" w14:textId="192B8E6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1B730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B1C44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5C2D0A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CA49E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817969" w14:textId="77777777" w:rsidR="00E8119E" w:rsidRPr="00F03856" w:rsidRDefault="00E8119E" w:rsidP="00747176">
            <w:pPr>
              <w:rPr>
                <w:rFonts w:eastAsiaTheme="minorHAnsi" w:cs="Arial"/>
                <w:color w:val="000000" w:themeColor="text1"/>
                <w:sz w:val="16"/>
                <w:szCs w:val="16"/>
              </w:rPr>
            </w:pPr>
          </w:p>
        </w:tc>
      </w:tr>
      <w:tr w:rsidR="00E8119E" w:rsidRPr="00F03856" w14:paraId="32BBC8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17E0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105BD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A15160" w14:textId="77777777" w:rsidR="00E8119E" w:rsidRPr="00F03856" w:rsidRDefault="00E8119E" w:rsidP="00747176">
            <w:pPr>
              <w:rPr>
                <w:rFonts w:eastAsiaTheme="minorHAnsi" w:cs="Arial"/>
                <w:color w:val="000000" w:themeColor="text1"/>
                <w:sz w:val="16"/>
                <w:szCs w:val="16"/>
              </w:rPr>
            </w:pPr>
          </w:p>
        </w:tc>
      </w:tr>
      <w:tr w:rsidR="00E8119E" w:rsidRPr="00F03856" w14:paraId="4A480D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F9AEA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ADD82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4AB680" w14:textId="77777777" w:rsidR="00E8119E" w:rsidRPr="00F03856" w:rsidRDefault="00E8119E" w:rsidP="00747176">
            <w:pPr>
              <w:rPr>
                <w:rFonts w:eastAsiaTheme="minorHAnsi" w:cs="Arial"/>
                <w:color w:val="000000" w:themeColor="text1"/>
                <w:sz w:val="16"/>
                <w:szCs w:val="16"/>
              </w:rPr>
            </w:pPr>
          </w:p>
        </w:tc>
      </w:tr>
      <w:tr w:rsidR="00E8119E" w:rsidRPr="00F03856" w14:paraId="7A365A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4A937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0709D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10D133" w14:textId="77777777" w:rsidR="00E8119E" w:rsidRPr="00F03856" w:rsidRDefault="00E8119E" w:rsidP="00747176">
            <w:pPr>
              <w:rPr>
                <w:rFonts w:eastAsiaTheme="minorHAnsi" w:cs="Arial"/>
                <w:color w:val="000000" w:themeColor="text1"/>
                <w:sz w:val="16"/>
                <w:szCs w:val="16"/>
              </w:rPr>
            </w:pPr>
          </w:p>
        </w:tc>
      </w:tr>
      <w:tr w:rsidR="00E8119E" w:rsidRPr="00F03856" w14:paraId="6633522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38240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CBC46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A39F69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B6A70C" w14:textId="77777777" w:rsidR="00E8119E" w:rsidRPr="001B386B" w:rsidRDefault="00E8119E" w:rsidP="00747176">
            <w:pPr>
              <w:rPr>
                <w:rFonts w:eastAsiaTheme="minorHAnsi" w:cs="Arial"/>
                <w:color w:val="000000" w:themeColor="text1"/>
                <w:sz w:val="4"/>
                <w:szCs w:val="4"/>
              </w:rPr>
            </w:pPr>
          </w:p>
        </w:tc>
      </w:tr>
      <w:tr w:rsidR="00E8119E" w:rsidRPr="00F03856" w14:paraId="6886BC3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E4418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B2557F" w14:textId="77777777" w:rsidR="00E8119E" w:rsidRPr="00F03856" w:rsidRDefault="00E8119E" w:rsidP="00747176">
            <w:pPr>
              <w:rPr>
                <w:rFonts w:eastAsiaTheme="minorHAnsi" w:cs="Arial"/>
                <w:color w:val="000000" w:themeColor="text1"/>
                <w:sz w:val="16"/>
                <w:szCs w:val="16"/>
              </w:rPr>
            </w:pPr>
          </w:p>
        </w:tc>
      </w:tr>
    </w:tbl>
    <w:p w14:paraId="13F00E22" w14:textId="77777777" w:rsidR="00E8119E" w:rsidRDefault="00E8119E" w:rsidP="00E8119E">
      <w:pPr>
        <w:pStyle w:val="Caption"/>
        <w:rPr>
          <w:lang w:val="en-GB"/>
        </w:rPr>
      </w:pPr>
      <w:r w:rsidRPr="00702453">
        <w:t xml:space="preserve">Table: </w:t>
      </w:r>
      <w:r>
        <w:t xml:space="preserve">Encoding Details of </w:t>
      </w:r>
      <w:r w:rsidRPr="004521EB">
        <w:rPr>
          <w:lang w:val="en-GB"/>
        </w:rPr>
        <w:t>ZoneLockOut_Feedback_ET</w:t>
      </w:r>
    </w:p>
    <w:p w14:paraId="7B5AFB00" w14:textId="77777777" w:rsidR="00495854" w:rsidRPr="00495854" w:rsidRDefault="00495854" w:rsidP="00495854">
      <w:pPr>
        <w:rPr>
          <w:lang w:val="en-GB"/>
        </w:rPr>
      </w:pPr>
    </w:p>
    <w:p w14:paraId="6C5C283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SourceType_ET</w:t>
      </w:r>
    </w:p>
    <w:p w14:paraId="26805BBE" w14:textId="77777777" w:rsidR="00B442FD" w:rsidRDefault="00B442FD" w:rsidP="00B442FD">
      <w:pPr>
        <w:rPr>
          <w:rFonts w:cs="Arial"/>
        </w:rPr>
      </w:pPr>
      <w:r>
        <w:rPr>
          <w:rFonts w:cs="Arial"/>
        </w:rPr>
        <w:t>Encoding Type for Source Type (Inactive/ Audio Off/ Aux_Media/ AM/ FM/ SDARS SAT/ SDARS IP/ DAB/ Phone/ Call Ring/ Radio Announcement/ VR/ Priority Assist/ Reserved)</w:t>
      </w:r>
    </w:p>
    <w:p w14:paraId="254C48B0" w14:textId="77777777" w:rsidR="00B442FD" w:rsidRDefault="00B442FD" w:rsidP="00B442FD">
      <w:pPr>
        <w:rPr>
          <w:rFonts w:cs="Arial"/>
        </w:rPr>
      </w:pPr>
    </w:p>
    <w:p w14:paraId="7A8D5868" w14:textId="3703E54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37920C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7B0FC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21A20E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F6C702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E170073" w14:textId="77777777" w:rsidR="00E8119E" w:rsidRPr="001B386B" w:rsidRDefault="00E8119E" w:rsidP="00747176">
            <w:pPr>
              <w:rPr>
                <w:rFonts w:eastAsiaTheme="minorHAnsi" w:cs="Arial"/>
                <w:color w:val="000000" w:themeColor="text1"/>
                <w:sz w:val="4"/>
                <w:szCs w:val="4"/>
              </w:rPr>
            </w:pPr>
          </w:p>
        </w:tc>
      </w:tr>
      <w:tr w:rsidR="00E8119E" w:rsidRPr="00F03856" w14:paraId="3C3EE0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EB6CC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B9CD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 / Audio 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12C5E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 / Audio OFF</w:t>
            </w:r>
          </w:p>
        </w:tc>
      </w:tr>
      <w:tr w:rsidR="00E8119E" w:rsidRPr="00F03856" w14:paraId="7B6E6C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3DF15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605B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Aux_Media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AA5AE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Aux_Media</w:t>
            </w:r>
          </w:p>
        </w:tc>
      </w:tr>
      <w:tr w:rsidR="00E8119E" w:rsidRPr="00F03856" w14:paraId="0EA722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BB5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84F0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10415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AM</w:t>
            </w:r>
          </w:p>
        </w:tc>
      </w:tr>
      <w:tr w:rsidR="00E8119E" w:rsidRPr="00F03856" w14:paraId="7B23110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2C9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4FDD7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F0EF9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FM</w:t>
            </w:r>
          </w:p>
        </w:tc>
      </w:tr>
      <w:tr w:rsidR="00E8119E" w:rsidRPr="00F03856" w14:paraId="185715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51D9D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1FF1B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SDARS SAT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87D73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SDARS SAT</w:t>
            </w:r>
          </w:p>
        </w:tc>
      </w:tr>
      <w:tr w:rsidR="00E8119E" w:rsidRPr="00F03856" w14:paraId="64C65B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6202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6D31E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SDARS IP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1FE5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SDARS IP</w:t>
            </w:r>
          </w:p>
        </w:tc>
      </w:tr>
      <w:tr w:rsidR="00E8119E" w:rsidRPr="00F03856" w14:paraId="0C4577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BA83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53D2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DAB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CE454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DAB</w:t>
            </w:r>
          </w:p>
        </w:tc>
      </w:tr>
      <w:tr w:rsidR="00E8119E" w:rsidRPr="00F03856" w14:paraId="2F6BB2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17DBC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58339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Phone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C02C2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w:t>
            </w:r>
          </w:p>
        </w:tc>
      </w:tr>
      <w:tr w:rsidR="00E8119E" w:rsidRPr="00F03856" w14:paraId="0BD66E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8D3A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FBF7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Call Ring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41513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w:t>
            </w:r>
          </w:p>
        </w:tc>
      </w:tr>
      <w:tr w:rsidR="00E8119E" w:rsidRPr="00F03856" w14:paraId="481A68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6929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7B123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Radio Announcement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759D2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w:t>
            </w:r>
          </w:p>
        </w:tc>
      </w:tr>
      <w:tr w:rsidR="00E8119E" w:rsidRPr="00F03856" w14:paraId="73570D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369B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ED632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017E4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VR</w:t>
            </w:r>
          </w:p>
        </w:tc>
      </w:tr>
      <w:tr w:rsidR="00E8119E" w:rsidRPr="00F03856" w14:paraId="01F734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9EF3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FA85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Priority Assist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D26EF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Priority Assist</w:t>
            </w:r>
          </w:p>
        </w:tc>
      </w:tr>
      <w:tr w:rsidR="00E8119E" w:rsidRPr="00F03856" w14:paraId="16FD83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B70B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4689B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Reserved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1E1A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Reserved</w:t>
            </w:r>
          </w:p>
        </w:tc>
      </w:tr>
      <w:tr w:rsidR="00E8119E" w:rsidRPr="00F03856" w14:paraId="116B98E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A8FC1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DCD1DA" w14:textId="77777777" w:rsidR="00E8119E" w:rsidRPr="00F03856" w:rsidRDefault="00E8119E" w:rsidP="00747176">
            <w:pPr>
              <w:rPr>
                <w:rFonts w:eastAsiaTheme="minorHAnsi" w:cs="Arial"/>
                <w:color w:val="000000" w:themeColor="text1"/>
                <w:sz w:val="16"/>
                <w:szCs w:val="16"/>
              </w:rPr>
            </w:pPr>
          </w:p>
        </w:tc>
      </w:tr>
    </w:tbl>
    <w:p w14:paraId="67D671F8" w14:textId="77777777" w:rsidR="00E8119E" w:rsidRDefault="00E8119E" w:rsidP="00E8119E">
      <w:pPr>
        <w:pStyle w:val="Caption"/>
        <w:rPr>
          <w:lang w:val="en-GB"/>
        </w:rPr>
      </w:pPr>
      <w:r w:rsidRPr="00702453">
        <w:t xml:space="preserve">Table: </w:t>
      </w:r>
      <w:r>
        <w:t xml:space="preserve">Encoding Details of </w:t>
      </w:r>
      <w:r w:rsidRPr="004521EB">
        <w:rPr>
          <w:lang w:val="en-GB"/>
        </w:rPr>
        <w:t>SourceType_ET</w:t>
      </w:r>
    </w:p>
    <w:p w14:paraId="28DF27F0" w14:textId="77777777" w:rsidR="00495854" w:rsidRPr="00495854" w:rsidRDefault="00495854" w:rsidP="00495854">
      <w:pPr>
        <w:rPr>
          <w:lang w:val="en-GB"/>
        </w:rPr>
      </w:pPr>
    </w:p>
    <w:p w14:paraId="140BEAC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PAC_VolCntlr_TempSource_Vol_Level_Zone_TBD_ET</w:t>
      </w:r>
    </w:p>
    <w:p w14:paraId="283B47F6" w14:textId="77777777" w:rsidR="00B442FD" w:rsidRDefault="00B442FD" w:rsidP="00B442FD">
      <w:pPr>
        <w:rPr>
          <w:rFonts w:cs="Arial"/>
        </w:rPr>
      </w:pPr>
      <w:r>
        <w:rPr>
          <w:rFonts w:cs="Arial"/>
        </w:rPr>
        <w:t>Encoding Type for Volume Control Temporary Source Vol Level Zone (No Volume/Vol_Step1...Vol_Step30)</w:t>
      </w:r>
    </w:p>
    <w:p w14:paraId="05447685" w14:textId="77777777" w:rsidR="00B442FD" w:rsidRDefault="00B442FD" w:rsidP="00B442FD">
      <w:pPr>
        <w:rPr>
          <w:rFonts w:cs="Arial"/>
        </w:rPr>
      </w:pPr>
    </w:p>
    <w:p w14:paraId="2E83911A" w14:textId="2B7FD46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0DBE4E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F7DA6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382F7C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68CDB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9A883FA" w14:textId="77777777" w:rsidR="00E8119E" w:rsidRPr="001B386B" w:rsidRDefault="00E8119E" w:rsidP="00747176">
            <w:pPr>
              <w:rPr>
                <w:rFonts w:eastAsiaTheme="minorHAnsi" w:cs="Arial"/>
                <w:color w:val="000000" w:themeColor="text1"/>
                <w:sz w:val="4"/>
                <w:szCs w:val="4"/>
              </w:rPr>
            </w:pPr>
          </w:p>
        </w:tc>
      </w:tr>
      <w:tr w:rsidR="00E8119E" w:rsidRPr="00F03856" w14:paraId="3A724E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E8B4D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6EE7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B8326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0</w:t>
            </w:r>
          </w:p>
        </w:tc>
      </w:tr>
      <w:tr w:rsidR="00E8119E" w:rsidRPr="00F03856" w14:paraId="3F21D7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27DC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5332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B3571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w:t>
            </w:r>
          </w:p>
        </w:tc>
      </w:tr>
      <w:tr w:rsidR="00E8119E" w:rsidRPr="00F03856" w14:paraId="04DCCF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493C9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A6DC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76490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w:t>
            </w:r>
          </w:p>
        </w:tc>
      </w:tr>
      <w:tr w:rsidR="00E8119E" w:rsidRPr="00F03856" w14:paraId="2C1825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DD3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822A9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A8F6F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3</w:t>
            </w:r>
          </w:p>
        </w:tc>
      </w:tr>
      <w:tr w:rsidR="00E8119E" w:rsidRPr="00F03856" w14:paraId="53898A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6ECD7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CC22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5CCF4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4</w:t>
            </w:r>
          </w:p>
        </w:tc>
      </w:tr>
      <w:tr w:rsidR="00E8119E" w:rsidRPr="00F03856" w14:paraId="324C25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9410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47B01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3C4C6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5</w:t>
            </w:r>
          </w:p>
        </w:tc>
      </w:tr>
      <w:tr w:rsidR="00E8119E" w:rsidRPr="00F03856" w14:paraId="119EE6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5A76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90A93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B8F5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6</w:t>
            </w:r>
          </w:p>
        </w:tc>
      </w:tr>
      <w:tr w:rsidR="00E8119E" w:rsidRPr="00F03856" w14:paraId="04AF34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F97A4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D491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D0F76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7</w:t>
            </w:r>
          </w:p>
        </w:tc>
      </w:tr>
      <w:tr w:rsidR="00E8119E" w:rsidRPr="00F03856" w14:paraId="422B3E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7490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E13E1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1797E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8</w:t>
            </w:r>
          </w:p>
        </w:tc>
      </w:tr>
      <w:tr w:rsidR="00E8119E" w:rsidRPr="00F03856" w14:paraId="78FAF0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7B1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25A8D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CA827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9</w:t>
            </w:r>
          </w:p>
        </w:tc>
      </w:tr>
      <w:tr w:rsidR="00E8119E" w:rsidRPr="00F03856" w14:paraId="007EA7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D936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1E53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72A70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10</w:t>
            </w:r>
          </w:p>
        </w:tc>
      </w:tr>
      <w:tr w:rsidR="00E8119E" w:rsidRPr="00F03856" w14:paraId="0554A2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DDC8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6C01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7388D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11</w:t>
            </w:r>
          </w:p>
        </w:tc>
      </w:tr>
      <w:tr w:rsidR="00E8119E" w:rsidRPr="00F03856" w14:paraId="773EBE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FA3DC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1FD3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0887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12</w:t>
            </w:r>
          </w:p>
        </w:tc>
      </w:tr>
      <w:tr w:rsidR="00E8119E" w:rsidRPr="00F03856" w14:paraId="795A65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57C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58559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D83AF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13</w:t>
            </w:r>
          </w:p>
        </w:tc>
      </w:tr>
      <w:tr w:rsidR="00E8119E" w:rsidRPr="00F03856" w14:paraId="0839DD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07F32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0801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2A84E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14</w:t>
            </w:r>
          </w:p>
        </w:tc>
      </w:tr>
      <w:tr w:rsidR="00E8119E" w:rsidRPr="00F03856" w14:paraId="3B4BB9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ED7F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31747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4CD9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15</w:t>
            </w:r>
          </w:p>
        </w:tc>
      </w:tr>
      <w:tr w:rsidR="00E8119E" w:rsidRPr="00F03856" w14:paraId="47A60E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1765C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A8185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BAE9B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16</w:t>
            </w:r>
          </w:p>
        </w:tc>
      </w:tr>
      <w:tr w:rsidR="00E8119E" w:rsidRPr="00F03856" w14:paraId="0130B2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9803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BCB8B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07395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17</w:t>
            </w:r>
          </w:p>
        </w:tc>
      </w:tr>
      <w:tr w:rsidR="00E8119E" w:rsidRPr="00F03856" w14:paraId="46DF64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4737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33FC6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66CD5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18</w:t>
            </w:r>
          </w:p>
        </w:tc>
      </w:tr>
      <w:tr w:rsidR="00E8119E" w:rsidRPr="00F03856" w14:paraId="065115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CBF2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DE2A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091AA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19</w:t>
            </w:r>
          </w:p>
        </w:tc>
      </w:tr>
      <w:tr w:rsidR="00E8119E" w:rsidRPr="00F03856" w14:paraId="50E4BB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AE6D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9A6F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BE057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20</w:t>
            </w:r>
          </w:p>
        </w:tc>
      </w:tr>
      <w:tr w:rsidR="00E8119E" w:rsidRPr="00F03856" w14:paraId="0C46AB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0ABD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02A36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42F1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21</w:t>
            </w:r>
          </w:p>
        </w:tc>
      </w:tr>
      <w:tr w:rsidR="00E8119E" w:rsidRPr="00F03856" w14:paraId="058638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2912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BACB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18F54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22</w:t>
            </w:r>
          </w:p>
        </w:tc>
      </w:tr>
      <w:tr w:rsidR="00E8119E" w:rsidRPr="00F03856" w14:paraId="455EE7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29B7F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832CB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58165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23</w:t>
            </w:r>
          </w:p>
        </w:tc>
      </w:tr>
      <w:tr w:rsidR="00E8119E" w:rsidRPr="00F03856" w14:paraId="2A0C34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E2BF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E635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8D47E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24</w:t>
            </w:r>
          </w:p>
        </w:tc>
      </w:tr>
      <w:tr w:rsidR="00E8119E" w:rsidRPr="00F03856" w14:paraId="3FEED0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3957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D9888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5701D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25</w:t>
            </w:r>
          </w:p>
        </w:tc>
      </w:tr>
      <w:tr w:rsidR="00E8119E" w:rsidRPr="00F03856" w14:paraId="63643D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623B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8538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E71D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26</w:t>
            </w:r>
          </w:p>
        </w:tc>
      </w:tr>
      <w:tr w:rsidR="00E8119E" w:rsidRPr="00F03856" w14:paraId="37C1E0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8D9F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30C65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36BB7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27</w:t>
            </w:r>
          </w:p>
        </w:tc>
      </w:tr>
      <w:tr w:rsidR="00E8119E" w:rsidRPr="00F03856" w14:paraId="564918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C2F20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CAABF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32EA0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28</w:t>
            </w:r>
          </w:p>
        </w:tc>
      </w:tr>
      <w:tr w:rsidR="00E8119E" w:rsidRPr="00F03856" w14:paraId="7A9666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4016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9D53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99C7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29</w:t>
            </w:r>
          </w:p>
        </w:tc>
      </w:tr>
      <w:tr w:rsidR="00E8119E" w:rsidRPr="00F03856" w14:paraId="7DA813D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F91C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C9FD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03B0F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Temporary Source Volume Level signal for volume level 30</w:t>
            </w:r>
          </w:p>
        </w:tc>
      </w:tr>
      <w:tr w:rsidR="00E8119E" w:rsidRPr="00F03856" w14:paraId="026F88A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0D4C5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3557A0" w14:textId="77777777" w:rsidR="00E8119E" w:rsidRPr="00F03856" w:rsidRDefault="00E8119E" w:rsidP="00747176">
            <w:pPr>
              <w:rPr>
                <w:rFonts w:eastAsiaTheme="minorHAnsi" w:cs="Arial"/>
                <w:color w:val="000000" w:themeColor="text1"/>
                <w:sz w:val="16"/>
                <w:szCs w:val="16"/>
              </w:rPr>
            </w:pPr>
          </w:p>
        </w:tc>
      </w:tr>
    </w:tbl>
    <w:p w14:paraId="0BDABF32" w14:textId="77777777" w:rsidR="00E8119E" w:rsidRDefault="00E8119E" w:rsidP="00E8119E">
      <w:pPr>
        <w:pStyle w:val="Caption"/>
        <w:rPr>
          <w:lang w:val="en-GB"/>
        </w:rPr>
      </w:pPr>
      <w:r w:rsidRPr="00702453">
        <w:t xml:space="preserve">Table: </w:t>
      </w:r>
      <w:r>
        <w:t xml:space="preserve">Encoding Details of </w:t>
      </w:r>
      <w:r w:rsidRPr="004521EB">
        <w:rPr>
          <w:lang w:val="en-GB"/>
        </w:rPr>
        <w:t>PAC_VolCntlr_TempSource_Vol_Level_Zone_TBD_ET</w:t>
      </w:r>
    </w:p>
    <w:p w14:paraId="61E5A80C" w14:textId="77777777" w:rsidR="00495854" w:rsidRPr="00495854" w:rsidRDefault="00495854" w:rsidP="00495854">
      <w:pPr>
        <w:rPr>
          <w:lang w:val="en-GB"/>
        </w:rPr>
      </w:pPr>
    </w:p>
    <w:p w14:paraId="426CBEC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Phone_Vol_Level_TBD_ET</w:t>
      </w:r>
    </w:p>
    <w:p w14:paraId="60DE939B" w14:textId="77777777" w:rsidR="00B442FD" w:rsidRDefault="00B442FD" w:rsidP="00B442FD">
      <w:pPr>
        <w:rPr>
          <w:rFonts w:cs="Arial"/>
        </w:rPr>
      </w:pPr>
      <w:r>
        <w:rPr>
          <w:rFonts w:cs="Arial"/>
        </w:rPr>
        <w:t>Encoding Type for Phone Vol Level Zone (Zone 1/2/3/4/5/6)</w:t>
      </w:r>
    </w:p>
    <w:p w14:paraId="55D18291" w14:textId="77777777" w:rsidR="00B442FD" w:rsidRDefault="00B442FD" w:rsidP="00B442FD">
      <w:pPr>
        <w:rPr>
          <w:rFonts w:cs="Arial"/>
        </w:rPr>
      </w:pPr>
    </w:p>
    <w:p w14:paraId="618AC5AC" w14:textId="62040D57"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3DF1A5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2EFF2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FFC182"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CAF442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AD5B721" w14:textId="77777777" w:rsidR="00E8119E" w:rsidRPr="001B386B" w:rsidRDefault="00E8119E" w:rsidP="00747176">
            <w:pPr>
              <w:rPr>
                <w:rFonts w:eastAsiaTheme="minorHAnsi" w:cs="Arial"/>
                <w:color w:val="000000" w:themeColor="text1"/>
                <w:sz w:val="4"/>
                <w:szCs w:val="4"/>
              </w:rPr>
            </w:pPr>
          </w:p>
        </w:tc>
      </w:tr>
      <w:tr w:rsidR="00E8119E" w:rsidRPr="00F03856" w14:paraId="726B94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0191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37FA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89255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0</w:t>
            </w:r>
          </w:p>
        </w:tc>
      </w:tr>
      <w:tr w:rsidR="00E8119E" w:rsidRPr="00F03856" w14:paraId="4C0CA8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2B62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77A7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60E3B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w:t>
            </w:r>
          </w:p>
        </w:tc>
      </w:tr>
      <w:tr w:rsidR="00E8119E" w:rsidRPr="00F03856" w14:paraId="34BEAA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AE682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DE92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A4863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w:t>
            </w:r>
          </w:p>
        </w:tc>
      </w:tr>
      <w:tr w:rsidR="00E8119E" w:rsidRPr="00F03856" w14:paraId="7D2544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AB4FB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1EFA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81945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3</w:t>
            </w:r>
          </w:p>
        </w:tc>
      </w:tr>
      <w:tr w:rsidR="00E8119E" w:rsidRPr="00F03856" w14:paraId="1DD367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CD02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E5D1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B33A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4</w:t>
            </w:r>
          </w:p>
        </w:tc>
      </w:tr>
      <w:tr w:rsidR="00E8119E" w:rsidRPr="00F03856" w14:paraId="6438D2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34297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27F5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0120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5</w:t>
            </w:r>
          </w:p>
        </w:tc>
      </w:tr>
      <w:tr w:rsidR="00E8119E" w:rsidRPr="00F03856" w14:paraId="68BBC6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E77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3D1B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4504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6</w:t>
            </w:r>
          </w:p>
        </w:tc>
      </w:tr>
      <w:tr w:rsidR="00E8119E" w:rsidRPr="00F03856" w14:paraId="4CDAFB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C16A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3114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FA56A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7</w:t>
            </w:r>
          </w:p>
        </w:tc>
      </w:tr>
      <w:tr w:rsidR="00E8119E" w:rsidRPr="00F03856" w14:paraId="3255A3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EFCF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F050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3A157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8</w:t>
            </w:r>
          </w:p>
        </w:tc>
      </w:tr>
      <w:tr w:rsidR="00E8119E" w:rsidRPr="00F03856" w14:paraId="0D5170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E9E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B21A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BB58F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9</w:t>
            </w:r>
          </w:p>
        </w:tc>
      </w:tr>
      <w:tr w:rsidR="00E8119E" w:rsidRPr="00F03856" w14:paraId="426D07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9682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FCD64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B5AAF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10</w:t>
            </w:r>
          </w:p>
        </w:tc>
      </w:tr>
      <w:tr w:rsidR="00E8119E" w:rsidRPr="00F03856" w14:paraId="56A940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BFA29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CD83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2A52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11</w:t>
            </w:r>
          </w:p>
        </w:tc>
      </w:tr>
      <w:tr w:rsidR="00E8119E" w:rsidRPr="00F03856" w14:paraId="622413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23B45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CB73D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278B9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12</w:t>
            </w:r>
          </w:p>
        </w:tc>
      </w:tr>
      <w:tr w:rsidR="00E8119E" w:rsidRPr="00F03856" w14:paraId="49CFCD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FBAD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44371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01957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13</w:t>
            </w:r>
          </w:p>
        </w:tc>
      </w:tr>
      <w:tr w:rsidR="00E8119E" w:rsidRPr="00F03856" w14:paraId="66D97F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1218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3CF88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16557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14</w:t>
            </w:r>
          </w:p>
        </w:tc>
      </w:tr>
      <w:tr w:rsidR="00E8119E" w:rsidRPr="00F03856" w14:paraId="29F116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0070A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EEF5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3C2F5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15</w:t>
            </w:r>
          </w:p>
        </w:tc>
      </w:tr>
      <w:tr w:rsidR="00E8119E" w:rsidRPr="00F03856" w14:paraId="02DA14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E0E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A598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C5F1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16</w:t>
            </w:r>
          </w:p>
        </w:tc>
      </w:tr>
      <w:tr w:rsidR="00E8119E" w:rsidRPr="00F03856" w14:paraId="7776D6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46A4E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2FFA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B8112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17</w:t>
            </w:r>
          </w:p>
        </w:tc>
      </w:tr>
      <w:tr w:rsidR="00E8119E" w:rsidRPr="00F03856" w14:paraId="1BE335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170FC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C435A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4B400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18</w:t>
            </w:r>
          </w:p>
        </w:tc>
      </w:tr>
      <w:tr w:rsidR="00E8119E" w:rsidRPr="00F03856" w14:paraId="08485B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7F3AF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051A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E264F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19</w:t>
            </w:r>
          </w:p>
        </w:tc>
      </w:tr>
      <w:tr w:rsidR="00E8119E" w:rsidRPr="00F03856" w14:paraId="5AA8E6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FA96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7202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CC82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20</w:t>
            </w:r>
          </w:p>
        </w:tc>
      </w:tr>
      <w:tr w:rsidR="00E8119E" w:rsidRPr="00F03856" w14:paraId="64CC63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A59D7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9791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C1A4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21</w:t>
            </w:r>
          </w:p>
        </w:tc>
      </w:tr>
      <w:tr w:rsidR="00E8119E" w:rsidRPr="00F03856" w14:paraId="2B00E2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951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7C99B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2113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22</w:t>
            </w:r>
          </w:p>
        </w:tc>
      </w:tr>
      <w:tr w:rsidR="00E8119E" w:rsidRPr="00F03856" w14:paraId="28BE3C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0BC7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EE48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56030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23</w:t>
            </w:r>
          </w:p>
        </w:tc>
      </w:tr>
      <w:tr w:rsidR="00E8119E" w:rsidRPr="00F03856" w14:paraId="7C7915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1337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55AA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8A736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24</w:t>
            </w:r>
          </w:p>
        </w:tc>
      </w:tr>
      <w:tr w:rsidR="00E8119E" w:rsidRPr="00F03856" w14:paraId="7D55B4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4236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22D8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D7369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25</w:t>
            </w:r>
          </w:p>
        </w:tc>
      </w:tr>
      <w:tr w:rsidR="00E8119E" w:rsidRPr="00F03856" w14:paraId="122872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8235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71E8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0197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26</w:t>
            </w:r>
          </w:p>
        </w:tc>
      </w:tr>
      <w:tr w:rsidR="00E8119E" w:rsidRPr="00F03856" w14:paraId="72D06B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B5D8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51D9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23CF3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27</w:t>
            </w:r>
          </w:p>
        </w:tc>
      </w:tr>
      <w:tr w:rsidR="00E8119E" w:rsidRPr="00F03856" w14:paraId="37A5BE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B18D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9775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9614B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28</w:t>
            </w:r>
          </w:p>
        </w:tc>
      </w:tr>
      <w:tr w:rsidR="00E8119E" w:rsidRPr="00F03856" w14:paraId="51ADA2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88E37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8A952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890C6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29</w:t>
            </w:r>
          </w:p>
        </w:tc>
      </w:tr>
      <w:tr w:rsidR="00E8119E" w:rsidRPr="00F03856" w14:paraId="2354F8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398B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B0E5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72CDF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Level signal for volume level 30</w:t>
            </w:r>
          </w:p>
        </w:tc>
      </w:tr>
      <w:tr w:rsidR="00E8119E" w:rsidRPr="00F03856" w14:paraId="6A17120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C519A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74EF8E" w14:textId="77777777" w:rsidR="00E8119E" w:rsidRPr="00F03856" w:rsidRDefault="00E8119E" w:rsidP="00747176">
            <w:pPr>
              <w:rPr>
                <w:rFonts w:eastAsiaTheme="minorHAnsi" w:cs="Arial"/>
                <w:color w:val="000000" w:themeColor="text1"/>
                <w:sz w:val="16"/>
                <w:szCs w:val="16"/>
              </w:rPr>
            </w:pPr>
          </w:p>
        </w:tc>
      </w:tr>
    </w:tbl>
    <w:p w14:paraId="121B3830" w14:textId="77777777" w:rsidR="00E8119E" w:rsidRDefault="00E8119E" w:rsidP="00E8119E">
      <w:pPr>
        <w:pStyle w:val="Caption"/>
        <w:rPr>
          <w:lang w:val="en-GB"/>
        </w:rPr>
      </w:pPr>
      <w:r w:rsidRPr="00702453">
        <w:t xml:space="preserve">Table: </w:t>
      </w:r>
      <w:r>
        <w:t xml:space="preserve">Encoding Details of </w:t>
      </w:r>
      <w:r w:rsidRPr="004521EB">
        <w:rPr>
          <w:lang w:val="en-GB"/>
        </w:rPr>
        <w:t>Phone_Vol_Level_TBD_ET</w:t>
      </w:r>
    </w:p>
    <w:p w14:paraId="39475245" w14:textId="77777777" w:rsidR="00495854" w:rsidRPr="00495854" w:rsidRDefault="00495854" w:rsidP="00495854">
      <w:pPr>
        <w:rPr>
          <w:lang w:val="en-GB"/>
        </w:rPr>
      </w:pPr>
    </w:p>
    <w:p w14:paraId="002BE9D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In-Car Communication Status_ET</w:t>
      </w:r>
    </w:p>
    <w:p w14:paraId="2FB60571" w14:textId="77777777" w:rsidR="00B442FD" w:rsidRDefault="00B442FD" w:rsidP="00B442FD">
      <w:pPr>
        <w:rPr>
          <w:rFonts w:cs="Arial"/>
        </w:rPr>
      </w:pPr>
      <w:r>
        <w:rPr>
          <w:rFonts w:cs="Arial"/>
        </w:rPr>
        <w:t>Encoding Type for HMI Status update for ICC</w:t>
      </w:r>
    </w:p>
    <w:p w14:paraId="74FB85F5" w14:textId="77777777" w:rsidR="00B442FD" w:rsidRDefault="00B442FD" w:rsidP="00B442FD">
      <w:pPr>
        <w:rPr>
          <w:rFonts w:cs="Arial"/>
        </w:rPr>
      </w:pPr>
    </w:p>
    <w:p w14:paraId="704F0249" w14:textId="5080BCF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556E46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17952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C17232"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46EC7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EB48DC" w14:textId="77777777" w:rsidR="00E8119E" w:rsidRPr="00F03856" w:rsidRDefault="00E8119E" w:rsidP="00747176">
            <w:pPr>
              <w:rPr>
                <w:rFonts w:eastAsiaTheme="minorHAnsi" w:cs="Arial"/>
                <w:color w:val="000000" w:themeColor="text1"/>
                <w:sz w:val="16"/>
                <w:szCs w:val="16"/>
              </w:rPr>
            </w:pPr>
          </w:p>
        </w:tc>
      </w:tr>
      <w:tr w:rsidR="00E8119E" w:rsidRPr="00F03856" w14:paraId="45E48E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54FD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55F7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FCA8CD" w14:textId="77777777" w:rsidR="00E8119E" w:rsidRPr="00F03856" w:rsidRDefault="00E8119E" w:rsidP="00747176">
            <w:pPr>
              <w:rPr>
                <w:rFonts w:eastAsiaTheme="minorHAnsi" w:cs="Arial"/>
                <w:color w:val="000000" w:themeColor="text1"/>
                <w:sz w:val="16"/>
                <w:szCs w:val="16"/>
              </w:rPr>
            </w:pPr>
          </w:p>
        </w:tc>
      </w:tr>
      <w:tr w:rsidR="00E8119E" w:rsidRPr="00F03856" w14:paraId="2C8F79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4BD4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1FE64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D3206B" w14:textId="77777777" w:rsidR="00E8119E" w:rsidRPr="00F03856" w:rsidRDefault="00E8119E" w:rsidP="00747176">
            <w:pPr>
              <w:rPr>
                <w:rFonts w:eastAsiaTheme="minorHAnsi" w:cs="Arial"/>
                <w:color w:val="000000" w:themeColor="text1"/>
                <w:sz w:val="16"/>
                <w:szCs w:val="16"/>
              </w:rPr>
            </w:pPr>
          </w:p>
        </w:tc>
      </w:tr>
      <w:tr w:rsidR="00E8119E" w:rsidRPr="00F03856" w14:paraId="6C1122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40412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1152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A1B107" w14:textId="77777777" w:rsidR="00E8119E" w:rsidRPr="00F03856" w:rsidRDefault="00E8119E" w:rsidP="00747176">
            <w:pPr>
              <w:rPr>
                <w:rFonts w:eastAsiaTheme="minorHAnsi" w:cs="Arial"/>
                <w:color w:val="000000" w:themeColor="text1"/>
                <w:sz w:val="16"/>
                <w:szCs w:val="16"/>
              </w:rPr>
            </w:pPr>
          </w:p>
        </w:tc>
      </w:tr>
      <w:tr w:rsidR="00E8119E" w:rsidRPr="00F03856" w14:paraId="2A3F7B2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6085A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9F359B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7C58E5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F320D6" w14:textId="77777777" w:rsidR="00E8119E" w:rsidRPr="001B386B" w:rsidRDefault="00E8119E" w:rsidP="00747176">
            <w:pPr>
              <w:rPr>
                <w:rFonts w:eastAsiaTheme="minorHAnsi" w:cs="Arial"/>
                <w:color w:val="000000" w:themeColor="text1"/>
                <w:sz w:val="4"/>
                <w:szCs w:val="4"/>
              </w:rPr>
            </w:pPr>
          </w:p>
        </w:tc>
      </w:tr>
      <w:tr w:rsidR="00E8119E" w:rsidRPr="00F03856" w14:paraId="03FDC11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5211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B48FCF" w14:textId="77777777" w:rsidR="00E8119E" w:rsidRPr="00F03856" w:rsidRDefault="00E8119E" w:rsidP="00747176">
            <w:pPr>
              <w:rPr>
                <w:rFonts w:eastAsiaTheme="minorHAnsi" w:cs="Arial"/>
                <w:color w:val="000000" w:themeColor="text1"/>
                <w:sz w:val="16"/>
                <w:szCs w:val="16"/>
              </w:rPr>
            </w:pPr>
          </w:p>
        </w:tc>
      </w:tr>
    </w:tbl>
    <w:p w14:paraId="38E5F888" w14:textId="77777777" w:rsidR="00E8119E" w:rsidRDefault="00E8119E" w:rsidP="00E8119E">
      <w:pPr>
        <w:pStyle w:val="Caption"/>
        <w:rPr>
          <w:lang w:val="en-GB"/>
        </w:rPr>
      </w:pPr>
      <w:r w:rsidRPr="00702453">
        <w:t xml:space="preserve">Table: </w:t>
      </w:r>
      <w:r>
        <w:t xml:space="preserve">Encoding Details of </w:t>
      </w:r>
      <w:r w:rsidRPr="004521EB">
        <w:rPr>
          <w:lang w:val="en-GB"/>
        </w:rPr>
        <w:t>In-Car Communication Status_ET</w:t>
      </w:r>
    </w:p>
    <w:p w14:paraId="697C5D6F" w14:textId="77777777" w:rsidR="00495854" w:rsidRPr="00495854" w:rsidRDefault="00495854" w:rsidP="00495854">
      <w:pPr>
        <w:rPr>
          <w:lang w:val="en-GB"/>
        </w:rPr>
      </w:pPr>
    </w:p>
    <w:p w14:paraId="631957F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PhoneCall_Zone_St_ET</w:t>
      </w:r>
    </w:p>
    <w:p w14:paraId="5E50AD78" w14:textId="77777777" w:rsidR="00B442FD" w:rsidRDefault="00B442FD" w:rsidP="00B442FD">
      <w:pPr>
        <w:rPr>
          <w:rFonts w:cs="Arial"/>
        </w:rPr>
      </w:pPr>
      <w:r>
        <w:rPr>
          <w:rFonts w:cs="Arial"/>
        </w:rPr>
        <w:t>Encoding Type for Phone Call Zone Status (Inactive( Privacy/ Handsfree)</w:t>
      </w:r>
    </w:p>
    <w:p w14:paraId="581BAF68" w14:textId="77777777" w:rsidR="00B442FD" w:rsidRDefault="00B442FD" w:rsidP="00B442FD">
      <w:pPr>
        <w:rPr>
          <w:rFonts w:cs="Arial"/>
        </w:rPr>
      </w:pPr>
    </w:p>
    <w:p w14:paraId="39250851" w14:textId="75DE1AF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180320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7826E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D7A2FE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38CC10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D52885" w14:textId="77777777" w:rsidR="00E8119E" w:rsidRPr="001B386B" w:rsidRDefault="00E8119E" w:rsidP="00747176">
            <w:pPr>
              <w:rPr>
                <w:rFonts w:eastAsiaTheme="minorHAnsi" w:cs="Arial"/>
                <w:color w:val="000000" w:themeColor="text1"/>
                <w:sz w:val="4"/>
                <w:szCs w:val="4"/>
              </w:rPr>
            </w:pPr>
          </w:p>
        </w:tc>
      </w:tr>
      <w:tr w:rsidR="00E8119E" w:rsidRPr="00F03856" w14:paraId="3AC3A5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C543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06BC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701AD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77F9D1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A439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3D51B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Privacy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74980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Privacy</w:t>
            </w:r>
          </w:p>
        </w:tc>
      </w:tr>
      <w:tr w:rsidR="00E8119E" w:rsidRPr="00F03856" w14:paraId="4698B9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EB31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E72C6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Handsfree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A0884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Handsfree</w:t>
            </w:r>
          </w:p>
        </w:tc>
      </w:tr>
      <w:tr w:rsidR="00E8119E" w:rsidRPr="00F03856" w14:paraId="669CCFC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08961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7293CC" w14:textId="77777777" w:rsidR="00E8119E" w:rsidRPr="00F03856" w:rsidRDefault="00E8119E" w:rsidP="00747176">
            <w:pPr>
              <w:rPr>
                <w:rFonts w:eastAsiaTheme="minorHAnsi" w:cs="Arial"/>
                <w:color w:val="000000" w:themeColor="text1"/>
                <w:sz w:val="16"/>
                <w:szCs w:val="16"/>
              </w:rPr>
            </w:pPr>
          </w:p>
        </w:tc>
      </w:tr>
    </w:tbl>
    <w:p w14:paraId="28DCCB62" w14:textId="77777777" w:rsidR="00E8119E" w:rsidRDefault="00E8119E" w:rsidP="00E8119E">
      <w:pPr>
        <w:pStyle w:val="Caption"/>
        <w:rPr>
          <w:lang w:val="en-GB"/>
        </w:rPr>
      </w:pPr>
      <w:r w:rsidRPr="00702453">
        <w:t xml:space="preserve">Table: </w:t>
      </w:r>
      <w:r>
        <w:t xml:space="preserve">Encoding Details of </w:t>
      </w:r>
      <w:r w:rsidRPr="004521EB">
        <w:rPr>
          <w:lang w:val="en-GB"/>
        </w:rPr>
        <w:t>PhoneCall_Zone_St_ET</w:t>
      </w:r>
    </w:p>
    <w:p w14:paraId="39733542" w14:textId="77777777" w:rsidR="00495854" w:rsidRPr="00495854" w:rsidRDefault="00495854" w:rsidP="00495854">
      <w:pPr>
        <w:rPr>
          <w:lang w:val="en-GB"/>
        </w:rPr>
      </w:pPr>
    </w:p>
    <w:p w14:paraId="13CF09D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BluetoothAudioSource_ET</w:t>
      </w:r>
    </w:p>
    <w:p w14:paraId="08B8F697" w14:textId="77777777" w:rsidR="00B442FD" w:rsidRDefault="00B442FD" w:rsidP="00B442FD">
      <w:pPr>
        <w:rPr>
          <w:rFonts w:cs="Arial"/>
        </w:rPr>
      </w:pPr>
      <w:r>
        <w:rPr>
          <w:rFonts w:cs="Arial"/>
        </w:rPr>
        <w:t>Encoding Type for Bluetooth Audio Source (Connected)</w:t>
      </w:r>
    </w:p>
    <w:p w14:paraId="3AD8B9E6" w14:textId="77777777" w:rsidR="00B442FD" w:rsidRDefault="00B442FD" w:rsidP="00B442FD">
      <w:pPr>
        <w:rPr>
          <w:rFonts w:cs="Arial"/>
        </w:rPr>
      </w:pPr>
    </w:p>
    <w:p w14:paraId="27608B7E" w14:textId="64BD10E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E19C4F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5C649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8AEDF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6D8B82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1EC289" w14:textId="77777777" w:rsidR="00E8119E" w:rsidRPr="001B386B" w:rsidRDefault="00E8119E" w:rsidP="00747176">
            <w:pPr>
              <w:rPr>
                <w:rFonts w:eastAsiaTheme="minorHAnsi" w:cs="Arial"/>
                <w:color w:val="000000" w:themeColor="text1"/>
                <w:sz w:val="4"/>
                <w:szCs w:val="4"/>
              </w:rPr>
            </w:pPr>
          </w:p>
        </w:tc>
      </w:tr>
      <w:tr w:rsidR="00E8119E" w:rsidRPr="00F03856" w14:paraId="7A912B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A6A8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973B6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CDC87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Connected</w:t>
            </w:r>
          </w:p>
        </w:tc>
      </w:tr>
      <w:tr w:rsidR="00E8119E" w:rsidRPr="00F03856" w14:paraId="20FA0DA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3E509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A5DC1D" w14:textId="77777777" w:rsidR="00E8119E" w:rsidRPr="00F03856" w:rsidRDefault="00E8119E" w:rsidP="00747176">
            <w:pPr>
              <w:rPr>
                <w:rFonts w:eastAsiaTheme="minorHAnsi" w:cs="Arial"/>
                <w:color w:val="000000" w:themeColor="text1"/>
                <w:sz w:val="16"/>
                <w:szCs w:val="16"/>
              </w:rPr>
            </w:pPr>
          </w:p>
        </w:tc>
      </w:tr>
    </w:tbl>
    <w:p w14:paraId="33EB1763" w14:textId="77777777" w:rsidR="00E8119E" w:rsidRDefault="00E8119E" w:rsidP="00E8119E">
      <w:pPr>
        <w:pStyle w:val="Caption"/>
        <w:rPr>
          <w:lang w:val="en-GB"/>
        </w:rPr>
      </w:pPr>
      <w:r w:rsidRPr="00702453">
        <w:t xml:space="preserve">Table: </w:t>
      </w:r>
      <w:r>
        <w:t xml:space="preserve">Encoding Details of </w:t>
      </w:r>
      <w:r w:rsidRPr="004521EB">
        <w:rPr>
          <w:lang w:val="en-GB"/>
        </w:rPr>
        <w:t>BluetoothAudioSource_ET</w:t>
      </w:r>
    </w:p>
    <w:p w14:paraId="5CED08A1" w14:textId="77777777" w:rsidR="00495854" w:rsidRPr="00495854" w:rsidRDefault="00495854" w:rsidP="00495854">
      <w:pPr>
        <w:rPr>
          <w:lang w:val="en-GB"/>
        </w:rPr>
      </w:pPr>
    </w:p>
    <w:p w14:paraId="0C70F64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Audio_Vol_Level_TBD_ET</w:t>
      </w:r>
    </w:p>
    <w:p w14:paraId="64A41FC9" w14:textId="77777777" w:rsidR="00B442FD" w:rsidRDefault="00B442FD" w:rsidP="00B442FD">
      <w:pPr>
        <w:rPr>
          <w:rFonts w:cs="Arial"/>
        </w:rPr>
      </w:pPr>
      <w:r>
        <w:rPr>
          <w:rFonts w:cs="Arial"/>
        </w:rPr>
        <w:t>Encoding Type for Audio Vol Level (No Volume/Vol_Step1...Vol_Step30)</w:t>
      </w:r>
    </w:p>
    <w:p w14:paraId="07644BBF" w14:textId="77777777" w:rsidR="00B442FD" w:rsidRDefault="00B442FD" w:rsidP="00B442FD">
      <w:pPr>
        <w:rPr>
          <w:rFonts w:cs="Arial"/>
        </w:rPr>
      </w:pPr>
    </w:p>
    <w:p w14:paraId="2DBA9D2E" w14:textId="443F51E7"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C9C688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79AB4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1AD9A0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BFB4F2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180C4C" w14:textId="77777777" w:rsidR="00E8119E" w:rsidRPr="001B386B" w:rsidRDefault="00E8119E" w:rsidP="00747176">
            <w:pPr>
              <w:rPr>
                <w:rFonts w:eastAsiaTheme="minorHAnsi" w:cs="Arial"/>
                <w:color w:val="000000" w:themeColor="text1"/>
                <w:sz w:val="4"/>
                <w:szCs w:val="4"/>
              </w:rPr>
            </w:pPr>
          </w:p>
        </w:tc>
      </w:tr>
      <w:tr w:rsidR="00E8119E" w:rsidRPr="00F03856" w14:paraId="45857E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296E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43D49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3E7E7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0</w:t>
            </w:r>
          </w:p>
        </w:tc>
      </w:tr>
      <w:tr w:rsidR="00E8119E" w:rsidRPr="00F03856" w14:paraId="2F0523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57CE9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9C4F9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A72A0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w:t>
            </w:r>
          </w:p>
        </w:tc>
      </w:tr>
      <w:tr w:rsidR="00E8119E" w:rsidRPr="00F03856" w14:paraId="7A1F37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39F76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D45AF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B3AD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w:t>
            </w:r>
          </w:p>
        </w:tc>
      </w:tr>
      <w:tr w:rsidR="00E8119E" w:rsidRPr="00F03856" w14:paraId="218ADF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A826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E6E01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2FD85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3</w:t>
            </w:r>
          </w:p>
        </w:tc>
      </w:tr>
      <w:tr w:rsidR="00E8119E" w:rsidRPr="00F03856" w14:paraId="263707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34B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6D300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D785D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4</w:t>
            </w:r>
          </w:p>
        </w:tc>
      </w:tr>
      <w:tr w:rsidR="00E8119E" w:rsidRPr="00F03856" w14:paraId="7CFE8D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1B941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0D97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6EF6C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5</w:t>
            </w:r>
          </w:p>
        </w:tc>
      </w:tr>
      <w:tr w:rsidR="00E8119E" w:rsidRPr="00F03856" w14:paraId="05D9A7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7829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EEA49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2D607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6</w:t>
            </w:r>
          </w:p>
        </w:tc>
      </w:tr>
      <w:tr w:rsidR="00E8119E" w:rsidRPr="00F03856" w14:paraId="56A86A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F1C7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79624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BCC3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7</w:t>
            </w:r>
          </w:p>
        </w:tc>
      </w:tr>
      <w:tr w:rsidR="00E8119E" w:rsidRPr="00F03856" w14:paraId="7DB69C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13002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F943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9087C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8</w:t>
            </w:r>
          </w:p>
        </w:tc>
      </w:tr>
      <w:tr w:rsidR="00E8119E" w:rsidRPr="00F03856" w14:paraId="6AE33A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9B594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BD41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7663E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9</w:t>
            </w:r>
          </w:p>
        </w:tc>
      </w:tr>
      <w:tr w:rsidR="00E8119E" w:rsidRPr="00F03856" w14:paraId="4098718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57B3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9381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C8E8D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10</w:t>
            </w:r>
          </w:p>
        </w:tc>
      </w:tr>
      <w:tr w:rsidR="00E8119E" w:rsidRPr="00F03856" w14:paraId="2A2452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47C7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B3F92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6A46A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11</w:t>
            </w:r>
          </w:p>
        </w:tc>
      </w:tr>
      <w:tr w:rsidR="00E8119E" w:rsidRPr="00F03856" w14:paraId="5435D4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8A35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2BC4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12FB0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12</w:t>
            </w:r>
          </w:p>
        </w:tc>
      </w:tr>
      <w:tr w:rsidR="00E8119E" w:rsidRPr="00F03856" w14:paraId="4805A1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2138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860C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8BCB5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13</w:t>
            </w:r>
          </w:p>
        </w:tc>
      </w:tr>
      <w:tr w:rsidR="00E8119E" w:rsidRPr="00F03856" w14:paraId="4DF6FE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8E9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E91F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6B71B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14</w:t>
            </w:r>
          </w:p>
        </w:tc>
      </w:tr>
      <w:tr w:rsidR="00E8119E" w:rsidRPr="00F03856" w14:paraId="30FEC4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811BA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0F78D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9BA46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15</w:t>
            </w:r>
          </w:p>
        </w:tc>
      </w:tr>
      <w:tr w:rsidR="00E8119E" w:rsidRPr="00F03856" w14:paraId="7832AA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809F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636E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8C29F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16</w:t>
            </w:r>
          </w:p>
        </w:tc>
      </w:tr>
      <w:tr w:rsidR="00E8119E" w:rsidRPr="00F03856" w14:paraId="3FAB4E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D5B57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9ED0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9F487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17</w:t>
            </w:r>
          </w:p>
        </w:tc>
      </w:tr>
      <w:tr w:rsidR="00E8119E" w:rsidRPr="00F03856" w14:paraId="30F6A0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F14AE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D3EF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88176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18</w:t>
            </w:r>
          </w:p>
        </w:tc>
      </w:tr>
      <w:tr w:rsidR="00E8119E" w:rsidRPr="00F03856" w14:paraId="4FBA6B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6FF0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6A527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EB662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1</w:t>
            </w:r>
          </w:p>
        </w:tc>
      </w:tr>
      <w:tr w:rsidR="00E8119E" w:rsidRPr="00F03856" w14:paraId="5796E6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BA70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7233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3926E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20</w:t>
            </w:r>
          </w:p>
        </w:tc>
      </w:tr>
      <w:tr w:rsidR="00E8119E" w:rsidRPr="00F03856" w14:paraId="49DCA9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0660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ACBA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709A5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21</w:t>
            </w:r>
          </w:p>
        </w:tc>
      </w:tr>
      <w:tr w:rsidR="00E8119E" w:rsidRPr="00F03856" w14:paraId="356B4A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684D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6DC2B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D44BC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22</w:t>
            </w:r>
          </w:p>
        </w:tc>
      </w:tr>
      <w:tr w:rsidR="00E8119E" w:rsidRPr="00F03856" w14:paraId="65C479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20DDC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E916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12F1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23</w:t>
            </w:r>
          </w:p>
        </w:tc>
      </w:tr>
      <w:tr w:rsidR="00E8119E" w:rsidRPr="00F03856" w14:paraId="11F5A0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CB9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E8A43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F145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24</w:t>
            </w:r>
          </w:p>
        </w:tc>
      </w:tr>
      <w:tr w:rsidR="00E8119E" w:rsidRPr="00F03856" w14:paraId="3C00D0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18AA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620F7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F7A84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25</w:t>
            </w:r>
          </w:p>
        </w:tc>
      </w:tr>
      <w:tr w:rsidR="00E8119E" w:rsidRPr="00F03856" w14:paraId="693604B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466E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10DC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E646C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26</w:t>
            </w:r>
          </w:p>
        </w:tc>
      </w:tr>
      <w:tr w:rsidR="00E8119E" w:rsidRPr="00F03856" w14:paraId="6792B6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5F41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4DDED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6AB44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27</w:t>
            </w:r>
          </w:p>
        </w:tc>
      </w:tr>
      <w:tr w:rsidR="00E8119E" w:rsidRPr="00F03856" w14:paraId="3B2740A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805F3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D289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EDA03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28</w:t>
            </w:r>
          </w:p>
        </w:tc>
      </w:tr>
      <w:tr w:rsidR="00E8119E" w:rsidRPr="00F03856" w14:paraId="432DB8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E74F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E5D5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3AD5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29</w:t>
            </w:r>
          </w:p>
        </w:tc>
      </w:tr>
      <w:tr w:rsidR="00E8119E" w:rsidRPr="00F03856" w14:paraId="03183E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0E79D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657E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B6D50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Level signal for volume level 30</w:t>
            </w:r>
          </w:p>
        </w:tc>
      </w:tr>
      <w:tr w:rsidR="00E8119E" w:rsidRPr="00F03856" w14:paraId="766893A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19C22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39E08E" w14:textId="77777777" w:rsidR="00E8119E" w:rsidRPr="00F03856" w:rsidRDefault="00E8119E" w:rsidP="00747176">
            <w:pPr>
              <w:rPr>
                <w:rFonts w:eastAsiaTheme="minorHAnsi" w:cs="Arial"/>
                <w:color w:val="000000" w:themeColor="text1"/>
                <w:sz w:val="16"/>
                <w:szCs w:val="16"/>
              </w:rPr>
            </w:pPr>
          </w:p>
        </w:tc>
      </w:tr>
    </w:tbl>
    <w:p w14:paraId="24F484FF"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Audio_Vol_Level_TBD_ET</w:t>
      </w:r>
    </w:p>
    <w:p w14:paraId="539EE7B4" w14:textId="77777777" w:rsidR="00495854" w:rsidRPr="00495854" w:rsidRDefault="00495854" w:rsidP="00495854">
      <w:pPr>
        <w:rPr>
          <w:lang w:val="en-GB"/>
        </w:rPr>
      </w:pPr>
    </w:p>
    <w:p w14:paraId="122BBFA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Prompt_Vol_Updated_TBD_ET</w:t>
      </w:r>
    </w:p>
    <w:p w14:paraId="33644CA6" w14:textId="77777777" w:rsidR="00B442FD" w:rsidRDefault="00B442FD" w:rsidP="00B442FD">
      <w:pPr>
        <w:rPr>
          <w:rFonts w:cs="Arial"/>
        </w:rPr>
      </w:pPr>
      <w:r>
        <w:rPr>
          <w:rFonts w:cs="Arial"/>
        </w:rPr>
        <w:t>Encoding Type for Prompt Vol Updated (NoUpdate/Updated)</w:t>
      </w:r>
    </w:p>
    <w:p w14:paraId="29DD541F" w14:textId="77777777" w:rsidR="00B442FD" w:rsidRDefault="00B442FD" w:rsidP="00B442FD">
      <w:pPr>
        <w:rPr>
          <w:rFonts w:cs="Arial"/>
        </w:rPr>
      </w:pPr>
    </w:p>
    <w:p w14:paraId="2AF0FE9B" w14:textId="4C35E3C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5EB4D0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B8913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EA6B84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CF84D7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CC0A79E" w14:textId="77777777" w:rsidR="00E8119E" w:rsidRPr="001B386B" w:rsidRDefault="00E8119E" w:rsidP="00747176">
            <w:pPr>
              <w:rPr>
                <w:rFonts w:eastAsiaTheme="minorHAnsi" w:cs="Arial"/>
                <w:color w:val="000000" w:themeColor="text1"/>
                <w:sz w:val="4"/>
                <w:szCs w:val="4"/>
              </w:rPr>
            </w:pPr>
          </w:p>
        </w:tc>
      </w:tr>
      <w:tr w:rsidR="00E8119E" w:rsidRPr="00F03856" w14:paraId="599C0B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F8318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911C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04076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Update signal for when the volume is updated</w:t>
            </w:r>
          </w:p>
        </w:tc>
      </w:tr>
      <w:tr w:rsidR="00E8119E" w:rsidRPr="00F03856" w14:paraId="68C380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75D4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5517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6E5B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Update signal for when the volume is not updated</w:t>
            </w:r>
          </w:p>
        </w:tc>
      </w:tr>
      <w:tr w:rsidR="00E8119E" w:rsidRPr="00F03856" w14:paraId="1167C4E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29DE0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3787F5" w14:textId="77777777" w:rsidR="00E8119E" w:rsidRPr="00F03856" w:rsidRDefault="00E8119E" w:rsidP="00747176">
            <w:pPr>
              <w:rPr>
                <w:rFonts w:eastAsiaTheme="minorHAnsi" w:cs="Arial"/>
                <w:color w:val="000000" w:themeColor="text1"/>
                <w:sz w:val="16"/>
                <w:szCs w:val="16"/>
              </w:rPr>
            </w:pPr>
          </w:p>
        </w:tc>
      </w:tr>
    </w:tbl>
    <w:p w14:paraId="54F9B858"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Prompt_Vol_Updated_TBD_ET</w:t>
      </w:r>
    </w:p>
    <w:p w14:paraId="0B21ED6D" w14:textId="77777777" w:rsidR="00495854" w:rsidRPr="00495854" w:rsidRDefault="00495854" w:rsidP="00495854">
      <w:pPr>
        <w:rPr>
          <w:lang w:val="en-GB"/>
        </w:rPr>
      </w:pPr>
    </w:p>
    <w:p w14:paraId="2F9E1FD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SourceTypeStatus_ET</w:t>
      </w:r>
    </w:p>
    <w:p w14:paraId="6037C874" w14:textId="77777777" w:rsidR="00B442FD" w:rsidRDefault="00B442FD" w:rsidP="00B442FD">
      <w:pPr>
        <w:rPr>
          <w:rFonts w:cs="Arial"/>
        </w:rPr>
      </w:pPr>
      <w:r>
        <w:rPr>
          <w:rFonts w:cs="Arial"/>
        </w:rPr>
        <w:lastRenderedPageBreak/>
        <w:t>Encoding Type for Source Type Status (Inactive/ Deallocated/ Stacked/ Granted)</w:t>
      </w:r>
    </w:p>
    <w:p w14:paraId="5711EC12" w14:textId="77777777" w:rsidR="00B442FD" w:rsidRDefault="00B442FD" w:rsidP="00B442FD">
      <w:pPr>
        <w:rPr>
          <w:rFonts w:cs="Arial"/>
        </w:rPr>
      </w:pPr>
    </w:p>
    <w:p w14:paraId="659A57E3" w14:textId="4A7059D4"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EB7A4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62F9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F0E2A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D902B2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D4EF41" w14:textId="77777777" w:rsidR="00E8119E" w:rsidRPr="001B386B" w:rsidRDefault="00E8119E" w:rsidP="00747176">
            <w:pPr>
              <w:rPr>
                <w:rFonts w:eastAsiaTheme="minorHAnsi" w:cs="Arial"/>
                <w:color w:val="000000" w:themeColor="text1"/>
                <w:sz w:val="4"/>
                <w:szCs w:val="4"/>
              </w:rPr>
            </w:pPr>
          </w:p>
        </w:tc>
      </w:tr>
      <w:tr w:rsidR="00E8119E" w:rsidRPr="00F03856" w14:paraId="170506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BE3A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DDCC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FFDE6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45EF58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DD86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7993F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Deallocated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2EBC0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Deallocated</w:t>
            </w:r>
          </w:p>
        </w:tc>
      </w:tr>
      <w:tr w:rsidR="00E8119E" w:rsidRPr="00F03856" w14:paraId="4D2618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28631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6E6F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Stacked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BA5A4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Stacked</w:t>
            </w:r>
          </w:p>
        </w:tc>
      </w:tr>
      <w:tr w:rsidR="00E8119E" w:rsidRPr="00F03856" w14:paraId="682693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8313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9452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Granted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3F9AE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Granted</w:t>
            </w:r>
          </w:p>
        </w:tc>
      </w:tr>
      <w:tr w:rsidR="00E8119E" w:rsidRPr="00F03856" w14:paraId="54C9AD8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F800F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4A9F30" w14:textId="77777777" w:rsidR="00E8119E" w:rsidRPr="00F03856" w:rsidRDefault="00E8119E" w:rsidP="00747176">
            <w:pPr>
              <w:rPr>
                <w:rFonts w:eastAsiaTheme="minorHAnsi" w:cs="Arial"/>
                <w:color w:val="000000" w:themeColor="text1"/>
                <w:sz w:val="16"/>
                <w:szCs w:val="16"/>
              </w:rPr>
            </w:pPr>
          </w:p>
        </w:tc>
      </w:tr>
    </w:tbl>
    <w:p w14:paraId="581323FB" w14:textId="77777777" w:rsidR="00E8119E" w:rsidRDefault="00E8119E" w:rsidP="00E8119E">
      <w:pPr>
        <w:pStyle w:val="Caption"/>
        <w:rPr>
          <w:lang w:val="en-GB"/>
        </w:rPr>
      </w:pPr>
      <w:r w:rsidRPr="00702453">
        <w:t xml:space="preserve">Table: </w:t>
      </w:r>
      <w:r>
        <w:t xml:space="preserve">Encoding Details of </w:t>
      </w:r>
      <w:r w:rsidRPr="004521EB">
        <w:rPr>
          <w:lang w:val="en-GB"/>
        </w:rPr>
        <w:t>SourceTypeStatus_ET</w:t>
      </w:r>
    </w:p>
    <w:p w14:paraId="71582B66" w14:textId="77777777" w:rsidR="00495854" w:rsidRPr="00495854" w:rsidRDefault="00495854" w:rsidP="00495854">
      <w:pPr>
        <w:rPr>
          <w:lang w:val="en-GB"/>
        </w:rPr>
      </w:pPr>
    </w:p>
    <w:p w14:paraId="5E85D26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VolCntlr_Offset_Vol_Level_Zone_ET</w:t>
      </w:r>
    </w:p>
    <w:p w14:paraId="4EE4A37C" w14:textId="77777777" w:rsidR="00B442FD" w:rsidRDefault="00B442FD" w:rsidP="00B442FD">
      <w:pPr>
        <w:rPr>
          <w:rFonts w:cs="Arial"/>
        </w:rPr>
      </w:pPr>
      <w:r>
        <w:rPr>
          <w:rFonts w:cs="Arial"/>
        </w:rPr>
        <w:t>Encoding Type for Volume Control Offset Volume Zone (-3/-2/-1/0/1/2/3/Unused)</w:t>
      </w:r>
    </w:p>
    <w:p w14:paraId="3460BA7E" w14:textId="77777777" w:rsidR="00B442FD" w:rsidRDefault="00B442FD" w:rsidP="00B442FD">
      <w:pPr>
        <w:rPr>
          <w:rFonts w:cs="Arial"/>
        </w:rPr>
      </w:pPr>
    </w:p>
    <w:p w14:paraId="7DDF4392" w14:textId="5333029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6CBDF1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95598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98438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463171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78A12C" w14:textId="77777777" w:rsidR="00E8119E" w:rsidRPr="001B386B" w:rsidRDefault="00E8119E" w:rsidP="00747176">
            <w:pPr>
              <w:rPr>
                <w:rFonts w:eastAsiaTheme="minorHAnsi" w:cs="Arial"/>
                <w:color w:val="000000" w:themeColor="text1"/>
                <w:sz w:val="4"/>
                <w:szCs w:val="4"/>
              </w:rPr>
            </w:pPr>
          </w:p>
        </w:tc>
      </w:tr>
      <w:tr w:rsidR="00E8119E" w:rsidRPr="00F03856" w14:paraId="05D882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3A417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EEFA8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0CF32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E8119E" w:rsidRPr="00F03856" w14:paraId="0DF47D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121FF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622A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0207D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E8119E" w:rsidRPr="00F03856" w14:paraId="7C7B89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883D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B058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4E3CB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E8119E" w:rsidRPr="00F03856" w14:paraId="562046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872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541B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B0E3C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0</w:t>
            </w:r>
          </w:p>
        </w:tc>
      </w:tr>
      <w:tr w:rsidR="00E8119E" w:rsidRPr="00F03856" w14:paraId="6EAEA2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4CE9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A3EE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0D70D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E8119E" w:rsidRPr="00F03856" w14:paraId="4725FD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96292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B5F0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C5DF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E8119E" w:rsidRPr="00F03856" w14:paraId="0F961E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7CEF8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FDD7B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48B6B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E8119E" w:rsidRPr="00F03856" w14:paraId="45EE2B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2DA73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74D48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09257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Unused</w:t>
            </w:r>
          </w:p>
        </w:tc>
      </w:tr>
      <w:tr w:rsidR="00E8119E" w:rsidRPr="00F03856" w14:paraId="5288375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19098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90653A" w14:textId="77777777" w:rsidR="00E8119E" w:rsidRPr="00F03856" w:rsidRDefault="00E8119E" w:rsidP="00747176">
            <w:pPr>
              <w:rPr>
                <w:rFonts w:eastAsiaTheme="minorHAnsi" w:cs="Arial"/>
                <w:color w:val="000000" w:themeColor="text1"/>
                <w:sz w:val="16"/>
                <w:szCs w:val="16"/>
              </w:rPr>
            </w:pPr>
          </w:p>
        </w:tc>
      </w:tr>
    </w:tbl>
    <w:p w14:paraId="4EBFD334" w14:textId="77777777" w:rsidR="00E8119E" w:rsidRDefault="00E8119E" w:rsidP="00E8119E">
      <w:pPr>
        <w:pStyle w:val="Caption"/>
        <w:rPr>
          <w:lang w:val="en-GB"/>
        </w:rPr>
      </w:pPr>
      <w:r w:rsidRPr="00702453">
        <w:t xml:space="preserve">Table: </w:t>
      </w:r>
      <w:r>
        <w:t xml:space="preserve">Encoding Details of </w:t>
      </w:r>
      <w:r w:rsidRPr="004521EB">
        <w:rPr>
          <w:lang w:val="en-GB"/>
        </w:rPr>
        <w:t>VolCntlr_Offset_Vol_Level_Zone_ET</w:t>
      </w:r>
    </w:p>
    <w:p w14:paraId="3016607C" w14:textId="77777777" w:rsidR="00495854" w:rsidRPr="00495854" w:rsidRDefault="00495854" w:rsidP="00495854">
      <w:pPr>
        <w:rPr>
          <w:lang w:val="en-GB"/>
        </w:rPr>
      </w:pPr>
    </w:p>
    <w:p w14:paraId="658052C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Prompt_Vol_Level_Zone_ET</w:t>
      </w:r>
    </w:p>
    <w:p w14:paraId="06F4A56A" w14:textId="77777777" w:rsidR="00B442FD" w:rsidRDefault="00B442FD" w:rsidP="00B442FD">
      <w:pPr>
        <w:rPr>
          <w:rFonts w:cs="Arial"/>
        </w:rPr>
      </w:pPr>
      <w:r>
        <w:rPr>
          <w:rFonts w:cs="Arial"/>
        </w:rPr>
        <w:t>Encoding Type for Prompt Vol Level Zone (No Volume/Vol_Step1...Vol_Step30)</w:t>
      </w:r>
    </w:p>
    <w:p w14:paraId="727A966B" w14:textId="77777777" w:rsidR="00B442FD" w:rsidRDefault="00B442FD" w:rsidP="00B442FD">
      <w:pPr>
        <w:rPr>
          <w:rFonts w:cs="Arial"/>
        </w:rPr>
      </w:pPr>
    </w:p>
    <w:p w14:paraId="63E96893" w14:textId="66F830C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D7A7D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7CC47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8AFDC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36734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2F0C58D" w14:textId="77777777" w:rsidR="00E8119E" w:rsidRPr="001B386B" w:rsidRDefault="00E8119E" w:rsidP="00747176">
            <w:pPr>
              <w:rPr>
                <w:rFonts w:eastAsiaTheme="minorHAnsi" w:cs="Arial"/>
                <w:color w:val="000000" w:themeColor="text1"/>
                <w:sz w:val="4"/>
                <w:szCs w:val="4"/>
              </w:rPr>
            </w:pPr>
          </w:p>
        </w:tc>
      </w:tr>
      <w:tr w:rsidR="00E8119E" w:rsidRPr="00F03856" w14:paraId="47C035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4F83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74CA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97B32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2CF861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D756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0F2F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8F353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65E93B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C08CD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E8EA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7FDA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42EFAD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8CAD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DF96E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AC817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0FDC52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EDC5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CD5DB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90536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70CBE2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61B8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EEDBA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6DDD3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799951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FA40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0461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28FDB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49BDCF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DF6D0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65CC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6CD89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784DF8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CD65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AFFBE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5F33A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068968C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4E5D4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5D95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46FDF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4656DF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84C2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2B60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1DEE9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5DF64B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D8CB6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FF2A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213B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3B76EE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BDCE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9949F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B64B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035FA0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AB86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62E4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F5E50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5BDC129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A7890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3F79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344F8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79D52F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C1D9D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CEBC5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1B0D2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4F8D9E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7C8AF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EB876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B5A52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3ADEC3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181C6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05AD5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D80F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3DC17F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FB38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C30B1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8DB0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3DA36C8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8FA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D146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83C18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2DCB04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711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B40D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6F8EE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53641A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7573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D9444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1C6BE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4A127A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6589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5FDC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9C451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598C93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E280D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74E8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0986F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5B57D7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F3CA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BAAD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B0DE9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1C5EBD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E5CD3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FF37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EE3B1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5A3F83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8F01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3700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1DEDF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0E1C49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C5DD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C8BE2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34794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7D335D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2A043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F0325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C8A37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54E9C4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8A5E7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57C4D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27475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496A14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1BBD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4370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5163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50E859A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8E45A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11EE1B" w14:textId="77777777" w:rsidR="00E8119E" w:rsidRPr="00F03856" w:rsidRDefault="00E8119E" w:rsidP="00747176">
            <w:pPr>
              <w:rPr>
                <w:rFonts w:eastAsiaTheme="minorHAnsi" w:cs="Arial"/>
                <w:color w:val="000000" w:themeColor="text1"/>
                <w:sz w:val="16"/>
                <w:szCs w:val="16"/>
              </w:rPr>
            </w:pPr>
          </w:p>
        </w:tc>
      </w:tr>
    </w:tbl>
    <w:p w14:paraId="7CC32477"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Prompt_Vol_Level_Zone_ET</w:t>
      </w:r>
    </w:p>
    <w:p w14:paraId="655AE529" w14:textId="77777777" w:rsidR="00495854" w:rsidRPr="00495854" w:rsidRDefault="00495854" w:rsidP="00495854">
      <w:pPr>
        <w:rPr>
          <w:lang w:val="en-GB"/>
        </w:rPr>
      </w:pPr>
    </w:p>
    <w:p w14:paraId="6B16408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Captains Announcement_ Status_ET</w:t>
      </w:r>
    </w:p>
    <w:p w14:paraId="4FB5F400" w14:textId="77777777" w:rsidR="00B442FD" w:rsidRDefault="00B442FD" w:rsidP="00B442FD">
      <w:pPr>
        <w:rPr>
          <w:rFonts w:cs="Arial"/>
        </w:rPr>
      </w:pPr>
      <w:r>
        <w:rPr>
          <w:rFonts w:cs="Arial"/>
        </w:rPr>
        <w:t>Encoding Type for HMI Status update for CA</w:t>
      </w:r>
    </w:p>
    <w:p w14:paraId="125E7B25" w14:textId="77777777" w:rsidR="00B442FD" w:rsidRDefault="00B442FD" w:rsidP="00B442FD">
      <w:pPr>
        <w:rPr>
          <w:rFonts w:cs="Arial"/>
        </w:rPr>
      </w:pPr>
    </w:p>
    <w:p w14:paraId="4DA6F76F" w14:textId="5A732F4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313FCA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6F319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9CF618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DC42F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00F06B" w14:textId="77777777" w:rsidR="00E8119E" w:rsidRPr="00F03856" w:rsidRDefault="00E8119E" w:rsidP="00747176">
            <w:pPr>
              <w:rPr>
                <w:rFonts w:eastAsiaTheme="minorHAnsi" w:cs="Arial"/>
                <w:color w:val="000000" w:themeColor="text1"/>
                <w:sz w:val="16"/>
                <w:szCs w:val="16"/>
              </w:rPr>
            </w:pPr>
          </w:p>
        </w:tc>
      </w:tr>
      <w:tr w:rsidR="00E8119E" w:rsidRPr="00F03856" w14:paraId="7C4778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D187C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53FF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8DAD8A" w14:textId="77777777" w:rsidR="00E8119E" w:rsidRPr="00F03856" w:rsidRDefault="00E8119E" w:rsidP="00747176">
            <w:pPr>
              <w:rPr>
                <w:rFonts w:eastAsiaTheme="minorHAnsi" w:cs="Arial"/>
                <w:color w:val="000000" w:themeColor="text1"/>
                <w:sz w:val="16"/>
                <w:szCs w:val="16"/>
              </w:rPr>
            </w:pPr>
          </w:p>
        </w:tc>
      </w:tr>
      <w:tr w:rsidR="00E8119E" w:rsidRPr="00F03856" w14:paraId="7E0A30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F2190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B60E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B48F2" w14:textId="77777777" w:rsidR="00E8119E" w:rsidRPr="00F03856" w:rsidRDefault="00E8119E" w:rsidP="00747176">
            <w:pPr>
              <w:rPr>
                <w:rFonts w:eastAsiaTheme="minorHAnsi" w:cs="Arial"/>
                <w:color w:val="000000" w:themeColor="text1"/>
                <w:sz w:val="16"/>
                <w:szCs w:val="16"/>
              </w:rPr>
            </w:pPr>
          </w:p>
        </w:tc>
      </w:tr>
      <w:tr w:rsidR="00E8119E" w:rsidRPr="00F03856" w14:paraId="71B74C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ECB3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B981A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B0C661" w14:textId="77777777" w:rsidR="00E8119E" w:rsidRPr="00F03856" w:rsidRDefault="00E8119E" w:rsidP="00747176">
            <w:pPr>
              <w:rPr>
                <w:rFonts w:eastAsiaTheme="minorHAnsi" w:cs="Arial"/>
                <w:color w:val="000000" w:themeColor="text1"/>
                <w:sz w:val="16"/>
                <w:szCs w:val="16"/>
              </w:rPr>
            </w:pPr>
          </w:p>
        </w:tc>
      </w:tr>
      <w:tr w:rsidR="00E8119E" w:rsidRPr="00F03856" w14:paraId="236EB22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0D452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23CFD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E9A56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E7A4325" w14:textId="77777777" w:rsidR="00E8119E" w:rsidRPr="001B386B" w:rsidRDefault="00E8119E" w:rsidP="00747176">
            <w:pPr>
              <w:rPr>
                <w:rFonts w:eastAsiaTheme="minorHAnsi" w:cs="Arial"/>
                <w:color w:val="000000" w:themeColor="text1"/>
                <w:sz w:val="4"/>
                <w:szCs w:val="4"/>
              </w:rPr>
            </w:pPr>
          </w:p>
        </w:tc>
      </w:tr>
      <w:tr w:rsidR="00E8119E" w:rsidRPr="00F03856" w14:paraId="5C88DDA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B5D94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5DB22B" w14:textId="77777777" w:rsidR="00E8119E" w:rsidRPr="00F03856" w:rsidRDefault="00E8119E" w:rsidP="00747176">
            <w:pPr>
              <w:rPr>
                <w:rFonts w:eastAsiaTheme="minorHAnsi" w:cs="Arial"/>
                <w:color w:val="000000" w:themeColor="text1"/>
                <w:sz w:val="16"/>
                <w:szCs w:val="16"/>
              </w:rPr>
            </w:pPr>
          </w:p>
        </w:tc>
      </w:tr>
    </w:tbl>
    <w:p w14:paraId="09AB6AAB" w14:textId="77777777" w:rsidR="00E8119E" w:rsidRDefault="00E8119E" w:rsidP="00E8119E">
      <w:pPr>
        <w:pStyle w:val="Caption"/>
        <w:rPr>
          <w:lang w:val="en-GB"/>
        </w:rPr>
      </w:pPr>
      <w:r w:rsidRPr="00702453">
        <w:t xml:space="preserve">Table: </w:t>
      </w:r>
      <w:r>
        <w:t xml:space="preserve">Encoding Details of </w:t>
      </w:r>
      <w:r w:rsidRPr="004521EB">
        <w:rPr>
          <w:lang w:val="en-GB"/>
        </w:rPr>
        <w:t>Captains Announcement_ Status_ET</w:t>
      </w:r>
    </w:p>
    <w:p w14:paraId="1027DB4B" w14:textId="77777777" w:rsidR="00495854" w:rsidRPr="00495854" w:rsidRDefault="00495854" w:rsidP="00495854">
      <w:pPr>
        <w:rPr>
          <w:lang w:val="en-GB"/>
        </w:rPr>
      </w:pPr>
    </w:p>
    <w:p w14:paraId="6414966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TempSource_Vol_Level_Zone_ET</w:t>
      </w:r>
    </w:p>
    <w:p w14:paraId="04DBA6B2" w14:textId="77777777" w:rsidR="00B442FD" w:rsidRDefault="00B442FD" w:rsidP="00B442FD">
      <w:pPr>
        <w:rPr>
          <w:rFonts w:cs="Arial"/>
        </w:rPr>
      </w:pPr>
      <w:r>
        <w:rPr>
          <w:rFonts w:cs="Arial"/>
        </w:rPr>
        <w:t>Encoding Type for Temporary Source Vol Level Zone (No Volume/Vol_Step1...Vol_Step30)</w:t>
      </w:r>
    </w:p>
    <w:p w14:paraId="7996BEFF" w14:textId="77777777" w:rsidR="00B442FD" w:rsidRDefault="00B442FD" w:rsidP="00B442FD">
      <w:pPr>
        <w:rPr>
          <w:rFonts w:cs="Arial"/>
        </w:rPr>
      </w:pPr>
    </w:p>
    <w:p w14:paraId="272A2FA7" w14:textId="0FE9CED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0C7559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17C7D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F5B0BD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2E193B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2ED9DB0" w14:textId="77777777" w:rsidR="00E8119E" w:rsidRPr="001B386B" w:rsidRDefault="00E8119E" w:rsidP="00747176">
            <w:pPr>
              <w:rPr>
                <w:rFonts w:eastAsiaTheme="minorHAnsi" w:cs="Arial"/>
                <w:color w:val="000000" w:themeColor="text1"/>
                <w:sz w:val="4"/>
                <w:szCs w:val="4"/>
              </w:rPr>
            </w:pPr>
          </w:p>
        </w:tc>
      </w:tr>
      <w:tr w:rsidR="00E8119E" w:rsidRPr="00F03856" w14:paraId="798BAE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B1DA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1D78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A1782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462B36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A64A7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84A2B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62D8F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5D5060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9AF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28AC2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61C85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71408E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A5B5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310FC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36E6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743E9F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9F0AC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6DCE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A5A1D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6373A6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828E9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A61A8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55037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19936D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CF2E7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376F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B269D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2A85AB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E2152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534F1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0D125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1B05CB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654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BDF6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AB77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181FD5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4AEB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48589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7AFBE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29F94B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4D27A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F7CB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45C09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6781D3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DEAC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9161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4AAAA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06F70A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A1D2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04773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5E7D3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5B54C6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64BBD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883C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8494F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36D58A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4E96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E4191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A41C1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4A3978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27627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F88B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03F0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0F9283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E227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0C3A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35D0A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6ADEC3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5BBA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8D2A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B1824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67F7E2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0538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5989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F20D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3E04F6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AC00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AB9F1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033B4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3FD35A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7CA8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519B0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B4CA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72CCC1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3C367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02E5D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38958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2EEDC6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179A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8AE5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8EF8D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07FA20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7EB8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1320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DAC66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30B810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BFB7D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FC54D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4EF27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6F0538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6864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E29E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F6681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0ABDD0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497B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21421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F276A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1D428A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F02DE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1D926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86DF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28B38A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BB36B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2DD81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C73E7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5754CB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DC2B4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75E6A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1DE7D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4C3AF4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07FD6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91F7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DB0AD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0BB28CA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BD076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D29532" w14:textId="77777777" w:rsidR="00E8119E" w:rsidRPr="00F03856" w:rsidRDefault="00E8119E" w:rsidP="00747176">
            <w:pPr>
              <w:rPr>
                <w:rFonts w:eastAsiaTheme="minorHAnsi" w:cs="Arial"/>
                <w:color w:val="000000" w:themeColor="text1"/>
                <w:sz w:val="16"/>
                <w:szCs w:val="16"/>
              </w:rPr>
            </w:pPr>
          </w:p>
        </w:tc>
      </w:tr>
    </w:tbl>
    <w:p w14:paraId="5BCA0B26" w14:textId="77777777" w:rsidR="00E8119E" w:rsidRDefault="00E8119E" w:rsidP="00E8119E">
      <w:pPr>
        <w:pStyle w:val="Caption"/>
        <w:rPr>
          <w:lang w:val="en-GB"/>
        </w:rPr>
      </w:pPr>
      <w:r w:rsidRPr="00702453">
        <w:t xml:space="preserve">Table: </w:t>
      </w:r>
      <w:r>
        <w:t xml:space="preserve">Encoding Details of </w:t>
      </w:r>
      <w:r w:rsidRPr="004521EB">
        <w:rPr>
          <w:lang w:val="en-GB"/>
        </w:rPr>
        <w:t>TempSource_Vol_Level_Zone_ET</w:t>
      </w:r>
    </w:p>
    <w:p w14:paraId="711AAB03" w14:textId="77777777" w:rsidR="00495854" w:rsidRPr="00495854" w:rsidRDefault="00495854" w:rsidP="00495854">
      <w:pPr>
        <w:rPr>
          <w:lang w:val="en-GB"/>
        </w:rPr>
      </w:pPr>
    </w:p>
    <w:p w14:paraId="271F75B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DSP_VehicleAudioMode_Rsp_TBD_ET</w:t>
      </w:r>
    </w:p>
    <w:p w14:paraId="7CF4EA56" w14:textId="77777777" w:rsidR="00B442FD" w:rsidRDefault="00B442FD" w:rsidP="00B442FD">
      <w:pPr>
        <w:rPr>
          <w:rFonts w:cs="Arial"/>
        </w:rPr>
      </w:pPr>
      <w:r>
        <w:rPr>
          <w:rFonts w:cs="Arial"/>
        </w:rPr>
        <w:t>Encoding Type for Vehicle Audio Mode Response (Null/ Cabin/ Zone)</w:t>
      </w:r>
    </w:p>
    <w:p w14:paraId="5ACEF028" w14:textId="77777777" w:rsidR="00B442FD" w:rsidRDefault="00B442FD" w:rsidP="00B442FD">
      <w:pPr>
        <w:rPr>
          <w:rFonts w:cs="Arial"/>
        </w:rPr>
      </w:pPr>
    </w:p>
    <w:p w14:paraId="4FE025BE" w14:textId="17B03D3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E26231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6ADC8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9A390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D8B68B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83BEDFF" w14:textId="77777777" w:rsidR="00E8119E" w:rsidRPr="001B386B" w:rsidRDefault="00E8119E" w:rsidP="00747176">
            <w:pPr>
              <w:rPr>
                <w:rFonts w:eastAsiaTheme="minorHAnsi" w:cs="Arial"/>
                <w:color w:val="000000" w:themeColor="text1"/>
                <w:sz w:val="4"/>
                <w:szCs w:val="4"/>
              </w:rPr>
            </w:pPr>
          </w:p>
        </w:tc>
      </w:tr>
      <w:tr w:rsidR="00E8119E" w:rsidRPr="00F03856" w14:paraId="3104BE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1DA9F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0F06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8AB9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219B7D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1DBB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BE68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A9CFF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Mode change request signal for "Cabin Mode" stored in the signal processor.</w:t>
            </w:r>
          </w:p>
        </w:tc>
      </w:tr>
      <w:tr w:rsidR="00E8119E" w:rsidRPr="00F03856" w14:paraId="0CB44B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2700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52F8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0A503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Mode status signal for "Zone Mode" stored in the signal processor.</w:t>
            </w:r>
          </w:p>
        </w:tc>
      </w:tr>
      <w:tr w:rsidR="00E8119E" w:rsidRPr="00F03856" w14:paraId="1397F27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B537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2F1726" w14:textId="77777777" w:rsidR="00E8119E" w:rsidRPr="00F03856" w:rsidRDefault="00E8119E" w:rsidP="00747176">
            <w:pPr>
              <w:rPr>
                <w:rFonts w:eastAsiaTheme="minorHAnsi" w:cs="Arial"/>
                <w:color w:val="000000" w:themeColor="text1"/>
                <w:sz w:val="16"/>
                <w:szCs w:val="16"/>
              </w:rPr>
            </w:pPr>
          </w:p>
        </w:tc>
      </w:tr>
    </w:tbl>
    <w:p w14:paraId="473E4541" w14:textId="77777777" w:rsidR="00E8119E" w:rsidRDefault="00E8119E" w:rsidP="00E8119E">
      <w:pPr>
        <w:pStyle w:val="Caption"/>
        <w:rPr>
          <w:lang w:val="en-GB"/>
        </w:rPr>
      </w:pPr>
      <w:r w:rsidRPr="00702453">
        <w:t xml:space="preserve">Table: </w:t>
      </w:r>
      <w:r>
        <w:t xml:space="preserve">Encoding Details of </w:t>
      </w:r>
      <w:r w:rsidRPr="004521EB">
        <w:rPr>
          <w:lang w:val="en-GB"/>
        </w:rPr>
        <w:t>DSP_VehicleAudioMode_Rsp_TBD_ET</w:t>
      </w:r>
    </w:p>
    <w:p w14:paraId="3AF3B005" w14:textId="77777777" w:rsidR="00495854" w:rsidRPr="00495854" w:rsidRDefault="00495854" w:rsidP="00495854">
      <w:pPr>
        <w:rPr>
          <w:lang w:val="en-GB"/>
        </w:rPr>
      </w:pPr>
    </w:p>
    <w:p w14:paraId="31B48EC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SourceType_TBD_ET</w:t>
      </w:r>
    </w:p>
    <w:p w14:paraId="76D53AE8" w14:textId="77777777" w:rsidR="00B442FD" w:rsidRDefault="00B442FD" w:rsidP="00B442FD">
      <w:pPr>
        <w:rPr>
          <w:rFonts w:cs="Arial"/>
        </w:rPr>
      </w:pPr>
      <w:r>
        <w:rPr>
          <w:rFonts w:cs="Arial"/>
        </w:rPr>
        <w:t>Encoding Type for Source Type (Inactive/ Audio Off/ Aux_Media/ AM/ FM/ SDARS SAT/ SDARS IP/ DAB/ Phone/ Call Ring/ Radio Announcement/ VR/ Priority Assist/ Reserved)</w:t>
      </w:r>
    </w:p>
    <w:p w14:paraId="6D41CA58" w14:textId="77777777" w:rsidR="00B442FD" w:rsidRDefault="00B442FD" w:rsidP="00B442FD">
      <w:pPr>
        <w:rPr>
          <w:rFonts w:cs="Arial"/>
        </w:rPr>
      </w:pPr>
    </w:p>
    <w:p w14:paraId="0FFC79BF" w14:textId="5F280751"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FAD9A6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6893B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9F8A8B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36CE2B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42AB2D" w14:textId="77777777" w:rsidR="00E8119E" w:rsidRPr="001B386B" w:rsidRDefault="00E8119E" w:rsidP="00747176">
            <w:pPr>
              <w:rPr>
                <w:rFonts w:eastAsiaTheme="minorHAnsi" w:cs="Arial"/>
                <w:color w:val="000000" w:themeColor="text1"/>
                <w:sz w:val="4"/>
                <w:szCs w:val="4"/>
              </w:rPr>
            </w:pPr>
          </w:p>
        </w:tc>
      </w:tr>
      <w:tr w:rsidR="00E8119E" w:rsidRPr="00F03856" w14:paraId="6E981F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09AFC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A8FB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 / Audio 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C701A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when there is no audio source.</w:t>
            </w:r>
          </w:p>
        </w:tc>
      </w:tr>
      <w:tr w:rsidR="00E8119E" w:rsidRPr="00F03856" w14:paraId="52C581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F170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7390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Aux_Media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7DEBA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auxillary media source.</w:t>
            </w:r>
          </w:p>
        </w:tc>
      </w:tr>
      <w:tr w:rsidR="00E8119E" w:rsidRPr="00F03856" w14:paraId="226727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FFB8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4795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3CE69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AM Radio media source.</w:t>
            </w:r>
          </w:p>
        </w:tc>
      </w:tr>
      <w:tr w:rsidR="00E8119E" w:rsidRPr="00F03856" w14:paraId="53E86D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5751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E6242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04F99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FM Radio media source.</w:t>
            </w:r>
          </w:p>
        </w:tc>
      </w:tr>
      <w:tr w:rsidR="00E8119E" w:rsidRPr="00F03856" w14:paraId="4FC0C4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218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6B007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SDARS SAT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FEBDB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SDARS SAT media source.</w:t>
            </w:r>
          </w:p>
        </w:tc>
      </w:tr>
      <w:tr w:rsidR="00E8119E" w:rsidRPr="00F03856" w14:paraId="2FDC42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2F59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79535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SDARS IP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7F333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SDARS IP media source.</w:t>
            </w:r>
          </w:p>
        </w:tc>
      </w:tr>
      <w:tr w:rsidR="00E8119E" w:rsidRPr="00F03856" w14:paraId="110A74A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F8FA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A9BA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DAB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5EA5C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DAB Radio media source.</w:t>
            </w:r>
          </w:p>
        </w:tc>
      </w:tr>
      <w:tr w:rsidR="00E8119E" w:rsidRPr="00F03856" w14:paraId="3C7D4A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2AB8E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0589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Phone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7819A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Phone stream audio source.</w:t>
            </w:r>
          </w:p>
        </w:tc>
      </w:tr>
      <w:tr w:rsidR="00E8119E" w:rsidRPr="00F03856" w14:paraId="403938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9C1B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D2F0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Call Ring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508CE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Phone Call Ring audio source.</w:t>
            </w:r>
          </w:p>
        </w:tc>
      </w:tr>
      <w:tr w:rsidR="00E8119E" w:rsidRPr="00F03856" w14:paraId="5323A3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48D35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E110F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Radio Announcement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53C11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Radio Announcement audio source.</w:t>
            </w:r>
          </w:p>
        </w:tc>
      </w:tr>
      <w:tr w:rsidR="00E8119E" w:rsidRPr="00F03856" w14:paraId="7B63DF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550F7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3E59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F8F8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Voice Recognition audio source.</w:t>
            </w:r>
          </w:p>
        </w:tc>
      </w:tr>
      <w:tr w:rsidR="00E8119E" w:rsidRPr="00F03856" w14:paraId="3180B24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DF6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47675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 xml:space="preserve">Priority Assist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558FF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the Priority Assist audio source.</w:t>
            </w:r>
          </w:p>
        </w:tc>
      </w:tr>
      <w:tr w:rsidR="00E8119E" w:rsidRPr="00F03856" w14:paraId="73D572D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44F6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C2FD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Reserved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8ACC8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signal for "Reserved" audio sources</w:t>
            </w:r>
          </w:p>
        </w:tc>
      </w:tr>
      <w:tr w:rsidR="00E8119E" w:rsidRPr="00F03856" w14:paraId="4E6ABC3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A2AE0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FBA80D" w14:textId="77777777" w:rsidR="00E8119E" w:rsidRPr="00F03856" w:rsidRDefault="00E8119E" w:rsidP="00747176">
            <w:pPr>
              <w:rPr>
                <w:rFonts w:eastAsiaTheme="minorHAnsi" w:cs="Arial"/>
                <w:color w:val="000000" w:themeColor="text1"/>
                <w:sz w:val="16"/>
                <w:szCs w:val="16"/>
              </w:rPr>
            </w:pPr>
          </w:p>
        </w:tc>
      </w:tr>
    </w:tbl>
    <w:p w14:paraId="6FC33403" w14:textId="77777777" w:rsidR="00E8119E" w:rsidRDefault="00E8119E" w:rsidP="00E8119E">
      <w:pPr>
        <w:pStyle w:val="Caption"/>
        <w:rPr>
          <w:lang w:val="en-GB"/>
        </w:rPr>
      </w:pPr>
      <w:r w:rsidRPr="00702453">
        <w:t xml:space="preserve">Table: </w:t>
      </w:r>
      <w:r>
        <w:t xml:space="preserve">Encoding Details of </w:t>
      </w:r>
      <w:r w:rsidRPr="004521EB">
        <w:rPr>
          <w:lang w:val="en-GB"/>
        </w:rPr>
        <w:t>SourceType_TBD_ET</w:t>
      </w:r>
    </w:p>
    <w:p w14:paraId="2EAF5379" w14:textId="77777777" w:rsidR="00495854" w:rsidRPr="00495854" w:rsidRDefault="00495854" w:rsidP="00495854">
      <w:pPr>
        <w:rPr>
          <w:lang w:val="en-GB"/>
        </w:rPr>
      </w:pPr>
    </w:p>
    <w:p w14:paraId="1722108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BLE_AudioShareResp_Req_ET</w:t>
      </w:r>
    </w:p>
    <w:p w14:paraId="10E05D57" w14:textId="77777777" w:rsidR="00B442FD" w:rsidRDefault="00B442FD" w:rsidP="00B442FD">
      <w:pPr>
        <w:rPr>
          <w:rFonts w:cs="Arial"/>
        </w:rPr>
      </w:pPr>
      <w:r>
        <w:rPr>
          <w:rFonts w:cs="Arial"/>
        </w:rPr>
        <w:t>Encoding type for Audio SHare Response (Accept/Decline)(Internal Signal)</w:t>
      </w:r>
    </w:p>
    <w:p w14:paraId="0A698DBA" w14:textId="77777777" w:rsidR="00B442FD" w:rsidRDefault="00B442FD" w:rsidP="00B442FD">
      <w:pPr>
        <w:rPr>
          <w:rFonts w:cs="Arial"/>
        </w:rPr>
      </w:pPr>
    </w:p>
    <w:p w14:paraId="0E6ED81D" w14:textId="1DADA71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30ED73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8F9CF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68480E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451508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E8C2FB4" w14:textId="77777777" w:rsidR="00E8119E" w:rsidRPr="001B386B" w:rsidRDefault="00E8119E" w:rsidP="00747176">
            <w:pPr>
              <w:rPr>
                <w:rFonts w:eastAsiaTheme="minorHAnsi" w:cs="Arial"/>
                <w:color w:val="000000" w:themeColor="text1"/>
                <w:sz w:val="4"/>
                <w:szCs w:val="4"/>
              </w:rPr>
            </w:pPr>
          </w:p>
        </w:tc>
      </w:tr>
      <w:tr w:rsidR="00E8119E" w:rsidRPr="00F03856" w14:paraId="2D5A9F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6450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83261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582A4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Accept</w:t>
            </w:r>
          </w:p>
        </w:tc>
      </w:tr>
      <w:tr w:rsidR="00E8119E" w:rsidRPr="00F03856" w14:paraId="2C0112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6923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14A5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1703F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Decline</w:t>
            </w:r>
          </w:p>
        </w:tc>
      </w:tr>
      <w:tr w:rsidR="00E8119E" w:rsidRPr="00F03856" w14:paraId="4F9E293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3DC88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43DDBC" w14:textId="77777777" w:rsidR="00E8119E" w:rsidRPr="00F03856" w:rsidRDefault="00E8119E" w:rsidP="00747176">
            <w:pPr>
              <w:rPr>
                <w:rFonts w:eastAsiaTheme="minorHAnsi" w:cs="Arial"/>
                <w:color w:val="000000" w:themeColor="text1"/>
                <w:sz w:val="16"/>
                <w:szCs w:val="16"/>
              </w:rPr>
            </w:pPr>
          </w:p>
        </w:tc>
      </w:tr>
    </w:tbl>
    <w:p w14:paraId="01A044D4" w14:textId="77777777" w:rsidR="00E8119E" w:rsidRDefault="00E8119E" w:rsidP="00E8119E">
      <w:pPr>
        <w:pStyle w:val="Caption"/>
        <w:rPr>
          <w:lang w:val="en-GB"/>
        </w:rPr>
      </w:pPr>
      <w:r w:rsidRPr="00702453">
        <w:t xml:space="preserve">Table: </w:t>
      </w:r>
      <w:r>
        <w:t xml:space="preserve">Encoding Details of </w:t>
      </w:r>
      <w:r w:rsidRPr="004521EB">
        <w:rPr>
          <w:lang w:val="en-GB"/>
        </w:rPr>
        <w:t>BLE_AudioShareResp_Req_ET</w:t>
      </w:r>
    </w:p>
    <w:p w14:paraId="7C7D39AD" w14:textId="77777777" w:rsidR="00495854" w:rsidRPr="00495854" w:rsidRDefault="00495854" w:rsidP="00495854">
      <w:pPr>
        <w:rPr>
          <w:lang w:val="en-GB"/>
        </w:rPr>
      </w:pPr>
    </w:p>
    <w:p w14:paraId="6B1A98A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ZoneLockReq_ET</w:t>
      </w:r>
    </w:p>
    <w:p w14:paraId="76605A19" w14:textId="77777777" w:rsidR="00B442FD" w:rsidRDefault="00B442FD" w:rsidP="00B442FD">
      <w:pPr>
        <w:rPr>
          <w:rFonts w:cs="Arial"/>
        </w:rPr>
      </w:pPr>
      <w:r>
        <w:rPr>
          <w:rFonts w:cs="Arial"/>
        </w:rPr>
        <w:t>Encoding Type for Zone Lock Request (Activate/ Deactivate)(Internal Signal)</w:t>
      </w:r>
    </w:p>
    <w:p w14:paraId="696D59E8" w14:textId="77777777" w:rsidR="00B442FD" w:rsidRDefault="00B442FD" w:rsidP="00B442FD">
      <w:pPr>
        <w:rPr>
          <w:rFonts w:cs="Arial"/>
        </w:rPr>
      </w:pPr>
    </w:p>
    <w:p w14:paraId="231EF79E" w14:textId="29EED53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01B756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9E3EB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2D95EB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813FAC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187C19D" w14:textId="77777777" w:rsidR="00E8119E" w:rsidRPr="001B386B" w:rsidRDefault="00E8119E" w:rsidP="00747176">
            <w:pPr>
              <w:rPr>
                <w:rFonts w:eastAsiaTheme="minorHAnsi" w:cs="Arial"/>
                <w:color w:val="000000" w:themeColor="text1"/>
                <w:sz w:val="4"/>
                <w:szCs w:val="4"/>
              </w:rPr>
            </w:pPr>
          </w:p>
        </w:tc>
      </w:tr>
      <w:tr w:rsidR="00E8119E" w:rsidRPr="00F03856" w14:paraId="63B28B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73FA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64042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0129E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Activate</w:t>
            </w:r>
          </w:p>
        </w:tc>
      </w:tr>
      <w:tr w:rsidR="00E8119E" w:rsidRPr="00F03856" w14:paraId="3E7D3F4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A8C52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A0590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Deactivate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848F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Deactivate</w:t>
            </w:r>
          </w:p>
        </w:tc>
      </w:tr>
      <w:tr w:rsidR="00E8119E" w:rsidRPr="00F03856" w14:paraId="6002B63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F2365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1B07B0" w14:textId="77777777" w:rsidR="00E8119E" w:rsidRPr="00F03856" w:rsidRDefault="00E8119E" w:rsidP="00747176">
            <w:pPr>
              <w:rPr>
                <w:rFonts w:eastAsiaTheme="minorHAnsi" w:cs="Arial"/>
                <w:color w:val="000000" w:themeColor="text1"/>
                <w:sz w:val="16"/>
                <w:szCs w:val="16"/>
              </w:rPr>
            </w:pPr>
          </w:p>
        </w:tc>
      </w:tr>
    </w:tbl>
    <w:p w14:paraId="6316310D" w14:textId="77777777" w:rsidR="00E8119E" w:rsidRDefault="00E8119E" w:rsidP="00E8119E">
      <w:pPr>
        <w:pStyle w:val="Caption"/>
        <w:rPr>
          <w:lang w:val="en-GB"/>
        </w:rPr>
      </w:pPr>
      <w:r w:rsidRPr="00702453">
        <w:t xml:space="preserve">Table: </w:t>
      </w:r>
      <w:r>
        <w:t xml:space="preserve">Encoding Details of </w:t>
      </w:r>
      <w:r w:rsidRPr="004521EB">
        <w:rPr>
          <w:lang w:val="en-GB"/>
        </w:rPr>
        <w:t>ZoneLockReq_ET</w:t>
      </w:r>
    </w:p>
    <w:p w14:paraId="6564B954" w14:textId="77777777" w:rsidR="00495854" w:rsidRPr="00495854" w:rsidRDefault="00495854" w:rsidP="00495854">
      <w:pPr>
        <w:rPr>
          <w:lang w:val="en-GB"/>
        </w:rPr>
      </w:pPr>
    </w:p>
    <w:p w14:paraId="6426C42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HMI_Source Selection_Feedback_ET</w:t>
      </w:r>
    </w:p>
    <w:p w14:paraId="3E3FD094" w14:textId="77777777" w:rsidR="00B442FD" w:rsidRDefault="00B442FD" w:rsidP="00B442FD">
      <w:pPr>
        <w:rPr>
          <w:rFonts w:cs="Arial"/>
        </w:rPr>
      </w:pPr>
      <w:r>
        <w:rPr>
          <w:rFonts w:cs="Arial"/>
        </w:rPr>
        <w:t>Encoding Type for Source Selection_Feedback (LVDS Feedback)(Internal Signal)</w:t>
      </w:r>
    </w:p>
    <w:p w14:paraId="31319163" w14:textId="77777777" w:rsidR="00B442FD" w:rsidRDefault="00B442FD" w:rsidP="00B442FD">
      <w:pPr>
        <w:rPr>
          <w:rFonts w:cs="Arial"/>
        </w:rPr>
      </w:pPr>
    </w:p>
    <w:p w14:paraId="201BE02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CA.St_ET</w:t>
      </w:r>
    </w:p>
    <w:p w14:paraId="687385B2" w14:textId="77777777" w:rsidR="00B442FD" w:rsidRDefault="00B442FD" w:rsidP="00B442FD">
      <w:pPr>
        <w:rPr>
          <w:rFonts w:cs="Arial"/>
        </w:rPr>
      </w:pPr>
      <w:r>
        <w:rPr>
          <w:rFonts w:cs="Arial"/>
        </w:rPr>
        <w:t>Encoding Type for Captain's Announcement Status (Inactive/ CA Active/ CA Disabled)</w:t>
      </w:r>
    </w:p>
    <w:p w14:paraId="32DCE0B8" w14:textId="77777777" w:rsidR="00B442FD" w:rsidRDefault="00B442FD" w:rsidP="00B442FD">
      <w:pPr>
        <w:rPr>
          <w:rFonts w:cs="Arial"/>
        </w:rPr>
      </w:pPr>
    </w:p>
    <w:p w14:paraId="5EA5D1A0" w14:textId="5B8DAED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2D59CA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58750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8F6A1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E68DB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AD75B48" w14:textId="77777777" w:rsidR="00E8119E" w:rsidRPr="001B386B" w:rsidRDefault="00E8119E" w:rsidP="00747176">
            <w:pPr>
              <w:rPr>
                <w:rFonts w:eastAsiaTheme="minorHAnsi" w:cs="Arial"/>
                <w:color w:val="000000" w:themeColor="text1"/>
                <w:sz w:val="4"/>
                <w:szCs w:val="4"/>
              </w:rPr>
            </w:pPr>
          </w:p>
        </w:tc>
      </w:tr>
      <w:tr w:rsidR="00E8119E" w:rsidRPr="00F03856" w14:paraId="7F67CE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E818D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0E16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88AD2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0FD0CC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1E9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417D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 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6D227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 Active</w:t>
            </w:r>
          </w:p>
        </w:tc>
      </w:tr>
      <w:tr w:rsidR="00E8119E" w:rsidRPr="00F03856" w14:paraId="392764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4CF76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BC60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 Disabled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CBCA9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 Disabled</w:t>
            </w:r>
          </w:p>
        </w:tc>
      </w:tr>
      <w:tr w:rsidR="00E8119E" w:rsidRPr="00F03856" w14:paraId="1FBDD50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3C3A4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951E73" w14:textId="77777777" w:rsidR="00E8119E" w:rsidRPr="00F03856" w:rsidRDefault="00E8119E" w:rsidP="00747176">
            <w:pPr>
              <w:rPr>
                <w:rFonts w:eastAsiaTheme="minorHAnsi" w:cs="Arial"/>
                <w:color w:val="000000" w:themeColor="text1"/>
                <w:sz w:val="16"/>
                <w:szCs w:val="16"/>
              </w:rPr>
            </w:pPr>
          </w:p>
        </w:tc>
      </w:tr>
    </w:tbl>
    <w:p w14:paraId="50A250AC" w14:textId="77777777" w:rsidR="00E8119E" w:rsidRDefault="00E8119E" w:rsidP="00E8119E">
      <w:pPr>
        <w:pStyle w:val="Caption"/>
        <w:rPr>
          <w:lang w:val="en-GB"/>
        </w:rPr>
      </w:pPr>
      <w:r w:rsidRPr="00702453">
        <w:t xml:space="preserve">Table: </w:t>
      </w:r>
      <w:r>
        <w:t xml:space="preserve">Encoding Details of </w:t>
      </w:r>
      <w:r w:rsidRPr="004521EB">
        <w:rPr>
          <w:lang w:val="en-GB"/>
        </w:rPr>
        <w:t>CA.St_ET</w:t>
      </w:r>
    </w:p>
    <w:p w14:paraId="7DFDBC3C" w14:textId="77777777" w:rsidR="00495854" w:rsidRPr="00495854" w:rsidRDefault="00495854" w:rsidP="00495854">
      <w:pPr>
        <w:rPr>
          <w:lang w:val="en-GB"/>
        </w:rPr>
      </w:pPr>
    </w:p>
    <w:p w14:paraId="3373E610" w14:textId="755474F9" w:rsidR="00495854" w:rsidRDefault="00495854" w:rsidP="00495854">
      <w:pPr>
        <w:rPr>
          <w:lang w:val="en-GB"/>
        </w:rPr>
      </w:pPr>
    </w:p>
    <w:p w14:paraId="441859E9" w14:textId="753E1762" w:rsidR="00307912" w:rsidRDefault="00307912" w:rsidP="00495854">
      <w:pPr>
        <w:rPr>
          <w:lang w:val="en-GB"/>
        </w:rPr>
      </w:pPr>
    </w:p>
    <w:p w14:paraId="6A13FF56" w14:textId="1C378672" w:rsidR="00307912" w:rsidRDefault="00307912" w:rsidP="00495854">
      <w:pPr>
        <w:rPr>
          <w:lang w:val="en-GB"/>
        </w:rPr>
      </w:pPr>
    </w:p>
    <w:p w14:paraId="192D9517" w14:textId="77777777" w:rsidR="00307912" w:rsidRPr="00495854" w:rsidRDefault="00307912" w:rsidP="00495854">
      <w:pPr>
        <w:rPr>
          <w:lang w:val="en-GB"/>
        </w:rPr>
      </w:pPr>
    </w:p>
    <w:p w14:paraId="004DB46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Prompt_Vol_Updated_ET</w:t>
      </w:r>
    </w:p>
    <w:p w14:paraId="400E9CEC" w14:textId="77777777" w:rsidR="00B442FD" w:rsidRDefault="00B442FD" w:rsidP="00B442FD">
      <w:pPr>
        <w:rPr>
          <w:rFonts w:cs="Arial"/>
        </w:rPr>
      </w:pPr>
      <w:r>
        <w:rPr>
          <w:rFonts w:cs="Arial"/>
        </w:rPr>
        <w:t>Encoding Type for Prompt Vol Updated (NoUpdate/Updated)</w:t>
      </w:r>
    </w:p>
    <w:p w14:paraId="0BA6EAD9" w14:textId="77777777" w:rsidR="00B442FD" w:rsidRDefault="00B442FD" w:rsidP="00B442FD">
      <w:pPr>
        <w:rPr>
          <w:rFonts w:cs="Arial"/>
        </w:rPr>
      </w:pPr>
    </w:p>
    <w:p w14:paraId="1D8C31EB" w14:textId="2621165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960A44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3F4D8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8D3EB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CAB6E8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BB5961" w14:textId="77777777" w:rsidR="00E8119E" w:rsidRPr="001B386B" w:rsidRDefault="00E8119E" w:rsidP="00747176">
            <w:pPr>
              <w:rPr>
                <w:rFonts w:eastAsiaTheme="minorHAnsi" w:cs="Arial"/>
                <w:color w:val="000000" w:themeColor="text1"/>
                <w:sz w:val="4"/>
                <w:szCs w:val="4"/>
              </w:rPr>
            </w:pPr>
          </w:p>
        </w:tc>
      </w:tr>
      <w:tr w:rsidR="00E8119E" w:rsidRPr="00F03856" w14:paraId="78FC89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BCB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FAA5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A9BE7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46E342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38103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D3199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88DF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16E99D9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6DE4C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EF785E" w14:textId="77777777" w:rsidR="00E8119E" w:rsidRPr="00F03856" w:rsidRDefault="00E8119E" w:rsidP="00747176">
            <w:pPr>
              <w:rPr>
                <w:rFonts w:eastAsiaTheme="minorHAnsi" w:cs="Arial"/>
                <w:color w:val="000000" w:themeColor="text1"/>
                <w:sz w:val="16"/>
                <w:szCs w:val="16"/>
              </w:rPr>
            </w:pPr>
          </w:p>
        </w:tc>
      </w:tr>
    </w:tbl>
    <w:p w14:paraId="1B4EA16A"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Prompt_Vol_Updated_ET</w:t>
      </w:r>
    </w:p>
    <w:p w14:paraId="32931BE7" w14:textId="77777777" w:rsidR="00495854" w:rsidRPr="00495854" w:rsidRDefault="00495854" w:rsidP="00495854">
      <w:pPr>
        <w:rPr>
          <w:lang w:val="en-GB"/>
        </w:rPr>
      </w:pPr>
    </w:p>
    <w:p w14:paraId="50A22FD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Connection_Type </w:t>
      </w:r>
    </w:p>
    <w:p w14:paraId="7911B9B8" w14:textId="77777777" w:rsidR="00B442FD" w:rsidRDefault="00B442FD" w:rsidP="00B442FD">
      <w:pPr>
        <w:rPr>
          <w:rFonts w:cs="Arial"/>
        </w:rPr>
      </w:pPr>
    </w:p>
    <w:p w14:paraId="380EC2A7" w14:textId="5E63F661"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DB3D14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EC86A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F5FF8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5959A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DD13390" w14:textId="77777777" w:rsidR="00E8119E" w:rsidRPr="001B386B" w:rsidRDefault="00E8119E" w:rsidP="00747176">
            <w:pPr>
              <w:rPr>
                <w:rFonts w:eastAsiaTheme="minorHAnsi" w:cs="Arial"/>
                <w:color w:val="000000" w:themeColor="text1"/>
                <w:sz w:val="4"/>
                <w:szCs w:val="4"/>
              </w:rPr>
            </w:pPr>
          </w:p>
        </w:tc>
      </w:tr>
      <w:tr w:rsidR="00E8119E" w:rsidRPr="00F03856" w14:paraId="514F2A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6FC8C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76B1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Network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926C3E" w14:textId="77777777" w:rsidR="0027306C" w:rsidRDefault="0027306C"/>
        </w:tc>
      </w:tr>
      <w:tr w:rsidR="00E8119E" w:rsidRPr="00F03856" w14:paraId="60CDE0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295D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051F1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Analog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85C471" w14:textId="77777777" w:rsidR="0027306C" w:rsidRDefault="0027306C"/>
        </w:tc>
      </w:tr>
      <w:tr w:rsidR="00E8119E" w:rsidRPr="00F03856" w14:paraId="0735D9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3878D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81D3C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Digital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A69883" w14:textId="77777777" w:rsidR="0027306C" w:rsidRDefault="0027306C"/>
        </w:tc>
      </w:tr>
      <w:tr w:rsidR="00E8119E" w:rsidRPr="00F03856" w14:paraId="30530E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DFD3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B8D0C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RF-Digital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2E9D3D" w14:textId="77777777" w:rsidR="0027306C" w:rsidRDefault="0027306C"/>
        </w:tc>
      </w:tr>
      <w:tr w:rsidR="00E8119E" w:rsidRPr="00F03856" w14:paraId="72BFAF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5CF0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70BEC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RF-Analog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54369C" w14:textId="77777777" w:rsidR="0027306C" w:rsidRDefault="0027306C"/>
        </w:tc>
      </w:tr>
      <w:tr w:rsidR="00E8119E" w:rsidRPr="00F03856" w14:paraId="453094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BAB2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5096C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PMW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B5DEC8" w14:textId="77777777" w:rsidR="0027306C" w:rsidRDefault="0027306C"/>
        </w:tc>
      </w:tr>
      <w:tr w:rsidR="00E8119E" w:rsidRPr="00F03856" w14:paraId="0582230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B3020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61D701" w14:textId="77777777" w:rsidR="00E8119E" w:rsidRPr="00F03856" w:rsidRDefault="00E8119E" w:rsidP="00747176">
            <w:pPr>
              <w:rPr>
                <w:rFonts w:eastAsiaTheme="minorHAnsi" w:cs="Arial"/>
                <w:color w:val="000000" w:themeColor="text1"/>
                <w:sz w:val="16"/>
                <w:szCs w:val="16"/>
              </w:rPr>
            </w:pPr>
          </w:p>
        </w:tc>
      </w:tr>
    </w:tbl>
    <w:p w14:paraId="6C855E1C"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Connection_Type </w:t>
      </w:r>
    </w:p>
    <w:p w14:paraId="53785154" w14:textId="77777777" w:rsidR="00495854" w:rsidRPr="00495854" w:rsidRDefault="00495854" w:rsidP="00495854">
      <w:pPr>
        <w:rPr>
          <w:lang w:val="en-GB"/>
        </w:rPr>
      </w:pPr>
    </w:p>
    <w:p w14:paraId="49D4F8C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Offset_Vol_Zone_TBD_ET</w:t>
      </w:r>
    </w:p>
    <w:p w14:paraId="0A58CE67" w14:textId="77777777" w:rsidR="00B442FD" w:rsidRDefault="00B442FD" w:rsidP="00B442FD">
      <w:pPr>
        <w:rPr>
          <w:rFonts w:cs="Arial"/>
        </w:rPr>
      </w:pPr>
      <w:r>
        <w:rPr>
          <w:rFonts w:cs="Arial"/>
        </w:rPr>
        <w:t>Encoding Type for Offset Volume Zone (-3/-2/-1/0/1/2/3/Unused)</w:t>
      </w:r>
    </w:p>
    <w:p w14:paraId="0BF2EC4F" w14:textId="77777777" w:rsidR="00B442FD" w:rsidRDefault="00B442FD" w:rsidP="00B442FD">
      <w:pPr>
        <w:rPr>
          <w:rFonts w:cs="Arial"/>
        </w:rPr>
      </w:pPr>
    </w:p>
    <w:p w14:paraId="01605098" w14:textId="3BEFC61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4EB584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F34A4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75C98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4C044C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F1BB493" w14:textId="77777777" w:rsidR="00E8119E" w:rsidRPr="001B386B" w:rsidRDefault="00E8119E" w:rsidP="00747176">
            <w:pPr>
              <w:rPr>
                <w:rFonts w:eastAsiaTheme="minorHAnsi" w:cs="Arial"/>
                <w:color w:val="000000" w:themeColor="text1"/>
                <w:sz w:val="4"/>
                <w:szCs w:val="4"/>
              </w:rPr>
            </w:pPr>
          </w:p>
        </w:tc>
      </w:tr>
      <w:tr w:rsidR="00E8119E" w:rsidRPr="00F03856" w14:paraId="5AE5C8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A64C6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CEA0A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F603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-3</w:t>
            </w:r>
          </w:p>
        </w:tc>
      </w:tr>
      <w:tr w:rsidR="00E8119E" w:rsidRPr="00F03856" w14:paraId="74374E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FD1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42157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3D50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-2</w:t>
            </w:r>
          </w:p>
        </w:tc>
      </w:tr>
      <w:tr w:rsidR="00E8119E" w:rsidRPr="00F03856" w14:paraId="1FB630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A9A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C111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C326D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-1</w:t>
            </w:r>
          </w:p>
        </w:tc>
      </w:tr>
      <w:tr w:rsidR="00E8119E" w:rsidRPr="00F03856" w14:paraId="37800A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720D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7CFE1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2D2F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0</w:t>
            </w:r>
          </w:p>
        </w:tc>
      </w:tr>
      <w:tr w:rsidR="00E8119E" w:rsidRPr="00F03856" w14:paraId="2F0857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200EB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E26F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EECBA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1</w:t>
            </w:r>
          </w:p>
        </w:tc>
      </w:tr>
      <w:tr w:rsidR="00E8119E" w:rsidRPr="00F03856" w14:paraId="60ACE4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FEB3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2CC22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2229D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2</w:t>
            </w:r>
          </w:p>
        </w:tc>
      </w:tr>
      <w:tr w:rsidR="00E8119E" w:rsidRPr="00F03856" w14:paraId="441CA1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BCFA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D016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00507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3</w:t>
            </w:r>
          </w:p>
        </w:tc>
      </w:tr>
      <w:tr w:rsidR="00E8119E" w:rsidRPr="00F03856" w14:paraId="5FEE1C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7AFFB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B1EF0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2C5C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Level signal for volume level "Unused"</w:t>
            </w:r>
          </w:p>
        </w:tc>
      </w:tr>
      <w:tr w:rsidR="00E8119E" w:rsidRPr="00F03856" w14:paraId="7587161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C22E7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7D648B" w14:textId="77777777" w:rsidR="00E8119E" w:rsidRPr="00F03856" w:rsidRDefault="00E8119E" w:rsidP="00747176">
            <w:pPr>
              <w:rPr>
                <w:rFonts w:eastAsiaTheme="minorHAnsi" w:cs="Arial"/>
                <w:color w:val="000000" w:themeColor="text1"/>
                <w:sz w:val="16"/>
                <w:szCs w:val="16"/>
              </w:rPr>
            </w:pPr>
          </w:p>
        </w:tc>
      </w:tr>
    </w:tbl>
    <w:p w14:paraId="5A684CC5" w14:textId="77777777" w:rsidR="00E8119E" w:rsidRDefault="00E8119E" w:rsidP="00E8119E">
      <w:pPr>
        <w:pStyle w:val="Caption"/>
        <w:rPr>
          <w:lang w:val="en-GB"/>
        </w:rPr>
      </w:pPr>
      <w:r w:rsidRPr="00702453">
        <w:t xml:space="preserve">Table: </w:t>
      </w:r>
      <w:r>
        <w:t xml:space="preserve">Encoding Details of </w:t>
      </w:r>
      <w:r w:rsidRPr="004521EB">
        <w:rPr>
          <w:lang w:val="en-GB"/>
        </w:rPr>
        <w:t>Offset_Vol_Zone_TBD_ET</w:t>
      </w:r>
    </w:p>
    <w:p w14:paraId="6E5613AE" w14:textId="77777777" w:rsidR="00495854" w:rsidRPr="00495854" w:rsidRDefault="00495854" w:rsidP="00495854">
      <w:pPr>
        <w:rPr>
          <w:lang w:val="en-GB"/>
        </w:rPr>
      </w:pPr>
    </w:p>
    <w:p w14:paraId="773DEC8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BLE_DND.Rq_ET</w:t>
      </w:r>
    </w:p>
    <w:p w14:paraId="1DA8BE42" w14:textId="77777777" w:rsidR="00B442FD" w:rsidRDefault="00B442FD" w:rsidP="00B442FD">
      <w:pPr>
        <w:rPr>
          <w:rFonts w:cs="Arial"/>
        </w:rPr>
      </w:pPr>
      <w:r>
        <w:rPr>
          <w:rFonts w:cs="Arial"/>
        </w:rPr>
        <w:t>Encoding Type for Do Not Disturb (Enable/Disable)</w:t>
      </w:r>
    </w:p>
    <w:p w14:paraId="6D97A624" w14:textId="77777777" w:rsidR="00B442FD" w:rsidRDefault="00B442FD" w:rsidP="00B442FD">
      <w:pPr>
        <w:rPr>
          <w:rFonts w:cs="Arial"/>
        </w:rPr>
      </w:pPr>
    </w:p>
    <w:p w14:paraId="6DCDADCF" w14:textId="788F854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2E4E9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9ED2A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037E7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317B7D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F431FC" w14:textId="77777777" w:rsidR="00E8119E" w:rsidRPr="001B386B" w:rsidRDefault="00E8119E" w:rsidP="00747176">
            <w:pPr>
              <w:rPr>
                <w:rFonts w:eastAsiaTheme="minorHAnsi" w:cs="Arial"/>
                <w:color w:val="000000" w:themeColor="text1"/>
                <w:sz w:val="4"/>
                <w:szCs w:val="4"/>
              </w:rPr>
            </w:pPr>
          </w:p>
        </w:tc>
      </w:tr>
      <w:tr w:rsidR="00E8119E" w:rsidRPr="00F03856" w14:paraId="62154A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89B9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A2B6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Enable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364C2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Enable</w:t>
            </w:r>
          </w:p>
        </w:tc>
      </w:tr>
      <w:tr w:rsidR="00E8119E" w:rsidRPr="00F03856" w14:paraId="142A3E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880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CC19D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Disable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0886D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Disable</w:t>
            </w:r>
          </w:p>
        </w:tc>
      </w:tr>
      <w:tr w:rsidR="00E8119E" w:rsidRPr="00F03856" w14:paraId="141C509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9B3EE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CA11DE" w14:textId="77777777" w:rsidR="00E8119E" w:rsidRPr="00F03856" w:rsidRDefault="00E8119E" w:rsidP="00747176">
            <w:pPr>
              <w:rPr>
                <w:rFonts w:eastAsiaTheme="minorHAnsi" w:cs="Arial"/>
                <w:color w:val="000000" w:themeColor="text1"/>
                <w:sz w:val="16"/>
                <w:szCs w:val="16"/>
              </w:rPr>
            </w:pPr>
          </w:p>
        </w:tc>
      </w:tr>
    </w:tbl>
    <w:p w14:paraId="1D4C434A"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BLE_DND.Rq_ET</w:t>
      </w:r>
    </w:p>
    <w:p w14:paraId="11BE3B96" w14:textId="77777777" w:rsidR="00495854" w:rsidRPr="00495854" w:rsidRDefault="00495854" w:rsidP="00495854">
      <w:pPr>
        <w:rPr>
          <w:lang w:val="en-GB"/>
        </w:rPr>
      </w:pPr>
    </w:p>
    <w:p w14:paraId="4A00AAD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TempSource_Vol_Zone_Updated_TBD_ET</w:t>
      </w:r>
    </w:p>
    <w:p w14:paraId="16A66FD8" w14:textId="77777777" w:rsidR="00B442FD" w:rsidRDefault="00B442FD" w:rsidP="00B442FD">
      <w:pPr>
        <w:rPr>
          <w:rFonts w:cs="Arial"/>
        </w:rPr>
      </w:pPr>
      <w:r>
        <w:rPr>
          <w:rFonts w:cs="Arial"/>
        </w:rPr>
        <w:t>Encoding Type for Temporary Source Vol Level Zone Updated (NoUpdate/Updated)</w:t>
      </w:r>
    </w:p>
    <w:p w14:paraId="0A1D695E" w14:textId="77777777" w:rsidR="00B442FD" w:rsidRDefault="00B442FD" w:rsidP="00B442FD">
      <w:pPr>
        <w:rPr>
          <w:rFonts w:cs="Arial"/>
        </w:rPr>
      </w:pPr>
    </w:p>
    <w:p w14:paraId="256001F5" w14:textId="34F8A041"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9A6C5A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4EBEB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F6EC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CD85CF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3748F34" w14:textId="77777777" w:rsidR="00E8119E" w:rsidRPr="001B386B" w:rsidRDefault="00E8119E" w:rsidP="00747176">
            <w:pPr>
              <w:rPr>
                <w:rFonts w:eastAsiaTheme="minorHAnsi" w:cs="Arial"/>
                <w:color w:val="000000" w:themeColor="text1"/>
                <w:sz w:val="4"/>
                <w:szCs w:val="4"/>
              </w:rPr>
            </w:pPr>
          </w:p>
        </w:tc>
      </w:tr>
      <w:tr w:rsidR="00E8119E" w:rsidRPr="00F03856" w14:paraId="146BE0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F9C35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C74C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D556B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Update signal for when the volume is updated</w:t>
            </w:r>
          </w:p>
        </w:tc>
      </w:tr>
      <w:tr w:rsidR="00E8119E" w:rsidRPr="00F03856" w14:paraId="32B061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88CAB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D548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44E92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Update signal for when the volume is not updated</w:t>
            </w:r>
          </w:p>
        </w:tc>
      </w:tr>
      <w:tr w:rsidR="00E8119E" w:rsidRPr="00F03856" w14:paraId="6FCC35C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92417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E607F7" w14:textId="77777777" w:rsidR="00E8119E" w:rsidRPr="00F03856" w:rsidRDefault="00E8119E" w:rsidP="00747176">
            <w:pPr>
              <w:rPr>
                <w:rFonts w:eastAsiaTheme="minorHAnsi" w:cs="Arial"/>
                <w:color w:val="000000" w:themeColor="text1"/>
                <w:sz w:val="16"/>
                <w:szCs w:val="16"/>
              </w:rPr>
            </w:pPr>
          </w:p>
        </w:tc>
      </w:tr>
    </w:tbl>
    <w:p w14:paraId="08379266" w14:textId="77777777" w:rsidR="00E8119E" w:rsidRDefault="00E8119E" w:rsidP="00E8119E">
      <w:pPr>
        <w:pStyle w:val="Caption"/>
        <w:rPr>
          <w:lang w:val="en-GB"/>
        </w:rPr>
      </w:pPr>
      <w:r w:rsidRPr="00702453">
        <w:t xml:space="preserve">Table: </w:t>
      </w:r>
      <w:r>
        <w:t xml:space="preserve">Encoding Details of </w:t>
      </w:r>
      <w:r w:rsidRPr="004521EB">
        <w:rPr>
          <w:lang w:val="en-GB"/>
        </w:rPr>
        <w:t>TempSource_Vol_Zone_Updated_TBD_ET</w:t>
      </w:r>
    </w:p>
    <w:p w14:paraId="56F7FFA3" w14:textId="77777777" w:rsidR="00495854" w:rsidRPr="00495854" w:rsidRDefault="00495854" w:rsidP="00495854">
      <w:pPr>
        <w:rPr>
          <w:lang w:val="en-GB"/>
        </w:rPr>
      </w:pPr>
    </w:p>
    <w:p w14:paraId="6E9966EE" w14:textId="77777777" w:rsidR="00495854" w:rsidRPr="00495854" w:rsidRDefault="00495854" w:rsidP="00495854">
      <w:pPr>
        <w:rPr>
          <w:lang w:val="en-GB"/>
        </w:rPr>
      </w:pPr>
    </w:p>
    <w:p w14:paraId="0E0E9CB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SourceTypeChannel_TBD_ET</w:t>
      </w:r>
    </w:p>
    <w:p w14:paraId="619EF3D1" w14:textId="77777777" w:rsidR="00B442FD" w:rsidRDefault="00B442FD" w:rsidP="00B442FD">
      <w:pPr>
        <w:rPr>
          <w:rFonts w:cs="Arial"/>
        </w:rPr>
      </w:pPr>
      <w:r>
        <w:rPr>
          <w:rFonts w:cs="Arial"/>
        </w:rPr>
        <w:t>Encoding Type for Source Type Channel (Inactive/A2B_ID1...A2B_ID32/Reserved for future expansion)</w:t>
      </w:r>
    </w:p>
    <w:p w14:paraId="29FC82E0" w14:textId="77777777" w:rsidR="00B442FD" w:rsidRDefault="00B442FD" w:rsidP="00B442FD">
      <w:pPr>
        <w:rPr>
          <w:rFonts w:cs="Arial"/>
        </w:rPr>
      </w:pPr>
    </w:p>
    <w:p w14:paraId="57359F12" w14:textId="4E5859C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98DDA5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CCA15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A575D6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4A7127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7CDF44" w14:textId="77777777" w:rsidR="00E8119E" w:rsidRPr="001B386B" w:rsidRDefault="00E8119E" w:rsidP="00747176">
            <w:pPr>
              <w:rPr>
                <w:rFonts w:eastAsiaTheme="minorHAnsi" w:cs="Arial"/>
                <w:color w:val="000000" w:themeColor="text1"/>
                <w:sz w:val="4"/>
                <w:szCs w:val="4"/>
              </w:rPr>
            </w:pPr>
          </w:p>
        </w:tc>
      </w:tr>
      <w:tr w:rsidR="00E8119E" w:rsidRPr="00F03856" w14:paraId="1481B1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FF17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354A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7F1CD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is source is not being used</w:t>
            </w:r>
          </w:p>
        </w:tc>
      </w:tr>
      <w:tr w:rsidR="00E8119E" w:rsidRPr="00F03856" w14:paraId="7ACCA7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628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0019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E3D0C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BT_Zone2</w:t>
            </w:r>
          </w:p>
        </w:tc>
      </w:tr>
      <w:tr w:rsidR="00E8119E" w:rsidRPr="00F03856" w14:paraId="32DE55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3637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F06E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Reserved for future expansion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DA6EE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for "Reserved"</w:t>
            </w:r>
          </w:p>
        </w:tc>
      </w:tr>
      <w:tr w:rsidR="00E8119E" w:rsidRPr="00F03856" w14:paraId="7BA9DB8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74ED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D3429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AD628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w:t>
            </w:r>
          </w:p>
        </w:tc>
      </w:tr>
      <w:tr w:rsidR="00E8119E" w:rsidRPr="00F03856" w14:paraId="237B3E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5818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B83D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14AE9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w:t>
            </w:r>
          </w:p>
        </w:tc>
      </w:tr>
      <w:tr w:rsidR="00E8119E" w:rsidRPr="00F03856" w14:paraId="3852F0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2938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77C71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1E5F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ID3</w:t>
            </w:r>
          </w:p>
        </w:tc>
      </w:tr>
      <w:tr w:rsidR="00E8119E" w:rsidRPr="00F03856" w14:paraId="5FEBD0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C4E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B18EC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BFAA0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ID4</w:t>
            </w:r>
          </w:p>
        </w:tc>
      </w:tr>
      <w:tr w:rsidR="00E8119E" w:rsidRPr="00F03856" w14:paraId="36B964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609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A0532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A2E1B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ID5</w:t>
            </w:r>
          </w:p>
        </w:tc>
      </w:tr>
      <w:tr w:rsidR="00E8119E" w:rsidRPr="00F03856" w14:paraId="7E2EB0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4D64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1F602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B8DE2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ID6</w:t>
            </w:r>
          </w:p>
        </w:tc>
      </w:tr>
      <w:tr w:rsidR="00E8119E" w:rsidRPr="00F03856" w14:paraId="3107D6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36278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97E1E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C13B2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ID7</w:t>
            </w:r>
          </w:p>
        </w:tc>
      </w:tr>
      <w:tr w:rsidR="00E8119E" w:rsidRPr="00F03856" w14:paraId="3428B3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CD61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1E3FF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891CF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ID8</w:t>
            </w:r>
          </w:p>
        </w:tc>
      </w:tr>
      <w:tr w:rsidR="00E8119E" w:rsidRPr="00F03856" w14:paraId="137204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718C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32385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A7FB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ID9</w:t>
            </w:r>
          </w:p>
        </w:tc>
      </w:tr>
      <w:tr w:rsidR="00E8119E" w:rsidRPr="00F03856" w14:paraId="06B48F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10CC5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7B28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CC9D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ID10</w:t>
            </w:r>
          </w:p>
        </w:tc>
      </w:tr>
      <w:tr w:rsidR="00E8119E" w:rsidRPr="00F03856" w14:paraId="25281F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E173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09131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2F56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ID11</w:t>
            </w:r>
          </w:p>
        </w:tc>
      </w:tr>
      <w:tr w:rsidR="00E8119E" w:rsidRPr="00F03856" w14:paraId="4FD49F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463B3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5BAB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BD7F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ID12</w:t>
            </w:r>
          </w:p>
        </w:tc>
      </w:tr>
      <w:tr w:rsidR="00E8119E" w:rsidRPr="00F03856" w14:paraId="296E2D2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F1C4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0BE1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CC448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ID13</w:t>
            </w:r>
          </w:p>
        </w:tc>
      </w:tr>
      <w:tr w:rsidR="00E8119E" w:rsidRPr="00F03856" w14:paraId="00ADF7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66A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F992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63E75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ID14</w:t>
            </w:r>
          </w:p>
        </w:tc>
      </w:tr>
      <w:tr w:rsidR="00E8119E" w:rsidRPr="00F03856" w14:paraId="1C4B5A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0D0F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1291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616A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ID15</w:t>
            </w:r>
          </w:p>
        </w:tc>
      </w:tr>
      <w:tr w:rsidR="00E8119E" w:rsidRPr="00F03856" w14:paraId="63805C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DC79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30233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C4AF2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ID16</w:t>
            </w:r>
          </w:p>
        </w:tc>
      </w:tr>
      <w:tr w:rsidR="00E8119E" w:rsidRPr="00F03856" w14:paraId="7E3B23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3666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2C54C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BD74E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ID17</w:t>
            </w:r>
          </w:p>
        </w:tc>
      </w:tr>
      <w:tr w:rsidR="00E8119E" w:rsidRPr="00F03856" w14:paraId="10F0D2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629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2756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2D751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ID18</w:t>
            </w:r>
          </w:p>
        </w:tc>
      </w:tr>
      <w:tr w:rsidR="00E8119E" w:rsidRPr="00F03856" w14:paraId="198EC7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CD79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B360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93A78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ID19</w:t>
            </w:r>
          </w:p>
        </w:tc>
      </w:tr>
      <w:tr w:rsidR="00E8119E" w:rsidRPr="00F03856" w14:paraId="3BA22B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8C25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8B69C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66A3A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ID20</w:t>
            </w:r>
          </w:p>
        </w:tc>
      </w:tr>
      <w:tr w:rsidR="00E8119E" w:rsidRPr="00F03856" w14:paraId="69C9F0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702B5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3B3B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54BC5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ID21</w:t>
            </w:r>
          </w:p>
        </w:tc>
      </w:tr>
      <w:tr w:rsidR="00E8119E" w:rsidRPr="00F03856" w14:paraId="759A292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F469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E3ED1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0C5EB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ID22</w:t>
            </w:r>
          </w:p>
        </w:tc>
      </w:tr>
      <w:tr w:rsidR="00E8119E" w:rsidRPr="00F03856" w14:paraId="37E60C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2ACB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C793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5F9B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ID23</w:t>
            </w:r>
          </w:p>
        </w:tc>
      </w:tr>
      <w:tr w:rsidR="00E8119E" w:rsidRPr="00F03856" w14:paraId="77D5E5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89EE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7E7D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AB39D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ID24</w:t>
            </w:r>
          </w:p>
        </w:tc>
      </w:tr>
      <w:tr w:rsidR="00E8119E" w:rsidRPr="00F03856" w14:paraId="62A256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D4889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8933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998C2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ID25</w:t>
            </w:r>
          </w:p>
        </w:tc>
      </w:tr>
      <w:tr w:rsidR="00E8119E" w:rsidRPr="00F03856" w14:paraId="3BFB21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D4149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27C7C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287A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ID26</w:t>
            </w:r>
          </w:p>
        </w:tc>
      </w:tr>
      <w:tr w:rsidR="00E8119E" w:rsidRPr="00F03856" w14:paraId="6CCDEA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4C72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D013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89E2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ID27</w:t>
            </w:r>
          </w:p>
        </w:tc>
      </w:tr>
      <w:tr w:rsidR="00E8119E" w:rsidRPr="00F03856" w14:paraId="0E6B63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9A99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10C3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1ECB5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ID28</w:t>
            </w:r>
          </w:p>
        </w:tc>
      </w:tr>
      <w:tr w:rsidR="00E8119E" w:rsidRPr="00F03856" w14:paraId="2C0D1D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D52D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47CE3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BF4D8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ID29</w:t>
            </w:r>
          </w:p>
        </w:tc>
      </w:tr>
      <w:tr w:rsidR="00E8119E" w:rsidRPr="00F03856" w14:paraId="279C17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3D87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7603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76475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ID30</w:t>
            </w:r>
          </w:p>
        </w:tc>
      </w:tr>
      <w:tr w:rsidR="00E8119E" w:rsidRPr="00F03856" w14:paraId="48CA6F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F67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31F4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763B3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ID131</w:t>
            </w:r>
          </w:p>
        </w:tc>
      </w:tr>
      <w:tr w:rsidR="00E8119E" w:rsidRPr="00F03856" w14:paraId="6FC53A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25002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84CD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D67EA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ID32</w:t>
            </w:r>
          </w:p>
        </w:tc>
      </w:tr>
      <w:tr w:rsidR="00E8119E" w:rsidRPr="00F03856" w14:paraId="399ADD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5DB58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0962C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1FD77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BT_Zone3</w:t>
            </w:r>
          </w:p>
        </w:tc>
      </w:tr>
      <w:tr w:rsidR="00E8119E" w:rsidRPr="00F03856" w14:paraId="0EDFE0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22B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E9F3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34564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BT_Zone4</w:t>
            </w:r>
          </w:p>
        </w:tc>
      </w:tr>
      <w:tr w:rsidR="00E8119E" w:rsidRPr="00F03856" w14:paraId="34A74D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6AD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EFDB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B1FF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BT_Zone5</w:t>
            </w:r>
          </w:p>
        </w:tc>
      </w:tr>
      <w:tr w:rsidR="00E8119E" w:rsidRPr="00F03856" w14:paraId="246FBF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57D4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8797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D611A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channel signal when a source is applied to BT_Zone6</w:t>
            </w:r>
          </w:p>
        </w:tc>
      </w:tr>
      <w:tr w:rsidR="00E8119E" w:rsidRPr="00F03856" w14:paraId="6682E71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210BF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D47B17" w14:textId="77777777" w:rsidR="00E8119E" w:rsidRPr="00F03856" w:rsidRDefault="00E8119E" w:rsidP="00747176">
            <w:pPr>
              <w:rPr>
                <w:rFonts w:eastAsiaTheme="minorHAnsi" w:cs="Arial"/>
                <w:color w:val="000000" w:themeColor="text1"/>
                <w:sz w:val="16"/>
                <w:szCs w:val="16"/>
              </w:rPr>
            </w:pPr>
          </w:p>
        </w:tc>
      </w:tr>
    </w:tbl>
    <w:p w14:paraId="46E9217F" w14:textId="77777777" w:rsidR="00E8119E" w:rsidRDefault="00E8119E" w:rsidP="00E8119E">
      <w:pPr>
        <w:pStyle w:val="Caption"/>
        <w:rPr>
          <w:lang w:val="en-GB"/>
        </w:rPr>
      </w:pPr>
      <w:r w:rsidRPr="00702453">
        <w:t xml:space="preserve">Table: </w:t>
      </w:r>
      <w:r>
        <w:t xml:space="preserve">Encoding Details of </w:t>
      </w:r>
      <w:r w:rsidRPr="004521EB">
        <w:rPr>
          <w:lang w:val="en-GB"/>
        </w:rPr>
        <w:t>SourceTypeChannel_TBD_ET</w:t>
      </w:r>
    </w:p>
    <w:p w14:paraId="78B6D66E" w14:textId="77777777" w:rsidR="00495854" w:rsidRPr="00495854" w:rsidRDefault="00495854" w:rsidP="00495854">
      <w:pPr>
        <w:rPr>
          <w:lang w:val="en-GB"/>
        </w:rPr>
      </w:pPr>
    </w:p>
    <w:p w14:paraId="194D3D3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PlayAudio_Req_ET</w:t>
      </w:r>
    </w:p>
    <w:p w14:paraId="433309A1" w14:textId="77777777" w:rsidR="00B442FD" w:rsidRDefault="00B442FD" w:rsidP="00B442FD">
      <w:pPr>
        <w:rPr>
          <w:rFonts w:cs="Arial"/>
        </w:rPr>
      </w:pPr>
      <w:r>
        <w:rPr>
          <w:rFonts w:cs="Arial"/>
        </w:rPr>
        <w:t>Encoding type for Play Audio Req (Play Audio Requested)</w:t>
      </w:r>
    </w:p>
    <w:p w14:paraId="18052F5F" w14:textId="77777777" w:rsidR="00B442FD" w:rsidRDefault="00B442FD" w:rsidP="00B442FD">
      <w:pPr>
        <w:rPr>
          <w:rFonts w:cs="Arial"/>
        </w:rPr>
      </w:pPr>
    </w:p>
    <w:p w14:paraId="19F706BD" w14:textId="2E77E741"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62A968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CA2F1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B7E5D0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C49CA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BB9AB4" w14:textId="77777777" w:rsidR="00E8119E" w:rsidRPr="00F03856" w:rsidRDefault="00E8119E" w:rsidP="00747176">
            <w:pPr>
              <w:rPr>
                <w:rFonts w:eastAsiaTheme="minorHAnsi" w:cs="Arial"/>
                <w:color w:val="000000" w:themeColor="text1"/>
                <w:sz w:val="16"/>
                <w:szCs w:val="16"/>
              </w:rPr>
            </w:pPr>
          </w:p>
        </w:tc>
      </w:tr>
      <w:tr w:rsidR="00E8119E" w:rsidRPr="00F03856" w14:paraId="3A0DF1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DE6A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AF455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02FF6E" w14:textId="77777777" w:rsidR="00E8119E" w:rsidRPr="00F03856" w:rsidRDefault="00E8119E" w:rsidP="00747176">
            <w:pPr>
              <w:rPr>
                <w:rFonts w:eastAsiaTheme="minorHAnsi" w:cs="Arial"/>
                <w:color w:val="000000" w:themeColor="text1"/>
                <w:sz w:val="16"/>
                <w:szCs w:val="16"/>
              </w:rPr>
            </w:pPr>
          </w:p>
        </w:tc>
      </w:tr>
      <w:tr w:rsidR="00E8119E" w:rsidRPr="00F03856" w14:paraId="01CA5A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090DE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679AC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A9BD27" w14:textId="77777777" w:rsidR="00E8119E" w:rsidRPr="00F03856" w:rsidRDefault="00E8119E" w:rsidP="00747176">
            <w:pPr>
              <w:rPr>
                <w:rFonts w:eastAsiaTheme="minorHAnsi" w:cs="Arial"/>
                <w:color w:val="000000" w:themeColor="text1"/>
                <w:sz w:val="16"/>
                <w:szCs w:val="16"/>
              </w:rPr>
            </w:pPr>
          </w:p>
        </w:tc>
      </w:tr>
      <w:tr w:rsidR="00E8119E" w:rsidRPr="00F03856" w14:paraId="6772FE0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FE0E4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7796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CA7838" w14:textId="77777777" w:rsidR="00E8119E" w:rsidRPr="00F03856" w:rsidRDefault="00E8119E" w:rsidP="00747176">
            <w:pPr>
              <w:rPr>
                <w:rFonts w:eastAsiaTheme="minorHAnsi" w:cs="Arial"/>
                <w:color w:val="000000" w:themeColor="text1"/>
                <w:sz w:val="16"/>
                <w:szCs w:val="16"/>
              </w:rPr>
            </w:pPr>
          </w:p>
        </w:tc>
      </w:tr>
      <w:tr w:rsidR="00E8119E" w:rsidRPr="00F03856" w14:paraId="760CA41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88D60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987587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5A384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82DF494" w14:textId="77777777" w:rsidR="00E8119E" w:rsidRPr="001B386B" w:rsidRDefault="00E8119E" w:rsidP="00747176">
            <w:pPr>
              <w:rPr>
                <w:rFonts w:eastAsiaTheme="minorHAnsi" w:cs="Arial"/>
                <w:color w:val="000000" w:themeColor="text1"/>
                <w:sz w:val="4"/>
                <w:szCs w:val="4"/>
              </w:rPr>
            </w:pPr>
          </w:p>
        </w:tc>
      </w:tr>
      <w:tr w:rsidR="00E8119E" w:rsidRPr="00F03856" w14:paraId="7575191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00B7E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9C5BA8" w14:textId="77777777" w:rsidR="00E8119E" w:rsidRPr="00F03856" w:rsidRDefault="00E8119E" w:rsidP="00747176">
            <w:pPr>
              <w:rPr>
                <w:rFonts w:eastAsiaTheme="minorHAnsi" w:cs="Arial"/>
                <w:color w:val="000000" w:themeColor="text1"/>
                <w:sz w:val="16"/>
                <w:szCs w:val="16"/>
              </w:rPr>
            </w:pPr>
          </w:p>
        </w:tc>
      </w:tr>
    </w:tbl>
    <w:p w14:paraId="28507820" w14:textId="77777777" w:rsidR="00E8119E" w:rsidRDefault="00E8119E" w:rsidP="00E8119E">
      <w:pPr>
        <w:pStyle w:val="Caption"/>
        <w:rPr>
          <w:lang w:val="en-GB"/>
        </w:rPr>
      </w:pPr>
      <w:r w:rsidRPr="00702453">
        <w:t xml:space="preserve">Table: </w:t>
      </w:r>
      <w:r>
        <w:t xml:space="preserve">Encoding Details of </w:t>
      </w:r>
      <w:r w:rsidRPr="004521EB">
        <w:rPr>
          <w:lang w:val="en-GB"/>
        </w:rPr>
        <w:t>PlayAudio_Req_ET</w:t>
      </w:r>
    </w:p>
    <w:p w14:paraId="321D2557" w14:textId="77777777" w:rsidR="00495854" w:rsidRPr="00495854" w:rsidRDefault="00495854" w:rsidP="00495854">
      <w:pPr>
        <w:rPr>
          <w:lang w:val="en-GB"/>
        </w:rPr>
      </w:pPr>
    </w:p>
    <w:p w14:paraId="232E398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BluetoothAudioSource_Connection_ET</w:t>
      </w:r>
    </w:p>
    <w:p w14:paraId="3F627984" w14:textId="77777777" w:rsidR="00B442FD" w:rsidRDefault="00B442FD" w:rsidP="00B442FD">
      <w:pPr>
        <w:rPr>
          <w:rFonts w:cs="Arial"/>
        </w:rPr>
      </w:pPr>
      <w:r>
        <w:rPr>
          <w:rFonts w:cs="Arial"/>
        </w:rPr>
        <w:t>Encoding Type for Bluetooth Audio Source (Connected)(Internal Signal)</w:t>
      </w:r>
    </w:p>
    <w:p w14:paraId="3FDC85A2" w14:textId="77777777" w:rsidR="00B442FD" w:rsidRDefault="00B442FD" w:rsidP="00B442FD">
      <w:pPr>
        <w:rPr>
          <w:rFonts w:cs="Arial"/>
        </w:rPr>
      </w:pPr>
    </w:p>
    <w:p w14:paraId="09FF790A" w14:textId="48EF6D8C"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BB39E9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51FC6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4D139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FF5AB0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AFDCB9" w14:textId="77777777" w:rsidR="00E8119E" w:rsidRPr="001B386B" w:rsidRDefault="00E8119E" w:rsidP="00747176">
            <w:pPr>
              <w:rPr>
                <w:rFonts w:eastAsiaTheme="minorHAnsi" w:cs="Arial"/>
                <w:color w:val="000000" w:themeColor="text1"/>
                <w:sz w:val="4"/>
                <w:szCs w:val="4"/>
              </w:rPr>
            </w:pPr>
          </w:p>
        </w:tc>
      </w:tr>
      <w:tr w:rsidR="00E8119E" w:rsidRPr="00F03856" w14:paraId="0404C99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7EA9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4F4D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53FC5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Connected</w:t>
            </w:r>
          </w:p>
        </w:tc>
      </w:tr>
      <w:tr w:rsidR="00E8119E" w:rsidRPr="00F03856" w14:paraId="7074308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B63EA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8E9197" w14:textId="77777777" w:rsidR="00E8119E" w:rsidRPr="00F03856" w:rsidRDefault="00E8119E" w:rsidP="00747176">
            <w:pPr>
              <w:rPr>
                <w:rFonts w:eastAsiaTheme="minorHAnsi" w:cs="Arial"/>
                <w:color w:val="000000" w:themeColor="text1"/>
                <w:sz w:val="16"/>
                <w:szCs w:val="16"/>
              </w:rPr>
            </w:pPr>
          </w:p>
        </w:tc>
      </w:tr>
    </w:tbl>
    <w:p w14:paraId="3476DA14" w14:textId="77777777" w:rsidR="00E8119E" w:rsidRDefault="00E8119E" w:rsidP="00E8119E">
      <w:pPr>
        <w:pStyle w:val="Caption"/>
        <w:rPr>
          <w:lang w:val="en-GB"/>
        </w:rPr>
      </w:pPr>
      <w:r w:rsidRPr="00702453">
        <w:t xml:space="preserve">Table: </w:t>
      </w:r>
      <w:r>
        <w:t xml:space="preserve">Encoding Details of </w:t>
      </w:r>
      <w:r w:rsidRPr="004521EB">
        <w:rPr>
          <w:lang w:val="en-GB"/>
        </w:rPr>
        <w:t>BluetoothAudioSource_Connection_ET</w:t>
      </w:r>
    </w:p>
    <w:p w14:paraId="4E98F0BB" w14:textId="77777777" w:rsidR="00495854" w:rsidRPr="00495854" w:rsidRDefault="00495854" w:rsidP="00495854">
      <w:pPr>
        <w:rPr>
          <w:lang w:val="en-GB"/>
        </w:rPr>
      </w:pPr>
    </w:p>
    <w:p w14:paraId="5C580A0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Volume Control_Feedback_ET</w:t>
      </w:r>
    </w:p>
    <w:p w14:paraId="38849A8F" w14:textId="77777777" w:rsidR="00B442FD" w:rsidRDefault="00B442FD" w:rsidP="00B442FD">
      <w:pPr>
        <w:rPr>
          <w:rFonts w:cs="Arial"/>
        </w:rPr>
      </w:pPr>
      <w:r>
        <w:rPr>
          <w:rFonts w:cs="Arial"/>
        </w:rPr>
        <w:t>Encoding Type for HMI Feedback update for Volume Control</w:t>
      </w:r>
    </w:p>
    <w:p w14:paraId="522A43C1" w14:textId="77777777" w:rsidR="00B442FD" w:rsidRDefault="00B442FD" w:rsidP="00B442FD">
      <w:pPr>
        <w:rPr>
          <w:rFonts w:cs="Arial"/>
        </w:rPr>
      </w:pPr>
    </w:p>
    <w:p w14:paraId="3A761ADB" w14:textId="244A71E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0A0A18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F111E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E49D78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DDA6B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508F92" w14:textId="77777777" w:rsidR="00E8119E" w:rsidRPr="00F03856" w:rsidRDefault="00E8119E" w:rsidP="00747176">
            <w:pPr>
              <w:rPr>
                <w:rFonts w:eastAsiaTheme="minorHAnsi" w:cs="Arial"/>
                <w:color w:val="000000" w:themeColor="text1"/>
                <w:sz w:val="16"/>
                <w:szCs w:val="16"/>
              </w:rPr>
            </w:pPr>
          </w:p>
        </w:tc>
      </w:tr>
      <w:tr w:rsidR="00E8119E" w:rsidRPr="00F03856" w14:paraId="26B364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6117B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D8EFA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6E9769" w14:textId="77777777" w:rsidR="00E8119E" w:rsidRPr="00F03856" w:rsidRDefault="00E8119E" w:rsidP="00747176">
            <w:pPr>
              <w:rPr>
                <w:rFonts w:eastAsiaTheme="minorHAnsi" w:cs="Arial"/>
                <w:color w:val="000000" w:themeColor="text1"/>
                <w:sz w:val="16"/>
                <w:szCs w:val="16"/>
              </w:rPr>
            </w:pPr>
          </w:p>
        </w:tc>
      </w:tr>
      <w:tr w:rsidR="00E8119E" w:rsidRPr="00F03856" w14:paraId="4F3B9A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1F5AF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F0D11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92AE76" w14:textId="77777777" w:rsidR="00E8119E" w:rsidRPr="00F03856" w:rsidRDefault="00E8119E" w:rsidP="00747176">
            <w:pPr>
              <w:rPr>
                <w:rFonts w:eastAsiaTheme="minorHAnsi" w:cs="Arial"/>
                <w:color w:val="000000" w:themeColor="text1"/>
                <w:sz w:val="16"/>
                <w:szCs w:val="16"/>
              </w:rPr>
            </w:pPr>
          </w:p>
        </w:tc>
      </w:tr>
      <w:tr w:rsidR="00E8119E" w:rsidRPr="00F03856" w14:paraId="7ADEA4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A0B6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73B6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CBAFE" w14:textId="77777777" w:rsidR="00E8119E" w:rsidRPr="00F03856" w:rsidRDefault="00E8119E" w:rsidP="00747176">
            <w:pPr>
              <w:rPr>
                <w:rFonts w:eastAsiaTheme="minorHAnsi" w:cs="Arial"/>
                <w:color w:val="000000" w:themeColor="text1"/>
                <w:sz w:val="16"/>
                <w:szCs w:val="16"/>
              </w:rPr>
            </w:pPr>
          </w:p>
        </w:tc>
      </w:tr>
      <w:tr w:rsidR="00E8119E" w:rsidRPr="00F03856" w14:paraId="1C6B7C8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67EFE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06C4D1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5D7083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63B033" w14:textId="77777777" w:rsidR="00E8119E" w:rsidRPr="001B386B" w:rsidRDefault="00E8119E" w:rsidP="00747176">
            <w:pPr>
              <w:rPr>
                <w:rFonts w:eastAsiaTheme="minorHAnsi" w:cs="Arial"/>
                <w:color w:val="000000" w:themeColor="text1"/>
                <w:sz w:val="4"/>
                <w:szCs w:val="4"/>
              </w:rPr>
            </w:pPr>
          </w:p>
        </w:tc>
      </w:tr>
      <w:tr w:rsidR="00E8119E" w:rsidRPr="00F03856" w14:paraId="215109C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95256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C7C804" w14:textId="77777777" w:rsidR="00E8119E" w:rsidRPr="00F03856" w:rsidRDefault="00E8119E" w:rsidP="00747176">
            <w:pPr>
              <w:rPr>
                <w:rFonts w:eastAsiaTheme="minorHAnsi" w:cs="Arial"/>
                <w:color w:val="000000" w:themeColor="text1"/>
                <w:sz w:val="16"/>
                <w:szCs w:val="16"/>
              </w:rPr>
            </w:pPr>
          </w:p>
        </w:tc>
      </w:tr>
    </w:tbl>
    <w:p w14:paraId="3CF03C2E" w14:textId="77777777" w:rsidR="00E8119E" w:rsidRDefault="00E8119E" w:rsidP="00E8119E">
      <w:pPr>
        <w:pStyle w:val="Caption"/>
        <w:rPr>
          <w:lang w:val="en-GB"/>
        </w:rPr>
      </w:pPr>
      <w:r w:rsidRPr="00702453">
        <w:t xml:space="preserve">Table: </w:t>
      </w:r>
      <w:r>
        <w:t xml:space="preserve">Encoding Details of </w:t>
      </w:r>
      <w:r w:rsidRPr="004521EB">
        <w:rPr>
          <w:lang w:val="en-GB"/>
        </w:rPr>
        <w:t>Volume Control_Feedback_ET</w:t>
      </w:r>
    </w:p>
    <w:p w14:paraId="48522E48" w14:textId="77777777" w:rsidR="00495854" w:rsidRPr="00495854" w:rsidRDefault="00495854" w:rsidP="00495854">
      <w:pPr>
        <w:rPr>
          <w:lang w:val="en-GB"/>
        </w:rPr>
      </w:pPr>
    </w:p>
    <w:p w14:paraId="13C64B9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Prompt_Vol_Level_ET</w:t>
      </w:r>
    </w:p>
    <w:p w14:paraId="394F7624" w14:textId="77777777" w:rsidR="00B442FD" w:rsidRDefault="00B442FD" w:rsidP="00B442FD">
      <w:pPr>
        <w:rPr>
          <w:rFonts w:cs="Arial"/>
        </w:rPr>
      </w:pPr>
      <w:r>
        <w:rPr>
          <w:rFonts w:cs="Arial"/>
        </w:rPr>
        <w:t>Encoding Type for Prompt Vol Level (No Volume/Vol_Step1...Vol_Step30)</w:t>
      </w:r>
    </w:p>
    <w:p w14:paraId="38740E15" w14:textId="77777777" w:rsidR="00B442FD" w:rsidRDefault="00B442FD" w:rsidP="00B442FD">
      <w:pPr>
        <w:rPr>
          <w:rFonts w:cs="Arial"/>
        </w:rPr>
      </w:pPr>
    </w:p>
    <w:p w14:paraId="574D0EA6" w14:textId="3E35FF4B"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28215D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43E13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023F91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178F5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E3E2D7" w14:textId="77777777" w:rsidR="00E8119E" w:rsidRPr="001B386B" w:rsidRDefault="00E8119E" w:rsidP="00747176">
            <w:pPr>
              <w:rPr>
                <w:rFonts w:eastAsiaTheme="minorHAnsi" w:cs="Arial"/>
                <w:color w:val="000000" w:themeColor="text1"/>
                <w:sz w:val="4"/>
                <w:szCs w:val="4"/>
              </w:rPr>
            </w:pPr>
          </w:p>
        </w:tc>
      </w:tr>
      <w:tr w:rsidR="00E8119E" w:rsidRPr="00F03856" w14:paraId="20305F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8CBA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E4B22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92BB8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691789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C942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0E85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1D32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6BFD15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EFAD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DB16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023D7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3D2B44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2392A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BF03F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06E92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1C3223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719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D5CEA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6595D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75BF70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807A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ECC3B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1DCFF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1329CC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3E379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E7C1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FDBC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34B943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A145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FB132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1BA5E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09A963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55B3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C510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0CD0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6BB465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553B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C6526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53677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673D0F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9AEE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B8CA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4E847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2686EE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8D83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07CA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E8440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62A32C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6E02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64F9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C3626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2B2C4D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34E0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05B41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DBBE9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20D704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969D8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2668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7E783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32D28C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D9CA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3CDE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43605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4A98ED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6D36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CCD2C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BFE3F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29E453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DDC8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62FD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B12BA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719FE0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51B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E8D6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6B62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35CA23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6A0E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B2815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191F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1899ED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CA3C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77BD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BDD4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0943C8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34767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B146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EFB6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083D2E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7A8E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B6C96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59848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6C9318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1B318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4825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DAD7B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5B6B6C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1ABC8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BF03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EB716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7552DD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1128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71B9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F7ED2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021CC7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E84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1D536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16288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627A2C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294B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4533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CCF25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523471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9DCC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96714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84FEE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0EF0E3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FEF6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3EBB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AA57A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6F23D7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5F21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9FE35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E1CA8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6CE073A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1386D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27BF3F" w14:textId="77777777" w:rsidR="00E8119E" w:rsidRPr="00F03856" w:rsidRDefault="00E8119E" w:rsidP="00747176">
            <w:pPr>
              <w:rPr>
                <w:rFonts w:eastAsiaTheme="minorHAnsi" w:cs="Arial"/>
                <w:color w:val="000000" w:themeColor="text1"/>
                <w:sz w:val="16"/>
                <w:szCs w:val="16"/>
              </w:rPr>
            </w:pPr>
          </w:p>
        </w:tc>
      </w:tr>
    </w:tbl>
    <w:p w14:paraId="79C1CE78"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Prompt_Vol_Level_ET</w:t>
      </w:r>
    </w:p>
    <w:p w14:paraId="1B1AC044" w14:textId="77777777" w:rsidR="00495854" w:rsidRPr="00495854" w:rsidRDefault="00495854" w:rsidP="00495854">
      <w:pPr>
        <w:rPr>
          <w:lang w:val="en-GB"/>
        </w:rPr>
      </w:pPr>
    </w:p>
    <w:p w14:paraId="6C4EAF1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Offset_Vol_Zone_Updated_ET</w:t>
      </w:r>
    </w:p>
    <w:p w14:paraId="21A0F781" w14:textId="77777777" w:rsidR="00B442FD" w:rsidRDefault="00B442FD" w:rsidP="00B442FD">
      <w:pPr>
        <w:rPr>
          <w:rFonts w:cs="Arial"/>
        </w:rPr>
      </w:pPr>
      <w:r>
        <w:rPr>
          <w:rFonts w:cs="Arial"/>
        </w:rPr>
        <w:t>Encoding Type for Offset Vol Updated (NoUpdate/Updated)</w:t>
      </w:r>
    </w:p>
    <w:p w14:paraId="3743CF07" w14:textId="77777777" w:rsidR="00B442FD" w:rsidRDefault="00B442FD" w:rsidP="00B442FD">
      <w:pPr>
        <w:rPr>
          <w:rFonts w:cs="Arial"/>
        </w:rPr>
      </w:pPr>
    </w:p>
    <w:p w14:paraId="3F6A1E1A" w14:textId="388FC374"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8053F0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03861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3B48F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6BF3B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70A8B6" w14:textId="77777777" w:rsidR="00E8119E" w:rsidRPr="001B386B" w:rsidRDefault="00E8119E" w:rsidP="00747176">
            <w:pPr>
              <w:rPr>
                <w:rFonts w:eastAsiaTheme="minorHAnsi" w:cs="Arial"/>
                <w:color w:val="000000" w:themeColor="text1"/>
                <w:sz w:val="4"/>
                <w:szCs w:val="4"/>
              </w:rPr>
            </w:pPr>
          </w:p>
        </w:tc>
      </w:tr>
      <w:tr w:rsidR="00E8119E" w:rsidRPr="00F03856" w14:paraId="0A409E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500B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E3339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3DE9D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11F3F7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085E0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0B2EB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0D1BE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414B064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5BBB9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39B112" w14:textId="77777777" w:rsidR="00E8119E" w:rsidRPr="00F03856" w:rsidRDefault="00E8119E" w:rsidP="00747176">
            <w:pPr>
              <w:rPr>
                <w:rFonts w:eastAsiaTheme="minorHAnsi" w:cs="Arial"/>
                <w:color w:val="000000" w:themeColor="text1"/>
                <w:sz w:val="16"/>
                <w:szCs w:val="16"/>
              </w:rPr>
            </w:pPr>
          </w:p>
        </w:tc>
      </w:tr>
    </w:tbl>
    <w:p w14:paraId="763C0297" w14:textId="77777777" w:rsidR="00E8119E" w:rsidRDefault="00E8119E" w:rsidP="00E8119E">
      <w:pPr>
        <w:pStyle w:val="Caption"/>
        <w:rPr>
          <w:lang w:val="en-GB"/>
        </w:rPr>
      </w:pPr>
      <w:r w:rsidRPr="00702453">
        <w:t xml:space="preserve">Table: </w:t>
      </w:r>
      <w:r>
        <w:t xml:space="preserve">Encoding Details of </w:t>
      </w:r>
      <w:r w:rsidRPr="004521EB">
        <w:rPr>
          <w:lang w:val="en-GB"/>
        </w:rPr>
        <w:t>Offset_Vol_Zone_Updated_ET</w:t>
      </w:r>
    </w:p>
    <w:p w14:paraId="773C5B48" w14:textId="77777777" w:rsidR="00495854" w:rsidRPr="00495854" w:rsidRDefault="00495854" w:rsidP="00495854">
      <w:pPr>
        <w:rPr>
          <w:lang w:val="en-GB"/>
        </w:rPr>
      </w:pPr>
    </w:p>
    <w:p w14:paraId="6186BFE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Zone_Cabin_Mode_Status_ET</w:t>
      </w:r>
    </w:p>
    <w:p w14:paraId="097C1C25" w14:textId="77777777" w:rsidR="00B442FD" w:rsidRDefault="00B442FD" w:rsidP="00B442FD">
      <w:pPr>
        <w:rPr>
          <w:rFonts w:cs="Arial"/>
        </w:rPr>
      </w:pPr>
      <w:r>
        <w:rPr>
          <w:rFonts w:cs="Arial"/>
        </w:rPr>
        <w:t>Encoding Type for HMI Status update for Zone/Cabin Mode</w:t>
      </w:r>
    </w:p>
    <w:p w14:paraId="79505F26" w14:textId="77777777" w:rsidR="00B442FD" w:rsidRDefault="00B442FD" w:rsidP="00B442FD">
      <w:pPr>
        <w:rPr>
          <w:rFonts w:cs="Arial"/>
        </w:rPr>
      </w:pPr>
    </w:p>
    <w:p w14:paraId="1B5F3F5A" w14:textId="7E49FF7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B177D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D2349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538891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4F09B2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D7C6EC0" w14:textId="77777777" w:rsidR="00E8119E" w:rsidRPr="001B386B" w:rsidRDefault="00E8119E" w:rsidP="00747176">
            <w:pPr>
              <w:rPr>
                <w:rFonts w:eastAsiaTheme="minorHAnsi" w:cs="Arial"/>
                <w:color w:val="000000" w:themeColor="text1"/>
                <w:sz w:val="4"/>
                <w:szCs w:val="4"/>
              </w:rPr>
            </w:pPr>
          </w:p>
        </w:tc>
      </w:tr>
      <w:tr w:rsidR="00E8119E" w:rsidRPr="00F03856" w14:paraId="459FBF0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4F66D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2A44D7" w14:textId="77777777" w:rsidR="00E8119E" w:rsidRPr="00F03856" w:rsidRDefault="00E8119E" w:rsidP="00747176">
            <w:pPr>
              <w:rPr>
                <w:rFonts w:eastAsiaTheme="minorHAnsi" w:cs="Arial"/>
                <w:color w:val="000000" w:themeColor="text1"/>
                <w:sz w:val="16"/>
                <w:szCs w:val="16"/>
              </w:rPr>
            </w:pPr>
          </w:p>
        </w:tc>
      </w:tr>
    </w:tbl>
    <w:p w14:paraId="1C71327D" w14:textId="77777777" w:rsidR="00E8119E" w:rsidRDefault="00E8119E" w:rsidP="00E8119E">
      <w:pPr>
        <w:pStyle w:val="Caption"/>
        <w:rPr>
          <w:lang w:val="en-GB"/>
        </w:rPr>
      </w:pPr>
      <w:r w:rsidRPr="00702453">
        <w:t xml:space="preserve">Table: </w:t>
      </w:r>
      <w:r>
        <w:t xml:space="preserve">Encoding Details of </w:t>
      </w:r>
      <w:r w:rsidRPr="004521EB">
        <w:rPr>
          <w:lang w:val="en-GB"/>
        </w:rPr>
        <w:t>Zone_Cabin_Mode_Status_ET</w:t>
      </w:r>
    </w:p>
    <w:p w14:paraId="3DAA93F1" w14:textId="77777777" w:rsidR="00495854" w:rsidRPr="00495854" w:rsidRDefault="00495854" w:rsidP="00495854">
      <w:pPr>
        <w:rPr>
          <w:lang w:val="en-GB"/>
        </w:rPr>
      </w:pPr>
    </w:p>
    <w:p w14:paraId="53FA56A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TempSource_Vol_Level_Zone_TBD_ET</w:t>
      </w:r>
    </w:p>
    <w:p w14:paraId="45DBE152" w14:textId="77777777" w:rsidR="00B442FD" w:rsidRDefault="00B442FD" w:rsidP="00B442FD">
      <w:pPr>
        <w:rPr>
          <w:rFonts w:cs="Arial"/>
        </w:rPr>
      </w:pPr>
      <w:r>
        <w:rPr>
          <w:rFonts w:cs="Arial"/>
        </w:rPr>
        <w:t>Encoding Type for Temporary Source Vol Level Zone (No Volume/Vol_Step1...Vol_Step30)</w:t>
      </w:r>
    </w:p>
    <w:p w14:paraId="1F5FE2A7" w14:textId="77777777" w:rsidR="00B442FD" w:rsidRDefault="00B442FD" w:rsidP="00B442FD">
      <w:pPr>
        <w:rPr>
          <w:rFonts w:cs="Arial"/>
        </w:rPr>
      </w:pPr>
    </w:p>
    <w:p w14:paraId="3C86EEAB" w14:textId="77DB9A7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28FB29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07CFF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2C0D8B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B46DCF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897CC92" w14:textId="77777777" w:rsidR="00E8119E" w:rsidRPr="001B386B" w:rsidRDefault="00E8119E" w:rsidP="00747176">
            <w:pPr>
              <w:rPr>
                <w:rFonts w:eastAsiaTheme="minorHAnsi" w:cs="Arial"/>
                <w:color w:val="000000" w:themeColor="text1"/>
                <w:sz w:val="4"/>
                <w:szCs w:val="4"/>
              </w:rPr>
            </w:pPr>
          </w:p>
        </w:tc>
      </w:tr>
      <w:tr w:rsidR="00E8119E" w:rsidRPr="00F03856" w14:paraId="03C014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C4060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272D7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0793D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0</w:t>
            </w:r>
          </w:p>
        </w:tc>
      </w:tr>
      <w:tr w:rsidR="00E8119E" w:rsidRPr="00F03856" w14:paraId="5EB759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EAA0A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2269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2FB81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w:t>
            </w:r>
          </w:p>
        </w:tc>
      </w:tr>
      <w:tr w:rsidR="00E8119E" w:rsidRPr="00F03856" w14:paraId="004B52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F9ED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1C9C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AB36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w:t>
            </w:r>
          </w:p>
        </w:tc>
      </w:tr>
      <w:tr w:rsidR="00E8119E" w:rsidRPr="00F03856" w14:paraId="75BBCD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B5D5C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D7EF3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000B3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3</w:t>
            </w:r>
          </w:p>
        </w:tc>
      </w:tr>
      <w:tr w:rsidR="00E8119E" w:rsidRPr="00F03856" w14:paraId="26AE1A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D5AC0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3504B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02FCE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4</w:t>
            </w:r>
          </w:p>
        </w:tc>
      </w:tr>
      <w:tr w:rsidR="00E8119E" w:rsidRPr="00F03856" w14:paraId="2DDD61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3B1A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66535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97BA9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5</w:t>
            </w:r>
          </w:p>
        </w:tc>
      </w:tr>
      <w:tr w:rsidR="00E8119E" w:rsidRPr="00F03856" w14:paraId="58B51C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EC1F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945C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B05B8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6</w:t>
            </w:r>
          </w:p>
        </w:tc>
      </w:tr>
      <w:tr w:rsidR="00E8119E" w:rsidRPr="00F03856" w14:paraId="004118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310A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737CD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88FC3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7</w:t>
            </w:r>
          </w:p>
        </w:tc>
      </w:tr>
      <w:tr w:rsidR="00E8119E" w:rsidRPr="00F03856" w14:paraId="6119D8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6377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DA2F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6A53B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8</w:t>
            </w:r>
          </w:p>
        </w:tc>
      </w:tr>
      <w:tr w:rsidR="00E8119E" w:rsidRPr="00F03856" w14:paraId="4821CE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A5348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DCECB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731CB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9</w:t>
            </w:r>
          </w:p>
        </w:tc>
      </w:tr>
      <w:tr w:rsidR="00E8119E" w:rsidRPr="00F03856" w14:paraId="4CE75D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E9E7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56236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99FF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10</w:t>
            </w:r>
          </w:p>
        </w:tc>
      </w:tr>
      <w:tr w:rsidR="00E8119E" w:rsidRPr="00F03856" w14:paraId="2C3592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F2E8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CA8F5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E8A60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11</w:t>
            </w:r>
          </w:p>
        </w:tc>
      </w:tr>
      <w:tr w:rsidR="00E8119E" w:rsidRPr="00F03856" w14:paraId="07CF53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437C9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1093F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0A1B8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12</w:t>
            </w:r>
          </w:p>
        </w:tc>
      </w:tr>
      <w:tr w:rsidR="00E8119E" w:rsidRPr="00F03856" w14:paraId="7FDFCA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C9E5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8558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9017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13</w:t>
            </w:r>
          </w:p>
        </w:tc>
      </w:tr>
      <w:tr w:rsidR="00E8119E" w:rsidRPr="00F03856" w14:paraId="35C226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79AD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EF12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AF0E3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14</w:t>
            </w:r>
          </w:p>
        </w:tc>
      </w:tr>
      <w:tr w:rsidR="00E8119E" w:rsidRPr="00F03856" w14:paraId="163145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54B56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C0896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645C2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15</w:t>
            </w:r>
          </w:p>
        </w:tc>
      </w:tr>
      <w:tr w:rsidR="00E8119E" w:rsidRPr="00F03856" w14:paraId="0E6526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3986D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F74FA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B7C09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16</w:t>
            </w:r>
          </w:p>
        </w:tc>
      </w:tr>
      <w:tr w:rsidR="00E8119E" w:rsidRPr="00F03856" w14:paraId="667852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715A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9B47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077D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17</w:t>
            </w:r>
          </w:p>
        </w:tc>
      </w:tr>
      <w:tr w:rsidR="00E8119E" w:rsidRPr="00F03856" w14:paraId="74EC38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F2CCC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A772A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E6EBA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18</w:t>
            </w:r>
          </w:p>
        </w:tc>
      </w:tr>
      <w:tr w:rsidR="00E8119E" w:rsidRPr="00F03856" w14:paraId="23AD15A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E81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CAF83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A16B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19</w:t>
            </w:r>
          </w:p>
        </w:tc>
      </w:tr>
      <w:tr w:rsidR="00E8119E" w:rsidRPr="00F03856" w14:paraId="739A44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23A1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F38CB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6A06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20</w:t>
            </w:r>
          </w:p>
        </w:tc>
      </w:tr>
      <w:tr w:rsidR="00E8119E" w:rsidRPr="00F03856" w14:paraId="209505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4ECEF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6750E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982A2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21</w:t>
            </w:r>
          </w:p>
        </w:tc>
      </w:tr>
      <w:tr w:rsidR="00E8119E" w:rsidRPr="00F03856" w14:paraId="4374FC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F89E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E2C4C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A469A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22</w:t>
            </w:r>
          </w:p>
        </w:tc>
      </w:tr>
      <w:tr w:rsidR="00E8119E" w:rsidRPr="00F03856" w14:paraId="50CBE1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0FA6E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8410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73BAA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23</w:t>
            </w:r>
          </w:p>
        </w:tc>
      </w:tr>
      <w:tr w:rsidR="00E8119E" w:rsidRPr="00F03856" w14:paraId="14AE84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9D51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3AA00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1A43F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24</w:t>
            </w:r>
          </w:p>
        </w:tc>
      </w:tr>
      <w:tr w:rsidR="00E8119E" w:rsidRPr="00F03856" w14:paraId="6D1AAA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2FEB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7B72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D87C0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25</w:t>
            </w:r>
          </w:p>
        </w:tc>
      </w:tr>
      <w:tr w:rsidR="00E8119E" w:rsidRPr="00F03856" w14:paraId="04B708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B26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A69A2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73A6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26</w:t>
            </w:r>
          </w:p>
        </w:tc>
      </w:tr>
      <w:tr w:rsidR="00E8119E" w:rsidRPr="00F03856" w14:paraId="206468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D4FCF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FA40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87E4E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27</w:t>
            </w:r>
          </w:p>
        </w:tc>
      </w:tr>
      <w:tr w:rsidR="00E8119E" w:rsidRPr="00F03856" w14:paraId="70ADF5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54A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E65B6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4C503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28</w:t>
            </w:r>
          </w:p>
        </w:tc>
      </w:tr>
      <w:tr w:rsidR="00E8119E" w:rsidRPr="00F03856" w14:paraId="453889B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ABEBF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897A6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2A1A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29</w:t>
            </w:r>
          </w:p>
        </w:tc>
      </w:tr>
      <w:tr w:rsidR="00E8119E" w:rsidRPr="00F03856" w14:paraId="7209A1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0776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5D3B2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B3E94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Temporary Source Volume Level signal for Volume Level 30</w:t>
            </w:r>
          </w:p>
        </w:tc>
      </w:tr>
      <w:tr w:rsidR="00E8119E" w:rsidRPr="00F03856" w14:paraId="3088907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8D972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EDDEC9" w14:textId="77777777" w:rsidR="00E8119E" w:rsidRPr="00F03856" w:rsidRDefault="00E8119E" w:rsidP="00747176">
            <w:pPr>
              <w:rPr>
                <w:rFonts w:eastAsiaTheme="minorHAnsi" w:cs="Arial"/>
                <w:color w:val="000000" w:themeColor="text1"/>
                <w:sz w:val="16"/>
                <w:szCs w:val="16"/>
              </w:rPr>
            </w:pPr>
          </w:p>
        </w:tc>
      </w:tr>
    </w:tbl>
    <w:p w14:paraId="021B486E" w14:textId="77777777" w:rsidR="00E8119E" w:rsidRDefault="00E8119E" w:rsidP="00E8119E">
      <w:pPr>
        <w:pStyle w:val="Caption"/>
        <w:rPr>
          <w:lang w:val="en-GB"/>
        </w:rPr>
      </w:pPr>
      <w:r w:rsidRPr="00702453">
        <w:t xml:space="preserve">Table: </w:t>
      </w:r>
      <w:r>
        <w:t xml:space="preserve">Encoding Details of </w:t>
      </w:r>
      <w:r w:rsidRPr="004521EB">
        <w:rPr>
          <w:lang w:val="en-GB"/>
        </w:rPr>
        <w:t>TempSource_Vol_Level_Zone_TBD_ET</w:t>
      </w:r>
    </w:p>
    <w:p w14:paraId="6BB64899" w14:textId="77777777" w:rsidR="00495854" w:rsidRPr="00495854" w:rsidRDefault="00495854" w:rsidP="00495854">
      <w:pPr>
        <w:rPr>
          <w:lang w:val="en-GB"/>
        </w:rPr>
      </w:pPr>
    </w:p>
    <w:p w14:paraId="4B0C0EF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EE_Conection_Data</w:t>
      </w:r>
    </w:p>
    <w:p w14:paraId="28A7148A" w14:textId="77777777" w:rsidR="00B442FD" w:rsidRDefault="00B442FD" w:rsidP="00B442FD">
      <w:pPr>
        <w:rPr>
          <w:rFonts w:cs="Arial"/>
        </w:rPr>
      </w:pPr>
    </w:p>
    <w:p w14:paraId="2CCBC0CF" w14:textId="3EC23787"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393120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6FC48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CD2427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94D5CA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7E91338" w14:textId="77777777" w:rsidR="00E8119E" w:rsidRPr="001B386B" w:rsidRDefault="00E8119E" w:rsidP="00747176">
            <w:pPr>
              <w:rPr>
                <w:rFonts w:eastAsiaTheme="minorHAnsi" w:cs="Arial"/>
                <w:color w:val="000000" w:themeColor="text1"/>
                <w:sz w:val="4"/>
                <w:szCs w:val="4"/>
              </w:rPr>
            </w:pPr>
          </w:p>
        </w:tc>
      </w:tr>
      <w:tr w:rsidR="00E8119E" w:rsidRPr="00F03856" w14:paraId="73F434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66E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778D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Connection Type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86799C" w14:textId="77777777" w:rsidR="0027306C" w:rsidRDefault="0027306C"/>
        </w:tc>
      </w:tr>
      <w:tr w:rsidR="00E8119E" w:rsidRPr="00F03856" w14:paraId="22F5B6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2FD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12B2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Protocol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548EC4" w14:textId="77777777" w:rsidR="0027306C" w:rsidRDefault="0027306C"/>
        </w:tc>
      </w:tr>
      <w:tr w:rsidR="00E8119E" w:rsidRPr="00F03856" w14:paraId="021BD2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65D51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AC8F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Description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051C4E" w14:textId="77777777" w:rsidR="0027306C" w:rsidRDefault="0027306C"/>
        </w:tc>
      </w:tr>
      <w:tr w:rsidR="00E8119E" w:rsidRPr="00F03856" w14:paraId="70DE63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6CFCF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30DD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Allocated Messages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AF806C" w14:textId="77777777" w:rsidR="0027306C" w:rsidRDefault="0027306C"/>
        </w:tc>
      </w:tr>
      <w:tr w:rsidR="00E8119E" w:rsidRPr="00F03856" w14:paraId="5E25E6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A5EF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F4363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Connected Nodes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D1BBFE" w14:textId="77777777" w:rsidR="0027306C" w:rsidRDefault="0027306C"/>
        </w:tc>
      </w:tr>
      <w:tr w:rsidR="00E8119E" w:rsidRPr="00F03856" w14:paraId="587FE55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06A82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6F0E2E" w14:textId="77777777" w:rsidR="00E8119E" w:rsidRPr="00F03856" w:rsidRDefault="00E8119E" w:rsidP="00747176">
            <w:pPr>
              <w:rPr>
                <w:rFonts w:eastAsiaTheme="minorHAnsi" w:cs="Arial"/>
                <w:color w:val="000000" w:themeColor="text1"/>
                <w:sz w:val="16"/>
                <w:szCs w:val="16"/>
              </w:rPr>
            </w:pPr>
          </w:p>
        </w:tc>
      </w:tr>
    </w:tbl>
    <w:p w14:paraId="3D8DDA00" w14:textId="77777777" w:rsidR="00E8119E" w:rsidRDefault="00E8119E" w:rsidP="00E8119E">
      <w:pPr>
        <w:pStyle w:val="Caption"/>
        <w:rPr>
          <w:lang w:val="en-GB"/>
        </w:rPr>
      </w:pPr>
      <w:r w:rsidRPr="00702453">
        <w:t xml:space="preserve">Table: </w:t>
      </w:r>
      <w:r>
        <w:t xml:space="preserve">Encoding Details of </w:t>
      </w:r>
      <w:r w:rsidRPr="004521EB">
        <w:rPr>
          <w:lang w:val="en-GB"/>
        </w:rPr>
        <w:t>EE_Conection_Data</w:t>
      </w:r>
    </w:p>
    <w:p w14:paraId="05F10FF7" w14:textId="77777777" w:rsidR="00495854" w:rsidRPr="00495854" w:rsidRDefault="00495854" w:rsidP="00495854">
      <w:pPr>
        <w:rPr>
          <w:lang w:val="en-GB"/>
        </w:rPr>
      </w:pPr>
    </w:p>
    <w:p w14:paraId="0BFE21A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CA.Rq_ET</w:t>
      </w:r>
    </w:p>
    <w:p w14:paraId="2F5E53AC" w14:textId="77777777" w:rsidR="00B442FD" w:rsidRDefault="00B442FD" w:rsidP="00B442FD">
      <w:pPr>
        <w:rPr>
          <w:rFonts w:cs="Arial"/>
        </w:rPr>
      </w:pPr>
      <w:r>
        <w:rPr>
          <w:rFonts w:cs="Arial"/>
        </w:rPr>
        <w:t>Encoding Type for Captain's Announcement Request (Null/ActivateCA/CancelCA)</w:t>
      </w:r>
    </w:p>
    <w:p w14:paraId="50BCA9F3" w14:textId="77777777" w:rsidR="00B442FD" w:rsidRDefault="00B442FD" w:rsidP="00B442FD">
      <w:pPr>
        <w:rPr>
          <w:rFonts w:cs="Arial"/>
        </w:rPr>
      </w:pPr>
    </w:p>
    <w:p w14:paraId="70D0BF84" w14:textId="3BD8FD9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000E64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C305D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C3186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8C6D2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44586C" w14:textId="77777777" w:rsidR="00E8119E" w:rsidRPr="001B386B" w:rsidRDefault="00E8119E" w:rsidP="00747176">
            <w:pPr>
              <w:rPr>
                <w:rFonts w:eastAsiaTheme="minorHAnsi" w:cs="Arial"/>
                <w:color w:val="000000" w:themeColor="text1"/>
                <w:sz w:val="4"/>
                <w:szCs w:val="4"/>
              </w:rPr>
            </w:pPr>
          </w:p>
        </w:tc>
      </w:tr>
      <w:tr w:rsidR="00E8119E" w:rsidRPr="00F03856" w14:paraId="4787A6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8DF5E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1E56F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F9F06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72461D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FC57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A5DBC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ActivateCA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EE4E7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ActivateCA</w:t>
            </w:r>
          </w:p>
        </w:tc>
      </w:tr>
      <w:tr w:rsidR="00E8119E" w:rsidRPr="00F03856" w14:paraId="088724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030C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8B4C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CancelCA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FFFC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CancelCA</w:t>
            </w:r>
          </w:p>
        </w:tc>
      </w:tr>
      <w:tr w:rsidR="00E8119E" w:rsidRPr="00F03856" w14:paraId="4C8A7FD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95E63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ACE999" w14:textId="77777777" w:rsidR="00E8119E" w:rsidRPr="00F03856" w:rsidRDefault="00E8119E" w:rsidP="00747176">
            <w:pPr>
              <w:rPr>
                <w:rFonts w:eastAsiaTheme="minorHAnsi" w:cs="Arial"/>
                <w:color w:val="000000" w:themeColor="text1"/>
                <w:sz w:val="16"/>
                <w:szCs w:val="16"/>
              </w:rPr>
            </w:pPr>
          </w:p>
        </w:tc>
      </w:tr>
    </w:tbl>
    <w:p w14:paraId="7856BB68" w14:textId="77777777" w:rsidR="00E8119E" w:rsidRDefault="00E8119E" w:rsidP="00E8119E">
      <w:pPr>
        <w:pStyle w:val="Caption"/>
        <w:rPr>
          <w:lang w:val="en-GB"/>
        </w:rPr>
      </w:pPr>
      <w:r w:rsidRPr="00702453">
        <w:t xml:space="preserve">Table: </w:t>
      </w:r>
      <w:r>
        <w:t xml:space="preserve">Encoding Details of </w:t>
      </w:r>
      <w:r w:rsidRPr="004521EB">
        <w:rPr>
          <w:lang w:val="en-GB"/>
        </w:rPr>
        <w:t>CA.Rq_ET</w:t>
      </w:r>
    </w:p>
    <w:p w14:paraId="32608B5B" w14:textId="77777777" w:rsidR="00495854" w:rsidRPr="00495854" w:rsidRDefault="00495854" w:rsidP="00495854">
      <w:pPr>
        <w:rPr>
          <w:lang w:val="en-GB"/>
        </w:rPr>
      </w:pPr>
    </w:p>
    <w:p w14:paraId="3CCEDE3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Protocol_Type</w:t>
      </w:r>
    </w:p>
    <w:p w14:paraId="67302B70" w14:textId="77777777" w:rsidR="00B442FD" w:rsidRDefault="00B442FD" w:rsidP="00B442FD">
      <w:pPr>
        <w:rPr>
          <w:rFonts w:cs="Arial"/>
        </w:rPr>
      </w:pPr>
    </w:p>
    <w:p w14:paraId="3DFF55C2" w14:textId="0E85C25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7DA3D8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A6F3F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EA110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79B887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CF180C" w14:textId="77777777" w:rsidR="00E8119E" w:rsidRPr="001B386B" w:rsidRDefault="00E8119E" w:rsidP="00747176">
            <w:pPr>
              <w:rPr>
                <w:rFonts w:eastAsiaTheme="minorHAnsi" w:cs="Arial"/>
                <w:color w:val="000000" w:themeColor="text1"/>
                <w:sz w:val="4"/>
                <w:szCs w:val="4"/>
              </w:rPr>
            </w:pPr>
          </w:p>
        </w:tc>
      </w:tr>
      <w:tr w:rsidR="00E8119E" w:rsidRPr="00F03856" w14:paraId="5372EE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7754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F4D19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CAD FD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195230" w14:textId="77777777" w:rsidR="0027306C" w:rsidRDefault="0027306C"/>
        </w:tc>
      </w:tr>
      <w:tr w:rsidR="00E8119E" w:rsidRPr="00F03856" w14:paraId="1C618A8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32AB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D767E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CAN (Mid Speed)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B92232" w14:textId="77777777" w:rsidR="0027306C" w:rsidRDefault="0027306C"/>
        </w:tc>
      </w:tr>
      <w:tr w:rsidR="00E8119E" w:rsidRPr="00F03856" w14:paraId="4E39AD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0BC6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BF104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CAN (High Speed)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E062C3" w14:textId="77777777" w:rsidR="0027306C" w:rsidRDefault="0027306C"/>
        </w:tc>
      </w:tr>
      <w:tr w:rsidR="00E8119E" w:rsidRPr="00F03856" w14:paraId="0FC87F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B0C03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CBA8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WiFi (DSRC)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1D1C02" w14:textId="77777777" w:rsidR="0027306C" w:rsidRDefault="0027306C"/>
        </w:tc>
      </w:tr>
      <w:tr w:rsidR="00E8119E" w:rsidRPr="00F03856" w14:paraId="5E51AA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D3E8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9006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WiFi (FTCP)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436A4C" w14:textId="77777777" w:rsidR="0027306C" w:rsidRDefault="0027306C"/>
        </w:tc>
      </w:tr>
      <w:tr w:rsidR="00E8119E" w:rsidRPr="00F03856" w14:paraId="5CD53D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16D3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CB6F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Ethernet (MQTT)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72F95D" w14:textId="77777777" w:rsidR="0027306C" w:rsidRDefault="0027306C"/>
        </w:tc>
      </w:tr>
      <w:tr w:rsidR="00E8119E" w:rsidRPr="00F03856" w14:paraId="69F082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9F73F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31D0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Bluetooth</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132148" w14:textId="77777777" w:rsidR="0027306C" w:rsidRDefault="0027306C"/>
        </w:tc>
      </w:tr>
      <w:tr w:rsidR="00E8119E" w:rsidRPr="00F03856" w14:paraId="4472E4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B9FD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4763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Automotive Audio Bus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B734D7" w14:textId="77777777" w:rsidR="0027306C" w:rsidRDefault="0027306C"/>
        </w:tc>
      </w:tr>
      <w:tr w:rsidR="00E8119E" w:rsidRPr="00F03856" w14:paraId="21FF72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B454B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22F15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Video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921A16" w14:textId="77777777" w:rsidR="0027306C" w:rsidRDefault="0027306C"/>
        </w:tc>
      </w:tr>
      <w:tr w:rsidR="00E8119E" w:rsidRPr="00F03856" w14:paraId="1C707A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D078D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B8C8E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FFA52C" w14:textId="77777777" w:rsidR="0027306C" w:rsidRDefault="0027306C"/>
        </w:tc>
      </w:tr>
      <w:tr w:rsidR="00E8119E" w:rsidRPr="00F03856" w14:paraId="2594F26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21011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32DEA9" w14:textId="77777777" w:rsidR="00E8119E" w:rsidRPr="00F03856" w:rsidRDefault="00E8119E" w:rsidP="00747176">
            <w:pPr>
              <w:rPr>
                <w:rFonts w:eastAsiaTheme="minorHAnsi" w:cs="Arial"/>
                <w:color w:val="000000" w:themeColor="text1"/>
                <w:sz w:val="16"/>
                <w:szCs w:val="16"/>
              </w:rPr>
            </w:pPr>
          </w:p>
        </w:tc>
      </w:tr>
    </w:tbl>
    <w:p w14:paraId="5E2440AB" w14:textId="77777777" w:rsidR="00E8119E" w:rsidRDefault="00E8119E" w:rsidP="00E8119E">
      <w:pPr>
        <w:pStyle w:val="Caption"/>
        <w:rPr>
          <w:lang w:val="en-GB"/>
        </w:rPr>
      </w:pPr>
      <w:r w:rsidRPr="00702453">
        <w:t xml:space="preserve">Table: </w:t>
      </w:r>
      <w:r>
        <w:t xml:space="preserve">Encoding Details of </w:t>
      </w:r>
      <w:r w:rsidRPr="004521EB">
        <w:rPr>
          <w:lang w:val="en-GB"/>
        </w:rPr>
        <w:t>Protocol_Type</w:t>
      </w:r>
    </w:p>
    <w:p w14:paraId="2FD1C580" w14:textId="77777777" w:rsidR="00495854" w:rsidRPr="00495854" w:rsidRDefault="00495854" w:rsidP="00495854">
      <w:pPr>
        <w:rPr>
          <w:lang w:val="en-GB"/>
        </w:rPr>
      </w:pPr>
    </w:p>
    <w:p w14:paraId="3802ED15" w14:textId="77777777" w:rsidR="00495854" w:rsidRPr="00495854" w:rsidRDefault="00495854" w:rsidP="00495854">
      <w:pPr>
        <w:rPr>
          <w:lang w:val="en-GB"/>
        </w:rPr>
      </w:pPr>
    </w:p>
    <w:p w14:paraId="634E0C0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HMI_Phone Call_Status_ET</w:t>
      </w:r>
    </w:p>
    <w:p w14:paraId="44305ABC" w14:textId="77777777" w:rsidR="00B442FD" w:rsidRDefault="00B442FD" w:rsidP="00B442FD">
      <w:pPr>
        <w:rPr>
          <w:rFonts w:cs="Arial"/>
        </w:rPr>
      </w:pPr>
      <w:r>
        <w:rPr>
          <w:rFonts w:cs="Arial"/>
        </w:rPr>
        <w:t>Encoding Type for Phone Call_Status (LVDS Status)(Internal Signal)</w:t>
      </w:r>
    </w:p>
    <w:p w14:paraId="0E15B13F" w14:textId="77777777" w:rsidR="00B442FD" w:rsidRDefault="00B442FD" w:rsidP="00B442FD">
      <w:pPr>
        <w:rPr>
          <w:rFonts w:cs="Arial"/>
        </w:rPr>
      </w:pPr>
    </w:p>
    <w:p w14:paraId="713D7448" w14:textId="205CA98B"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794B5A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A2E96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DE159B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3B32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017FE8" w14:textId="77777777" w:rsidR="00E8119E" w:rsidRPr="00F03856" w:rsidRDefault="00E8119E" w:rsidP="00747176">
            <w:pPr>
              <w:rPr>
                <w:rFonts w:eastAsiaTheme="minorHAnsi" w:cs="Arial"/>
                <w:color w:val="000000" w:themeColor="text1"/>
                <w:sz w:val="16"/>
                <w:szCs w:val="16"/>
              </w:rPr>
            </w:pPr>
          </w:p>
        </w:tc>
      </w:tr>
      <w:tr w:rsidR="00E8119E" w:rsidRPr="00F03856" w14:paraId="4FB8BA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09C7B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3FC7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64A2E" w14:textId="77777777" w:rsidR="00E8119E" w:rsidRPr="00F03856" w:rsidRDefault="00E8119E" w:rsidP="00747176">
            <w:pPr>
              <w:rPr>
                <w:rFonts w:eastAsiaTheme="minorHAnsi" w:cs="Arial"/>
                <w:color w:val="000000" w:themeColor="text1"/>
                <w:sz w:val="16"/>
                <w:szCs w:val="16"/>
              </w:rPr>
            </w:pPr>
          </w:p>
        </w:tc>
      </w:tr>
      <w:tr w:rsidR="00E8119E" w:rsidRPr="00F03856" w14:paraId="0ACC09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D9860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F73C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DE3CB8" w14:textId="77777777" w:rsidR="00E8119E" w:rsidRPr="00F03856" w:rsidRDefault="00E8119E" w:rsidP="00747176">
            <w:pPr>
              <w:rPr>
                <w:rFonts w:eastAsiaTheme="minorHAnsi" w:cs="Arial"/>
                <w:color w:val="000000" w:themeColor="text1"/>
                <w:sz w:val="16"/>
                <w:szCs w:val="16"/>
              </w:rPr>
            </w:pPr>
          </w:p>
        </w:tc>
      </w:tr>
      <w:tr w:rsidR="00E8119E" w:rsidRPr="00F03856" w14:paraId="428F30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A2D4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AEBB9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604049" w14:textId="77777777" w:rsidR="00E8119E" w:rsidRPr="00F03856" w:rsidRDefault="00E8119E" w:rsidP="00747176">
            <w:pPr>
              <w:rPr>
                <w:rFonts w:eastAsiaTheme="minorHAnsi" w:cs="Arial"/>
                <w:color w:val="000000" w:themeColor="text1"/>
                <w:sz w:val="16"/>
                <w:szCs w:val="16"/>
              </w:rPr>
            </w:pPr>
          </w:p>
        </w:tc>
      </w:tr>
      <w:tr w:rsidR="00E8119E" w:rsidRPr="00F03856" w14:paraId="20E663B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559AA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1A608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F67B9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9F0AB3E" w14:textId="77777777" w:rsidR="00E8119E" w:rsidRPr="001B386B" w:rsidRDefault="00E8119E" w:rsidP="00747176">
            <w:pPr>
              <w:rPr>
                <w:rFonts w:eastAsiaTheme="minorHAnsi" w:cs="Arial"/>
                <w:color w:val="000000" w:themeColor="text1"/>
                <w:sz w:val="4"/>
                <w:szCs w:val="4"/>
              </w:rPr>
            </w:pPr>
          </w:p>
        </w:tc>
      </w:tr>
      <w:tr w:rsidR="00E8119E" w:rsidRPr="00F03856" w14:paraId="4001F5E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8CE0A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93AA88" w14:textId="77777777" w:rsidR="00E8119E" w:rsidRPr="00F03856" w:rsidRDefault="00E8119E" w:rsidP="00747176">
            <w:pPr>
              <w:rPr>
                <w:rFonts w:eastAsiaTheme="minorHAnsi" w:cs="Arial"/>
                <w:color w:val="000000" w:themeColor="text1"/>
                <w:sz w:val="16"/>
                <w:szCs w:val="16"/>
              </w:rPr>
            </w:pPr>
          </w:p>
        </w:tc>
      </w:tr>
    </w:tbl>
    <w:p w14:paraId="2643783C" w14:textId="77777777" w:rsidR="00E8119E" w:rsidRDefault="00E8119E" w:rsidP="00E8119E">
      <w:pPr>
        <w:pStyle w:val="Caption"/>
        <w:rPr>
          <w:lang w:val="en-GB"/>
        </w:rPr>
      </w:pPr>
      <w:r w:rsidRPr="00702453">
        <w:t xml:space="preserve">Table: </w:t>
      </w:r>
      <w:r>
        <w:t xml:space="preserve">Encoding Details of </w:t>
      </w:r>
      <w:r w:rsidRPr="004521EB">
        <w:rPr>
          <w:lang w:val="en-GB"/>
        </w:rPr>
        <w:t>HMI_Phone Call_Status_ET</w:t>
      </w:r>
    </w:p>
    <w:p w14:paraId="05685D0F" w14:textId="77777777" w:rsidR="00495854" w:rsidRPr="00495854" w:rsidRDefault="00495854" w:rsidP="00495854">
      <w:pPr>
        <w:rPr>
          <w:lang w:val="en-GB"/>
        </w:rPr>
      </w:pPr>
    </w:p>
    <w:p w14:paraId="0FC6B1F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ICC.St_ET</w:t>
      </w:r>
    </w:p>
    <w:p w14:paraId="54A5F5F8" w14:textId="77777777" w:rsidR="00B442FD" w:rsidRDefault="00B442FD" w:rsidP="00B442FD">
      <w:pPr>
        <w:rPr>
          <w:rFonts w:cs="Arial"/>
        </w:rPr>
      </w:pPr>
      <w:r>
        <w:rPr>
          <w:rFonts w:cs="Arial"/>
        </w:rPr>
        <w:t>Encoding Type for ICC Status (Inactive/Enabled/Temporarily Disabled)</w:t>
      </w:r>
    </w:p>
    <w:p w14:paraId="7DDA0F7F" w14:textId="77777777" w:rsidR="00B442FD" w:rsidRDefault="00B442FD" w:rsidP="00B442FD">
      <w:pPr>
        <w:rPr>
          <w:rFonts w:cs="Arial"/>
        </w:rPr>
      </w:pPr>
    </w:p>
    <w:p w14:paraId="31916443" w14:textId="1DE0EE2C"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7049C4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E2931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328E48"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4895CA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4B5A194" w14:textId="77777777" w:rsidR="00E8119E" w:rsidRPr="001B386B" w:rsidRDefault="00E8119E" w:rsidP="00747176">
            <w:pPr>
              <w:rPr>
                <w:rFonts w:eastAsiaTheme="minorHAnsi" w:cs="Arial"/>
                <w:color w:val="000000" w:themeColor="text1"/>
                <w:sz w:val="4"/>
                <w:szCs w:val="4"/>
              </w:rPr>
            </w:pPr>
          </w:p>
        </w:tc>
      </w:tr>
      <w:tr w:rsidR="00E8119E" w:rsidRPr="00F03856" w14:paraId="13C8C6D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EC57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D6CF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D0EAB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69539A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122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261C3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Enabled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1456D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Enabled</w:t>
            </w:r>
          </w:p>
        </w:tc>
      </w:tr>
      <w:tr w:rsidR="00E8119E" w:rsidRPr="00F03856" w14:paraId="54194D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882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C6AD5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Temporarily Disabled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F52F0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Temporarily Disabled</w:t>
            </w:r>
          </w:p>
        </w:tc>
      </w:tr>
      <w:tr w:rsidR="00E8119E" w:rsidRPr="00F03856" w14:paraId="54DA58F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B91F3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EEFFDA" w14:textId="77777777" w:rsidR="00E8119E" w:rsidRPr="00F03856" w:rsidRDefault="00E8119E" w:rsidP="00747176">
            <w:pPr>
              <w:rPr>
                <w:rFonts w:eastAsiaTheme="minorHAnsi" w:cs="Arial"/>
                <w:color w:val="000000" w:themeColor="text1"/>
                <w:sz w:val="16"/>
                <w:szCs w:val="16"/>
              </w:rPr>
            </w:pPr>
          </w:p>
        </w:tc>
      </w:tr>
    </w:tbl>
    <w:p w14:paraId="5793BE7E" w14:textId="77777777" w:rsidR="00E8119E" w:rsidRDefault="00E8119E" w:rsidP="00E8119E">
      <w:pPr>
        <w:pStyle w:val="Caption"/>
        <w:rPr>
          <w:lang w:val="en-GB"/>
        </w:rPr>
      </w:pPr>
      <w:r w:rsidRPr="00702453">
        <w:t xml:space="preserve">Table: </w:t>
      </w:r>
      <w:r>
        <w:t xml:space="preserve">Encoding Details of </w:t>
      </w:r>
      <w:r w:rsidRPr="004521EB">
        <w:rPr>
          <w:lang w:val="en-GB"/>
        </w:rPr>
        <w:t>ICC.St_ET</w:t>
      </w:r>
    </w:p>
    <w:p w14:paraId="59FFBB8B" w14:textId="77777777" w:rsidR="00495854" w:rsidRPr="00495854" w:rsidRDefault="00495854" w:rsidP="00495854">
      <w:pPr>
        <w:rPr>
          <w:lang w:val="en-GB"/>
        </w:rPr>
      </w:pPr>
    </w:p>
    <w:p w14:paraId="6A0A58B0" w14:textId="77777777" w:rsidR="00495854" w:rsidRPr="00495854" w:rsidRDefault="00495854" w:rsidP="00495854">
      <w:pPr>
        <w:rPr>
          <w:lang w:val="en-GB"/>
        </w:rPr>
      </w:pPr>
    </w:p>
    <w:p w14:paraId="29F943B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Phone_Vol_Updated_TBD_ET</w:t>
      </w:r>
    </w:p>
    <w:p w14:paraId="5AA6720E" w14:textId="77777777" w:rsidR="00B442FD" w:rsidRDefault="00B442FD" w:rsidP="00B442FD">
      <w:pPr>
        <w:rPr>
          <w:rFonts w:cs="Arial"/>
        </w:rPr>
      </w:pPr>
      <w:r>
        <w:rPr>
          <w:rFonts w:cs="Arial"/>
        </w:rPr>
        <w:t>Encoding Type for Phone Vol Updated (NoUpdate/Updated)</w:t>
      </w:r>
    </w:p>
    <w:p w14:paraId="3E7268FD" w14:textId="77777777" w:rsidR="00B442FD" w:rsidRDefault="00B442FD" w:rsidP="00B442FD">
      <w:pPr>
        <w:rPr>
          <w:rFonts w:cs="Arial"/>
        </w:rPr>
      </w:pPr>
    </w:p>
    <w:p w14:paraId="46328CF3" w14:textId="69900FA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6B3469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0CF68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5B3AA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E580F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1925AD4" w14:textId="77777777" w:rsidR="00E8119E" w:rsidRPr="001B386B" w:rsidRDefault="00E8119E" w:rsidP="00747176">
            <w:pPr>
              <w:rPr>
                <w:rFonts w:eastAsiaTheme="minorHAnsi" w:cs="Arial"/>
                <w:color w:val="000000" w:themeColor="text1"/>
                <w:sz w:val="4"/>
                <w:szCs w:val="4"/>
              </w:rPr>
            </w:pPr>
          </w:p>
        </w:tc>
      </w:tr>
      <w:tr w:rsidR="00E8119E" w:rsidRPr="00F03856" w14:paraId="630E2C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A7E4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070C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82FC1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Update signal for when the volume is updated</w:t>
            </w:r>
          </w:p>
        </w:tc>
      </w:tr>
      <w:tr w:rsidR="00E8119E" w:rsidRPr="00F03856" w14:paraId="28756B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DED5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B408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B5D9E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Volume Update signal for when the volume is not updated</w:t>
            </w:r>
          </w:p>
        </w:tc>
      </w:tr>
      <w:tr w:rsidR="00E8119E" w:rsidRPr="00F03856" w14:paraId="790B4F8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B76A7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7CB3D3" w14:textId="77777777" w:rsidR="00E8119E" w:rsidRPr="00F03856" w:rsidRDefault="00E8119E" w:rsidP="00747176">
            <w:pPr>
              <w:rPr>
                <w:rFonts w:eastAsiaTheme="minorHAnsi" w:cs="Arial"/>
                <w:color w:val="000000" w:themeColor="text1"/>
                <w:sz w:val="16"/>
                <w:szCs w:val="16"/>
              </w:rPr>
            </w:pPr>
          </w:p>
        </w:tc>
      </w:tr>
    </w:tbl>
    <w:p w14:paraId="41F72937" w14:textId="77777777" w:rsidR="00E8119E" w:rsidRDefault="00E8119E" w:rsidP="00E8119E">
      <w:pPr>
        <w:pStyle w:val="Caption"/>
        <w:rPr>
          <w:lang w:val="en-GB"/>
        </w:rPr>
      </w:pPr>
      <w:r w:rsidRPr="00702453">
        <w:t xml:space="preserve">Table: </w:t>
      </w:r>
      <w:r>
        <w:t xml:space="preserve">Encoding Details of </w:t>
      </w:r>
      <w:r w:rsidRPr="004521EB">
        <w:rPr>
          <w:lang w:val="en-GB"/>
        </w:rPr>
        <w:t>Phone_Vol_Updated_TBD_ET</w:t>
      </w:r>
    </w:p>
    <w:p w14:paraId="41F4F2EE" w14:textId="77777777" w:rsidR="00495854" w:rsidRPr="00495854" w:rsidRDefault="00495854" w:rsidP="00495854">
      <w:pPr>
        <w:rPr>
          <w:lang w:val="en-GB"/>
        </w:rPr>
      </w:pPr>
    </w:p>
    <w:p w14:paraId="6D18670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Audio_Vol_Updated_ET</w:t>
      </w:r>
    </w:p>
    <w:p w14:paraId="5C357E30" w14:textId="77777777" w:rsidR="00B442FD" w:rsidRDefault="00B442FD" w:rsidP="00B442FD">
      <w:pPr>
        <w:rPr>
          <w:rFonts w:cs="Arial"/>
        </w:rPr>
      </w:pPr>
      <w:r>
        <w:rPr>
          <w:rFonts w:cs="Arial"/>
        </w:rPr>
        <w:t>Encoding Type for Audio Vol Updated (NoUpdate/Updated)</w:t>
      </w:r>
    </w:p>
    <w:p w14:paraId="0B36E104" w14:textId="77777777" w:rsidR="00B442FD" w:rsidRDefault="00B442FD" w:rsidP="00B442FD">
      <w:pPr>
        <w:rPr>
          <w:rFonts w:cs="Arial"/>
        </w:rPr>
      </w:pPr>
    </w:p>
    <w:p w14:paraId="5363074E" w14:textId="56B467B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97ED72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1DEA8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BB261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B1338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125620" w14:textId="77777777" w:rsidR="00E8119E" w:rsidRPr="001B386B" w:rsidRDefault="00E8119E" w:rsidP="00747176">
            <w:pPr>
              <w:rPr>
                <w:rFonts w:eastAsiaTheme="minorHAnsi" w:cs="Arial"/>
                <w:color w:val="000000" w:themeColor="text1"/>
                <w:sz w:val="4"/>
                <w:szCs w:val="4"/>
              </w:rPr>
            </w:pPr>
          </w:p>
        </w:tc>
      </w:tr>
      <w:tr w:rsidR="00E8119E" w:rsidRPr="00F03856" w14:paraId="11C6EB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11B3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112A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8E43A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68A003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F118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8FD5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FFC7C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4049008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B00FD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5B86A3" w14:textId="77777777" w:rsidR="00E8119E" w:rsidRPr="00F03856" w:rsidRDefault="00E8119E" w:rsidP="00747176">
            <w:pPr>
              <w:rPr>
                <w:rFonts w:eastAsiaTheme="minorHAnsi" w:cs="Arial"/>
                <w:color w:val="000000" w:themeColor="text1"/>
                <w:sz w:val="16"/>
                <w:szCs w:val="16"/>
              </w:rPr>
            </w:pPr>
          </w:p>
        </w:tc>
      </w:tr>
    </w:tbl>
    <w:p w14:paraId="4BA5B7F8"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Audio_Vol_Updated_ET</w:t>
      </w:r>
    </w:p>
    <w:p w14:paraId="2F8F9424" w14:textId="77777777" w:rsidR="00495854" w:rsidRPr="00495854" w:rsidRDefault="00495854" w:rsidP="00495854">
      <w:pPr>
        <w:rPr>
          <w:lang w:val="en-GB"/>
        </w:rPr>
      </w:pPr>
    </w:p>
    <w:p w14:paraId="3232E3E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BLE_ChangeVolume_ET</w:t>
      </w:r>
    </w:p>
    <w:p w14:paraId="655DB895" w14:textId="77777777" w:rsidR="00B442FD" w:rsidRDefault="00B442FD" w:rsidP="00B442FD">
      <w:pPr>
        <w:rPr>
          <w:rFonts w:cs="Arial"/>
        </w:rPr>
      </w:pPr>
      <w:r>
        <w:rPr>
          <w:rFonts w:cs="Arial"/>
        </w:rPr>
        <w:t>Encoding Type for Change Volume (Internal Signal)</w:t>
      </w:r>
    </w:p>
    <w:p w14:paraId="577F17A6" w14:textId="77777777" w:rsidR="00B442FD" w:rsidRDefault="00B442FD" w:rsidP="00B442FD">
      <w:pPr>
        <w:rPr>
          <w:rFonts w:cs="Arial"/>
        </w:rPr>
      </w:pPr>
    </w:p>
    <w:p w14:paraId="41BB2E3F" w14:textId="61FB6AE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D0D41E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E9F2C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E14094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B5814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2C4984" w14:textId="77777777" w:rsidR="00E8119E" w:rsidRPr="00F03856" w:rsidRDefault="00E8119E" w:rsidP="00747176">
            <w:pPr>
              <w:rPr>
                <w:rFonts w:eastAsiaTheme="minorHAnsi" w:cs="Arial"/>
                <w:color w:val="000000" w:themeColor="text1"/>
                <w:sz w:val="16"/>
                <w:szCs w:val="16"/>
              </w:rPr>
            </w:pPr>
          </w:p>
        </w:tc>
      </w:tr>
      <w:tr w:rsidR="00E8119E" w:rsidRPr="00F03856" w14:paraId="4C4983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69C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D57D8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E68DB" w14:textId="77777777" w:rsidR="00E8119E" w:rsidRPr="00F03856" w:rsidRDefault="00E8119E" w:rsidP="00747176">
            <w:pPr>
              <w:rPr>
                <w:rFonts w:eastAsiaTheme="minorHAnsi" w:cs="Arial"/>
                <w:color w:val="000000" w:themeColor="text1"/>
                <w:sz w:val="16"/>
                <w:szCs w:val="16"/>
              </w:rPr>
            </w:pPr>
          </w:p>
        </w:tc>
      </w:tr>
      <w:tr w:rsidR="00E8119E" w:rsidRPr="00F03856" w14:paraId="1C0B11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3B667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D5BCE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BC4760" w14:textId="77777777" w:rsidR="00E8119E" w:rsidRPr="00F03856" w:rsidRDefault="00E8119E" w:rsidP="00747176">
            <w:pPr>
              <w:rPr>
                <w:rFonts w:eastAsiaTheme="minorHAnsi" w:cs="Arial"/>
                <w:color w:val="000000" w:themeColor="text1"/>
                <w:sz w:val="16"/>
                <w:szCs w:val="16"/>
              </w:rPr>
            </w:pPr>
          </w:p>
        </w:tc>
      </w:tr>
      <w:tr w:rsidR="00E8119E" w:rsidRPr="00F03856" w14:paraId="754586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AB79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20F7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CAF5D4" w14:textId="77777777" w:rsidR="00E8119E" w:rsidRPr="00F03856" w:rsidRDefault="00E8119E" w:rsidP="00747176">
            <w:pPr>
              <w:rPr>
                <w:rFonts w:eastAsiaTheme="minorHAnsi" w:cs="Arial"/>
                <w:color w:val="000000" w:themeColor="text1"/>
                <w:sz w:val="16"/>
                <w:szCs w:val="16"/>
              </w:rPr>
            </w:pPr>
          </w:p>
        </w:tc>
      </w:tr>
      <w:tr w:rsidR="00E8119E" w:rsidRPr="00F03856" w14:paraId="5458720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3872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90DE6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FB0DD3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F22C7D0" w14:textId="77777777" w:rsidR="00E8119E" w:rsidRPr="001B386B" w:rsidRDefault="00E8119E" w:rsidP="00747176">
            <w:pPr>
              <w:rPr>
                <w:rFonts w:eastAsiaTheme="minorHAnsi" w:cs="Arial"/>
                <w:color w:val="000000" w:themeColor="text1"/>
                <w:sz w:val="4"/>
                <w:szCs w:val="4"/>
              </w:rPr>
            </w:pPr>
          </w:p>
        </w:tc>
      </w:tr>
      <w:tr w:rsidR="00E8119E" w:rsidRPr="00F03856" w14:paraId="5C74F0A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1BF70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E071A7" w14:textId="77777777" w:rsidR="00E8119E" w:rsidRPr="00F03856" w:rsidRDefault="00E8119E" w:rsidP="00747176">
            <w:pPr>
              <w:rPr>
                <w:rFonts w:eastAsiaTheme="minorHAnsi" w:cs="Arial"/>
                <w:color w:val="000000" w:themeColor="text1"/>
                <w:sz w:val="16"/>
                <w:szCs w:val="16"/>
              </w:rPr>
            </w:pPr>
          </w:p>
        </w:tc>
      </w:tr>
    </w:tbl>
    <w:p w14:paraId="0D412078" w14:textId="77777777" w:rsidR="00E8119E" w:rsidRDefault="00E8119E" w:rsidP="00E8119E">
      <w:pPr>
        <w:pStyle w:val="Caption"/>
        <w:rPr>
          <w:lang w:val="en-GB"/>
        </w:rPr>
      </w:pPr>
      <w:r w:rsidRPr="00702453">
        <w:t xml:space="preserve">Table: </w:t>
      </w:r>
      <w:r>
        <w:t xml:space="preserve">Encoding Details of </w:t>
      </w:r>
      <w:r w:rsidRPr="004521EB">
        <w:rPr>
          <w:lang w:val="en-GB"/>
        </w:rPr>
        <w:t>BLE_ChangeVolume_ET</w:t>
      </w:r>
    </w:p>
    <w:p w14:paraId="1687615B" w14:textId="77777777" w:rsidR="00495854" w:rsidRPr="00495854" w:rsidRDefault="00495854" w:rsidP="00495854">
      <w:pPr>
        <w:rPr>
          <w:lang w:val="en-GB"/>
        </w:rPr>
      </w:pPr>
    </w:p>
    <w:p w14:paraId="62AE97A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VehicleAudioMode_ET</w:t>
      </w:r>
    </w:p>
    <w:p w14:paraId="5EFCD954" w14:textId="77777777" w:rsidR="00B442FD" w:rsidRDefault="00B442FD" w:rsidP="00B442FD">
      <w:pPr>
        <w:rPr>
          <w:rFonts w:cs="Arial"/>
        </w:rPr>
      </w:pPr>
      <w:r>
        <w:rPr>
          <w:rFonts w:cs="Arial"/>
        </w:rPr>
        <w:t>Encoding Type for Vehicle Audio Mode (Null/ Cabin/ Zone)</w:t>
      </w:r>
    </w:p>
    <w:p w14:paraId="252A486E" w14:textId="77777777" w:rsidR="00B442FD" w:rsidRDefault="00B442FD" w:rsidP="00B442FD">
      <w:pPr>
        <w:rPr>
          <w:rFonts w:cs="Arial"/>
        </w:rPr>
      </w:pPr>
    </w:p>
    <w:p w14:paraId="6229606D" w14:textId="0540620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7EAE3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B4847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4BCD97"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41AB7F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10CC69" w14:textId="77777777" w:rsidR="00E8119E" w:rsidRPr="001B386B" w:rsidRDefault="00E8119E" w:rsidP="00747176">
            <w:pPr>
              <w:rPr>
                <w:rFonts w:eastAsiaTheme="minorHAnsi" w:cs="Arial"/>
                <w:color w:val="000000" w:themeColor="text1"/>
                <w:sz w:val="4"/>
                <w:szCs w:val="4"/>
              </w:rPr>
            </w:pPr>
          </w:p>
        </w:tc>
      </w:tr>
      <w:tr w:rsidR="00E8119E" w:rsidRPr="00F03856" w14:paraId="0278D0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EF28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F8A93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7FEB7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37D0AD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F124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FFB2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5F872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w:t>
            </w:r>
          </w:p>
        </w:tc>
      </w:tr>
      <w:tr w:rsidR="00E8119E" w:rsidRPr="00F03856" w14:paraId="22FC45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9CC22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D1CE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DBA2A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Zone</w:t>
            </w:r>
          </w:p>
        </w:tc>
      </w:tr>
      <w:tr w:rsidR="00E8119E" w:rsidRPr="00F03856" w14:paraId="79B6797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144E3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09BD77" w14:textId="77777777" w:rsidR="00E8119E" w:rsidRPr="00F03856" w:rsidRDefault="00E8119E" w:rsidP="00747176">
            <w:pPr>
              <w:rPr>
                <w:rFonts w:eastAsiaTheme="minorHAnsi" w:cs="Arial"/>
                <w:color w:val="000000" w:themeColor="text1"/>
                <w:sz w:val="16"/>
                <w:szCs w:val="16"/>
              </w:rPr>
            </w:pPr>
          </w:p>
        </w:tc>
      </w:tr>
    </w:tbl>
    <w:p w14:paraId="685F829B" w14:textId="77777777" w:rsidR="00E8119E" w:rsidRDefault="00E8119E" w:rsidP="00E8119E">
      <w:pPr>
        <w:pStyle w:val="Caption"/>
        <w:rPr>
          <w:lang w:val="en-GB"/>
        </w:rPr>
      </w:pPr>
      <w:r w:rsidRPr="00702453">
        <w:t xml:space="preserve">Table: </w:t>
      </w:r>
      <w:r>
        <w:t xml:space="preserve">Encoding Details of </w:t>
      </w:r>
      <w:r w:rsidRPr="004521EB">
        <w:rPr>
          <w:lang w:val="en-GB"/>
        </w:rPr>
        <w:t>VehicleAudioMode_ET</w:t>
      </w:r>
    </w:p>
    <w:p w14:paraId="33225830" w14:textId="77777777" w:rsidR="00495854" w:rsidRPr="00495854" w:rsidRDefault="00495854" w:rsidP="00495854">
      <w:pPr>
        <w:rPr>
          <w:lang w:val="en-GB"/>
        </w:rPr>
      </w:pPr>
    </w:p>
    <w:p w14:paraId="479E082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HMI_Captains Announcement_ Status_ET</w:t>
      </w:r>
    </w:p>
    <w:p w14:paraId="14AB6410" w14:textId="77777777" w:rsidR="00B442FD" w:rsidRDefault="00B442FD" w:rsidP="00B442FD">
      <w:pPr>
        <w:rPr>
          <w:rFonts w:cs="Arial"/>
        </w:rPr>
      </w:pPr>
      <w:r>
        <w:rPr>
          <w:rFonts w:cs="Arial"/>
        </w:rPr>
        <w:t>Encoding Type for Captain's Announcement Status (LVDS Status)(Internal Signal)</w:t>
      </w:r>
    </w:p>
    <w:p w14:paraId="0E2A6D84" w14:textId="77777777" w:rsidR="00B442FD" w:rsidRDefault="00B442FD" w:rsidP="00B442FD">
      <w:pPr>
        <w:rPr>
          <w:rFonts w:cs="Arial"/>
        </w:rPr>
      </w:pPr>
    </w:p>
    <w:p w14:paraId="0CB8212C" w14:textId="11FD7F0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77414F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DD3BA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8461EA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12D4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64433C" w14:textId="77777777" w:rsidR="00E8119E" w:rsidRPr="00F03856" w:rsidRDefault="00E8119E" w:rsidP="00747176">
            <w:pPr>
              <w:rPr>
                <w:rFonts w:eastAsiaTheme="minorHAnsi" w:cs="Arial"/>
                <w:color w:val="000000" w:themeColor="text1"/>
                <w:sz w:val="16"/>
                <w:szCs w:val="16"/>
              </w:rPr>
            </w:pPr>
          </w:p>
        </w:tc>
      </w:tr>
      <w:tr w:rsidR="00E8119E" w:rsidRPr="00F03856" w14:paraId="315726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54013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C0A15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FB0762" w14:textId="77777777" w:rsidR="00E8119E" w:rsidRPr="00F03856" w:rsidRDefault="00E8119E" w:rsidP="00747176">
            <w:pPr>
              <w:rPr>
                <w:rFonts w:eastAsiaTheme="minorHAnsi" w:cs="Arial"/>
                <w:color w:val="000000" w:themeColor="text1"/>
                <w:sz w:val="16"/>
                <w:szCs w:val="16"/>
              </w:rPr>
            </w:pPr>
          </w:p>
        </w:tc>
      </w:tr>
      <w:tr w:rsidR="00E8119E" w:rsidRPr="00F03856" w14:paraId="357542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7E04C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8A319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9D4BE4" w14:textId="77777777" w:rsidR="00E8119E" w:rsidRPr="00F03856" w:rsidRDefault="00E8119E" w:rsidP="00747176">
            <w:pPr>
              <w:rPr>
                <w:rFonts w:eastAsiaTheme="minorHAnsi" w:cs="Arial"/>
                <w:color w:val="000000" w:themeColor="text1"/>
                <w:sz w:val="16"/>
                <w:szCs w:val="16"/>
              </w:rPr>
            </w:pPr>
          </w:p>
        </w:tc>
      </w:tr>
      <w:tr w:rsidR="00E8119E" w:rsidRPr="00F03856" w14:paraId="3AF8AF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756B8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AA3D6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0391B0" w14:textId="77777777" w:rsidR="00E8119E" w:rsidRPr="00F03856" w:rsidRDefault="00E8119E" w:rsidP="00747176">
            <w:pPr>
              <w:rPr>
                <w:rFonts w:eastAsiaTheme="minorHAnsi" w:cs="Arial"/>
                <w:color w:val="000000" w:themeColor="text1"/>
                <w:sz w:val="16"/>
                <w:szCs w:val="16"/>
              </w:rPr>
            </w:pPr>
          </w:p>
        </w:tc>
      </w:tr>
      <w:tr w:rsidR="00E8119E" w:rsidRPr="00F03856" w14:paraId="15EC993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73B14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64E7B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19C86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82A9D97" w14:textId="77777777" w:rsidR="00E8119E" w:rsidRPr="001B386B" w:rsidRDefault="00E8119E" w:rsidP="00747176">
            <w:pPr>
              <w:rPr>
                <w:rFonts w:eastAsiaTheme="minorHAnsi" w:cs="Arial"/>
                <w:color w:val="000000" w:themeColor="text1"/>
                <w:sz w:val="4"/>
                <w:szCs w:val="4"/>
              </w:rPr>
            </w:pPr>
          </w:p>
        </w:tc>
      </w:tr>
      <w:tr w:rsidR="00E8119E" w:rsidRPr="00F03856" w14:paraId="638EE42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BE1E0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91FC76" w14:textId="77777777" w:rsidR="00E8119E" w:rsidRPr="00F03856" w:rsidRDefault="00E8119E" w:rsidP="00747176">
            <w:pPr>
              <w:rPr>
                <w:rFonts w:eastAsiaTheme="minorHAnsi" w:cs="Arial"/>
                <w:color w:val="000000" w:themeColor="text1"/>
                <w:sz w:val="16"/>
                <w:szCs w:val="16"/>
              </w:rPr>
            </w:pPr>
          </w:p>
        </w:tc>
      </w:tr>
    </w:tbl>
    <w:p w14:paraId="7BD3893A" w14:textId="77777777" w:rsidR="00E8119E" w:rsidRDefault="00E8119E" w:rsidP="00E8119E">
      <w:pPr>
        <w:pStyle w:val="Caption"/>
        <w:rPr>
          <w:lang w:val="en-GB"/>
        </w:rPr>
      </w:pPr>
      <w:r w:rsidRPr="00702453">
        <w:t xml:space="preserve">Table: </w:t>
      </w:r>
      <w:r>
        <w:t xml:space="preserve">Encoding Details of </w:t>
      </w:r>
      <w:r w:rsidRPr="004521EB">
        <w:rPr>
          <w:lang w:val="en-GB"/>
        </w:rPr>
        <w:t>HMI_Captains Announcement_ Status_ET</w:t>
      </w:r>
    </w:p>
    <w:p w14:paraId="7D4466D5" w14:textId="77777777" w:rsidR="00495854" w:rsidRPr="00495854" w:rsidRDefault="00495854" w:rsidP="00495854">
      <w:pPr>
        <w:rPr>
          <w:lang w:val="en-GB"/>
        </w:rPr>
      </w:pPr>
    </w:p>
    <w:p w14:paraId="5CEF99B5" w14:textId="77777777" w:rsidR="00495854" w:rsidRPr="00495854" w:rsidRDefault="00495854" w:rsidP="00495854">
      <w:pPr>
        <w:rPr>
          <w:lang w:val="en-GB"/>
        </w:rPr>
      </w:pPr>
    </w:p>
    <w:p w14:paraId="6EE8964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RA_Vol_Level_ET</w:t>
      </w:r>
    </w:p>
    <w:p w14:paraId="6BDB4191" w14:textId="77777777" w:rsidR="00B442FD" w:rsidRDefault="00B442FD" w:rsidP="00B442FD">
      <w:pPr>
        <w:rPr>
          <w:rFonts w:cs="Arial"/>
        </w:rPr>
      </w:pPr>
      <w:r>
        <w:rPr>
          <w:rFonts w:cs="Arial"/>
        </w:rPr>
        <w:t>Encoding Type for Radio's Announcement Vol Level Zone (No Volume/Vol_Step1...Vol_Step30)</w:t>
      </w:r>
    </w:p>
    <w:p w14:paraId="556F5508" w14:textId="77777777" w:rsidR="00B442FD" w:rsidRDefault="00B442FD" w:rsidP="00B442FD">
      <w:pPr>
        <w:rPr>
          <w:rFonts w:cs="Arial"/>
        </w:rPr>
      </w:pPr>
    </w:p>
    <w:p w14:paraId="2B1DE967" w14:textId="0FD141C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7806C2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1DF0D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1ADF2C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947816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3B42D9" w14:textId="77777777" w:rsidR="00E8119E" w:rsidRPr="001B386B" w:rsidRDefault="00E8119E" w:rsidP="00747176">
            <w:pPr>
              <w:rPr>
                <w:rFonts w:eastAsiaTheme="minorHAnsi" w:cs="Arial"/>
                <w:color w:val="000000" w:themeColor="text1"/>
                <w:sz w:val="4"/>
                <w:szCs w:val="4"/>
              </w:rPr>
            </w:pPr>
          </w:p>
        </w:tc>
      </w:tr>
      <w:tr w:rsidR="00E8119E" w:rsidRPr="00F03856" w14:paraId="0AA4A3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C1EE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E8B37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3ACBA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36B90C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104F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D699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C0278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08C218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0F6C4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B952F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B13E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274DB8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3B9F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70CA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1A918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134C6E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A6BD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B519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94CB6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0874A0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2AEDC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F04D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ED08B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4AB675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35ECC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C898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A0B7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1F70EE4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CB67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4A799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275EE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396689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7302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254CA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FAAA5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5D84A41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BF6E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ECF6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AF20A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16E523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982F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61E7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E81E7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2A5DA8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8089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37BE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8CB08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4B8562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08A9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6D8C1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A38DD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049457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19CF3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301CC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CC81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717527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E999D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C02A1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1AC14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7F4F57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AD12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B7382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F2590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2C926B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EE451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DD838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0CD69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75A411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2585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7B3F7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3DC4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6ED9B7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519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1509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12C34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258A13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64AB9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179F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4A898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7532B5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9DB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FF0A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4ADDF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083399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626A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96994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83BE9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538D4B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9D13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F709F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46DCB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6B2A61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94F3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5E301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6906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19AC5C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F5882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75F67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7C53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541EF7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70022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10736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28A3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324487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F7D8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3A9F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F60C5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731ECF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18AD4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BCAF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B3DC7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59EFFB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1B7E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C2995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80B6C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297C6C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9AF0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0014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2159B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408821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59218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677F1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83BA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08E87D8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7A67C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ECC259" w14:textId="77777777" w:rsidR="00E8119E" w:rsidRPr="00F03856" w:rsidRDefault="00E8119E" w:rsidP="00747176">
            <w:pPr>
              <w:rPr>
                <w:rFonts w:eastAsiaTheme="minorHAnsi" w:cs="Arial"/>
                <w:color w:val="000000" w:themeColor="text1"/>
                <w:sz w:val="16"/>
                <w:szCs w:val="16"/>
              </w:rPr>
            </w:pPr>
          </w:p>
        </w:tc>
      </w:tr>
    </w:tbl>
    <w:p w14:paraId="5A23F8BC" w14:textId="77777777" w:rsidR="00E8119E" w:rsidRDefault="00E8119E" w:rsidP="00E8119E">
      <w:pPr>
        <w:pStyle w:val="Caption"/>
        <w:rPr>
          <w:lang w:val="en-GB"/>
        </w:rPr>
      </w:pPr>
      <w:r w:rsidRPr="00702453">
        <w:t xml:space="preserve">Table: </w:t>
      </w:r>
      <w:r>
        <w:t xml:space="preserve">Encoding Details of </w:t>
      </w:r>
      <w:r w:rsidRPr="004521EB">
        <w:rPr>
          <w:lang w:val="en-GB"/>
        </w:rPr>
        <w:t>RA_Vol_Level_ET</w:t>
      </w:r>
    </w:p>
    <w:p w14:paraId="310A1E96" w14:textId="77777777" w:rsidR="00495854" w:rsidRPr="00495854" w:rsidRDefault="00495854" w:rsidP="00495854">
      <w:pPr>
        <w:rPr>
          <w:lang w:val="en-GB"/>
        </w:rPr>
      </w:pPr>
    </w:p>
    <w:p w14:paraId="6C44359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Audio_Vol_Level_Zone_ET</w:t>
      </w:r>
    </w:p>
    <w:p w14:paraId="0FC988B4" w14:textId="77777777" w:rsidR="00B442FD" w:rsidRDefault="00B442FD" w:rsidP="00B442FD">
      <w:pPr>
        <w:rPr>
          <w:rFonts w:cs="Arial"/>
        </w:rPr>
      </w:pPr>
      <w:r>
        <w:rPr>
          <w:rFonts w:cs="Arial"/>
        </w:rPr>
        <w:t>Encoding Type for Audio Vol Level Zone (No Volume/Vol_Step1...Vol_Step30)</w:t>
      </w:r>
    </w:p>
    <w:p w14:paraId="418E0B93" w14:textId="77777777" w:rsidR="00B442FD" w:rsidRDefault="00B442FD" w:rsidP="00B442FD">
      <w:pPr>
        <w:rPr>
          <w:rFonts w:cs="Arial"/>
        </w:rPr>
      </w:pPr>
    </w:p>
    <w:p w14:paraId="015EEA5C" w14:textId="69D5A9D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EFF308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3945D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43901C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0508E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326952" w14:textId="77777777" w:rsidR="00E8119E" w:rsidRPr="001B386B" w:rsidRDefault="00E8119E" w:rsidP="00747176">
            <w:pPr>
              <w:rPr>
                <w:rFonts w:eastAsiaTheme="minorHAnsi" w:cs="Arial"/>
                <w:color w:val="000000" w:themeColor="text1"/>
                <w:sz w:val="4"/>
                <w:szCs w:val="4"/>
              </w:rPr>
            </w:pPr>
          </w:p>
        </w:tc>
      </w:tr>
      <w:tr w:rsidR="00E8119E" w:rsidRPr="00F03856" w14:paraId="3B4B5C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F483C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713F7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9D8D8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246581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1CB0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9B8E7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B427B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60FEE2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2CF25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5AA0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D8534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53682C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551A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F32AB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BA269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009833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70BD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352C8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FA624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48672E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F5DD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425C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D8B36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1B002C0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7CBF5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C4CF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57A27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0A5F82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A540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B532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4FD9B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14302D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0E92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27A7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5F25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4F77A0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D17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B1CFB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7959D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77D9AD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5C39C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21903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A555C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479565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1709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799D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8FFA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4C012A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6420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48DDC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721E4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605064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B998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2D196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35A6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68F1FB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297D2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B2BC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EBB0F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46C2C8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54022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E2EF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0CD13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16D24B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8466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65545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609F7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0321348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9DF1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3E038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19A6C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380FB3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E91D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18A8C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1058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194E87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551E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79CBE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90C7D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564B197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B918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CA65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B5CB7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2D1C99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1D2C3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36447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ECBD0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62D7E3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47E23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BF43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88DE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3AEAF9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42190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C601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2E7FD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2F8F48C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7C1FC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DB034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18D42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78181C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E738F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80D9D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32920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5C9B26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03DF4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990D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9DDFA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20F69A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ED6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1ACC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26F0F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56A7B3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8E52A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04FC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4FDB9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478635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0CFB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7D4C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E19E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424BFA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07A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E64B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F377E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0E15BBD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DA321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C1CE58" w14:textId="77777777" w:rsidR="00E8119E" w:rsidRPr="00F03856" w:rsidRDefault="00E8119E" w:rsidP="00747176">
            <w:pPr>
              <w:rPr>
                <w:rFonts w:eastAsiaTheme="minorHAnsi" w:cs="Arial"/>
                <w:color w:val="000000" w:themeColor="text1"/>
                <w:sz w:val="16"/>
                <w:szCs w:val="16"/>
              </w:rPr>
            </w:pPr>
          </w:p>
        </w:tc>
      </w:tr>
    </w:tbl>
    <w:p w14:paraId="72D417F2"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Audio_Vol_Level_Zone_ET</w:t>
      </w:r>
    </w:p>
    <w:p w14:paraId="4DA78DE2" w14:textId="77777777" w:rsidR="00495854" w:rsidRPr="00495854" w:rsidRDefault="00495854" w:rsidP="00495854">
      <w:pPr>
        <w:rPr>
          <w:lang w:val="en-GB"/>
        </w:rPr>
      </w:pPr>
    </w:p>
    <w:p w14:paraId="2FFAF16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MixableZonePromptsChannel_TBD_ET</w:t>
      </w:r>
    </w:p>
    <w:p w14:paraId="490B5E72" w14:textId="77777777" w:rsidR="00B442FD" w:rsidRDefault="00B442FD" w:rsidP="00B442FD">
      <w:pPr>
        <w:rPr>
          <w:rFonts w:cs="Arial"/>
        </w:rPr>
      </w:pPr>
      <w:r>
        <w:rPr>
          <w:rFonts w:cs="Arial"/>
        </w:rPr>
        <w:t>Encoding Type for Mixable Zone Prompts Channel (Inactive/A2B_ID1...A2B_ID32/Reserved for future expansion)</w:t>
      </w:r>
    </w:p>
    <w:p w14:paraId="54332271" w14:textId="77777777" w:rsidR="00B442FD" w:rsidRDefault="00B442FD" w:rsidP="00B442FD">
      <w:pPr>
        <w:rPr>
          <w:rFonts w:cs="Arial"/>
        </w:rPr>
      </w:pPr>
    </w:p>
    <w:p w14:paraId="48BD1986" w14:textId="44E2681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9FA73C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DC98D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BDF7D6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7DA3BA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A2F0C5F" w14:textId="77777777" w:rsidR="00E8119E" w:rsidRPr="001B386B" w:rsidRDefault="00E8119E" w:rsidP="00747176">
            <w:pPr>
              <w:rPr>
                <w:rFonts w:eastAsiaTheme="minorHAnsi" w:cs="Arial"/>
                <w:color w:val="000000" w:themeColor="text1"/>
                <w:sz w:val="4"/>
                <w:szCs w:val="4"/>
              </w:rPr>
            </w:pPr>
          </w:p>
        </w:tc>
      </w:tr>
      <w:tr w:rsidR="00E8119E" w:rsidRPr="00F03856" w14:paraId="3FFDDC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3855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44A3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3FBB3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is source is not being used</w:t>
            </w:r>
          </w:p>
        </w:tc>
      </w:tr>
      <w:tr w:rsidR="00E8119E" w:rsidRPr="00F03856" w14:paraId="51D04D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F4E1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8355B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7BFE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w:t>
            </w:r>
          </w:p>
        </w:tc>
      </w:tr>
      <w:tr w:rsidR="00E8119E" w:rsidRPr="00F03856" w14:paraId="3F34D5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3D76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F3C0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33B1B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w:t>
            </w:r>
          </w:p>
        </w:tc>
      </w:tr>
      <w:tr w:rsidR="00E8119E" w:rsidRPr="00F03856" w14:paraId="69E2EA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EAAA4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9431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38FA3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ID3</w:t>
            </w:r>
          </w:p>
        </w:tc>
      </w:tr>
      <w:tr w:rsidR="00E8119E" w:rsidRPr="00F03856" w14:paraId="48A411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4108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E043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92391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ID4</w:t>
            </w:r>
          </w:p>
        </w:tc>
      </w:tr>
      <w:tr w:rsidR="00E8119E" w:rsidRPr="00F03856" w14:paraId="7482F8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430A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F398C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39692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ID5</w:t>
            </w:r>
          </w:p>
        </w:tc>
      </w:tr>
      <w:tr w:rsidR="00E8119E" w:rsidRPr="00F03856" w14:paraId="608489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88B93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372C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A3E49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ID6</w:t>
            </w:r>
          </w:p>
        </w:tc>
      </w:tr>
      <w:tr w:rsidR="00E8119E" w:rsidRPr="00F03856" w14:paraId="7131F5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AC67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1C8B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2A209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ID7</w:t>
            </w:r>
          </w:p>
        </w:tc>
      </w:tr>
      <w:tr w:rsidR="00E8119E" w:rsidRPr="00F03856" w14:paraId="1D3C39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92377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6742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5CBFF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ID8</w:t>
            </w:r>
          </w:p>
        </w:tc>
      </w:tr>
      <w:tr w:rsidR="00E8119E" w:rsidRPr="00F03856" w14:paraId="33C47D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6DF9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FC85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A2A5E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ID9</w:t>
            </w:r>
          </w:p>
        </w:tc>
      </w:tr>
      <w:tr w:rsidR="00E8119E" w:rsidRPr="00F03856" w14:paraId="35A33AA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058EF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4957B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B7E3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ID10</w:t>
            </w:r>
          </w:p>
        </w:tc>
      </w:tr>
      <w:tr w:rsidR="00E8119E" w:rsidRPr="00F03856" w14:paraId="7419F8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0ECD7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EC7D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84937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ID11</w:t>
            </w:r>
          </w:p>
        </w:tc>
      </w:tr>
      <w:tr w:rsidR="00E8119E" w:rsidRPr="00F03856" w14:paraId="251D5B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3D5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F09C0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9F7A2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ID12</w:t>
            </w:r>
          </w:p>
        </w:tc>
      </w:tr>
      <w:tr w:rsidR="00E8119E" w:rsidRPr="00F03856" w14:paraId="671DDF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4335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708A8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7FC10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ID13</w:t>
            </w:r>
          </w:p>
        </w:tc>
      </w:tr>
      <w:tr w:rsidR="00E8119E" w:rsidRPr="00F03856" w14:paraId="46A5B9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0C3CB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8193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145FA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ID14</w:t>
            </w:r>
          </w:p>
        </w:tc>
      </w:tr>
      <w:tr w:rsidR="00E8119E" w:rsidRPr="00F03856" w14:paraId="5B3F22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C729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8EB4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A190D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ID15</w:t>
            </w:r>
          </w:p>
        </w:tc>
      </w:tr>
      <w:tr w:rsidR="00E8119E" w:rsidRPr="00F03856" w14:paraId="0F1960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046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7681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4C1D9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ID16</w:t>
            </w:r>
          </w:p>
        </w:tc>
      </w:tr>
      <w:tr w:rsidR="00E8119E" w:rsidRPr="00F03856" w14:paraId="04803B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88FC0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3A251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AD96D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ID17</w:t>
            </w:r>
          </w:p>
        </w:tc>
      </w:tr>
      <w:tr w:rsidR="00E8119E" w:rsidRPr="00F03856" w14:paraId="589B04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663B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F695C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DC25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ID18</w:t>
            </w:r>
          </w:p>
        </w:tc>
      </w:tr>
      <w:tr w:rsidR="00E8119E" w:rsidRPr="00F03856" w14:paraId="425672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FCD30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3947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87586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ID19</w:t>
            </w:r>
          </w:p>
        </w:tc>
      </w:tr>
      <w:tr w:rsidR="00E8119E" w:rsidRPr="00F03856" w14:paraId="05CFDE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7D372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B968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FA0CF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ID20</w:t>
            </w:r>
          </w:p>
        </w:tc>
      </w:tr>
      <w:tr w:rsidR="00E8119E" w:rsidRPr="00F03856" w14:paraId="76E241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A4645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A9A0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8F05E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ID21</w:t>
            </w:r>
          </w:p>
        </w:tc>
      </w:tr>
      <w:tr w:rsidR="00E8119E" w:rsidRPr="00F03856" w14:paraId="272786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E5F9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A04C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A4D2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ID22</w:t>
            </w:r>
          </w:p>
        </w:tc>
      </w:tr>
      <w:tr w:rsidR="00E8119E" w:rsidRPr="00F03856" w14:paraId="242630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50ED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A81E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A453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ID23</w:t>
            </w:r>
          </w:p>
        </w:tc>
      </w:tr>
      <w:tr w:rsidR="00E8119E" w:rsidRPr="00F03856" w14:paraId="269507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11F93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93BE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09B5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ID24</w:t>
            </w:r>
          </w:p>
        </w:tc>
      </w:tr>
      <w:tr w:rsidR="00E8119E" w:rsidRPr="00F03856" w14:paraId="0C0D1BD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47379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2CD2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9E1EB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ID25</w:t>
            </w:r>
          </w:p>
        </w:tc>
      </w:tr>
      <w:tr w:rsidR="00E8119E" w:rsidRPr="00F03856" w14:paraId="74F446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F1B3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8FE3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103CA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ID26</w:t>
            </w:r>
          </w:p>
        </w:tc>
      </w:tr>
      <w:tr w:rsidR="00E8119E" w:rsidRPr="00F03856" w14:paraId="556C72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3DFF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76945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26AA9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ID27</w:t>
            </w:r>
          </w:p>
        </w:tc>
      </w:tr>
      <w:tr w:rsidR="00E8119E" w:rsidRPr="00F03856" w14:paraId="4565B6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AF3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D03E3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EEE21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ID28</w:t>
            </w:r>
          </w:p>
        </w:tc>
      </w:tr>
      <w:tr w:rsidR="00E8119E" w:rsidRPr="00F03856" w14:paraId="1A7AE7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2758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8374A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1EA3B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ID29</w:t>
            </w:r>
          </w:p>
        </w:tc>
      </w:tr>
      <w:tr w:rsidR="00E8119E" w:rsidRPr="00F03856" w14:paraId="0989CFA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22BD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C1387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A0E54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ID30</w:t>
            </w:r>
          </w:p>
        </w:tc>
      </w:tr>
      <w:tr w:rsidR="00E8119E" w:rsidRPr="00F03856" w14:paraId="19BAE52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EF3B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D2A8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9192D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ID31</w:t>
            </w:r>
          </w:p>
        </w:tc>
      </w:tr>
      <w:tr w:rsidR="00E8119E" w:rsidRPr="00F03856" w14:paraId="244D828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F6A3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DCC9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36D31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 when a source is applied to ID32</w:t>
            </w:r>
          </w:p>
        </w:tc>
      </w:tr>
      <w:tr w:rsidR="00E8119E" w:rsidRPr="00F03856" w14:paraId="702959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957F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46B1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Reserved for future expansion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265F7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Mixable Zone Prompts Channel signals reserved for future expansion</w:t>
            </w:r>
          </w:p>
        </w:tc>
      </w:tr>
      <w:tr w:rsidR="00E8119E" w:rsidRPr="00F03856" w14:paraId="1672A05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57CA5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F94FAE" w14:textId="77777777" w:rsidR="00E8119E" w:rsidRPr="00F03856" w:rsidRDefault="00E8119E" w:rsidP="00747176">
            <w:pPr>
              <w:rPr>
                <w:rFonts w:eastAsiaTheme="minorHAnsi" w:cs="Arial"/>
                <w:color w:val="000000" w:themeColor="text1"/>
                <w:sz w:val="16"/>
                <w:szCs w:val="16"/>
              </w:rPr>
            </w:pPr>
          </w:p>
        </w:tc>
      </w:tr>
    </w:tbl>
    <w:p w14:paraId="467E63E1" w14:textId="77777777" w:rsidR="00E8119E" w:rsidRDefault="00E8119E" w:rsidP="00E8119E">
      <w:pPr>
        <w:pStyle w:val="Caption"/>
        <w:rPr>
          <w:lang w:val="en-GB"/>
        </w:rPr>
      </w:pPr>
      <w:r w:rsidRPr="00702453">
        <w:t xml:space="preserve">Table: </w:t>
      </w:r>
      <w:r>
        <w:t xml:space="preserve">Encoding Details of </w:t>
      </w:r>
      <w:r w:rsidRPr="004521EB">
        <w:rPr>
          <w:lang w:val="en-GB"/>
        </w:rPr>
        <w:t>MixableZonePromptsChannel_TBD_ET</w:t>
      </w:r>
    </w:p>
    <w:p w14:paraId="79CA77A4" w14:textId="77777777" w:rsidR="00495854" w:rsidRPr="00495854" w:rsidRDefault="00495854" w:rsidP="00495854">
      <w:pPr>
        <w:rPr>
          <w:lang w:val="en-GB"/>
        </w:rPr>
      </w:pPr>
    </w:p>
    <w:p w14:paraId="675CC4A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Audio_Vol_Level_ET</w:t>
      </w:r>
    </w:p>
    <w:p w14:paraId="6CF191C9" w14:textId="77777777" w:rsidR="00B442FD" w:rsidRDefault="00B442FD" w:rsidP="00B442FD">
      <w:pPr>
        <w:rPr>
          <w:rFonts w:cs="Arial"/>
        </w:rPr>
      </w:pPr>
      <w:r>
        <w:rPr>
          <w:rFonts w:cs="Arial"/>
        </w:rPr>
        <w:t>Encoding Type for Audio Vol Level (No Volume/Vol_Step1...Vol_Step30)</w:t>
      </w:r>
    </w:p>
    <w:p w14:paraId="0A72B8AB" w14:textId="77777777" w:rsidR="00B442FD" w:rsidRDefault="00B442FD" w:rsidP="00B442FD">
      <w:pPr>
        <w:rPr>
          <w:rFonts w:cs="Arial"/>
        </w:rPr>
      </w:pPr>
    </w:p>
    <w:p w14:paraId="6E233A48" w14:textId="3CBF136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BEECDF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F33CF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770F0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488289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68A8A76" w14:textId="77777777" w:rsidR="00E8119E" w:rsidRPr="001B386B" w:rsidRDefault="00E8119E" w:rsidP="00747176">
            <w:pPr>
              <w:rPr>
                <w:rFonts w:eastAsiaTheme="minorHAnsi" w:cs="Arial"/>
                <w:color w:val="000000" w:themeColor="text1"/>
                <w:sz w:val="4"/>
                <w:szCs w:val="4"/>
              </w:rPr>
            </w:pPr>
          </w:p>
        </w:tc>
      </w:tr>
      <w:tr w:rsidR="00E8119E" w:rsidRPr="00F03856" w14:paraId="0E2F28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61968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D808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CD688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411963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2453B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AC24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EF72F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59D03E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FF07E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DEC5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55C7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09A6EF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EED4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54CE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8B3CC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6EA48F6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3D6D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AE810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97B26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0B396C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1E6F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9D29C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58BC3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0607E0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0A71C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BBA5B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D1A0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1B323B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E24B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E286A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545AF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2BD38B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FD6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3808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B026F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7C6593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A428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B940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FE7F4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66BBC5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C7EFE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4C67F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3C19E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2135C1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83A5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6253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29588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06105F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3C0E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0AEA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E4FE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753D23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375C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F44E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6163C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6CF914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7A7D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3D3F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B8A0A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6AA15E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A72FB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DD3D7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8CDA5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59ECC6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B609D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A542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FB7C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0C426BA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979C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51572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8862C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4AB27A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29773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CFF2C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A2200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4D51CE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19E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262F5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F3856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2CEC7E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656D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30DEB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DC8B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2BAA55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BE01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C064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CAA8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2877A4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9BF55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1ED92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7E68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53A590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EA3E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6ED0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43EB4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66CB06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A2A8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15B7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247C8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04C84D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C63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03D6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5B4DE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5307D8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61F07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51B7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0424E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161710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18F7D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E929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DDB28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57622FD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EC9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1D3D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DCD19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4EF9A7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D1AFE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56339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061FA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5DEEC9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9FBF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91A5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7AD29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3649148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B0106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72703F" w14:textId="77777777" w:rsidR="00E8119E" w:rsidRPr="00F03856" w:rsidRDefault="00E8119E" w:rsidP="00747176">
            <w:pPr>
              <w:rPr>
                <w:rFonts w:eastAsiaTheme="minorHAnsi" w:cs="Arial"/>
                <w:color w:val="000000" w:themeColor="text1"/>
                <w:sz w:val="16"/>
                <w:szCs w:val="16"/>
              </w:rPr>
            </w:pPr>
          </w:p>
        </w:tc>
      </w:tr>
    </w:tbl>
    <w:p w14:paraId="2CA456D5"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Audio_Vol_Level_ET</w:t>
      </w:r>
    </w:p>
    <w:p w14:paraId="37A3E52C" w14:textId="77777777" w:rsidR="00495854" w:rsidRPr="00495854" w:rsidRDefault="00495854" w:rsidP="00495854">
      <w:pPr>
        <w:rPr>
          <w:lang w:val="en-GB"/>
        </w:rPr>
      </w:pPr>
    </w:p>
    <w:p w14:paraId="259BA0E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BLE_AutomotiveAudioReq _ET</w:t>
      </w:r>
    </w:p>
    <w:p w14:paraId="5E778DAF" w14:textId="77777777" w:rsidR="00B442FD" w:rsidRDefault="00B442FD" w:rsidP="00B442FD">
      <w:pPr>
        <w:rPr>
          <w:rFonts w:cs="Arial"/>
        </w:rPr>
      </w:pPr>
      <w:r>
        <w:rPr>
          <w:rFonts w:cs="Arial"/>
        </w:rPr>
        <w:t>Encoding type for Automotive Audio Req (Routed Audio Requested)</w:t>
      </w:r>
    </w:p>
    <w:p w14:paraId="2B836A63" w14:textId="77777777" w:rsidR="00B442FD" w:rsidRDefault="00B442FD" w:rsidP="00B442FD">
      <w:pPr>
        <w:rPr>
          <w:rFonts w:cs="Arial"/>
        </w:rPr>
      </w:pPr>
    </w:p>
    <w:p w14:paraId="6B951C72" w14:textId="0958AF0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8862C9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71425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E0BDAD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D7BA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27F9A" w14:textId="77777777" w:rsidR="00E8119E" w:rsidRPr="00F03856" w:rsidRDefault="00E8119E" w:rsidP="00747176">
            <w:pPr>
              <w:rPr>
                <w:rFonts w:eastAsiaTheme="minorHAnsi" w:cs="Arial"/>
                <w:color w:val="000000" w:themeColor="text1"/>
                <w:sz w:val="16"/>
                <w:szCs w:val="16"/>
              </w:rPr>
            </w:pPr>
          </w:p>
        </w:tc>
      </w:tr>
      <w:tr w:rsidR="00E8119E" w:rsidRPr="00F03856" w14:paraId="0DDF5F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6930D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8454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8A6AE" w14:textId="77777777" w:rsidR="00E8119E" w:rsidRPr="00F03856" w:rsidRDefault="00E8119E" w:rsidP="00747176">
            <w:pPr>
              <w:rPr>
                <w:rFonts w:eastAsiaTheme="minorHAnsi" w:cs="Arial"/>
                <w:color w:val="000000" w:themeColor="text1"/>
                <w:sz w:val="16"/>
                <w:szCs w:val="16"/>
              </w:rPr>
            </w:pPr>
          </w:p>
        </w:tc>
      </w:tr>
      <w:tr w:rsidR="00E8119E" w:rsidRPr="00F03856" w14:paraId="218B71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6C940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785B2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D3231" w14:textId="77777777" w:rsidR="00E8119E" w:rsidRPr="00F03856" w:rsidRDefault="00E8119E" w:rsidP="00747176">
            <w:pPr>
              <w:rPr>
                <w:rFonts w:eastAsiaTheme="minorHAnsi" w:cs="Arial"/>
                <w:color w:val="000000" w:themeColor="text1"/>
                <w:sz w:val="16"/>
                <w:szCs w:val="16"/>
              </w:rPr>
            </w:pPr>
          </w:p>
        </w:tc>
      </w:tr>
      <w:tr w:rsidR="00E8119E" w:rsidRPr="00F03856" w14:paraId="6C18B7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9D2DD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F46E2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33322C" w14:textId="77777777" w:rsidR="00E8119E" w:rsidRPr="00F03856" w:rsidRDefault="00E8119E" w:rsidP="00747176">
            <w:pPr>
              <w:rPr>
                <w:rFonts w:eastAsiaTheme="minorHAnsi" w:cs="Arial"/>
                <w:color w:val="000000" w:themeColor="text1"/>
                <w:sz w:val="16"/>
                <w:szCs w:val="16"/>
              </w:rPr>
            </w:pPr>
          </w:p>
        </w:tc>
      </w:tr>
      <w:tr w:rsidR="00E8119E" w:rsidRPr="00F03856" w14:paraId="10157D7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54AED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C3C99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41A7AA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6DF503A" w14:textId="77777777" w:rsidR="00E8119E" w:rsidRPr="001B386B" w:rsidRDefault="00E8119E" w:rsidP="00747176">
            <w:pPr>
              <w:rPr>
                <w:rFonts w:eastAsiaTheme="minorHAnsi" w:cs="Arial"/>
                <w:color w:val="000000" w:themeColor="text1"/>
                <w:sz w:val="4"/>
                <w:szCs w:val="4"/>
              </w:rPr>
            </w:pPr>
          </w:p>
        </w:tc>
      </w:tr>
      <w:tr w:rsidR="00E8119E" w:rsidRPr="00F03856" w14:paraId="11832A7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7B012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E7A3C9" w14:textId="77777777" w:rsidR="00E8119E" w:rsidRPr="00F03856" w:rsidRDefault="00E8119E" w:rsidP="00747176">
            <w:pPr>
              <w:rPr>
                <w:rFonts w:eastAsiaTheme="minorHAnsi" w:cs="Arial"/>
                <w:color w:val="000000" w:themeColor="text1"/>
                <w:sz w:val="16"/>
                <w:szCs w:val="16"/>
              </w:rPr>
            </w:pPr>
          </w:p>
        </w:tc>
      </w:tr>
    </w:tbl>
    <w:p w14:paraId="7000E5E7" w14:textId="77777777" w:rsidR="00E8119E" w:rsidRDefault="00E8119E" w:rsidP="00E8119E">
      <w:pPr>
        <w:pStyle w:val="Caption"/>
        <w:rPr>
          <w:lang w:val="en-GB"/>
        </w:rPr>
      </w:pPr>
      <w:r w:rsidRPr="00702453">
        <w:t xml:space="preserve">Table: </w:t>
      </w:r>
      <w:r>
        <w:t xml:space="preserve">Encoding Details of </w:t>
      </w:r>
      <w:r w:rsidRPr="004521EB">
        <w:rPr>
          <w:lang w:val="en-GB"/>
        </w:rPr>
        <w:t>BLE_AutomotiveAudioReq _ET</w:t>
      </w:r>
    </w:p>
    <w:p w14:paraId="6D80C47A" w14:textId="77777777" w:rsidR="00495854" w:rsidRPr="00495854" w:rsidRDefault="00495854" w:rsidP="00495854">
      <w:pPr>
        <w:rPr>
          <w:lang w:val="en-GB"/>
        </w:rPr>
      </w:pPr>
    </w:p>
    <w:p w14:paraId="7FFE7C5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PhnCallZone_D_St_ET</w:t>
      </w:r>
    </w:p>
    <w:p w14:paraId="60F632AF" w14:textId="77777777" w:rsidR="00B442FD" w:rsidRDefault="00B442FD" w:rsidP="00B442FD">
      <w:pPr>
        <w:rPr>
          <w:rFonts w:cs="Arial"/>
        </w:rPr>
      </w:pPr>
      <w:r>
        <w:rPr>
          <w:rFonts w:cs="Arial"/>
        </w:rPr>
        <w:t>Encoding Type for Phone Call Zone Status (Inactive( Privacy/ Handsfree)</w:t>
      </w:r>
    </w:p>
    <w:p w14:paraId="60034C3F" w14:textId="77777777" w:rsidR="00B442FD" w:rsidRDefault="00B442FD" w:rsidP="00B442FD">
      <w:pPr>
        <w:rPr>
          <w:rFonts w:cs="Arial"/>
        </w:rPr>
      </w:pPr>
    </w:p>
    <w:p w14:paraId="79910392" w14:textId="2A3FCAD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224B9F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5BBF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9D1CF9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1165FA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2604430" w14:textId="77777777" w:rsidR="00E8119E" w:rsidRPr="001B386B" w:rsidRDefault="00E8119E" w:rsidP="00747176">
            <w:pPr>
              <w:rPr>
                <w:rFonts w:eastAsiaTheme="minorHAnsi" w:cs="Arial"/>
                <w:color w:val="000000" w:themeColor="text1"/>
                <w:sz w:val="4"/>
                <w:szCs w:val="4"/>
              </w:rPr>
            </w:pPr>
          </w:p>
        </w:tc>
      </w:tr>
      <w:tr w:rsidR="00E8119E" w:rsidRPr="00F03856" w14:paraId="370E4D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FEC1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57C86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AF31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call status when there is no active phone call</w:t>
            </w:r>
          </w:p>
        </w:tc>
      </w:tr>
      <w:tr w:rsidR="00E8119E" w:rsidRPr="00F03856" w14:paraId="4F763C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BE9F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F51B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Privacy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21D1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call status when phone call audio is routed to zone speakers</w:t>
            </w:r>
          </w:p>
        </w:tc>
      </w:tr>
      <w:tr w:rsidR="00E8119E" w:rsidRPr="00F03856" w14:paraId="695729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F92C9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30748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Handsfree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F3001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Phone call status when phone call is routed to phone speakers</w:t>
            </w:r>
          </w:p>
        </w:tc>
      </w:tr>
      <w:tr w:rsidR="00E8119E" w:rsidRPr="00F03856" w14:paraId="53CAFB8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EB873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AE6E52" w14:textId="77777777" w:rsidR="00E8119E" w:rsidRPr="00F03856" w:rsidRDefault="00E8119E" w:rsidP="00747176">
            <w:pPr>
              <w:rPr>
                <w:rFonts w:eastAsiaTheme="minorHAnsi" w:cs="Arial"/>
                <w:color w:val="000000" w:themeColor="text1"/>
                <w:sz w:val="16"/>
                <w:szCs w:val="16"/>
              </w:rPr>
            </w:pPr>
          </w:p>
        </w:tc>
      </w:tr>
    </w:tbl>
    <w:p w14:paraId="2D1F7B27" w14:textId="77777777" w:rsidR="00E8119E" w:rsidRDefault="00E8119E" w:rsidP="00E8119E">
      <w:pPr>
        <w:pStyle w:val="Caption"/>
        <w:rPr>
          <w:lang w:val="en-GB"/>
        </w:rPr>
      </w:pPr>
      <w:r w:rsidRPr="00702453">
        <w:t xml:space="preserve">Table: </w:t>
      </w:r>
      <w:r>
        <w:t xml:space="preserve">Encoding Details of </w:t>
      </w:r>
      <w:r w:rsidRPr="004521EB">
        <w:rPr>
          <w:lang w:val="en-GB"/>
        </w:rPr>
        <w:t>PhnCallZone_D_St_ET</w:t>
      </w:r>
    </w:p>
    <w:p w14:paraId="2BC4413D" w14:textId="77777777" w:rsidR="00495854" w:rsidRPr="00495854" w:rsidRDefault="00495854" w:rsidP="00495854">
      <w:pPr>
        <w:rPr>
          <w:lang w:val="en-GB"/>
        </w:rPr>
      </w:pPr>
    </w:p>
    <w:p w14:paraId="2307923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Audio_Vol_Updated_TBD_ET</w:t>
      </w:r>
    </w:p>
    <w:p w14:paraId="7481CFCD" w14:textId="77777777" w:rsidR="00B442FD" w:rsidRDefault="00B442FD" w:rsidP="00B442FD">
      <w:pPr>
        <w:rPr>
          <w:rFonts w:cs="Arial"/>
        </w:rPr>
      </w:pPr>
      <w:r>
        <w:rPr>
          <w:rFonts w:cs="Arial"/>
        </w:rPr>
        <w:t>Encoding Type for Audio Vol Updated (NoUpdate/Updated)</w:t>
      </w:r>
    </w:p>
    <w:p w14:paraId="330DDAAB" w14:textId="77777777" w:rsidR="00B442FD" w:rsidRDefault="00B442FD" w:rsidP="00B442FD">
      <w:pPr>
        <w:rPr>
          <w:rFonts w:cs="Arial"/>
        </w:rPr>
      </w:pPr>
    </w:p>
    <w:p w14:paraId="358A9AE1" w14:textId="6C5509B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44EE01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36F7B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CB2E1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B3B15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A77562" w14:textId="77777777" w:rsidR="00E8119E" w:rsidRPr="001B386B" w:rsidRDefault="00E8119E" w:rsidP="00747176">
            <w:pPr>
              <w:rPr>
                <w:rFonts w:eastAsiaTheme="minorHAnsi" w:cs="Arial"/>
                <w:color w:val="000000" w:themeColor="text1"/>
                <w:sz w:val="4"/>
                <w:szCs w:val="4"/>
              </w:rPr>
            </w:pPr>
          </w:p>
        </w:tc>
      </w:tr>
      <w:tr w:rsidR="00E8119E" w:rsidRPr="00F03856" w14:paraId="6FB3F8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F84BC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8078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96B53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Update signal for when the volume is updated</w:t>
            </w:r>
          </w:p>
        </w:tc>
      </w:tr>
      <w:tr w:rsidR="00E8119E" w:rsidRPr="00F03856" w14:paraId="4E17EB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4FF1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EFC6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8F21F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Audio Volume Update signal for when the volume is not updated</w:t>
            </w:r>
          </w:p>
        </w:tc>
      </w:tr>
      <w:tr w:rsidR="00E8119E" w:rsidRPr="00F03856" w14:paraId="27FD335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B68D7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5D3D16" w14:textId="77777777" w:rsidR="00E8119E" w:rsidRPr="00F03856" w:rsidRDefault="00E8119E" w:rsidP="00747176">
            <w:pPr>
              <w:rPr>
                <w:rFonts w:eastAsiaTheme="minorHAnsi" w:cs="Arial"/>
                <w:color w:val="000000" w:themeColor="text1"/>
                <w:sz w:val="16"/>
                <w:szCs w:val="16"/>
              </w:rPr>
            </w:pPr>
          </w:p>
        </w:tc>
      </w:tr>
    </w:tbl>
    <w:p w14:paraId="37A72284"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Audio_Vol_Updated_TBD_ET</w:t>
      </w:r>
    </w:p>
    <w:p w14:paraId="21E3E53E" w14:textId="77777777" w:rsidR="00495854" w:rsidRPr="00495854" w:rsidRDefault="00495854" w:rsidP="00495854">
      <w:pPr>
        <w:rPr>
          <w:lang w:val="en-GB"/>
        </w:rPr>
      </w:pPr>
    </w:p>
    <w:p w14:paraId="3EDE335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CaptAnnouncement_D_St_ET</w:t>
      </w:r>
    </w:p>
    <w:p w14:paraId="6D649D2B" w14:textId="77777777" w:rsidR="00B442FD" w:rsidRDefault="00B442FD" w:rsidP="00B442FD">
      <w:pPr>
        <w:rPr>
          <w:rFonts w:cs="Arial"/>
        </w:rPr>
      </w:pPr>
      <w:r>
        <w:rPr>
          <w:rFonts w:cs="Arial"/>
        </w:rPr>
        <w:t>Encoding Type for Captain's Announcement Request (Inactive/ CA Active/ CA Disabled)</w:t>
      </w:r>
    </w:p>
    <w:p w14:paraId="47EE7188" w14:textId="77777777" w:rsidR="00B442FD" w:rsidRDefault="00B442FD" w:rsidP="00B442FD">
      <w:pPr>
        <w:rPr>
          <w:rFonts w:cs="Arial"/>
        </w:rPr>
      </w:pPr>
    </w:p>
    <w:p w14:paraId="21865270" w14:textId="1561D3F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F12561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DDB95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31B0C5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FB5BBA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9EDB3AA" w14:textId="77777777" w:rsidR="00E8119E" w:rsidRPr="001B386B" w:rsidRDefault="00E8119E" w:rsidP="00747176">
            <w:pPr>
              <w:rPr>
                <w:rFonts w:eastAsiaTheme="minorHAnsi" w:cs="Arial"/>
                <w:color w:val="000000" w:themeColor="text1"/>
                <w:sz w:val="4"/>
                <w:szCs w:val="4"/>
              </w:rPr>
            </w:pPr>
          </w:p>
        </w:tc>
      </w:tr>
      <w:tr w:rsidR="00E8119E" w:rsidRPr="00F03856" w14:paraId="6AB15A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DF9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C6D2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88BC6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 is able to accept input from client</w:t>
            </w:r>
          </w:p>
        </w:tc>
      </w:tr>
      <w:tr w:rsidR="00E8119E" w:rsidRPr="00F03856" w14:paraId="68BE4AF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E882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DD07C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 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80B57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 On based on user request</w:t>
            </w:r>
          </w:p>
        </w:tc>
      </w:tr>
      <w:tr w:rsidR="00E8119E" w:rsidRPr="00F03856" w14:paraId="2D249B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4F54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5F15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 Disabled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BA679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 server disables functionality</w:t>
            </w:r>
          </w:p>
        </w:tc>
      </w:tr>
      <w:tr w:rsidR="00E8119E" w:rsidRPr="00F03856" w14:paraId="7DD5901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778EF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B50D8C" w14:textId="77777777" w:rsidR="00E8119E" w:rsidRPr="00F03856" w:rsidRDefault="00E8119E" w:rsidP="00747176">
            <w:pPr>
              <w:rPr>
                <w:rFonts w:eastAsiaTheme="minorHAnsi" w:cs="Arial"/>
                <w:color w:val="000000" w:themeColor="text1"/>
                <w:sz w:val="16"/>
                <w:szCs w:val="16"/>
              </w:rPr>
            </w:pPr>
          </w:p>
        </w:tc>
      </w:tr>
    </w:tbl>
    <w:p w14:paraId="0505D991" w14:textId="77777777" w:rsidR="00E8119E" w:rsidRDefault="00E8119E" w:rsidP="00E8119E">
      <w:pPr>
        <w:pStyle w:val="Caption"/>
        <w:rPr>
          <w:lang w:val="en-GB"/>
        </w:rPr>
      </w:pPr>
      <w:r w:rsidRPr="00702453">
        <w:t xml:space="preserve">Table: </w:t>
      </w:r>
      <w:r>
        <w:t xml:space="preserve">Encoding Details of </w:t>
      </w:r>
      <w:r w:rsidRPr="004521EB">
        <w:rPr>
          <w:lang w:val="en-GB"/>
        </w:rPr>
        <w:t>CaptAnnouncement_D_St_ET</w:t>
      </w:r>
    </w:p>
    <w:p w14:paraId="4C783211" w14:textId="77777777" w:rsidR="00495854" w:rsidRPr="00495854" w:rsidRDefault="00495854" w:rsidP="00495854">
      <w:pPr>
        <w:rPr>
          <w:lang w:val="en-GB"/>
        </w:rPr>
      </w:pPr>
    </w:p>
    <w:p w14:paraId="3A259E5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BTConnectionReq_ET</w:t>
      </w:r>
    </w:p>
    <w:p w14:paraId="5037C26C" w14:textId="77777777" w:rsidR="00B442FD" w:rsidRDefault="00B442FD" w:rsidP="00B442FD">
      <w:pPr>
        <w:rPr>
          <w:rFonts w:cs="Arial"/>
        </w:rPr>
      </w:pPr>
      <w:r>
        <w:rPr>
          <w:rFonts w:cs="Arial"/>
        </w:rPr>
        <w:t>Encoding Type for Bluetooth Connection Request (Connect/Disconnect)(Internal Signal)</w:t>
      </w:r>
    </w:p>
    <w:p w14:paraId="062A9523" w14:textId="77777777" w:rsidR="00B442FD" w:rsidRDefault="00B442FD" w:rsidP="00B442FD">
      <w:pPr>
        <w:rPr>
          <w:rFonts w:cs="Arial"/>
        </w:rPr>
      </w:pPr>
    </w:p>
    <w:p w14:paraId="2AA80269" w14:textId="650DB6EB"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8D2FE8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F627A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55CEFA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963221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B201503" w14:textId="77777777" w:rsidR="00E8119E" w:rsidRPr="001B386B" w:rsidRDefault="00E8119E" w:rsidP="00747176">
            <w:pPr>
              <w:rPr>
                <w:rFonts w:eastAsiaTheme="minorHAnsi" w:cs="Arial"/>
                <w:color w:val="000000" w:themeColor="text1"/>
                <w:sz w:val="4"/>
                <w:szCs w:val="4"/>
              </w:rPr>
            </w:pPr>
          </w:p>
        </w:tc>
      </w:tr>
      <w:tr w:rsidR="00E8119E" w:rsidRPr="00F03856" w14:paraId="667E13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7CB86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BBE6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855E4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Connect</w:t>
            </w:r>
          </w:p>
        </w:tc>
      </w:tr>
      <w:tr w:rsidR="00E8119E" w:rsidRPr="00F03856" w14:paraId="0DC07E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F079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6246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Disconnect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4218D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Disconnect</w:t>
            </w:r>
          </w:p>
        </w:tc>
      </w:tr>
      <w:tr w:rsidR="00E8119E" w:rsidRPr="00F03856" w14:paraId="3A61052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B7236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D6FAD2" w14:textId="77777777" w:rsidR="00E8119E" w:rsidRPr="00F03856" w:rsidRDefault="00E8119E" w:rsidP="00747176">
            <w:pPr>
              <w:rPr>
                <w:rFonts w:eastAsiaTheme="minorHAnsi" w:cs="Arial"/>
                <w:color w:val="000000" w:themeColor="text1"/>
                <w:sz w:val="16"/>
                <w:szCs w:val="16"/>
              </w:rPr>
            </w:pPr>
          </w:p>
        </w:tc>
      </w:tr>
    </w:tbl>
    <w:p w14:paraId="3710AD13" w14:textId="77777777" w:rsidR="00E8119E" w:rsidRDefault="00E8119E" w:rsidP="00E8119E">
      <w:pPr>
        <w:pStyle w:val="Caption"/>
        <w:rPr>
          <w:lang w:val="en-GB"/>
        </w:rPr>
      </w:pPr>
      <w:r w:rsidRPr="00702453">
        <w:t xml:space="preserve">Table: </w:t>
      </w:r>
      <w:r>
        <w:t xml:space="preserve">Encoding Details of </w:t>
      </w:r>
      <w:r w:rsidRPr="004521EB">
        <w:rPr>
          <w:lang w:val="en-GB"/>
        </w:rPr>
        <w:t>BTConnectionReq_ET</w:t>
      </w:r>
    </w:p>
    <w:p w14:paraId="15CC72F1" w14:textId="77777777" w:rsidR="00495854" w:rsidRPr="00495854" w:rsidRDefault="00495854" w:rsidP="00495854">
      <w:pPr>
        <w:rPr>
          <w:lang w:val="en-GB"/>
        </w:rPr>
      </w:pPr>
    </w:p>
    <w:p w14:paraId="3329B505" w14:textId="77777777" w:rsidR="00495854" w:rsidRPr="00495854" w:rsidRDefault="00495854" w:rsidP="00495854">
      <w:pPr>
        <w:rPr>
          <w:lang w:val="en-GB"/>
        </w:rPr>
      </w:pPr>
    </w:p>
    <w:p w14:paraId="62124B5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Volume_Command_ET</w:t>
      </w:r>
    </w:p>
    <w:p w14:paraId="72E24B15" w14:textId="77777777" w:rsidR="00B442FD" w:rsidRDefault="00B442FD" w:rsidP="00B442FD">
      <w:pPr>
        <w:rPr>
          <w:rFonts w:cs="Arial"/>
        </w:rPr>
      </w:pPr>
      <w:r>
        <w:rPr>
          <w:rFonts w:cs="Arial"/>
        </w:rPr>
        <w:t>Encoding Type for Volume Command (Physical Touch)</w:t>
      </w:r>
    </w:p>
    <w:p w14:paraId="6E676115" w14:textId="77777777" w:rsidR="00B442FD" w:rsidRDefault="00B442FD" w:rsidP="00B442FD">
      <w:pPr>
        <w:rPr>
          <w:rFonts w:cs="Arial"/>
        </w:rPr>
      </w:pPr>
    </w:p>
    <w:p w14:paraId="0F045798" w14:textId="6415640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97B83B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A12A8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5E93B6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97FD3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DAD073" w14:textId="77777777" w:rsidR="00E8119E" w:rsidRPr="00F03856" w:rsidRDefault="00E8119E" w:rsidP="00747176">
            <w:pPr>
              <w:rPr>
                <w:rFonts w:eastAsiaTheme="minorHAnsi" w:cs="Arial"/>
                <w:color w:val="000000" w:themeColor="text1"/>
                <w:sz w:val="16"/>
                <w:szCs w:val="16"/>
              </w:rPr>
            </w:pPr>
          </w:p>
        </w:tc>
      </w:tr>
      <w:tr w:rsidR="00E8119E" w:rsidRPr="00F03856" w14:paraId="0CAFB3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7A2A8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BE455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74C1C" w14:textId="77777777" w:rsidR="00E8119E" w:rsidRPr="00F03856" w:rsidRDefault="00E8119E" w:rsidP="00747176">
            <w:pPr>
              <w:rPr>
                <w:rFonts w:eastAsiaTheme="minorHAnsi" w:cs="Arial"/>
                <w:color w:val="000000" w:themeColor="text1"/>
                <w:sz w:val="16"/>
                <w:szCs w:val="16"/>
              </w:rPr>
            </w:pPr>
          </w:p>
        </w:tc>
      </w:tr>
      <w:tr w:rsidR="00E8119E" w:rsidRPr="00F03856" w14:paraId="02D9C3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0987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359F1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240B7D" w14:textId="77777777" w:rsidR="00E8119E" w:rsidRPr="00F03856" w:rsidRDefault="00E8119E" w:rsidP="00747176">
            <w:pPr>
              <w:rPr>
                <w:rFonts w:eastAsiaTheme="minorHAnsi" w:cs="Arial"/>
                <w:color w:val="000000" w:themeColor="text1"/>
                <w:sz w:val="16"/>
                <w:szCs w:val="16"/>
              </w:rPr>
            </w:pPr>
          </w:p>
        </w:tc>
      </w:tr>
      <w:tr w:rsidR="00E8119E" w:rsidRPr="00F03856" w14:paraId="58BF3C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1DBC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C5B8C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4F06A9" w14:textId="77777777" w:rsidR="00E8119E" w:rsidRPr="00F03856" w:rsidRDefault="00E8119E" w:rsidP="00747176">
            <w:pPr>
              <w:rPr>
                <w:rFonts w:eastAsiaTheme="minorHAnsi" w:cs="Arial"/>
                <w:color w:val="000000" w:themeColor="text1"/>
                <w:sz w:val="16"/>
                <w:szCs w:val="16"/>
              </w:rPr>
            </w:pPr>
          </w:p>
        </w:tc>
      </w:tr>
      <w:tr w:rsidR="00E8119E" w:rsidRPr="00F03856" w14:paraId="31B71CA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89F31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640217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51613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E0C8781" w14:textId="77777777" w:rsidR="00E8119E" w:rsidRPr="001B386B" w:rsidRDefault="00E8119E" w:rsidP="00747176">
            <w:pPr>
              <w:rPr>
                <w:rFonts w:eastAsiaTheme="minorHAnsi" w:cs="Arial"/>
                <w:color w:val="000000" w:themeColor="text1"/>
                <w:sz w:val="4"/>
                <w:szCs w:val="4"/>
              </w:rPr>
            </w:pPr>
          </w:p>
        </w:tc>
      </w:tr>
      <w:tr w:rsidR="00E8119E" w:rsidRPr="00F03856" w14:paraId="73886D7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D2323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DE41A1" w14:textId="77777777" w:rsidR="00E8119E" w:rsidRPr="00F03856" w:rsidRDefault="00E8119E" w:rsidP="00747176">
            <w:pPr>
              <w:rPr>
                <w:rFonts w:eastAsiaTheme="minorHAnsi" w:cs="Arial"/>
                <w:color w:val="000000" w:themeColor="text1"/>
                <w:sz w:val="16"/>
                <w:szCs w:val="16"/>
              </w:rPr>
            </w:pPr>
          </w:p>
        </w:tc>
      </w:tr>
    </w:tbl>
    <w:p w14:paraId="53DB6B7B" w14:textId="77777777" w:rsidR="00E8119E" w:rsidRDefault="00E8119E" w:rsidP="00E8119E">
      <w:pPr>
        <w:pStyle w:val="Caption"/>
        <w:rPr>
          <w:lang w:val="en-GB"/>
        </w:rPr>
      </w:pPr>
      <w:r w:rsidRPr="00702453">
        <w:t xml:space="preserve">Table: </w:t>
      </w:r>
      <w:r>
        <w:t xml:space="preserve">Encoding Details of </w:t>
      </w:r>
      <w:r w:rsidRPr="004521EB">
        <w:rPr>
          <w:lang w:val="en-GB"/>
        </w:rPr>
        <w:t>Volume_Command_ET</w:t>
      </w:r>
    </w:p>
    <w:p w14:paraId="23B72906" w14:textId="77777777" w:rsidR="00495854" w:rsidRPr="00495854" w:rsidRDefault="00495854" w:rsidP="00495854">
      <w:pPr>
        <w:rPr>
          <w:lang w:val="en-GB"/>
        </w:rPr>
      </w:pPr>
    </w:p>
    <w:p w14:paraId="44AD8EC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BT_Command_ET</w:t>
      </w:r>
    </w:p>
    <w:p w14:paraId="514AC8E6" w14:textId="77777777" w:rsidR="00B442FD" w:rsidRDefault="00B442FD" w:rsidP="00B442FD">
      <w:pPr>
        <w:rPr>
          <w:rFonts w:cs="Arial"/>
        </w:rPr>
      </w:pPr>
      <w:r>
        <w:rPr>
          <w:rFonts w:cs="Arial"/>
        </w:rPr>
        <w:t>Encoding Type for Bluetooth Command (Physical Touch)</w:t>
      </w:r>
    </w:p>
    <w:p w14:paraId="3D09F546" w14:textId="77777777" w:rsidR="00B442FD" w:rsidRDefault="00B442FD" w:rsidP="00B442FD">
      <w:pPr>
        <w:rPr>
          <w:rFonts w:cs="Arial"/>
        </w:rPr>
      </w:pPr>
    </w:p>
    <w:p w14:paraId="4213507A" w14:textId="23AB6AB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6B8948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032E2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0FC76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6247E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E8386" w14:textId="77777777" w:rsidR="00E8119E" w:rsidRPr="00F03856" w:rsidRDefault="00E8119E" w:rsidP="00747176">
            <w:pPr>
              <w:rPr>
                <w:rFonts w:eastAsiaTheme="minorHAnsi" w:cs="Arial"/>
                <w:color w:val="000000" w:themeColor="text1"/>
                <w:sz w:val="16"/>
                <w:szCs w:val="16"/>
              </w:rPr>
            </w:pPr>
          </w:p>
        </w:tc>
      </w:tr>
      <w:tr w:rsidR="00E8119E" w:rsidRPr="00F03856" w14:paraId="337A15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25F72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864D6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567C0" w14:textId="77777777" w:rsidR="00E8119E" w:rsidRPr="00F03856" w:rsidRDefault="00E8119E" w:rsidP="00747176">
            <w:pPr>
              <w:rPr>
                <w:rFonts w:eastAsiaTheme="minorHAnsi" w:cs="Arial"/>
                <w:color w:val="000000" w:themeColor="text1"/>
                <w:sz w:val="16"/>
                <w:szCs w:val="16"/>
              </w:rPr>
            </w:pPr>
          </w:p>
        </w:tc>
      </w:tr>
      <w:tr w:rsidR="00E8119E" w:rsidRPr="00F03856" w14:paraId="27925C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7826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A3412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064503" w14:textId="77777777" w:rsidR="00E8119E" w:rsidRPr="00F03856" w:rsidRDefault="00E8119E" w:rsidP="00747176">
            <w:pPr>
              <w:rPr>
                <w:rFonts w:eastAsiaTheme="minorHAnsi" w:cs="Arial"/>
                <w:color w:val="000000" w:themeColor="text1"/>
                <w:sz w:val="16"/>
                <w:szCs w:val="16"/>
              </w:rPr>
            </w:pPr>
          </w:p>
        </w:tc>
      </w:tr>
      <w:tr w:rsidR="00E8119E" w:rsidRPr="00F03856" w14:paraId="4DF1F2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F3BE9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E39F1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5C09D5" w14:textId="77777777" w:rsidR="00E8119E" w:rsidRPr="00F03856" w:rsidRDefault="00E8119E" w:rsidP="00747176">
            <w:pPr>
              <w:rPr>
                <w:rFonts w:eastAsiaTheme="minorHAnsi" w:cs="Arial"/>
                <w:color w:val="000000" w:themeColor="text1"/>
                <w:sz w:val="16"/>
                <w:szCs w:val="16"/>
              </w:rPr>
            </w:pPr>
          </w:p>
        </w:tc>
      </w:tr>
      <w:tr w:rsidR="00E8119E" w:rsidRPr="00F03856" w14:paraId="702CE8C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E7016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A2D8DD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A6EDC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FDF856" w14:textId="77777777" w:rsidR="00E8119E" w:rsidRPr="001B386B" w:rsidRDefault="00E8119E" w:rsidP="00747176">
            <w:pPr>
              <w:rPr>
                <w:rFonts w:eastAsiaTheme="minorHAnsi" w:cs="Arial"/>
                <w:color w:val="000000" w:themeColor="text1"/>
                <w:sz w:val="4"/>
                <w:szCs w:val="4"/>
              </w:rPr>
            </w:pPr>
          </w:p>
        </w:tc>
      </w:tr>
      <w:tr w:rsidR="00E8119E" w:rsidRPr="00F03856" w14:paraId="69CAE5F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EB567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5FE46D" w14:textId="77777777" w:rsidR="00E8119E" w:rsidRPr="00F03856" w:rsidRDefault="00E8119E" w:rsidP="00747176">
            <w:pPr>
              <w:rPr>
                <w:rFonts w:eastAsiaTheme="minorHAnsi" w:cs="Arial"/>
                <w:color w:val="000000" w:themeColor="text1"/>
                <w:sz w:val="16"/>
                <w:szCs w:val="16"/>
              </w:rPr>
            </w:pPr>
          </w:p>
        </w:tc>
      </w:tr>
    </w:tbl>
    <w:p w14:paraId="27E60430" w14:textId="77777777" w:rsidR="00E8119E" w:rsidRDefault="00E8119E" w:rsidP="00E8119E">
      <w:pPr>
        <w:pStyle w:val="Caption"/>
        <w:rPr>
          <w:lang w:val="en-GB"/>
        </w:rPr>
      </w:pPr>
      <w:r w:rsidRPr="00702453">
        <w:t xml:space="preserve">Table: </w:t>
      </w:r>
      <w:r>
        <w:t xml:space="preserve">Encoding Details of </w:t>
      </w:r>
      <w:r w:rsidRPr="004521EB">
        <w:rPr>
          <w:lang w:val="en-GB"/>
        </w:rPr>
        <w:t>BT_Command_ET</w:t>
      </w:r>
    </w:p>
    <w:p w14:paraId="3E3B60C8" w14:textId="77777777" w:rsidR="00495854" w:rsidRPr="00495854" w:rsidRDefault="00495854" w:rsidP="00495854">
      <w:pPr>
        <w:rPr>
          <w:lang w:val="en-GB"/>
        </w:rPr>
      </w:pPr>
    </w:p>
    <w:p w14:paraId="06FCAD1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VolCntlr_TempSource_Vol_Level_Zone_ET</w:t>
      </w:r>
    </w:p>
    <w:p w14:paraId="26898D1F" w14:textId="77777777" w:rsidR="00B442FD" w:rsidRDefault="00B442FD" w:rsidP="00B442FD">
      <w:pPr>
        <w:rPr>
          <w:rFonts w:cs="Arial"/>
        </w:rPr>
      </w:pPr>
      <w:r>
        <w:rPr>
          <w:rFonts w:cs="Arial"/>
        </w:rPr>
        <w:t>Encoding Type for Volume Control Temporary Source Vol Level Zone (No Volume/Vol_Step1...Vol_Step30)</w:t>
      </w:r>
    </w:p>
    <w:p w14:paraId="05F7AD77" w14:textId="77777777" w:rsidR="00B442FD" w:rsidRDefault="00B442FD" w:rsidP="00B442FD">
      <w:pPr>
        <w:rPr>
          <w:rFonts w:cs="Arial"/>
        </w:rPr>
      </w:pPr>
    </w:p>
    <w:p w14:paraId="09C6617C" w14:textId="02299FD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DBBBD0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5C94C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C4649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D53EDF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7DBFE68" w14:textId="77777777" w:rsidR="00E8119E" w:rsidRPr="001B386B" w:rsidRDefault="00E8119E" w:rsidP="00747176">
            <w:pPr>
              <w:rPr>
                <w:rFonts w:eastAsiaTheme="minorHAnsi" w:cs="Arial"/>
                <w:color w:val="000000" w:themeColor="text1"/>
                <w:sz w:val="4"/>
                <w:szCs w:val="4"/>
              </w:rPr>
            </w:pPr>
          </w:p>
        </w:tc>
      </w:tr>
      <w:tr w:rsidR="00E8119E" w:rsidRPr="00F03856" w14:paraId="5839D8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4FF9A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287CE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4C03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4A2ADA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249C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A0ADF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3E540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417084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17C14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5EE1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09CFA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76DED4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8C71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E6F38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185E1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2A819D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968F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11786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44912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62A542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72B6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C91C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670E8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63BD55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02C86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CE6F5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91E2F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5DD4A6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7B8C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B8C3D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3DBEF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1687F9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17A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E666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01BBA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79BF78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7911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9CB25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71C5D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7B7B6B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2D8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C432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D12B6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715B5C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C7DB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49D7C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E856E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30D7D0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5C4C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59E4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9AFC9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291E84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7782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E840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0446D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3D359A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170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DB30F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F2A1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077760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F2BC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EEB3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59CF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1470052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A97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605BC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AD325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1251F0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83483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7661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7493A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7F4227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7D548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2097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650A1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0A55C3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2485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9E60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E593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0EB3F58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5CA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B089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8CA57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1B7777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DF4A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3C15D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1F5E7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4F0993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2869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62EA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C977E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4C90B1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B43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D6B6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1A35D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3FE80B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E53D2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67DD8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AB690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0A00E0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16B99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DB63B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8E7A9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293083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C0915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93F8B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B95C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77C7CA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3CB3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B47F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8E290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357A1C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B45B7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260F9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30FD8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197BE0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2DE9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710A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BA7DD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25BFED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4F3F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3C01A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18429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60D708E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F7F28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1F4CEE" w14:textId="77777777" w:rsidR="00E8119E" w:rsidRPr="00F03856" w:rsidRDefault="00E8119E" w:rsidP="00747176">
            <w:pPr>
              <w:rPr>
                <w:rFonts w:eastAsiaTheme="minorHAnsi" w:cs="Arial"/>
                <w:color w:val="000000" w:themeColor="text1"/>
                <w:sz w:val="16"/>
                <w:szCs w:val="16"/>
              </w:rPr>
            </w:pPr>
          </w:p>
        </w:tc>
      </w:tr>
    </w:tbl>
    <w:p w14:paraId="347E23FF" w14:textId="77777777" w:rsidR="00E8119E" w:rsidRDefault="00E8119E" w:rsidP="00E8119E">
      <w:pPr>
        <w:pStyle w:val="Caption"/>
        <w:rPr>
          <w:lang w:val="en-GB"/>
        </w:rPr>
      </w:pPr>
      <w:r w:rsidRPr="00702453">
        <w:t xml:space="preserve">Table: </w:t>
      </w:r>
      <w:r>
        <w:t xml:space="preserve">Encoding Details of </w:t>
      </w:r>
      <w:r w:rsidRPr="004521EB">
        <w:rPr>
          <w:lang w:val="en-GB"/>
        </w:rPr>
        <w:t>VolCntlr_TempSource_Vol_Level_Zone_ET</w:t>
      </w:r>
    </w:p>
    <w:p w14:paraId="6637B471" w14:textId="77777777" w:rsidR="00495854" w:rsidRPr="00495854" w:rsidRDefault="00495854" w:rsidP="00495854">
      <w:pPr>
        <w:rPr>
          <w:lang w:val="en-GB"/>
        </w:rPr>
      </w:pPr>
    </w:p>
    <w:p w14:paraId="021245D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CallRing_Vol_Level_ET</w:t>
      </w:r>
    </w:p>
    <w:p w14:paraId="120E2D70" w14:textId="77777777" w:rsidR="00B442FD" w:rsidRDefault="00B442FD" w:rsidP="00B442FD">
      <w:pPr>
        <w:rPr>
          <w:rFonts w:cs="Arial"/>
        </w:rPr>
      </w:pPr>
      <w:r>
        <w:rPr>
          <w:rFonts w:cs="Arial"/>
        </w:rPr>
        <w:t>Encoding Type for Call Ring Vol Level (No Volume/Vol_Step1...Vol_Step30)</w:t>
      </w:r>
    </w:p>
    <w:p w14:paraId="44F1DD7C" w14:textId="77777777" w:rsidR="00B442FD" w:rsidRDefault="00B442FD" w:rsidP="00B442FD">
      <w:pPr>
        <w:rPr>
          <w:rFonts w:cs="Arial"/>
        </w:rPr>
      </w:pPr>
    </w:p>
    <w:p w14:paraId="0DCAA695" w14:textId="11E6894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FF7179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95920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1111BB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614C9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C51D04" w14:textId="77777777" w:rsidR="00E8119E" w:rsidRPr="001B386B" w:rsidRDefault="00E8119E" w:rsidP="00747176">
            <w:pPr>
              <w:rPr>
                <w:rFonts w:eastAsiaTheme="minorHAnsi" w:cs="Arial"/>
                <w:color w:val="000000" w:themeColor="text1"/>
                <w:sz w:val="4"/>
                <w:szCs w:val="4"/>
              </w:rPr>
            </w:pPr>
          </w:p>
        </w:tc>
      </w:tr>
      <w:tr w:rsidR="00E8119E" w:rsidRPr="00F03856" w14:paraId="2C0CAF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4FEBD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1792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6DCAD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4C6B55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ABBC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66D3C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D7E4A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279C6F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A343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42D50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F3A20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2AF53F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79728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2B45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23F83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4AE4D6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92DB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039B6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6D806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057745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1049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DF24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84A33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0056DD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BFD59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713B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FBC23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4B88F9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84D3F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C4180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D9907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03D328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957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34692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B2BB9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1BFAD2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E73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30546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23BC4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0172390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AEE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8C34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CF22A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139275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03079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4695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E33C7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653365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0E6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8FD2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97A21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40C2A4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C297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2920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CF5A2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09B40ED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D23D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F434F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A09D0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2CD9E5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A977D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683C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D2C4F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3B11D7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37264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C574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24565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253E6FF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A6A5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4E742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C9FE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5704AE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59AE9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8AE3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36D13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2A57F0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B2D26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3F85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E8BAE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41FBCC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B39AE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4A4F4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D156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4A37C5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EC44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18BAD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C413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18BA9C0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9D1A3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04B9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41E35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1F734F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0181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D9AE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FCFC9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7DBBE9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04F4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DE34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A0612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0EFFDC0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097A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A18F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F8E89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66143A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A88CA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27A3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BEFD9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11B3CE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1E422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DD5FD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B2640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6542E6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F9CE1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64539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E6F49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2AC7A4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816C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20BFB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6690A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5E08E6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0E8D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6402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C6146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7A8D2A8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7E4E8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976F15" w14:textId="77777777" w:rsidR="00E8119E" w:rsidRPr="00F03856" w:rsidRDefault="00E8119E" w:rsidP="00747176">
            <w:pPr>
              <w:rPr>
                <w:rFonts w:eastAsiaTheme="minorHAnsi" w:cs="Arial"/>
                <w:color w:val="000000" w:themeColor="text1"/>
                <w:sz w:val="16"/>
                <w:szCs w:val="16"/>
              </w:rPr>
            </w:pPr>
          </w:p>
        </w:tc>
      </w:tr>
    </w:tbl>
    <w:p w14:paraId="14A57C33" w14:textId="77777777" w:rsidR="00E8119E" w:rsidRDefault="00E8119E" w:rsidP="00E8119E">
      <w:pPr>
        <w:pStyle w:val="Caption"/>
        <w:rPr>
          <w:lang w:val="en-GB"/>
        </w:rPr>
      </w:pPr>
      <w:r w:rsidRPr="00702453">
        <w:t xml:space="preserve">Table: </w:t>
      </w:r>
      <w:r>
        <w:t xml:space="preserve">Encoding Details of </w:t>
      </w:r>
      <w:r w:rsidRPr="004521EB">
        <w:rPr>
          <w:lang w:val="en-GB"/>
        </w:rPr>
        <w:t>CallRing_Vol_Level_ET</w:t>
      </w:r>
    </w:p>
    <w:p w14:paraId="2B9A6D72" w14:textId="77777777" w:rsidR="00495854" w:rsidRPr="00495854" w:rsidRDefault="00495854" w:rsidP="00495854">
      <w:pPr>
        <w:rPr>
          <w:lang w:val="en-GB"/>
        </w:rPr>
      </w:pPr>
    </w:p>
    <w:p w14:paraId="5E657BB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 Selection_Feedback_ET</w:t>
      </w:r>
    </w:p>
    <w:p w14:paraId="7648ECE1" w14:textId="77777777" w:rsidR="00B442FD" w:rsidRDefault="00B442FD" w:rsidP="00B442FD">
      <w:pPr>
        <w:rPr>
          <w:rFonts w:cs="Arial"/>
        </w:rPr>
      </w:pPr>
      <w:r>
        <w:rPr>
          <w:rFonts w:cs="Arial"/>
        </w:rPr>
        <w:t>Encoding Type for HMI Status update for Source Selection Feedback (LVDS Feedback)</w:t>
      </w:r>
    </w:p>
    <w:p w14:paraId="66B4712B" w14:textId="77777777" w:rsidR="00B442FD" w:rsidRDefault="00B442FD" w:rsidP="00B442FD">
      <w:pPr>
        <w:rPr>
          <w:rFonts w:cs="Arial"/>
        </w:rPr>
      </w:pPr>
    </w:p>
    <w:p w14:paraId="33665B29" w14:textId="542E024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EEE54C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C3F3E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070039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466D4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DB2A31" w14:textId="77777777" w:rsidR="00E8119E" w:rsidRPr="00F03856" w:rsidRDefault="00E8119E" w:rsidP="00747176">
            <w:pPr>
              <w:rPr>
                <w:rFonts w:eastAsiaTheme="minorHAnsi" w:cs="Arial"/>
                <w:color w:val="000000" w:themeColor="text1"/>
                <w:sz w:val="16"/>
                <w:szCs w:val="16"/>
              </w:rPr>
            </w:pPr>
          </w:p>
        </w:tc>
      </w:tr>
      <w:tr w:rsidR="00E8119E" w:rsidRPr="00F03856" w14:paraId="7D2D17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36E1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7701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888A43" w14:textId="77777777" w:rsidR="00E8119E" w:rsidRPr="00F03856" w:rsidRDefault="00E8119E" w:rsidP="00747176">
            <w:pPr>
              <w:rPr>
                <w:rFonts w:eastAsiaTheme="minorHAnsi" w:cs="Arial"/>
                <w:color w:val="000000" w:themeColor="text1"/>
                <w:sz w:val="16"/>
                <w:szCs w:val="16"/>
              </w:rPr>
            </w:pPr>
          </w:p>
        </w:tc>
      </w:tr>
      <w:tr w:rsidR="00E8119E" w:rsidRPr="00F03856" w14:paraId="7AA2DD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EDC66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E053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FAB948" w14:textId="77777777" w:rsidR="00E8119E" w:rsidRPr="00F03856" w:rsidRDefault="00E8119E" w:rsidP="00747176">
            <w:pPr>
              <w:rPr>
                <w:rFonts w:eastAsiaTheme="minorHAnsi" w:cs="Arial"/>
                <w:color w:val="000000" w:themeColor="text1"/>
                <w:sz w:val="16"/>
                <w:szCs w:val="16"/>
              </w:rPr>
            </w:pPr>
          </w:p>
        </w:tc>
      </w:tr>
      <w:tr w:rsidR="00E8119E" w:rsidRPr="00F03856" w14:paraId="66EA38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1DB84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33D54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8B1D28" w14:textId="77777777" w:rsidR="00E8119E" w:rsidRPr="00F03856" w:rsidRDefault="00E8119E" w:rsidP="00747176">
            <w:pPr>
              <w:rPr>
                <w:rFonts w:eastAsiaTheme="minorHAnsi" w:cs="Arial"/>
                <w:color w:val="000000" w:themeColor="text1"/>
                <w:sz w:val="16"/>
                <w:szCs w:val="16"/>
              </w:rPr>
            </w:pPr>
          </w:p>
        </w:tc>
      </w:tr>
      <w:tr w:rsidR="00E8119E" w:rsidRPr="00F03856" w14:paraId="59B6BC7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96110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217C68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5272CF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F4BB00" w14:textId="77777777" w:rsidR="00E8119E" w:rsidRPr="001B386B" w:rsidRDefault="00E8119E" w:rsidP="00747176">
            <w:pPr>
              <w:rPr>
                <w:rFonts w:eastAsiaTheme="minorHAnsi" w:cs="Arial"/>
                <w:color w:val="000000" w:themeColor="text1"/>
                <w:sz w:val="4"/>
                <w:szCs w:val="4"/>
              </w:rPr>
            </w:pPr>
          </w:p>
        </w:tc>
      </w:tr>
      <w:tr w:rsidR="00E8119E" w:rsidRPr="00F03856" w14:paraId="60AC6E5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69671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A5B8B9" w14:textId="77777777" w:rsidR="00E8119E" w:rsidRPr="00F03856" w:rsidRDefault="00E8119E" w:rsidP="00747176">
            <w:pPr>
              <w:rPr>
                <w:rFonts w:eastAsiaTheme="minorHAnsi" w:cs="Arial"/>
                <w:color w:val="000000" w:themeColor="text1"/>
                <w:sz w:val="16"/>
                <w:szCs w:val="16"/>
              </w:rPr>
            </w:pPr>
          </w:p>
        </w:tc>
      </w:tr>
    </w:tbl>
    <w:p w14:paraId="5211F757" w14:textId="77777777" w:rsidR="00E8119E" w:rsidRDefault="00E8119E" w:rsidP="00E8119E">
      <w:pPr>
        <w:pStyle w:val="Caption"/>
        <w:rPr>
          <w:lang w:val="en-GB"/>
        </w:rPr>
      </w:pPr>
      <w:r w:rsidRPr="00702453">
        <w:t xml:space="preserve">Table: </w:t>
      </w:r>
      <w:r>
        <w:t xml:space="preserve">Encoding Details of </w:t>
      </w:r>
      <w:r w:rsidRPr="004521EB">
        <w:rPr>
          <w:lang w:val="en-GB"/>
        </w:rPr>
        <w:t>Source Selection_Feedback_ET</w:t>
      </w:r>
    </w:p>
    <w:p w14:paraId="164AA87D" w14:textId="77777777" w:rsidR="00495854" w:rsidRPr="00495854" w:rsidRDefault="00495854" w:rsidP="00495854">
      <w:pPr>
        <w:rPr>
          <w:lang w:val="en-GB"/>
        </w:rPr>
      </w:pPr>
    </w:p>
    <w:p w14:paraId="492E7BC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PAC_VehicleAudioMode_Rsp_TBD_ET</w:t>
      </w:r>
    </w:p>
    <w:p w14:paraId="174E8BBC" w14:textId="77777777" w:rsidR="00B442FD" w:rsidRDefault="00B442FD" w:rsidP="00B442FD">
      <w:pPr>
        <w:rPr>
          <w:rFonts w:cs="Arial"/>
        </w:rPr>
      </w:pPr>
      <w:r>
        <w:rPr>
          <w:rFonts w:cs="Arial"/>
        </w:rPr>
        <w:t>Encoding Type for Vehicle Audio Mode Response (Null/ Cabin/ Zone)</w:t>
      </w:r>
    </w:p>
    <w:p w14:paraId="3B535EFF" w14:textId="77777777" w:rsidR="00B442FD" w:rsidRDefault="00B442FD" w:rsidP="00B442FD">
      <w:pPr>
        <w:rPr>
          <w:rFonts w:cs="Arial"/>
        </w:rPr>
      </w:pPr>
    </w:p>
    <w:p w14:paraId="08704338" w14:textId="041B1EB7"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F6A487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875DA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21A0D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C2466F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B900706" w14:textId="77777777" w:rsidR="00E8119E" w:rsidRPr="001B386B" w:rsidRDefault="00E8119E" w:rsidP="00747176">
            <w:pPr>
              <w:rPr>
                <w:rFonts w:eastAsiaTheme="minorHAnsi" w:cs="Arial"/>
                <w:color w:val="000000" w:themeColor="text1"/>
                <w:sz w:val="4"/>
                <w:szCs w:val="4"/>
              </w:rPr>
            </w:pPr>
          </w:p>
        </w:tc>
      </w:tr>
      <w:tr w:rsidR="00E8119E" w:rsidRPr="00F03856" w14:paraId="340DF6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6B14E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0D148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D8F3C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0296A5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AC31D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FFE6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39E8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Mode status signal for "Cabin Mode" stored in the audio controller</w:t>
            </w:r>
          </w:p>
        </w:tc>
      </w:tr>
      <w:tr w:rsidR="00E8119E" w:rsidRPr="00F03856" w14:paraId="0A8A79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55C5F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9813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37B79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Mode status signal for "Zone Mode" stored in the audio controller</w:t>
            </w:r>
          </w:p>
        </w:tc>
      </w:tr>
      <w:tr w:rsidR="00E8119E" w:rsidRPr="00F03856" w14:paraId="1B99F81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6575A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5E7ACE" w14:textId="77777777" w:rsidR="00E8119E" w:rsidRPr="00F03856" w:rsidRDefault="00E8119E" w:rsidP="00747176">
            <w:pPr>
              <w:rPr>
                <w:rFonts w:eastAsiaTheme="minorHAnsi" w:cs="Arial"/>
                <w:color w:val="000000" w:themeColor="text1"/>
                <w:sz w:val="16"/>
                <w:szCs w:val="16"/>
              </w:rPr>
            </w:pPr>
          </w:p>
        </w:tc>
      </w:tr>
    </w:tbl>
    <w:p w14:paraId="7CCF8097" w14:textId="77777777" w:rsidR="00E8119E" w:rsidRDefault="00E8119E" w:rsidP="00E8119E">
      <w:pPr>
        <w:pStyle w:val="Caption"/>
        <w:rPr>
          <w:lang w:val="en-GB"/>
        </w:rPr>
      </w:pPr>
      <w:r w:rsidRPr="00702453">
        <w:t xml:space="preserve">Table: </w:t>
      </w:r>
      <w:r>
        <w:t xml:space="preserve">Encoding Details of </w:t>
      </w:r>
      <w:r w:rsidRPr="004521EB">
        <w:rPr>
          <w:lang w:val="en-GB"/>
        </w:rPr>
        <w:t>PAC_VehicleAudioMode_Rsp_TBD_ET</w:t>
      </w:r>
    </w:p>
    <w:p w14:paraId="3F8512D2" w14:textId="77777777" w:rsidR="00495854" w:rsidRPr="00495854" w:rsidRDefault="00495854" w:rsidP="00495854">
      <w:pPr>
        <w:rPr>
          <w:lang w:val="en-GB"/>
        </w:rPr>
      </w:pPr>
    </w:p>
    <w:p w14:paraId="6F2FE6C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SourceTypeStatus_TBD_ET</w:t>
      </w:r>
    </w:p>
    <w:p w14:paraId="1BB4DD4C" w14:textId="77777777" w:rsidR="00B442FD" w:rsidRDefault="00B442FD" w:rsidP="00B442FD">
      <w:pPr>
        <w:rPr>
          <w:rFonts w:cs="Arial"/>
        </w:rPr>
      </w:pPr>
      <w:r>
        <w:rPr>
          <w:rFonts w:cs="Arial"/>
        </w:rPr>
        <w:t>Encoding Type for Source Type Status (Inactive/ Deallocated/ Stacked/ Granted)</w:t>
      </w:r>
    </w:p>
    <w:p w14:paraId="049A7C43" w14:textId="77777777" w:rsidR="00B442FD" w:rsidRDefault="00B442FD" w:rsidP="00B442FD">
      <w:pPr>
        <w:rPr>
          <w:rFonts w:cs="Arial"/>
        </w:rPr>
      </w:pPr>
    </w:p>
    <w:p w14:paraId="359DCD0A" w14:textId="1F7604A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11600F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070F4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5E2AEA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453008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F4910CB" w14:textId="77777777" w:rsidR="00E8119E" w:rsidRPr="001B386B" w:rsidRDefault="00E8119E" w:rsidP="00747176">
            <w:pPr>
              <w:rPr>
                <w:rFonts w:eastAsiaTheme="minorHAnsi" w:cs="Arial"/>
                <w:color w:val="000000" w:themeColor="text1"/>
                <w:sz w:val="4"/>
                <w:szCs w:val="4"/>
              </w:rPr>
            </w:pPr>
          </w:p>
        </w:tc>
      </w:tr>
      <w:tr w:rsidR="00E8119E" w:rsidRPr="00F03856" w14:paraId="2503ED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3070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617D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20AFC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Status signal for when there the source is not being used</w:t>
            </w:r>
          </w:p>
        </w:tc>
      </w:tr>
      <w:tr w:rsidR="00E8119E" w:rsidRPr="00F03856" w14:paraId="0E800D5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C2399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2899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Deallocated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927AD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Status signal for when a source is deallocated from a channel</w:t>
            </w:r>
          </w:p>
        </w:tc>
      </w:tr>
      <w:tr w:rsidR="00E8119E" w:rsidRPr="00F03856" w14:paraId="089078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8D482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16F62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Stacked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EED5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Status signal for when a source is stacked with another source</w:t>
            </w:r>
          </w:p>
        </w:tc>
      </w:tr>
      <w:tr w:rsidR="00E8119E" w:rsidRPr="00F03856" w14:paraId="6E22CA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7901C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4563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Granted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F46DB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Source Type Status signal for when a source is granted to a channel</w:t>
            </w:r>
          </w:p>
        </w:tc>
      </w:tr>
      <w:tr w:rsidR="00E8119E" w:rsidRPr="00F03856" w14:paraId="606CD5C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D167B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855078" w14:textId="77777777" w:rsidR="00E8119E" w:rsidRPr="00F03856" w:rsidRDefault="00E8119E" w:rsidP="00747176">
            <w:pPr>
              <w:rPr>
                <w:rFonts w:eastAsiaTheme="minorHAnsi" w:cs="Arial"/>
                <w:color w:val="000000" w:themeColor="text1"/>
                <w:sz w:val="16"/>
                <w:szCs w:val="16"/>
              </w:rPr>
            </w:pPr>
          </w:p>
        </w:tc>
      </w:tr>
    </w:tbl>
    <w:p w14:paraId="4A51E006" w14:textId="77777777" w:rsidR="00E8119E" w:rsidRDefault="00E8119E" w:rsidP="00E8119E">
      <w:pPr>
        <w:pStyle w:val="Caption"/>
        <w:rPr>
          <w:lang w:val="en-GB"/>
        </w:rPr>
      </w:pPr>
      <w:r w:rsidRPr="00702453">
        <w:t xml:space="preserve">Table: </w:t>
      </w:r>
      <w:r>
        <w:t xml:space="preserve">Encoding Details of </w:t>
      </w:r>
      <w:r w:rsidRPr="004521EB">
        <w:rPr>
          <w:lang w:val="en-GB"/>
        </w:rPr>
        <w:t>SourceTypeStatus_TBD_ET</w:t>
      </w:r>
    </w:p>
    <w:p w14:paraId="420C30E1" w14:textId="77777777" w:rsidR="00495854" w:rsidRPr="00495854" w:rsidRDefault="00495854" w:rsidP="00495854">
      <w:pPr>
        <w:rPr>
          <w:lang w:val="en-GB"/>
        </w:rPr>
      </w:pPr>
    </w:p>
    <w:p w14:paraId="65A7FE48" w14:textId="77777777" w:rsidR="00495854" w:rsidRPr="00495854" w:rsidRDefault="00495854" w:rsidP="00495854">
      <w:pPr>
        <w:rPr>
          <w:lang w:val="en-GB"/>
        </w:rPr>
      </w:pPr>
    </w:p>
    <w:p w14:paraId="78D2EC6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Offset_Vol_Zone_ET</w:t>
      </w:r>
    </w:p>
    <w:p w14:paraId="4EC3A92B" w14:textId="77777777" w:rsidR="00B442FD" w:rsidRDefault="00B442FD" w:rsidP="00B442FD">
      <w:pPr>
        <w:rPr>
          <w:rFonts w:cs="Arial"/>
        </w:rPr>
      </w:pPr>
      <w:r>
        <w:rPr>
          <w:rFonts w:cs="Arial"/>
        </w:rPr>
        <w:t>Encoding Type for Offset Volume Zone (-3/-2/-1/0/1/2/3/Unused)</w:t>
      </w:r>
    </w:p>
    <w:p w14:paraId="433DC5BD" w14:textId="77777777" w:rsidR="00B442FD" w:rsidRDefault="00B442FD" w:rsidP="00B442FD">
      <w:pPr>
        <w:rPr>
          <w:rFonts w:cs="Arial"/>
        </w:rPr>
      </w:pPr>
    </w:p>
    <w:p w14:paraId="33D7CBD0" w14:textId="1403131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D4B0C6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7E31A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344134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A3B65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975957" w14:textId="77777777" w:rsidR="00E8119E" w:rsidRPr="001B386B" w:rsidRDefault="00E8119E" w:rsidP="00747176">
            <w:pPr>
              <w:rPr>
                <w:rFonts w:eastAsiaTheme="minorHAnsi" w:cs="Arial"/>
                <w:color w:val="000000" w:themeColor="text1"/>
                <w:sz w:val="4"/>
                <w:szCs w:val="4"/>
              </w:rPr>
            </w:pPr>
          </w:p>
        </w:tc>
      </w:tr>
      <w:tr w:rsidR="00E8119E" w:rsidRPr="00F03856" w14:paraId="2C44AB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270B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E2D0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6C2E9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E8119E" w:rsidRPr="00F03856" w14:paraId="4CB4C8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7F5DE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415BB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693F7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E8119E" w:rsidRPr="00F03856" w14:paraId="20A5E4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5B09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03FFD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7AF8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E8119E" w:rsidRPr="00F03856" w14:paraId="672207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DA00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303B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6F2D1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0</w:t>
            </w:r>
          </w:p>
        </w:tc>
      </w:tr>
      <w:tr w:rsidR="00E8119E" w:rsidRPr="00F03856" w14:paraId="4A73E6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8977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A845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81DF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E8119E" w:rsidRPr="00F03856" w14:paraId="250F4C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4EA45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02BE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5F60B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E8119E" w:rsidRPr="00F03856" w14:paraId="03F884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076C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EB97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19E8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E8119E" w:rsidRPr="00F03856" w14:paraId="1FA47B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014B0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A8C59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B09DD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Unused</w:t>
            </w:r>
          </w:p>
        </w:tc>
      </w:tr>
      <w:tr w:rsidR="00E8119E" w:rsidRPr="00F03856" w14:paraId="2954E02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0FA1D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C18695" w14:textId="77777777" w:rsidR="00E8119E" w:rsidRPr="00F03856" w:rsidRDefault="00E8119E" w:rsidP="00747176">
            <w:pPr>
              <w:rPr>
                <w:rFonts w:eastAsiaTheme="minorHAnsi" w:cs="Arial"/>
                <w:color w:val="000000" w:themeColor="text1"/>
                <w:sz w:val="16"/>
                <w:szCs w:val="16"/>
              </w:rPr>
            </w:pPr>
          </w:p>
        </w:tc>
      </w:tr>
    </w:tbl>
    <w:p w14:paraId="38288386" w14:textId="77777777" w:rsidR="00E8119E" w:rsidRDefault="00E8119E" w:rsidP="00E8119E">
      <w:pPr>
        <w:pStyle w:val="Caption"/>
        <w:rPr>
          <w:lang w:val="en-GB"/>
        </w:rPr>
      </w:pPr>
      <w:r w:rsidRPr="00702453">
        <w:t xml:space="preserve">Table: </w:t>
      </w:r>
      <w:r>
        <w:t xml:space="preserve">Encoding Details of </w:t>
      </w:r>
      <w:r w:rsidRPr="004521EB">
        <w:rPr>
          <w:lang w:val="en-GB"/>
        </w:rPr>
        <w:t>Offset_Vol_Zone_ET</w:t>
      </w:r>
    </w:p>
    <w:p w14:paraId="054A8479" w14:textId="77777777" w:rsidR="00495854" w:rsidRPr="00495854" w:rsidRDefault="00495854" w:rsidP="00495854">
      <w:pPr>
        <w:rPr>
          <w:lang w:val="en-GB"/>
        </w:rPr>
      </w:pPr>
    </w:p>
    <w:p w14:paraId="16C8D2C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CallRing_Vol_Updated_TBD_ET</w:t>
      </w:r>
    </w:p>
    <w:p w14:paraId="314BC8D5" w14:textId="77777777" w:rsidR="00B442FD" w:rsidRDefault="00B442FD" w:rsidP="00B442FD">
      <w:pPr>
        <w:rPr>
          <w:rFonts w:cs="Arial"/>
        </w:rPr>
      </w:pPr>
      <w:r>
        <w:rPr>
          <w:rFonts w:cs="Arial"/>
        </w:rPr>
        <w:t>Encoding Type for Call Ring Vol Updated (NoUpdate/Updated)</w:t>
      </w:r>
    </w:p>
    <w:p w14:paraId="43645C5C" w14:textId="77777777" w:rsidR="00B442FD" w:rsidRDefault="00B442FD" w:rsidP="00B442FD">
      <w:pPr>
        <w:rPr>
          <w:rFonts w:cs="Arial"/>
        </w:rPr>
      </w:pPr>
    </w:p>
    <w:p w14:paraId="7C380C1C" w14:textId="55006DF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41E5B3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8FAEF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3790A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4B5DBA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B81584" w14:textId="77777777" w:rsidR="00E8119E" w:rsidRPr="001B386B" w:rsidRDefault="00E8119E" w:rsidP="00747176">
            <w:pPr>
              <w:rPr>
                <w:rFonts w:eastAsiaTheme="minorHAnsi" w:cs="Arial"/>
                <w:color w:val="000000" w:themeColor="text1"/>
                <w:sz w:val="4"/>
                <w:szCs w:val="4"/>
              </w:rPr>
            </w:pPr>
          </w:p>
        </w:tc>
      </w:tr>
      <w:tr w:rsidR="00E8119E" w:rsidRPr="00F03856" w14:paraId="419DA5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9E4D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06B5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7243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Update signal for when the volume is updated</w:t>
            </w:r>
          </w:p>
        </w:tc>
      </w:tr>
      <w:tr w:rsidR="00E8119E" w:rsidRPr="00F03856" w14:paraId="7E3821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E6935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AEF8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9055C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Update signal for when the volume is not updated</w:t>
            </w:r>
          </w:p>
        </w:tc>
      </w:tr>
      <w:tr w:rsidR="00E8119E" w:rsidRPr="00F03856" w14:paraId="1A2F3E5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63E33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10A24C" w14:textId="77777777" w:rsidR="00E8119E" w:rsidRPr="00F03856" w:rsidRDefault="00E8119E" w:rsidP="00747176">
            <w:pPr>
              <w:rPr>
                <w:rFonts w:eastAsiaTheme="minorHAnsi" w:cs="Arial"/>
                <w:color w:val="000000" w:themeColor="text1"/>
                <w:sz w:val="16"/>
                <w:szCs w:val="16"/>
              </w:rPr>
            </w:pPr>
          </w:p>
        </w:tc>
      </w:tr>
    </w:tbl>
    <w:p w14:paraId="2177457B" w14:textId="77777777" w:rsidR="00E8119E" w:rsidRDefault="00E8119E" w:rsidP="00E8119E">
      <w:pPr>
        <w:pStyle w:val="Caption"/>
        <w:rPr>
          <w:lang w:val="en-GB"/>
        </w:rPr>
      </w:pPr>
      <w:r w:rsidRPr="00702453">
        <w:t xml:space="preserve">Table: </w:t>
      </w:r>
      <w:r>
        <w:t xml:space="preserve">Encoding Details of </w:t>
      </w:r>
      <w:r w:rsidRPr="004521EB">
        <w:rPr>
          <w:lang w:val="en-GB"/>
        </w:rPr>
        <w:t>CallRing_Vol_Updated_TBD_ET</w:t>
      </w:r>
    </w:p>
    <w:p w14:paraId="77B14A29" w14:textId="77777777" w:rsidR="00495854" w:rsidRPr="00495854" w:rsidRDefault="00495854" w:rsidP="00495854">
      <w:pPr>
        <w:rPr>
          <w:lang w:val="en-GB"/>
        </w:rPr>
      </w:pPr>
    </w:p>
    <w:p w14:paraId="6776F5D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ICC_Rq_ET</w:t>
      </w:r>
    </w:p>
    <w:p w14:paraId="59C2F993" w14:textId="77777777" w:rsidR="00B442FD" w:rsidRDefault="00B442FD" w:rsidP="00B442FD">
      <w:pPr>
        <w:rPr>
          <w:rFonts w:cs="Arial"/>
        </w:rPr>
      </w:pPr>
      <w:r>
        <w:rPr>
          <w:rFonts w:cs="Arial"/>
        </w:rPr>
        <w:t>Encoding Type for ICC Request (Inactive/Active)</w:t>
      </w:r>
    </w:p>
    <w:p w14:paraId="27ED5186" w14:textId="77777777" w:rsidR="00B442FD" w:rsidRDefault="00B442FD" w:rsidP="00B442FD">
      <w:pPr>
        <w:rPr>
          <w:rFonts w:cs="Arial"/>
        </w:rPr>
      </w:pPr>
    </w:p>
    <w:p w14:paraId="565D4257" w14:textId="0C86717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4AFE98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D90BF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BADCEB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E0FCB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4C6448" w14:textId="77777777" w:rsidR="00E8119E" w:rsidRPr="001B386B" w:rsidRDefault="00E8119E" w:rsidP="00747176">
            <w:pPr>
              <w:rPr>
                <w:rFonts w:eastAsiaTheme="minorHAnsi" w:cs="Arial"/>
                <w:color w:val="000000" w:themeColor="text1"/>
                <w:sz w:val="4"/>
                <w:szCs w:val="4"/>
              </w:rPr>
            </w:pPr>
          </w:p>
        </w:tc>
      </w:tr>
      <w:tr w:rsidR="00E8119E" w:rsidRPr="00F03856" w14:paraId="38E300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EFC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40B23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00D47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2492A4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D5F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5792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95D82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Active</w:t>
            </w:r>
          </w:p>
        </w:tc>
      </w:tr>
      <w:tr w:rsidR="00E8119E" w:rsidRPr="00F03856" w14:paraId="16616A2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CC8C4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2F5F22" w14:textId="77777777" w:rsidR="00E8119E" w:rsidRPr="00F03856" w:rsidRDefault="00E8119E" w:rsidP="00747176">
            <w:pPr>
              <w:rPr>
                <w:rFonts w:eastAsiaTheme="minorHAnsi" w:cs="Arial"/>
                <w:color w:val="000000" w:themeColor="text1"/>
                <w:sz w:val="16"/>
                <w:szCs w:val="16"/>
              </w:rPr>
            </w:pPr>
          </w:p>
        </w:tc>
      </w:tr>
    </w:tbl>
    <w:p w14:paraId="32331D7C" w14:textId="77777777" w:rsidR="00E8119E" w:rsidRDefault="00E8119E" w:rsidP="00E8119E">
      <w:pPr>
        <w:pStyle w:val="Caption"/>
        <w:rPr>
          <w:lang w:val="en-GB"/>
        </w:rPr>
      </w:pPr>
      <w:r w:rsidRPr="00702453">
        <w:t xml:space="preserve">Table: </w:t>
      </w:r>
      <w:r>
        <w:t xml:space="preserve">Encoding Details of </w:t>
      </w:r>
      <w:r w:rsidRPr="004521EB">
        <w:rPr>
          <w:lang w:val="en-GB"/>
        </w:rPr>
        <w:t>ICC_Rq_ET</w:t>
      </w:r>
    </w:p>
    <w:p w14:paraId="6DFEEF6B" w14:textId="77777777" w:rsidR="00495854" w:rsidRPr="00495854" w:rsidRDefault="00495854" w:rsidP="00495854">
      <w:pPr>
        <w:rPr>
          <w:lang w:val="en-GB"/>
        </w:rPr>
      </w:pPr>
    </w:p>
    <w:p w14:paraId="2B0E3240" w14:textId="4B81459D" w:rsidR="00495854" w:rsidRDefault="00495854" w:rsidP="00495854">
      <w:pPr>
        <w:rPr>
          <w:lang w:val="en-GB"/>
        </w:rPr>
      </w:pPr>
    </w:p>
    <w:p w14:paraId="39587E50" w14:textId="12F29A95" w:rsidR="00A126CD" w:rsidRDefault="00A126CD" w:rsidP="00495854">
      <w:pPr>
        <w:rPr>
          <w:lang w:val="en-GB"/>
        </w:rPr>
      </w:pPr>
    </w:p>
    <w:p w14:paraId="0020FF9A" w14:textId="0CFA76A3" w:rsidR="00A126CD" w:rsidRDefault="00A126CD" w:rsidP="00495854">
      <w:pPr>
        <w:rPr>
          <w:lang w:val="en-GB"/>
        </w:rPr>
      </w:pPr>
    </w:p>
    <w:p w14:paraId="7FA60DD3" w14:textId="206D523A" w:rsidR="00A126CD" w:rsidRDefault="00A126CD" w:rsidP="00495854">
      <w:pPr>
        <w:rPr>
          <w:lang w:val="en-GB"/>
        </w:rPr>
      </w:pPr>
    </w:p>
    <w:p w14:paraId="1CF84C12" w14:textId="7C8B0F93" w:rsidR="00A126CD" w:rsidRDefault="00A126CD" w:rsidP="00495854">
      <w:pPr>
        <w:rPr>
          <w:lang w:val="en-GB"/>
        </w:rPr>
      </w:pPr>
    </w:p>
    <w:p w14:paraId="7DE16DB7" w14:textId="77777777" w:rsidR="00A126CD" w:rsidRPr="00495854" w:rsidRDefault="00A126CD" w:rsidP="00495854">
      <w:pPr>
        <w:rPr>
          <w:lang w:val="en-GB"/>
        </w:rPr>
      </w:pPr>
    </w:p>
    <w:p w14:paraId="5AAA815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CallRing_Vol_Level_TBD_ET</w:t>
      </w:r>
    </w:p>
    <w:p w14:paraId="5A2FBF84" w14:textId="77777777" w:rsidR="00B442FD" w:rsidRDefault="00B442FD" w:rsidP="00B442FD">
      <w:pPr>
        <w:rPr>
          <w:rFonts w:cs="Arial"/>
        </w:rPr>
      </w:pPr>
      <w:r>
        <w:rPr>
          <w:rFonts w:cs="Arial"/>
        </w:rPr>
        <w:t>Encoding Type for Call Ring Vol Level (No Volume/Vol_Step1...Vol_Step30)</w:t>
      </w:r>
    </w:p>
    <w:p w14:paraId="74D3028B" w14:textId="77777777" w:rsidR="00B442FD" w:rsidRDefault="00B442FD" w:rsidP="00B442FD">
      <w:pPr>
        <w:rPr>
          <w:rFonts w:cs="Arial"/>
        </w:rPr>
      </w:pPr>
    </w:p>
    <w:p w14:paraId="5E15754C" w14:textId="4B18EA8C"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3558F2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B730C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FD7F5B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AFA9E8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BA0CFED" w14:textId="77777777" w:rsidR="00E8119E" w:rsidRPr="001B386B" w:rsidRDefault="00E8119E" w:rsidP="00747176">
            <w:pPr>
              <w:rPr>
                <w:rFonts w:eastAsiaTheme="minorHAnsi" w:cs="Arial"/>
                <w:color w:val="000000" w:themeColor="text1"/>
                <w:sz w:val="4"/>
                <w:szCs w:val="4"/>
              </w:rPr>
            </w:pPr>
          </w:p>
        </w:tc>
      </w:tr>
      <w:tr w:rsidR="00E8119E" w:rsidRPr="00F03856" w14:paraId="0D6C01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11BF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7A9B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BD0B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0</w:t>
            </w:r>
          </w:p>
        </w:tc>
      </w:tr>
      <w:tr w:rsidR="00E8119E" w:rsidRPr="00F03856" w14:paraId="33DFE0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8D1D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AF2BF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36EAF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w:t>
            </w:r>
          </w:p>
        </w:tc>
      </w:tr>
      <w:tr w:rsidR="00E8119E" w:rsidRPr="00F03856" w14:paraId="2637C9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A96E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02150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EC605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w:t>
            </w:r>
          </w:p>
        </w:tc>
      </w:tr>
      <w:tr w:rsidR="00E8119E" w:rsidRPr="00F03856" w14:paraId="29390D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3C4D6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71B2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C7489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3</w:t>
            </w:r>
          </w:p>
        </w:tc>
      </w:tr>
      <w:tr w:rsidR="00E8119E" w:rsidRPr="00F03856" w14:paraId="3B1237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BB009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117B4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B2A93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4</w:t>
            </w:r>
          </w:p>
        </w:tc>
      </w:tr>
      <w:tr w:rsidR="00E8119E" w:rsidRPr="00F03856" w14:paraId="0419AC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E58D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7A910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199FF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5</w:t>
            </w:r>
          </w:p>
        </w:tc>
      </w:tr>
      <w:tr w:rsidR="00E8119E" w:rsidRPr="00F03856" w14:paraId="60F73B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F9B80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16C9B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45B9D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6</w:t>
            </w:r>
          </w:p>
        </w:tc>
      </w:tr>
      <w:tr w:rsidR="00E8119E" w:rsidRPr="00F03856" w14:paraId="7D5065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C016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3792E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0CBA3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7</w:t>
            </w:r>
          </w:p>
        </w:tc>
      </w:tr>
      <w:tr w:rsidR="00E8119E" w:rsidRPr="00F03856" w14:paraId="41883C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6364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052BD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6EC4F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8</w:t>
            </w:r>
          </w:p>
        </w:tc>
      </w:tr>
      <w:tr w:rsidR="00E8119E" w:rsidRPr="00F03856" w14:paraId="0F97CC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29B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5B11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C2573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9</w:t>
            </w:r>
          </w:p>
        </w:tc>
      </w:tr>
      <w:tr w:rsidR="00E8119E" w:rsidRPr="00F03856" w14:paraId="4F9BBA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9E00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8EF5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619B9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10</w:t>
            </w:r>
          </w:p>
        </w:tc>
      </w:tr>
      <w:tr w:rsidR="00E8119E" w:rsidRPr="00F03856" w14:paraId="33A46E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3DE4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7244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C9468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11</w:t>
            </w:r>
          </w:p>
        </w:tc>
      </w:tr>
      <w:tr w:rsidR="00E8119E" w:rsidRPr="00F03856" w14:paraId="119374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39D2A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534A2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4F985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12</w:t>
            </w:r>
          </w:p>
        </w:tc>
      </w:tr>
      <w:tr w:rsidR="00E8119E" w:rsidRPr="00F03856" w14:paraId="533A90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F4D5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B756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8011E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13</w:t>
            </w:r>
          </w:p>
        </w:tc>
      </w:tr>
      <w:tr w:rsidR="00E8119E" w:rsidRPr="00F03856" w14:paraId="24EDD8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7D5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8AFE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6056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14</w:t>
            </w:r>
          </w:p>
        </w:tc>
      </w:tr>
      <w:tr w:rsidR="00E8119E" w:rsidRPr="00F03856" w14:paraId="0340F4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A10A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0A84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9AAF3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15</w:t>
            </w:r>
          </w:p>
        </w:tc>
      </w:tr>
      <w:tr w:rsidR="00E8119E" w:rsidRPr="00F03856" w14:paraId="0C6B3E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FE0C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2678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F2747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16</w:t>
            </w:r>
          </w:p>
        </w:tc>
      </w:tr>
      <w:tr w:rsidR="00E8119E" w:rsidRPr="00F03856" w14:paraId="66CABF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41922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9079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93BD1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17</w:t>
            </w:r>
          </w:p>
        </w:tc>
      </w:tr>
      <w:tr w:rsidR="00E8119E" w:rsidRPr="00F03856" w14:paraId="1DDB3B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E93C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1862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75A8D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18</w:t>
            </w:r>
          </w:p>
        </w:tc>
      </w:tr>
      <w:tr w:rsidR="00E8119E" w:rsidRPr="00F03856" w14:paraId="21BCE9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8410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847B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6FD7F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19</w:t>
            </w:r>
          </w:p>
        </w:tc>
      </w:tr>
      <w:tr w:rsidR="00E8119E" w:rsidRPr="00F03856" w14:paraId="701185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4B853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42B5E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49ECE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20</w:t>
            </w:r>
          </w:p>
        </w:tc>
      </w:tr>
      <w:tr w:rsidR="00E8119E" w:rsidRPr="00F03856" w14:paraId="1C458D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31B8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7A0E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9B06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21</w:t>
            </w:r>
          </w:p>
        </w:tc>
      </w:tr>
      <w:tr w:rsidR="00E8119E" w:rsidRPr="00F03856" w14:paraId="69DC8C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5340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DFFFC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64ECC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22</w:t>
            </w:r>
          </w:p>
        </w:tc>
      </w:tr>
      <w:tr w:rsidR="00E8119E" w:rsidRPr="00F03856" w14:paraId="3D80B3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712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3441A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C67B9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23</w:t>
            </w:r>
          </w:p>
        </w:tc>
      </w:tr>
      <w:tr w:rsidR="00E8119E" w:rsidRPr="00F03856" w14:paraId="1BA30A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1564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37E5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615F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24</w:t>
            </w:r>
          </w:p>
        </w:tc>
      </w:tr>
      <w:tr w:rsidR="00E8119E" w:rsidRPr="00F03856" w14:paraId="3CDE90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256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4595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8EAF0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25</w:t>
            </w:r>
          </w:p>
        </w:tc>
      </w:tr>
      <w:tr w:rsidR="00E8119E" w:rsidRPr="00F03856" w14:paraId="071BFC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6574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20A7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B76EA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26</w:t>
            </w:r>
          </w:p>
        </w:tc>
      </w:tr>
      <w:tr w:rsidR="00E8119E" w:rsidRPr="00F03856" w14:paraId="0CA0F6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BCC2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86EC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328EE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27</w:t>
            </w:r>
          </w:p>
        </w:tc>
      </w:tr>
      <w:tr w:rsidR="00E8119E" w:rsidRPr="00F03856" w14:paraId="0F62CA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445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7A0DB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6DFBD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28</w:t>
            </w:r>
          </w:p>
        </w:tc>
      </w:tr>
      <w:tr w:rsidR="00E8119E" w:rsidRPr="00F03856" w14:paraId="04AD4E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0481C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F4138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9DE02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29</w:t>
            </w:r>
          </w:p>
        </w:tc>
      </w:tr>
      <w:tr w:rsidR="00E8119E" w:rsidRPr="00F03856" w14:paraId="776769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E1FC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05CB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6F99A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Call Ring Volume Level signal for volume level 30</w:t>
            </w:r>
          </w:p>
        </w:tc>
      </w:tr>
      <w:tr w:rsidR="00E8119E" w:rsidRPr="00F03856" w14:paraId="2C3D9C3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54882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F8A779" w14:textId="77777777" w:rsidR="00E8119E" w:rsidRPr="00F03856" w:rsidRDefault="00E8119E" w:rsidP="00747176">
            <w:pPr>
              <w:rPr>
                <w:rFonts w:eastAsiaTheme="minorHAnsi" w:cs="Arial"/>
                <w:color w:val="000000" w:themeColor="text1"/>
                <w:sz w:val="16"/>
                <w:szCs w:val="16"/>
              </w:rPr>
            </w:pPr>
          </w:p>
        </w:tc>
      </w:tr>
    </w:tbl>
    <w:p w14:paraId="529F6404" w14:textId="77777777" w:rsidR="00E8119E" w:rsidRDefault="00E8119E" w:rsidP="00E8119E">
      <w:pPr>
        <w:pStyle w:val="Caption"/>
        <w:rPr>
          <w:lang w:val="en-GB"/>
        </w:rPr>
      </w:pPr>
      <w:r w:rsidRPr="00702453">
        <w:t xml:space="preserve">Table: </w:t>
      </w:r>
      <w:r>
        <w:t xml:space="preserve">Encoding Details of </w:t>
      </w:r>
      <w:r w:rsidRPr="004521EB">
        <w:rPr>
          <w:lang w:val="en-GB"/>
        </w:rPr>
        <w:t>CallRing_Vol_Level_TBD_ET</w:t>
      </w:r>
    </w:p>
    <w:p w14:paraId="47CCCC76" w14:textId="77777777" w:rsidR="00495854" w:rsidRPr="00495854" w:rsidRDefault="00495854" w:rsidP="00495854">
      <w:pPr>
        <w:rPr>
          <w:lang w:val="en-GB"/>
        </w:rPr>
      </w:pPr>
    </w:p>
    <w:p w14:paraId="16CCB0F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RA_Vol_Updated_ET</w:t>
      </w:r>
    </w:p>
    <w:p w14:paraId="45AEF037" w14:textId="77777777" w:rsidR="00B442FD" w:rsidRDefault="00B442FD" w:rsidP="00B442FD">
      <w:pPr>
        <w:rPr>
          <w:rFonts w:cs="Arial"/>
        </w:rPr>
      </w:pPr>
      <w:r>
        <w:rPr>
          <w:rFonts w:cs="Arial"/>
        </w:rPr>
        <w:t>Encoding Type for Radio's Announcement Vol Updated (NoUpdate/Updated)</w:t>
      </w:r>
    </w:p>
    <w:p w14:paraId="6342560E" w14:textId="77777777" w:rsidR="00B442FD" w:rsidRDefault="00B442FD" w:rsidP="00B442FD">
      <w:pPr>
        <w:rPr>
          <w:rFonts w:cs="Arial"/>
        </w:rPr>
      </w:pPr>
    </w:p>
    <w:p w14:paraId="02EC3C65" w14:textId="15EAC9D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D6F0C8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A5DD7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2F170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F93ECE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8F3D63F" w14:textId="77777777" w:rsidR="00E8119E" w:rsidRPr="001B386B" w:rsidRDefault="00E8119E" w:rsidP="00747176">
            <w:pPr>
              <w:rPr>
                <w:rFonts w:eastAsiaTheme="minorHAnsi" w:cs="Arial"/>
                <w:color w:val="000000" w:themeColor="text1"/>
                <w:sz w:val="4"/>
                <w:szCs w:val="4"/>
              </w:rPr>
            </w:pPr>
          </w:p>
        </w:tc>
      </w:tr>
      <w:tr w:rsidR="00E8119E" w:rsidRPr="00F03856" w14:paraId="3AC82C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4132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40D1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ABB19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3967F9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5AF5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864A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DCBDB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2B19376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CBC3B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212870" w14:textId="77777777" w:rsidR="00E8119E" w:rsidRPr="00F03856" w:rsidRDefault="00E8119E" w:rsidP="00747176">
            <w:pPr>
              <w:rPr>
                <w:rFonts w:eastAsiaTheme="minorHAnsi" w:cs="Arial"/>
                <w:color w:val="000000" w:themeColor="text1"/>
                <w:sz w:val="16"/>
                <w:szCs w:val="16"/>
              </w:rPr>
            </w:pPr>
          </w:p>
        </w:tc>
      </w:tr>
    </w:tbl>
    <w:p w14:paraId="016FB88D" w14:textId="77777777" w:rsidR="00E8119E" w:rsidRDefault="00E8119E" w:rsidP="00E8119E">
      <w:pPr>
        <w:pStyle w:val="Caption"/>
        <w:rPr>
          <w:lang w:val="en-GB"/>
        </w:rPr>
      </w:pPr>
      <w:r w:rsidRPr="00702453">
        <w:t xml:space="preserve">Table: </w:t>
      </w:r>
      <w:r>
        <w:t xml:space="preserve">Encoding Details of </w:t>
      </w:r>
      <w:r w:rsidRPr="004521EB">
        <w:rPr>
          <w:lang w:val="en-GB"/>
        </w:rPr>
        <w:t>RA_Vol_Updated_ET</w:t>
      </w:r>
    </w:p>
    <w:p w14:paraId="3607A0F0" w14:textId="77777777" w:rsidR="00495854" w:rsidRPr="00495854" w:rsidRDefault="00495854" w:rsidP="00495854">
      <w:pPr>
        <w:rPr>
          <w:lang w:val="en-GB"/>
        </w:rPr>
      </w:pPr>
    </w:p>
    <w:p w14:paraId="5DB5D50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Prompt_Vol_Level_Zone_TBD_ET</w:t>
      </w:r>
    </w:p>
    <w:p w14:paraId="23B9670C" w14:textId="77777777" w:rsidR="00B442FD" w:rsidRDefault="00B442FD" w:rsidP="00B442FD">
      <w:pPr>
        <w:rPr>
          <w:rFonts w:cs="Arial"/>
        </w:rPr>
      </w:pPr>
      <w:r>
        <w:rPr>
          <w:rFonts w:cs="Arial"/>
        </w:rPr>
        <w:t>Encoding Type for Prompt Vol Level Zone (No Volume/Vol_Step1...Vol_Step30)</w:t>
      </w:r>
    </w:p>
    <w:p w14:paraId="1AB30F7A" w14:textId="77777777" w:rsidR="00B442FD" w:rsidRDefault="00B442FD" w:rsidP="00B442FD">
      <w:pPr>
        <w:rPr>
          <w:rFonts w:cs="Arial"/>
        </w:rPr>
      </w:pPr>
    </w:p>
    <w:p w14:paraId="6265862C" w14:textId="0541C83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FF5F3E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FC610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227AA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4C7DB8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3D2D0C" w14:textId="77777777" w:rsidR="00E8119E" w:rsidRPr="001B386B" w:rsidRDefault="00E8119E" w:rsidP="00747176">
            <w:pPr>
              <w:rPr>
                <w:rFonts w:eastAsiaTheme="minorHAnsi" w:cs="Arial"/>
                <w:color w:val="000000" w:themeColor="text1"/>
                <w:sz w:val="4"/>
                <w:szCs w:val="4"/>
              </w:rPr>
            </w:pPr>
          </w:p>
        </w:tc>
      </w:tr>
      <w:tr w:rsidR="00E8119E" w:rsidRPr="00F03856" w14:paraId="00D823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9A0C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E71D6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60C0F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0</w:t>
            </w:r>
          </w:p>
        </w:tc>
      </w:tr>
      <w:tr w:rsidR="00E8119E" w:rsidRPr="00F03856" w14:paraId="0FBD6C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DB345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740C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1FE5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w:t>
            </w:r>
          </w:p>
        </w:tc>
      </w:tr>
      <w:tr w:rsidR="00E8119E" w:rsidRPr="00F03856" w14:paraId="271031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E94F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AD1F0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8D26A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w:t>
            </w:r>
          </w:p>
        </w:tc>
      </w:tr>
      <w:tr w:rsidR="00E8119E" w:rsidRPr="00F03856" w14:paraId="2B499C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3A7B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9787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4410E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3</w:t>
            </w:r>
          </w:p>
        </w:tc>
      </w:tr>
      <w:tr w:rsidR="00E8119E" w:rsidRPr="00F03856" w14:paraId="64157E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05BC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2BFC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70C3D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4</w:t>
            </w:r>
          </w:p>
        </w:tc>
      </w:tr>
      <w:tr w:rsidR="00E8119E" w:rsidRPr="00F03856" w14:paraId="448997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014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1767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F2393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5</w:t>
            </w:r>
          </w:p>
        </w:tc>
      </w:tr>
      <w:tr w:rsidR="00E8119E" w:rsidRPr="00F03856" w14:paraId="231A5F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90418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2EA42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5CF47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6</w:t>
            </w:r>
          </w:p>
        </w:tc>
      </w:tr>
      <w:tr w:rsidR="00E8119E" w:rsidRPr="00F03856" w14:paraId="297EAB0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C7EF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4B81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BAC75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7</w:t>
            </w:r>
          </w:p>
        </w:tc>
      </w:tr>
      <w:tr w:rsidR="00E8119E" w:rsidRPr="00F03856" w14:paraId="0B1F26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74E6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A90E8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A0350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8</w:t>
            </w:r>
          </w:p>
        </w:tc>
      </w:tr>
      <w:tr w:rsidR="00E8119E" w:rsidRPr="00F03856" w14:paraId="34B0F3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114DF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E872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737DE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9</w:t>
            </w:r>
          </w:p>
        </w:tc>
      </w:tr>
      <w:tr w:rsidR="00E8119E" w:rsidRPr="00F03856" w14:paraId="08378D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89FCF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B9BE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D9DE7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10</w:t>
            </w:r>
          </w:p>
        </w:tc>
      </w:tr>
      <w:tr w:rsidR="00E8119E" w:rsidRPr="00F03856" w14:paraId="7C85F7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35D7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66B2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E21D2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11</w:t>
            </w:r>
          </w:p>
        </w:tc>
      </w:tr>
      <w:tr w:rsidR="00E8119E" w:rsidRPr="00F03856" w14:paraId="41A101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87073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2D8BB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55120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12</w:t>
            </w:r>
          </w:p>
        </w:tc>
      </w:tr>
      <w:tr w:rsidR="00E8119E" w:rsidRPr="00F03856" w14:paraId="6C806E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42FE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3E70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8132A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13</w:t>
            </w:r>
          </w:p>
        </w:tc>
      </w:tr>
      <w:tr w:rsidR="00E8119E" w:rsidRPr="00F03856" w14:paraId="0626BA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7BB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591E1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E4448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14</w:t>
            </w:r>
          </w:p>
        </w:tc>
      </w:tr>
      <w:tr w:rsidR="00E8119E" w:rsidRPr="00F03856" w14:paraId="75552D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0375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18084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0184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15</w:t>
            </w:r>
          </w:p>
        </w:tc>
      </w:tr>
      <w:tr w:rsidR="00E8119E" w:rsidRPr="00F03856" w14:paraId="2EE60B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A74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2637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3832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16</w:t>
            </w:r>
          </w:p>
        </w:tc>
      </w:tr>
      <w:tr w:rsidR="00E8119E" w:rsidRPr="00F03856" w14:paraId="47593F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4E26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1E6C0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23D9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17</w:t>
            </w:r>
          </w:p>
        </w:tc>
      </w:tr>
      <w:tr w:rsidR="00E8119E" w:rsidRPr="00F03856" w14:paraId="509F3E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DF68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C0D6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00112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18</w:t>
            </w:r>
          </w:p>
        </w:tc>
      </w:tr>
      <w:tr w:rsidR="00E8119E" w:rsidRPr="00F03856" w14:paraId="50EE9C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20BD2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05709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BD082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19</w:t>
            </w:r>
          </w:p>
        </w:tc>
      </w:tr>
      <w:tr w:rsidR="00E8119E" w:rsidRPr="00F03856" w14:paraId="5DF146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78C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1087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2693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20</w:t>
            </w:r>
          </w:p>
        </w:tc>
      </w:tr>
      <w:tr w:rsidR="00E8119E" w:rsidRPr="00F03856" w14:paraId="614CB4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2BBC2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DD06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612E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21</w:t>
            </w:r>
          </w:p>
        </w:tc>
      </w:tr>
      <w:tr w:rsidR="00E8119E" w:rsidRPr="00F03856" w14:paraId="6CADB9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5D5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8DC4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C1E65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22</w:t>
            </w:r>
          </w:p>
        </w:tc>
      </w:tr>
      <w:tr w:rsidR="00E8119E" w:rsidRPr="00F03856" w14:paraId="7D4FE9C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A971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86122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72706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23</w:t>
            </w:r>
          </w:p>
        </w:tc>
      </w:tr>
      <w:tr w:rsidR="00E8119E" w:rsidRPr="00F03856" w14:paraId="2CF15A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C8628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78391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33312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24</w:t>
            </w:r>
          </w:p>
        </w:tc>
      </w:tr>
      <w:tr w:rsidR="00E8119E" w:rsidRPr="00F03856" w14:paraId="49180C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19212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19D35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CDD2A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25</w:t>
            </w:r>
          </w:p>
        </w:tc>
      </w:tr>
      <w:tr w:rsidR="00E8119E" w:rsidRPr="00F03856" w14:paraId="6FE0CA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A128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AE034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C133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26</w:t>
            </w:r>
          </w:p>
        </w:tc>
      </w:tr>
      <w:tr w:rsidR="00E8119E" w:rsidRPr="00F03856" w14:paraId="530902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BFC2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8CE0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953B1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27</w:t>
            </w:r>
          </w:p>
        </w:tc>
      </w:tr>
      <w:tr w:rsidR="00E8119E" w:rsidRPr="00F03856" w14:paraId="432727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B2C3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0B390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98349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28</w:t>
            </w:r>
          </w:p>
        </w:tc>
      </w:tr>
      <w:tr w:rsidR="00E8119E" w:rsidRPr="00F03856" w14:paraId="40533E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EC9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EA832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B7054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29</w:t>
            </w:r>
          </w:p>
        </w:tc>
      </w:tr>
      <w:tr w:rsidR="00E8119E" w:rsidRPr="00F03856" w14:paraId="70EDCB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8DD0A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8B863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A7DD9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Prompt Volume Level signal for volume level 30</w:t>
            </w:r>
          </w:p>
        </w:tc>
      </w:tr>
      <w:tr w:rsidR="00E8119E" w:rsidRPr="00F03856" w14:paraId="0DEBE87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AE0D9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4C447A" w14:textId="77777777" w:rsidR="00E8119E" w:rsidRPr="00F03856" w:rsidRDefault="00E8119E" w:rsidP="00747176">
            <w:pPr>
              <w:rPr>
                <w:rFonts w:eastAsiaTheme="minorHAnsi" w:cs="Arial"/>
                <w:color w:val="000000" w:themeColor="text1"/>
                <w:sz w:val="16"/>
                <w:szCs w:val="16"/>
              </w:rPr>
            </w:pPr>
          </w:p>
        </w:tc>
      </w:tr>
    </w:tbl>
    <w:p w14:paraId="2E411503" w14:textId="77777777" w:rsidR="00E8119E" w:rsidRDefault="00E8119E" w:rsidP="00E8119E">
      <w:pPr>
        <w:pStyle w:val="Caption"/>
        <w:rPr>
          <w:lang w:val="en-GB"/>
        </w:rPr>
      </w:pPr>
      <w:r w:rsidRPr="00702453">
        <w:t xml:space="preserve">Table: </w:t>
      </w:r>
      <w:r>
        <w:t xml:space="preserve">Encoding Details of </w:t>
      </w:r>
      <w:r w:rsidRPr="004521EB">
        <w:rPr>
          <w:lang w:val="en-GB"/>
        </w:rPr>
        <w:t>Prompt_Vol_Level_Zone_TBD_ET</w:t>
      </w:r>
    </w:p>
    <w:p w14:paraId="11CFE564" w14:textId="77777777" w:rsidR="00495854" w:rsidRPr="00495854" w:rsidRDefault="00495854" w:rsidP="00495854">
      <w:pPr>
        <w:rPr>
          <w:lang w:val="en-GB"/>
        </w:rPr>
      </w:pPr>
    </w:p>
    <w:p w14:paraId="6F9FE3E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 Call_Status_ET</w:t>
      </w:r>
    </w:p>
    <w:p w14:paraId="63F5EB34" w14:textId="77777777" w:rsidR="00B442FD" w:rsidRDefault="00B442FD" w:rsidP="00B442FD">
      <w:pPr>
        <w:rPr>
          <w:rFonts w:cs="Arial"/>
        </w:rPr>
      </w:pPr>
      <w:r>
        <w:rPr>
          <w:rFonts w:cs="Arial"/>
        </w:rPr>
        <w:t>Encoding Type for HMI Status update for Phone Call)</w:t>
      </w:r>
    </w:p>
    <w:p w14:paraId="6C4D1A35" w14:textId="77777777" w:rsidR="00B442FD" w:rsidRDefault="00B442FD" w:rsidP="00B442FD">
      <w:pPr>
        <w:rPr>
          <w:rFonts w:cs="Arial"/>
        </w:rPr>
      </w:pPr>
    </w:p>
    <w:p w14:paraId="64F347CE" w14:textId="47ABB9B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01A329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16A10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2D22D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9DCD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EC577" w14:textId="77777777" w:rsidR="00E8119E" w:rsidRPr="00F03856" w:rsidRDefault="00E8119E" w:rsidP="00747176">
            <w:pPr>
              <w:rPr>
                <w:rFonts w:eastAsiaTheme="minorHAnsi" w:cs="Arial"/>
                <w:color w:val="000000" w:themeColor="text1"/>
                <w:sz w:val="16"/>
                <w:szCs w:val="16"/>
              </w:rPr>
            </w:pPr>
          </w:p>
        </w:tc>
      </w:tr>
      <w:tr w:rsidR="00E8119E" w:rsidRPr="00F03856" w14:paraId="67B26C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135B7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A9B0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C2773" w14:textId="77777777" w:rsidR="00E8119E" w:rsidRPr="00F03856" w:rsidRDefault="00E8119E" w:rsidP="00747176">
            <w:pPr>
              <w:rPr>
                <w:rFonts w:eastAsiaTheme="minorHAnsi" w:cs="Arial"/>
                <w:color w:val="000000" w:themeColor="text1"/>
                <w:sz w:val="16"/>
                <w:szCs w:val="16"/>
              </w:rPr>
            </w:pPr>
          </w:p>
        </w:tc>
      </w:tr>
      <w:tr w:rsidR="00E8119E" w:rsidRPr="00F03856" w14:paraId="0AD8FC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0B72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37AE1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DD09D" w14:textId="77777777" w:rsidR="00E8119E" w:rsidRPr="00F03856" w:rsidRDefault="00E8119E" w:rsidP="00747176">
            <w:pPr>
              <w:rPr>
                <w:rFonts w:eastAsiaTheme="minorHAnsi" w:cs="Arial"/>
                <w:color w:val="000000" w:themeColor="text1"/>
                <w:sz w:val="16"/>
                <w:szCs w:val="16"/>
              </w:rPr>
            </w:pPr>
          </w:p>
        </w:tc>
      </w:tr>
      <w:tr w:rsidR="00E8119E" w:rsidRPr="00F03856" w14:paraId="467BCD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555F4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34560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D4DF01" w14:textId="77777777" w:rsidR="00E8119E" w:rsidRPr="00F03856" w:rsidRDefault="00E8119E" w:rsidP="00747176">
            <w:pPr>
              <w:rPr>
                <w:rFonts w:eastAsiaTheme="minorHAnsi" w:cs="Arial"/>
                <w:color w:val="000000" w:themeColor="text1"/>
                <w:sz w:val="16"/>
                <w:szCs w:val="16"/>
              </w:rPr>
            </w:pPr>
          </w:p>
        </w:tc>
      </w:tr>
      <w:tr w:rsidR="00E8119E" w:rsidRPr="00F03856" w14:paraId="39DFB41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75881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F1820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D16844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DCD4E2" w14:textId="77777777" w:rsidR="00E8119E" w:rsidRPr="001B386B" w:rsidRDefault="00E8119E" w:rsidP="00747176">
            <w:pPr>
              <w:rPr>
                <w:rFonts w:eastAsiaTheme="minorHAnsi" w:cs="Arial"/>
                <w:color w:val="000000" w:themeColor="text1"/>
                <w:sz w:val="4"/>
                <w:szCs w:val="4"/>
              </w:rPr>
            </w:pPr>
          </w:p>
        </w:tc>
      </w:tr>
      <w:tr w:rsidR="00E8119E" w:rsidRPr="00F03856" w14:paraId="1BB64A0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0C0BC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2D9B94" w14:textId="77777777" w:rsidR="00E8119E" w:rsidRPr="00F03856" w:rsidRDefault="00E8119E" w:rsidP="00747176">
            <w:pPr>
              <w:rPr>
                <w:rFonts w:eastAsiaTheme="minorHAnsi" w:cs="Arial"/>
                <w:color w:val="000000" w:themeColor="text1"/>
                <w:sz w:val="16"/>
                <w:szCs w:val="16"/>
              </w:rPr>
            </w:pPr>
          </w:p>
        </w:tc>
      </w:tr>
    </w:tbl>
    <w:p w14:paraId="3B425FB5" w14:textId="77777777" w:rsidR="00E8119E" w:rsidRDefault="00E8119E" w:rsidP="00E8119E">
      <w:pPr>
        <w:pStyle w:val="Caption"/>
        <w:rPr>
          <w:lang w:val="en-GB"/>
        </w:rPr>
      </w:pPr>
      <w:r w:rsidRPr="00702453">
        <w:t xml:space="preserve">Table: </w:t>
      </w:r>
      <w:r>
        <w:t xml:space="preserve">Encoding Details of </w:t>
      </w:r>
      <w:r w:rsidRPr="004521EB">
        <w:rPr>
          <w:lang w:val="en-GB"/>
        </w:rPr>
        <w:t>Phone Call_Status_ET</w:t>
      </w:r>
    </w:p>
    <w:p w14:paraId="7C5E7DF0" w14:textId="77777777" w:rsidR="00495854" w:rsidRPr="00495854" w:rsidRDefault="00495854" w:rsidP="00495854">
      <w:pPr>
        <w:rPr>
          <w:lang w:val="en-GB"/>
        </w:rPr>
      </w:pPr>
    </w:p>
    <w:p w14:paraId="5012629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HMI_DND Status_ET</w:t>
      </w:r>
    </w:p>
    <w:p w14:paraId="6C5C0A3F" w14:textId="77777777" w:rsidR="00B442FD" w:rsidRDefault="00B442FD" w:rsidP="00B442FD">
      <w:pPr>
        <w:rPr>
          <w:rFonts w:cs="Arial"/>
        </w:rPr>
      </w:pPr>
      <w:r>
        <w:rPr>
          <w:rFonts w:cs="Arial"/>
        </w:rPr>
        <w:t>Encoding Type for Captain's Announcement Status (LVDS Status)(Internal Signal)</w:t>
      </w:r>
    </w:p>
    <w:p w14:paraId="22020E39" w14:textId="77777777" w:rsidR="00B442FD" w:rsidRDefault="00B442FD" w:rsidP="00B442FD">
      <w:pPr>
        <w:rPr>
          <w:rFonts w:cs="Arial"/>
        </w:rPr>
      </w:pPr>
    </w:p>
    <w:p w14:paraId="43E85395" w14:textId="22001DA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D04514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DB61C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54309A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616E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39371E" w14:textId="77777777" w:rsidR="00E8119E" w:rsidRPr="00F03856" w:rsidRDefault="00E8119E" w:rsidP="00747176">
            <w:pPr>
              <w:rPr>
                <w:rFonts w:eastAsiaTheme="minorHAnsi" w:cs="Arial"/>
                <w:color w:val="000000" w:themeColor="text1"/>
                <w:sz w:val="16"/>
                <w:szCs w:val="16"/>
              </w:rPr>
            </w:pPr>
          </w:p>
        </w:tc>
      </w:tr>
      <w:tr w:rsidR="00E8119E" w:rsidRPr="00F03856" w14:paraId="61F1F3D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AE6F9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FC2E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9F2F99" w14:textId="77777777" w:rsidR="00E8119E" w:rsidRPr="00F03856" w:rsidRDefault="00E8119E" w:rsidP="00747176">
            <w:pPr>
              <w:rPr>
                <w:rFonts w:eastAsiaTheme="minorHAnsi" w:cs="Arial"/>
                <w:color w:val="000000" w:themeColor="text1"/>
                <w:sz w:val="16"/>
                <w:szCs w:val="16"/>
              </w:rPr>
            </w:pPr>
          </w:p>
        </w:tc>
      </w:tr>
      <w:tr w:rsidR="00E8119E" w:rsidRPr="00F03856" w14:paraId="502646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3A71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CD00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9D1473" w14:textId="77777777" w:rsidR="00E8119E" w:rsidRPr="00F03856" w:rsidRDefault="00E8119E" w:rsidP="00747176">
            <w:pPr>
              <w:rPr>
                <w:rFonts w:eastAsiaTheme="minorHAnsi" w:cs="Arial"/>
                <w:color w:val="000000" w:themeColor="text1"/>
                <w:sz w:val="16"/>
                <w:szCs w:val="16"/>
              </w:rPr>
            </w:pPr>
          </w:p>
        </w:tc>
      </w:tr>
      <w:tr w:rsidR="00E8119E" w:rsidRPr="00F03856" w14:paraId="5E008F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7D14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7F91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F06932" w14:textId="77777777" w:rsidR="00E8119E" w:rsidRPr="00F03856" w:rsidRDefault="00E8119E" w:rsidP="00747176">
            <w:pPr>
              <w:rPr>
                <w:rFonts w:eastAsiaTheme="minorHAnsi" w:cs="Arial"/>
                <w:color w:val="000000" w:themeColor="text1"/>
                <w:sz w:val="16"/>
                <w:szCs w:val="16"/>
              </w:rPr>
            </w:pPr>
          </w:p>
        </w:tc>
      </w:tr>
      <w:tr w:rsidR="00E8119E" w:rsidRPr="00F03856" w14:paraId="00CFB33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99E0B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4F01F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A0AEB4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F18D89" w14:textId="77777777" w:rsidR="00E8119E" w:rsidRPr="001B386B" w:rsidRDefault="00E8119E" w:rsidP="00747176">
            <w:pPr>
              <w:rPr>
                <w:rFonts w:eastAsiaTheme="minorHAnsi" w:cs="Arial"/>
                <w:color w:val="000000" w:themeColor="text1"/>
                <w:sz w:val="4"/>
                <w:szCs w:val="4"/>
              </w:rPr>
            </w:pPr>
          </w:p>
        </w:tc>
      </w:tr>
      <w:tr w:rsidR="00E8119E" w:rsidRPr="00F03856" w14:paraId="035FEE9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19F9E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95C97F" w14:textId="77777777" w:rsidR="00E8119E" w:rsidRPr="00F03856" w:rsidRDefault="00E8119E" w:rsidP="00747176">
            <w:pPr>
              <w:rPr>
                <w:rFonts w:eastAsiaTheme="minorHAnsi" w:cs="Arial"/>
                <w:color w:val="000000" w:themeColor="text1"/>
                <w:sz w:val="16"/>
                <w:szCs w:val="16"/>
              </w:rPr>
            </w:pPr>
          </w:p>
        </w:tc>
      </w:tr>
    </w:tbl>
    <w:p w14:paraId="12520961"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HMI_DND Status_ET</w:t>
      </w:r>
    </w:p>
    <w:p w14:paraId="703E89E1" w14:textId="77777777" w:rsidR="00495854" w:rsidRPr="00495854" w:rsidRDefault="00495854" w:rsidP="00495854">
      <w:pPr>
        <w:rPr>
          <w:lang w:val="en-GB"/>
        </w:rPr>
      </w:pPr>
    </w:p>
    <w:p w14:paraId="2A3C6D0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DSP_VolCntlr_Audio_Vol_Level_Zone_TBD_ET</w:t>
      </w:r>
    </w:p>
    <w:p w14:paraId="6B3096B6" w14:textId="77777777" w:rsidR="00B442FD" w:rsidRDefault="00B442FD" w:rsidP="00B442FD">
      <w:pPr>
        <w:rPr>
          <w:rFonts w:cs="Arial"/>
        </w:rPr>
      </w:pPr>
      <w:r>
        <w:rPr>
          <w:rFonts w:cs="Arial"/>
        </w:rPr>
        <w:t>Encoding Type for Volume Control Audio Vol Level Zone (No Volume/Vol_Step1...Vol_Step30)</w:t>
      </w:r>
    </w:p>
    <w:p w14:paraId="4212C226" w14:textId="77777777" w:rsidR="00B442FD" w:rsidRDefault="00B442FD" w:rsidP="00B442FD">
      <w:pPr>
        <w:rPr>
          <w:rFonts w:cs="Arial"/>
        </w:rPr>
      </w:pPr>
    </w:p>
    <w:p w14:paraId="64AEF35C" w14:textId="797EAC1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7932EA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DACF7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56E38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66361D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DAD9754" w14:textId="77777777" w:rsidR="00E8119E" w:rsidRPr="001B386B" w:rsidRDefault="00E8119E" w:rsidP="00747176">
            <w:pPr>
              <w:rPr>
                <w:rFonts w:eastAsiaTheme="minorHAnsi" w:cs="Arial"/>
                <w:color w:val="000000" w:themeColor="text1"/>
                <w:sz w:val="4"/>
                <w:szCs w:val="4"/>
              </w:rPr>
            </w:pPr>
          </w:p>
        </w:tc>
      </w:tr>
      <w:tr w:rsidR="00E8119E" w:rsidRPr="00F03856" w14:paraId="69243A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71C5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A97A3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C1CEB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0</w:t>
            </w:r>
          </w:p>
        </w:tc>
      </w:tr>
      <w:tr w:rsidR="00E8119E" w:rsidRPr="00F03856" w14:paraId="5DE924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EB731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AAD8F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52BB5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w:t>
            </w:r>
          </w:p>
        </w:tc>
      </w:tr>
      <w:tr w:rsidR="00E8119E" w:rsidRPr="00F03856" w14:paraId="3F3499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1A3E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CA76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282C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w:t>
            </w:r>
          </w:p>
        </w:tc>
      </w:tr>
      <w:tr w:rsidR="00E8119E" w:rsidRPr="00F03856" w14:paraId="5A4452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D44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61456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B0C36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3</w:t>
            </w:r>
          </w:p>
        </w:tc>
      </w:tr>
      <w:tr w:rsidR="00E8119E" w:rsidRPr="00F03856" w14:paraId="4834A9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1279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C41B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5ADF4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4</w:t>
            </w:r>
          </w:p>
        </w:tc>
      </w:tr>
      <w:tr w:rsidR="00E8119E" w:rsidRPr="00F03856" w14:paraId="7A4564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64A8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9D1E3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9D9AB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5</w:t>
            </w:r>
          </w:p>
        </w:tc>
      </w:tr>
      <w:tr w:rsidR="00E8119E" w:rsidRPr="00F03856" w14:paraId="4392D8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007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D849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838BB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6</w:t>
            </w:r>
          </w:p>
        </w:tc>
      </w:tr>
      <w:tr w:rsidR="00E8119E" w:rsidRPr="00F03856" w14:paraId="64FB1F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84856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FE19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37852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7</w:t>
            </w:r>
          </w:p>
        </w:tc>
      </w:tr>
      <w:tr w:rsidR="00E8119E" w:rsidRPr="00F03856" w14:paraId="00F0F3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DDDA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2CD5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F6A3A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8</w:t>
            </w:r>
          </w:p>
        </w:tc>
      </w:tr>
      <w:tr w:rsidR="00E8119E" w:rsidRPr="00F03856" w14:paraId="407E6B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B066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58C8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1EAA7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9</w:t>
            </w:r>
          </w:p>
        </w:tc>
      </w:tr>
      <w:tr w:rsidR="00E8119E" w:rsidRPr="00F03856" w14:paraId="112DC3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ECFA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6298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7601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10</w:t>
            </w:r>
          </w:p>
        </w:tc>
      </w:tr>
      <w:tr w:rsidR="00E8119E" w:rsidRPr="00F03856" w14:paraId="0701BD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BA40B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50676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9C58A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11</w:t>
            </w:r>
          </w:p>
        </w:tc>
      </w:tr>
      <w:tr w:rsidR="00E8119E" w:rsidRPr="00F03856" w14:paraId="6727B6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DF52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78ADC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AECE2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12</w:t>
            </w:r>
          </w:p>
        </w:tc>
      </w:tr>
      <w:tr w:rsidR="00E8119E" w:rsidRPr="00F03856" w14:paraId="1F46B3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9E159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AE56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2A42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13</w:t>
            </w:r>
          </w:p>
        </w:tc>
      </w:tr>
      <w:tr w:rsidR="00E8119E" w:rsidRPr="00F03856" w14:paraId="4192EB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8834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8271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3AA32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14</w:t>
            </w:r>
          </w:p>
        </w:tc>
      </w:tr>
      <w:tr w:rsidR="00E8119E" w:rsidRPr="00F03856" w14:paraId="563C898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5925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04D20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FA0F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15</w:t>
            </w:r>
          </w:p>
        </w:tc>
      </w:tr>
      <w:tr w:rsidR="00E8119E" w:rsidRPr="00F03856" w14:paraId="215DE7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4F5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F675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FF474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16</w:t>
            </w:r>
          </w:p>
        </w:tc>
      </w:tr>
      <w:tr w:rsidR="00E8119E" w:rsidRPr="00F03856" w14:paraId="7AE40B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7F540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C71A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46BD9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17</w:t>
            </w:r>
          </w:p>
        </w:tc>
      </w:tr>
      <w:tr w:rsidR="00E8119E" w:rsidRPr="00F03856" w14:paraId="73F943C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A81E8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A854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B8A75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18</w:t>
            </w:r>
          </w:p>
        </w:tc>
      </w:tr>
      <w:tr w:rsidR="00E8119E" w:rsidRPr="00F03856" w14:paraId="0BD134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A9C4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D58D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B2FE4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19</w:t>
            </w:r>
          </w:p>
        </w:tc>
      </w:tr>
      <w:tr w:rsidR="00E8119E" w:rsidRPr="00F03856" w14:paraId="2D8739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D8A6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79B5E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443A8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20</w:t>
            </w:r>
          </w:p>
        </w:tc>
      </w:tr>
      <w:tr w:rsidR="00E8119E" w:rsidRPr="00F03856" w14:paraId="7EA53E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A4449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E76C4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30E3F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21</w:t>
            </w:r>
          </w:p>
        </w:tc>
      </w:tr>
      <w:tr w:rsidR="00E8119E" w:rsidRPr="00F03856" w14:paraId="48D8D0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5636E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84E9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00917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22</w:t>
            </w:r>
          </w:p>
        </w:tc>
      </w:tr>
      <w:tr w:rsidR="00E8119E" w:rsidRPr="00F03856" w14:paraId="23C33D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B60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4EA4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FFC8B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23</w:t>
            </w:r>
          </w:p>
        </w:tc>
      </w:tr>
      <w:tr w:rsidR="00E8119E" w:rsidRPr="00F03856" w14:paraId="1CC8E8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12231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D7C9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5EA41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24</w:t>
            </w:r>
          </w:p>
        </w:tc>
      </w:tr>
      <w:tr w:rsidR="00E8119E" w:rsidRPr="00F03856" w14:paraId="245DB1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943AF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A841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DCDED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25</w:t>
            </w:r>
          </w:p>
        </w:tc>
      </w:tr>
      <w:tr w:rsidR="00E8119E" w:rsidRPr="00F03856" w14:paraId="0D94DD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7ADB3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37B8D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BB32B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w:t>
            </w:r>
          </w:p>
        </w:tc>
      </w:tr>
      <w:tr w:rsidR="00E8119E" w:rsidRPr="00F03856" w14:paraId="539008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EF89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83123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5E8E8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27</w:t>
            </w:r>
          </w:p>
        </w:tc>
      </w:tr>
      <w:tr w:rsidR="00E8119E" w:rsidRPr="00F03856" w14:paraId="742D21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9756E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EED0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C01D3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28</w:t>
            </w:r>
          </w:p>
        </w:tc>
      </w:tr>
      <w:tr w:rsidR="00E8119E" w:rsidRPr="00F03856" w14:paraId="069BEF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7165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4CEB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EEA7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29</w:t>
            </w:r>
          </w:p>
        </w:tc>
      </w:tr>
      <w:tr w:rsidR="00E8119E" w:rsidRPr="00F03856" w14:paraId="4397D00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D53B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906A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50534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Audio Volume Level signal for volume level 30</w:t>
            </w:r>
          </w:p>
        </w:tc>
      </w:tr>
      <w:tr w:rsidR="00E8119E" w:rsidRPr="00F03856" w14:paraId="5FE1682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1401A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8FE8C3" w14:textId="77777777" w:rsidR="00E8119E" w:rsidRPr="00F03856" w:rsidRDefault="00E8119E" w:rsidP="00747176">
            <w:pPr>
              <w:rPr>
                <w:rFonts w:eastAsiaTheme="minorHAnsi" w:cs="Arial"/>
                <w:color w:val="000000" w:themeColor="text1"/>
                <w:sz w:val="16"/>
                <w:szCs w:val="16"/>
              </w:rPr>
            </w:pPr>
          </w:p>
        </w:tc>
      </w:tr>
    </w:tbl>
    <w:p w14:paraId="6565FF9A" w14:textId="77777777" w:rsidR="00E8119E" w:rsidRDefault="00E8119E" w:rsidP="00E8119E">
      <w:pPr>
        <w:pStyle w:val="Caption"/>
        <w:rPr>
          <w:lang w:val="en-GB"/>
        </w:rPr>
      </w:pPr>
      <w:r w:rsidRPr="00702453">
        <w:t xml:space="preserve">Table: </w:t>
      </w:r>
      <w:r>
        <w:t xml:space="preserve">Encoding Details of </w:t>
      </w:r>
      <w:r w:rsidRPr="004521EB">
        <w:rPr>
          <w:lang w:val="en-GB"/>
        </w:rPr>
        <w:t>DSP_VolCntlr_Audio_Vol_Level_Zone_TBD_ET</w:t>
      </w:r>
    </w:p>
    <w:p w14:paraId="150BA9D0" w14:textId="77777777" w:rsidR="00495854" w:rsidRPr="00495854" w:rsidRDefault="00495854" w:rsidP="00495854">
      <w:pPr>
        <w:rPr>
          <w:lang w:val="en-GB"/>
        </w:rPr>
      </w:pPr>
    </w:p>
    <w:p w14:paraId="7B7E557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Electrical_Architecture_Data</w:t>
      </w:r>
    </w:p>
    <w:p w14:paraId="38A2C72C" w14:textId="77777777" w:rsidR="00B442FD" w:rsidRDefault="00B442FD" w:rsidP="00B442FD">
      <w:pPr>
        <w:rPr>
          <w:rFonts w:cs="Arial"/>
        </w:rPr>
      </w:pPr>
    </w:p>
    <w:p w14:paraId="57BFBB53" w14:textId="0B9DDEEE"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93BE81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823EE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B44FB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637FB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86874" w14:textId="77777777" w:rsidR="00E8119E" w:rsidRPr="00F03856" w:rsidRDefault="00E8119E" w:rsidP="00747176">
            <w:pPr>
              <w:rPr>
                <w:rFonts w:eastAsiaTheme="minorHAnsi" w:cs="Arial"/>
                <w:color w:val="000000" w:themeColor="text1"/>
                <w:sz w:val="16"/>
                <w:szCs w:val="16"/>
              </w:rPr>
            </w:pPr>
          </w:p>
        </w:tc>
      </w:tr>
      <w:tr w:rsidR="00E8119E" w:rsidRPr="00F03856" w14:paraId="431496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435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D71CA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1DC12" w14:textId="77777777" w:rsidR="00E8119E" w:rsidRPr="00F03856" w:rsidRDefault="00E8119E" w:rsidP="00747176">
            <w:pPr>
              <w:rPr>
                <w:rFonts w:eastAsiaTheme="minorHAnsi" w:cs="Arial"/>
                <w:color w:val="000000" w:themeColor="text1"/>
                <w:sz w:val="16"/>
                <w:szCs w:val="16"/>
              </w:rPr>
            </w:pPr>
          </w:p>
        </w:tc>
      </w:tr>
      <w:tr w:rsidR="00E8119E" w:rsidRPr="00F03856" w14:paraId="53B670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D8BF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2E022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6187D" w14:textId="77777777" w:rsidR="00E8119E" w:rsidRPr="00F03856" w:rsidRDefault="00E8119E" w:rsidP="00747176">
            <w:pPr>
              <w:rPr>
                <w:rFonts w:eastAsiaTheme="minorHAnsi" w:cs="Arial"/>
                <w:color w:val="000000" w:themeColor="text1"/>
                <w:sz w:val="16"/>
                <w:szCs w:val="16"/>
              </w:rPr>
            </w:pPr>
          </w:p>
        </w:tc>
      </w:tr>
      <w:tr w:rsidR="00E8119E" w:rsidRPr="00F03856" w14:paraId="586C0D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0E04C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D91A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D6EDC3" w14:textId="77777777" w:rsidR="00E8119E" w:rsidRPr="00F03856" w:rsidRDefault="00E8119E" w:rsidP="00747176">
            <w:pPr>
              <w:rPr>
                <w:rFonts w:eastAsiaTheme="minorHAnsi" w:cs="Arial"/>
                <w:color w:val="000000" w:themeColor="text1"/>
                <w:sz w:val="16"/>
                <w:szCs w:val="16"/>
              </w:rPr>
            </w:pPr>
          </w:p>
        </w:tc>
      </w:tr>
      <w:tr w:rsidR="00E8119E" w:rsidRPr="00F03856" w14:paraId="0EDCF0C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4E18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FB9C8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9B1C44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3C3F00E" w14:textId="77777777" w:rsidR="00E8119E" w:rsidRPr="001B386B" w:rsidRDefault="00E8119E" w:rsidP="00747176">
            <w:pPr>
              <w:rPr>
                <w:rFonts w:eastAsiaTheme="minorHAnsi" w:cs="Arial"/>
                <w:color w:val="000000" w:themeColor="text1"/>
                <w:sz w:val="4"/>
                <w:szCs w:val="4"/>
              </w:rPr>
            </w:pPr>
          </w:p>
        </w:tc>
      </w:tr>
      <w:tr w:rsidR="00E8119E" w:rsidRPr="00F03856" w14:paraId="22AD0D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E4A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456B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Owner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484C89" w14:textId="77777777" w:rsidR="0027306C" w:rsidRDefault="0027306C"/>
        </w:tc>
      </w:tr>
      <w:tr w:rsidR="00E8119E" w:rsidRPr="00F03856" w14:paraId="358D280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F13FA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245CF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Reference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0F1B0A" w14:textId="77777777" w:rsidR="0027306C" w:rsidRDefault="0027306C"/>
        </w:tc>
      </w:tr>
      <w:tr w:rsidR="00E8119E" w:rsidRPr="00F03856" w14:paraId="1D7EACC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453C6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2B2D89" w14:textId="77777777" w:rsidR="00E8119E" w:rsidRPr="00F03856" w:rsidRDefault="00E8119E" w:rsidP="00747176">
            <w:pPr>
              <w:rPr>
                <w:rFonts w:eastAsiaTheme="minorHAnsi" w:cs="Arial"/>
                <w:color w:val="000000" w:themeColor="text1"/>
                <w:sz w:val="16"/>
                <w:szCs w:val="16"/>
              </w:rPr>
            </w:pPr>
          </w:p>
        </w:tc>
      </w:tr>
    </w:tbl>
    <w:p w14:paraId="1FB61346" w14:textId="77777777" w:rsidR="00E8119E" w:rsidRDefault="00E8119E" w:rsidP="00E8119E">
      <w:pPr>
        <w:pStyle w:val="Caption"/>
        <w:rPr>
          <w:lang w:val="en-GB"/>
        </w:rPr>
      </w:pPr>
      <w:r w:rsidRPr="00702453">
        <w:t xml:space="preserve">Table: </w:t>
      </w:r>
      <w:r>
        <w:t xml:space="preserve">Encoding Details of </w:t>
      </w:r>
      <w:r w:rsidRPr="004521EB">
        <w:rPr>
          <w:lang w:val="en-GB"/>
        </w:rPr>
        <w:t>Electrical_Architecture_Data</w:t>
      </w:r>
    </w:p>
    <w:p w14:paraId="270E2FE2" w14:textId="77777777" w:rsidR="00495854" w:rsidRPr="00495854" w:rsidRDefault="00495854" w:rsidP="00495854">
      <w:pPr>
        <w:rPr>
          <w:lang w:val="en-GB"/>
        </w:rPr>
      </w:pPr>
    </w:p>
    <w:p w14:paraId="664FC79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Offset_Vol_Zone_Updated_TBD_ET</w:t>
      </w:r>
    </w:p>
    <w:p w14:paraId="1DA7F70B" w14:textId="77777777" w:rsidR="00B442FD" w:rsidRDefault="00B442FD" w:rsidP="00B442FD">
      <w:pPr>
        <w:rPr>
          <w:rFonts w:cs="Arial"/>
        </w:rPr>
      </w:pPr>
      <w:r>
        <w:rPr>
          <w:rFonts w:cs="Arial"/>
        </w:rPr>
        <w:t>Encoding Type for Offset Vol Updated (NoUpdate/Updated)</w:t>
      </w:r>
    </w:p>
    <w:p w14:paraId="4FBD3404" w14:textId="77777777" w:rsidR="00B442FD" w:rsidRDefault="00B442FD" w:rsidP="00B442FD">
      <w:pPr>
        <w:rPr>
          <w:rFonts w:cs="Arial"/>
        </w:rPr>
      </w:pPr>
    </w:p>
    <w:p w14:paraId="2881612F" w14:textId="427E16D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DE9591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7A18D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5180F5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10E2D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DACCA3" w14:textId="77777777" w:rsidR="00E8119E" w:rsidRPr="00F03856" w:rsidRDefault="00E8119E" w:rsidP="00747176">
            <w:pPr>
              <w:rPr>
                <w:rFonts w:eastAsiaTheme="minorHAnsi" w:cs="Arial"/>
                <w:color w:val="000000" w:themeColor="text1"/>
                <w:sz w:val="16"/>
                <w:szCs w:val="16"/>
              </w:rPr>
            </w:pPr>
          </w:p>
        </w:tc>
      </w:tr>
      <w:tr w:rsidR="00E8119E" w:rsidRPr="00F03856" w14:paraId="29E8EB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0B92F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11A5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036FE9" w14:textId="77777777" w:rsidR="00E8119E" w:rsidRPr="00F03856" w:rsidRDefault="00E8119E" w:rsidP="00747176">
            <w:pPr>
              <w:rPr>
                <w:rFonts w:eastAsiaTheme="minorHAnsi" w:cs="Arial"/>
                <w:color w:val="000000" w:themeColor="text1"/>
                <w:sz w:val="16"/>
                <w:szCs w:val="16"/>
              </w:rPr>
            </w:pPr>
          </w:p>
        </w:tc>
      </w:tr>
      <w:tr w:rsidR="00E8119E" w:rsidRPr="00F03856" w14:paraId="19A154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910E4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DDA9F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CE18FC" w14:textId="77777777" w:rsidR="00E8119E" w:rsidRPr="00F03856" w:rsidRDefault="00E8119E" w:rsidP="00747176">
            <w:pPr>
              <w:rPr>
                <w:rFonts w:eastAsiaTheme="minorHAnsi" w:cs="Arial"/>
                <w:color w:val="000000" w:themeColor="text1"/>
                <w:sz w:val="16"/>
                <w:szCs w:val="16"/>
              </w:rPr>
            </w:pPr>
          </w:p>
        </w:tc>
      </w:tr>
      <w:tr w:rsidR="00E8119E" w:rsidRPr="00F03856" w14:paraId="4CBBC11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330A3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1AB7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0E7C1A" w14:textId="77777777" w:rsidR="00E8119E" w:rsidRPr="00F03856" w:rsidRDefault="00E8119E" w:rsidP="00747176">
            <w:pPr>
              <w:rPr>
                <w:rFonts w:eastAsiaTheme="minorHAnsi" w:cs="Arial"/>
                <w:color w:val="000000" w:themeColor="text1"/>
                <w:sz w:val="16"/>
                <w:szCs w:val="16"/>
              </w:rPr>
            </w:pPr>
          </w:p>
        </w:tc>
      </w:tr>
      <w:tr w:rsidR="00E8119E" w:rsidRPr="00F03856" w14:paraId="0ECB385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EB92C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6ACD0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549A07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49D3A1D" w14:textId="77777777" w:rsidR="00E8119E" w:rsidRPr="001B386B" w:rsidRDefault="00E8119E" w:rsidP="00747176">
            <w:pPr>
              <w:rPr>
                <w:rFonts w:eastAsiaTheme="minorHAnsi" w:cs="Arial"/>
                <w:color w:val="000000" w:themeColor="text1"/>
                <w:sz w:val="4"/>
                <w:szCs w:val="4"/>
              </w:rPr>
            </w:pPr>
          </w:p>
        </w:tc>
      </w:tr>
      <w:tr w:rsidR="00E8119E" w:rsidRPr="00F03856" w14:paraId="0DA24E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3C1D5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3F83D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B220D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Update signal for when the volume is updated</w:t>
            </w:r>
          </w:p>
        </w:tc>
      </w:tr>
      <w:tr w:rsidR="00E8119E" w:rsidRPr="00F03856" w14:paraId="50853F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B0AD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0DDC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DAA8A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Offset Volume Update signal for when the volume is not updated</w:t>
            </w:r>
          </w:p>
        </w:tc>
      </w:tr>
      <w:tr w:rsidR="00E8119E" w:rsidRPr="00F03856" w14:paraId="6810712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DC1F0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9E7C38" w14:textId="77777777" w:rsidR="00E8119E" w:rsidRPr="00F03856" w:rsidRDefault="00E8119E" w:rsidP="00747176">
            <w:pPr>
              <w:rPr>
                <w:rFonts w:eastAsiaTheme="minorHAnsi" w:cs="Arial"/>
                <w:color w:val="000000" w:themeColor="text1"/>
                <w:sz w:val="16"/>
                <w:szCs w:val="16"/>
              </w:rPr>
            </w:pPr>
          </w:p>
        </w:tc>
      </w:tr>
    </w:tbl>
    <w:p w14:paraId="59D17B92" w14:textId="77777777" w:rsidR="00E8119E" w:rsidRDefault="00E8119E" w:rsidP="00E8119E">
      <w:pPr>
        <w:pStyle w:val="Caption"/>
        <w:rPr>
          <w:lang w:val="en-GB"/>
        </w:rPr>
      </w:pPr>
      <w:r w:rsidRPr="00702453">
        <w:t xml:space="preserve">Table: </w:t>
      </w:r>
      <w:r>
        <w:t xml:space="preserve">Encoding Details of </w:t>
      </w:r>
      <w:r w:rsidRPr="004521EB">
        <w:rPr>
          <w:lang w:val="en-GB"/>
        </w:rPr>
        <w:t>Offset_Vol_Zone_Updated_TBD_ET</w:t>
      </w:r>
    </w:p>
    <w:p w14:paraId="547E75CA" w14:textId="77777777" w:rsidR="00495854" w:rsidRPr="00495854" w:rsidRDefault="00495854" w:rsidP="00495854">
      <w:pPr>
        <w:rPr>
          <w:lang w:val="en-GB"/>
        </w:rPr>
      </w:pPr>
    </w:p>
    <w:p w14:paraId="1279B9D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BluetoothAudioSource_ET</w:t>
      </w:r>
    </w:p>
    <w:p w14:paraId="62DB9026" w14:textId="77777777" w:rsidR="00B442FD" w:rsidRDefault="00B442FD" w:rsidP="00B442FD">
      <w:pPr>
        <w:rPr>
          <w:rFonts w:cs="Arial"/>
        </w:rPr>
      </w:pPr>
      <w:r>
        <w:rPr>
          <w:rFonts w:cs="Arial"/>
        </w:rPr>
        <w:t>Encoding Type for Bluetooth Audio Source (Connected)(Internal Signal)</w:t>
      </w:r>
    </w:p>
    <w:p w14:paraId="1C35E53D" w14:textId="77777777" w:rsidR="00B442FD" w:rsidRDefault="00B442FD" w:rsidP="00B442FD">
      <w:pPr>
        <w:rPr>
          <w:rFonts w:cs="Arial"/>
        </w:rPr>
      </w:pPr>
    </w:p>
    <w:p w14:paraId="5AA80A0F" w14:textId="7A3E3F44"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2A49F2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96C46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1FA87C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37B2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CCECC8" w14:textId="77777777" w:rsidR="00E8119E" w:rsidRPr="00F03856" w:rsidRDefault="00E8119E" w:rsidP="00747176">
            <w:pPr>
              <w:rPr>
                <w:rFonts w:eastAsiaTheme="minorHAnsi" w:cs="Arial"/>
                <w:color w:val="000000" w:themeColor="text1"/>
                <w:sz w:val="16"/>
                <w:szCs w:val="16"/>
              </w:rPr>
            </w:pPr>
          </w:p>
        </w:tc>
      </w:tr>
      <w:tr w:rsidR="00E8119E" w:rsidRPr="00F03856" w14:paraId="0828D1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79932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0FE5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D832FD" w14:textId="77777777" w:rsidR="00E8119E" w:rsidRPr="00F03856" w:rsidRDefault="00E8119E" w:rsidP="00747176">
            <w:pPr>
              <w:rPr>
                <w:rFonts w:eastAsiaTheme="minorHAnsi" w:cs="Arial"/>
                <w:color w:val="000000" w:themeColor="text1"/>
                <w:sz w:val="16"/>
                <w:szCs w:val="16"/>
              </w:rPr>
            </w:pPr>
          </w:p>
        </w:tc>
      </w:tr>
      <w:tr w:rsidR="00E8119E" w:rsidRPr="00F03856" w14:paraId="16897E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FA012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0C07D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5C3E9" w14:textId="77777777" w:rsidR="00E8119E" w:rsidRPr="00F03856" w:rsidRDefault="00E8119E" w:rsidP="00747176">
            <w:pPr>
              <w:rPr>
                <w:rFonts w:eastAsiaTheme="minorHAnsi" w:cs="Arial"/>
                <w:color w:val="000000" w:themeColor="text1"/>
                <w:sz w:val="16"/>
                <w:szCs w:val="16"/>
              </w:rPr>
            </w:pPr>
          </w:p>
        </w:tc>
      </w:tr>
      <w:tr w:rsidR="00E8119E" w:rsidRPr="00F03856" w14:paraId="1F53E0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088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2F45C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944625" w14:textId="77777777" w:rsidR="00E8119E" w:rsidRPr="00F03856" w:rsidRDefault="00E8119E" w:rsidP="00747176">
            <w:pPr>
              <w:rPr>
                <w:rFonts w:eastAsiaTheme="minorHAnsi" w:cs="Arial"/>
                <w:color w:val="000000" w:themeColor="text1"/>
                <w:sz w:val="16"/>
                <w:szCs w:val="16"/>
              </w:rPr>
            </w:pPr>
          </w:p>
        </w:tc>
      </w:tr>
      <w:tr w:rsidR="00E8119E" w:rsidRPr="00F03856" w14:paraId="04A3D81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D72C1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C2652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8AFBFC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95CB54B" w14:textId="77777777" w:rsidR="00E8119E" w:rsidRPr="001B386B" w:rsidRDefault="00E8119E" w:rsidP="00747176">
            <w:pPr>
              <w:rPr>
                <w:rFonts w:eastAsiaTheme="minorHAnsi" w:cs="Arial"/>
                <w:color w:val="000000" w:themeColor="text1"/>
                <w:sz w:val="4"/>
                <w:szCs w:val="4"/>
              </w:rPr>
            </w:pPr>
          </w:p>
        </w:tc>
      </w:tr>
      <w:tr w:rsidR="00E8119E" w:rsidRPr="00F03856" w14:paraId="73C892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A595A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6B742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53A40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Connected</w:t>
            </w:r>
          </w:p>
        </w:tc>
      </w:tr>
      <w:tr w:rsidR="00E8119E" w:rsidRPr="00F03856" w14:paraId="5C15710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AF295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D3028C" w14:textId="77777777" w:rsidR="00E8119E" w:rsidRPr="00F03856" w:rsidRDefault="00E8119E" w:rsidP="00747176">
            <w:pPr>
              <w:rPr>
                <w:rFonts w:eastAsiaTheme="minorHAnsi" w:cs="Arial"/>
                <w:color w:val="000000" w:themeColor="text1"/>
                <w:sz w:val="16"/>
                <w:szCs w:val="16"/>
              </w:rPr>
            </w:pPr>
          </w:p>
        </w:tc>
      </w:tr>
    </w:tbl>
    <w:p w14:paraId="3D9DEDEA"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BluetoothAudioSource_ET</w:t>
      </w:r>
    </w:p>
    <w:p w14:paraId="6EBCF1B6" w14:textId="77777777" w:rsidR="00495854" w:rsidRPr="00495854" w:rsidRDefault="00495854" w:rsidP="00495854">
      <w:pPr>
        <w:rPr>
          <w:lang w:val="en-GB"/>
        </w:rPr>
      </w:pPr>
    </w:p>
    <w:p w14:paraId="6191CCC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Share_Command_ET</w:t>
      </w:r>
    </w:p>
    <w:p w14:paraId="316AADB7" w14:textId="77777777" w:rsidR="00B442FD" w:rsidRDefault="00B442FD" w:rsidP="00B442FD">
      <w:pPr>
        <w:rPr>
          <w:rFonts w:cs="Arial"/>
        </w:rPr>
      </w:pPr>
      <w:r>
        <w:rPr>
          <w:rFonts w:cs="Arial"/>
        </w:rPr>
        <w:t>Encoding Type for Request Share Command (Physical Touch)</w:t>
      </w:r>
    </w:p>
    <w:p w14:paraId="649705C4" w14:textId="77777777" w:rsidR="00B442FD" w:rsidRDefault="00B442FD" w:rsidP="00B442FD">
      <w:pPr>
        <w:rPr>
          <w:rFonts w:cs="Arial"/>
        </w:rPr>
      </w:pPr>
    </w:p>
    <w:p w14:paraId="10C52A90" w14:textId="410E10C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1442C9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FEA18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188130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4FFDE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BECB2" w14:textId="77777777" w:rsidR="00E8119E" w:rsidRPr="00F03856" w:rsidRDefault="00E8119E" w:rsidP="00747176">
            <w:pPr>
              <w:rPr>
                <w:rFonts w:eastAsiaTheme="minorHAnsi" w:cs="Arial"/>
                <w:color w:val="000000" w:themeColor="text1"/>
                <w:sz w:val="16"/>
                <w:szCs w:val="16"/>
              </w:rPr>
            </w:pPr>
          </w:p>
        </w:tc>
      </w:tr>
      <w:tr w:rsidR="00E8119E" w:rsidRPr="00F03856" w14:paraId="18FAD9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70C6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7439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ED4EA" w14:textId="77777777" w:rsidR="00E8119E" w:rsidRPr="00F03856" w:rsidRDefault="00E8119E" w:rsidP="00747176">
            <w:pPr>
              <w:rPr>
                <w:rFonts w:eastAsiaTheme="minorHAnsi" w:cs="Arial"/>
                <w:color w:val="000000" w:themeColor="text1"/>
                <w:sz w:val="16"/>
                <w:szCs w:val="16"/>
              </w:rPr>
            </w:pPr>
          </w:p>
        </w:tc>
      </w:tr>
      <w:tr w:rsidR="00E8119E" w:rsidRPr="00F03856" w14:paraId="25F852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6DF1B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E029B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AE3371" w14:textId="77777777" w:rsidR="00E8119E" w:rsidRPr="00F03856" w:rsidRDefault="00E8119E" w:rsidP="00747176">
            <w:pPr>
              <w:rPr>
                <w:rFonts w:eastAsiaTheme="minorHAnsi" w:cs="Arial"/>
                <w:color w:val="000000" w:themeColor="text1"/>
                <w:sz w:val="16"/>
                <w:szCs w:val="16"/>
              </w:rPr>
            </w:pPr>
          </w:p>
        </w:tc>
      </w:tr>
      <w:tr w:rsidR="00E8119E" w:rsidRPr="00F03856" w14:paraId="45508D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852AD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C97E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18325B" w14:textId="77777777" w:rsidR="00E8119E" w:rsidRPr="00F03856" w:rsidRDefault="00E8119E" w:rsidP="00747176">
            <w:pPr>
              <w:rPr>
                <w:rFonts w:eastAsiaTheme="minorHAnsi" w:cs="Arial"/>
                <w:color w:val="000000" w:themeColor="text1"/>
                <w:sz w:val="16"/>
                <w:szCs w:val="16"/>
              </w:rPr>
            </w:pPr>
          </w:p>
        </w:tc>
      </w:tr>
      <w:tr w:rsidR="00E8119E" w:rsidRPr="00F03856" w14:paraId="5081781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42C3B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25B1B1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2A685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1F1B38A" w14:textId="77777777" w:rsidR="00E8119E" w:rsidRPr="001B386B" w:rsidRDefault="00E8119E" w:rsidP="00747176">
            <w:pPr>
              <w:rPr>
                <w:rFonts w:eastAsiaTheme="minorHAnsi" w:cs="Arial"/>
                <w:color w:val="000000" w:themeColor="text1"/>
                <w:sz w:val="4"/>
                <w:szCs w:val="4"/>
              </w:rPr>
            </w:pPr>
          </w:p>
        </w:tc>
      </w:tr>
      <w:tr w:rsidR="00E8119E" w:rsidRPr="00F03856" w14:paraId="35B7009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E9FF9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FE7AB9" w14:textId="77777777" w:rsidR="00E8119E" w:rsidRPr="00F03856" w:rsidRDefault="00E8119E" w:rsidP="00747176">
            <w:pPr>
              <w:rPr>
                <w:rFonts w:eastAsiaTheme="minorHAnsi" w:cs="Arial"/>
                <w:color w:val="000000" w:themeColor="text1"/>
                <w:sz w:val="16"/>
                <w:szCs w:val="16"/>
              </w:rPr>
            </w:pPr>
          </w:p>
        </w:tc>
      </w:tr>
    </w:tbl>
    <w:p w14:paraId="489F9F70" w14:textId="77777777" w:rsidR="00E8119E" w:rsidRDefault="00E8119E" w:rsidP="00E8119E">
      <w:pPr>
        <w:pStyle w:val="Caption"/>
        <w:rPr>
          <w:lang w:val="en-GB"/>
        </w:rPr>
      </w:pPr>
      <w:r w:rsidRPr="00702453">
        <w:t xml:space="preserve">Table: </w:t>
      </w:r>
      <w:r>
        <w:t xml:space="preserve">Encoding Details of </w:t>
      </w:r>
      <w:r w:rsidRPr="004521EB">
        <w:rPr>
          <w:lang w:val="en-GB"/>
        </w:rPr>
        <w:t>Share_Command_ET</w:t>
      </w:r>
    </w:p>
    <w:p w14:paraId="2EB47710" w14:textId="77777777" w:rsidR="00495854" w:rsidRPr="00495854" w:rsidRDefault="00495854" w:rsidP="00495854">
      <w:pPr>
        <w:rPr>
          <w:lang w:val="en-GB"/>
        </w:rPr>
      </w:pPr>
    </w:p>
    <w:p w14:paraId="5C485F7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PAC_VolCntlr_Audio_Vol_Level_Zone_TBD_ET</w:t>
      </w:r>
    </w:p>
    <w:p w14:paraId="5F82B949" w14:textId="77777777" w:rsidR="00B442FD" w:rsidRDefault="00B442FD" w:rsidP="00B442FD">
      <w:pPr>
        <w:rPr>
          <w:rFonts w:cs="Arial"/>
        </w:rPr>
      </w:pPr>
      <w:r>
        <w:rPr>
          <w:rFonts w:cs="Arial"/>
        </w:rPr>
        <w:t>Encoding Type for Volume Control Audio Vol Level Zone (No Volume/Vol_Step1...Vol_Step30)</w:t>
      </w:r>
    </w:p>
    <w:p w14:paraId="350AFEAF" w14:textId="77777777" w:rsidR="00B442FD" w:rsidRDefault="00B442FD" w:rsidP="00B442FD">
      <w:pPr>
        <w:rPr>
          <w:rFonts w:cs="Arial"/>
        </w:rPr>
      </w:pPr>
    </w:p>
    <w:p w14:paraId="01D95F43" w14:textId="53A5C27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11A821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283F1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209469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E5517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73AF57" w14:textId="77777777" w:rsidR="00E8119E" w:rsidRPr="00F03856" w:rsidRDefault="00E8119E" w:rsidP="00747176">
            <w:pPr>
              <w:rPr>
                <w:rFonts w:eastAsiaTheme="minorHAnsi" w:cs="Arial"/>
                <w:color w:val="000000" w:themeColor="text1"/>
                <w:sz w:val="16"/>
                <w:szCs w:val="16"/>
              </w:rPr>
            </w:pPr>
          </w:p>
        </w:tc>
      </w:tr>
      <w:tr w:rsidR="00E8119E" w:rsidRPr="00F03856" w14:paraId="0DD1E6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C513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C3932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F1FF09" w14:textId="77777777" w:rsidR="00E8119E" w:rsidRPr="00F03856" w:rsidRDefault="00E8119E" w:rsidP="00747176">
            <w:pPr>
              <w:rPr>
                <w:rFonts w:eastAsiaTheme="minorHAnsi" w:cs="Arial"/>
                <w:color w:val="000000" w:themeColor="text1"/>
                <w:sz w:val="16"/>
                <w:szCs w:val="16"/>
              </w:rPr>
            </w:pPr>
          </w:p>
        </w:tc>
      </w:tr>
      <w:tr w:rsidR="00E8119E" w:rsidRPr="00F03856" w14:paraId="659FEE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7F85C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3C172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504626" w14:textId="77777777" w:rsidR="00E8119E" w:rsidRPr="00F03856" w:rsidRDefault="00E8119E" w:rsidP="00747176">
            <w:pPr>
              <w:rPr>
                <w:rFonts w:eastAsiaTheme="minorHAnsi" w:cs="Arial"/>
                <w:color w:val="000000" w:themeColor="text1"/>
                <w:sz w:val="16"/>
                <w:szCs w:val="16"/>
              </w:rPr>
            </w:pPr>
          </w:p>
        </w:tc>
      </w:tr>
      <w:tr w:rsidR="00E8119E" w:rsidRPr="00F03856" w14:paraId="2624D6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9273A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6A927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82F604" w14:textId="77777777" w:rsidR="00E8119E" w:rsidRPr="00F03856" w:rsidRDefault="00E8119E" w:rsidP="00747176">
            <w:pPr>
              <w:rPr>
                <w:rFonts w:eastAsiaTheme="minorHAnsi" w:cs="Arial"/>
                <w:color w:val="000000" w:themeColor="text1"/>
                <w:sz w:val="16"/>
                <w:szCs w:val="16"/>
              </w:rPr>
            </w:pPr>
          </w:p>
        </w:tc>
      </w:tr>
      <w:tr w:rsidR="00E8119E" w:rsidRPr="00F03856" w14:paraId="41A29C2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38D38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51722A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399476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A54C8A8" w14:textId="77777777" w:rsidR="00E8119E" w:rsidRPr="001B386B" w:rsidRDefault="00E8119E" w:rsidP="00747176">
            <w:pPr>
              <w:rPr>
                <w:rFonts w:eastAsiaTheme="minorHAnsi" w:cs="Arial"/>
                <w:color w:val="000000" w:themeColor="text1"/>
                <w:sz w:val="4"/>
                <w:szCs w:val="4"/>
              </w:rPr>
            </w:pPr>
          </w:p>
        </w:tc>
      </w:tr>
      <w:tr w:rsidR="00E8119E" w:rsidRPr="00F03856" w14:paraId="64CE79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4CD30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48144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3F8B4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0</w:t>
            </w:r>
          </w:p>
        </w:tc>
      </w:tr>
      <w:tr w:rsidR="00E8119E" w:rsidRPr="00F03856" w14:paraId="7AB57D3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1846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62A5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7077E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w:t>
            </w:r>
          </w:p>
        </w:tc>
      </w:tr>
      <w:tr w:rsidR="00E8119E" w:rsidRPr="00F03856" w14:paraId="60A774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170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9DC5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B8CD4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w:t>
            </w:r>
          </w:p>
        </w:tc>
      </w:tr>
      <w:tr w:rsidR="00E8119E" w:rsidRPr="00F03856" w14:paraId="587652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1E17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843E8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5FDB8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3</w:t>
            </w:r>
          </w:p>
        </w:tc>
      </w:tr>
      <w:tr w:rsidR="00E8119E" w:rsidRPr="00F03856" w14:paraId="03F3DC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3AF9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94310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28B6A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4</w:t>
            </w:r>
          </w:p>
        </w:tc>
      </w:tr>
      <w:tr w:rsidR="00E8119E" w:rsidRPr="00F03856" w14:paraId="05EF73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5E8D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6B909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96881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5</w:t>
            </w:r>
          </w:p>
        </w:tc>
      </w:tr>
      <w:tr w:rsidR="00E8119E" w:rsidRPr="00F03856" w14:paraId="5AEFAA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2D239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BA90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4A216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6</w:t>
            </w:r>
          </w:p>
        </w:tc>
      </w:tr>
      <w:tr w:rsidR="00E8119E" w:rsidRPr="00F03856" w14:paraId="66FC06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74B03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989B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942FD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7</w:t>
            </w:r>
          </w:p>
        </w:tc>
      </w:tr>
      <w:tr w:rsidR="00E8119E" w:rsidRPr="00F03856" w14:paraId="7F1E8C4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9BBD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C986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4AC2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8</w:t>
            </w:r>
          </w:p>
        </w:tc>
      </w:tr>
      <w:tr w:rsidR="00E8119E" w:rsidRPr="00F03856" w14:paraId="435A00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F961A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2525D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2A0DA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9</w:t>
            </w:r>
          </w:p>
        </w:tc>
      </w:tr>
      <w:tr w:rsidR="00E8119E" w:rsidRPr="00F03856" w14:paraId="38D88A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C6AA7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87C1A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1CCC5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10</w:t>
            </w:r>
          </w:p>
        </w:tc>
      </w:tr>
      <w:tr w:rsidR="00E8119E" w:rsidRPr="00F03856" w14:paraId="69AEAB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4F39A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643A2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16B1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11</w:t>
            </w:r>
          </w:p>
        </w:tc>
      </w:tr>
      <w:tr w:rsidR="00E8119E" w:rsidRPr="00F03856" w14:paraId="74A555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FF049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60F98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5107C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12</w:t>
            </w:r>
          </w:p>
        </w:tc>
      </w:tr>
      <w:tr w:rsidR="00E8119E" w:rsidRPr="00F03856" w14:paraId="618747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C597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439D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EE358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13</w:t>
            </w:r>
          </w:p>
        </w:tc>
      </w:tr>
      <w:tr w:rsidR="00E8119E" w:rsidRPr="00F03856" w14:paraId="0D94FE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D0636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816F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AB1D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14</w:t>
            </w:r>
          </w:p>
        </w:tc>
      </w:tr>
      <w:tr w:rsidR="00E8119E" w:rsidRPr="00F03856" w14:paraId="298AC0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278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E0DE0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B2D4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15</w:t>
            </w:r>
          </w:p>
        </w:tc>
      </w:tr>
      <w:tr w:rsidR="00E8119E" w:rsidRPr="00F03856" w14:paraId="0CC13B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1AB7C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0814A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0DCE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16</w:t>
            </w:r>
          </w:p>
        </w:tc>
      </w:tr>
      <w:tr w:rsidR="00E8119E" w:rsidRPr="00F03856" w14:paraId="4E4404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03F88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624E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76D13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17</w:t>
            </w:r>
          </w:p>
        </w:tc>
      </w:tr>
      <w:tr w:rsidR="00E8119E" w:rsidRPr="00F03856" w14:paraId="0CA3E7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7B77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AD654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122F0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18</w:t>
            </w:r>
          </w:p>
        </w:tc>
      </w:tr>
      <w:tr w:rsidR="00E8119E" w:rsidRPr="00F03856" w14:paraId="66EB9F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FADB0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B111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EAEF5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19</w:t>
            </w:r>
          </w:p>
        </w:tc>
      </w:tr>
      <w:tr w:rsidR="00E8119E" w:rsidRPr="00F03856" w14:paraId="15FFB0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3E7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09EDF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FBE7F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20</w:t>
            </w:r>
          </w:p>
        </w:tc>
      </w:tr>
      <w:tr w:rsidR="00E8119E" w:rsidRPr="00F03856" w14:paraId="1E0F86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10AB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8589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02F8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21</w:t>
            </w:r>
          </w:p>
        </w:tc>
      </w:tr>
      <w:tr w:rsidR="00E8119E" w:rsidRPr="00F03856" w14:paraId="1E34ED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B02E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E7DB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E13ED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22</w:t>
            </w:r>
          </w:p>
        </w:tc>
      </w:tr>
      <w:tr w:rsidR="00E8119E" w:rsidRPr="00F03856" w14:paraId="3F0FBE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13C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CB20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B1FBA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23</w:t>
            </w:r>
          </w:p>
        </w:tc>
      </w:tr>
      <w:tr w:rsidR="00E8119E" w:rsidRPr="00F03856" w14:paraId="76C0D7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0C6B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8C90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826DF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24</w:t>
            </w:r>
          </w:p>
        </w:tc>
      </w:tr>
      <w:tr w:rsidR="00E8119E" w:rsidRPr="00F03856" w14:paraId="546C43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942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E8C50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DC3F1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25</w:t>
            </w:r>
          </w:p>
        </w:tc>
      </w:tr>
      <w:tr w:rsidR="00E8119E" w:rsidRPr="00F03856" w14:paraId="435FF4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6AF9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F00C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2B3A1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26</w:t>
            </w:r>
          </w:p>
        </w:tc>
      </w:tr>
      <w:tr w:rsidR="00E8119E" w:rsidRPr="00F03856" w14:paraId="68036E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2FAC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F75E8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F1C44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27</w:t>
            </w:r>
          </w:p>
        </w:tc>
      </w:tr>
      <w:tr w:rsidR="00E8119E" w:rsidRPr="00F03856" w14:paraId="0A1EB7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B2D9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4B01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738E1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28</w:t>
            </w:r>
          </w:p>
        </w:tc>
      </w:tr>
      <w:tr w:rsidR="00E8119E" w:rsidRPr="00F03856" w14:paraId="106BE0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C33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0C76A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31829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29</w:t>
            </w:r>
          </w:p>
        </w:tc>
      </w:tr>
      <w:tr w:rsidR="00E8119E" w:rsidRPr="00F03856" w14:paraId="1C21C1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8E96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3C66C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3FC97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Audio Volume Level signal for volume level 30</w:t>
            </w:r>
          </w:p>
        </w:tc>
      </w:tr>
      <w:tr w:rsidR="00E8119E" w:rsidRPr="00F03856" w14:paraId="064B691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09972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F8A7D5" w14:textId="77777777" w:rsidR="00E8119E" w:rsidRPr="00F03856" w:rsidRDefault="00E8119E" w:rsidP="00747176">
            <w:pPr>
              <w:rPr>
                <w:rFonts w:eastAsiaTheme="minorHAnsi" w:cs="Arial"/>
                <w:color w:val="000000" w:themeColor="text1"/>
                <w:sz w:val="16"/>
                <w:szCs w:val="16"/>
              </w:rPr>
            </w:pPr>
          </w:p>
        </w:tc>
      </w:tr>
    </w:tbl>
    <w:p w14:paraId="160BD24E" w14:textId="77777777" w:rsidR="00E8119E" w:rsidRDefault="00E8119E" w:rsidP="00E8119E">
      <w:pPr>
        <w:pStyle w:val="Caption"/>
        <w:rPr>
          <w:lang w:val="en-GB"/>
        </w:rPr>
      </w:pPr>
      <w:r w:rsidRPr="00702453">
        <w:t xml:space="preserve">Table: </w:t>
      </w:r>
      <w:r>
        <w:t xml:space="preserve">Encoding Details of </w:t>
      </w:r>
      <w:r w:rsidRPr="004521EB">
        <w:rPr>
          <w:lang w:val="en-GB"/>
        </w:rPr>
        <w:t>PAC_VolCntlr_Audio_Vol_Level_Zone_TBD_ET</w:t>
      </w:r>
    </w:p>
    <w:p w14:paraId="5E8FB53A" w14:textId="77777777" w:rsidR="00495854" w:rsidRPr="00495854" w:rsidRDefault="00495854" w:rsidP="00495854">
      <w:pPr>
        <w:rPr>
          <w:lang w:val="en-GB"/>
        </w:rPr>
      </w:pPr>
    </w:p>
    <w:p w14:paraId="4A28696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Phone_Vol_Level_ET</w:t>
      </w:r>
    </w:p>
    <w:p w14:paraId="0B61885E" w14:textId="77777777" w:rsidR="00B442FD" w:rsidRDefault="00B442FD" w:rsidP="00B442FD">
      <w:pPr>
        <w:rPr>
          <w:rFonts w:cs="Arial"/>
        </w:rPr>
      </w:pPr>
      <w:r>
        <w:rPr>
          <w:rFonts w:cs="Arial"/>
        </w:rPr>
        <w:t>Encoding Type for Phone Vol Level Zone (Zone 1/2/3/4/5/6)</w:t>
      </w:r>
    </w:p>
    <w:p w14:paraId="37B924BD" w14:textId="77777777" w:rsidR="00B442FD" w:rsidRDefault="00B442FD" w:rsidP="00B442FD">
      <w:pPr>
        <w:rPr>
          <w:rFonts w:cs="Arial"/>
        </w:rPr>
      </w:pPr>
    </w:p>
    <w:p w14:paraId="54C32F0A" w14:textId="1921F67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B69C64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F07E4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B2A50D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6C7ED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4B7239" w14:textId="77777777" w:rsidR="00E8119E" w:rsidRPr="00F03856" w:rsidRDefault="00E8119E" w:rsidP="00747176">
            <w:pPr>
              <w:rPr>
                <w:rFonts w:eastAsiaTheme="minorHAnsi" w:cs="Arial"/>
                <w:color w:val="000000" w:themeColor="text1"/>
                <w:sz w:val="16"/>
                <w:szCs w:val="16"/>
              </w:rPr>
            </w:pPr>
          </w:p>
        </w:tc>
      </w:tr>
      <w:tr w:rsidR="00E8119E" w:rsidRPr="00F03856" w14:paraId="0233B88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E970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9794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352E08" w14:textId="77777777" w:rsidR="00E8119E" w:rsidRPr="00F03856" w:rsidRDefault="00E8119E" w:rsidP="00747176">
            <w:pPr>
              <w:rPr>
                <w:rFonts w:eastAsiaTheme="minorHAnsi" w:cs="Arial"/>
                <w:color w:val="000000" w:themeColor="text1"/>
                <w:sz w:val="16"/>
                <w:szCs w:val="16"/>
              </w:rPr>
            </w:pPr>
          </w:p>
        </w:tc>
      </w:tr>
      <w:tr w:rsidR="00E8119E" w:rsidRPr="00F03856" w14:paraId="5D5133B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3BFCA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5836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37BCC3" w14:textId="77777777" w:rsidR="00E8119E" w:rsidRPr="00F03856" w:rsidRDefault="00E8119E" w:rsidP="00747176">
            <w:pPr>
              <w:rPr>
                <w:rFonts w:eastAsiaTheme="minorHAnsi" w:cs="Arial"/>
                <w:color w:val="000000" w:themeColor="text1"/>
                <w:sz w:val="16"/>
                <w:szCs w:val="16"/>
              </w:rPr>
            </w:pPr>
          </w:p>
        </w:tc>
      </w:tr>
      <w:tr w:rsidR="00E8119E" w:rsidRPr="00F03856" w14:paraId="33988E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3AF4F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D5562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5680D1" w14:textId="77777777" w:rsidR="00E8119E" w:rsidRPr="00F03856" w:rsidRDefault="00E8119E" w:rsidP="00747176">
            <w:pPr>
              <w:rPr>
                <w:rFonts w:eastAsiaTheme="minorHAnsi" w:cs="Arial"/>
                <w:color w:val="000000" w:themeColor="text1"/>
                <w:sz w:val="16"/>
                <w:szCs w:val="16"/>
              </w:rPr>
            </w:pPr>
          </w:p>
        </w:tc>
      </w:tr>
      <w:tr w:rsidR="00E8119E" w:rsidRPr="00F03856" w14:paraId="1E12333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98A2B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0A68EB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BE96B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A9C5B3" w14:textId="77777777" w:rsidR="00E8119E" w:rsidRPr="001B386B" w:rsidRDefault="00E8119E" w:rsidP="00747176">
            <w:pPr>
              <w:rPr>
                <w:rFonts w:eastAsiaTheme="minorHAnsi" w:cs="Arial"/>
                <w:color w:val="000000" w:themeColor="text1"/>
                <w:sz w:val="4"/>
                <w:szCs w:val="4"/>
              </w:rPr>
            </w:pPr>
          </w:p>
        </w:tc>
      </w:tr>
      <w:tr w:rsidR="00E8119E" w:rsidRPr="00F03856" w14:paraId="51A5AC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4411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6749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83642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1C5D85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D926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B2DC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D4D78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0FF071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E0EE9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2D06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4CC36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787B45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EC4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22865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87F2D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1C6F0AC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343ED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5BE5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82EA9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0131AD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FC952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F21F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A8BB9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316437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DCEE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A9B4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813F4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2A11AE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B399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0CF59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367A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67D40D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6F1E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02F3A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49D09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3102D4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26BA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D825E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33F9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00E847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ADD0C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2EFA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4407B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7F6D8C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1296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12971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3BE92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08A955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A124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F40C7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8FCC9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36F380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34F3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71BE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ADA08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700EDF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8297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F9767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41881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370A4F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A6E8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3EDA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5F45E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389A19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97752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771D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A951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023C06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D724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9F9CC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4FA36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012C6E3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C9883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7A94B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A759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66C45F2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8D8AC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12AB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406DE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207782C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8426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CE7E3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CC08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66983E9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E05F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C4A0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3C47B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383173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A57A5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53863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50DC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796149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247B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9B06B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5EBC0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2CE4DD1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5B88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9F51F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195BD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49AB5DF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016AC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6953F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C618A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074D67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4063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41D3F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6C92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24160A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9374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DA84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1B22E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5724B6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ACE86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5BAE6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3D6A5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012246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F65C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715A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A85D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57E8C7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6DAD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05680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74D3A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5ACB86F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28EA4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B18F18" w14:textId="77777777" w:rsidR="00E8119E" w:rsidRPr="00F03856" w:rsidRDefault="00E8119E" w:rsidP="00747176">
            <w:pPr>
              <w:rPr>
                <w:rFonts w:eastAsiaTheme="minorHAnsi" w:cs="Arial"/>
                <w:color w:val="000000" w:themeColor="text1"/>
                <w:sz w:val="16"/>
                <w:szCs w:val="16"/>
              </w:rPr>
            </w:pPr>
          </w:p>
        </w:tc>
      </w:tr>
    </w:tbl>
    <w:p w14:paraId="4D05F704" w14:textId="77777777" w:rsidR="00E8119E" w:rsidRDefault="00E8119E" w:rsidP="00E8119E">
      <w:pPr>
        <w:pStyle w:val="Caption"/>
        <w:rPr>
          <w:lang w:val="en-GB"/>
        </w:rPr>
      </w:pPr>
      <w:r w:rsidRPr="00702453">
        <w:t xml:space="preserve">Table: </w:t>
      </w:r>
      <w:r>
        <w:t xml:space="preserve">Encoding Details of </w:t>
      </w:r>
      <w:r w:rsidRPr="004521EB">
        <w:rPr>
          <w:lang w:val="en-GB"/>
        </w:rPr>
        <w:t>Phone_Vol_Level_ET</w:t>
      </w:r>
    </w:p>
    <w:p w14:paraId="78E23841" w14:textId="77777777" w:rsidR="00495854" w:rsidRPr="00495854" w:rsidRDefault="00495854" w:rsidP="00495854">
      <w:pPr>
        <w:rPr>
          <w:lang w:val="en-GB"/>
        </w:rPr>
      </w:pPr>
    </w:p>
    <w:p w14:paraId="199513B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VehicleAudioMode_Rsp_ET</w:t>
      </w:r>
    </w:p>
    <w:p w14:paraId="0722484C" w14:textId="77777777" w:rsidR="00B442FD" w:rsidRDefault="00B442FD" w:rsidP="00B442FD">
      <w:pPr>
        <w:rPr>
          <w:rFonts w:cs="Arial"/>
        </w:rPr>
      </w:pPr>
      <w:r>
        <w:rPr>
          <w:rFonts w:cs="Arial"/>
        </w:rPr>
        <w:t>Encoding Type for Vehicle Audio Mode Response (Null/ Cabin/ Zone)</w:t>
      </w:r>
    </w:p>
    <w:p w14:paraId="493C45E7" w14:textId="77777777" w:rsidR="00B442FD" w:rsidRDefault="00B442FD" w:rsidP="00B442FD">
      <w:pPr>
        <w:rPr>
          <w:rFonts w:cs="Arial"/>
        </w:rPr>
      </w:pPr>
    </w:p>
    <w:p w14:paraId="285294E6" w14:textId="46FA2081"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8377BC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26F73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8E6297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D238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C463DB" w14:textId="77777777" w:rsidR="00E8119E" w:rsidRPr="00F03856" w:rsidRDefault="00E8119E" w:rsidP="00747176">
            <w:pPr>
              <w:rPr>
                <w:rFonts w:eastAsiaTheme="minorHAnsi" w:cs="Arial"/>
                <w:color w:val="000000" w:themeColor="text1"/>
                <w:sz w:val="16"/>
                <w:szCs w:val="16"/>
              </w:rPr>
            </w:pPr>
          </w:p>
        </w:tc>
      </w:tr>
      <w:tr w:rsidR="00E8119E" w:rsidRPr="00F03856" w14:paraId="1FEFFA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93D6E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8ED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2C86E" w14:textId="77777777" w:rsidR="00E8119E" w:rsidRPr="00F03856" w:rsidRDefault="00E8119E" w:rsidP="00747176">
            <w:pPr>
              <w:rPr>
                <w:rFonts w:eastAsiaTheme="minorHAnsi" w:cs="Arial"/>
                <w:color w:val="000000" w:themeColor="text1"/>
                <w:sz w:val="16"/>
                <w:szCs w:val="16"/>
              </w:rPr>
            </w:pPr>
          </w:p>
        </w:tc>
      </w:tr>
      <w:tr w:rsidR="00E8119E" w:rsidRPr="00F03856" w14:paraId="703A22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6718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358EC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B23F7B" w14:textId="77777777" w:rsidR="00E8119E" w:rsidRPr="00F03856" w:rsidRDefault="00E8119E" w:rsidP="00747176">
            <w:pPr>
              <w:rPr>
                <w:rFonts w:eastAsiaTheme="minorHAnsi" w:cs="Arial"/>
                <w:color w:val="000000" w:themeColor="text1"/>
                <w:sz w:val="16"/>
                <w:szCs w:val="16"/>
              </w:rPr>
            </w:pPr>
          </w:p>
        </w:tc>
      </w:tr>
      <w:tr w:rsidR="00E8119E" w:rsidRPr="00F03856" w14:paraId="37556A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48B50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549A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B3BC8F" w14:textId="77777777" w:rsidR="00E8119E" w:rsidRPr="00F03856" w:rsidRDefault="00E8119E" w:rsidP="00747176">
            <w:pPr>
              <w:rPr>
                <w:rFonts w:eastAsiaTheme="minorHAnsi" w:cs="Arial"/>
                <w:color w:val="000000" w:themeColor="text1"/>
                <w:sz w:val="16"/>
                <w:szCs w:val="16"/>
              </w:rPr>
            </w:pPr>
          </w:p>
        </w:tc>
      </w:tr>
      <w:tr w:rsidR="00E8119E" w:rsidRPr="00F03856" w14:paraId="7AE9293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EF24C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B63764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1BD8FA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03C0DC5" w14:textId="77777777" w:rsidR="00E8119E" w:rsidRPr="001B386B" w:rsidRDefault="00E8119E" w:rsidP="00747176">
            <w:pPr>
              <w:rPr>
                <w:rFonts w:eastAsiaTheme="minorHAnsi" w:cs="Arial"/>
                <w:color w:val="000000" w:themeColor="text1"/>
                <w:sz w:val="4"/>
                <w:szCs w:val="4"/>
              </w:rPr>
            </w:pPr>
          </w:p>
        </w:tc>
      </w:tr>
      <w:tr w:rsidR="00E8119E" w:rsidRPr="00F03856" w14:paraId="71FA1E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DE197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849E6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BDFF5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3D1FCA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D0E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E1009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E090C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w:t>
            </w:r>
          </w:p>
        </w:tc>
      </w:tr>
      <w:tr w:rsidR="00E8119E" w:rsidRPr="00F03856" w14:paraId="771B5D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9C526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111CE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8E45E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Zone</w:t>
            </w:r>
          </w:p>
        </w:tc>
      </w:tr>
      <w:tr w:rsidR="00E8119E" w:rsidRPr="00F03856" w14:paraId="42ACECC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D3113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477054" w14:textId="77777777" w:rsidR="00E8119E" w:rsidRPr="00F03856" w:rsidRDefault="00E8119E" w:rsidP="00747176">
            <w:pPr>
              <w:rPr>
                <w:rFonts w:eastAsiaTheme="minorHAnsi" w:cs="Arial"/>
                <w:color w:val="000000" w:themeColor="text1"/>
                <w:sz w:val="16"/>
                <w:szCs w:val="16"/>
              </w:rPr>
            </w:pPr>
          </w:p>
        </w:tc>
      </w:tr>
    </w:tbl>
    <w:p w14:paraId="7F056DB4" w14:textId="77777777" w:rsidR="00E8119E" w:rsidRDefault="00E8119E" w:rsidP="00E8119E">
      <w:pPr>
        <w:pStyle w:val="Caption"/>
        <w:rPr>
          <w:lang w:val="en-GB"/>
        </w:rPr>
      </w:pPr>
      <w:r w:rsidRPr="00702453">
        <w:t xml:space="preserve">Table: </w:t>
      </w:r>
      <w:r>
        <w:t xml:space="preserve">Encoding Details of </w:t>
      </w:r>
      <w:r w:rsidRPr="004521EB">
        <w:rPr>
          <w:lang w:val="en-GB"/>
        </w:rPr>
        <w:t>VehicleAudioMode_Rsp_ET</w:t>
      </w:r>
    </w:p>
    <w:p w14:paraId="0E4E8E8D" w14:textId="77777777" w:rsidR="00495854" w:rsidRPr="00495854" w:rsidRDefault="00495854" w:rsidP="00495854">
      <w:pPr>
        <w:rPr>
          <w:lang w:val="en-GB"/>
        </w:rPr>
      </w:pPr>
    </w:p>
    <w:p w14:paraId="76BF69F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InCarComm_D_St_ET</w:t>
      </w:r>
    </w:p>
    <w:p w14:paraId="285067FF" w14:textId="77777777" w:rsidR="00B442FD" w:rsidRDefault="00B442FD" w:rsidP="00B442FD">
      <w:pPr>
        <w:rPr>
          <w:rFonts w:cs="Arial"/>
        </w:rPr>
      </w:pPr>
      <w:r>
        <w:rPr>
          <w:rFonts w:cs="Arial"/>
        </w:rPr>
        <w:t>Encoding Type for ICC Status (Inactive/Enabled/Temporarily Disabled)</w:t>
      </w:r>
    </w:p>
    <w:p w14:paraId="2FB25783" w14:textId="77777777" w:rsidR="00B442FD" w:rsidRDefault="00B442FD" w:rsidP="00B442FD">
      <w:pPr>
        <w:rPr>
          <w:rFonts w:cs="Arial"/>
        </w:rPr>
      </w:pPr>
    </w:p>
    <w:p w14:paraId="67D40711" w14:textId="04BDE1D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00DED0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20062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39893A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65622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7469DC" w14:textId="77777777" w:rsidR="00E8119E" w:rsidRPr="00F03856" w:rsidRDefault="00E8119E" w:rsidP="00747176">
            <w:pPr>
              <w:rPr>
                <w:rFonts w:eastAsiaTheme="minorHAnsi" w:cs="Arial"/>
                <w:color w:val="000000" w:themeColor="text1"/>
                <w:sz w:val="16"/>
                <w:szCs w:val="16"/>
              </w:rPr>
            </w:pPr>
          </w:p>
        </w:tc>
      </w:tr>
      <w:tr w:rsidR="00E8119E" w:rsidRPr="00F03856" w14:paraId="5E35DA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AB95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B47D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3AB0D" w14:textId="77777777" w:rsidR="00E8119E" w:rsidRPr="00F03856" w:rsidRDefault="00E8119E" w:rsidP="00747176">
            <w:pPr>
              <w:rPr>
                <w:rFonts w:eastAsiaTheme="minorHAnsi" w:cs="Arial"/>
                <w:color w:val="000000" w:themeColor="text1"/>
                <w:sz w:val="16"/>
                <w:szCs w:val="16"/>
              </w:rPr>
            </w:pPr>
          </w:p>
        </w:tc>
      </w:tr>
      <w:tr w:rsidR="00E8119E" w:rsidRPr="00F03856" w14:paraId="36A5CB5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1CA1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73FD3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C5C866" w14:textId="77777777" w:rsidR="00E8119E" w:rsidRPr="00F03856" w:rsidRDefault="00E8119E" w:rsidP="00747176">
            <w:pPr>
              <w:rPr>
                <w:rFonts w:eastAsiaTheme="minorHAnsi" w:cs="Arial"/>
                <w:color w:val="000000" w:themeColor="text1"/>
                <w:sz w:val="16"/>
                <w:szCs w:val="16"/>
              </w:rPr>
            </w:pPr>
          </w:p>
        </w:tc>
      </w:tr>
      <w:tr w:rsidR="00E8119E" w:rsidRPr="00F03856" w14:paraId="613622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76C4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4D670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75FB49" w14:textId="77777777" w:rsidR="00E8119E" w:rsidRPr="00F03856" w:rsidRDefault="00E8119E" w:rsidP="00747176">
            <w:pPr>
              <w:rPr>
                <w:rFonts w:eastAsiaTheme="minorHAnsi" w:cs="Arial"/>
                <w:color w:val="000000" w:themeColor="text1"/>
                <w:sz w:val="16"/>
                <w:szCs w:val="16"/>
              </w:rPr>
            </w:pPr>
          </w:p>
        </w:tc>
      </w:tr>
      <w:tr w:rsidR="00E8119E" w:rsidRPr="00F03856" w14:paraId="0BEBE09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E4888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56496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F4AF49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974983" w14:textId="77777777" w:rsidR="00E8119E" w:rsidRPr="001B386B" w:rsidRDefault="00E8119E" w:rsidP="00747176">
            <w:pPr>
              <w:rPr>
                <w:rFonts w:eastAsiaTheme="minorHAnsi" w:cs="Arial"/>
                <w:color w:val="000000" w:themeColor="text1"/>
                <w:sz w:val="4"/>
                <w:szCs w:val="4"/>
              </w:rPr>
            </w:pPr>
          </w:p>
        </w:tc>
      </w:tr>
      <w:tr w:rsidR="00E8119E" w:rsidRPr="00F03856" w14:paraId="63E75EA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13A49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9E4DB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18079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ICC Status when it can accept user input</w:t>
            </w:r>
          </w:p>
        </w:tc>
      </w:tr>
      <w:tr w:rsidR="00E8119E" w:rsidRPr="00F03856" w14:paraId="1A70F9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280FC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F1311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Enabled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F4E7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ICC Status based on user request and when active</w:t>
            </w:r>
          </w:p>
        </w:tc>
      </w:tr>
      <w:tr w:rsidR="00E8119E" w:rsidRPr="00F03856" w14:paraId="05EEC7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31131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B5A42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Temporarily Disabled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676DD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ICC status when ICC functionality is disabled.</w:t>
            </w:r>
          </w:p>
        </w:tc>
      </w:tr>
      <w:tr w:rsidR="00E8119E" w:rsidRPr="00F03856" w14:paraId="504ED4A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6C0C4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1FD583" w14:textId="77777777" w:rsidR="00E8119E" w:rsidRPr="00F03856" w:rsidRDefault="00E8119E" w:rsidP="00747176">
            <w:pPr>
              <w:rPr>
                <w:rFonts w:eastAsiaTheme="minorHAnsi" w:cs="Arial"/>
                <w:color w:val="000000" w:themeColor="text1"/>
                <w:sz w:val="16"/>
                <w:szCs w:val="16"/>
              </w:rPr>
            </w:pPr>
          </w:p>
        </w:tc>
      </w:tr>
    </w:tbl>
    <w:p w14:paraId="7B404714" w14:textId="77777777" w:rsidR="00E8119E" w:rsidRDefault="00E8119E" w:rsidP="00E8119E">
      <w:pPr>
        <w:pStyle w:val="Caption"/>
        <w:rPr>
          <w:lang w:val="en-GB"/>
        </w:rPr>
      </w:pPr>
      <w:r w:rsidRPr="00702453">
        <w:t xml:space="preserve">Table: </w:t>
      </w:r>
      <w:r>
        <w:t xml:space="preserve">Encoding Details of </w:t>
      </w:r>
      <w:r w:rsidRPr="004521EB">
        <w:rPr>
          <w:lang w:val="en-GB"/>
        </w:rPr>
        <w:t>InCarComm_D_St_ET</w:t>
      </w:r>
    </w:p>
    <w:p w14:paraId="6BF3D09C" w14:textId="77777777" w:rsidR="00495854" w:rsidRPr="00495854" w:rsidRDefault="00495854" w:rsidP="00495854">
      <w:pPr>
        <w:rPr>
          <w:lang w:val="en-GB"/>
        </w:rPr>
      </w:pPr>
    </w:p>
    <w:p w14:paraId="0396E4B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VolCntlr_Audio_Vol_Level_Zone_ET</w:t>
      </w:r>
    </w:p>
    <w:p w14:paraId="4ED1E812" w14:textId="77777777" w:rsidR="00B442FD" w:rsidRDefault="00B442FD" w:rsidP="00B442FD">
      <w:pPr>
        <w:rPr>
          <w:rFonts w:cs="Arial"/>
        </w:rPr>
      </w:pPr>
      <w:r>
        <w:rPr>
          <w:rFonts w:cs="Arial"/>
        </w:rPr>
        <w:t>Encoding Type for Volume Control Audio Vol Level Zone (No Volume/Vol_Step1...Vol_Step30)</w:t>
      </w:r>
    </w:p>
    <w:p w14:paraId="65C0EA55" w14:textId="77777777" w:rsidR="00B442FD" w:rsidRDefault="00B442FD" w:rsidP="00B442FD">
      <w:pPr>
        <w:rPr>
          <w:rFonts w:cs="Arial"/>
        </w:rPr>
      </w:pPr>
    </w:p>
    <w:p w14:paraId="34EA9905" w14:textId="038CA017"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95B82F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FD1C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27F4E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EB38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D06266" w14:textId="77777777" w:rsidR="00E8119E" w:rsidRPr="00F03856" w:rsidRDefault="00E8119E" w:rsidP="00747176">
            <w:pPr>
              <w:rPr>
                <w:rFonts w:eastAsiaTheme="minorHAnsi" w:cs="Arial"/>
                <w:color w:val="000000" w:themeColor="text1"/>
                <w:sz w:val="16"/>
                <w:szCs w:val="16"/>
              </w:rPr>
            </w:pPr>
          </w:p>
        </w:tc>
      </w:tr>
      <w:tr w:rsidR="00E8119E" w:rsidRPr="00F03856" w14:paraId="70AF58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BC72D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8E30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DBA755" w14:textId="77777777" w:rsidR="00E8119E" w:rsidRPr="00F03856" w:rsidRDefault="00E8119E" w:rsidP="00747176">
            <w:pPr>
              <w:rPr>
                <w:rFonts w:eastAsiaTheme="minorHAnsi" w:cs="Arial"/>
                <w:color w:val="000000" w:themeColor="text1"/>
                <w:sz w:val="16"/>
                <w:szCs w:val="16"/>
              </w:rPr>
            </w:pPr>
          </w:p>
        </w:tc>
      </w:tr>
      <w:tr w:rsidR="00E8119E" w:rsidRPr="00F03856" w14:paraId="3C7F50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DFFA5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9353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EF1181" w14:textId="77777777" w:rsidR="00E8119E" w:rsidRPr="00F03856" w:rsidRDefault="00E8119E" w:rsidP="00747176">
            <w:pPr>
              <w:rPr>
                <w:rFonts w:eastAsiaTheme="minorHAnsi" w:cs="Arial"/>
                <w:color w:val="000000" w:themeColor="text1"/>
                <w:sz w:val="16"/>
                <w:szCs w:val="16"/>
              </w:rPr>
            </w:pPr>
          </w:p>
        </w:tc>
      </w:tr>
      <w:tr w:rsidR="00E8119E" w:rsidRPr="00F03856" w14:paraId="1DB9F5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446D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1E39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8C482F" w14:textId="77777777" w:rsidR="00E8119E" w:rsidRPr="00F03856" w:rsidRDefault="00E8119E" w:rsidP="00747176">
            <w:pPr>
              <w:rPr>
                <w:rFonts w:eastAsiaTheme="minorHAnsi" w:cs="Arial"/>
                <w:color w:val="000000" w:themeColor="text1"/>
                <w:sz w:val="16"/>
                <w:szCs w:val="16"/>
              </w:rPr>
            </w:pPr>
          </w:p>
        </w:tc>
      </w:tr>
      <w:tr w:rsidR="00E8119E" w:rsidRPr="00F03856" w14:paraId="65F1FDB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1BC66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96762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D401DE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C8D075" w14:textId="77777777" w:rsidR="00E8119E" w:rsidRPr="001B386B" w:rsidRDefault="00E8119E" w:rsidP="00747176">
            <w:pPr>
              <w:rPr>
                <w:rFonts w:eastAsiaTheme="minorHAnsi" w:cs="Arial"/>
                <w:color w:val="000000" w:themeColor="text1"/>
                <w:sz w:val="4"/>
                <w:szCs w:val="4"/>
              </w:rPr>
            </w:pPr>
          </w:p>
        </w:tc>
      </w:tr>
      <w:tr w:rsidR="00E8119E" w:rsidRPr="00F03856" w14:paraId="59DC70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9FD7F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2DAB5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13562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E8119E" w:rsidRPr="00F03856" w14:paraId="03F30D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D9C1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D7C29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51DF5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E8119E" w:rsidRPr="00F03856" w14:paraId="4CB065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51985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4E0DE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776D7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E8119E" w:rsidRPr="00F03856" w14:paraId="014E7A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6202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AB4E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01C7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E8119E" w:rsidRPr="00F03856" w14:paraId="67D3A0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BB58A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45BD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8BE4C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E8119E" w:rsidRPr="00F03856" w14:paraId="7411E24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C8AB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6ECB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860F9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E8119E" w:rsidRPr="00F03856" w14:paraId="5052A3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21F1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2FB2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EF45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E8119E" w:rsidRPr="00F03856" w14:paraId="452220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46D3B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34D5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F7BD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E8119E" w:rsidRPr="00F03856" w14:paraId="72833BF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501E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A3754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D7DE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E8119E" w:rsidRPr="00F03856" w14:paraId="4808AC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A06F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D932F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85B89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E8119E" w:rsidRPr="00F03856" w14:paraId="1F8713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BFB43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71A07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2599B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E8119E" w:rsidRPr="00F03856" w14:paraId="3A3FCB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FBE9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47469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6B9BA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E8119E" w:rsidRPr="00F03856" w14:paraId="4F7C6DF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6673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57C6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6C0E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E8119E" w:rsidRPr="00F03856" w14:paraId="7C7D8A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93C2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A6CD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1584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E8119E" w:rsidRPr="00F03856" w14:paraId="6C3EE2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5478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D6010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F139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E8119E" w:rsidRPr="00F03856" w14:paraId="0687F6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920E8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442D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956D1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E8119E" w:rsidRPr="00F03856" w14:paraId="10A7DD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03E9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1A887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F308D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E8119E" w:rsidRPr="00F03856" w14:paraId="11B5EB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F7C12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BABD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FC362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E8119E" w:rsidRPr="00F03856" w14:paraId="7CF6CA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221B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8366B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092C5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E8119E" w:rsidRPr="00F03856" w14:paraId="1E5DB8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C7CE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3829C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A7907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E8119E" w:rsidRPr="00F03856" w14:paraId="5995EF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6FE1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2CCF7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1EE72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E8119E" w:rsidRPr="00F03856" w14:paraId="2A5832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0B132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EB7E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6FA6A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E8119E" w:rsidRPr="00F03856" w14:paraId="14C673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82F6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40176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CEE8D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E8119E" w:rsidRPr="00F03856" w14:paraId="0EE950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4878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3F7E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D95D9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E8119E" w:rsidRPr="00F03856" w14:paraId="0A375B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B805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C495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B274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E8119E" w:rsidRPr="00F03856" w14:paraId="72AEB2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E097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7E6E3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56956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E8119E" w:rsidRPr="00F03856" w14:paraId="087AB3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0DBA8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B9FA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D76C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E8119E" w:rsidRPr="00F03856" w14:paraId="0BBEA1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52F1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F8B87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CA237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E8119E" w:rsidRPr="00F03856" w14:paraId="3706AA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3F25D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9AC6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AF957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E8119E" w:rsidRPr="00F03856" w14:paraId="10DDEC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45B5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F18A6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574AD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E8119E" w:rsidRPr="00F03856" w14:paraId="45F38E9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CC63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003C1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0E26C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E8119E" w:rsidRPr="00F03856" w14:paraId="5D9CA45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B31EE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B4BBFD" w14:textId="77777777" w:rsidR="00E8119E" w:rsidRPr="00F03856" w:rsidRDefault="00E8119E" w:rsidP="00747176">
            <w:pPr>
              <w:rPr>
                <w:rFonts w:eastAsiaTheme="minorHAnsi" w:cs="Arial"/>
                <w:color w:val="000000" w:themeColor="text1"/>
                <w:sz w:val="16"/>
                <w:szCs w:val="16"/>
              </w:rPr>
            </w:pPr>
          </w:p>
        </w:tc>
      </w:tr>
    </w:tbl>
    <w:p w14:paraId="5D5A5A40" w14:textId="77777777" w:rsidR="00E8119E" w:rsidRDefault="00E8119E" w:rsidP="00E8119E">
      <w:pPr>
        <w:pStyle w:val="Caption"/>
        <w:rPr>
          <w:lang w:val="en-GB"/>
        </w:rPr>
      </w:pPr>
      <w:r w:rsidRPr="00702453">
        <w:t xml:space="preserve">Table: </w:t>
      </w:r>
      <w:r>
        <w:t xml:space="preserve">Encoding Details of </w:t>
      </w:r>
      <w:r w:rsidRPr="004521EB">
        <w:rPr>
          <w:lang w:val="en-GB"/>
        </w:rPr>
        <w:t>VolCntlr_Audio_Vol_Level_Zone_ET</w:t>
      </w:r>
    </w:p>
    <w:p w14:paraId="6E453A9D" w14:textId="77777777" w:rsidR="00495854" w:rsidRPr="00495854" w:rsidRDefault="00495854" w:rsidP="00495854">
      <w:pPr>
        <w:rPr>
          <w:lang w:val="en-GB"/>
        </w:rPr>
      </w:pPr>
    </w:p>
    <w:p w14:paraId="70E6926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SoundMode_Command_ET</w:t>
      </w:r>
    </w:p>
    <w:p w14:paraId="588BF699" w14:textId="77777777" w:rsidR="00B442FD" w:rsidRDefault="00B442FD" w:rsidP="00B442FD">
      <w:pPr>
        <w:rPr>
          <w:rFonts w:cs="Arial"/>
        </w:rPr>
      </w:pPr>
      <w:r>
        <w:rPr>
          <w:rFonts w:cs="Arial"/>
        </w:rPr>
        <w:t>Encoding Type for Sound Mode Command (Physical Touch)</w:t>
      </w:r>
    </w:p>
    <w:p w14:paraId="0C8042CC" w14:textId="77777777" w:rsidR="00B442FD" w:rsidRDefault="00B442FD" w:rsidP="00B442FD">
      <w:pPr>
        <w:rPr>
          <w:rFonts w:cs="Arial"/>
        </w:rPr>
      </w:pPr>
    </w:p>
    <w:p w14:paraId="2F8F3F36" w14:textId="44E6365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BA0AC5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78CFD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C9263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CB188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85D50" w14:textId="77777777" w:rsidR="00E8119E" w:rsidRPr="00F03856" w:rsidRDefault="00E8119E" w:rsidP="00747176">
            <w:pPr>
              <w:rPr>
                <w:rFonts w:eastAsiaTheme="minorHAnsi" w:cs="Arial"/>
                <w:color w:val="000000" w:themeColor="text1"/>
                <w:sz w:val="16"/>
                <w:szCs w:val="16"/>
              </w:rPr>
            </w:pPr>
          </w:p>
        </w:tc>
      </w:tr>
      <w:tr w:rsidR="00E8119E" w:rsidRPr="00F03856" w14:paraId="1378728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005D1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14E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1DD4C6" w14:textId="77777777" w:rsidR="00E8119E" w:rsidRPr="00F03856" w:rsidRDefault="00E8119E" w:rsidP="00747176">
            <w:pPr>
              <w:rPr>
                <w:rFonts w:eastAsiaTheme="minorHAnsi" w:cs="Arial"/>
                <w:color w:val="000000" w:themeColor="text1"/>
                <w:sz w:val="16"/>
                <w:szCs w:val="16"/>
              </w:rPr>
            </w:pPr>
          </w:p>
        </w:tc>
      </w:tr>
      <w:tr w:rsidR="00E8119E" w:rsidRPr="00F03856" w14:paraId="2AC40F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CF045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E5FD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46E4CB" w14:textId="77777777" w:rsidR="00E8119E" w:rsidRPr="00F03856" w:rsidRDefault="00E8119E" w:rsidP="00747176">
            <w:pPr>
              <w:rPr>
                <w:rFonts w:eastAsiaTheme="minorHAnsi" w:cs="Arial"/>
                <w:color w:val="000000" w:themeColor="text1"/>
                <w:sz w:val="16"/>
                <w:szCs w:val="16"/>
              </w:rPr>
            </w:pPr>
          </w:p>
        </w:tc>
      </w:tr>
      <w:tr w:rsidR="00E8119E" w:rsidRPr="00F03856" w14:paraId="13897F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9AF23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4BC8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4790C4" w14:textId="77777777" w:rsidR="00E8119E" w:rsidRPr="00F03856" w:rsidRDefault="00E8119E" w:rsidP="00747176">
            <w:pPr>
              <w:rPr>
                <w:rFonts w:eastAsiaTheme="minorHAnsi" w:cs="Arial"/>
                <w:color w:val="000000" w:themeColor="text1"/>
                <w:sz w:val="16"/>
                <w:szCs w:val="16"/>
              </w:rPr>
            </w:pPr>
          </w:p>
        </w:tc>
      </w:tr>
      <w:tr w:rsidR="00E8119E" w:rsidRPr="00F03856" w14:paraId="31AC743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EB4D3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9FE538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CD666D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834EE72" w14:textId="77777777" w:rsidR="00E8119E" w:rsidRPr="001B386B" w:rsidRDefault="00E8119E" w:rsidP="00747176">
            <w:pPr>
              <w:rPr>
                <w:rFonts w:eastAsiaTheme="minorHAnsi" w:cs="Arial"/>
                <w:color w:val="000000" w:themeColor="text1"/>
                <w:sz w:val="4"/>
                <w:szCs w:val="4"/>
              </w:rPr>
            </w:pPr>
          </w:p>
        </w:tc>
      </w:tr>
      <w:tr w:rsidR="00E8119E" w:rsidRPr="00F03856" w14:paraId="11D7A66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F4266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72C40B" w14:textId="77777777" w:rsidR="00E8119E" w:rsidRPr="00F03856" w:rsidRDefault="00E8119E" w:rsidP="00747176">
            <w:pPr>
              <w:rPr>
                <w:rFonts w:eastAsiaTheme="minorHAnsi" w:cs="Arial"/>
                <w:color w:val="000000" w:themeColor="text1"/>
                <w:sz w:val="16"/>
                <w:szCs w:val="16"/>
              </w:rPr>
            </w:pPr>
          </w:p>
        </w:tc>
      </w:tr>
    </w:tbl>
    <w:p w14:paraId="19186191" w14:textId="77777777" w:rsidR="00E8119E" w:rsidRDefault="00E8119E" w:rsidP="00E8119E">
      <w:pPr>
        <w:pStyle w:val="Caption"/>
        <w:rPr>
          <w:lang w:val="en-GB"/>
        </w:rPr>
      </w:pPr>
      <w:r w:rsidRPr="00702453">
        <w:t xml:space="preserve">Table: </w:t>
      </w:r>
      <w:r>
        <w:t xml:space="preserve">Encoding Details of </w:t>
      </w:r>
      <w:r w:rsidRPr="004521EB">
        <w:rPr>
          <w:lang w:val="en-GB"/>
        </w:rPr>
        <w:t>SoundMode_Command_ET</w:t>
      </w:r>
    </w:p>
    <w:p w14:paraId="5763B378" w14:textId="77777777" w:rsidR="00495854" w:rsidRPr="00495854" w:rsidRDefault="00495854" w:rsidP="00495854">
      <w:pPr>
        <w:rPr>
          <w:lang w:val="en-GB"/>
        </w:rPr>
      </w:pPr>
    </w:p>
    <w:p w14:paraId="26E8DA7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AudioShareResp_Command_ET</w:t>
      </w:r>
    </w:p>
    <w:p w14:paraId="4E12A35C" w14:textId="77777777" w:rsidR="00B442FD" w:rsidRDefault="00B442FD" w:rsidP="00B442FD">
      <w:pPr>
        <w:rPr>
          <w:rFonts w:cs="Arial"/>
        </w:rPr>
      </w:pPr>
      <w:r>
        <w:rPr>
          <w:rFonts w:cs="Arial"/>
        </w:rPr>
        <w:t>Encoding Type for Audio Share Resp Command (Physical Touch)</w:t>
      </w:r>
    </w:p>
    <w:p w14:paraId="3C11D1DF" w14:textId="77777777" w:rsidR="00B442FD" w:rsidRDefault="00B442FD" w:rsidP="00B442FD">
      <w:pPr>
        <w:rPr>
          <w:rFonts w:cs="Arial"/>
        </w:rPr>
      </w:pPr>
    </w:p>
    <w:p w14:paraId="12AD1C80" w14:textId="4EBEC8D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AA2B77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2B0EB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CE0C03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3A3B1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F8F383" w14:textId="77777777" w:rsidR="00E8119E" w:rsidRPr="00F03856" w:rsidRDefault="00E8119E" w:rsidP="00747176">
            <w:pPr>
              <w:rPr>
                <w:rFonts w:eastAsiaTheme="minorHAnsi" w:cs="Arial"/>
                <w:color w:val="000000" w:themeColor="text1"/>
                <w:sz w:val="16"/>
                <w:szCs w:val="16"/>
              </w:rPr>
            </w:pPr>
          </w:p>
        </w:tc>
      </w:tr>
      <w:tr w:rsidR="00E8119E" w:rsidRPr="00F03856" w14:paraId="487478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61A8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14073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653A24" w14:textId="77777777" w:rsidR="00E8119E" w:rsidRPr="00F03856" w:rsidRDefault="00E8119E" w:rsidP="00747176">
            <w:pPr>
              <w:rPr>
                <w:rFonts w:eastAsiaTheme="minorHAnsi" w:cs="Arial"/>
                <w:color w:val="000000" w:themeColor="text1"/>
                <w:sz w:val="16"/>
                <w:szCs w:val="16"/>
              </w:rPr>
            </w:pPr>
          </w:p>
        </w:tc>
      </w:tr>
      <w:tr w:rsidR="00E8119E" w:rsidRPr="00F03856" w14:paraId="67B6CD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4494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01CE7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5973A8" w14:textId="77777777" w:rsidR="00E8119E" w:rsidRPr="00F03856" w:rsidRDefault="00E8119E" w:rsidP="00747176">
            <w:pPr>
              <w:rPr>
                <w:rFonts w:eastAsiaTheme="minorHAnsi" w:cs="Arial"/>
                <w:color w:val="000000" w:themeColor="text1"/>
                <w:sz w:val="16"/>
                <w:szCs w:val="16"/>
              </w:rPr>
            </w:pPr>
          </w:p>
        </w:tc>
      </w:tr>
      <w:tr w:rsidR="00E8119E" w:rsidRPr="00F03856" w14:paraId="2A8190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E7F6F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FAB10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75701" w14:textId="77777777" w:rsidR="00E8119E" w:rsidRPr="00F03856" w:rsidRDefault="00E8119E" w:rsidP="00747176">
            <w:pPr>
              <w:rPr>
                <w:rFonts w:eastAsiaTheme="minorHAnsi" w:cs="Arial"/>
                <w:color w:val="000000" w:themeColor="text1"/>
                <w:sz w:val="16"/>
                <w:szCs w:val="16"/>
              </w:rPr>
            </w:pPr>
          </w:p>
        </w:tc>
      </w:tr>
      <w:tr w:rsidR="00E8119E" w:rsidRPr="00F03856" w14:paraId="57F105F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A21D4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4A21A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FAF7D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E02AE99" w14:textId="77777777" w:rsidR="00E8119E" w:rsidRPr="001B386B" w:rsidRDefault="00E8119E" w:rsidP="00747176">
            <w:pPr>
              <w:rPr>
                <w:rFonts w:eastAsiaTheme="minorHAnsi" w:cs="Arial"/>
                <w:color w:val="000000" w:themeColor="text1"/>
                <w:sz w:val="4"/>
                <w:szCs w:val="4"/>
              </w:rPr>
            </w:pPr>
          </w:p>
        </w:tc>
      </w:tr>
      <w:tr w:rsidR="00E8119E" w:rsidRPr="00F03856" w14:paraId="3BDE45D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7E9B2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136A36" w14:textId="77777777" w:rsidR="00E8119E" w:rsidRPr="00F03856" w:rsidRDefault="00E8119E" w:rsidP="00747176">
            <w:pPr>
              <w:rPr>
                <w:rFonts w:eastAsiaTheme="minorHAnsi" w:cs="Arial"/>
                <w:color w:val="000000" w:themeColor="text1"/>
                <w:sz w:val="16"/>
                <w:szCs w:val="16"/>
              </w:rPr>
            </w:pPr>
          </w:p>
        </w:tc>
      </w:tr>
    </w:tbl>
    <w:p w14:paraId="59298FEF" w14:textId="77777777" w:rsidR="00E8119E" w:rsidRDefault="00E8119E" w:rsidP="00E8119E">
      <w:pPr>
        <w:pStyle w:val="Caption"/>
        <w:rPr>
          <w:lang w:val="en-GB"/>
        </w:rPr>
      </w:pPr>
      <w:r w:rsidRPr="00702453">
        <w:t xml:space="preserve">Table: </w:t>
      </w:r>
      <w:r>
        <w:t xml:space="preserve">Encoding Details of </w:t>
      </w:r>
      <w:r w:rsidRPr="004521EB">
        <w:rPr>
          <w:lang w:val="en-GB"/>
        </w:rPr>
        <w:t>AudioShareResp_Command_ET</w:t>
      </w:r>
    </w:p>
    <w:p w14:paraId="2A83AD53" w14:textId="77777777" w:rsidR="00495854" w:rsidRPr="00495854" w:rsidRDefault="00495854" w:rsidP="00495854">
      <w:pPr>
        <w:rPr>
          <w:lang w:val="en-GB"/>
        </w:rPr>
      </w:pPr>
    </w:p>
    <w:p w14:paraId="189D196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HMI_Volume Control_Feedback_ET</w:t>
      </w:r>
    </w:p>
    <w:p w14:paraId="5DE44C7F" w14:textId="77777777" w:rsidR="00B442FD" w:rsidRDefault="00B442FD" w:rsidP="00B442FD">
      <w:pPr>
        <w:rPr>
          <w:rFonts w:cs="Arial"/>
        </w:rPr>
      </w:pPr>
      <w:r>
        <w:rPr>
          <w:rFonts w:cs="Arial"/>
        </w:rPr>
        <w:t>Encoding Type for Volume Control_Feedback (LVDS Feedback)(Internal Signal)</w:t>
      </w:r>
    </w:p>
    <w:p w14:paraId="1A579A4D" w14:textId="77777777" w:rsidR="00B442FD" w:rsidRDefault="00B442FD" w:rsidP="00B442FD">
      <w:pPr>
        <w:rPr>
          <w:rFonts w:cs="Arial"/>
        </w:rPr>
      </w:pPr>
    </w:p>
    <w:p w14:paraId="2DC7409C" w14:textId="082B02C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C3F300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0662D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00A6E2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2FBF4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9F817" w14:textId="77777777" w:rsidR="00E8119E" w:rsidRPr="00F03856" w:rsidRDefault="00E8119E" w:rsidP="00747176">
            <w:pPr>
              <w:rPr>
                <w:rFonts w:eastAsiaTheme="minorHAnsi" w:cs="Arial"/>
                <w:color w:val="000000" w:themeColor="text1"/>
                <w:sz w:val="16"/>
                <w:szCs w:val="16"/>
              </w:rPr>
            </w:pPr>
          </w:p>
        </w:tc>
      </w:tr>
      <w:tr w:rsidR="00E8119E" w:rsidRPr="00F03856" w14:paraId="59CCAD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2FDD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71553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DFABC1" w14:textId="77777777" w:rsidR="00E8119E" w:rsidRPr="00F03856" w:rsidRDefault="00E8119E" w:rsidP="00747176">
            <w:pPr>
              <w:rPr>
                <w:rFonts w:eastAsiaTheme="minorHAnsi" w:cs="Arial"/>
                <w:color w:val="000000" w:themeColor="text1"/>
                <w:sz w:val="16"/>
                <w:szCs w:val="16"/>
              </w:rPr>
            </w:pPr>
          </w:p>
        </w:tc>
      </w:tr>
      <w:tr w:rsidR="00E8119E" w:rsidRPr="00F03856" w14:paraId="4D97A0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1AB6A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DE62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85659A" w14:textId="77777777" w:rsidR="00E8119E" w:rsidRPr="00F03856" w:rsidRDefault="00E8119E" w:rsidP="00747176">
            <w:pPr>
              <w:rPr>
                <w:rFonts w:eastAsiaTheme="minorHAnsi" w:cs="Arial"/>
                <w:color w:val="000000" w:themeColor="text1"/>
                <w:sz w:val="16"/>
                <w:szCs w:val="16"/>
              </w:rPr>
            </w:pPr>
          </w:p>
        </w:tc>
      </w:tr>
      <w:tr w:rsidR="00E8119E" w:rsidRPr="00F03856" w14:paraId="217251E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293D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1EB7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6A41FC" w14:textId="77777777" w:rsidR="00E8119E" w:rsidRPr="00F03856" w:rsidRDefault="00E8119E" w:rsidP="00747176">
            <w:pPr>
              <w:rPr>
                <w:rFonts w:eastAsiaTheme="minorHAnsi" w:cs="Arial"/>
                <w:color w:val="000000" w:themeColor="text1"/>
                <w:sz w:val="16"/>
                <w:szCs w:val="16"/>
              </w:rPr>
            </w:pPr>
          </w:p>
        </w:tc>
      </w:tr>
      <w:tr w:rsidR="00E8119E" w:rsidRPr="00F03856" w14:paraId="56B4C74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BD510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DA5D4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39173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3BF863" w14:textId="77777777" w:rsidR="00E8119E" w:rsidRPr="001B386B" w:rsidRDefault="00E8119E" w:rsidP="00747176">
            <w:pPr>
              <w:rPr>
                <w:rFonts w:eastAsiaTheme="minorHAnsi" w:cs="Arial"/>
                <w:color w:val="000000" w:themeColor="text1"/>
                <w:sz w:val="4"/>
                <w:szCs w:val="4"/>
              </w:rPr>
            </w:pPr>
          </w:p>
        </w:tc>
      </w:tr>
      <w:tr w:rsidR="00E8119E" w:rsidRPr="00F03856" w14:paraId="0381E15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4DDC6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0D9E61" w14:textId="77777777" w:rsidR="00E8119E" w:rsidRPr="00F03856" w:rsidRDefault="00E8119E" w:rsidP="00747176">
            <w:pPr>
              <w:rPr>
                <w:rFonts w:eastAsiaTheme="minorHAnsi" w:cs="Arial"/>
                <w:color w:val="000000" w:themeColor="text1"/>
                <w:sz w:val="16"/>
                <w:szCs w:val="16"/>
              </w:rPr>
            </w:pPr>
          </w:p>
        </w:tc>
      </w:tr>
    </w:tbl>
    <w:p w14:paraId="28AF2C1D" w14:textId="77777777" w:rsidR="00E8119E" w:rsidRDefault="00E8119E" w:rsidP="00E8119E">
      <w:pPr>
        <w:pStyle w:val="Caption"/>
        <w:rPr>
          <w:lang w:val="en-GB"/>
        </w:rPr>
      </w:pPr>
      <w:r w:rsidRPr="00702453">
        <w:t xml:space="preserve">Table: </w:t>
      </w:r>
      <w:r>
        <w:t xml:space="preserve">Encoding Details of </w:t>
      </w:r>
      <w:r w:rsidRPr="004521EB">
        <w:rPr>
          <w:lang w:val="en-GB"/>
        </w:rPr>
        <w:t>HMI_Volume Control_Feedback_ET</w:t>
      </w:r>
    </w:p>
    <w:p w14:paraId="633C1605" w14:textId="77777777" w:rsidR="00495854" w:rsidRPr="00495854" w:rsidRDefault="00495854" w:rsidP="00495854">
      <w:pPr>
        <w:rPr>
          <w:lang w:val="en-GB"/>
        </w:rPr>
      </w:pPr>
    </w:p>
    <w:p w14:paraId="1325B49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RA_Vol_Level_TBD_ET</w:t>
      </w:r>
    </w:p>
    <w:p w14:paraId="288D67C9" w14:textId="77777777" w:rsidR="00B442FD" w:rsidRDefault="00B442FD" w:rsidP="00B442FD">
      <w:pPr>
        <w:rPr>
          <w:rFonts w:cs="Arial"/>
        </w:rPr>
      </w:pPr>
      <w:r>
        <w:rPr>
          <w:rFonts w:cs="Arial"/>
        </w:rPr>
        <w:t>Encoding Type for Radio's Announcement Vol Level Zone (No Volume/Vol_Step1...Vol_Step30)</w:t>
      </w:r>
    </w:p>
    <w:p w14:paraId="53D35193" w14:textId="77777777" w:rsidR="00B442FD" w:rsidRDefault="00B442FD" w:rsidP="00B442FD">
      <w:pPr>
        <w:rPr>
          <w:rFonts w:cs="Arial"/>
        </w:rPr>
      </w:pPr>
    </w:p>
    <w:p w14:paraId="6CED6026" w14:textId="751526C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16BB34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8E734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8E99D8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4BF32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BB9C65" w14:textId="77777777" w:rsidR="00E8119E" w:rsidRPr="00F03856" w:rsidRDefault="00E8119E" w:rsidP="00747176">
            <w:pPr>
              <w:rPr>
                <w:rFonts w:eastAsiaTheme="minorHAnsi" w:cs="Arial"/>
                <w:color w:val="000000" w:themeColor="text1"/>
                <w:sz w:val="16"/>
                <w:szCs w:val="16"/>
              </w:rPr>
            </w:pPr>
          </w:p>
        </w:tc>
      </w:tr>
      <w:tr w:rsidR="00E8119E" w:rsidRPr="00F03856" w14:paraId="649927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C848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956E0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AA9EC2" w14:textId="77777777" w:rsidR="00E8119E" w:rsidRPr="00F03856" w:rsidRDefault="00E8119E" w:rsidP="00747176">
            <w:pPr>
              <w:rPr>
                <w:rFonts w:eastAsiaTheme="minorHAnsi" w:cs="Arial"/>
                <w:color w:val="000000" w:themeColor="text1"/>
                <w:sz w:val="16"/>
                <w:szCs w:val="16"/>
              </w:rPr>
            </w:pPr>
          </w:p>
        </w:tc>
      </w:tr>
      <w:tr w:rsidR="00E8119E" w:rsidRPr="00F03856" w14:paraId="476140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97088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3009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EC2C02" w14:textId="77777777" w:rsidR="00E8119E" w:rsidRPr="00F03856" w:rsidRDefault="00E8119E" w:rsidP="00747176">
            <w:pPr>
              <w:rPr>
                <w:rFonts w:eastAsiaTheme="minorHAnsi" w:cs="Arial"/>
                <w:color w:val="000000" w:themeColor="text1"/>
                <w:sz w:val="16"/>
                <w:szCs w:val="16"/>
              </w:rPr>
            </w:pPr>
          </w:p>
        </w:tc>
      </w:tr>
      <w:tr w:rsidR="00E8119E" w:rsidRPr="00F03856" w14:paraId="6EF9E41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EA332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B88A6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A340CF" w14:textId="77777777" w:rsidR="00E8119E" w:rsidRPr="00F03856" w:rsidRDefault="00E8119E" w:rsidP="00747176">
            <w:pPr>
              <w:rPr>
                <w:rFonts w:eastAsiaTheme="minorHAnsi" w:cs="Arial"/>
                <w:color w:val="000000" w:themeColor="text1"/>
                <w:sz w:val="16"/>
                <w:szCs w:val="16"/>
              </w:rPr>
            </w:pPr>
          </w:p>
        </w:tc>
      </w:tr>
      <w:tr w:rsidR="00E8119E" w:rsidRPr="00F03856" w14:paraId="5956E95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AF5A1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91FD16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4B0A32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770B185" w14:textId="77777777" w:rsidR="00E8119E" w:rsidRPr="001B386B" w:rsidRDefault="00E8119E" w:rsidP="00747176">
            <w:pPr>
              <w:rPr>
                <w:rFonts w:eastAsiaTheme="minorHAnsi" w:cs="Arial"/>
                <w:color w:val="000000" w:themeColor="text1"/>
                <w:sz w:val="4"/>
                <w:szCs w:val="4"/>
              </w:rPr>
            </w:pPr>
          </w:p>
        </w:tc>
      </w:tr>
      <w:tr w:rsidR="00E8119E" w:rsidRPr="00F03856" w14:paraId="6D6385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41DC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C2B73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FC9EC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0</w:t>
            </w:r>
          </w:p>
        </w:tc>
      </w:tr>
      <w:tr w:rsidR="00E8119E" w:rsidRPr="00F03856" w14:paraId="0C8E1C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0506C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E17E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CCF9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w:t>
            </w:r>
          </w:p>
        </w:tc>
      </w:tr>
      <w:tr w:rsidR="00E8119E" w:rsidRPr="00F03856" w14:paraId="1FB3D4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F177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7A7A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A7A6B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w:t>
            </w:r>
          </w:p>
        </w:tc>
      </w:tr>
      <w:tr w:rsidR="00E8119E" w:rsidRPr="00F03856" w14:paraId="63900D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F3105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C7DB5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364F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3</w:t>
            </w:r>
          </w:p>
        </w:tc>
      </w:tr>
      <w:tr w:rsidR="00E8119E" w:rsidRPr="00F03856" w14:paraId="215950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66FD8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19E8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09E31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4</w:t>
            </w:r>
          </w:p>
        </w:tc>
      </w:tr>
      <w:tr w:rsidR="00E8119E" w:rsidRPr="00F03856" w14:paraId="763C17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6B8D1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109E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A6D4B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5</w:t>
            </w:r>
          </w:p>
        </w:tc>
      </w:tr>
      <w:tr w:rsidR="00E8119E" w:rsidRPr="00F03856" w14:paraId="188FE8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6BBA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E70B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ADFB5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6</w:t>
            </w:r>
          </w:p>
        </w:tc>
      </w:tr>
      <w:tr w:rsidR="00E8119E" w:rsidRPr="00F03856" w14:paraId="6368F4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D999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DDF98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B986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7</w:t>
            </w:r>
          </w:p>
        </w:tc>
      </w:tr>
      <w:tr w:rsidR="00E8119E" w:rsidRPr="00F03856" w14:paraId="74FEC5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78A7D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CBDF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3846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8</w:t>
            </w:r>
          </w:p>
        </w:tc>
      </w:tr>
      <w:tr w:rsidR="00E8119E" w:rsidRPr="00F03856" w14:paraId="4E21EB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DD889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CDB73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FB63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9</w:t>
            </w:r>
          </w:p>
        </w:tc>
      </w:tr>
      <w:tr w:rsidR="00E8119E" w:rsidRPr="00F03856" w14:paraId="74FBB4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646D5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C45E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5ECD6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10</w:t>
            </w:r>
          </w:p>
        </w:tc>
      </w:tr>
      <w:tr w:rsidR="00E8119E" w:rsidRPr="00F03856" w14:paraId="69C3AA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59AC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4590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CA37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11</w:t>
            </w:r>
          </w:p>
        </w:tc>
      </w:tr>
      <w:tr w:rsidR="00E8119E" w:rsidRPr="00F03856" w14:paraId="1D731E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7184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E7FC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D0770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12</w:t>
            </w:r>
          </w:p>
        </w:tc>
      </w:tr>
      <w:tr w:rsidR="00E8119E" w:rsidRPr="00F03856" w14:paraId="6DFCD0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58E3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29538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75F9C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13</w:t>
            </w:r>
          </w:p>
        </w:tc>
      </w:tr>
      <w:tr w:rsidR="00E8119E" w:rsidRPr="00F03856" w14:paraId="675B43A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E497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9EA4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0FFCA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14</w:t>
            </w:r>
          </w:p>
        </w:tc>
      </w:tr>
      <w:tr w:rsidR="00E8119E" w:rsidRPr="00F03856" w14:paraId="1E6C06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3EC94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BCE6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D5A6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15</w:t>
            </w:r>
          </w:p>
        </w:tc>
      </w:tr>
      <w:tr w:rsidR="00E8119E" w:rsidRPr="00F03856" w14:paraId="542E37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5066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675CF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66F0B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16</w:t>
            </w:r>
          </w:p>
        </w:tc>
      </w:tr>
      <w:tr w:rsidR="00E8119E" w:rsidRPr="00F03856" w14:paraId="79C40C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0DAC5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9883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FDA58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17</w:t>
            </w:r>
          </w:p>
        </w:tc>
      </w:tr>
      <w:tr w:rsidR="00E8119E" w:rsidRPr="00F03856" w14:paraId="4E5168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13F5E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CDC44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EFF9D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18</w:t>
            </w:r>
          </w:p>
        </w:tc>
      </w:tr>
      <w:tr w:rsidR="00E8119E" w:rsidRPr="00F03856" w14:paraId="0DE651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305DA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86473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6781A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19</w:t>
            </w:r>
          </w:p>
        </w:tc>
      </w:tr>
      <w:tr w:rsidR="00E8119E" w:rsidRPr="00F03856" w14:paraId="4D6512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DF75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B8517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19D09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20</w:t>
            </w:r>
          </w:p>
        </w:tc>
      </w:tr>
      <w:tr w:rsidR="00E8119E" w:rsidRPr="00F03856" w14:paraId="121FFA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8159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445B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814AD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21</w:t>
            </w:r>
          </w:p>
        </w:tc>
      </w:tr>
      <w:tr w:rsidR="00E8119E" w:rsidRPr="00F03856" w14:paraId="463846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E88A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14D35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FBAD6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22</w:t>
            </w:r>
          </w:p>
        </w:tc>
      </w:tr>
      <w:tr w:rsidR="00E8119E" w:rsidRPr="00F03856" w14:paraId="31EE9A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F930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D6C9A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03696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23</w:t>
            </w:r>
          </w:p>
        </w:tc>
      </w:tr>
      <w:tr w:rsidR="00E8119E" w:rsidRPr="00F03856" w14:paraId="13FDE1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A1B98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56AC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11A54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24</w:t>
            </w:r>
          </w:p>
        </w:tc>
      </w:tr>
      <w:tr w:rsidR="00E8119E" w:rsidRPr="00F03856" w14:paraId="730159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821C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C4F7B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60A75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25</w:t>
            </w:r>
          </w:p>
        </w:tc>
      </w:tr>
      <w:tr w:rsidR="00E8119E" w:rsidRPr="00F03856" w14:paraId="2E6AF8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E1BD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41939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C88A3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26</w:t>
            </w:r>
          </w:p>
        </w:tc>
      </w:tr>
      <w:tr w:rsidR="00E8119E" w:rsidRPr="00F03856" w14:paraId="698467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CB6F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8A4C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963BE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27</w:t>
            </w:r>
          </w:p>
        </w:tc>
      </w:tr>
      <w:tr w:rsidR="00E8119E" w:rsidRPr="00F03856" w14:paraId="23D691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7ECE0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B1C7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2EB4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28</w:t>
            </w:r>
          </w:p>
        </w:tc>
      </w:tr>
      <w:tr w:rsidR="00E8119E" w:rsidRPr="00F03856" w14:paraId="5BE273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A3C1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492A9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F4A82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29</w:t>
            </w:r>
          </w:p>
        </w:tc>
      </w:tr>
      <w:tr w:rsidR="00E8119E" w:rsidRPr="00F03856" w14:paraId="0EA989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88C31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B1582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904B6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Level signal for volume level 30</w:t>
            </w:r>
          </w:p>
        </w:tc>
      </w:tr>
      <w:tr w:rsidR="00E8119E" w:rsidRPr="00F03856" w14:paraId="3D99092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197AE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8DF267" w14:textId="77777777" w:rsidR="00E8119E" w:rsidRPr="00F03856" w:rsidRDefault="00E8119E" w:rsidP="00747176">
            <w:pPr>
              <w:rPr>
                <w:rFonts w:eastAsiaTheme="minorHAnsi" w:cs="Arial"/>
                <w:color w:val="000000" w:themeColor="text1"/>
                <w:sz w:val="16"/>
                <w:szCs w:val="16"/>
              </w:rPr>
            </w:pPr>
          </w:p>
        </w:tc>
      </w:tr>
    </w:tbl>
    <w:p w14:paraId="3300C555" w14:textId="77777777" w:rsidR="00E8119E" w:rsidRDefault="00E8119E" w:rsidP="00E8119E">
      <w:pPr>
        <w:pStyle w:val="Caption"/>
        <w:rPr>
          <w:lang w:val="en-GB"/>
        </w:rPr>
      </w:pPr>
      <w:r w:rsidRPr="00702453">
        <w:t xml:space="preserve">Table: </w:t>
      </w:r>
      <w:r>
        <w:t xml:space="preserve">Encoding Details of </w:t>
      </w:r>
      <w:r w:rsidRPr="004521EB">
        <w:rPr>
          <w:lang w:val="en-GB"/>
        </w:rPr>
        <w:t>RA_Vol_Level_TBD_ET</w:t>
      </w:r>
    </w:p>
    <w:p w14:paraId="3F9F1A9B" w14:textId="77777777" w:rsidR="00495854" w:rsidRPr="00495854" w:rsidRDefault="00495854" w:rsidP="00495854">
      <w:pPr>
        <w:rPr>
          <w:lang w:val="en-GB"/>
        </w:rPr>
      </w:pPr>
    </w:p>
    <w:p w14:paraId="55CC862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MediashareRequest_Feedback_ET</w:t>
      </w:r>
    </w:p>
    <w:p w14:paraId="2243317B" w14:textId="77777777" w:rsidR="00B442FD" w:rsidRDefault="00B442FD" w:rsidP="00B442FD">
      <w:pPr>
        <w:rPr>
          <w:rFonts w:cs="Arial"/>
        </w:rPr>
      </w:pPr>
      <w:r>
        <w:rPr>
          <w:rFonts w:cs="Arial"/>
        </w:rPr>
        <w:t>Encoding Type for HMI Feedback update for Media Share Request</w:t>
      </w:r>
    </w:p>
    <w:p w14:paraId="06CDEEB7" w14:textId="77777777" w:rsidR="00B442FD" w:rsidRDefault="00B442FD" w:rsidP="00B442FD">
      <w:pPr>
        <w:rPr>
          <w:rFonts w:cs="Arial"/>
        </w:rPr>
      </w:pPr>
    </w:p>
    <w:p w14:paraId="254B8A58" w14:textId="477DDF3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211325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071DB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0C0E2F"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8901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1CE886" w14:textId="77777777" w:rsidR="00E8119E" w:rsidRPr="00F03856" w:rsidRDefault="00E8119E" w:rsidP="00747176">
            <w:pPr>
              <w:rPr>
                <w:rFonts w:eastAsiaTheme="minorHAnsi" w:cs="Arial"/>
                <w:color w:val="000000" w:themeColor="text1"/>
                <w:sz w:val="16"/>
                <w:szCs w:val="16"/>
              </w:rPr>
            </w:pPr>
          </w:p>
        </w:tc>
      </w:tr>
      <w:tr w:rsidR="00E8119E" w:rsidRPr="00F03856" w14:paraId="054237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C465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6C626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08A8D8" w14:textId="77777777" w:rsidR="00E8119E" w:rsidRPr="00F03856" w:rsidRDefault="00E8119E" w:rsidP="00747176">
            <w:pPr>
              <w:rPr>
                <w:rFonts w:eastAsiaTheme="minorHAnsi" w:cs="Arial"/>
                <w:color w:val="000000" w:themeColor="text1"/>
                <w:sz w:val="16"/>
                <w:szCs w:val="16"/>
              </w:rPr>
            </w:pPr>
          </w:p>
        </w:tc>
      </w:tr>
      <w:tr w:rsidR="00E8119E" w:rsidRPr="00F03856" w14:paraId="2464F0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5C82D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142EC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5426E5" w14:textId="77777777" w:rsidR="00E8119E" w:rsidRPr="00F03856" w:rsidRDefault="00E8119E" w:rsidP="00747176">
            <w:pPr>
              <w:rPr>
                <w:rFonts w:eastAsiaTheme="minorHAnsi" w:cs="Arial"/>
                <w:color w:val="000000" w:themeColor="text1"/>
                <w:sz w:val="16"/>
                <w:szCs w:val="16"/>
              </w:rPr>
            </w:pPr>
          </w:p>
        </w:tc>
      </w:tr>
      <w:tr w:rsidR="00E8119E" w:rsidRPr="00F03856" w14:paraId="6855EE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AC85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93D4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50A1A5" w14:textId="77777777" w:rsidR="00E8119E" w:rsidRPr="00F03856" w:rsidRDefault="00E8119E" w:rsidP="00747176">
            <w:pPr>
              <w:rPr>
                <w:rFonts w:eastAsiaTheme="minorHAnsi" w:cs="Arial"/>
                <w:color w:val="000000" w:themeColor="text1"/>
                <w:sz w:val="16"/>
                <w:szCs w:val="16"/>
              </w:rPr>
            </w:pPr>
          </w:p>
        </w:tc>
      </w:tr>
      <w:tr w:rsidR="00E8119E" w:rsidRPr="00F03856" w14:paraId="30BF9F6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9E961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F0486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E1711D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613CD81" w14:textId="77777777" w:rsidR="00E8119E" w:rsidRPr="001B386B" w:rsidRDefault="00E8119E" w:rsidP="00747176">
            <w:pPr>
              <w:rPr>
                <w:rFonts w:eastAsiaTheme="minorHAnsi" w:cs="Arial"/>
                <w:color w:val="000000" w:themeColor="text1"/>
                <w:sz w:val="4"/>
                <w:szCs w:val="4"/>
              </w:rPr>
            </w:pPr>
          </w:p>
        </w:tc>
      </w:tr>
      <w:tr w:rsidR="00E8119E" w:rsidRPr="00F03856" w14:paraId="40355B9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52646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E33356" w14:textId="77777777" w:rsidR="00E8119E" w:rsidRPr="00F03856" w:rsidRDefault="00E8119E" w:rsidP="00747176">
            <w:pPr>
              <w:rPr>
                <w:rFonts w:eastAsiaTheme="minorHAnsi" w:cs="Arial"/>
                <w:color w:val="000000" w:themeColor="text1"/>
                <w:sz w:val="16"/>
                <w:szCs w:val="16"/>
              </w:rPr>
            </w:pPr>
          </w:p>
        </w:tc>
      </w:tr>
    </w:tbl>
    <w:p w14:paraId="5A0842C4" w14:textId="77777777" w:rsidR="00E8119E" w:rsidRDefault="00E8119E" w:rsidP="00E8119E">
      <w:pPr>
        <w:pStyle w:val="Caption"/>
        <w:rPr>
          <w:lang w:val="en-GB"/>
        </w:rPr>
      </w:pPr>
      <w:r w:rsidRPr="00702453">
        <w:t xml:space="preserve">Table: </w:t>
      </w:r>
      <w:r>
        <w:t xml:space="preserve">Encoding Details of </w:t>
      </w:r>
      <w:r w:rsidRPr="004521EB">
        <w:rPr>
          <w:lang w:val="en-GB"/>
        </w:rPr>
        <w:t>MediashareRequest_Feedback_ET</w:t>
      </w:r>
    </w:p>
    <w:p w14:paraId="09F643E8" w14:textId="77777777" w:rsidR="00495854" w:rsidRPr="00495854" w:rsidRDefault="00495854" w:rsidP="00495854">
      <w:pPr>
        <w:rPr>
          <w:lang w:val="en-GB"/>
        </w:rPr>
      </w:pPr>
    </w:p>
    <w:p w14:paraId="4797C19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Audio_Vol_Zone_Updated_TBD_ET</w:t>
      </w:r>
    </w:p>
    <w:p w14:paraId="23E9D0E9" w14:textId="77777777" w:rsidR="00B442FD" w:rsidRDefault="00B442FD" w:rsidP="00B442FD">
      <w:pPr>
        <w:rPr>
          <w:rFonts w:cs="Arial"/>
        </w:rPr>
      </w:pPr>
      <w:r>
        <w:rPr>
          <w:rFonts w:cs="Arial"/>
        </w:rPr>
        <w:t>Encoding Type for Audio Vol Zone Updated (NoUpdate/Updated)</w:t>
      </w:r>
    </w:p>
    <w:p w14:paraId="5C005070" w14:textId="77777777" w:rsidR="00B442FD" w:rsidRDefault="00B442FD" w:rsidP="00B442FD">
      <w:pPr>
        <w:rPr>
          <w:rFonts w:cs="Arial"/>
        </w:rPr>
      </w:pPr>
    </w:p>
    <w:p w14:paraId="131AB1B5" w14:textId="42E8ED9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DFDF85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20182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4AD71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29BE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6B35DB" w14:textId="77777777" w:rsidR="00E8119E" w:rsidRPr="00F03856" w:rsidRDefault="00E8119E" w:rsidP="00747176">
            <w:pPr>
              <w:rPr>
                <w:rFonts w:eastAsiaTheme="minorHAnsi" w:cs="Arial"/>
                <w:color w:val="000000" w:themeColor="text1"/>
                <w:sz w:val="16"/>
                <w:szCs w:val="16"/>
              </w:rPr>
            </w:pPr>
          </w:p>
        </w:tc>
      </w:tr>
      <w:tr w:rsidR="00E8119E" w:rsidRPr="00F03856" w14:paraId="446532A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2BE22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903B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4A59D6" w14:textId="77777777" w:rsidR="00E8119E" w:rsidRPr="00F03856" w:rsidRDefault="00E8119E" w:rsidP="00747176">
            <w:pPr>
              <w:rPr>
                <w:rFonts w:eastAsiaTheme="minorHAnsi" w:cs="Arial"/>
                <w:color w:val="000000" w:themeColor="text1"/>
                <w:sz w:val="16"/>
                <w:szCs w:val="16"/>
              </w:rPr>
            </w:pPr>
          </w:p>
        </w:tc>
      </w:tr>
      <w:tr w:rsidR="00E8119E" w:rsidRPr="00F03856" w14:paraId="384060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54BDD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04533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8A0E0" w14:textId="77777777" w:rsidR="00E8119E" w:rsidRPr="00F03856" w:rsidRDefault="00E8119E" w:rsidP="00747176">
            <w:pPr>
              <w:rPr>
                <w:rFonts w:eastAsiaTheme="minorHAnsi" w:cs="Arial"/>
                <w:color w:val="000000" w:themeColor="text1"/>
                <w:sz w:val="16"/>
                <w:szCs w:val="16"/>
              </w:rPr>
            </w:pPr>
          </w:p>
        </w:tc>
      </w:tr>
      <w:tr w:rsidR="00E8119E" w:rsidRPr="00F03856" w14:paraId="73EA66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C5F83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D11A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E9A84D" w14:textId="77777777" w:rsidR="00E8119E" w:rsidRPr="00F03856" w:rsidRDefault="00E8119E" w:rsidP="00747176">
            <w:pPr>
              <w:rPr>
                <w:rFonts w:eastAsiaTheme="minorHAnsi" w:cs="Arial"/>
                <w:color w:val="000000" w:themeColor="text1"/>
                <w:sz w:val="16"/>
                <w:szCs w:val="16"/>
              </w:rPr>
            </w:pPr>
          </w:p>
        </w:tc>
      </w:tr>
      <w:tr w:rsidR="00E8119E" w:rsidRPr="00F03856" w14:paraId="3ACFD7A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73650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FF7A2C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2C489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EAB935" w14:textId="77777777" w:rsidR="00E8119E" w:rsidRPr="001B386B" w:rsidRDefault="00E8119E" w:rsidP="00747176">
            <w:pPr>
              <w:rPr>
                <w:rFonts w:eastAsiaTheme="minorHAnsi" w:cs="Arial"/>
                <w:color w:val="000000" w:themeColor="text1"/>
                <w:sz w:val="4"/>
                <w:szCs w:val="4"/>
              </w:rPr>
            </w:pPr>
          </w:p>
        </w:tc>
      </w:tr>
      <w:tr w:rsidR="00E8119E" w:rsidRPr="00F03856" w14:paraId="27E7BF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90303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96FAC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1ECE9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Update signal for when the volume is not updated.</w:t>
            </w:r>
          </w:p>
        </w:tc>
      </w:tr>
      <w:tr w:rsidR="00E8119E" w:rsidRPr="00F03856" w14:paraId="6FEE53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9895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A1036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0C1E2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Update signal for when the volume is updated</w:t>
            </w:r>
          </w:p>
        </w:tc>
      </w:tr>
      <w:tr w:rsidR="00E8119E" w:rsidRPr="00F03856" w14:paraId="3B7DBE4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FF931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BA7740" w14:textId="77777777" w:rsidR="00E8119E" w:rsidRPr="00F03856" w:rsidRDefault="00E8119E" w:rsidP="00747176">
            <w:pPr>
              <w:rPr>
                <w:rFonts w:eastAsiaTheme="minorHAnsi" w:cs="Arial"/>
                <w:color w:val="000000" w:themeColor="text1"/>
                <w:sz w:val="16"/>
                <w:szCs w:val="16"/>
              </w:rPr>
            </w:pPr>
          </w:p>
        </w:tc>
      </w:tr>
    </w:tbl>
    <w:p w14:paraId="61FA40C0"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Audio_Vol_Zone_Updated_TBD_ET</w:t>
      </w:r>
    </w:p>
    <w:p w14:paraId="5892E91B" w14:textId="77777777" w:rsidR="00495854" w:rsidRPr="00495854" w:rsidRDefault="00495854" w:rsidP="00495854">
      <w:pPr>
        <w:rPr>
          <w:lang w:val="en-GB"/>
        </w:rPr>
      </w:pPr>
    </w:p>
    <w:p w14:paraId="1705851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BLE_ChangeVolume_ET</w:t>
      </w:r>
    </w:p>
    <w:p w14:paraId="49D01D8C" w14:textId="77777777" w:rsidR="00B442FD" w:rsidRDefault="00B442FD" w:rsidP="00B442FD">
      <w:pPr>
        <w:rPr>
          <w:rFonts w:cs="Arial"/>
        </w:rPr>
      </w:pPr>
      <w:r>
        <w:rPr>
          <w:rFonts w:cs="Arial"/>
        </w:rPr>
        <w:t>Encoding Type for Change Volume (Internal Signal)</w:t>
      </w:r>
    </w:p>
    <w:p w14:paraId="500A5B4D" w14:textId="77777777" w:rsidR="00B442FD" w:rsidRDefault="00B442FD" w:rsidP="00B442FD">
      <w:pPr>
        <w:rPr>
          <w:rFonts w:cs="Arial"/>
        </w:rPr>
      </w:pPr>
    </w:p>
    <w:p w14:paraId="385D71D7" w14:textId="7CEE8A1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85E99C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E508E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93E19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42E70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A5CAB7" w14:textId="77777777" w:rsidR="00E8119E" w:rsidRPr="00F03856" w:rsidRDefault="00E8119E" w:rsidP="00747176">
            <w:pPr>
              <w:rPr>
                <w:rFonts w:eastAsiaTheme="minorHAnsi" w:cs="Arial"/>
                <w:color w:val="000000" w:themeColor="text1"/>
                <w:sz w:val="16"/>
                <w:szCs w:val="16"/>
              </w:rPr>
            </w:pPr>
          </w:p>
        </w:tc>
      </w:tr>
      <w:tr w:rsidR="00E8119E" w:rsidRPr="00F03856" w14:paraId="38B182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3E7C8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3D007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47CDDE" w14:textId="77777777" w:rsidR="00E8119E" w:rsidRPr="00F03856" w:rsidRDefault="00E8119E" w:rsidP="00747176">
            <w:pPr>
              <w:rPr>
                <w:rFonts w:eastAsiaTheme="minorHAnsi" w:cs="Arial"/>
                <w:color w:val="000000" w:themeColor="text1"/>
                <w:sz w:val="16"/>
                <w:szCs w:val="16"/>
              </w:rPr>
            </w:pPr>
          </w:p>
        </w:tc>
      </w:tr>
      <w:tr w:rsidR="00E8119E" w:rsidRPr="00F03856" w14:paraId="5BB3AB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D74D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B47A4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C43F0D" w14:textId="77777777" w:rsidR="00E8119E" w:rsidRPr="00F03856" w:rsidRDefault="00E8119E" w:rsidP="00747176">
            <w:pPr>
              <w:rPr>
                <w:rFonts w:eastAsiaTheme="minorHAnsi" w:cs="Arial"/>
                <w:color w:val="000000" w:themeColor="text1"/>
                <w:sz w:val="16"/>
                <w:szCs w:val="16"/>
              </w:rPr>
            </w:pPr>
          </w:p>
        </w:tc>
      </w:tr>
      <w:tr w:rsidR="00E8119E" w:rsidRPr="00F03856" w14:paraId="0338C7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C407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02B74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3DFDA7" w14:textId="77777777" w:rsidR="00E8119E" w:rsidRPr="00F03856" w:rsidRDefault="00E8119E" w:rsidP="00747176">
            <w:pPr>
              <w:rPr>
                <w:rFonts w:eastAsiaTheme="minorHAnsi" w:cs="Arial"/>
                <w:color w:val="000000" w:themeColor="text1"/>
                <w:sz w:val="16"/>
                <w:szCs w:val="16"/>
              </w:rPr>
            </w:pPr>
          </w:p>
        </w:tc>
      </w:tr>
      <w:tr w:rsidR="00E8119E" w:rsidRPr="00F03856" w14:paraId="0AED36D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5814B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20A45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94DEDA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DA41603" w14:textId="77777777" w:rsidR="00E8119E" w:rsidRPr="001B386B" w:rsidRDefault="00E8119E" w:rsidP="00747176">
            <w:pPr>
              <w:rPr>
                <w:rFonts w:eastAsiaTheme="minorHAnsi" w:cs="Arial"/>
                <w:color w:val="000000" w:themeColor="text1"/>
                <w:sz w:val="4"/>
                <w:szCs w:val="4"/>
              </w:rPr>
            </w:pPr>
          </w:p>
        </w:tc>
      </w:tr>
      <w:tr w:rsidR="00E8119E" w:rsidRPr="00F03856" w14:paraId="659FABE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5E00C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513D0B" w14:textId="77777777" w:rsidR="00E8119E" w:rsidRPr="00F03856" w:rsidRDefault="00E8119E" w:rsidP="00747176">
            <w:pPr>
              <w:rPr>
                <w:rFonts w:eastAsiaTheme="minorHAnsi" w:cs="Arial"/>
                <w:color w:val="000000" w:themeColor="text1"/>
                <w:sz w:val="16"/>
                <w:szCs w:val="16"/>
              </w:rPr>
            </w:pPr>
          </w:p>
        </w:tc>
      </w:tr>
    </w:tbl>
    <w:p w14:paraId="3992C61D" w14:textId="77777777" w:rsidR="00E8119E" w:rsidRDefault="00E8119E" w:rsidP="00E8119E">
      <w:pPr>
        <w:pStyle w:val="Caption"/>
        <w:rPr>
          <w:lang w:val="en-GB"/>
        </w:rPr>
      </w:pPr>
      <w:r w:rsidRPr="00702453">
        <w:t xml:space="preserve">Table: </w:t>
      </w:r>
      <w:r>
        <w:t xml:space="preserve">Encoding Details of </w:t>
      </w:r>
      <w:r w:rsidRPr="004521EB">
        <w:rPr>
          <w:lang w:val="en-GB"/>
        </w:rPr>
        <w:t>BLE_ChangeVolume_ET</w:t>
      </w:r>
    </w:p>
    <w:p w14:paraId="4EC7106A" w14:textId="77777777" w:rsidR="00495854" w:rsidRPr="00495854" w:rsidRDefault="00495854" w:rsidP="00495854">
      <w:pPr>
        <w:rPr>
          <w:lang w:val="en-GB"/>
        </w:rPr>
      </w:pPr>
    </w:p>
    <w:p w14:paraId="45CD901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SoundMode_Command_ET</w:t>
      </w:r>
    </w:p>
    <w:p w14:paraId="7A1DBD89" w14:textId="77777777" w:rsidR="00B442FD" w:rsidRDefault="00B442FD" w:rsidP="00B442FD">
      <w:pPr>
        <w:rPr>
          <w:rFonts w:cs="Arial"/>
        </w:rPr>
      </w:pPr>
      <w:r>
        <w:rPr>
          <w:rFonts w:cs="Arial"/>
        </w:rPr>
        <w:t>Encoding Type for Sound Mode Command (Physical Touch)</w:t>
      </w:r>
    </w:p>
    <w:p w14:paraId="61FD2249" w14:textId="77777777" w:rsidR="00B442FD" w:rsidRDefault="00B442FD" w:rsidP="00B442FD">
      <w:pPr>
        <w:rPr>
          <w:rFonts w:cs="Arial"/>
        </w:rPr>
      </w:pPr>
    </w:p>
    <w:p w14:paraId="47192B8D" w14:textId="6633CFCB"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F37453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A8A2A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F75BA9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84E4D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4CC53C" w14:textId="77777777" w:rsidR="00E8119E" w:rsidRPr="00F03856" w:rsidRDefault="00E8119E" w:rsidP="00747176">
            <w:pPr>
              <w:rPr>
                <w:rFonts w:eastAsiaTheme="minorHAnsi" w:cs="Arial"/>
                <w:color w:val="000000" w:themeColor="text1"/>
                <w:sz w:val="16"/>
                <w:szCs w:val="16"/>
              </w:rPr>
            </w:pPr>
          </w:p>
        </w:tc>
      </w:tr>
      <w:tr w:rsidR="00E8119E" w:rsidRPr="00F03856" w14:paraId="165C63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66640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1965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A6EE0" w14:textId="77777777" w:rsidR="00E8119E" w:rsidRPr="00F03856" w:rsidRDefault="00E8119E" w:rsidP="00747176">
            <w:pPr>
              <w:rPr>
                <w:rFonts w:eastAsiaTheme="minorHAnsi" w:cs="Arial"/>
                <w:color w:val="000000" w:themeColor="text1"/>
                <w:sz w:val="16"/>
                <w:szCs w:val="16"/>
              </w:rPr>
            </w:pPr>
          </w:p>
        </w:tc>
      </w:tr>
      <w:tr w:rsidR="00E8119E" w:rsidRPr="00F03856" w14:paraId="22D253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57F49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50735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4D87E" w14:textId="77777777" w:rsidR="00E8119E" w:rsidRPr="00F03856" w:rsidRDefault="00E8119E" w:rsidP="00747176">
            <w:pPr>
              <w:rPr>
                <w:rFonts w:eastAsiaTheme="minorHAnsi" w:cs="Arial"/>
                <w:color w:val="000000" w:themeColor="text1"/>
                <w:sz w:val="16"/>
                <w:szCs w:val="16"/>
              </w:rPr>
            </w:pPr>
          </w:p>
        </w:tc>
      </w:tr>
      <w:tr w:rsidR="00E8119E" w:rsidRPr="00F03856" w14:paraId="1BDFE8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D888B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02C7A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B30BFF" w14:textId="77777777" w:rsidR="00E8119E" w:rsidRPr="00F03856" w:rsidRDefault="00E8119E" w:rsidP="00747176">
            <w:pPr>
              <w:rPr>
                <w:rFonts w:eastAsiaTheme="minorHAnsi" w:cs="Arial"/>
                <w:color w:val="000000" w:themeColor="text1"/>
                <w:sz w:val="16"/>
                <w:szCs w:val="16"/>
              </w:rPr>
            </w:pPr>
          </w:p>
        </w:tc>
      </w:tr>
      <w:tr w:rsidR="00E8119E" w:rsidRPr="00F03856" w14:paraId="3F1E670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E5075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58BCE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F549BD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BEBC62D" w14:textId="77777777" w:rsidR="00E8119E" w:rsidRPr="001B386B" w:rsidRDefault="00E8119E" w:rsidP="00747176">
            <w:pPr>
              <w:rPr>
                <w:rFonts w:eastAsiaTheme="minorHAnsi" w:cs="Arial"/>
                <w:color w:val="000000" w:themeColor="text1"/>
                <w:sz w:val="4"/>
                <w:szCs w:val="4"/>
              </w:rPr>
            </w:pPr>
          </w:p>
        </w:tc>
      </w:tr>
      <w:tr w:rsidR="00E8119E" w:rsidRPr="00F03856" w14:paraId="6829062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62E6E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41460C" w14:textId="77777777" w:rsidR="00E8119E" w:rsidRPr="00F03856" w:rsidRDefault="00E8119E" w:rsidP="00747176">
            <w:pPr>
              <w:rPr>
                <w:rFonts w:eastAsiaTheme="minorHAnsi" w:cs="Arial"/>
                <w:color w:val="000000" w:themeColor="text1"/>
                <w:sz w:val="16"/>
                <w:szCs w:val="16"/>
              </w:rPr>
            </w:pPr>
          </w:p>
        </w:tc>
      </w:tr>
    </w:tbl>
    <w:p w14:paraId="08DF3263"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SoundMode_Command_ET</w:t>
      </w:r>
    </w:p>
    <w:p w14:paraId="759CB65C" w14:textId="77777777" w:rsidR="00495854" w:rsidRPr="00495854" w:rsidRDefault="00495854" w:rsidP="00495854">
      <w:pPr>
        <w:rPr>
          <w:lang w:val="en-GB"/>
        </w:rPr>
      </w:pPr>
    </w:p>
    <w:p w14:paraId="180CE2A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DND_Command_ET</w:t>
      </w:r>
    </w:p>
    <w:p w14:paraId="4160FF68" w14:textId="77777777" w:rsidR="00B442FD" w:rsidRDefault="00B442FD" w:rsidP="00B442FD">
      <w:pPr>
        <w:rPr>
          <w:rFonts w:cs="Arial"/>
        </w:rPr>
      </w:pPr>
      <w:r>
        <w:rPr>
          <w:rFonts w:cs="Arial"/>
        </w:rPr>
        <w:t>Encoding Type for Do Not Disturb Command (Physical Touch)</w:t>
      </w:r>
    </w:p>
    <w:p w14:paraId="41331C96" w14:textId="77777777" w:rsidR="00B442FD" w:rsidRDefault="00B442FD" w:rsidP="00B442FD">
      <w:pPr>
        <w:rPr>
          <w:rFonts w:cs="Arial"/>
        </w:rPr>
      </w:pPr>
    </w:p>
    <w:p w14:paraId="60DC7E3B" w14:textId="6CB7974E"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B53DE5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E3922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6B7BA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745F9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83B8C2" w14:textId="77777777" w:rsidR="00E8119E" w:rsidRPr="00F03856" w:rsidRDefault="00E8119E" w:rsidP="00747176">
            <w:pPr>
              <w:rPr>
                <w:rFonts w:eastAsiaTheme="minorHAnsi" w:cs="Arial"/>
                <w:color w:val="000000" w:themeColor="text1"/>
                <w:sz w:val="16"/>
                <w:szCs w:val="16"/>
              </w:rPr>
            </w:pPr>
          </w:p>
        </w:tc>
      </w:tr>
      <w:tr w:rsidR="00E8119E" w:rsidRPr="00F03856" w14:paraId="2A5818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849C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6A05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630F8B" w14:textId="77777777" w:rsidR="00E8119E" w:rsidRPr="00F03856" w:rsidRDefault="00E8119E" w:rsidP="00747176">
            <w:pPr>
              <w:rPr>
                <w:rFonts w:eastAsiaTheme="minorHAnsi" w:cs="Arial"/>
                <w:color w:val="000000" w:themeColor="text1"/>
                <w:sz w:val="16"/>
                <w:szCs w:val="16"/>
              </w:rPr>
            </w:pPr>
          </w:p>
        </w:tc>
      </w:tr>
      <w:tr w:rsidR="00E8119E" w:rsidRPr="00F03856" w14:paraId="20720F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BEE08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B879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23AB5F" w14:textId="77777777" w:rsidR="00E8119E" w:rsidRPr="00F03856" w:rsidRDefault="00E8119E" w:rsidP="00747176">
            <w:pPr>
              <w:rPr>
                <w:rFonts w:eastAsiaTheme="minorHAnsi" w:cs="Arial"/>
                <w:color w:val="000000" w:themeColor="text1"/>
                <w:sz w:val="16"/>
                <w:szCs w:val="16"/>
              </w:rPr>
            </w:pPr>
          </w:p>
        </w:tc>
      </w:tr>
      <w:tr w:rsidR="00E8119E" w:rsidRPr="00F03856" w14:paraId="2B7CDC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BE713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0958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891F26" w14:textId="77777777" w:rsidR="00E8119E" w:rsidRPr="00F03856" w:rsidRDefault="00E8119E" w:rsidP="00747176">
            <w:pPr>
              <w:rPr>
                <w:rFonts w:eastAsiaTheme="minorHAnsi" w:cs="Arial"/>
                <w:color w:val="000000" w:themeColor="text1"/>
                <w:sz w:val="16"/>
                <w:szCs w:val="16"/>
              </w:rPr>
            </w:pPr>
          </w:p>
        </w:tc>
      </w:tr>
      <w:tr w:rsidR="00E8119E" w:rsidRPr="00F03856" w14:paraId="1894F07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2149D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19B94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DE6D23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B1B122C" w14:textId="77777777" w:rsidR="00E8119E" w:rsidRPr="001B386B" w:rsidRDefault="00E8119E" w:rsidP="00747176">
            <w:pPr>
              <w:rPr>
                <w:rFonts w:eastAsiaTheme="minorHAnsi" w:cs="Arial"/>
                <w:color w:val="000000" w:themeColor="text1"/>
                <w:sz w:val="4"/>
                <w:szCs w:val="4"/>
              </w:rPr>
            </w:pPr>
          </w:p>
        </w:tc>
      </w:tr>
      <w:tr w:rsidR="00E8119E" w:rsidRPr="00F03856" w14:paraId="336C5FE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D8B2F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572D2A" w14:textId="77777777" w:rsidR="00E8119E" w:rsidRPr="00F03856" w:rsidRDefault="00E8119E" w:rsidP="00747176">
            <w:pPr>
              <w:rPr>
                <w:rFonts w:eastAsiaTheme="minorHAnsi" w:cs="Arial"/>
                <w:color w:val="000000" w:themeColor="text1"/>
                <w:sz w:val="16"/>
                <w:szCs w:val="16"/>
              </w:rPr>
            </w:pPr>
          </w:p>
        </w:tc>
      </w:tr>
    </w:tbl>
    <w:p w14:paraId="5FA7EADF" w14:textId="77777777" w:rsidR="00E8119E" w:rsidRDefault="00E8119E" w:rsidP="00E8119E">
      <w:pPr>
        <w:pStyle w:val="Caption"/>
        <w:rPr>
          <w:lang w:val="en-GB"/>
        </w:rPr>
      </w:pPr>
      <w:r w:rsidRPr="00702453">
        <w:t xml:space="preserve">Table: </w:t>
      </w:r>
      <w:r>
        <w:t xml:space="preserve">Encoding Details of </w:t>
      </w:r>
      <w:r w:rsidRPr="004521EB">
        <w:rPr>
          <w:lang w:val="en-GB"/>
        </w:rPr>
        <w:t>DND_Command_ET</w:t>
      </w:r>
    </w:p>
    <w:p w14:paraId="47EA5191" w14:textId="77777777" w:rsidR="00495854" w:rsidRPr="00495854" w:rsidRDefault="00495854" w:rsidP="00495854">
      <w:pPr>
        <w:rPr>
          <w:lang w:val="en-GB"/>
        </w:rPr>
      </w:pPr>
    </w:p>
    <w:p w14:paraId="0347F86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DSP_VolCntlr_TempSource_Vol_Level_Zone_TBD_ET</w:t>
      </w:r>
    </w:p>
    <w:p w14:paraId="7B104666" w14:textId="77777777" w:rsidR="00B442FD" w:rsidRDefault="00B442FD" w:rsidP="00B442FD">
      <w:pPr>
        <w:rPr>
          <w:rFonts w:cs="Arial"/>
        </w:rPr>
      </w:pPr>
      <w:r>
        <w:rPr>
          <w:rFonts w:cs="Arial"/>
        </w:rPr>
        <w:t>Encoding Type for Volume Control Temporary Source Vol Level Zone (No Volume/Vol_Step1...Vol_Step30)</w:t>
      </w:r>
    </w:p>
    <w:p w14:paraId="3A69BADB" w14:textId="77777777" w:rsidR="00B442FD" w:rsidRDefault="00B442FD" w:rsidP="00B442FD">
      <w:pPr>
        <w:rPr>
          <w:rFonts w:cs="Arial"/>
        </w:rPr>
      </w:pPr>
    </w:p>
    <w:p w14:paraId="05324173" w14:textId="5A346F24"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7223B4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057CB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18F660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4B09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CC6C4" w14:textId="77777777" w:rsidR="00E8119E" w:rsidRPr="00F03856" w:rsidRDefault="00E8119E" w:rsidP="00747176">
            <w:pPr>
              <w:rPr>
                <w:rFonts w:eastAsiaTheme="minorHAnsi" w:cs="Arial"/>
                <w:color w:val="000000" w:themeColor="text1"/>
                <w:sz w:val="16"/>
                <w:szCs w:val="16"/>
              </w:rPr>
            </w:pPr>
          </w:p>
        </w:tc>
      </w:tr>
      <w:tr w:rsidR="00E8119E" w:rsidRPr="00F03856" w14:paraId="7D6EC1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8BFC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F101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E62D90" w14:textId="77777777" w:rsidR="00E8119E" w:rsidRPr="00F03856" w:rsidRDefault="00E8119E" w:rsidP="00747176">
            <w:pPr>
              <w:rPr>
                <w:rFonts w:eastAsiaTheme="minorHAnsi" w:cs="Arial"/>
                <w:color w:val="000000" w:themeColor="text1"/>
                <w:sz w:val="16"/>
                <w:szCs w:val="16"/>
              </w:rPr>
            </w:pPr>
          </w:p>
        </w:tc>
      </w:tr>
      <w:tr w:rsidR="00E8119E" w:rsidRPr="00F03856" w14:paraId="3543F7C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FABEE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7B720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D2278C" w14:textId="77777777" w:rsidR="00E8119E" w:rsidRPr="00F03856" w:rsidRDefault="00E8119E" w:rsidP="00747176">
            <w:pPr>
              <w:rPr>
                <w:rFonts w:eastAsiaTheme="minorHAnsi" w:cs="Arial"/>
                <w:color w:val="000000" w:themeColor="text1"/>
                <w:sz w:val="16"/>
                <w:szCs w:val="16"/>
              </w:rPr>
            </w:pPr>
          </w:p>
        </w:tc>
      </w:tr>
      <w:tr w:rsidR="00E8119E" w:rsidRPr="00F03856" w14:paraId="51FFE7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84956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649F0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34DC9A" w14:textId="77777777" w:rsidR="00E8119E" w:rsidRPr="00F03856" w:rsidRDefault="00E8119E" w:rsidP="00747176">
            <w:pPr>
              <w:rPr>
                <w:rFonts w:eastAsiaTheme="minorHAnsi" w:cs="Arial"/>
                <w:color w:val="000000" w:themeColor="text1"/>
                <w:sz w:val="16"/>
                <w:szCs w:val="16"/>
              </w:rPr>
            </w:pPr>
          </w:p>
        </w:tc>
      </w:tr>
      <w:tr w:rsidR="00E8119E" w:rsidRPr="00F03856" w14:paraId="65DF5DF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6F2D6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2CB42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076AA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693242B" w14:textId="77777777" w:rsidR="00E8119E" w:rsidRPr="001B386B" w:rsidRDefault="00E8119E" w:rsidP="00747176">
            <w:pPr>
              <w:rPr>
                <w:rFonts w:eastAsiaTheme="minorHAnsi" w:cs="Arial"/>
                <w:color w:val="000000" w:themeColor="text1"/>
                <w:sz w:val="4"/>
                <w:szCs w:val="4"/>
              </w:rPr>
            </w:pPr>
          </w:p>
        </w:tc>
      </w:tr>
      <w:tr w:rsidR="00E8119E" w:rsidRPr="00F03856" w14:paraId="21F328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25F60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5C1DB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ECF80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0</w:t>
            </w:r>
          </w:p>
        </w:tc>
      </w:tr>
      <w:tr w:rsidR="00E8119E" w:rsidRPr="00F03856" w14:paraId="317C06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B78E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3976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7C600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w:t>
            </w:r>
          </w:p>
        </w:tc>
      </w:tr>
      <w:tr w:rsidR="00E8119E" w:rsidRPr="00F03856" w14:paraId="7817D5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037B1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9746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73C34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w:t>
            </w:r>
          </w:p>
        </w:tc>
      </w:tr>
      <w:tr w:rsidR="00E8119E" w:rsidRPr="00F03856" w14:paraId="2E7D87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F5D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6A4BC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E9200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3</w:t>
            </w:r>
          </w:p>
        </w:tc>
      </w:tr>
      <w:tr w:rsidR="00E8119E" w:rsidRPr="00F03856" w14:paraId="261164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C8E7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54ED6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25A40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4</w:t>
            </w:r>
          </w:p>
        </w:tc>
      </w:tr>
      <w:tr w:rsidR="00E8119E" w:rsidRPr="00F03856" w14:paraId="3C55A45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4293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15FD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AD8F0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5</w:t>
            </w:r>
          </w:p>
        </w:tc>
      </w:tr>
      <w:tr w:rsidR="00E8119E" w:rsidRPr="00F03856" w14:paraId="365740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8F57E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2D1EA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FCBFC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6</w:t>
            </w:r>
          </w:p>
        </w:tc>
      </w:tr>
      <w:tr w:rsidR="00E8119E" w:rsidRPr="00F03856" w14:paraId="36EFE5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4B2E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3B453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DC212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7</w:t>
            </w:r>
          </w:p>
        </w:tc>
      </w:tr>
      <w:tr w:rsidR="00E8119E" w:rsidRPr="00F03856" w14:paraId="3C65EE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424D4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9BC19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5D753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Vol_Step8Signal Processor Temporary Source Volume Level signal for volume level 8</w:t>
            </w:r>
          </w:p>
        </w:tc>
      </w:tr>
      <w:tr w:rsidR="00E8119E" w:rsidRPr="00F03856" w14:paraId="249DD8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8467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849F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F91B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9</w:t>
            </w:r>
          </w:p>
        </w:tc>
      </w:tr>
      <w:tr w:rsidR="00E8119E" w:rsidRPr="00F03856" w14:paraId="02C667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8861C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1CB62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842D2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10</w:t>
            </w:r>
          </w:p>
        </w:tc>
      </w:tr>
      <w:tr w:rsidR="00E8119E" w:rsidRPr="00F03856" w14:paraId="2826DB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7A84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2AF2E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B552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11</w:t>
            </w:r>
          </w:p>
        </w:tc>
      </w:tr>
      <w:tr w:rsidR="00E8119E" w:rsidRPr="00F03856" w14:paraId="240D39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C5BC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E17AD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31B5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12</w:t>
            </w:r>
          </w:p>
        </w:tc>
      </w:tr>
      <w:tr w:rsidR="00E8119E" w:rsidRPr="00F03856" w14:paraId="01F3C5D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69BE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BAE7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47C23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13</w:t>
            </w:r>
          </w:p>
        </w:tc>
      </w:tr>
      <w:tr w:rsidR="00E8119E" w:rsidRPr="00F03856" w14:paraId="17A0B7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FA034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5D89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682D5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14</w:t>
            </w:r>
          </w:p>
        </w:tc>
      </w:tr>
      <w:tr w:rsidR="00E8119E" w:rsidRPr="00F03856" w14:paraId="497A63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A2FF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221F2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12F62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15</w:t>
            </w:r>
          </w:p>
        </w:tc>
      </w:tr>
      <w:tr w:rsidR="00E8119E" w:rsidRPr="00F03856" w14:paraId="493636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9FE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A9CC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186DB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16</w:t>
            </w:r>
          </w:p>
        </w:tc>
      </w:tr>
      <w:tr w:rsidR="00E8119E" w:rsidRPr="00F03856" w14:paraId="13403DA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2876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718E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76950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17</w:t>
            </w:r>
          </w:p>
        </w:tc>
      </w:tr>
      <w:tr w:rsidR="00E8119E" w:rsidRPr="00F03856" w14:paraId="26B3DAD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892E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CF2BA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CAC35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18</w:t>
            </w:r>
          </w:p>
        </w:tc>
      </w:tr>
      <w:tr w:rsidR="00E8119E" w:rsidRPr="00F03856" w14:paraId="6555FEA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DFFAF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ACD0A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CD12C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19</w:t>
            </w:r>
          </w:p>
        </w:tc>
      </w:tr>
      <w:tr w:rsidR="00E8119E" w:rsidRPr="00F03856" w14:paraId="67CFA1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867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5010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95043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20</w:t>
            </w:r>
          </w:p>
        </w:tc>
      </w:tr>
      <w:tr w:rsidR="00E8119E" w:rsidRPr="00F03856" w14:paraId="6A393D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FA3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E87F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67411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21</w:t>
            </w:r>
          </w:p>
        </w:tc>
      </w:tr>
      <w:tr w:rsidR="00E8119E" w:rsidRPr="00F03856" w14:paraId="480F69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F5E3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247C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BEFD7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22</w:t>
            </w:r>
          </w:p>
        </w:tc>
      </w:tr>
      <w:tr w:rsidR="00E8119E" w:rsidRPr="00F03856" w14:paraId="58DA91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46532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F01BB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64FA1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23</w:t>
            </w:r>
          </w:p>
        </w:tc>
      </w:tr>
      <w:tr w:rsidR="00E8119E" w:rsidRPr="00F03856" w14:paraId="50F3D34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11A87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7831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06263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24</w:t>
            </w:r>
          </w:p>
        </w:tc>
      </w:tr>
      <w:tr w:rsidR="00E8119E" w:rsidRPr="00F03856" w14:paraId="35F0F52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FD54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AB795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5BE1C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25</w:t>
            </w:r>
          </w:p>
        </w:tc>
      </w:tr>
      <w:tr w:rsidR="00E8119E" w:rsidRPr="00F03856" w14:paraId="1C64622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F9573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93E3D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97DF7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26</w:t>
            </w:r>
          </w:p>
        </w:tc>
      </w:tr>
      <w:tr w:rsidR="00E8119E" w:rsidRPr="00F03856" w14:paraId="2D0D46A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1518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4E4D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067D9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27</w:t>
            </w:r>
          </w:p>
        </w:tc>
      </w:tr>
      <w:tr w:rsidR="00E8119E" w:rsidRPr="00F03856" w14:paraId="4AB3E7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5D2A7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34273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D09A1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28</w:t>
            </w:r>
          </w:p>
        </w:tc>
      </w:tr>
      <w:tr w:rsidR="00E8119E" w:rsidRPr="00F03856" w14:paraId="225078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B98B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3C111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67C72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29</w:t>
            </w:r>
          </w:p>
        </w:tc>
      </w:tr>
      <w:tr w:rsidR="00E8119E" w:rsidRPr="00F03856" w14:paraId="2DF3E6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1CD2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D447C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D379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Processor Temporary Source Volume Level signal for volume level 30</w:t>
            </w:r>
          </w:p>
        </w:tc>
      </w:tr>
      <w:tr w:rsidR="00E8119E" w:rsidRPr="00F03856" w14:paraId="6A2E5D3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E20F2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6B9B36" w14:textId="77777777" w:rsidR="00E8119E" w:rsidRPr="00F03856" w:rsidRDefault="00E8119E" w:rsidP="00747176">
            <w:pPr>
              <w:rPr>
                <w:rFonts w:eastAsiaTheme="minorHAnsi" w:cs="Arial"/>
                <w:color w:val="000000" w:themeColor="text1"/>
                <w:sz w:val="16"/>
                <w:szCs w:val="16"/>
              </w:rPr>
            </w:pPr>
          </w:p>
        </w:tc>
      </w:tr>
    </w:tbl>
    <w:p w14:paraId="0FBB7422" w14:textId="77777777" w:rsidR="00E8119E" w:rsidRDefault="00E8119E" w:rsidP="00E8119E">
      <w:pPr>
        <w:pStyle w:val="Caption"/>
        <w:rPr>
          <w:lang w:val="en-GB"/>
        </w:rPr>
      </w:pPr>
      <w:r w:rsidRPr="00702453">
        <w:t xml:space="preserve">Table: </w:t>
      </w:r>
      <w:r>
        <w:t xml:space="preserve">Encoding Details of </w:t>
      </w:r>
      <w:r w:rsidRPr="004521EB">
        <w:rPr>
          <w:lang w:val="en-GB"/>
        </w:rPr>
        <w:t>DSP_VolCntlr_TempSource_Vol_Level_Zone_TBD_ET</w:t>
      </w:r>
    </w:p>
    <w:p w14:paraId="2562EBB5" w14:textId="77777777" w:rsidR="00495854" w:rsidRPr="00495854" w:rsidRDefault="00495854" w:rsidP="00495854">
      <w:pPr>
        <w:rPr>
          <w:lang w:val="en-GB"/>
        </w:rPr>
      </w:pPr>
    </w:p>
    <w:p w14:paraId="5EF950C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PAC_VolCntlr_Offset_Vol_Level_Zone_TBD_ET</w:t>
      </w:r>
    </w:p>
    <w:p w14:paraId="1D9D9E58" w14:textId="77777777" w:rsidR="00B442FD" w:rsidRDefault="00B442FD" w:rsidP="00B442FD">
      <w:pPr>
        <w:rPr>
          <w:rFonts w:cs="Arial"/>
        </w:rPr>
      </w:pPr>
      <w:r>
        <w:rPr>
          <w:rFonts w:cs="Arial"/>
        </w:rPr>
        <w:t>Encoding Type for Volume Control Offset Volume Zone (-3/-2/-1/0/1/2/3/Unused)</w:t>
      </w:r>
    </w:p>
    <w:p w14:paraId="42D04F97" w14:textId="77777777" w:rsidR="00B442FD" w:rsidRDefault="00B442FD" w:rsidP="00B442FD">
      <w:pPr>
        <w:rPr>
          <w:rFonts w:cs="Arial"/>
        </w:rPr>
      </w:pPr>
    </w:p>
    <w:p w14:paraId="4C8A217B" w14:textId="28988FD2"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AB6610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334C6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D076B7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B21F0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D19DF" w14:textId="77777777" w:rsidR="00E8119E" w:rsidRPr="00F03856" w:rsidRDefault="00E8119E" w:rsidP="00747176">
            <w:pPr>
              <w:rPr>
                <w:rFonts w:eastAsiaTheme="minorHAnsi" w:cs="Arial"/>
                <w:color w:val="000000" w:themeColor="text1"/>
                <w:sz w:val="16"/>
                <w:szCs w:val="16"/>
              </w:rPr>
            </w:pPr>
          </w:p>
        </w:tc>
      </w:tr>
      <w:tr w:rsidR="00E8119E" w:rsidRPr="00F03856" w14:paraId="21EB23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B5C57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64C0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B6054" w14:textId="77777777" w:rsidR="00E8119E" w:rsidRPr="00F03856" w:rsidRDefault="00E8119E" w:rsidP="00747176">
            <w:pPr>
              <w:rPr>
                <w:rFonts w:eastAsiaTheme="minorHAnsi" w:cs="Arial"/>
                <w:color w:val="000000" w:themeColor="text1"/>
                <w:sz w:val="16"/>
                <w:szCs w:val="16"/>
              </w:rPr>
            </w:pPr>
          </w:p>
        </w:tc>
      </w:tr>
      <w:tr w:rsidR="00E8119E" w:rsidRPr="00F03856" w14:paraId="1C2963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AE52D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ACFD5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80AAE9" w14:textId="77777777" w:rsidR="00E8119E" w:rsidRPr="00F03856" w:rsidRDefault="00E8119E" w:rsidP="00747176">
            <w:pPr>
              <w:rPr>
                <w:rFonts w:eastAsiaTheme="minorHAnsi" w:cs="Arial"/>
                <w:color w:val="000000" w:themeColor="text1"/>
                <w:sz w:val="16"/>
                <w:szCs w:val="16"/>
              </w:rPr>
            </w:pPr>
          </w:p>
        </w:tc>
      </w:tr>
      <w:tr w:rsidR="00E8119E" w:rsidRPr="00F03856" w14:paraId="484CC7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CC51C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6973D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8DDC64" w14:textId="77777777" w:rsidR="00E8119E" w:rsidRPr="00F03856" w:rsidRDefault="00E8119E" w:rsidP="00747176">
            <w:pPr>
              <w:rPr>
                <w:rFonts w:eastAsiaTheme="minorHAnsi" w:cs="Arial"/>
                <w:color w:val="000000" w:themeColor="text1"/>
                <w:sz w:val="16"/>
                <w:szCs w:val="16"/>
              </w:rPr>
            </w:pPr>
          </w:p>
        </w:tc>
      </w:tr>
      <w:tr w:rsidR="00E8119E" w:rsidRPr="00F03856" w14:paraId="34693ED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9393D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9BF1A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5927D3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FDB8AD0" w14:textId="77777777" w:rsidR="00E8119E" w:rsidRPr="001B386B" w:rsidRDefault="00E8119E" w:rsidP="00747176">
            <w:pPr>
              <w:rPr>
                <w:rFonts w:eastAsiaTheme="minorHAnsi" w:cs="Arial"/>
                <w:color w:val="000000" w:themeColor="text1"/>
                <w:sz w:val="4"/>
                <w:szCs w:val="4"/>
              </w:rPr>
            </w:pPr>
          </w:p>
        </w:tc>
      </w:tr>
      <w:tr w:rsidR="00E8119E" w:rsidRPr="00F03856" w14:paraId="1C0F3D4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9D239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6BFF8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36881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-3</w:t>
            </w:r>
          </w:p>
        </w:tc>
      </w:tr>
      <w:tr w:rsidR="00E8119E" w:rsidRPr="00F03856" w14:paraId="12CF6A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EE1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FD81A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639E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-2</w:t>
            </w:r>
          </w:p>
        </w:tc>
      </w:tr>
      <w:tr w:rsidR="00E8119E" w:rsidRPr="00F03856" w14:paraId="7F72B6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5BA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1B0C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A8668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-1</w:t>
            </w:r>
          </w:p>
        </w:tc>
      </w:tr>
      <w:tr w:rsidR="00E8119E" w:rsidRPr="00F03856" w14:paraId="19B0DC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D86A9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7EE4A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177A0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0</w:t>
            </w:r>
          </w:p>
        </w:tc>
      </w:tr>
      <w:tr w:rsidR="00E8119E" w:rsidRPr="00F03856" w14:paraId="6EE64E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F7789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DA928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33EBB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1</w:t>
            </w:r>
          </w:p>
        </w:tc>
      </w:tr>
      <w:tr w:rsidR="00E8119E" w:rsidRPr="00F03856" w14:paraId="48A4BD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4F231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014B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B923F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2</w:t>
            </w:r>
          </w:p>
        </w:tc>
      </w:tr>
      <w:tr w:rsidR="00E8119E" w:rsidRPr="00F03856" w14:paraId="2FDA5D4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C2A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F333B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14CBC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3</w:t>
            </w:r>
          </w:p>
        </w:tc>
      </w:tr>
      <w:tr w:rsidR="00E8119E" w:rsidRPr="00F03856" w14:paraId="6DC4D03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900F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E63EC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03ED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Controller Offset Volume Level signal for volume level "Unused"</w:t>
            </w:r>
          </w:p>
        </w:tc>
      </w:tr>
      <w:tr w:rsidR="00E8119E" w:rsidRPr="00F03856" w14:paraId="4F26321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73C1F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E401CF" w14:textId="77777777" w:rsidR="00E8119E" w:rsidRPr="00F03856" w:rsidRDefault="00E8119E" w:rsidP="00747176">
            <w:pPr>
              <w:rPr>
                <w:rFonts w:eastAsiaTheme="minorHAnsi" w:cs="Arial"/>
                <w:color w:val="000000" w:themeColor="text1"/>
                <w:sz w:val="16"/>
                <w:szCs w:val="16"/>
              </w:rPr>
            </w:pPr>
          </w:p>
        </w:tc>
      </w:tr>
    </w:tbl>
    <w:p w14:paraId="075BCE82" w14:textId="77777777" w:rsidR="00E8119E" w:rsidRDefault="00E8119E" w:rsidP="00E8119E">
      <w:pPr>
        <w:pStyle w:val="Caption"/>
        <w:rPr>
          <w:lang w:val="en-GB"/>
        </w:rPr>
      </w:pPr>
      <w:r w:rsidRPr="00702453">
        <w:t xml:space="preserve">Table: </w:t>
      </w:r>
      <w:r>
        <w:t xml:space="preserve">Encoding Details of </w:t>
      </w:r>
      <w:r w:rsidRPr="004521EB">
        <w:rPr>
          <w:lang w:val="en-GB"/>
        </w:rPr>
        <w:t>PAC_VolCntlr_Offset_Vol_Level_Zone_TBD_ET</w:t>
      </w:r>
    </w:p>
    <w:p w14:paraId="680E0F44" w14:textId="77777777" w:rsidR="00495854" w:rsidRPr="00495854" w:rsidRDefault="00495854" w:rsidP="00495854">
      <w:pPr>
        <w:rPr>
          <w:lang w:val="en-GB"/>
        </w:rPr>
      </w:pPr>
    </w:p>
    <w:p w14:paraId="7E6C8CD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ZoneLockReq_ET</w:t>
      </w:r>
    </w:p>
    <w:p w14:paraId="256374CA" w14:textId="77777777" w:rsidR="00B442FD" w:rsidRDefault="00B442FD" w:rsidP="00B442FD">
      <w:pPr>
        <w:rPr>
          <w:rFonts w:cs="Arial"/>
        </w:rPr>
      </w:pPr>
      <w:r>
        <w:rPr>
          <w:rFonts w:cs="Arial"/>
        </w:rPr>
        <w:t>Encoding Type for Zone Lock Request (Activate/ Deactivate)</w:t>
      </w:r>
    </w:p>
    <w:p w14:paraId="73841FDA" w14:textId="77777777" w:rsidR="00B442FD" w:rsidRDefault="00B442FD" w:rsidP="00B442FD">
      <w:pPr>
        <w:rPr>
          <w:rFonts w:cs="Arial"/>
        </w:rPr>
      </w:pPr>
    </w:p>
    <w:p w14:paraId="2EC6F06C" w14:textId="7FD239A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1FB2E8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022D6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B93F3B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FADC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F7516B" w14:textId="77777777" w:rsidR="00E8119E" w:rsidRPr="00F03856" w:rsidRDefault="00E8119E" w:rsidP="00747176">
            <w:pPr>
              <w:rPr>
                <w:rFonts w:eastAsiaTheme="minorHAnsi" w:cs="Arial"/>
                <w:color w:val="000000" w:themeColor="text1"/>
                <w:sz w:val="16"/>
                <w:szCs w:val="16"/>
              </w:rPr>
            </w:pPr>
          </w:p>
        </w:tc>
      </w:tr>
      <w:tr w:rsidR="00E8119E" w:rsidRPr="00F03856" w14:paraId="2503AB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3464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F0433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4F307B" w14:textId="77777777" w:rsidR="00E8119E" w:rsidRPr="00F03856" w:rsidRDefault="00E8119E" w:rsidP="00747176">
            <w:pPr>
              <w:rPr>
                <w:rFonts w:eastAsiaTheme="minorHAnsi" w:cs="Arial"/>
                <w:color w:val="000000" w:themeColor="text1"/>
                <w:sz w:val="16"/>
                <w:szCs w:val="16"/>
              </w:rPr>
            </w:pPr>
          </w:p>
        </w:tc>
      </w:tr>
      <w:tr w:rsidR="00E8119E" w:rsidRPr="00F03856" w14:paraId="7AEC6A7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D980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1909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80D15B" w14:textId="77777777" w:rsidR="00E8119E" w:rsidRPr="00F03856" w:rsidRDefault="00E8119E" w:rsidP="00747176">
            <w:pPr>
              <w:rPr>
                <w:rFonts w:eastAsiaTheme="minorHAnsi" w:cs="Arial"/>
                <w:color w:val="000000" w:themeColor="text1"/>
                <w:sz w:val="16"/>
                <w:szCs w:val="16"/>
              </w:rPr>
            </w:pPr>
          </w:p>
        </w:tc>
      </w:tr>
      <w:tr w:rsidR="00E8119E" w:rsidRPr="00F03856" w14:paraId="6B45DC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BE6D3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66FCFB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813E75" w14:textId="77777777" w:rsidR="00E8119E" w:rsidRPr="00F03856" w:rsidRDefault="00E8119E" w:rsidP="00747176">
            <w:pPr>
              <w:rPr>
                <w:rFonts w:eastAsiaTheme="minorHAnsi" w:cs="Arial"/>
                <w:color w:val="000000" w:themeColor="text1"/>
                <w:sz w:val="16"/>
                <w:szCs w:val="16"/>
              </w:rPr>
            </w:pPr>
          </w:p>
        </w:tc>
      </w:tr>
      <w:tr w:rsidR="00E8119E" w:rsidRPr="00F03856" w14:paraId="6517A16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1D9E9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559EFA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64CC48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A1CFCB6" w14:textId="77777777" w:rsidR="00E8119E" w:rsidRPr="001B386B" w:rsidRDefault="00E8119E" w:rsidP="00747176">
            <w:pPr>
              <w:rPr>
                <w:rFonts w:eastAsiaTheme="minorHAnsi" w:cs="Arial"/>
                <w:color w:val="000000" w:themeColor="text1"/>
                <w:sz w:val="4"/>
                <w:szCs w:val="4"/>
              </w:rPr>
            </w:pPr>
          </w:p>
        </w:tc>
      </w:tr>
      <w:tr w:rsidR="00E8119E" w:rsidRPr="00F03856" w14:paraId="7960A5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9759E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611EA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E1D2C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Activate</w:t>
            </w:r>
          </w:p>
        </w:tc>
      </w:tr>
      <w:tr w:rsidR="00E8119E" w:rsidRPr="00F03856" w14:paraId="714D79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C139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B50D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Deactivate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D2853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Deactivate</w:t>
            </w:r>
          </w:p>
        </w:tc>
      </w:tr>
      <w:tr w:rsidR="00E8119E" w:rsidRPr="00F03856" w14:paraId="33A785A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4A747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6332FA" w14:textId="77777777" w:rsidR="00E8119E" w:rsidRPr="00F03856" w:rsidRDefault="00E8119E" w:rsidP="00747176">
            <w:pPr>
              <w:rPr>
                <w:rFonts w:eastAsiaTheme="minorHAnsi" w:cs="Arial"/>
                <w:color w:val="000000" w:themeColor="text1"/>
                <w:sz w:val="16"/>
                <w:szCs w:val="16"/>
              </w:rPr>
            </w:pPr>
          </w:p>
        </w:tc>
      </w:tr>
    </w:tbl>
    <w:p w14:paraId="3CC00435" w14:textId="77777777" w:rsidR="00E8119E" w:rsidRDefault="00E8119E" w:rsidP="00E8119E">
      <w:pPr>
        <w:pStyle w:val="Caption"/>
        <w:rPr>
          <w:lang w:val="en-GB"/>
        </w:rPr>
      </w:pPr>
      <w:r w:rsidRPr="00702453">
        <w:t xml:space="preserve">Table: </w:t>
      </w:r>
      <w:r>
        <w:t xml:space="preserve">Encoding Details of </w:t>
      </w:r>
      <w:r w:rsidRPr="004521EB">
        <w:rPr>
          <w:lang w:val="en-GB"/>
        </w:rPr>
        <w:t>ZoneLockReq_ET</w:t>
      </w:r>
    </w:p>
    <w:p w14:paraId="2D6E2E3C" w14:textId="77777777" w:rsidR="00495854" w:rsidRPr="00495854" w:rsidRDefault="00495854" w:rsidP="00495854">
      <w:pPr>
        <w:rPr>
          <w:lang w:val="en-GB"/>
        </w:rPr>
      </w:pPr>
    </w:p>
    <w:p w14:paraId="76F08A7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BTConnectionReq_ET</w:t>
      </w:r>
    </w:p>
    <w:p w14:paraId="04FDBD53" w14:textId="77777777" w:rsidR="00B442FD" w:rsidRDefault="00B442FD" w:rsidP="00B442FD">
      <w:pPr>
        <w:rPr>
          <w:rFonts w:cs="Arial"/>
        </w:rPr>
      </w:pPr>
      <w:r>
        <w:rPr>
          <w:rFonts w:cs="Arial"/>
        </w:rPr>
        <w:t>Encoding Type for Bluetooth Connection Request (Connect/Disconnect)</w:t>
      </w:r>
    </w:p>
    <w:p w14:paraId="1554B973" w14:textId="77777777" w:rsidR="00B442FD" w:rsidRDefault="00B442FD" w:rsidP="00B442FD">
      <w:pPr>
        <w:rPr>
          <w:rFonts w:cs="Arial"/>
        </w:rPr>
      </w:pPr>
    </w:p>
    <w:p w14:paraId="6E5B2F44" w14:textId="3EFB087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18EFCA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31304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915CEE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AFA68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9523E5" w14:textId="77777777" w:rsidR="00E8119E" w:rsidRPr="00F03856" w:rsidRDefault="00E8119E" w:rsidP="00747176">
            <w:pPr>
              <w:rPr>
                <w:rFonts w:eastAsiaTheme="minorHAnsi" w:cs="Arial"/>
                <w:color w:val="000000" w:themeColor="text1"/>
                <w:sz w:val="16"/>
                <w:szCs w:val="16"/>
              </w:rPr>
            </w:pPr>
          </w:p>
        </w:tc>
      </w:tr>
      <w:tr w:rsidR="00E8119E" w:rsidRPr="00F03856" w14:paraId="48F6B7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7E90A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80C45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91DBD" w14:textId="77777777" w:rsidR="00E8119E" w:rsidRPr="00F03856" w:rsidRDefault="00E8119E" w:rsidP="00747176">
            <w:pPr>
              <w:rPr>
                <w:rFonts w:eastAsiaTheme="minorHAnsi" w:cs="Arial"/>
                <w:color w:val="000000" w:themeColor="text1"/>
                <w:sz w:val="16"/>
                <w:szCs w:val="16"/>
              </w:rPr>
            </w:pPr>
          </w:p>
        </w:tc>
      </w:tr>
      <w:tr w:rsidR="00E8119E" w:rsidRPr="00F03856" w14:paraId="03D92D0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E2BE1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A27BC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724BF7" w14:textId="77777777" w:rsidR="00E8119E" w:rsidRPr="00F03856" w:rsidRDefault="00E8119E" w:rsidP="00747176">
            <w:pPr>
              <w:rPr>
                <w:rFonts w:eastAsiaTheme="minorHAnsi" w:cs="Arial"/>
                <w:color w:val="000000" w:themeColor="text1"/>
                <w:sz w:val="16"/>
                <w:szCs w:val="16"/>
              </w:rPr>
            </w:pPr>
          </w:p>
        </w:tc>
      </w:tr>
      <w:tr w:rsidR="00E8119E" w:rsidRPr="00F03856" w14:paraId="5C8C751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A242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D4C5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A7C70F" w14:textId="77777777" w:rsidR="00E8119E" w:rsidRPr="00F03856" w:rsidRDefault="00E8119E" w:rsidP="00747176">
            <w:pPr>
              <w:rPr>
                <w:rFonts w:eastAsiaTheme="minorHAnsi" w:cs="Arial"/>
                <w:color w:val="000000" w:themeColor="text1"/>
                <w:sz w:val="16"/>
                <w:szCs w:val="16"/>
              </w:rPr>
            </w:pPr>
          </w:p>
        </w:tc>
      </w:tr>
      <w:tr w:rsidR="00E8119E" w:rsidRPr="00F03856" w14:paraId="72C1B08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741F9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EC947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7092E7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64867C5" w14:textId="77777777" w:rsidR="00E8119E" w:rsidRPr="001B386B" w:rsidRDefault="00E8119E" w:rsidP="00747176">
            <w:pPr>
              <w:rPr>
                <w:rFonts w:eastAsiaTheme="minorHAnsi" w:cs="Arial"/>
                <w:color w:val="000000" w:themeColor="text1"/>
                <w:sz w:val="4"/>
                <w:szCs w:val="4"/>
              </w:rPr>
            </w:pPr>
          </w:p>
        </w:tc>
      </w:tr>
      <w:tr w:rsidR="00E8119E" w:rsidRPr="00F03856" w14:paraId="097E91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9F161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1E8C5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FA39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Connect</w:t>
            </w:r>
          </w:p>
        </w:tc>
      </w:tr>
      <w:tr w:rsidR="00E8119E" w:rsidRPr="00F03856" w14:paraId="38BDDF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94DCC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E62E7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Disconnect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92186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Disconnect</w:t>
            </w:r>
          </w:p>
        </w:tc>
      </w:tr>
      <w:tr w:rsidR="00E8119E" w:rsidRPr="00F03856" w14:paraId="046F426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3D065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29FA2C" w14:textId="77777777" w:rsidR="00E8119E" w:rsidRPr="00F03856" w:rsidRDefault="00E8119E" w:rsidP="00747176">
            <w:pPr>
              <w:rPr>
                <w:rFonts w:eastAsiaTheme="minorHAnsi" w:cs="Arial"/>
                <w:color w:val="000000" w:themeColor="text1"/>
                <w:sz w:val="16"/>
                <w:szCs w:val="16"/>
              </w:rPr>
            </w:pPr>
          </w:p>
        </w:tc>
      </w:tr>
    </w:tbl>
    <w:p w14:paraId="3B5329C8" w14:textId="77777777" w:rsidR="00E8119E" w:rsidRDefault="00E8119E" w:rsidP="00E8119E">
      <w:pPr>
        <w:pStyle w:val="Caption"/>
        <w:rPr>
          <w:lang w:val="en-GB"/>
        </w:rPr>
      </w:pPr>
      <w:r w:rsidRPr="00702453">
        <w:t xml:space="preserve">Table: </w:t>
      </w:r>
      <w:r>
        <w:t xml:space="preserve">Encoding Details of </w:t>
      </w:r>
      <w:r w:rsidRPr="004521EB">
        <w:rPr>
          <w:lang w:val="en-GB"/>
        </w:rPr>
        <w:t>BTConnectionReq_ET</w:t>
      </w:r>
    </w:p>
    <w:p w14:paraId="0076B8A0" w14:textId="77777777" w:rsidR="00495854" w:rsidRPr="00495854" w:rsidRDefault="00495854" w:rsidP="00495854">
      <w:pPr>
        <w:rPr>
          <w:lang w:val="en-GB"/>
        </w:rPr>
      </w:pPr>
    </w:p>
    <w:p w14:paraId="659572D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HMI_ZoneLockOut_Feedback_ET</w:t>
      </w:r>
    </w:p>
    <w:p w14:paraId="316496F3" w14:textId="77777777" w:rsidR="00B442FD" w:rsidRDefault="00B442FD" w:rsidP="00B442FD">
      <w:pPr>
        <w:rPr>
          <w:rFonts w:cs="Arial"/>
        </w:rPr>
      </w:pPr>
      <w:r>
        <w:rPr>
          <w:rFonts w:cs="Arial"/>
        </w:rPr>
        <w:t>Encoding Type for Zone Lock Out (LVDS Feedback)(Internal Signal)</w:t>
      </w:r>
    </w:p>
    <w:p w14:paraId="7AFFC795" w14:textId="77777777" w:rsidR="00B442FD" w:rsidRDefault="00B442FD" w:rsidP="00B442FD">
      <w:pPr>
        <w:rPr>
          <w:rFonts w:cs="Arial"/>
        </w:rPr>
      </w:pPr>
    </w:p>
    <w:p w14:paraId="4198A121" w14:textId="3F7FE79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DA6FFD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6A4E8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5334D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1FAF0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8A1727" w14:textId="77777777" w:rsidR="00E8119E" w:rsidRPr="00F03856" w:rsidRDefault="00E8119E" w:rsidP="00747176">
            <w:pPr>
              <w:rPr>
                <w:rFonts w:eastAsiaTheme="minorHAnsi" w:cs="Arial"/>
                <w:color w:val="000000" w:themeColor="text1"/>
                <w:sz w:val="16"/>
                <w:szCs w:val="16"/>
              </w:rPr>
            </w:pPr>
          </w:p>
        </w:tc>
      </w:tr>
      <w:tr w:rsidR="00E8119E" w:rsidRPr="00F03856" w14:paraId="0E9DAA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B0EE2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AD70B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C8E8F4" w14:textId="77777777" w:rsidR="00E8119E" w:rsidRPr="00F03856" w:rsidRDefault="00E8119E" w:rsidP="00747176">
            <w:pPr>
              <w:rPr>
                <w:rFonts w:eastAsiaTheme="minorHAnsi" w:cs="Arial"/>
                <w:color w:val="000000" w:themeColor="text1"/>
                <w:sz w:val="16"/>
                <w:szCs w:val="16"/>
              </w:rPr>
            </w:pPr>
          </w:p>
        </w:tc>
      </w:tr>
      <w:tr w:rsidR="00E8119E" w:rsidRPr="00F03856" w14:paraId="4AE7A6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E785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7AD24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E0FA1A" w14:textId="77777777" w:rsidR="00E8119E" w:rsidRPr="00F03856" w:rsidRDefault="00E8119E" w:rsidP="00747176">
            <w:pPr>
              <w:rPr>
                <w:rFonts w:eastAsiaTheme="minorHAnsi" w:cs="Arial"/>
                <w:color w:val="000000" w:themeColor="text1"/>
                <w:sz w:val="16"/>
                <w:szCs w:val="16"/>
              </w:rPr>
            </w:pPr>
          </w:p>
        </w:tc>
      </w:tr>
      <w:tr w:rsidR="00E8119E" w:rsidRPr="00F03856" w14:paraId="5861D9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E24AF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6355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D6D2CC" w14:textId="77777777" w:rsidR="00E8119E" w:rsidRPr="00F03856" w:rsidRDefault="00E8119E" w:rsidP="00747176">
            <w:pPr>
              <w:rPr>
                <w:rFonts w:eastAsiaTheme="minorHAnsi" w:cs="Arial"/>
                <w:color w:val="000000" w:themeColor="text1"/>
                <w:sz w:val="16"/>
                <w:szCs w:val="16"/>
              </w:rPr>
            </w:pPr>
          </w:p>
        </w:tc>
      </w:tr>
      <w:tr w:rsidR="00E8119E" w:rsidRPr="00F03856" w14:paraId="745F19C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E63F7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1D937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1B02BC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E8B62ED" w14:textId="77777777" w:rsidR="00E8119E" w:rsidRPr="001B386B" w:rsidRDefault="00E8119E" w:rsidP="00747176">
            <w:pPr>
              <w:rPr>
                <w:rFonts w:eastAsiaTheme="minorHAnsi" w:cs="Arial"/>
                <w:color w:val="000000" w:themeColor="text1"/>
                <w:sz w:val="4"/>
                <w:szCs w:val="4"/>
              </w:rPr>
            </w:pPr>
          </w:p>
        </w:tc>
      </w:tr>
      <w:tr w:rsidR="00E8119E" w:rsidRPr="00F03856" w14:paraId="299278C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6DC97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D73ED6" w14:textId="77777777" w:rsidR="00E8119E" w:rsidRPr="00F03856" w:rsidRDefault="00E8119E" w:rsidP="00747176">
            <w:pPr>
              <w:rPr>
                <w:rFonts w:eastAsiaTheme="minorHAnsi" w:cs="Arial"/>
                <w:color w:val="000000" w:themeColor="text1"/>
                <w:sz w:val="16"/>
                <w:szCs w:val="16"/>
              </w:rPr>
            </w:pPr>
          </w:p>
        </w:tc>
      </w:tr>
    </w:tbl>
    <w:p w14:paraId="73302662" w14:textId="77777777" w:rsidR="00E8119E" w:rsidRDefault="00E8119E" w:rsidP="00E8119E">
      <w:pPr>
        <w:pStyle w:val="Caption"/>
        <w:rPr>
          <w:lang w:val="en-GB"/>
        </w:rPr>
      </w:pPr>
      <w:r w:rsidRPr="00702453">
        <w:t xml:space="preserve">Table: </w:t>
      </w:r>
      <w:r>
        <w:t xml:space="preserve">Encoding Details of </w:t>
      </w:r>
      <w:r w:rsidRPr="004521EB">
        <w:rPr>
          <w:lang w:val="en-GB"/>
        </w:rPr>
        <w:t>HMI_ZoneLockOut_Feedback_ET</w:t>
      </w:r>
    </w:p>
    <w:p w14:paraId="193D715E" w14:textId="77777777" w:rsidR="00495854" w:rsidRPr="00495854" w:rsidRDefault="00495854" w:rsidP="00495854">
      <w:pPr>
        <w:rPr>
          <w:lang w:val="en-GB"/>
        </w:rPr>
      </w:pPr>
    </w:p>
    <w:p w14:paraId="6532EF0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Audio_Vol_Level_Zone_TBD_ET</w:t>
      </w:r>
    </w:p>
    <w:p w14:paraId="6E099FA2" w14:textId="77777777" w:rsidR="00B442FD" w:rsidRDefault="00B442FD" w:rsidP="00B442FD">
      <w:pPr>
        <w:rPr>
          <w:rFonts w:cs="Arial"/>
        </w:rPr>
      </w:pPr>
      <w:r>
        <w:rPr>
          <w:rFonts w:cs="Arial"/>
        </w:rPr>
        <w:t>Encoding Type for Audio Vol Level Zone (No Volume/Vol_Step1...Vol_Step30)</w:t>
      </w:r>
    </w:p>
    <w:p w14:paraId="023E08DC" w14:textId="77777777" w:rsidR="00B442FD" w:rsidRDefault="00B442FD" w:rsidP="00B442FD">
      <w:pPr>
        <w:rPr>
          <w:rFonts w:cs="Arial"/>
        </w:rPr>
      </w:pPr>
    </w:p>
    <w:p w14:paraId="20E68EE7" w14:textId="28E44E1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8F1D24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05097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49DB87"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7778B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5F3144" w14:textId="77777777" w:rsidR="00E8119E" w:rsidRPr="00F03856" w:rsidRDefault="00E8119E" w:rsidP="00747176">
            <w:pPr>
              <w:rPr>
                <w:rFonts w:eastAsiaTheme="minorHAnsi" w:cs="Arial"/>
                <w:color w:val="000000" w:themeColor="text1"/>
                <w:sz w:val="16"/>
                <w:szCs w:val="16"/>
              </w:rPr>
            </w:pPr>
          </w:p>
        </w:tc>
      </w:tr>
      <w:tr w:rsidR="00E8119E" w:rsidRPr="00F03856" w14:paraId="5A6350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1D8A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4C73A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FE1B20" w14:textId="77777777" w:rsidR="00E8119E" w:rsidRPr="00F03856" w:rsidRDefault="00E8119E" w:rsidP="00747176">
            <w:pPr>
              <w:rPr>
                <w:rFonts w:eastAsiaTheme="minorHAnsi" w:cs="Arial"/>
                <w:color w:val="000000" w:themeColor="text1"/>
                <w:sz w:val="16"/>
                <w:szCs w:val="16"/>
              </w:rPr>
            </w:pPr>
          </w:p>
        </w:tc>
      </w:tr>
      <w:tr w:rsidR="00E8119E" w:rsidRPr="00F03856" w14:paraId="742E73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408F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A94DC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1A1899" w14:textId="77777777" w:rsidR="00E8119E" w:rsidRPr="00F03856" w:rsidRDefault="00E8119E" w:rsidP="00747176">
            <w:pPr>
              <w:rPr>
                <w:rFonts w:eastAsiaTheme="minorHAnsi" w:cs="Arial"/>
                <w:color w:val="000000" w:themeColor="text1"/>
                <w:sz w:val="16"/>
                <w:szCs w:val="16"/>
              </w:rPr>
            </w:pPr>
          </w:p>
        </w:tc>
      </w:tr>
      <w:tr w:rsidR="00E8119E" w:rsidRPr="00F03856" w14:paraId="4598601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1AB8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14CD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AF8D3" w14:textId="77777777" w:rsidR="00E8119E" w:rsidRPr="00F03856" w:rsidRDefault="00E8119E" w:rsidP="00747176">
            <w:pPr>
              <w:rPr>
                <w:rFonts w:eastAsiaTheme="minorHAnsi" w:cs="Arial"/>
                <w:color w:val="000000" w:themeColor="text1"/>
                <w:sz w:val="16"/>
                <w:szCs w:val="16"/>
              </w:rPr>
            </w:pPr>
          </w:p>
        </w:tc>
      </w:tr>
      <w:tr w:rsidR="00E8119E" w:rsidRPr="00F03856" w14:paraId="4F4412A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AB16F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9DE77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3C4936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75692A1" w14:textId="77777777" w:rsidR="00E8119E" w:rsidRPr="001B386B" w:rsidRDefault="00E8119E" w:rsidP="00747176">
            <w:pPr>
              <w:rPr>
                <w:rFonts w:eastAsiaTheme="minorHAnsi" w:cs="Arial"/>
                <w:color w:val="000000" w:themeColor="text1"/>
                <w:sz w:val="4"/>
                <w:szCs w:val="4"/>
              </w:rPr>
            </w:pPr>
          </w:p>
        </w:tc>
      </w:tr>
      <w:tr w:rsidR="00E8119E" w:rsidRPr="00F03856" w14:paraId="41B2FE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8BE3A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A8B7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9B9B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0</w:t>
            </w:r>
          </w:p>
        </w:tc>
      </w:tr>
      <w:tr w:rsidR="00E8119E" w:rsidRPr="00F03856" w14:paraId="1F7D90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E4CC9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89B4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EA885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w:t>
            </w:r>
          </w:p>
        </w:tc>
      </w:tr>
      <w:tr w:rsidR="00E8119E" w:rsidRPr="00F03856" w14:paraId="060F6D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42EA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1F063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3EAA1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w:t>
            </w:r>
          </w:p>
        </w:tc>
      </w:tr>
      <w:tr w:rsidR="00E8119E" w:rsidRPr="00F03856" w14:paraId="367E813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F8DA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E1D80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2870D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3</w:t>
            </w:r>
          </w:p>
        </w:tc>
      </w:tr>
      <w:tr w:rsidR="00E8119E" w:rsidRPr="00F03856" w14:paraId="374BD0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30C8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8580B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A8EAF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4</w:t>
            </w:r>
          </w:p>
        </w:tc>
      </w:tr>
      <w:tr w:rsidR="00E8119E" w:rsidRPr="00F03856" w14:paraId="005D5F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3762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59E33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6E451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5</w:t>
            </w:r>
          </w:p>
        </w:tc>
      </w:tr>
      <w:tr w:rsidR="00E8119E" w:rsidRPr="00F03856" w14:paraId="280309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1AB57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B18DE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9E753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6</w:t>
            </w:r>
          </w:p>
        </w:tc>
      </w:tr>
      <w:tr w:rsidR="00E8119E" w:rsidRPr="00F03856" w14:paraId="47F2FA6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813A0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9B397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F862C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7</w:t>
            </w:r>
          </w:p>
        </w:tc>
      </w:tr>
      <w:tr w:rsidR="00E8119E" w:rsidRPr="00F03856" w14:paraId="283F604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7D60D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F9EC8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F2F21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8</w:t>
            </w:r>
          </w:p>
        </w:tc>
      </w:tr>
      <w:tr w:rsidR="00E8119E" w:rsidRPr="00F03856" w14:paraId="117F4D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CAB6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27753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C7A12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9</w:t>
            </w:r>
          </w:p>
        </w:tc>
      </w:tr>
      <w:tr w:rsidR="00E8119E" w:rsidRPr="00F03856" w14:paraId="371E31D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C883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5DB96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9F878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10</w:t>
            </w:r>
          </w:p>
        </w:tc>
      </w:tr>
      <w:tr w:rsidR="00E8119E" w:rsidRPr="00F03856" w14:paraId="01C080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6AAD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9450A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E816D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11</w:t>
            </w:r>
          </w:p>
        </w:tc>
      </w:tr>
      <w:tr w:rsidR="00E8119E" w:rsidRPr="00F03856" w14:paraId="79A926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E1F7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AA1A9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CB9F4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12</w:t>
            </w:r>
          </w:p>
        </w:tc>
      </w:tr>
      <w:tr w:rsidR="00E8119E" w:rsidRPr="00F03856" w14:paraId="6CF09B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980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237E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AFF25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13</w:t>
            </w:r>
          </w:p>
        </w:tc>
      </w:tr>
      <w:tr w:rsidR="00E8119E" w:rsidRPr="00F03856" w14:paraId="50B67B0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9D357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1805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9F48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14</w:t>
            </w:r>
          </w:p>
        </w:tc>
      </w:tr>
      <w:tr w:rsidR="00E8119E" w:rsidRPr="00F03856" w14:paraId="001F36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9A01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40012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79EA5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15</w:t>
            </w:r>
          </w:p>
        </w:tc>
      </w:tr>
      <w:tr w:rsidR="00E8119E" w:rsidRPr="00F03856" w14:paraId="552F342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88856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73182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71DCC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16</w:t>
            </w:r>
          </w:p>
        </w:tc>
      </w:tr>
      <w:tr w:rsidR="00E8119E" w:rsidRPr="00F03856" w14:paraId="0D82EA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F18E8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F64F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51D5C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17</w:t>
            </w:r>
          </w:p>
        </w:tc>
      </w:tr>
      <w:tr w:rsidR="00E8119E" w:rsidRPr="00F03856" w14:paraId="3A5EFB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601F5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A015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6178A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18</w:t>
            </w:r>
          </w:p>
        </w:tc>
      </w:tr>
      <w:tr w:rsidR="00E8119E" w:rsidRPr="00F03856" w14:paraId="27F2ED5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EE025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DBD56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96096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19</w:t>
            </w:r>
          </w:p>
        </w:tc>
      </w:tr>
      <w:tr w:rsidR="00E8119E" w:rsidRPr="00F03856" w14:paraId="3818EB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86E1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837B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279F5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20</w:t>
            </w:r>
          </w:p>
        </w:tc>
      </w:tr>
      <w:tr w:rsidR="00E8119E" w:rsidRPr="00F03856" w14:paraId="15B8C6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1BD1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5F40E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4A47F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21</w:t>
            </w:r>
          </w:p>
        </w:tc>
      </w:tr>
      <w:tr w:rsidR="00E8119E" w:rsidRPr="00F03856" w14:paraId="7E6186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984DB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EA78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25DB7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22</w:t>
            </w:r>
          </w:p>
        </w:tc>
      </w:tr>
      <w:tr w:rsidR="00E8119E" w:rsidRPr="00F03856" w14:paraId="53865A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6CED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DCBB9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14B59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23</w:t>
            </w:r>
          </w:p>
        </w:tc>
      </w:tr>
      <w:tr w:rsidR="00E8119E" w:rsidRPr="00F03856" w14:paraId="517D3B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4092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4034A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2FC3F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24</w:t>
            </w:r>
          </w:p>
        </w:tc>
      </w:tr>
      <w:tr w:rsidR="00E8119E" w:rsidRPr="00F03856" w14:paraId="036E79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8875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1BEB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347B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25</w:t>
            </w:r>
          </w:p>
        </w:tc>
      </w:tr>
      <w:tr w:rsidR="00E8119E" w:rsidRPr="00F03856" w14:paraId="31E29C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3FC8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EB915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347E6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26</w:t>
            </w:r>
          </w:p>
        </w:tc>
      </w:tr>
      <w:tr w:rsidR="00E8119E" w:rsidRPr="00F03856" w14:paraId="485675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94D5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C121D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3B05B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27</w:t>
            </w:r>
          </w:p>
        </w:tc>
      </w:tr>
      <w:tr w:rsidR="00E8119E" w:rsidRPr="00F03856" w14:paraId="095652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E2ADE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3788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7DBA0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28</w:t>
            </w:r>
          </w:p>
        </w:tc>
      </w:tr>
      <w:tr w:rsidR="00E8119E" w:rsidRPr="00F03856" w14:paraId="49CFCD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9DFB1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B6E17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F4AE4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29</w:t>
            </w:r>
          </w:p>
        </w:tc>
      </w:tr>
      <w:tr w:rsidR="00E8119E" w:rsidRPr="00F03856" w14:paraId="10FD1A5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1D383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02C51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4FC9C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Volume Level signals for volume level 30</w:t>
            </w:r>
          </w:p>
        </w:tc>
      </w:tr>
      <w:tr w:rsidR="00E8119E" w:rsidRPr="00F03856" w14:paraId="315387D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E8018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8F58EE" w14:textId="77777777" w:rsidR="00E8119E" w:rsidRPr="00F03856" w:rsidRDefault="00E8119E" w:rsidP="00747176">
            <w:pPr>
              <w:rPr>
                <w:rFonts w:eastAsiaTheme="minorHAnsi" w:cs="Arial"/>
                <w:color w:val="000000" w:themeColor="text1"/>
                <w:sz w:val="16"/>
                <w:szCs w:val="16"/>
              </w:rPr>
            </w:pPr>
          </w:p>
        </w:tc>
      </w:tr>
    </w:tbl>
    <w:p w14:paraId="6C8F13BA" w14:textId="77777777" w:rsidR="00E8119E" w:rsidRDefault="00E8119E" w:rsidP="00E8119E">
      <w:pPr>
        <w:pStyle w:val="Caption"/>
        <w:rPr>
          <w:lang w:val="en-GB"/>
        </w:rPr>
      </w:pPr>
      <w:r w:rsidRPr="00702453">
        <w:t xml:space="preserve">Table: </w:t>
      </w:r>
      <w:r>
        <w:t xml:space="preserve">Encoding Details of </w:t>
      </w:r>
      <w:r w:rsidRPr="004521EB">
        <w:rPr>
          <w:lang w:val="en-GB"/>
        </w:rPr>
        <w:t>Audio_Vol_Level_Zone_TBD_ET</w:t>
      </w:r>
    </w:p>
    <w:p w14:paraId="47F4B17E" w14:textId="77777777" w:rsidR="00495854" w:rsidRPr="00495854" w:rsidRDefault="00495854" w:rsidP="00495854">
      <w:pPr>
        <w:rPr>
          <w:lang w:val="en-GB"/>
        </w:rPr>
      </w:pPr>
    </w:p>
    <w:p w14:paraId="114A106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DND Status_ET</w:t>
      </w:r>
    </w:p>
    <w:p w14:paraId="61643341" w14:textId="77777777" w:rsidR="00B442FD" w:rsidRDefault="00B442FD" w:rsidP="00B442FD">
      <w:pPr>
        <w:rPr>
          <w:rFonts w:cs="Arial"/>
        </w:rPr>
      </w:pPr>
      <w:r>
        <w:rPr>
          <w:rFonts w:cs="Arial"/>
        </w:rPr>
        <w:t>Encoding Type for HMI Status update for DND Status</w:t>
      </w:r>
    </w:p>
    <w:p w14:paraId="5C0F3DC5" w14:textId="77777777" w:rsidR="00B442FD" w:rsidRDefault="00B442FD" w:rsidP="00B442FD">
      <w:pPr>
        <w:rPr>
          <w:rFonts w:cs="Arial"/>
        </w:rPr>
      </w:pPr>
    </w:p>
    <w:p w14:paraId="4FC1A3C1" w14:textId="5994B81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C31022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B4004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E7A689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0C7F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89954A" w14:textId="77777777" w:rsidR="00E8119E" w:rsidRPr="00F03856" w:rsidRDefault="00E8119E" w:rsidP="00747176">
            <w:pPr>
              <w:rPr>
                <w:rFonts w:eastAsiaTheme="minorHAnsi" w:cs="Arial"/>
                <w:color w:val="000000" w:themeColor="text1"/>
                <w:sz w:val="16"/>
                <w:szCs w:val="16"/>
              </w:rPr>
            </w:pPr>
          </w:p>
        </w:tc>
      </w:tr>
      <w:tr w:rsidR="00E8119E" w:rsidRPr="00F03856" w14:paraId="7B7918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2BD2C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4202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74F21D" w14:textId="77777777" w:rsidR="00E8119E" w:rsidRPr="00F03856" w:rsidRDefault="00E8119E" w:rsidP="00747176">
            <w:pPr>
              <w:rPr>
                <w:rFonts w:eastAsiaTheme="minorHAnsi" w:cs="Arial"/>
                <w:color w:val="000000" w:themeColor="text1"/>
                <w:sz w:val="16"/>
                <w:szCs w:val="16"/>
              </w:rPr>
            </w:pPr>
          </w:p>
        </w:tc>
      </w:tr>
      <w:tr w:rsidR="00E8119E" w:rsidRPr="00F03856" w14:paraId="33BB460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E267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D7AD4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1F6039" w14:textId="77777777" w:rsidR="00E8119E" w:rsidRPr="00F03856" w:rsidRDefault="00E8119E" w:rsidP="00747176">
            <w:pPr>
              <w:rPr>
                <w:rFonts w:eastAsiaTheme="minorHAnsi" w:cs="Arial"/>
                <w:color w:val="000000" w:themeColor="text1"/>
                <w:sz w:val="16"/>
                <w:szCs w:val="16"/>
              </w:rPr>
            </w:pPr>
          </w:p>
        </w:tc>
      </w:tr>
      <w:tr w:rsidR="00E8119E" w:rsidRPr="00F03856" w14:paraId="30DC6C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7AFDF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6D00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BD3663" w14:textId="77777777" w:rsidR="00E8119E" w:rsidRPr="00F03856" w:rsidRDefault="00E8119E" w:rsidP="00747176">
            <w:pPr>
              <w:rPr>
                <w:rFonts w:eastAsiaTheme="minorHAnsi" w:cs="Arial"/>
                <w:color w:val="000000" w:themeColor="text1"/>
                <w:sz w:val="16"/>
                <w:szCs w:val="16"/>
              </w:rPr>
            </w:pPr>
          </w:p>
        </w:tc>
      </w:tr>
      <w:tr w:rsidR="00E8119E" w:rsidRPr="00F03856" w14:paraId="7C12BDE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3674D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2C5CE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FF3ED3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BE144A2" w14:textId="77777777" w:rsidR="00E8119E" w:rsidRPr="001B386B" w:rsidRDefault="00E8119E" w:rsidP="00747176">
            <w:pPr>
              <w:rPr>
                <w:rFonts w:eastAsiaTheme="minorHAnsi" w:cs="Arial"/>
                <w:color w:val="000000" w:themeColor="text1"/>
                <w:sz w:val="4"/>
                <w:szCs w:val="4"/>
              </w:rPr>
            </w:pPr>
          </w:p>
        </w:tc>
      </w:tr>
      <w:tr w:rsidR="00E8119E" w:rsidRPr="00F03856" w14:paraId="27FF2D3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0C834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157A3C" w14:textId="77777777" w:rsidR="00E8119E" w:rsidRPr="00F03856" w:rsidRDefault="00E8119E" w:rsidP="00747176">
            <w:pPr>
              <w:rPr>
                <w:rFonts w:eastAsiaTheme="minorHAnsi" w:cs="Arial"/>
                <w:color w:val="000000" w:themeColor="text1"/>
                <w:sz w:val="16"/>
                <w:szCs w:val="16"/>
              </w:rPr>
            </w:pPr>
          </w:p>
        </w:tc>
      </w:tr>
    </w:tbl>
    <w:p w14:paraId="03771DAF" w14:textId="77777777" w:rsidR="00E8119E" w:rsidRDefault="00E8119E" w:rsidP="00E8119E">
      <w:pPr>
        <w:pStyle w:val="Caption"/>
        <w:rPr>
          <w:lang w:val="en-GB"/>
        </w:rPr>
      </w:pPr>
      <w:r w:rsidRPr="00702453">
        <w:t xml:space="preserve">Table: </w:t>
      </w:r>
      <w:r>
        <w:t xml:space="preserve">Encoding Details of </w:t>
      </w:r>
      <w:r w:rsidRPr="004521EB">
        <w:rPr>
          <w:lang w:val="en-GB"/>
        </w:rPr>
        <w:t>DND Status_ET</w:t>
      </w:r>
    </w:p>
    <w:p w14:paraId="0BBA6F9C" w14:textId="77777777" w:rsidR="00495854" w:rsidRPr="00495854" w:rsidRDefault="00495854" w:rsidP="00495854">
      <w:pPr>
        <w:rPr>
          <w:lang w:val="en-GB"/>
        </w:rPr>
      </w:pPr>
    </w:p>
    <w:p w14:paraId="0A586D8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SourceTypeChannel_ET</w:t>
      </w:r>
    </w:p>
    <w:p w14:paraId="7D6E437B" w14:textId="77777777" w:rsidR="00B442FD" w:rsidRDefault="00B442FD" w:rsidP="00B442FD">
      <w:pPr>
        <w:rPr>
          <w:rFonts w:cs="Arial"/>
        </w:rPr>
      </w:pPr>
      <w:r>
        <w:rPr>
          <w:rFonts w:cs="Arial"/>
        </w:rPr>
        <w:t>Encoding Type for Source Type Channel (Inactive/A2B_ID1...A2B_ID32/Reserved for future expansion)</w:t>
      </w:r>
    </w:p>
    <w:p w14:paraId="0A1FC06B" w14:textId="77777777" w:rsidR="00B442FD" w:rsidRDefault="00B442FD" w:rsidP="00B442FD">
      <w:pPr>
        <w:rPr>
          <w:rFonts w:cs="Arial"/>
        </w:rPr>
      </w:pPr>
    </w:p>
    <w:p w14:paraId="7F2590B9" w14:textId="3966841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B1F265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2E10D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548662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84283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084A81" w14:textId="77777777" w:rsidR="00E8119E" w:rsidRPr="00F03856" w:rsidRDefault="00E8119E" w:rsidP="00747176">
            <w:pPr>
              <w:rPr>
                <w:rFonts w:eastAsiaTheme="minorHAnsi" w:cs="Arial"/>
                <w:color w:val="000000" w:themeColor="text1"/>
                <w:sz w:val="16"/>
                <w:szCs w:val="16"/>
              </w:rPr>
            </w:pPr>
          </w:p>
        </w:tc>
      </w:tr>
      <w:tr w:rsidR="00E8119E" w:rsidRPr="00F03856" w14:paraId="207C7F4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0F55A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5718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57B9B7" w14:textId="77777777" w:rsidR="00E8119E" w:rsidRPr="00F03856" w:rsidRDefault="00E8119E" w:rsidP="00747176">
            <w:pPr>
              <w:rPr>
                <w:rFonts w:eastAsiaTheme="minorHAnsi" w:cs="Arial"/>
                <w:color w:val="000000" w:themeColor="text1"/>
                <w:sz w:val="16"/>
                <w:szCs w:val="16"/>
              </w:rPr>
            </w:pPr>
          </w:p>
        </w:tc>
      </w:tr>
      <w:tr w:rsidR="00E8119E" w:rsidRPr="00F03856" w14:paraId="5E1F91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2C23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5ED6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564EF2" w14:textId="77777777" w:rsidR="00E8119E" w:rsidRPr="00F03856" w:rsidRDefault="00E8119E" w:rsidP="00747176">
            <w:pPr>
              <w:rPr>
                <w:rFonts w:eastAsiaTheme="minorHAnsi" w:cs="Arial"/>
                <w:color w:val="000000" w:themeColor="text1"/>
                <w:sz w:val="16"/>
                <w:szCs w:val="16"/>
              </w:rPr>
            </w:pPr>
          </w:p>
        </w:tc>
      </w:tr>
      <w:tr w:rsidR="00E8119E" w:rsidRPr="00F03856" w14:paraId="3D24D60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231F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137B7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736635" w14:textId="77777777" w:rsidR="00E8119E" w:rsidRPr="00F03856" w:rsidRDefault="00E8119E" w:rsidP="00747176">
            <w:pPr>
              <w:rPr>
                <w:rFonts w:eastAsiaTheme="minorHAnsi" w:cs="Arial"/>
                <w:color w:val="000000" w:themeColor="text1"/>
                <w:sz w:val="16"/>
                <w:szCs w:val="16"/>
              </w:rPr>
            </w:pPr>
          </w:p>
        </w:tc>
      </w:tr>
      <w:tr w:rsidR="00E8119E" w:rsidRPr="00F03856" w14:paraId="15D5D91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3364B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3AAC33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90F60C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DFFB52A" w14:textId="77777777" w:rsidR="00E8119E" w:rsidRPr="001B386B" w:rsidRDefault="00E8119E" w:rsidP="00747176">
            <w:pPr>
              <w:rPr>
                <w:rFonts w:eastAsiaTheme="minorHAnsi" w:cs="Arial"/>
                <w:color w:val="000000" w:themeColor="text1"/>
                <w:sz w:val="4"/>
                <w:szCs w:val="4"/>
              </w:rPr>
            </w:pPr>
          </w:p>
        </w:tc>
      </w:tr>
      <w:tr w:rsidR="00E8119E" w:rsidRPr="00F03856" w14:paraId="29D6D5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4F54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71B28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DABEC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E8119E" w:rsidRPr="00F03856" w14:paraId="1D8EB1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D8DC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9015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9CA5B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BT_Zone2</w:t>
            </w:r>
          </w:p>
        </w:tc>
      </w:tr>
      <w:tr w:rsidR="00E8119E" w:rsidRPr="00F03856" w14:paraId="77AD998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3D638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2029E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Reserved for future expansion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F55AE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Reserved for future expansion</w:t>
            </w:r>
          </w:p>
        </w:tc>
      </w:tr>
      <w:tr w:rsidR="00E8119E" w:rsidRPr="00F03856" w14:paraId="5CBA60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E8884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C0950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F2154A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w:t>
            </w:r>
          </w:p>
        </w:tc>
      </w:tr>
      <w:tr w:rsidR="00E8119E" w:rsidRPr="00F03856" w14:paraId="13324ED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1D2D9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6ABC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DE4C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w:t>
            </w:r>
          </w:p>
        </w:tc>
      </w:tr>
      <w:tr w:rsidR="00E8119E" w:rsidRPr="00F03856" w14:paraId="7F1F3F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067A3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8ABA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325CC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w:t>
            </w:r>
          </w:p>
        </w:tc>
      </w:tr>
      <w:tr w:rsidR="00E8119E" w:rsidRPr="00F03856" w14:paraId="5DE4C8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5237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8DA2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8EE49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A2B_ID4</w:t>
            </w:r>
          </w:p>
        </w:tc>
      </w:tr>
      <w:tr w:rsidR="00E8119E" w:rsidRPr="00F03856" w14:paraId="3D5E4E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FC21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9A644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06CF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A2B_ID5</w:t>
            </w:r>
          </w:p>
        </w:tc>
      </w:tr>
      <w:tr w:rsidR="00E8119E" w:rsidRPr="00F03856" w14:paraId="3EC482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03CC3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BD93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D2459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A2B_ID6</w:t>
            </w:r>
          </w:p>
        </w:tc>
      </w:tr>
      <w:tr w:rsidR="00E8119E" w:rsidRPr="00F03856" w14:paraId="50392D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D42CF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CE98D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CB1D8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A2B_ID7</w:t>
            </w:r>
          </w:p>
        </w:tc>
      </w:tr>
      <w:tr w:rsidR="00E8119E" w:rsidRPr="00F03856" w14:paraId="587E31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8E61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3079F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C2D55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A2B_ID8</w:t>
            </w:r>
          </w:p>
        </w:tc>
      </w:tr>
      <w:tr w:rsidR="00E8119E" w:rsidRPr="00F03856" w14:paraId="2759BE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A951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457B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8906AB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A2B_ID9</w:t>
            </w:r>
          </w:p>
        </w:tc>
      </w:tr>
      <w:tr w:rsidR="00E8119E" w:rsidRPr="00F03856" w14:paraId="47811F1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EA2E7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04614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15559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A2B_ID10</w:t>
            </w:r>
          </w:p>
        </w:tc>
      </w:tr>
      <w:tr w:rsidR="00E8119E" w:rsidRPr="00F03856" w14:paraId="19CC2F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9215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6154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E3A20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A2B_ID11</w:t>
            </w:r>
          </w:p>
        </w:tc>
      </w:tr>
      <w:tr w:rsidR="00E8119E" w:rsidRPr="00F03856" w14:paraId="7D136C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47217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DC5FA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4F2A3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A2B_ID12</w:t>
            </w:r>
          </w:p>
        </w:tc>
      </w:tr>
      <w:tr w:rsidR="00E8119E" w:rsidRPr="00F03856" w14:paraId="6203F1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469DF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2796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D6D05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A2B_ID13</w:t>
            </w:r>
          </w:p>
        </w:tc>
      </w:tr>
      <w:tr w:rsidR="00E8119E" w:rsidRPr="00F03856" w14:paraId="1B055B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7B3A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63FCB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E2B34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A2B_ID14</w:t>
            </w:r>
          </w:p>
        </w:tc>
      </w:tr>
      <w:tr w:rsidR="00E8119E" w:rsidRPr="00F03856" w14:paraId="2928AF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0FA8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17B34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44B6E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A2B_ID15</w:t>
            </w:r>
          </w:p>
        </w:tc>
      </w:tr>
      <w:tr w:rsidR="00E8119E" w:rsidRPr="00F03856" w14:paraId="3C5109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E7725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1915F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6C99B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A2B_ID16</w:t>
            </w:r>
          </w:p>
        </w:tc>
      </w:tr>
      <w:tr w:rsidR="00E8119E" w:rsidRPr="00F03856" w14:paraId="281B24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F58AE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DFA62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F5E9E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A2B_ID17</w:t>
            </w:r>
          </w:p>
        </w:tc>
      </w:tr>
      <w:tr w:rsidR="00E8119E" w:rsidRPr="00F03856" w14:paraId="21A0557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5602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B25F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12F07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A2B_ID18</w:t>
            </w:r>
          </w:p>
        </w:tc>
      </w:tr>
      <w:tr w:rsidR="00E8119E" w:rsidRPr="00F03856" w14:paraId="6DD735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FB3AF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1167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AE113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A2B_ID19</w:t>
            </w:r>
          </w:p>
        </w:tc>
      </w:tr>
      <w:tr w:rsidR="00E8119E" w:rsidRPr="00F03856" w14:paraId="49C27E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3078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80A80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BAEA7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A2B_ID20</w:t>
            </w:r>
          </w:p>
        </w:tc>
      </w:tr>
      <w:tr w:rsidR="00E8119E" w:rsidRPr="00F03856" w14:paraId="65D534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8A6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C8A14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DF97F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A2B_ID21</w:t>
            </w:r>
          </w:p>
        </w:tc>
      </w:tr>
      <w:tr w:rsidR="00E8119E" w:rsidRPr="00F03856" w14:paraId="47CBC1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592E1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4915B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D321F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A2B_ID22</w:t>
            </w:r>
          </w:p>
        </w:tc>
      </w:tr>
      <w:tr w:rsidR="00E8119E" w:rsidRPr="00F03856" w14:paraId="5801D7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BF96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031E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C7E0A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A2B_ID23</w:t>
            </w:r>
          </w:p>
        </w:tc>
      </w:tr>
      <w:tr w:rsidR="00E8119E" w:rsidRPr="00F03856" w14:paraId="1D24A2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B6621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DDAC2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21221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A2B_ID24</w:t>
            </w:r>
          </w:p>
        </w:tc>
      </w:tr>
      <w:tr w:rsidR="00E8119E" w:rsidRPr="00F03856" w14:paraId="04AF6B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88FD6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6F5C8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3E3CC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A2B_ID25</w:t>
            </w:r>
          </w:p>
        </w:tc>
      </w:tr>
      <w:tr w:rsidR="00E8119E" w:rsidRPr="00F03856" w14:paraId="7C65B7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B8FE1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F90C8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6366A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A2B_ID26</w:t>
            </w:r>
          </w:p>
        </w:tc>
      </w:tr>
      <w:tr w:rsidR="00E8119E" w:rsidRPr="00F03856" w14:paraId="678015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40C1B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53992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27AF6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A2B_ID27</w:t>
            </w:r>
          </w:p>
        </w:tc>
      </w:tr>
      <w:tr w:rsidR="00E8119E" w:rsidRPr="00F03856" w14:paraId="06E861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BC078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79804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3A695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A2B_ID28</w:t>
            </w:r>
          </w:p>
        </w:tc>
      </w:tr>
      <w:tr w:rsidR="00E8119E" w:rsidRPr="00F03856" w14:paraId="58D084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EFB57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10BE7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68A6B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A2B_ID29</w:t>
            </w:r>
          </w:p>
        </w:tc>
      </w:tr>
      <w:tr w:rsidR="00E8119E" w:rsidRPr="00F03856" w14:paraId="59D4AB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69FB6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DE32E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52856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A2B_ID30</w:t>
            </w:r>
          </w:p>
        </w:tc>
      </w:tr>
      <w:tr w:rsidR="00E8119E" w:rsidRPr="00F03856" w14:paraId="367D57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D5092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CC02E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97BEB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A2B_ID31</w:t>
            </w:r>
          </w:p>
        </w:tc>
      </w:tr>
      <w:tr w:rsidR="00E8119E" w:rsidRPr="00F03856" w14:paraId="66C9AB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98EA1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59BD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A2B_ID32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B5069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A2B_ID32</w:t>
            </w:r>
          </w:p>
        </w:tc>
      </w:tr>
      <w:tr w:rsidR="00E8119E" w:rsidRPr="00F03856" w14:paraId="591127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D3FAA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44CF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DA8AF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BT_Zone3</w:t>
            </w:r>
          </w:p>
        </w:tc>
      </w:tr>
      <w:tr w:rsidR="00E8119E" w:rsidRPr="00F03856" w14:paraId="2D5A79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130B7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AB987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05DF7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BT_Zone4</w:t>
            </w:r>
          </w:p>
        </w:tc>
      </w:tr>
      <w:tr w:rsidR="00E8119E" w:rsidRPr="00F03856" w14:paraId="13E9D8C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F3EFD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455B8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D63CD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BT_Zone5</w:t>
            </w:r>
          </w:p>
        </w:tc>
      </w:tr>
      <w:tr w:rsidR="00E8119E" w:rsidRPr="00F03856" w14:paraId="2CCACE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2F2DA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F833B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BT_Zone6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E3F21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BT_Zone6</w:t>
            </w:r>
          </w:p>
        </w:tc>
      </w:tr>
      <w:tr w:rsidR="00E8119E" w:rsidRPr="00F03856" w14:paraId="379E531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6F002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669CE8" w14:textId="77777777" w:rsidR="00E8119E" w:rsidRPr="00F03856" w:rsidRDefault="00E8119E" w:rsidP="00747176">
            <w:pPr>
              <w:rPr>
                <w:rFonts w:eastAsiaTheme="minorHAnsi" w:cs="Arial"/>
                <w:color w:val="000000" w:themeColor="text1"/>
                <w:sz w:val="16"/>
                <w:szCs w:val="16"/>
              </w:rPr>
            </w:pPr>
          </w:p>
        </w:tc>
      </w:tr>
    </w:tbl>
    <w:p w14:paraId="4FE7497D" w14:textId="77777777" w:rsidR="00E8119E" w:rsidRDefault="00E8119E" w:rsidP="00E8119E">
      <w:pPr>
        <w:pStyle w:val="Caption"/>
        <w:rPr>
          <w:lang w:val="en-GB"/>
        </w:rPr>
      </w:pPr>
      <w:r w:rsidRPr="00702453">
        <w:t xml:space="preserve">Table: </w:t>
      </w:r>
      <w:r>
        <w:t xml:space="preserve">Encoding Details of </w:t>
      </w:r>
      <w:r w:rsidRPr="004521EB">
        <w:rPr>
          <w:lang w:val="en-GB"/>
        </w:rPr>
        <w:t>SourceTypeChannel_ET</w:t>
      </w:r>
    </w:p>
    <w:p w14:paraId="76FB24F6" w14:textId="77777777" w:rsidR="00495854" w:rsidRPr="00495854" w:rsidRDefault="00495854" w:rsidP="00495854">
      <w:pPr>
        <w:rPr>
          <w:lang w:val="en-GB"/>
        </w:rPr>
      </w:pPr>
    </w:p>
    <w:p w14:paraId="1BC5E86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BLE_Share_Rq_ET</w:t>
      </w:r>
    </w:p>
    <w:p w14:paraId="12728F91" w14:textId="77777777" w:rsidR="00B442FD" w:rsidRDefault="00B442FD" w:rsidP="00B442FD">
      <w:pPr>
        <w:rPr>
          <w:rFonts w:cs="Arial"/>
        </w:rPr>
      </w:pPr>
      <w:r>
        <w:rPr>
          <w:rFonts w:cs="Arial"/>
        </w:rPr>
        <w:t>Encoding Type for Audio Share Response (Accepted/Declined)(Internal Signal)</w:t>
      </w:r>
    </w:p>
    <w:p w14:paraId="4FFA6BB7" w14:textId="77777777" w:rsidR="00B442FD" w:rsidRDefault="00B442FD" w:rsidP="00B442FD">
      <w:pPr>
        <w:rPr>
          <w:rFonts w:cs="Arial"/>
        </w:rPr>
      </w:pPr>
    </w:p>
    <w:p w14:paraId="5503349B" w14:textId="2CE59835"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02D74B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05F21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24C5F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CAEF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5843CB" w14:textId="77777777" w:rsidR="00E8119E" w:rsidRPr="00F03856" w:rsidRDefault="00E8119E" w:rsidP="00747176">
            <w:pPr>
              <w:rPr>
                <w:rFonts w:eastAsiaTheme="minorHAnsi" w:cs="Arial"/>
                <w:color w:val="000000" w:themeColor="text1"/>
                <w:sz w:val="16"/>
                <w:szCs w:val="16"/>
              </w:rPr>
            </w:pPr>
          </w:p>
        </w:tc>
      </w:tr>
      <w:tr w:rsidR="00E8119E" w:rsidRPr="00F03856" w14:paraId="7711EE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E3BC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D52E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71CEA9" w14:textId="77777777" w:rsidR="00E8119E" w:rsidRPr="00F03856" w:rsidRDefault="00E8119E" w:rsidP="00747176">
            <w:pPr>
              <w:rPr>
                <w:rFonts w:eastAsiaTheme="minorHAnsi" w:cs="Arial"/>
                <w:color w:val="000000" w:themeColor="text1"/>
                <w:sz w:val="16"/>
                <w:szCs w:val="16"/>
              </w:rPr>
            </w:pPr>
          </w:p>
        </w:tc>
      </w:tr>
      <w:tr w:rsidR="00E8119E" w:rsidRPr="00F03856" w14:paraId="0C7E16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0509A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4FE0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72B45D" w14:textId="77777777" w:rsidR="00E8119E" w:rsidRPr="00F03856" w:rsidRDefault="00E8119E" w:rsidP="00747176">
            <w:pPr>
              <w:rPr>
                <w:rFonts w:eastAsiaTheme="minorHAnsi" w:cs="Arial"/>
                <w:color w:val="000000" w:themeColor="text1"/>
                <w:sz w:val="16"/>
                <w:szCs w:val="16"/>
              </w:rPr>
            </w:pPr>
          </w:p>
        </w:tc>
      </w:tr>
      <w:tr w:rsidR="00E8119E" w:rsidRPr="00F03856" w14:paraId="7A6AC4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228D6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979D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8EC00F" w14:textId="77777777" w:rsidR="00E8119E" w:rsidRPr="00F03856" w:rsidRDefault="00E8119E" w:rsidP="00747176">
            <w:pPr>
              <w:rPr>
                <w:rFonts w:eastAsiaTheme="minorHAnsi" w:cs="Arial"/>
                <w:color w:val="000000" w:themeColor="text1"/>
                <w:sz w:val="16"/>
                <w:szCs w:val="16"/>
              </w:rPr>
            </w:pPr>
          </w:p>
        </w:tc>
      </w:tr>
      <w:tr w:rsidR="00E8119E" w:rsidRPr="00F03856" w14:paraId="735F386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FFA18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5E3CC5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F2431C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A957968" w14:textId="77777777" w:rsidR="00E8119E" w:rsidRPr="001B386B" w:rsidRDefault="00E8119E" w:rsidP="00747176">
            <w:pPr>
              <w:rPr>
                <w:rFonts w:eastAsiaTheme="minorHAnsi" w:cs="Arial"/>
                <w:color w:val="000000" w:themeColor="text1"/>
                <w:sz w:val="4"/>
                <w:szCs w:val="4"/>
              </w:rPr>
            </w:pPr>
          </w:p>
        </w:tc>
      </w:tr>
      <w:tr w:rsidR="00E8119E" w:rsidRPr="00F03856" w14:paraId="376111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405B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5CE53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D2931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Accepted</w:t>
            </w:r>
          </w:p>
        </w:tc>
      </w:tr>
      <w:tr w:rsidR="00E8119E" w:rsidRPr="00F03856" w14:paraId="101C97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F4AD6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AD30A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2FF6D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Declined</w:t>
            </w:r>
          </w:p>
        </w:tc>
      </w:tr>
      <w:tr w:rsidR="00E8119E" w:rsidRPr="00F03856" w14:paraId="145B522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F49DD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575B6D" w14:textId="77777777" w:rsidR="00E8119E" w:rsidRPr="00F03856" w:rsidRDefault="00E8119E" w:rsidP="00747176">
            <w:pPr>
              <w:rPr>
                <w:rFonts w:eastAsiaTheme="minorHAnsi" w:cs="Arial"/>
                <w:color w:val="000000" w:themeColor="text1"/>
                <w:sz w:val="16"/>
                <w:szCs w:val="16"/>
              </w:rPr>
            </w:pPr>
          </w:p>
        </w:tc>
      </w:tr>
    </w:tbl>
    <w:p w14:paraId="0E6B1E5A" w14:textId="77777777" w:rsidR="00E8119E" w:rsidRDefault="00E8119E" w:rsidP="00E8119E">
      <w:pPr>
        <w:pStyle w:val="Caption"/>
        <w:rPr>
          <w:lang w:val="en-GB"/>
        </w:rPr>
      </w:pPr>
      <w:r w:rsidRPr="00702453">
        <w:t xml:space="preserve">Table: </w:t>
      </w:r>
      <w:r>
        <w:t xml:space="preserve">Encoding Details of </w:t>
      </w:r>
      <w:r w:rsidRPr="004521EB">
        <w:rPr>
          <w:lang w:val="en-GB"/>
        </w:rPr>
        <w:t>BLE_Share_Rq_ET</w:t>
      </w:r>
    </w:p>
    <w:p w14:paraId="3E780C0E" w14:textId="77777777" w:rsidR="00495854" w:rsidRPr="00495854" w:rsidRDefault="00495854" w:rsidP="00495854">
      <w:pPr>
        <w:rPr>
          <w:lang w:val="en-GB"/>
        </w:rPr>
      </w:pPr>
    </w:p>
    <w:p w14:paraId="1E73591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CallRing_Vol_Updated_ET</w:t>
      </w:r>
    </w:p>
    <w:p w14:paraId="4A2E9A2E" w14:textId="77777777" w:rsidR="00B442FD" w:rsidRDefault="00B442FD" w:rsidP="00B442FD">
      <w:pPr>
        <w:rPr>
          <w:rFonts w:cs="Arial"/>
        </w:rPr>
      </w:pPr>
      <w:r>
        <w:rPr>
          <w:rFonts w:cs="Arial"/>
        </w:rPr>
        <w:t>Encoding Type for Call Ring Vol Updated (NoUpdate/Updated)</w:t>
      </w:r>
    </w:p>
    <w:p w14:paraId="78DDBF15" w14:textId="77777777" w:rsidR="00B442FD" w:rsidRDefault="00B442FD" w:rsidP="00B442FD">
      <w:pPr>
        <w:rPr>
          <w:rFonts w:cs="Arial"/>
        </w:rPr>
      </w:pPr>
    </w:p>
    <w:p w14:paraId="6DF889CE" w14:textId="7F0CF1C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5792E1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CB835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7B9DC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6042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DF127" w14:textId="77777777" w:rsidR="00E8119E" w:rsidRPr="00F03856" w:rsidRDefault="00E8119E" w:rsidP="00747176">
            <w:pPr>
              <w:rPr>
                <w:rFonts w:eastAsiaTheme="minorHAnsi" w:cs="Arial"/>
                <w:color w:val="000000" w:themeColor="text1"/>
                <w:sz w:val="16"/>
                <w:szCs w:val="16"/>
              </w:rPr>
            </w:pPr>
          </w:p>
        </w:tc>
      </w:tr>
      <w:tr w:rsidR="00E8119E" w:rsidRPr="00F03856" w14:paraId="77EF4BC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E95EA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E0042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0C38E4" w14:textId="77777777" w:rsidR="00E8119E" w:rsidRPr="00F03856" w:rsidRDefault="00E8119E" w:rsidP="00747176">
            <w:pPr>
              <w:rPr>
                <w:rFonts w:eastAsiaTheme="minorHAnsi" w:cs="Arial"/>
                <w:color w:val="000000" w:themeColor="text1"/>
                <w:sz w:val="16"/>
                <w:szCs w:val="16"/>
              </w:rPr>
            </w:pPr>
          </w:p>
        </w:tc>
      </w:tr>
      <w:tr w:rsidR="00E8119E" w:rsidRPr="00F03856" w14:paraId="66D0E32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C1AE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E07C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210531" w14:textId="77777777" w:rsidR="00E8119E" w:rsidRPr="00F03856" w:rsidRDefault="00E8119E" w:rsidP="00747176">
            <w:pPr>
              <w:rPr>
                <w:rFonts w:eastAsiaTheme="minorHAnsi" w:cs="Arial"/>
                <w:color w:val="000000" w:themeColor="text1"/>
                <w:sz w:val="16"/>
                <w:szCs w:val="16"/>
              </w:rPr>
            </w:pPr>
          </w:p>
        </w:tc>
      </w:tr>
      <w:tr w:rsidR="00E8119E" w:rsidRPr="00F03856" w14:paraId="4FA8FB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7D59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B8F9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4AD3B8" w14:textId="77777777" w:rsidR="00E8119E" w:rsidRPr="00F03856" w:rsidRDefault="00E8119E" w:rsidP="00747176">
            <w:pPr>
              <w:rPr>
                <w:rFonts w:eastAsiaTheme="minorHAnsi" w:cs="Arial"/>
                <w:color w:val="000000" w:themeColor="text1"/>
                <w:sz w:val="16"/>
                <w:szCs w:val="16"/>
              </w:rPr>
            </w:pPr>
          </w:p>
        </w:tc>
      </w:tr>
      <w:tr w:rsidR="00E8119E" w:rsidRPr="00F03856" w14:paraId="3E43473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C47C0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D6999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CF248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B90D63" w14:textId="77777777" w:rsidR="00E8119E" w:rsidRPr="001B386B" w:rsidRDefault="00E8119E" w:rsidP="00747176">
            <w:pPr>
              <w:rPr>
                <w:rFonts w:eastAsiaTheme="minorHAnsi" w:cs="Arial"/>
                <w:color w:val="000000" w:themeColor="text1"/>
                <w:sz w:val="4"/>
                <w:szCs w:val="4"/>
              </w:rPr>
            </w:pPr>
          </w:p>
        </w:tc>
      </w:tr>
      <w:tr w:rsidR="00E8119E" w:rsidRPr="00F03856" w14:paraId="4BCEDB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10B27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9A9D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9CDC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E8119E" w:rsidRPr="00F03856" w14:paraId="3935A8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CA2D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483F0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A724A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E8119E" w:rsidRPr="00F03856" w14:paraId="3405D52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97D3A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9F517D" w14:textId="77777777" w:rsidR="00E8119E" w:rsidRPr="00F03856" w:rsidRDefault="00E8119E" w:rsidP="00747176">
            <w:pPr>
              <w:rPr>
                <w:rFonts w:eastAsiaTheme="minorHAnsi" w:cs="Arial"/>
                <w:color w:val="000000" w:themeColor="text1"/>
                <w:sz w:val="16"/>
                <w:szCs w:val="16"/>
              </w:rPr>
            </w:pPr>
          </w:p>
        </w:tc>
      </w:tr>
    </w:tbl>
    <w:p w14:paraId="5ECEB0C6" w14:textId="77777777" w:rsidR="00E8119E" w:rsidRDefault="00E8119E" w:rsidP="00E8119E">
      <w:pPr>
        <w:pStyle w:val="Caption"/>
        <w:rPr>
          <w:lang w:val="en-GB"/>
        </w:rPr>
      </w:pPr>
      <w:r w:rsidRPr="00702453">
        <w:t xml:space="preserve">Table: </w:t>
      </w:r>
      <w:r>
        <w:t xml:space="preserve">Encoding Details of </w:t>
      </w:r>
      <w:r w:rsidRPr="004521EB">
        <w:rPr>
          <w:lang w:val="en-GB"/>
        </w:rPr>
        <w:t>CallRing_Vol_Updated_ET</w:t>
      </w:r>
    </w:p>
    <w:p w14:paraId="3A608EF2" w14:textId="77777777" w:rsidR="00495854" w:rsidRPr="00495854" w:rsidRDefault="00495854" w:rsidP="00495854">
      <w:pPr>
        <w:rPr>
          <w:lang w:val="en-GB"/>
        </w:rPr>
      </w:pPr>
    </w:p>
    <w:p w14:paraId="2558ACC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PhnCallSwtchZone_D_Rq_ET</w:t>
      </w:r>
    </w:p>
    <w:p w14:paraId="55E970D0" w14:textId="77777777" w:rsidR="00B442FD" w:rsidRDefault="00B442FD" w:rsidP="00B442FD">
      <w:pPr>
        <w:rPr>
          <w:rFonts w:cs="Arial"/>
        </w:rPr>
      </w:pPr>
      <w:r>
        <w:rPr>
          <w:rFonts w:cs="Arial"/>
        </w:rPr>
        <w:t>Encoding Type for Phone Call Zone Request (NoCall/ CallRinging/ CallActive)</w:t>
      </w:r>
    </w:p>
    <w:p w14:paraId="7799B493" w14:textId="77777777" w:rsidR="00B442FD" w:rsidRDefault="00B442FD" w:rsidP="00B442FD">
      <w:pPr>
        <w:rPr>
          <w:rFonts w:cs="Arial"/>
        </w:rPr>
      </w:pPr>
    </w:p>
    <w:p w14:paraId="5EB16383" w14:textId="2EA47F44"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C7BE4D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43790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586AC4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8B01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9F9AB" w14:textId="77777777" w:rsidR="00E8119E" w:rsidRPr="00F03856" w:rsidRDefault="00E8119E" w:rsidP="00747176">
            <w:pPr>
              <w:rPr>
                <w:rFonts w:eastAsiaTheme="minorHAnsi" w:cs="Arial"/>
                <w:color w:val="000000" w:themeColor="text1"/>
                <w:sz w:val="16"/>
                <w:szCs w:val="16"/>
              </w:rPr>
            </w:pPr>
          </w:p>
        </w:tc>
      </w:tr>
      <w:tr w:rsidR="00E8119E" w:rsidRPr="00F03856" w14:paraId="5995CC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07167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F6F2C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CCCB08" w14:textId="77777777" w:rsidR="00E8119E" w:rsidRPr="00F03856" w:rsidRDefault="00E8119E" w:rsidP="00747176">
            <w:pPr>
              <w:rPr>
                <w:rFonts w:eastAsiaTheme="minorHAnsi" w:cs="Arial"/>
                <w:color w:val="000000" w:themeColor="text1"/>
                <w:sz w:val="16"/>
                <w:szCs w:val="16"/>
              </w:rPr>
            </w:pPr>
          </w:p>
        </w:tc>
      </w:tr>
      <w:tr w:rsidR="00E8119E" w:rsidRPr="00F03856" w14:paraId="1E246E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DB8E6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F1E9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9480F8" w14:textId="77777777" w:rsidR="00E8119E" w:rsidRPr="00F03856" w:rsidRDefault="00E8119E" w:rsidP="00747176">
            <w:pPr>
              <w:rPr>
                <w:rFonts w:eastAsiaTheme="minorHAnsi" w:cs="Arial"/>
                <w:color w:val="000000" w:themeColor="text1"/>
                <w:sz w:val="16"/>
                <w:szCs w:val="16"/>
              </w:rPr>
            </w:pPr>
          </w:p>
        </w:tc>
      </w:tr>
      <w:tr w:rsidR="00E8119E" w:rsidRPr="00F03856" w14:paraId="5C4D7A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D3E9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47DF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59D3A" w14:textId="77777777" w:rsidR="00E8119E" w:rsidRPr="00F03856" w:rsidRDefault="00E8119E" w:rsidP="00747176">
            <w:pPr>
              <w:rPr>
                <w:rFonts w:eastAsiaTheme="minorHAnsi" w:cs="Arial"/>
                <w:color w:val="000000" w:themeColor="text1"/>
                <w:sz w:val="16"/>
                <w:szCs w:val="16"/>
              </w:rPr>
            </w:pPr>
          </w:p>
        </w:tc>
      </w:tr>
      <w:tr w:rsidR="00E8119E" w:rsidRPr="00F03856" w14:paraId="74F32F2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6A4EC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05CB88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20E30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8B222F0" w14:textId="77777777" w:rsidR="00E8119E" w:rsidRPr="001B386B" w:rsidRDefault="00E8119E" w:rsidP="00747176">
            <w:pPr>
              <w:rPr>
                <w:rFonts w:eastAsiaTheme="minorHAnsi" w:cs="Arial"/>
                <w:color w:val="000000" w:themeColor="text1"/>
                <w:sz w:val="4"/>
                <w:szCs w:val="4"/>
              </w:rPr>
            </w:pPr>
          </w:p>
        </w:tc>
      </w:tr>
      <w:tr w:rsidR="00E8119E" w:rsidRPr="00F03856" w14:paraId="585EEF9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4961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DF406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NoCall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B7A5C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Request input when there is no active phone call</w:t>
            </w:r>
          </w:p>
        </w:tc>
      </w:tr>
      <w:tr w:rsidR="00E8119E" w:rsidRPr="00F03856" w14:paraId="2CBFDA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A9E8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410BC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CallRinging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6E47A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Request input when a call is received and "ringing"</w:t>
            </w:r>
          </w:p>
        </w:tc>
      </w:tr>
      <w:tr w:rsidR="00E8119E" w:rsidRPr="00F03856" w14:paraId="052453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3C1A2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C49AD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CallActive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75254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Request input when a passenger takes or receives a call</w:t>
            </w:r>
          </w:p>
        </w:tc>
      </w:tr>
      <w:tr w:rsidR="00E8119E" w:rsidRPr="00F03856" w14:paraId="0D49447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92613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A8C98F" w14:textId="77777777" w:rsidR="00E8119E" w:rsidRPr="00F03856" w:rsidRDefault="00E8119E" w:rsidP="00747176">
            <w:pPr>
              <w:rPr>
                <w:rFonts w:eastAsiaTheme="minorHAnsi" w:cs="Arial"/>
                <w:color w:val="000000" w:themeColor="text1"/>
                <w:sz w:val="16"/>
                <w:szCs w:val="16"/>
              </w:rPr>
            </w:pPr>
          </w:p>
        </w:tc>
      </w:tr>
    </w:tbl>
    <w:p w14:paraId="4ED4A169" w14:textId="77777777" w:rsidR="00E8119E" w:rsidRDefault="00E8119E" w:rsidP="00E8119E">
      <w:pPr>
        <w:pStyle w:val="Caption"/>
        <w:rPr>
          <w:lang w:val="en-GB"/>
        </w:rPr>
      </w:pPr>
      <w:r w:rsidRPr="00702453">
        <w:t xml:space="preserve">Table: </w:t>
      </w:r>
      <w:r>
        <w:t xml:space="preserve">Encoding Details of </w:t>
      </w:r>
      <w:r w:rsidRPr="004521EB">
        <w:rPr>
          <w:lang w:val="en-GB"/>
        </w:rPr>
        <w:t>PhnCallSwtchZone_D_Rq_ET</w:t>
      </w:r>
    </w:p>
    <w:p w14:paraId="4E410F9C" w14:textId="77777777" w:rsidR="00495854" w:rsidRPr="00495854" w:rsidRDefault="00495854" w:rsidP="00495854">
      <w:pPr>
        <w:rPr>
          <w:lang w:val="en-GB"/>
        </w:rPr>
      </w:pPr>
    </w:p>
    <w:p w14:paraId="3100C50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HMI_In-Car Communication Status_ET</w:t>
      </w:r>
    </w:p>
    <w:p w14:paraId="0593E3A8" w14:textId="77777777" w:rsidR="00B442FD" w:rsidRDefault="00B442FD" w:rsidP="00B442FD">
      <w:pPr>
        <w:rPr>
          <w:rFonts w:cs="Arial"/>
        </w:rPr>
      </w:pPr>
      <w:r>
        <w:rPr>
          <w:rFonts w:cs="Arial"/>
        </w:rPr>
        <w:t>Encoding Type for ICC Status (LVDS Status)(Internal Signal)</w:t>
      </w:r>
    </w:p>
    <w:p w14:paraId="15916167" w14:textId="77777777" w:rsidR="00B442FD" w:rsidRDefault="00B442FD" w:rsidP="00B442FD">
      <w:pPr>
        <w:rPr>
          <w:rFonts w:cs="Arial"/>
        </w:rPr>
      </w:pPr>
    </w:p>
    <w:p w14:paraId="055256D5" w14:textId="77B3260C"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35B485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D9D58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9E0DBE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611A8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43F001" w14:textId="77777777" w:rsidR="00E8119E" w:rsidRPr="00F03856" w:rsidRDefault="00E8119E" w:rsidP="00747176">
            <w:pPr>
              <w:rPr>
                <w:rFonts w:eastAsiaTheme="minorHAnsi" w:cs="Arial"/>
                <w:color w:val="000000" w:themeColor="text1"/>
                <w:sz w:val="16"/>
                <w:szCs w:val="16"/>
              </w:rPr>
            </w:pPr>
          </w:p>
        </w:tc>
      </w:tr>
      <w:tr w:rsidR="00E8119E" w:rsidRPr="00F03856" w14:paraId="397EA8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F2B9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D372C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E7AA58" w14:textId="77777777" w:rsidR="00E8119E" w:rsidRPr="00F03856" w:rsidRDefault="00E8119E" w:rsidP="00747176">
            <w:pPr>
              <w:rPr>
                <w:rFonts w:eastAsiaTheme="minorHAnsi" w:cs="Arial"/>
                <w:color w:val="000000" w:themeColor="text1"/>
                <w:sz w:val="16"/>
                <w:szCs w:val="16"/>
              </w:rPr>
            </w:pPr>
          </w:p>
        </w:tc>
      </w:tr>
      <w:tr w:rsidR="00E8119E" w:rsidRPr="00F03856" w14:paraId="11C95F6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833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A4EB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E51E55" w14:textId="77777777" w:rsidR="00E8119E" w:rsidRPr="00F03856" w:rsidRDefault="00E8119E" w:rsidP="00747176">
            <w:pPr>
              <w:rPr>
                <w:rFonts w:eastAsiaTheme="minorHAnsi" w:cs="Arial"/>
                <w:color w:val="000000" w:themeColor="text1"/>
                <w:sz w:val="16"/>
                <w:szCs w:val="16"/>
              </w:rPr>
            </w:pPr>
          </w:p>
        </w:tc>
      </w:tr>
      <w:tr w:rsidR="00E8119E" w:rsidRPr="00F03856" w14:paraId="4A5DF7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5E83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D796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A5EC0F" w14:textId="77777777" w:rsidR="00E8119E" w:rsidRPr="00F03856" w:rsidRDefault="00E8119E" w:rsidP="00747176">
            <w:pPr>
              <w:rPr>
                <w:rFonts w:eastAsiaTheme="minorHAnsi" w:cs="Arial"/>
                <w:color w:val="000000" w:themeColor="text1"/>
                <w:sz w:val="16"/>
                <w:szCs w:val="16"/>
              </w:rPr>
            </w:pPr>
          </w:p>
        </w:tc>
      </w:tr>
      <w:tr w:rsidR="00E8119E" w:rsidRPr="00F03856" w14:paraId="1C2B5BA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E82ED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35A99F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5D1961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4779F6A" w14:textId="77777777" w:rsidR="00E8119E" w:rsidRPr="001B386B" w:rsidRDefault="00E8119E" w:rsidP="00747176">
            <w:pPr>
              <w:rPr>
                <w:rFonts w:eastAsiaTheme="minorHAnsi" w:cs="Arial"/>
                <w:color w:val="000000" w:themeColor="text1"/>
                <w:sz w:val="4"/>
                <w:szCs w:val="4"/>
              </w:rPr>
            </w:pPr>
          </w:p>
        </w:tc>
      </w:tr>
      <w:tr w:rsidR="00E8119E" w:rsidRPr="00F03856" w14:paraId="5EFA1FD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69089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7A5ACC" w14:textId="77777777" w:rsidR="00E8119E" w:rsidRPr="00F03856" w:rsidRDefault="00E8119E" w:rsidP="00747176">
            <w:pPr>
              <w:rPr>
                <w:rFonts w:eastAsiaTheme="minorHAnsi" w:cs="Arial"/>
                <w:color w:val="000000" w:themeColor="text1"/>
                <w:sz w:val="16"/>
                <w:szCs w:val="16"/>
              </w:rPr>
            </w:pPr>
          </w:p>
        </w:tc>
      </w:tr>
    </w:tbl>
    <w:p w14:paraId="3CA3A1B7" w14:textId="77777777" w:rsidR="00E8119E" w:rsidRDefault="00E8119E" w:rsidP="00E8119E">
      <w:pPr>
        <w:pStyle w:val="Caption"/>
        <w:rPr>
          <w:lang w:val="en-GB"/>
        </w:rPr>
      </w:pPr>
      <w:r w:rsidRPr="00702453">
        <w:t xml:space="preserve">Table: </w:t>
      </w:r>
      <w:r>
        <w:t xml:space="preserve">Encoding Details of </w:t>
      </w:r>
      <w:r w:rsidRPr="004521EB">
        <w:rPr>
          <w:lang w:val="en-GB"/>
        </w:rPr>
        <w:t>HMI_In-Car Communication Status_ET</w:t>
      </w:r>
    </w:p>
    <w:p w14:paraId="6C7FCEEE" w14:textId="77777777" w:rsidR="00495854" w:rsidRPr="00495854" w:rsidRDefault="00495854" w:rsidP="00495854">
      <w:pPr>
        <w:rPr>
          <w:lang w:val="en-GB"/>
        </w:rPr>
      </w:pPr>
    </w:p>
    <w:p w14:paraId="7E327E6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BLE_DND.Rq_ET</w:t>
      </w:r>
    </w:p>
    <w:p w14:paraId="72288F62" w14:textId="77777777" w:rsidR="00B442FD" w:rsidRDefault="00B442FD" w:rsidP="00B442FD">
      <w:pPr>
        <w:rPr>
          <w:rFonts w:cs="Arial"/>
        </w:rPr>
      </w:pPr>
      <w:r>
        <w:rPr>
          <w:rFonts w:cs="Arial"/>
        </w:rPr>
        <w:t>Encoding Type for Do Not Disturb (Enable/Disable)(Internal Signal)</w:t>
      </w:r>
    </w:p>
    <w:p w14:paraId="19118B94" w14:textId="77777777" w:rsidR="00B442FD" w:rsidRDefault="00B442FD" w:rsidP="00B442FD">
      <w:pPr>
        <w:rPr>
          <w:rFonts w:cs="Arial"/>
        </w:rPr>
      </w:pPr>
    </w:p>
    <w:p w14:paraId="512472AC" w14:textId="2EC78C1A"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B654B4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501C6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25DA4A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829EC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11A7F5" w14:textId="77777777" w:rsidR="00E8119E" w:rsidRPr="00F03856" w:rsidRDefault="00E8119E" w:rsidP="00747176">
            <w:pPr>
              <w:rPr>
                <w:rFonts w:eastAsiaTheme="minorHAnsi" w:cs="Arial"/>
                <w:color w:val="000000" w:themeColor="text1"/>
                <w:sz w:val="16"/>
                <w:szCs w:val="16"/>
              </w:rPr>
            </w:pPr>
          </w:p>
        </w:tc>
      </w:tr>
      <w:tr w:rsidR="00E8119E" w:rsidRPr="00F03856" w14:paraId="757B60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05C48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5036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58B097" w14:textId="77777777" w:rsidR="00E8119E" w:rsidRPr="00F03856" w:rsidRDefault="00E8119E" w:rsidP="00747176">
            <w:pPr>
              <w:rPr>
                <w:rFonts w:eastAsiaTheme="minorHAnsi" w:cs="Arial"/>
                <w:color w:val="000000" w:themeColor="text1"/>
                <w:sz w:val="16"/>
                <w:szCs w:val="16"/>
              </w:rPr>
            </w:pPr>
          </w:p>
        </w:tc>
      </w:tr>
      <w:tr w:rsidR="00E8119E" w:rsidRPr="00F03856" w14:paraId="4DDB14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26927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CD41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F1446F" w14:textId="77777777" w:rsidR="00E8119E" w:rsidRPr="00F03856" w:rsidRDefault="00E8119E" w:rsidP="00747176">
            <w:pPr>
              <w:rPr>
                <w:rFonts w:eastAsiaTheme="minorHAnsi" w:cs="Arial"/>
                <w:color w:val="000000" w:themeColor="text1"/>
                <w:sz w:val="16"/>
                <w:szCs w:val="16"/>
              </w:rPr>
            </w:pPr>
          </w:p>
        </w:tc>
      </w:tr>
      <w:tr w:rsidR="00E8119E" w:rsidRPr="00F03856" w14:paraId="492E91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A63D0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80808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CF70FD" w14:textId="77777777" w:rsidR="00E8119E" w:rsidRPr="00F03856" w:rsidRDefault="00E8119E" w:rsidP="00747176">
            <w:pPr>
              <w:rPr>
                <w:rFonts w:eastAsiaTheme="minorHAnsi" w:cs="Arial"/>
                <w:color w:val="000000" w:themeColor="text1"/>
                <w:sz w:val="16"/>
                <w:szCs w:val="16"/>
              </w:rPr>
            </w:pPr>
          </w:p>
        </w:tc>
      </w:tr>
      <w:tr w:rsidR="00E8119E" w:rsidRPr="00F03856" w14:paraId="4D478B3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992AC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0A82C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B47395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66FE240" w14:textId="77777777" w:rsidR="00E8119E" w:rsidRPr="001B386B" w:rsidRDefault="00E8119E" w:rsidP="00747176">
            <w:pPr>
              <w:rPr>
                <w:rFonts w:eastAsiaTheme="minorHAnsi" w:cs="Arial"/>
                <w:color w:val="000000" w:themeColor="text1"/>
                <w:sz w:val="4"/>
                <w:szCs w:val="4"/>
              </w:rPr>
            </w:pPr>
          </w:p>
        </w:tc>
      </w:tr>
      <w:tr w:rsidR="00E8119E" w:rsidRPr="00F03856" w14:paraId="62AA88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B412D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44CBB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Enable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47984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Enable</w:t>
            </w:r>
          </w:p>
        </w:tc>
      </w:tr>
      <w:tr w:rsidR="00E8119E" w:rsidRPr="00F03856" w14:paraId="16C325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86D6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9A6F0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Disable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A2FCA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Disable</w:t>
            </w:r>
          </w:p>
        </w:tc>
      </w:tr>
      <w:tr w:rsidR="00E8119E" w:rsidRPr="00F03856" w14:paraId="3B6BF94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78E3E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CB5AEC" w14:textId="77777777" w:rsidR="00E8119E" w:rsidRPr="00F03856" w:rsidRDefault="00E8119E" w:rsidP="00747176">
            <w:pPr>
              <w:rPr>
                <w:rFonts w:eastAsiaTheme="minorHAnsi" w:cs="Arial"/>
                <w:color w:val="000000" w:themeColor="text1"/>
                <w:sz w:val="16"/>
                <w:szCs w:val="16"/>
              </w:rPr>
            </w:pPr>
          </w:p>
        </w:tc>
      </w:tr>
    </w:tbl>
    <w:p w14:paraId="384822EB" w14:textId="77777777" w:rsidR="00E8119E" w:rsidRDefault="00E8119E" w:rsidP="00E8119E">
      <w:pPr>
        <w:pStyle w:val="Caption"/>
        <w:rPr>
          <w:lang w:val="en-GB"/>
        </w:rPr>
      </w:pPr>
      <w:r w:rsidRPr="00702453">
        <w:t xml:space="preserve">Table: </w:t>
      </w:r>
      <w:r>
        <w:t xml:space="preserve">Encoding Details of </w:t>
      </w:r>
      <w:r w:rsidRPr="004521EB">
        <w:rPr>
          <w:lang w:val="en-GB"/>
        </w:rPr>
        <w:t>BLE_DND.Rq_ET</w:t>
      </w:r>
    </w:p>
    <w:p w14:paraId="42705555" w14:textId="77777777" w:rsidR="00495854" w:rsidRPr="00495854" w:rsidRDefault="00495854" w:rsidP="00495854">
      <w:pPr>
        <w:rPr>
          <w:lang w:val="en-GB"/>
        </w:rPr>
      </w:pPr>
    </w:p>
    <w:p w14:paraId="6A866E0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InCarComm_B_Rq_ET</w:t>
      </w:r>
    </w:p>
    <w:p w14:paraId="4238D033" w14:textId="77777777" w:rsidR="00B442FD" w:rsidRDefault="00B442FD" w:rsidP="00B442FD">
      <w:pPr>
        <w:rPr>
          <w:rFonts w:cs="Arial"/>
        </w:rPr>
      </w:pPr>
      <w:r>
        <w:rPr>
          <w:rFonts w:cs="Arial"/>
        </w:rPr>
        <w:t>Encoding Type for ICC Request (Inactive/Active)</w:t>
      </w:r>
    </w:p>
    <w:p w14:paraId="18980873" w14:textId="77777777" w:rsidR="00B442FD" w:rsidRDefault="00B442FD" w:rsidP="00B442FD">
      <w:pPr>
        <w:rPr>
          <w:rFonts w:cs="Arial"/>
        </w:rPr>
      </w:pPr>
    </w:p>
    <w:p w14:paraId="1B88E80A" w14:textId="38569118"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00DED1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3A8D5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4C336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5D655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06844B" w14:textId="77777777" w:rsidR="00E8119E" w:rsidRPr="00F03856" w:rsidRDefault="00E8119E" w:rsidP="00747176">
            <w:pPr>
              <w:rPr>
                <w:rFonts w:eastAsiaTheme="minorHAnsi" w:cs="Arial"/>
                <w:color w:val="000000" w:themeColor="text1"/>
                <w:sz w:val="16"/>
                <w:szCs w:val="16"/>
              </w:rPr>
            </w:pPr>
          </w:p>
        </w:tc>
      </w:tr>
      <w:tr w:rsidR="00E8119E" w:rsidRPr="00F03856" w14:paraId="413D85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E506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6F0B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0711AB" w14:textId="77777777" w:rsidR="00E8119E" w:rsidRPr="00F03856" w:rsidRDefault="00E8119E" w:rsidP="00747176">
            <w:pPr>
              <w:rPr>
                <w:rFonts w:eastAsiaTheme="minorHAnsi" w:cs="Arial"/>
                <w:color w:val="000000" w:themeColor="text1"/>
                <w:sz w:val="16"/>
                <w:szCs w:val="16"/>
              </w:rPr>
            </w:pPr>
          </w:p>
        </w:tc>
      </w:tr>
      <w:tr w:rsidR="00E8119E" w:rsidRPr="00F03856" w14:paraId="68597A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4476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77855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43AD3B" w14:textId="77777777" w:rsidR="00E8119E" w:rsidRPr="00F03856" w:rsidRDefault="00E8119E" w:rsidP="00747176">
            <w:pPr>
              <w:rPr>
                <w:rFonts w:eastAsiaTheme="minorHAnsi" w:cs="Arial"/>
                <w:color w:val="000000" w:themeColor="text1"/>
                <w:sz w:val="16"/>
                <w:szCs w:val="16"/>
              </w:rPr>
            </w:pPr>
          </w:p>
        </w:tc>
      </w:tr>
      <w:tr w:rsidR="00E8119E" w:rsidRPr="00F03856" w14:paraId="6A8087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C1AC2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F558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582496" w14:textId="77777777" w:rsidR="00E8119E" w:rsidRPr="00F03856" w:rsidRDefault="00E8119E" w:rsidP="00747176">
            <w:pPr>
              <w:rPr>
                <w:rFonts w:eastAsiaTheme="minorHAnsi" w:cs="Arial"/>
                <w:color w:val="000000" w:themeColor="text1"/>
                <w:sz w:val="16"/>
                <w:szCs w:val="16"/>
              </w:rPr>
            </w:pPr>
          </w:p>
        </w:tc>
      </w:tr>
      <w:tr w:rsidR="00E8119E" w:rsidRPr="00F03856" w14:paraId="4100797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E3C05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5788C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27F23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3842EB4" w14:textId="77777777" w:rsidR="00E8119E" w:rsidRPr="001B386B" w:rsidRDefault="00E8119E" w:rsidP="00747176">
            <w:pPr>
              <w:rPr>
                <w:rFonts w:eastAsiaTheme="minorHAnsi" w:cs="Arial"/>
                <w:color w:val="000000" w:themeColor="text1"/>
                <w:sz w:val="4"/>
                <w:szCs w:val="4"/>
              </w:rPr>
            </w:pPr>
          </w:p>
        </w:tc>
      </w:tr>
      <w:tr w:rsidR="00E8119E" w:rsidRPr="00F03856" w14:paraId="45EA69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41C9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D2FE2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6D372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User input for cancelling ICC</w:t>
            </w:r>
          </w:p>
        </w:tc>
      </w:tr>
      <w:tr w:rsidR="00E8119E" w:rsidRPr="00F03856" w14:paraId="217958F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D9724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01BE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F8CA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User input for activating ICC</w:t>
            </w:r>
          </w:p>
        </w:tc>
      </w:tr>
      <w:tr w:rsidR="00E8119E" w:rsidRPr="00F03856" w14:paraId="256F254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57A2A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0791C0" w14:textId="77777777" w:rsidR="00E8119E" w:rsidRPr="00F03856" w:rsidRDefault="00E8119E" w:rsidP="00747176">
            <w:pPr>
              <w:rPr>
                <w:rFonts w:eastAsiaTheme="minorHAnsi" w:cs="Arial"/>
                <w:color w:val="000000" w:themeColor="text1"/>
                <w:sz w:val="16"/>
                <w:szCs w:val="16"/>
              </w:rPr>
            </w:pPr>
          </w:p>
        </w:tc>
      </w:tr>
    </w:tbl>
    <w:p w14:paraId="33F4F26D"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InCarComm_B_Rq_ET</w:t>
      </w:r>
    </w:p>
    <w:p w14:paraId="570501D5" w14:textId="77777777" w:rsidR="00495854" w:rsidRPr="00495854" w:rsidRDefault="00495854" w:rsidP="00495854">
      <w:pPr>
        <w:rPr>
          <w:lang w:val="en-GB"/>
        </w:rPr>
      </w:pPr>
    </w:p>
    <w:p w14:paraId="7624381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BLE_AudioShareResp_Req_ET</w:t>
      </w:r>
    </w:p>
    <w:p w14:paraId="6688EA40" w14:textId="77777777" w:rsidR="00B442FD" w:rsidRDefault="00B442FD" w:rsidP="00B442FD">
      <w:pPr>
        <w:rPr>
          <w:rFonts w:cs="Arial"/>
        </w:rPr>
      </w:pPr>
      <w:r>
        <w:rPr>
          <w:rFonts w:cs="Arial"/>
        </w:rPr>
        <w:t>Encoding type for Audio SHare Response (Accept/Decline)</w:t>
      </w:r>
    </w:p>
    <w:p w14:paraId="2D8F8B11" w14:textId="77777777" w:rsidR="00B442FD" w:rsidRDefault="00B442FD" w:rsidP="00B442FD">
      <w:pPr>
        <w:rPr>
          <w:rFonts w:cs="Arial"/>
        </w:rPr>
      </w:pPr>
    </w:p>
    <w:p w14:paraId="76D6E1A4" w14:textId="6C0922C7"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887771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9B41F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B3DB40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2F9B6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6A713F" w14:textId="77777777" w:rsidR="00E8119E" w:rsidRPr="00F03856" w:rsidRDefault="00E8119E" w:rsidP="00747176">
            <w:pPr>
              <w:rPr>
                <w:rFonts w:eastAsiaTheme="minorHAnsi" w:cs="Arial"/>
                <w:color w:val="000000" w:themeColor="text1"/>
                <w:sz w:val="16"/>
                <w:szCs w:val="16"/>
              </w:rPr>
            </w:pPr>
          </w:p>
        </w:tc>
      </w:tr>
      <w:tr w:rsidR="00E8119E" w:rsidRPr="00F03856" w14:paraId="489F432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F1B60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E2101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908731" w14:textId="77777777" w:rsidR="00E8119E" w:rsidRPr="00F03856" w:rsidRDefault="00E8119E" w:rsidP="00747176">
            <w:pPr>
              <w:rPr>
                <w:rFonts w:eastAsiaTheme="minorHAnsi" w:cs="Arial"/>
                <w:color w:val="000000" w:themeColor="text1"/>
                <w:sz w:val="16"/>
                <w:szCs w:val="16"/>
              </w:rPr>
            </w:pPr>
          </w:p>
        </w:tc>
      </w:tr>
      <w:tr w:rsidR="00E8119E" w:rsidRPr="00F03856" w14:paraId="02E3FD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0460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EA3A2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C4CC71" w14:textId="77777777" w:rsidR="00E8119E" w:rsidRPr="00F03856" w:rsidRDefault="00E8119E" w:rsidP="00747176">
            <w:pPr>
              <w:rPr>
                <w:rFonts w:eastAsiaTheme="minorHAnsi" w:cs="Arial"/>
                <w:color w:val="000000" w:themeColor="text1"/>
                <w:sz w:val="16"/>
                <w:szCs w:val="16"/>
              </w:rPr>
            </w:pPr>
          </w:p>
        </w:tc>
      </w:tr>
      <w:tr w:rsidR="00E8119E" w:rsidRPr="00F03856" w14:paraId="37FE58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8845D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EC417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977207" w14:textId="77777777" w:rsidR="00E8119E" w:rsidRPr="00F03856" w:rsidRDefault="00E8119E" w:rsidP="00747176">
            <w:pPr>
              <w:rPr>
                <w:rFonts w:eastAsiaTheme="minorHAnsi" w:cs="Arial"/>
                <w:color w:val="000000" w:themeColor="text1"/>
                <w:sz w:val="16"/>
                <w:szCs w:val="16"/>
              </w:rPr>
            </w:pPr>
          </w:p>
        </w:tc>
      </w:tr>
      <w:tr w:rsidR="00E8119E" w:rsidRPr="00F03856" w14:paraId="4EFAD48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97E3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F319E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D35839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070FED" w14:textId="77777777" w:rsidR="00E8119E" w:rsidRPr="001B386B" w:rsidRDefault="00E8119E" w:rsidP="00747176">
            <w:pPr>
              <w:rPr>
                <w:rFonts w:eastAsiaTheme="minorHAnsi" w:cs="Arial"/>
                <w:color w:val="000000" w:themeColor="text1"/>
                <w:sz w:val="4"/>
                <w:szCs w:val="4"/>
              </w:rPr>
            </w:pPr>
          </w:p>
        </w:tc>
      </w:tr>
      <w:tr w:rsidR="00E8119E" w:rsidRPr="00F03856" w14:paraId="5951D4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B852A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47A41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6DDA0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Accept</w:t>
            </w:r>
          </w:p>
        </w:tc>
      </w:tr>
      <w:tr w:rsidR="00E8119E" w:rsidRPr="00F03856" w14:paraId="7EEDC1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4C2E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A8771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EDCD6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Decline</w:t>
            </w:r>
          </w:p>
        </w:tc>
      </w:tr>
      <w:tr w:rsidR="00E8119E" w:rsidRPr="00F03856" w14:paraId="2A9ED50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2B30B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F77DB8" w14:textId="77777777" w:rsidR="00E8119E" w:rsidRPr="00F03856" w:rsidRDefault="00E8119E" w:rsidP="00747176">
            <w:pPr>
              <w:rPr>
                <w:rFonts w:eastAsiaTheme="minorHAnsi" w:cs="Arial"/>
                <w:color w:val="000000" w:themeColor="text1"/>
                <w:sz w:val="16"/>
                <w:szCs w:val="16"/>
              </w:rPr>
            </w:pPr>
          </w:p>
        </w:tc>
      </w:tr>
    </w:tbl>
    <w:p w14:paraId="2A5EA46A" w14:textId="77777777" w:rsidR="00E8119E" w:rsidRDefault="00E8119E" w:rsidP="00E8119E">
      <w:pPr>
        <w:pStyle w:val="Caption"/>
        <w:rPr>
          <w:lang w:val="en-GB"/>
        </w:rPr>
      </w:pPr>
      <w:r w:rsidRPr="00702453">
        <w:t xml:space="preserve">Table: </w:t>
      </w:r>
      <w:r>
        <w:t xml:space="preserve">Encoding Details of </w:t>
      </w:r>
      <w:r w:rsidRPr="004521EB">
        <w:rPr>
          <w:lang w:val="en-GB"/>
        </w:rPr>
        <w:t>BLE_AudioShareResp_Req_ET</w:t>
      </w:r>
    </w:p>
    <w:p w14:paraId="0BD64590" w14:textId="77777777" w:rsidR="00495854" w:rsidRPr="00495854" w:rsidRDefault="00495854" w:rsidP="00495854">
      <w:pPr>
        <w:rPr>
          <w:lang w:val="en-GB"/>
        </w:rPr>
      </w:pPr>
    </w:p>
    <w:p w14:paraId="36374AA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DND_Command_ET</w:t>
      </w:r>
    </w:p>
    <w:p w14:paraId="0236C780" w14:textId="77777777" w:rsidR="00B442FD" w:rsidRDefault="00B442FD" w:rsidP="00B442FD">
      <w:pPr>
        <w:rPr>
          <w:rFonts w:cs="Arial"/>
        </w:rPr>
      </w:pPr>
      <w:r>
        <w:rPr>
          <w:rFonts w:cs="Arial"/>
        </w:rPr>
        <w:t>Encoding Type for Do Not Disturb Command (Physical Touch)</w:t>
      </w:r>
    </w:p>
    <w:p w14:paraId="0A903825" w14:textId="77777777" w:rsidR="00B442FD" w:rsidRDefault="00B442FD" w:rsidP="00B442FD">
      <w:pPr>
        <w:rPr>
          <w:rFonts w:cs="Arial"/>
        </w:rPr>
      </w:pPr>
    </w:p>
    <w:p w14:paraId="59C69139" w14:textId="35881D1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239F0F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BE27D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0C36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A6120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0E5E07" w14:textId="77777777" w:rsidR="00E8119E" w:rsidRPr="00F03856" w:rsidRDefault="00E8119E" w:rsidP="00747176">
            <w:pPr>
              <w:rPr>
                <w:rFonts w:eastAsiaTheme="minorHAnsi" w:cs="Arial"/>
                <w:color w:val="000000" w:themeColor="text1"/>
                <w:sz w:val="16"/>
                <w:szCs w:val="16"/>
              </w:rPr>
            </w:pPr>
          </w:p>
        </w:tc>
      </w:tr>
      <w:tr w:rsidR="00E8119E" w:rsidRPr="00F03856" w14:paraId="7002CF8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DDCC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FF3BD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A75F60" w14:textId="77777777" w:rsidR="00E8119E" w:rsidRPr="00F03856" w:rsidRDefault="00E8119E" w:rsidP="00747176">
            <w:pPr>
              <w:rPr>
                <w:rFonts w:eastAsiaTheme="minorHAnsi" w:cs="Arial"/>
                <w:color w:val="000000" w:themeColor="text1"/>
                <w:sz w:val="16"/>
                <w:szCs w:val="16"/>
              </w:rPr>
            </w:pPr>
          </w:p>
        </w:tc>
      </w:tr>
      <w:tr w:rsidR="00E8119E" w:rsidRPr="00F03856" w14:paraId="0CED60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E025D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1975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BFECD3" w14:textId="77777777" w:rsidR="00E8119E" w:rsidRPr="00F03856" w:rsidRDefault="00E8119E" w:rsidP="00747176">
            <w:pPr>
              <w:rPr>
                <w:rFonts w:eastAsiaTheme="minorHAnsi" w:cs="Arial"/>
                <w:color w:val="000000" w:themeColor="text1"/>
                <w:sz w:val="16"/>
                <w:szCs w:val="16"/>
              </w:rPr>
            </w:pPr>
          </w:p>
        </w:tc>
      </w:tr>
      <w:tr w:rsidR="00E8119E" w:rsidRPr="00F03856" w14:paraId="141936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94A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AD88F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6B93FE" w14:textId="77777777" w:rsidR="00E8119E" w:rsidRPr="00F03856" w:rsidRDefault="00E8119E" w:rsidP="00747176">
            <w:pPr>
              <w:rPr>
                <w:rFonts w:eastAsiaTheme="minorHAnsi" w:cs="Arial"/>
                <w:color w:val="000000" w:themeColor="text1"/>
                <w:sz w:val="16"/>
                <w:szCs w:val="16"/>
              </w:rPr>
            </w:pPr>
          </w:p>
        </w:tc>
      </w:tr>
      <w:tr w:rsidR="00E8119E" w:rsidRPr="00F03856" w14:paraId="07AB857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41A5A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7C26E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ED006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342CE7" w14:textId="77777777" w:rsidR="00E8119E" w:rsidRPr="001B386B" w:rsidRDefault="00E8119E" w:rsidP="00747176">
            <w:pPr>
              <w:rPr>
                <w:rFonts w:eastAsiaTheme="minorHAnsi" w:cs="Arial"/>
                <w:color w:val="000000" w:themeColor="text1"/>
                <w:sz w:val="4"/>
                <w:szCs w:val="4"/>
              </w:rPr>
            </w:pPr>
          </w:p>
        </w:tc>
      </w:tr>
      <w:tr w:rsidR="00E8119E" w:rsidRPr="00F03856" w14:paraId="7A35FE3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2B0CA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904864" w14:textId="77777777" w:rsidR="00E8119E" w:rsidRPr="00F03856" w:rsidRDefault="00E8119E" w:rsidP="00747176">
            <w:pPr>
              <w:rPr>
                <w:rFonts w:eastAsiaTheme="minorHAnsi" w:cs="Arial"/>
                <w:color w:val="000000" w:themeColor="text1"/>
                <w:sz w:val="16"/>
                <w:szCs w:val="16"/>
              </w:rPr>
            </w:pPr>
          </w:p>
        </w:tc>
      </w:tr>
    </w:tbl>
    <w:p w14:paraId="0467692B" w14:textId="77777777" w:rsidR="00E8119E" w:rsidRDefault="00E8119E" w:rsidP="00E8119E">
      <w:pPr>
        <w:pStyle w:val="Caption"/>
        <w:rPr>
          <w:lang w:val="en-GB"/>
        </w:rPr>
      </w:pPr>
      <w:r w:rsidRPr="00702453">
        <w:t xml:space="preserve">Table: </w:t>
      </w:r>
      <w:r>
        <w:t xml:space="preserve">Encoding Details of </w:t>
      </w:r>
      <w:r w:rsidRPr="004521EB">
        <w:rPr>
          <w:lang w:val="en-GB"/>
        </w:rPr>
        <w:t>DND_Command_ET</w:t>
      </w:r>
    </w:p>
    <w:p w14:paraId="0E3A459B" w14:textId="77777777" w:rsidR="00495854" w:rsidRPr="00495854" w:rsidRDefault="00495854" w:rsidP="00495854">
      <w:pPr>
        <w:rPr>
          <w:lang w:val="en-GB"/>
        </w:rPr>
      </w:pPr>
    </w:p>
    <w:p w14:paraId="6C8CFA8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HMI_MediashareRequest_Feedback_ET</w:t>
      </w:r>
    </w:p>
    <w:p w14:paraId="77735E0F" w14:textId="77777777" w:rsidR="00B442FD" w:rsidRDefault="00B442FD" w:rsidP="00B442FD">
      <w:pPr>
        <w:rPr>
          <w:rFonts w:cs="Arial"/>
        </w:rPr>
      </w:pPr>
      <w:r>
        <w:rPr>
          <w:rFonts w:cs="Arial"/>
        </w:rPr>
        <w:t>Encoding Type for MediashareRequest_Feedback (LVDS Feedback)(Internal Signal)</w:t>
      </w:r>
    </w:p>
    <w:p w14:paraId="1FEC6A00" w14:textId="77777777" w:rsidR="00B442FD" w:rsidRDefault="00B442FD" w:rsidP="00B442FD">
      <w:pPr>
        <w:rPr>
          <w:rFonts w:cs="Arial"/>
        </w:rPr>
      </w:pPr>
    </w:p>
    <w:p w14:paraId="4BAB41EA" w14:textId="41CFB086"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B63312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0C858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F6B458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5698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AB4B3" w14:textId="77777777" w:rsidR="00E8119E" w:rsidRPr="00F03856" w:rsidRDefault="00E8119E" w:rsidP="00747176">
            <w:pPr>
              <w:rPr>
                <w:rFonts w:eastAsiaTheme="minorHAnsi" w:cs="Arial"/>
                <w:color w:val="000000" w:themeColor="text1"/>
                <w:sz w:val="16"/>
                <w:szCs w:val="16"/>
              </w:rPr>
            </w:pPr>
          </w:p>
        </w:tc>
      </w:tr>
      <w:tr w:rsidR="00E8119E" w:rsidRPr="00F03856" w14:paraId="15B7A71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1DA1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F9A43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D9A5D" w14:textId="77777777" w:rsidR="00E8119E" w:rsidRPr="00F03856" w:rsidRDefault="00E8119E" w:rsidP="00747176">
            <w:pPr>
              <w:rPr>
                <w:rFonts w:eastAsiaTheme="minorHAnsi" w:cs="Arial"/>
                <w:color w:val="000000" w:themeColor="text1"/>
                <w:sz w:val="16"/>
                <w:szCs w:val="16"/>
              </w:rPr>
            </w:pPr>
          </w:p>
        </w:tc>
      </w:tr>
      <w:tr w:rsidR="00E8119E" w:rsidRPr="00F03856" w14:paraId="73AB593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921E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9EA77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8B0E2A" w14:textId="77777777" w:rsidR="00E8119E" w:rsidRPr="00F03856" w:rsidRDefault="00E8119E" w:rsidP="00747176">
            <w:pPr>
              <w:rPr>
                <w:rFonts w:eastAsiaTheme="minorHAnsi" w:cs="Arial"/>
                <w:color w:val="000000" w:themeColor="text1"/>
                <w:sz w:val="16"/>
                <w:szCs w:val="16"/>
              </w:rPr>
            </w:pPr>
          </w:p>
        </w:tc>
      </w:tr>
      <w:tr w:rsidR="00E8119E" w:rsidRPr="00F03856" w14:paraId="2418CF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8A8B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20B08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21DC99" w14:textId="77777777" w:rsidR="00E8119E" w:rsidRPr="00F03856" w:rsidRDefault="00E8119E" w:rsidP="00747176">
            <w:pPr>
              <w:rPr>
                <w:rFonts w:eastAsiaTheme="minorHAnsi" w:cs="Arial"/>
                <w:color w:val="000000" w:themeColor="text1"/>
                <w:sz w:val="16"/>
                <w:szCs w:val="16"/>
              </w:rPr>
            </w:pPr>
          </w:p>
        </w:tc>
      </w:tr>
      <w:tr w:rsidR="00E8119E" w:rsidRPr="00F03856" w14:paraId="176ED63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DB179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E25BBA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89CB27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E763226" w14:textId="77777777" w:rsidR="00E8119E" w:rsidRPr="001B386B" w:rsidRDefault="00E8119E" w:rsidP="00747176">
            <w:pPr>
              <w:rPr>
                <w:rFonts w:eastAsiaTheme="minorHAnsi" w:cs="Arial"/>
                <w:color w:val="000000" w:themeColor="text1"/>
                <w:sz w:val="4"/>
                <w:szCs w:val="4"/>
              </w:rPr>
            </w:pPr>
          </w:p>
        </w:tc>
      </w:tr>
      <w:tr w:rsidR="00E8119E" w:rsidRPr="00F03856" w14:paraId="3377CBC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1DB48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A2AA9B" w14:textId="77777777" w:rsidR="00E8119E" w:rsidRPr="00F03856" w:rsidRDefault="00E8119E" w:rsidP="00747176">
            <w:pPr>
              <w:rPr>
                <w:rFonts w:eastAsiaTheme="minorHAnsi" w:cs="Arial"/>
                <w:color w:val="000000" w:themeColor="text1"/>
                <w:sz w:val="16"/>
                <w:szCs w:val="16"/>
              </w:rPr>
            </w:pPr>
          </w:p>
        </w:tc>
      </w:tr>
    </w:tbl>
    <w:p w14:paraId="15D29354" w14:textId="77777777" w:rsidR="00E8119E" w:rsidRDefault="00E8119E" w:rsidP="00E8119E">
      <w:pPr>
        <w:pStyle w:val="Caption"/>
        <w:rPr>
          <w:lang w:val="en-GB"/>
        </w:rPr>
      </w:pPr>
      <w:r w:rsidRPr="00702453">
        <w:t xml:space="preserve">Table: </w:t>
      </w:r>
      <w:r>
        <w:t xml:space="preserve">Encoding Details of </w:t>
      </w:r>
      <w:r w:rsidRPr="004521EB">
        <w:rPr>
          <w:lang w:val="en-GB"/>
        </w:rPr>
        <w:t>HMI_MediashareRequest_Feedback_ET</w:t>
      </w:r>
    </w:p>
    <w:p w14:paraId="4A6AA9CC" w14:textId="77777777" w:rsidR="00495854" w:rsidRPr="00495854" w:rsidRDefault="00495854" w:rsidP="00495854">
      <w:pPr>
        <w:rPr>
          <w:lang w:val="en-GB"/>
        </w:rPr>
      </w:pPr>
    </w:p>
    <w:p w14:paraId="7900DE5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CA_Command_ET</w:t>
      </w:r>
    </w:p>
    <w:p w14:paraId="315F54CD" w14:textId="77777777" w:rsidR="00B442FD" w:rsidRDefault="00B442FD" w:rsidP="00B442FD">
      <w:pPr>
        <w:rPr>
          <w:rFonts w:cs="Arial"/>
        </w:rPr>
      </w:pPr>
      <w:r>
        <w:rPr>
          <w:rFonts w:cs="Arial"/>
        </w:rPr>
        <w:t>Encoding Type for Captain's Announcement Command (Physical Touch)</w:t>
      </w:r>
    </w:p>
    <w:p w14:paraId="31450D2C" w14:textId="77777777" w:rsidR="00B442FD" w:rsidRDefault="00B442FD" w:rsidP="00B442FD">
      <w:pPr>
        <w:rPr>
          <w:rFonts w:cs="Arial"/>
        </w:rPr>
      </w:pPr>
    </w:p>
    <w:p w14:paraId="41171C83" w14:textId="57B3E9FB"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D5FA33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ADAB07" w14:textId="77777777" w:rsidR="00E8119E" w:rsidRPr="00F03856" w:rsidRDefault="00E8119E" w:rsidP="00747176">
            <w:pPr>
              <w:rPr>
                <w:rFonts w:cs="Arial"/>
                <w:b/>
                <w:bCs/>
                <w:sz w:val="16"/>
                <w:szCs w:val="16"/>
                <w:lang w:val="en-GB"/>
              </w:rPr>
            </w:pPr>
            <w:r w:rsidRPr="00F03856">
              <w:rPr>
                <w:rFonts w:cs="Arial"/>
                <w:b/>
                <w:bCs/>
                <w:sz w:val="16"/>
                <w:szCs w:val="16"/>
                <w:lang w:val="en-GB"/>
              </w:rPr>
              <w:lastRenderedPageBreak/>
              <w:t>Value</w:t>
            </w:r>
          </w:p>
          <w:p w14:paraId="5786F26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0F12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587A7C" w14:textId="77777777" w:rsidR="00E8119E" w:rsidRPr="00F03856" w:rsidRDefault="00E8119E" w:rsidP="00747176">
            <w:pPr>
              <w:rPr>
                <w:rFonts w:eastAsiaTheme="minorHAnsi" w:cs="Arial"/>
                <w:color w:val="000000" w:themeColor="text1"/>
                <w:sz w:val="16"/>
                <w:szCs w:val="16"/>
              </w:rPr>
            </w:pPr>
          </w:p>
        </w:tc>
      </w:tr>
      <w:tr w:rsidR="00E8119E" w:rsidRPr="00F03856" w14:paraId="672EF6E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05495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DBC96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CA47BD" w14:textId="77777777" w:rsidR="00E8119E" w:rsidRPr="00F03856" w:rsidRDefault="00E8119E" w:rsidP="00747176">
            <w:pPr>
              <w:rPr>
                <w:rFonts w:eastAsiaTheme="minorHAnsi" w:cs="Arial"/>
                <w:color w:val="000000" w:themeColor="text1"/>
                <w:sz w:val="16"/>
                <w:szCs w:val="16"/>
              </w:rPr>
            </w:pPr>
          </w:p>
        </w:tc>
      </w:tr>
      <w:tr w:rsidR="00E8119E" w:rsidRPr="00F03856" w14:paraId="3E3A23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C2BC3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BB114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918F7A" w14:textId="77777777" w:rsidR="00E8119E" w:rsidRPr="00F03856" w:rsidRDefault="00E8119E" w:rsidP="00747176">
            <w:pPr>
              <w:rPr>
                <w:rFonts w:eastAsiaTheme="minorHAnsi" w:cs="Arial"/>
                <w:color w:val="000000" w:themeColor="text1"/>
                <w:sz w:val="16"/>
                <w:szCs w:val="16"/>
              </w:rPr>
            </w:pPr>
          </w:p>
        </w:tc>
      </w:tr>
      <w:tr w:rsidR="00E8119E" w:rsidRPr="00F03856" w14:paraId="3F4D8D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6FF5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5E12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F3FD6A" w14:textId="77777777" w:rsidR="00E8119E" w:rsidRPr="00F03856" w:rsidRDefault="00E8119E" w:rsidP="00747176">
            <w:pPr>
              <w:rPr>
                <w:rFonts w:eastAsiaTheme="minorHAnsi" w:cs="Arial"/>
                <w:color w:val="000000" w:themeColor="text1"/>
                <w:sz w:val="16"/>
                <w:szCs w:val="16"/>
              </w:rPr>
            </w:pPr>
          </w:p>
        </w:tc>
      </w:tr>
      <w:tr w:rsidR="00E8119E" w:rsidRPr="00F03856" w14:paraId="635510D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43A1B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6A0C93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534E7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3F61A21" w14:textId="77777777" w:rsidR="00E8119E" w:rsidRPr="001B386B" w:rsidRDefault="00E8119E" w:rsidP="00747176">
            <w:pPr>
              <w:rPr>
                <w:rFonts w:eastAsiaTheme="minorHAnsi" w:cs="Arial"/>
                <w:color w:val="000000" w:themeColor="text1"/>
                <w:sz w:val="4"/>
                <w:szCs w:val="4"/>
              </w:rPr>
            </w:pPr>
          </w:p>
        </w:tc>
      </w:tr>
      <w:tr w:rsidR="00E8119E" w:rsidRPr="00F03856" w14:paraId="0A05171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750D4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8B6DEF" w14:textId="77777777" w:rsidR="00E8119E" w:rsidRPr="00F03856" w:rsidRDefault="00E8119E" w:rsidP="00747176">
            <w:pPr>
              <w:rPr>
                <w:rFonts w:eastAsiaTheme="minorHAnsi" w:cs="Arial"/>
                <w:color w:val="000000" w:themeColor="text1"/>
                <w:sz w:val="16"/>
                <w:szCs w:val="16"/>
              </w:rPr>
            </w:pPr>
          </w:p>
        </w:tc>
      </w:tr>
    </w:tbl>
    <w:p w14:paraId="00534F62" w14:textId="77777777" w:rsidR="00E8119E" w:rsidRDefault="00E8119E" w:rsidP="00E8119E">
      <w:pPr>
        <w:pStyle w:val="Caption"/>
        <w:rPr>
          <w:lang w:val="en-GB"/>
        </w:rPr>
      </w:pPr>
      <w:r w:rsidRPr="00702453">
        <w:t xml:space="preserve">Table: </w:t>
      </w:r>
      <w:r>
        <w:t xml:space="preserve">Encoding Details of </w:t>
      </w:r>
      <w:r w:rsidRPr="004521EB">
        <w:rPr>
          <w:lang w:val="en-GB"/>
        </w:rPr>
        <w:t>CA_Command_ET</w:t>
      </w:r>
    </w:p>
    <w:p w14:paraId="17191269" w14:textId="77777777" w:rsidR="00495854" w:rsidRPr="00495854" w:rsidRDefault="00495854" w:rsidP="00495854">
      <w:pPr>
        <w:rPr>
          <w:lang w:val="en-GB"/>
        </w:rPr>
      </w:pPr>
    </w:p>
    <w:p w14:paraId="37E3F54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BluetoothAudioSource_Connection_ET</w:t>
      </w:r>
    </w:p>
    <w:p w14:paraId="3F45704D" w14:textId="77777777" w:rsidR="00B442FD" w:rsidRDefault="00B442FD" w:rsidP="00B442FD">
      <w:pPr>
        <w:rPr>
          <w:rFonts w:cs="Arial"/>
        </w:rPr>
      </w:pPr>
      <w:r>
        <w:rPr>
          <w:rFonts w:cs="Arial"/>
        </w:rPr>
        <w:t>Encoding Type for Bluetooth Audio Source (Connected)</w:t>
      </w:r>
    </w:p>
    <w:p w14:paraId="65F21F46" w14:textId="77777777" w:rsidR="00B442FD" w:rsidRDefault="00B442FD" w:rsidP="00B442FD">
      <w:pPr>
        <w:rPr>
          <w:rFonts w:cs="Arial"/>
        </w:rPr>
      </w:pPr>
    </w:p>
    <w:p w14:paraId="14A6B073" w14:textId="2C243234"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B06DAB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CBF47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06E0DB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0FE2F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830942" w14:textId="77777777" w:rsidR="00E8119E" w:rsidRPr="00F03856" w:rsidRDefault="00E8119E" w:rsidP="00747176">
            <w:pPr>
              <w:rPr>
                <w:rFonts w:eastAsiaTheme="minorHAnsi" w:cs="Arial"/>
                <w:color w:val="000000" w:themeColor="text1"/>
                <w:sz w:val="16"/>
                <w:szCs w:val="16"/>
              </w:rPr>
            </w:pPr>
          </w:p>
        </w:tc>
      </w:tr>
      <w:tr w:rsidR="00E8119E" w:rsidRPr="00F03856" w14:paraId="75C6DA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0092D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0E8FA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91CE8" w14:textId="77777777" w:rsidR="00E8119E" w:rsidRPr="00F03856" w:rsidRDefault="00E8119E" w:rsidP="00747176">
            <w:pPr>
              <w:rPr>
                <w:rFonts w:eastAsiaTheme="minorHAnsi" w:cs="Arial"/>
                <w:color w:val="000000" w:themeColor="text1"/>
                <w:sz w:val="16"/>
                <w:szCs w:val="16"/>
              </w:rPr>
            </w:pPr>
          </w:p>
        </w:tc>
      </w:tr>
      <w:tr w:rsidR="00E8119E" w:rsidRPr="00F03856" w14:paraId="6EE09C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BBCC9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A45D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965FA8" w14:textId="77777777" w:rsidR="00E8119E" w:rsidRPr="00F03856" w:rsidRDefault="00E8119E" w:rsidP="00747176">
            <w:pPr>
              <w:rPr>
                <w:rFonts w:eastAsiaTheme="minorHAnsi" w:cs="Arial"/>
                <w:color w:val="000000" w:themeColor="text1"/>
                <w:sz w:val="16"/>
                <w:szCs w:val="16"/>
              </w:rPr>
            </w:pPr>
          </w:p>
        </w:tc>
      </w:tr>
      <w:tr w:rsidR="00E8119E" w:rsidRPr="00F03856" w14:paraId="098FE9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4A15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0ED8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9977A6" w14:textId="77777777" w:rsidR="00E8119E" w:rsidRPr="00F03856" w:rsidRDefault="00E8119E" w:rsidP="00747176">
            <w:pPr>
              <w:rPr>
                <w:rFonts w:eastAsiaTheme="minorHAnsi" w:cs="Arial"/>
                <w:color w:val="000000" w:themeColor="text1"/>
                <w:sz w:val="16"/>
                <w:szCs w:val="16"/>
              </w:rPr>
            </w:pPr>
          </w:p>
        </w:tc>
      </w:tr>
      <w:tr w:rsidR="00E8119E" w:rsidRPr="00F03856" w14:paraId="1162072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EAB31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6E455A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0B62C8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D7EB12" w14:textId="77777777" w:rsidR="00E8119E" w:rsidRPr="001B386B" w:rsidRDefault="00E8119E" w:rsidP="00747176">
            <w:pPr>
              <w:rPr>
                <w:rFonts w:eastAsiaTheme="minorHAnsi" w:cs="Arial"/>
                <w:color w:val="000000" w:themeColor="text1"/>
                <w:sz w:val="4"/>
                <w:szCs w:val="4"/>
              </w:rPr>
            </w:pPr>
          </w:p>
        </w:tc>
      </w:tr>
      <w:tr w:rsidR="00E8119E" w:rsidRPr="00F03856" w14:paraId="06B19D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BA29E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E76E7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85D7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Connected</w:t>
            </w:r>
          </w:p>
        </w:tc>
      </w:tr>
      <w:tr w:rsidR="00E8119E" w:rsidRPr="00F03856" w14:paraId="018C41F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FF1018"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95986" w14:textId="77777777" w:rsidR="00E8119E" w:rsidRPr="00F03856" w:rsidRDefault="00E8119E" w:rsidP="00747176">
            <w:pPr>
              <w:rPr>
                <w:rFonts w:eastAsiaTheme="minorHAnsi" w:cs="Arial"/>
                <w:color w:val="000000" w:themeColor="text1"/>
                <w:sz w:val="16"/>
                <w:szCs w:val="16"/>
              </w:rPr>
            </w:pPr>
          </w:p>
        </w:tc>
      </w:tr>
    </w:tbl>
    <w:p w14:paraId="7CCAB9B3" w14:textId="77777777" w:rsidR="00E8119E" w:rsidRDefault="00E8119E" w:rsidP="00E8119E">
      <w:pPr>
        <w:pStyle w:val="Caption"/>
        <w:rPr>
          <w:lang w:val="en-GB"/>
        </w:rPr>
      </w:pPr>
      <w:r w:rsidRPr="00702453">
        <w:t xml:space="preserve">Table: </w:t>
      </w:r>
      <w:r>
        <w:t xml:space="preserve">Encoding Details of </w:t>
      </w:r>
      <w:r w:rsidRPr="004521EB">
        <w:rPr>
          <w:lang w:val="en-GB"/>
        </w:rPr>
        <w:t>BluetoothAudioSource_Connection_ET</w:t>
      </w:r>
    </w:p>
    <w:p w14:paraId="0843119A" w14:textId="77777777" w:rsidR="00495854" w:rsidRPr="00495854" w:rsidRDefault="00495854" w:rsidP="00495854">
      <w:pPr>
        <w:rPr>
          <w:lang w:val="en-GB"/>
        </w:rPr>
      </w:pPr>
    </w:p>
    <w:p w14:paraId="1006EC7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PlayAudio_Req_ET</w:t>
      </w:r>
    </w:p>
    <w:p w14:paraId="74AAF29D" w14:textId="77777777" w:rsidR="00B442FD" w:rsidRDefault="00B442FD" w:rsidP="00B442FD">
      <w:pPr>
        <w:rPr>
          <w:rFonts w:cs="Arial"/>
        </w:rPr>
      </w:pPr>
      <w:r>
        <w:rPr>
          <w:rFonts w:cs="Arial"/>
        </w:rPr>
        <w:t>Encoding type for Play Audio Req (Play Audio Requested)(Internal Signal)</w:t>
      </w:r>
    </w:p>
    <w:p w14:paraId="5D2A5942" w14:textId="77777777" w:rsidR="00B442FD" w:rsidRDefault="00B442FD" w:rsidP="00B442FD">
      <w:pPr>
        <w:rPr>
          <w:rFonts w:cs="Arial"/>
        </w:rPr>
      </w:pPr>
    </w:p>
    <w:p w14:paraId="3CAF2C4B" w14:textId="03A6BD9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020B8C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4301A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0A242C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E9669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12CBC9" w14:textId="77777777" w:rsidR="00E8119E" w:rsidRPr="00F03856" w:rsidRDefault="00E8119E" w:rsidP="00747176">
            <w:pPr>
              <w:rPr>
                <w:rFonts w:eastAsiaTheme="minorHAnsi" w:cs="Arial"/>
                <w:color w:val="000000" w:themeColor="text1"/>
                <w:sz w:val="16"/>
                <w:szCs w:val="16"/>
              </w:rPr>
            </w:pPr>
          </w:p>
        </w:tc>
      </w:tr>
      <w:tr w:rsidR="00E8119E" w:rsidRPr="00F03856" w14:paraId="5E0E05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CC30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B34B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5C7555" w14:textId="77777777" w:rsidR="00E8119E" w:rsidRPr="00F03856" w:rsidRDefault="00E8119E" w:rsidP="00747176">
            <w:pPr>
              <w:rPr>
                <w:rFonts w:eastAsiaTheme="minorHAnsi" w:cs="Arial"/>
                <w:color w:val="000000" w:themeColor="text1"/>
                <w:sz w:val="16"/>
                <w:szCs w:val="16"/>
              </w:rPr>
            </w:pPr>
          </w:p>
        </w:tc>
      </w:tr>
      <w:tr w:rsidR="00E8119E" w:rsidRPr="00F03856" w14:paraId="7196CB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FEDE8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ACBE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184188" w14:textId="77777777" w:rsidR="00E8119E" w:rsidRPr="00F03856" w:rsidRDefault="00E8119E" w:rsidP="00747176">
            <w:pPr>
              <w:rPr>
                <w:rFonts w:eastAsiaTheme="minorHAnsi" w:cs="Arial"/>
                <w:color w:val="000000" w:themeColor="text1"/>
                <w:sz w:val="16"/>
                <w:szCs w:val="16"/>
              </w:rPr>
            </w:pPr>
          </w:p>
        </w:tc>
      </w:tr>
      <w:tr w:rsidR="00E8119E" w:rsidRPr="00F03856" w14:paraId="0558537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0450C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9CB4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BD89B2" w14:textId="77777777" w:rsidR="00E8119E" w:rsidRPr="00F03856" w:rsidRDefault="00E8119E" w:rsidP="00747176">
            <w:pPr>
              <w:rPr>
                <w:rFonts w:eastAsiaTheme="minorHAnsi" w:cs="Arial"/>
                <w:color w:val="000000" w:themeColor="text1"/>
                <w:sz w:val="16"/>
                <w:szCs w:val="16"/>
              </w:rPr>
            </w:pPr>
          </w:p>
        </w:tc>
      </w:tr>
      <w:tr w:rsidR="00E8119E" w:rsidRPr="00F03856" w14:paraId="34924B8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8617D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B4CEA9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0CFB29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B040722" w14:textId="77777777" w:rsidR="00E8119E" w:rsidRPr="001B386B" w:rsidRDefault="00E8119E" w:rsidP="00747176">
            <w:pPr>
              <w:rPr>
                <w:rFonts w:eastAsiaTheme="minorHAnsi" w:cs="Arial"/>
                <w:color w:val="000000" w:themeColor="text1"/>
                <w:sz w:val="4"/>
                <w:szCs w:val="4"/>
              </w:rPr>
            </w:pPr>
          </w:p>
        </w:tc>
      </w:tr>
      <w:tr w:rsidR="00E8119E" w:rsidRPr="00F03856" w14:paraId="3F973F4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67C83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78C7D7" w14:textId="77777777" w:rsidR="00E8119E" w:rsidRPr="00F03856" w:rsidRDefault="00E8119E" w:rsidP="00747176">
            <w:pPr>
              <w:rPr>
                <w:rFonts w:eastAsiaTheme="minorHAnsi" w:cs="Arial"/>
                <w:color w:val="000000" w:themeColor="text1"/>
                <w:sz w:val="16"/>
                <w:szCs w:val="16"/>
              </w:rPr>
            </w:pPr>
          </w:p>
        </w:tc>
      </w:tr>
    </w:tbl>
    <w:p w14:paraId="286334CD" w14:textId="77777777" w:rsidR="00E8119E" w:rsidRDefault="00E8119E" w:rsidP="00E8119E">
      <w:pPr>
        <w:pStyle w:val="Caption"/>
        <w:rPr>
          <w:lang w:val="en-GB"/>
        </w:rPr>
      </w:pPr>
      <w:r w:rsidRPr="00702453">
        <w:t xml:space="preserve">Table: </w:t>
      </w:r>
      <w:r>
        <w:t xml:space="preserve">Encoding Details of </w:t>
      </w:r>
      <w:r w:rsidRPr="004521EB">
        <w:rPr>
          <w:lang w:val="en-GB"/>
        </w:rPr>
        <w:t>PlayAudio_Req_ET</w:t>
      </w:r>
    </w:p>
    <w:p w14:paraId="00ED642F" w14:textId="77777777" w:rsidR="00495854" w:rsidRPr="00495854" w:rsidRDefault="00495854" w:rsidP="00495854">
      <w:pPr>
        <w:rPr>
          <w:lang w:val="en-GB"/>
        </w:rPr>
      </w:pPr>
    </w:p>
    <w:p w14:paraId="2E290C0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CaptAnnouncement_D_Rq_ET</w:t>
      </w:r>
    </w:p>
    <w:p w14:paraId="77BF6825" w14:textId="77777777" w:rsidR="00B442FD" w:rsidRDefault="00B442FD" w:rsidP="00B442FD">
      <w:pPr>
        <w:rPr>
          <w:rFonts w:cs="Arial"/>
        </w:rPr>
      </w:pPr>
      <w:r>
        <w:rPr>
          <w:rFonts w:cs="Arial"/>
        </w:rPr>
        <w:t>Encoding Type for Captain's Announcement Request (Null/ActivateCA/CancelCA)</w:t>
      </w:r>
    </w:p>
    <w:p w14:paraId="050B4599" w14:textId="77777777" w:rsidR="00B442FD" w:rsidRDefault="00B442FD" w:rsidP="00B442FD">
      <w:pPr>
        <w:rPr>
          <w:rFonts w:cs="Arial"/>
        </w:rPr>
      </w:pPr>
    </w:p>
    <w:p w14:paraId="1C79BAE7" w14:textId="2EC36B39"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D1DBED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03EBD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7C3CC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3365D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D5FB7E" w14:textId="77777777" w:rsidR="00E8119E" w:rsidRPr="00F03856" w:rsidRDefault="00E8119E" w:rsidP="00747176">
            <w:pPr>
              <w:rPr>
                <w:rFonts w:eastAsiaTheme="minorHAnsi" w:cs="Arial"/>
                <w:color w:val="000000" w:themeColor="text1"/>
                <w:sz w:val="16"/>
                <w:szCs w:val="16"/>
              </w:rPr>
            </w:pPr>
          </w:p>
        </w:tc>
      </w:tr>
      <w:tr w:rsidR="00E8119E" w:rsidRPr="00F03856" w14:paraId="5A5AB4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2FA63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091B0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D8240" w14:textId="77777777" w:rsidR="00E8119E" w:rsidRPr="00F03856" w:rsidRDefault="00E8119E" w:rsidP="00747176">
            <w:pPr>
              <w:rPr>
                <w:rFonts w:eastAsiaTheme="minorHAnsi" w:cs="Arial"/>
                <w:color w:val="000000" w:themeColor="text1"/>
                <w:sz w:val="16"/>
                <w:szCs w:val="16"/>
              </w:rPr>
            </w:pPr>
          </w:p>
        </w:tc>
      </w:tr>
      <w:tr w:rsidR="00E8119E" w:rsidRPr="00F03856" w14:paraId="2EC4DF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C6D31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9C073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CECE16" w14:textId="77777777" w:rsidR="00E8119E" w:rsidRPr="00F03856" w:rsidRDefault="00E8119E" w:rsidP="00747176">
            <w:pPr>
              <w:rPr>
                <w:rFonts w:eastAsiaTheme="minorHAnsi" w:cs="Arial"/>
                <w:color w:val="000000" w:themeColor="text1"/>
                <w:sz w:val="16"/>
                <w:szCs w:val="16"/>
              </w:rPr>
            </w:pPr>
          </w:p>
        </w:tc>
      </w:tr>
      <w:tr w:rsidR="00E8119E" w:rsidRPr="00F03856" w14:paraId="1D79C1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BC7D1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16C38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58D1E9" w14:textId="77777777" w:rsidR="00E8119E" w:rsidRPr="00F03856" w:rsidRDefault="00E8119E" w:rsidP="00747176">
            <w:pPr>
              <w:rPr>
                <w:rFonts w:eastAsiaTheme="minorHAnsi" w:cs="Arial"/>
                <w:color w:val="000000" w:themeColor="text1"/>
                <w:sz w:val="16"/>
                <w:szCs w:val="16"/>
              </w:rPr>
            </w:pPr>
          </w:p>
        </w:tc>
      </w:tr>
      <w:tr w:rsidR="00E8119E" w:rsidRPr="00F03856" w14:paraId="02530B8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0A77A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9D358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11A8F0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EDA801" w14:textId="77777777" w:rsidR="00E8119E" w:rsidRPr="001B386B" w:rsidRDefault="00E8119E" w:rsidP="00747176">
            <w:pPr>
              <w:rPr>
                <w:rFonts w:eastAsiaTheme="minorHAnsi" w:cs="Arial"/>
                <w:color w:val="000000" w:themeColor="text1"/>
                <w:sz w:val="4"/>
                <w:szCs w:val="4"/>
              </w:rPr>
            </w:pPr>
          </w:p>
        </w:tc>
      </w:tr>
      <w:tr w:rsidR="00E8119E" w:rsidRPr="00F03856" w14:paraId="160269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ECFED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FA94E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2EE48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1BDC88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9D39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B24A5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ActivateCA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DBE49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User input to activate request</w:t>
            </w:r>
          </w:p>
        </w:tc>
      </w:tr>
      <w:tr w:rsidR="00E8119E" w:rsidRPr="00F03856" w14:paraId="54B859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DCA8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006F9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CancelCA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C500B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User input for cancelling CA</w:t>
            </w:r>
          </w:p>
        </w:tc>
      </w:tr>
      <w:tr w:rsidR="00E8119E" w:rsidRPr="00F03856" w14:paraId="472269A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44A2A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208F33" w14:textId="77777777" w:rsidR="00E8119E" w:rsidRPr="00F03856" w:rsidRDefault="00E8119E" w:rsidP="00747176">
            <w:pPr>
              <w:rPr>
                <w:rFonts w:eastAsiaTheme="minorHAnsi" w:cs="Arial"/>
                <w:color w:val="000000" w:themeColor="text1"/>
                <w:sz w:val="16"/>
                <w:szCs w:val="16"/>
              </w:rPr>
            </w:pPr>
          </w:p>
        </w:tc>
      </w:tr>
    </w:tbl>
    <w:p w14:paraId="0E3BE225" w14:textId="77777777" w:rsidR="00E8119E" w:rsidRDefault="00E8119E" w:rsidP="00E8119E">
      <w:pPr>
        <w:pStyle w:val="Caption"/>
        <w:rPr>
          <w:lang w:val="en-GB"/>
        </w:rPr>
      </w:pPr>
      <w:r w:rsidRPr="00702453">
        <w:t xml:space="preserve">Table: </w:t>
      </w:r>
      <w:r>
        <w:t xml:space="preserve">Encoding Details of </w:t>
      </w:r>
      <w:r w:rsidRPr="004521EB">
        <w:rPr>
          <w:lang w:val="en-GB"/>
        </w:rPr>
        <w:t>CaptAnnouncement_D_Rq_ET</w:t>
      </w:r>
    </w:p>
    <w:p w14:paraId="2A5F5AF1" w14:textId="77777777" w:rsidR="00495854" w:rsidRPr="00495854" w:rsidRDefault="00495854" w:rsidP="00495854">
      <w:pPr>
        <w:rPr>
          <w:lang w:val="en-GB"/>
        </w:rPr>
      </w:pPr>
    </w:p>
    <w:p w14:paraId="27309D8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RA_Vol_Updated_TBD_ET</w:t>
      </w:r>
    </w:p>
    <w:p w14:paraId="0F190770" w14:textId="77777777" w:rsidR="00B442FD" w:rsidRDefault="00B442FD" w:rsidP="00B442FD">
      <w:pPr>
        <w:rPr>
          <w:rFonts w:cs="Arial"/>
        </w:rPr>
      </w:pPr>
      <w:r>
        <w:rPr>
          <w:rFonts w:cs="Arial"/>
        </w:rPr>
        <w:t>Encoding Type for Radio's Announcement Vol Updated (NoUpdate/Updated)</w:t>
      </w:r>
    </w:p>
    <w:p w14:paraId="4E3F05AA" w14:textId="77777777" w:rsidR="00B442FD" w:rsidRDefault="00B442FD" w:rsidP="00B442FD">
      <w:pPr>
        <w:rPr>
          <w:rFonts w:cs="Arial"/>
        </w:rPr>
      </w:pPr>
    </w:p>
    <w:p w14:paraId="62C92A84" w14:textId="19F533BD"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8FFD84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70E90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A8EB5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5A3A9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8734C1" w14:textId="77777777" w:rsidR="00E8119E" w:rsidRPr="00F03856" w:rsidRDefault="00E8119E" w:rsidP="00747176">
            <w:pPr>
              <w:rPr>
                <w:rFonts w:eastAsiaTheme="minorHAnsi" w:cs="Arial"/>
                <w:color w:val="000000" w:themeColor="text1"/>
                <w:sz w:val="16"/>
                <w:szCs w:val="16"/>
              </w:rPr>
            </w:pPr>
          </w:p>
        </w:tc>
      </w:tr>
      <w:tr w:rsidR="00E8119E" w:rsidRPr="00F03856" w14:paraId="028375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18377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14A1C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8E3490" w14:textId="77777777" w:rsidR="00E8119E" w:rsidRPr="00F03856" w:rsidRDefault="00E8119E" w:rsidP="00747176">
            <w:pPr>
              <w:rPr>
                <w:rFonts w:eastAsiaTheme="minorHAnsi" w:cs="Arial"/>
                <w:color w:val="000000" w:themeColor="text1"/>
                <w:sz w:val="16"/>
                <w:szCs w:val="16"/>
              </w:rPr>
            </w:pPr>
          </w:p>
        </w:tc>
      </w:tr>
      <w:tr w:rsidR="00E8119E" w:rsidRPr="00F03856" w14:paraId="28C036B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34B76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6C4D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DA6E23" w14:textId="77777777" w:rsidR="00E8119E" w:rsidRPr="00F03856" w:rsidRDefault="00E8119E" w:rsidP="00747176">
            <w:pPr>
              <w:rPr>
                <w:rFonts w:eastAsiaTheme="minorHAnsi" w:cs="Arial"/>
                <w:color w:val="000000" w:themeColor="text1"/>
                <w:sz w:val="16"/>
                <w:szCs w:val="16"/>
              </w:rPr>
            </w:pPr>
          </w:p>
        </w:tc>
      </w:tr>
      <w:tr w:rsidR="00E8119E" w:rsidRPr="00F03856" w14:paraId="77D050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FFEA0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C165A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64CB19" w14:textId="77777777" w:rsidR="00E8119E" w:rsidRPr="00F03856" w:rsidRDefault="00E8119E" w:rsidP="00747176">
            <w:pPr>
              <w:rPr>
                <w:rFonts w:eastAsiaTheme="minorHAnsi" w:cs="Arial"/>
                <w:color w:val="000000" w:themeColor="text1"/>
                <w:sz w:val="16"/>
                <w:szCs w:val="16"/>
              </w:rPr>
            </w:pPr>
          </w:p>
        </w:tc>
      </w:tr>
      <w:tr w:rsidR="00E8119E" w:rsidRPr="00F03856" w14:paraId="6B2A952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A7777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9F0A4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C5A8E9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91D7BFE" w14:textId="77777777" w:rsidR="00E8119E" w:rsidRPr="001B386B" w:rsidRDefault="00E8119E" w:rsidP="00747176">
            <w:pPr>
              <w:rPr>
                <w:rFonts w:eastAsiaTheme="minorHAnsi" w:cs="Arial"/>
                <w:color w:val="000000" w:themeColor="text1"/>
                <w:sz w:val="4"/>
                <w:szCs w:val="4"/>
              </w:rPr>
            </w:pPr>
          </w:p>
        </w:tc>
      </w:tr>
      <w:tr w:rsidR="00E8119E" w:rsidRPr="00F03856" w14:paraId="3ACFCD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A866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60418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BE264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Update signal for when the volume is updated</w:t>
            </w:r>
          </w:p>
        </w:tc>
      </w:tr>
      <w:tr w:rsidR="00E8119E" w:rsidRPr="00F03856" w14:paraId="72F3B4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3770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C99B4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5625C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Radio Announcement Volume Update signal for when the volume is not updated</w:t>
            </w:r>
          </w:p>
        </w:tc>
      </w:tr>
      <w:tr w:rsidR="00E8119E" w:rsidRPr="00F03856" w14:paraId="6A9AC1F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61A79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66175A" w14:textId="77777777" w:rsidR="00E8119E" w:rsidRPr="00F03856" w:rsidRDefault="00E8119E" w:rsidP="00747176">
            <w:pPr>
              <w:rPr>
                <w:rFonts w:eastAsiaTheme="minorHAnsi" w:cs="Arial"/>
                <w:color w:val="000000" w:themeColor="text1"/>
                <w:sz w:val="16"/>
                <w:szCs w:val="16"/>
              </w:rPr>
            </w:pPr>
          </w:p>
        </w:tc>
      </w:tr>
    </w:tbl>
    <w:p w14:paraId="4E0F2A1E" w14:textId="77777777" w:rsidR="00E8119E" w:rsidRDefault="00E8119E" w:rsidP="00E8119E">
      <w:pPr>
        <w:pStyle w:val="Caption"/>
        <w:rPr>
          <w:lang w:val="en-GB"/>
        </w:rPr>
      </w:pPr>
      <w:r w:rsidRPr="00702453">
        <w:t xml:space="preserve">Table: </w:t>
      </w:r>
      <w:r>
        <w:t xml:space="preserve">Encoding Details of </w:t>
      </w:r>
      <w:r w:rsidRPr="004521EB">
        <w:rPr>
          <w:lang w:val="en-GB"/>
        </w:rPr>
        <w:t>RA_Vol_Updated_TBD_ET</w:t>
      </w:r>
    </w:p>
    <w:p w14:paraId="36CFAC7F" w14:textId="77777777" w:rsidR="00495854" w:rsidRPr="00495854" w:rsidRDefault="00495854" w:rsidP="00495854">
      <w:pPr>
        <w:rPr>
          <w:lang w:val="en-GB"/>
        </w:rPr>
      </w:pPr>
    </w:p>
    <w:p w14:paraId="581957A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MixableZonePrompts_TBD_ET</w:t>
      </w:r>
    </w:p>
    <w:p w14:paraId="5F459C5B" w14:textId="77777777" w:rsidR="00B442FD" w:rsidRDefault="00B442FD" w:rsidP="00B442FD">
      <w:pPr>
        <w:rPr>
          <w:rFonts w:cs="Arial"/>
        </w:rPr>
      </w:pPr>
      <w:r>
        <w:rPr>
          <w:rFonts w:cs="Arial"/>
        </w:rPr>
        <w:t>Encoding Type for Mixable Zone Prompts (Inactive/Active)</w:t>
      </w:r>
    </w:p>
    <w:p w14:paraId="0C8C295A" w14:textId="77777777" w:rsidR="00B442FD" w:rsidRDefault="00B442FD" w:rsidP="00B442FD">
      <w:pPr>
        <w:rPr>
          <w:rFonts w:cs="Arial"/>
        </w:rPr>
      </w:pPr>
    </w:p>
    <w:p w14:paraId="781B1073" w14:textId="6ECE9ED1"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404B7D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52F2C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39996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BE28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26B544" w14:textId="77777777" w:rsidR="00E8119E" w:rsidRPr="00F03856" w:rsidRDefault="00E8119E" w:rsidP="00747176">
            <w:pPr>
              <w:rPr>
                <w:rFonts w:eastAsiaTheme="minorHAnsi" w:cs="Arial"/>
                <w:color w:val="000000" w:themeColor="text1"/>
                <w:sz w:val="16"/>
                <w:szCs w:val="16"/>
              </w:rPr>
            </w:pPr>
          </w:p>
        </w:tc>
      </w:tr>
      <w:tr w:rsidR="00E8119E" w:rsidRPr="00F03856" w14:paraId="75C626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0D672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3C32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7467FC" w14:textId="77777777" w:rsidR="00E8119E" w:rsidRPr="00F03856" w:rsidRDefault="00E8119E" w:rsidP="00747176">
            <w:pPr>
              <w:rPr>
                <w:rFonts w:eastAsiaTheme="minorHAnsi" w:cs="Arial"/>
                <w:color w:val="000000" w:themeColor="text1"/>
                <w:sz w:val="16"/>
                <w:szCs w:val="16"/>
              </w:rPr>
            </w:pPr>
          </w:p>
        </w:tc>
      </w:tr>
      <w:tr w:rsidR="00E8119E" w:rsidRPr="00F03856" w14:paraId="2BDDA3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B1C7D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4C1C5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8B110" w14:textId="77777777" w:rsidR="00E8119E" w:rsidRPr="00F03856" w:rsidRDefault="00E8119E" w:rsidP="00747176">
            <w:pPr>
              <w:rPr>
                <w:rFonts w:eastAsiaTheme="minorHAnsi" w:cs="Arial"/>
                <w:color w:val="000000" w:themeColor="text1"/>
                <w:sz w:val="16"/>
                <w:szCs w:val="16"/>
              </w:rPr>
            </w:pPr>
          </w:p>
        </w:tc>
      </w:tr>
      <w:tr w:rsidR="00E8119E" w:rsidRPr="00F03856" w14:paraId="68AA96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C80D8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BC5E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766FC4" w14:textId="77777777" w:rsidR="00E8119E" w:rsidRPr="00F03856" w:rsidRDefault="00E8119E" w:rsidP="00747176">
            <w:pPr>
              <w:rPr>
                <w:rFonts w:eastAsiaTheme="minorHAnsi" w:cs="Arial"/>
                <w:color w:val="000000" w:themeColor="text1"/>
                <w:sz w:val="16"/>
                <w:szCs w:val="16"/>
              </w:rPr>
            </w:pPr>
          </w:p>
        </w:tc>
      </w:tr>
      <w:tr w:rsidR="00E8119E" w:rsidRPr="00F03856" w14:paraId="39715CC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60A16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D1DF31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103BC8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7656F72" w14:textId="77777777" w:rsidR="00E8119E" w:rsidRPr="001B386B" w:rsidRDefault="00E8119E" w:rsidP="00747176">
            <w:pPr>
              <w:rPr>
                <w:rFonts w:eastAsiaTheme="minorHAnsi" w:cs="Arial"/>
                <w:color w:val="000000" w:themeColor="text1"/>
                <w:sz w:val="4"/>
                <w:szCs w:val="4"/>
              </w:rPr>
            </w:pPr>
          </w:p>
        </w:tc>
      </w:tr>
      <w:tr w:rsidR="00E8119E" w:rsidRPr="00F03856" w14:paraId="427D5D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11B8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88FC3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4036A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Status signal stating that Mixable Zone Prompts is inactive</w:t>
            </w:r>
          </w:p>
        </w:tc>
      </w:tr>
      <w:tr w:rsidR="00E8119E" w:rsidRPr="00F03856" w14:paraId="363B0BB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748C0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2E07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D9CA8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Status signal stating that Mixable Zone Prompts is active</w:t>
            </w:r>
          </w:p>
        </w:tc>
      </w:tr>
      <w:tr w:rsidR="00E8119E" w:rsidRPr="00F03856" w14:paraId="02351C1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3E06B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943EAB" w14:textId="77777777" w:rsidR="00E8119E" w:rsidRPr="00F03856" w:rsidRDefault="00E8119E" w:rsidP="00747176">
            <w:pPr>
              <w:rPr>
                <w:rFonts w:eastAsiaTheme="minorHAnsi" w:cs="Arial"/>
                <w:color w:val="000000" w:themeColor="text1"/>
                <w:sz w:val="16"/>
                <w:szCs w:val="16"/>
              </w:rPr>
            </w:pPr>
          </w:p>
        </w:tc>
      </w:tr>
    </w:tbl>
    <w:p w14:paraId="4A8241B1" w14:textId="77777777" w:rsidR="00E8119E" w:rsidRDefault="00E8119E" w:rsidP="00E8119E">
      <w:pPr>
        <w:pStyle w:val="Caption"/>
        <w:rPr>
          <w:lang w:val="en-GB"/>
        </w:rPr>
      </w:pPr>
      <w:r w:rsidRPr="00702453">
        <w:t xml:space="preserve">Table: </w:t>
      </w:r>
      <w:r>
        <w:t xml:space="preserve">Encoding Details of </w:t>
      </w:r>
      <w:r w:rsidRPr="004521EB">
        <w:rPr>
          <w:lang w:val="en-GB"/>
        </w:rPr>
        <w:t>MixableZonePrompts_TBD_ET</w:t>
      </w:r>
    </w:p>
    <w:p w14:paraId="021EFFC5" w14:textId="77777777" w:rsidR="00495854" w:rsidRPr="00495854" w:rsidRDefault="00495854" w:rsidP="00495854">
      <w:pPr>
        <w:rPr>
          <w:lang w:val="en-GB"/>
        </w:rPr>
      </w:pPr>
    </w:p>
    <w:p w14:paraId="7A46D23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Volume_Command_ET</w:t>
      </w:r>
    </w:p>
    <w:p w14:paraId="09FBD49E" w14:textId="77777777" w:rsidR="00B442FD" w:rsidRDefault="00B442FD" w:rsidP="00B442FD">
      <w:pPr>
        <w:rPr>
          <w:rFonts w:cs="Arial"/>
        </w:rPr>
      </w:pPr>
      <w:r>
        <w:rPr>
          <w:rFonts w:cs="Arial"/>
        </w:rPr>
        <w:t>Encoding Type for Volume Command (Physical Touch)</w:t>
      </w:r>
    </w:p>
    <w:p w14:paraId="1D1857D7" w14:textId="77777777" w:rsidR="00B442FD" w:rsidRDefault="00B442FD" w:rsidP="00B442FD">
      <w:pPr>
        <w:rPr>
          <w:rFonts w:cs="Arial"/>
        </w:rPr>
      </w:pPr>
    </w:p>
    <w:p w14:paraId="49EE8D8D" w14:textId="07AFAADF"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570473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B927C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D37B0B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82675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C45EA8" w14:textId="77777777" w:rsidR="00E8119E" w:rsidRPr="00F03856" w:rsidRDefault="00E8119E" w:rsidP="00747176">
            <w:pPr>
              <w:rPr>
                <w:rFonts w:eastAsiaTheme="minorHAnsi" w:cs="Arial"/>
                <w:color w:val="000000" w:themeColor="text1"/>
                <w:sz w:val="16"/>
                <w:szCs w:val="16"/>
              </w:rPr>
            </w:pPr>
          </w:p>
        </w:tc>
      </w:tr>
      <w:tr w:rsidR="00E8119E" w:rsidRPr="00F03856" w14:paraId="56CB1BE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6A0B3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3DE4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6E0538" w14:textId="77777777" w:rsidR="00E8119E" w:rsidRPr="00F03856" w:rsidRDefault="00E8119E" w:rsidP="00747176">
            <w:pPr>
              <w:rPr>
                <w:rFonts w:eastAsiaTheme="minorHAnsi" w:cs="Arial"/>
                <w:color w:val="000000" w:themeColor="text1"/>
                <w:sz w:val="16"/>
                <w:szCs w:val="16"/>
              </w:rPr>
            </w:pPr>
          </w:p>
        </w:tc>
      </w:tr>
      <w:tr w:rsidR="00E8119E" w:rsidRPr="00F03856" w14:paraId="7B66A1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FAF9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4C7D3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6B81FE" w14:textId="77777777" w:rsidR="00E8119E" w:rsidRPr="00F03856" w:rsidRDefault="00E8119E" w:rsidP="00747176">
            <w:pPr>
              <w:rPr>
                <w:rFonts w:eastAsiaTheme="minorHAnsi" w:cs="Arial"/>
                <w:color w:val="000000" w:themeColor="text1"/>
                <w:sz w:val="16"/>
                <w:szCs w:val="16"/>
              </w:rPr>
            </w:pPr>
          </w:p>
        </w:tc>
      </w:tr>
      <w:tr w:rsidR="00E8119E" w:rsidRPr="00F03856" w14:paraId="7E9692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59F59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304E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30C231" w14:textId="77777777" w:rsidR="00E8119E" w:rsidRPr="00F03856" w:rsidRDefault="00E8119E" w:rsidP="00747176">
            <w:pPr>
              <w:rPr>
                <w:rFonts w:eastAsiaTheme="minorHAnsi" w:cs="Arial"/>
                <w:color w:val="000000" w:themeColor="text1"/>
                <w:sz w:val="16"/>
                <w:szCs w:val="16"/>
              </w:rPr>
            </w:pPr>
          </w:p>
        </w:tc>
      </w:tr>
      <w:tr w:rsidR="00E8119E" w:rsidRPr="00F03856" w14:paraId="7B386AF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836F7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A573D2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FD2122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90F4E38" w14:textId="77777777" w:rsidR="00E8119E" w:rsidRPr="001B386B" w:rsidRDefault="00E8119E" w:rsidP="00747176">
            <w:pPr>
              <w:rPr>
                <w:rFonts w:eastAsiaTheme="minorHAnsi" w:cs="Arial"/>
                <w:color w:val="000000" w:themeColor="text1"/>
                <w:sz w:val="4"/>
                <w:szCs w:val="4"/>
              </w:rPr>
            </w:pPr>
          </w:p>
        </w:tc>
      </w:tr>
      <w:tr w:rsidR="00E8119E" w:rsidRPr="00F03856" w14:paraId="32D588F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6CA7E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7118E9" w14:textId="77777777" w:rsidR="00E8119E" w:rsidRPr="00F03856" w:rsidRDefault="00E8119E" w:rsidP="00747176">
            <w:pPr>
              <w:rPr>
                <w:rFonts w:eastAsiaTheme="minorHAnsi" w:cs="Arial"/>
                <w:color w:val="000000" w:themeColor="text1"/>
                <w:sz w:val="16"/>
                <w:szCs w:val="16"/>
              </w:rPr>
            </w:pPr>
          </w:p>
        </w:tc>
      </w:tr>
    </w:tbl>
    <w:p w14:paraId="44F57D1F" w14:textId="77777777" w:rsidR="00E8119E" w:rsidRDefault="00E8119E" w:rsidP="00E8119E">
      <w:pPr>
        <w:pStyle w:val="Caption"/>
        <w:rPr>
          <w:lang w:val="en-GB"/>
        </w:rPr>
      </w:pPr>
      <w:r w:rsidRPr="00702453">
        <w:t xml:space="preserve">Table: </w:t>
      </w:r>
      <w:r>
        <w:t xml:space="preserve">Encoding Details of </w:t>
      </w:r>
      <w:r w:rsidRPr="004521EB">
        <w:rPr>
          <w:lang w:val="en-GB"/>
        </w:rPr>
        <w:t>Volume_Command_ET</w:t>
      </w:r>
    </w:p>
    <w:p w14:paraId="18CDE9FA" w14:textId="77777777" w:rsidR="00495854" w:rsidRPr="00495854" w:rsidRDefault="00495854" w:rsidP="00495854">
      <w:pPr>
        <w:rPr>
          <w:lang w:val="en-GB"/>
        </w:rPr>
      </w:pPr>
    </w:p>
    <w:p w14:paraId="2E95DBE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VehicleAudioMode_TBD_ET</w:t>
      </w:r>
    </w:p>
    <w:p w14:paraId="4621528E" w14:textId="77777777" w:rsidR="00B442FD" w:rsidRDefault="00B442FD" w:rsidP="00B442FD">
      <w:pPr>
        <w:rPr>
          <w:rFonts w:cs="Arial"/>
        </w:rPr>
      </w:pPr>
      <w:r>
        <w:rPr>
          <w:rFonts w:cs="Arial"/>
        </w:rPr>
        <w:lastRenderedPageBreak/>
        <w:t>Encoding Type for Vehicle Audio Mode (Null/ Cabin/ Zone)</w:t>
      </w:r>
    </w:p>
    <w:p w14:paraId="0768E92E" w14:textId="77777777" w:rsidR="00B442FD" w:rsidRDefault="00B442FD" w:rsidP="00B442FD">
      <w:pPr>
        <w:rPr>
          <w:rFonts w:cs="Arial"/>
        </w:rPr>
      </w:pPr>
    </w:p>
    <w:p w14:paraId="5EC64A26" w14:textId="793AD2B3"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019E53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1775B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70C96A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FC20C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81DD76" w14:textId="77777777" w:rsidR="00E8119E" w:rsidRPr="00F03856" w:rsidRDefault="00E8119E" w:rsidP="00747176">
            <w:pPr>
              <w:rPr>
                <w:rFonts w:eastAsiaTheme="minorHAnsi" w:cs="Arial"/>
                <w:color w:val="000000" w:themeColor="text1"/>
                <w:sz w:val="16"/>
                <w:szCs w:val="16"/>
              </w:rPr>
            </w:pPr>
          </w:p>
        </w:tc>
      </w:tr>
      <w:tr w:rsidR="00E8119E" w:rsidRPr="00F03856" w14:paraId="208F629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A3CE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7E406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7A9ABE" w14:textId="77777777" w:rsidR="00E8119E" w:rsidRPr="00F03856" w:rsidRDefault="00E8119E" w:rsidP="00747176">
            <w:pPr>
              <w:rPr>
                <w:rFonts w:eastAsiaTheme="minorHAnsi" w:cs="Arial"/>
                <w:color w:val="000000" w:themeColor="text1"/>
                <w:sz w:val="16"/>
                <w:szCs w:val="16"/>
              </w:rPr>
            </w:pPr>
          </w:p>
        </w:tc>
      </w:tr>
      <w:tr w:rsidR="00E8119E" w:rsidRPr="00F03856" w14:paraId="638E6F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C6D09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3DFDF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459C6B" w14:textId="77777777" w:rsidR="00E8119E" w:rsidRPr="00F03856" w:rsidRDefault="00E8119E" w:rsidP="00747176">
            <w:pPr>
              <w:rPr>
                <w:rFonts w:eastAsiaTheme="minorHAnsi" w:cs="Arial"/>
                <w:color w:val="000000" w:themeColor="text1"/>
                <w:sz w:val="16"/>
                <w:szCs w:val="16"/>
              </w:rPr>
            </w:pPr>
          </w:p>
        </w:tc>
      </w:tr>
      <w:tr w:rsidR="00E8119E" w:rsidRPr="00F03856" w14:paraId="4624E92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5CC37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C34F2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C03101" w14:textId="77777777" w:rsidR="00E8119E" w:rsidRPr="00F03856" w:rsidRDefault="00E8119E" w:rsidP="00747176">
            <w:pPr>
              <w:rPr>
                <w:rFonts w:eastAsiaTheme="minorHAnsi" w:cs="Arial"/>
                <w:color w:val="000000" w:themeColor="text1"/>
                <w:sz w:val="16"/>
                <w:szCs w:val="16"/>
              </w:rPr>
            </w:pPr>
          </w:p>
        </w:tc>
      </w:tr>
      <w:tr w:rsidR="00E8119E" w:rsidRPr="00F03856" w14:paraId="7E779A3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11455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E9D57E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42B93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BC98EC8" w14:textId="77777777" w:rsidR="00E8119E" w:rsidRPr="001B386B" w:rsidRDefault="00E8119E" w:rsidP="00747176">
            <w:pPr>
              <w:rPr>
                <w:rFonts w:eastAsiaTheme="minorHAnsi" w:cs="Arial"/>
                <w:color w:val="000000" w:themeColor="text1"/>
                <w:sz w:val="4"/>
                <w:szCs w:val="4"/>
              </w:rPr>
            </w:pPr>
          </w:p>
        </w:tc>
      </w:tr>
      <w:tr w:rsidR="00E8119E" w:rsidRPr="00F03856" w14:paraId="44FD0E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654C0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21E2E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0BCE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E8119E" w:rsidRPr="00F03856" w14:paraId="638E1B2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21A8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37ED7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9E78D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Mode change request signal for "Cabin Mode"</w:t>
            </w:r>
          </w:p>
        </w:tc>
      </w:tr>
      <w:tr w:rsidR="00E8119E" w:rsidRPr="00F03856" w14:paraId="5BE9ED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B3B11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9D424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047AD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Audio Mode change request signal for "Zone Mode"</w:t>
            </w:r>
          </w:p>
        </w:tc>
      </w:tr>
      <w:tr w:rsidR="00E8119E" w:rsidRPr="00F03856" w14:paraId="6B6054D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5ADE5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119A7D" w14:textId="77777777" w:rsidR="00E8119E" w:rsidRPr="00F03856" w:rsidRDefault="00E8119E" w:rsidP="00747176">
            <w:pPr>
              <w:rPr>
                <w:rFonts w:eastAsiaTheme="minorHAnsi" w:cs="Arial"/>
                <w:color w:val="000000" w:themeColor="text1"/>
                <w:sz w:val="16"/>
                <w:szCs w:val="16"/>
              </w:rPr>
            </w:pPr>
          </w:p>
        </w:tc>
      </w:tr>
    </w:tbl>
    <w:p w14:paraId="69A2EAF5" w14:textId="77777777" w:rsidR="00E8119E" w:rsidRDefault="00E8119E" w:rsidP="00E8119E">
      <w:pPr>
        <w:pStyle w:val="Caption"/>
        <w:rPr>
          <w:lang w:val="en-GB"/>
        </w:rPr>
      </w:pPr>
      <w:r w:rsidRPr="00702453">
        <w:t xml:space="preserve">Table: </w:t>
      </w:r>
      <w:r>
        <w:t xml:space="preserve">Encoding Details of </w:t>
      </w:r>
      <w:r w:rsidRPr="004521EB">
        <w:rPr>
          <w:lang w:val="en-GB"/>
        </w:rPr>
        <w:t>VehicleAudioMode_TBD_ET</w:t>
      </w:r>
    </w:p>
    <w:p w14:paraId="2A1C9DC9" w14:textId="77777777" w:rsidR="00495854" w:rsidRPr="00495854" w:rsidRDefault="00495854" w:rsidP="00495854">
      <w:pPr>
        <w:rPr>
          <w:lang w:val="en-GB"/>
        </w:rPr>
      </w:pPr>
    </w:p>
    <w:p w14:paraId="26DDE74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HMI_Zone_Cabin_Mode_Status_ET</w:t>
      </w:r>
    </w:p>
    <w:p w14:paraId="29FDB482" w14:textId="77777777" w:rsidR="00B442FD" w:rsidRDefault="00B442FD" w:rsidP="00B442FD">
      <w:pPr>
        <w:rPr>
          <w:rFonts w:cs="Arial"/>
        </w:rPr>
      </w:pPr>
      <w:r>
        <w:rPr>
          <w:rFonts w:cs="Arial"/>
        </w:rPr>
        <w:t>Encoding Type for Zone_Cabin_Mode_Status (LVDS Status)(Internal Signal)</w:t>
      </w:r>
    </w:p>
    <w:p w14:paraId="0502976D" w14:textId="77777777" w:rsidR="00B442FD" w:rsidRDefault="00B442FD" w:rsidP="00B442FD">
      <w:pPr>
        <w:rPr>
          <w:rFonts w:cs="Arial"/>
        </w:rPr>
      </w:pPr>
    </w:p>
    <w:p w14:paraId="4F77ECEA" w14:textId="60B204E0" w:rsidR="00E8119E" w:rsidRPr="00F03856" w:rsidRDefault="00E8119E" w:rsidP="00E8119E">
      <w:pPr>
        <w:rPr>
          <w:rFonts w:cs="Arial"/>
          <w:color w:val="808080" w:themeColor="background1" w:themeShade="80"/>
          <w:sz w:val="18"/>
        </w:rPr>
      </w:pP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1E4E5A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C8AF5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BFA75E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897F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FC6CC1" w14:textId="77777777" w:rsidR="00E8119E" w:rsidRPr="00F03856" w:rsidRDefault="00E8119E" w:rsidP="00747176">
            <w:pPr>
              <w:rPr>
                <w:rFonts w:eastAsiaTheme="minorHAnsi" w:cs="Arial"/>
                <w:color w:val="000000" w:themeColor="text1"/>
                <w:sz w:val="16"/>
                <w:szCs w:val="16"/>
              </w:rPr>
            </w:pPr>
          </w:p>
        </w:tc>
      </w:tr>
      <w:tr w:rsidR="00E8119E" w:rsidRPr="00F03856" w14:paraId="4F1611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4A30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27DEC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9A78B8" w14:textId="77777777" w:rsidR="00E8119E" w:rsidRPr="00F03856" w:rsidRDefault="00E8119E" w:rsidP="00747176">
            <w:pPr>
              <w:rPr>
                <w:rFonts w:eastAsiaTheme="minorHAnsi" w:cs="Arial"/>
                <w:color w:val="000000" w:themeColor="text1"/>
                <w:sz w:val="16"/>
                <w:szCs w:val="16"/>
              </w:rPr>
            </w:pPr>
          </w:p>
        </w:tc>
      </w:tr>
      <w:tr w:rsidR="00E8119E" w:rsidRPr="00F03856" w14:paraId="56A13E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ACE90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73927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C6EDE4" w14:textId="77777777" w:rsidR="00E8119E" w:rsidRPr="00F03856" w:rsidRDefault="00E8119E" w:rsidP="00747176">
            <w:pPr>
              <w:rPr>
                <w:rFonts w:eastAsiaTheme="minorHAnsi" w:cs="Arial"/>
                <w:color w:val="000000" w:themeColor="text1"/>
                <w:sz w:val="16"/>
                <w:szCs w:val="16"/>
              </w:rPr>
            </w:pPr>
          </w:p>
        </w:tc>
      </w:tr>
      <w:tr w:rsidR="00E8119E" w:rsidRPr="00F03856" w14:paraId="6F18DAB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5C2E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A3C7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38BF89" w14:textId="77777777" w:rsidR="00E8119E" w:rsidRPr="00F03856" w:rsidRDefault="00E8119E" w:rsidP="00747176">
            <w:pPr>
              <w:rPr>
                <w:rFonts w:eastAsiaTheme="minorHAnsi" w:cs="Arial"/>
                <w:color w:val="000000" w:themeColor="text1"/>
                <w:sz w:val="16"/>
                <w:szCs w:val="16"/>
              </w:rPr>
            </w:pPr>
          </w:p>
        </w:tc>
      </w:tr>
      <w:tr w:rsidR="00E8119E" w:rsidRPr="00F03856" w14:paraId="2419A1C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8B605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FBDCE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157121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5ECE35" w14:textId="77777777" w:rsidR="00E8119E" w:rsidRPr="001B386B" w:rsidRDefault="00E8119E" w:rsidP="00747176">
            <w:pPr>
              <w:rPr>
                <w:rFonts w:eastAsiaTheme="minorHAnsi" w:cs="Arial"/>
                <w:color w:val="000000" w:themeColor="text1"/>
                <w:sz w:val="4"/>
                <w:szCs w:val="4"/>
              </w:rPr>
            </w:pPr>
          </w:p>
        </w:tc>
      </w:tr>
      <w:tr w:rsidR="00E8119E" w:rsidRPr="00F03856" w14:paraId="14FEF2E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5FC63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4479BC" w14:textId="77777777" w:rsidR="00E8119E" w:rsidRPr="00F03856" w:rsidRDefault="00E8119E" w:rsidP="00747176">
            <w:pPr>
              <w:rPr>
                <w:rFonts w:eastAsiaTheme="minorHAnsi" w:cs="Arial"/>
                <w:color w:val="000000" w:themeColor="text1"/>
                <w:sz w:val="16"/>
                <w:szCs w:val="16"/>
              </w:rPr>
            </w:pPr>
          </w:p>
        </w:tc>
      </w:tr>
    </w:tbl>
    <w:p w14:paraId="13B90D9E" w14:textId="77777777" w:rsidR="00E8119E" w:rsidRDefault="00E8119E" w:rsidP="00E8119E">
      <w:pPr>
        <w:pStyle w:val="Caption"/>
        <w:rPr>
          <w:lang w:val="en-GB"/>
        </w:rPr>
      </w:pPr>
      <w:r w:rsidRPr="00702453">
        <w:t xml:space="preserve">Table: </w:t>
      </w:r>
      <w:r>
        <w:t xml:space="preserve">Encoding Details of </w:t>
      </w:r>
      <w:r w:rsidRPr="004521EB">
        <w:rPr>
          <w:lang w:val="en-GB"/>
        </w:rPr>
        <w:t>HMI_Zone_Cabin_Mode_Status_ET</w:t>
      </w:r>
    </w:p>
    <w:p w14:paraId="3D4C1262" w14:textId="77777777" w:rsidR="00495854" w:rsidRPr="00495854" w:rsidRDefault="00495854" w:rsidP="00495854">
      <w:pPr>
        <w:rPr>
          <w:lang w:val="en-GB"/>
        </w:rPr>
      </w:pPr>
    </w:p>
    <w:p w14:paraId="2A6A04FB" w14:textId="77777777" w:rsidR="00756360" w:rsidRDefault="00756360" w:rsidP="00756360">
      <w:pPr>
        <w:rPr>
          <w:rFonts w:cs="Arial"/>
          <w:bCs/>
          <w:color w:val="7030A0"/>
        </w:rPr>
      </w:pPr>
    </w:p>
    <w:p w14:paraId="404DE0AF" w14:textId="77777777" w:rsidR="00072314" w:rsidRDefault="00072314" w:rsidP="00072314">
      <w:pPr>
        <w:overflowPunct/>
        <w:autoSpaceDE/>
        <w:autoSpaceDN/>
        <w:adjustRightInd/>
        <w:textAlignment w:val="auto"/>
        <w:rPr>
          <w:rFonts w:cs="Arial"/>
        </w:rPr>
      </w:pPr>
      <w:r>
        <w:rPr>
          <w:rFonts w:cs="Arial"/>
        </w:rPr>
        <w:br w:type="page"/>
      </w:r>
    </w:p>
    <w:bookmarkEnd w:id="9"/>
    <w:bookmarkEnd w:id="10"/>
    <w:p w14:paraId="4B524684" w14:textId="77777777" w:rsidR="00072314" w:rsidRDefault="00072314" w:rsidP="00072314">
      <w:pPr>
        <w:pStyle w:val="Heading1"/>
        <w:numPr>
          <w:ilvl w:val="0"/>
          <w:numId w:val="0"/>
        </w:numPr>
      </w:pPr>
    </w:p>
    <w:sectPr w:rsidR="00072314" w:rsidSect="00300356">
      <w:headerReference w:type="default" r:id="rId233"/>
      <w:footerReference w:type="default" r:id="rId234"/>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579C68" w14:textId="77777777" w:rsidR="00325134" w:rsidRDefault="00325134">
      <w:r>
        <w:separator/>
      </w:r>
    </w:p>
    <w:p w14:paraId="4A182835" w14:textId="77777777" w:rsidR="00325134" w:rsidRDefault="00325134"/>
  </w:endnote>
  <w:endnote w:type="continuationSeparator" w:id="0">
    <w:p w14:paraId="63FD1D58" w14:textId="77777777" w:rsidR="00325134" w:rsidRDefault="00325134">
      <w:r>
        <w:continuationSeparator/>
      </w:r>
    </w:p>
    <w:p w14:paraId="005B9FC6" w14:textId="77777777" w:rsidR="00325134" w:rsidRDefault="00325134"/>
  </w:endnote>
  <w:endnote w:type="continuationNotice" w:id="1">
    <w:p w14:paraId="5224337D" w14:textId="77777777" w:rsidR="00325134" w:rsidRDefault="00325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auto"/>
    <w:pitch w:val="variable"/>
    <w:sig w:usb0="E00002FF" w:usb1="5000205A"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C0A5" w14:textId="77777777" w:rsidR="00ED1888" w:rsidRPr="00A160D7" w:rsidRDefault="00ED1888" w:rsidP="005B74BD">
    <w:pPr>
      <w:pStyle w:val="FAPfooter"/>
      <w:tabs>
        <w:tab w:val="left" w:pos="3686"/>
        <w:tab w:val="left" w:pos="4536"/>
        <w:tab w:val="right" w:pos="9923"/>
      </w:tabs>
      <w:rPr>
        <w:rFonts w:ascii="Arial" w:hAnsi="Arial" w:cs="Arial"/>
        <w:i/>
        <w:color w:val="au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DE227" w14:textId="77777777" w:rsidR="005B74BD" w:rsidRDefault="005B74BD" w:rsidP="005B74BD">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2F64E5">
      <w:rPr>
        <w:rFonts w:cs="Arial"/>
        <w:i/>
        <w:sz w:val="16"/>
        <w:szCs w:val="16"/>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2F64E5">
      <w:rPr>
        <w:rFonts w:cs="Arial"/>
        <w:i/>
        <w:sz w:val="16"/>
        <w:szCs w:val="16"/>
      </w:rPr>
      <w:t>77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sidR="003F3172">
      <w:rPr>
        <w:rFonts w:cs="Arial"/>
        <w:i/>
        <w:noProof/>
        <w:sz w:val="16"/>
        <w:szCs w:val="16"/>
      </w:rPr>
      <w:t>featureimplementationspecification_dev.docx</w:t>
    </w:r>
    <w:r w:rsidRPr="002C7DF9">
      <w:rPr>
        <w:rFonts w:cs="Arial"/>
        <w:i/>
        <w:noProof/>
        <w:sz w:val="16"/>
        <w:szCs w:val="16"/>
      </w:rPr>
      <w:fldChar w:fldCharType="end"/>
    </w:r>
  </w:p>
  <w:p w14:paraId="3D09C56A" w14:textId="77777777" w:rsidR="005B74BD" w:rsidRPr="002C7DF9" w:rsidRDefault="005B74BD" w:rsidP="005B74BD">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2021/08/13</w:t>
    </w:r>
  </w:p>
  <w:p w14:paraId="3AE75148" w14:textId="77777777" w:rsidR="005B74BD" w:rsidRPr="00A160D7" w:rsidRDefault="005B74BD" w:rsidP="005B74BD">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2021/08/13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C3A76" w14:textId="77777777" w:rsidR="00325134" w:rsidRDefault="00325134">
      <w:r>
        <w:separator/>
      </w:r>
    </w:p>
    <w:p w14:paraId="02CBA80C" w14:textId="77777777" w:rsidR="00325134" w:rsidRDefault="00325134"/>
  </w:footnote>
  <w:footnote w:type="continuationSeparator" w:id="0">
    <w:p w14:paraId="7BEC2665" w14:textId="77777777" w:rsidR="00325134" w:rsidRDefault="00325134">
      <w:r>
        <w:continuationSeparator/>
      </w:r>
    </w:p>
    <w:p w14:paraId="2D89EE1F" w14:textId="77777777" w:rsidR="00325134" w:rsidRDefault="00325134"/>
  </w:footnote>
  <w:footnote w:type="continuationNotice" w:id="1">
    <w:p w14:paraId="31AF3376" w14:textId="77777777" w:rsidR="00325134" w:rsidRDefault="003251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9AA0" w14:textId="77777777" w:rsidR="00ED1888" w:rsidRDefault="00ED1888" w:rsidP="004204E5">
    <w:pPr>
      <w:ind w:left="-142"/>
      <w:jc w:val="center"/>
      <w:rPr>
        <w:rFonts w:cs="Arial"/>
        <w:b/>
        <w:sz w:val="32"/>
        <w:szCs w:val="32"/>
      </w:rPr>
    </w:pPr>
    <w:r>
      <w:rPr>
        <w:b/>
        <w:noProof/>
        <w:sz w:val="32"/>
        <w:szCs w:val="32"/>
      </w:rPr>
      <w:drawing>
        <wp:anchor distT="0" distB="0" distL="114300" distR="114300" simplePos="0" relativeHeight="251658241" behindDoc="1" locked="0" layoutInCell="1" allowOverlap="1" wp14:anchorId="537D840A" wp14:editId="113F4622">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12D9D687" w14:textId="77777777" w:rsidR="00ED1888" w:rsidRDefault="00ED1888"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F3AE6" w14:textId="77777777" w:rsidR="00ED1888" w:rsidRPr="00A22B00" w:rsidRDefault="00ED1888"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58242" behindDoc="1" locked="0" layoutInCell="1" allowOverlap="1" wp14:anchorId="4372394E" wp14:editId="100D2C99">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03836100" w14:textId="77777777" w:rsidR="00ED1888" w:rsidRPr="00A22B00" w:rsidRDefault="00ED1888"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EBAC" w14:textId="77777777" w:rsidR="00ED1888" w:rsidRPr="00F0286B" w:rsidRDefault="00ED1888" w:rsidP="003B5B23">
    <w:pPr>
      <w:jc w:val="center"/>
      <w:rPr>
        <w:rFonts w:cs="Arial"/>
        <w:b/>
        <w:sz w:val="22"/>
        <w:szCs w:val="22"/>
      </w:rPr>
    </w:pPr>
    <w:r w:rsidRPr="003B5B23">
      <w:rPr>
        <w:rFonts w:cs="Arial"/>
        <w:b/>
        <w:noProof/>
        <w:sz w:val="28"/>
        <w:szCs w:val="28"/>
      </w:rPr>
      <w:drawing>
        <wp:anchor distT="0" distB="0" distL="114300" distR="114300" simplePos="0" relativeHeight="251658240" behindDoc="1" locked="0" layoutInCell="1" allowOverlap="1" wp14:anchorId="64749317" wp14:editId="673BCB52">
          <wp:simplePos x="0" y="0"/>
          <wp:positionH relativeFrom="column">
            <wp:posOffset>-139369</wp:posOffset>
          </wp:positionH>
          <wp:positionV relativeFrom="paragraph">
            <wp:posOffset>-241300</wp:posOffset>
          </wp:positionV>
          <wp:extent cx="1217295" cy="608965"/>
          <wp:effectExtent l="0" t="0" r="1905" b="635"/>
          <wp:wrapNone/>
          <wp:docPr id="2"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4C1A0E15" w14:textId="77777777" w:rsidR="00ED1888" w:rsidRPr="00F0286B" w:rsidRDefault="00ED1888" w:rsidP="00F0286B">
    <w:pPr>
      <w:jc w:val="center"/>
      <w:rPr>
        <w:rFonts w:cs="Arial"/>
        <w:b/>
        <w:sz w:val="28"/>
        <w:szCs w:val="28"/>
      </w:rPr>
    </w:pPr>
    <w:r>
      <w:rPr>
        <w:rFonts w:cs="Arial"/>
        <w:sz w:val="28"/>
        <w:szCs w:val="28"/>
      </w:rPr>
      <w:t>F003519-MySeatSpace-MGARZA22</w:t>
    </w:r>
  </w:p>
  <w:p w14:paraId="1E9B2B59" w14:textId="77777777" w:rsidR="00ED1888" w:rsidRPr="001F16A4" w:rsidRDefault="00ED1888" w:rsidP="0008696C">
    <w:pPr>
      <w:pBdr>
        <w:bottom w:val="single" w:sz="4" w:space="1" w:color="auto"/>
      </w:pBdr>
      <w:rPr>
        <w:rFonts w:cs="Arial"/>
      </w:rPr>
    </w:pPr>
  </w:p>
  <w:p w14:paraId="41DAC881" w14:textId="77777777" w:rsidR="00ED1888" w:rsidRPr="00F96466" w:rsidRDefault="00ED1888"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7AD3"/>
    <w:rsid w:val="00057D40"/>
    <w:rsid w:val="00060AC1"/>
    <w:rsid w:val="00061059"/>
    <w:rsid w:val="00062055"/>
    <w:rsid w:val="0006245B"/>
    <w:rsid w:val="00062620"/>
    <w:rsid w:val="000627AC"/>
    <w:rsid w:val="00064DBE"/>
    <w:rsid w:val="00065410"/>
    <w:rsid w:val="000666A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508"/>
    <w:rsid w:val="000918A5"/>
    <w:rsid w:val="00091D98"/>
    <w:rsid w:val="00092119"/>
    <w:rsid w:val="0009327C"/>
    <w:rsid w:val="000947F5"/>
    <w:rsid w:val="00095AD3"/>
    <w:rsid w:val="00095D20"/>
    <w:rsid w:val="000963DA"/>
    <w:rsid w:val="000963EE"/>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A84"/>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5AB"/>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B67"/>
    <w:rsid w:val="00110C4B"/>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4257"/>
    <w:rsid w:val="001245FA"/>
    <w:rsid w:val="0012526A"/>
    <w:rsid w:val="0012541A"/>
    <w:rsid w:val="00125551"/>
    <w:rsid w:val="00125E59"/>
    <w:rsid w:val="00126248"/>
    <w:rsid w:val="001264F4"/>
    <w:rsid w:val="00126922"/>
    <w:rsid w:val="00126E7B"/>
    <w:rsid w:val="00127754"/>
    <w:rsid w:val="0013053E"/>
    <w:rsid w:val="00130BA5"/>
    <w:rsid w:val="001319B8"/>
    <w:rsid w:val="001321BD"/>
    <w:rsid w:val="0013224B"/>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2C12"/>
    <w:rsid w:val="0016335F"/>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2807"/>
    <w:rsid w:val="001728A6"/>
    <w:rsid w:val="001728BF"/>
    <w:rsid w:val="001728E0"/>
    <w:rsid w:val="00173325"/>
    <w:rsid w:val="00173661"/>
    <w:rsid w:val="0017372E"/>
    <w:rsid w:val="00173B15"/>
    <w:rsid w:val="00173C96"/>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1AD"/>
    <w:rsid w:val="001B6238"/>
    <w:rsid w:val="001B6F78"/>
    <w:rsid w:val="001B700E"/>
    <w:rsid w:val="001B79E2"/>
    <w:rsid w:val="001C00A0"/>
    <w:rsid w:val="001C028B"/>
    <w:rsid w:val="001C05BA"/>
    <w:rsid w:val="001C0636"/>
    <w:rsid w:val="001C0F8F"/>
    <w:rsid w:val="001C1397"/>
    <w:rsid w:val="001C17FF"/>
    <w:rsid w:val="001C19DD"/>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070"/>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21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1CF6"/>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620"/>
    <w:rsid w:val="0023080D"/>
    <w:rsid w:val="00230828"/>
    <w:rsid w:val="00230CA0"/>
    <w:rsid w:val="002321C0"/>
    <w:rsid w:val="002326D9"/>
    <w:rsid w:val="00232E46"/>
    <w:rsid w:val="00233029"/>
    <w:rsid w:val="00233437"/>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94D"/>
    <w:rsid w:val="00252CA2"/>
    <w:rsid w:val="0025330F"/>
    <w:rsid w:val="00253651"/>
    <w:rsid w:val="00253801"/>
    <w:rsid w:val="00253F1C"/>
    <w:rsid w:val="002540FD"/>
    <w:rsid w:val="002541AB"/>
    <w:rsid w:val="002541F0"/>
    <w:rsid w:val="00254C46"/>
    <w:rsid w:val="002550A9"/>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06C"/>
    <w:rsid w:val="00273AFD"/>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D5B"/>
    <w:rsid w:val="002A7F3E"/>
    <w:rsid w:val="002B0985"/>
    <w:rsid w:val="002B0D09"/>
    <w:rsid w:val="002B10FA"/>
    <w:rsid w:val="002B1564"/>
    <w:rsid w:val="002B1670"/>
    <w:rsid w:val="002B2ADA"/>
    <w:rsid w:val="002B2CD9"/>
    <w:rsid w:val="002B300B"/>
    <w:rsid w:val="002B35B3"/>
    <w:rsid w:val="002B3752"/>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4E5"/>
    <w:rsid w:val="002F6B94"/>
    <w:rsid w:val="002F7392"/>
    <w:rsid w:val="003002BD"/>
    <w:rsid w:val="00300356"/>
    <w:rsid w:val="003003F2"/>
    <w:rsid w:val="00300425"/>
    <w:rsid w:val="00300676"/>
    <w:rsid w:val="00300D77"/>
    <w:rsid w:val="0030271E"/>
    <w:rsid w:val="003027B6"/>
    <w:rsid w:val="003031D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12"/>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932"/>
    <w:rsid w:val="003249A2"/>
    <w:rsid w:val="00324BBB"/>
    <w:rsid w:val="00324C99"/>
    <w:rsid w:val="00324D83"/>
    <w:rsid w:val="00324E07"/>
    <w:rsid w:val="00324FB8"/>
    <w:rsid w:val="00325134"/>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ABB"/>
    <w:rsid w:val="00333CC5"/>
    <w:rsid w:val="003349B4"/>
    <w:rsid w:val="00334AC9"/>
    <w:rsid w:val="00334B09"/>
    <w:rsid w:val="00334E99"/>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17C"/>
    <w:rsid w:val="0034764E"/>
    <w:rsid w:val="0035020D"/>
    <w:rsid w:val="00350417"/>
    <w:rsid w:val="0035047A"/>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D7945"/>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172"/>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3A0"/>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3F91"/>
    <w:rsid w:val="004441C5"/>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16"/>
    <w:rsid w:val="004D3AA8"/>
    <w:rsid w:val="004D3ABC"/>
    <w:rsid w:val="004D4507"/>
    <w:rsid w:val="004D4C3B"/>
    <w:rsid w:val="004D4E4D"/>
    <w:rsid w:val="004D5060"/>
    <w:rsid w:val="004D558E"/>
    <w:rsid w:val="004D602D"/>
    <w:rsid w:val="004D6162"/>
    <w:rsid w:val="004D7254"/>
    <w:rsid w:val="004E17BC"/>
    <w:rsid w:val="004E1A6D"/>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3A6"/>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87D"/>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91"/>
    <w:rsid w:val="005E42E9"/>
    <w:rsid w:val="005E4345"/>
    <w:rsid w:val="005E495A"/>
    <w:rsid w:val="005E4A27"/>
    <w:rsid w:val="005E4AA0"/>
    <w:rsid w:val="005E5605"/>
    <w:rsid w:val="005E56E0"/>
    <w:rsid w:val="005E63FD"/>
    <w:rsid w:val="005E642E"/>
    <w:rsid w:val="005E6913"/>
    <w:rsid w:val="005E6C2F"/>
    <w:rsid w:val="005E7C4D"/>
    <w:rsid w:val="005F0802"/>
    <w:rsid w:val="005F0A33"/>
    <w:rsid w:val="005F0CE2"/>
    <w:rsid w:val="005F0FE6"/>
    <w:rsid w:val="005F138F"/>
    <w:rsid w:val="005F1501"/>
    <w:rsid w:val="005F155D"/>
    <w:rsid w:val="005F1631"/>
    <w:rsid w:val="005F1916"/>
    <w:rsid w:val="005F1A83"/>
    <w:rsid w:val="005F1C83"/>
    <w:rsid w:val="005F3A49"/>
    <w:rsid w:val="005F3DB9"/>
    <w:rsid w:val="005F43D1"/>
    <w:rsid w:val="005F4652"/>
    <w:rsid w:val="005F4CD7"/>
    <w:rsid w:val="005F4CF3"/>
    <w:rsid w:val="005F4E20"/>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115"/>
    <w:rsid w:val="006473F9"/>
    <w:rsid w:val="00647553"/>
    <w:rsid w:val="006477B9"/>
    <w:rsid w:val="00647941"/>
    <w:rsid w:val="006503FD"/>
    <w:rsid w:val="0065055C"/>
    <w:rsid w:val="006508B8"/>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FA1"/>
    <w:rsid w:val="006622AE"/>
    <w:rsid w:val="00662CB0"/>
    <w:rsid w:val="00662EBE"/>
    <w:rsid w:val="00662F79"/>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5C"/>
    <w:rsid w:val="00674B76"/>
    <w:rsid w:val="006751AD"/>
    <w:rsid w:val="00675CF6"/>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CE9"/>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2AB"/>
    <w:rsid w:val="006D262F"/>
    <w:rsid w:val="006D2E3E"/>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9CF"/>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67D"/>
    <w:rsid w:val="00746848"/>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85E"/>
    <w:rsid w:val="007C0A7C"/>
    <w:rsid w:val="007C120F"/>
    <w:rsid w:val="007C17DB"/>
    <w:rsid w:val="007C192E"/>
    <w:rsid w:val="007C262E"/>
    <w:rsid w:val="007C2AFD"/>
    <w:rsid w:val="007C2BA8"/>
    <w:rsid w:val="007C2FEB"/>
    <w:rsid w:val="007C3041"/>
    <w:rsid w:val="007C353C"/>
    <w:rsid w:val="007C3E36"/>
    <w:rsid w:val="007C495D"/>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634"/>
    <w:rsid w:val="007E0C21"/>
    <w:rsid w:val="007E1ECD"/>
    <w:rsid w:val="007E2103"/>
    <w:rsid w:val="007E2AF8"/>
    <w:rsid w:val="007E31E9"/>
    <w:rsid w:val="007E32EF"/>
    <w:rsid w:val="007E343C"/>
    <w:rsid w:val="007E34F0"/>
    <w:rsid w:val="007E375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DF6"/>
    <w:rsid w:val="0080518B"/>
    <w:rsid w:val="0080529A"/>
    <w:rsid w:val="00805F9D"/>
    <w:rsid w:val="008069D9"/>
    <w:rsid w:val="00806C3F"/>
    <w:rsid w:val="00807ACA"/>
    <w:rsid w:val="00807D12"/>
    <w:rsid w:val="00807D2B"/>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56A"/>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2ED1"/>
    <w:rsid w:val="00873CEB"/>
    <w:rsid w:val="00873DA2"/>
    <w:rsid w:val="008741E3"/>
    <w:rsid w:val="00874314"/>
    <w:rsid w:val="00874E46"/>
    <w:rsid w:val="00875952"/>
    <w:rsid w:val="008759C8"/>
    <w:rsid w:val="00875C1A"/>
    <w:rsid w:val="00875C4E"/>
    <w:rsid w:val="00875C74"/>
    <w:rsid w:val="00875EB3"/>
    <w:rsid w:val="008761D1"/>
    <w:rsid w:val="00876323"/>
    <w:rsid w:val="00876B2C"/>
    <w:rsid w:val="00876D6B"/>
    <w:rsid w:val="00876E0B"/>
    <w:rsid w:val="008770F3"/>
    <w:rsid w:val="00877FCB"/>
    <w:rsid w:val="00880D10"/>
    <w:rsid w:val="008810E0"/>
    <w:rsid w:val="0088265E"/>
    <w:rsid w:val="008827A2"/>
    <w:rsid w:val="008829E8"/>
    <w:rsid w:val="00883236"/>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54BB"/>
    <w:rsid w:val="008A5F45"/>
    <w:rsid w:val="008A60D5"/>
    <w:rsid w:val="008A6204"/>
    <w:rsid w:val="008A6417"/>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3B"/>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501"/>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63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6E1D"/>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A52"/>
    <w:rsid w:val="00963A70"/>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935"/>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300"/>
    <w:rsid w:val="00995C76"/>
    <w:rsid w:val="009967FB"/>
    <w:rsid w:val="0099735C"/>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37"/>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A08"/>
    <w:rsid w:val="009D5B57"/>
    <w:rsid w:val="009D5DD6"/>
    <w:rsid w:val="009D6534"/>
    <w:rsid w:val="009D6C50"/>
    <w:rsid w:val="009D71BE"/>
    <w:rsid w:val="009D74A6"/>
    <w:rsid w:val="009D7FB7"/>
    <w:rsid w:val="009E019D"/>
    <w:rsid w:val="009E02ED"/>
    <w:rsid w:val="009E1016"/>
    <w:rsid w:val="009E11EE"/>
    <w:rsid w:val="009E1984"/>
    <w:rsid w:val="009E1A90"/>
    <w:rsid w:val="009E1ACD"/>
    <w:rsid w:val="009E2295"/>
    <w:rsid w:val="009E238B"/>
    <w:rsid w:val="009E2454"/>
    <w:rsid w:val="009E274C"/>
    <w:rsid w:val="009E2A60"/>
    <w:rsid w:val="009E2D10"/>
    <w:rsid w:val="009E2DE0"/>
    <w:rsid w:val="009E371D"/>
    <w:rsid w:val="009E3B7C"/>
    <w:rsid w:val="009E408E"/>
    <w:rsid w:val="009E40AE"/>
    <w:rsid w:val="009E41DD"/>
    <w:rsid w:val="009E42B3"/>
    <w:rsid w:val="009E450C"/>
    <w:rsid w:val="009E4A1D"/>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6CD"/>
    <w:rsid w:val="00A1271B"/>
    <w:rsid w:val="00A12D5F"/>
    <w:rsid w:val="00A130C9"/>
    <w:rsid w:val="00A13631"/>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15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6F95"/>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3D9"/>
    <w:rsid w:val="00A72A81"/>
    <w:rsid w:val="00A72C26"/>
    <w:rsid w:val="00A72F2D"/>
    <w:rsid w:val="00A731D4"/>
    <w:rsid w:val="00A734C8"/>
    <w:rsid w:val="00A738A9"/>
    <w:rsid w:val="00A73A7A"/>
    <w:rsid w:val="00A7431B"/>
    <w:rsid w:val="00A744E4"/>
    <w:rsid w:val="00A74BCC"/>
    <w:rsid w:val="00A7501D"/>
    <w:rsid w:val="00A75178"/>
    <w:rsid w:val="00A75743"/>
    <w:rsid w:val="00A7627B"/>
    <w:rsid w:val="00A76BDE"/>
    <w:rsid w:val="00A76CD6"/>
    <w:rsid w:val="00A76FF6"/>
    <w:rsid w:val="00A7763C"/>
    <w:rsid w:val="00A778D1"/>
    <w:rsid w:val="00A7795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02F8"/>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E02E7"/>
    <w:rsid w:val="00AE0305"/>
    <w:rsid w:val="00AE056C"/>
    <w:rsid w:val="00AE086E"/>
    <w:rsid w:val="00AE13D2"/>
    <w:rsid w:val="00AE17BA"/>
    <w:rsid w:val="00AE1EE3"/>
    <w:rsid w:val="00AE241E"/>
    <w:rsid w:val="00AE2682"/>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1E69"/>
    <w:rsid w:val="00B2208C"/>
    <w:rsid w:val="00B2260B"/>
    <w:rsid w:val="00B2260D"/>
    <w:rsid w:val="00B22854"/>
    <w:rsid w:val="00B22C8B"/>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674"/>
    <w:rsid w:val="00B777AA"/>
    <w:rsid w:val="00B777FA"/>
    <w:rsid w:val="00B77DE2"/>
    <w:rsid w:val="00B80ABD"/>
    <w:rsid w:val="00B81482"/>
    <w:rsid w:val="00B8178B"/>
    <w:rsid w:val="00B819C0"/>
    <w:rsid w:val="00B82334"/>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7CF"/>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47AD"/>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4507"/>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4EB2"/>
    <w:rsid w:val="00BF5410"/>
    <w:rsid w:val="00BF5622"/>
    <w:rsid w:val="00BF5A02"/>
    <w:rsid w:val="00BF5AF4"/>
    <w:rsid w:val="00BF5C29"/>
    <w:rsid w:val="00BF5E7B"/>
    <w:rsid w:val="00BF65D3"/>
    <w:rsid w:val="00C00235"/>
    <w:rsid w:val="00C00809"/>
    <w:rsid w:val="00C00C04"/>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E7"/>
    <w:rsid w:val="00C110F5"/>
    <w:rsid w:val="00C11406"/>
    <w:rsid w:val="00C11CFC"/>
    <w:rsid w:val="00C11D29"/>
    <w:rsid w:val="00C12058"/>
    <w:rsid w:val="00C12350"/>
    <w:rsid w:val="00C12738"/>
    <w:rsid w:val="00C128DD"/>
    <w:rsid w:val="00C12B46"/>
    <w:rsid w:val="00C12E5C"/>
    <w:rsid w:val="00C131EE"/>
    <w:rsid w:val="00C136AC"/>
    <w:rsid w:val="00C1395B"/>
    <w:rsid w:val="00C13C57"/>
    <w:rsid w:val="00C13EAA"/>
    <w:rsid w:val="00C14146"/>
    <w:rsid w:val="00C14170"/>
    <w:rsid w:val="00C145F6"/>
    <w:rsid w:val="00C14CA8"/>
    <w:rsid w:val="00C14CE8"/>
    <w:rsid w:val="00C15836"/>
    <w:rsid w:val="00C16146"/>
    <w:rsid w:val="00C1653D"/>
    <w:rsid w:val="00C17FCF"/>
    <w:rsid w:val="00C20EAB"/>
    <w:rsid w:val="00C2131B"/>
    <w:rsid w:val="00C213F2"/>
    <w:rsid w:val="00C21463"/>
    <w:rsid w:val="00C22037"/>
    <w:rsid w:val="00C22A1D"/>
    <w:rsid w:val="00C23170"/>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D7D"/>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F61"/>
    <w:rsid w:val="00CA5446"/>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C745B"/>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87D"/>
    <w:rsid w:val="00CE7939"/>
    <w:rsid w:val="00CE7AB9"/>
    <w:rsid w:val="00CE7B33"/>
    <w:rsid w:val="00CE7DA5"/>
    <w:rsid w:val="00CF020B"/>
    <w:rsid w:val="00CF0B66"/>
    <w:rsid w:val="00CF2860"/>
    <w:rsid w:val="00CF319E"/>
    <w:rsid w:val="00CF3669"/>
    <w:rsid w:val="00CF401C"/>
    <w:rsid w:val="00CF4141"/>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1B"/>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4B12"/>
    <w:rsid w:val="00D6517D"/>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A0"/>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6C8"/>
    <w:rsid w:val="00E35940"/>
    <w:rsid w:val="00E36498"/>
    <w:rsid w:val="00E36794"/>
    <w:rsid w:val="00E36B31"/>
    <w:rsid w:val="00E400C4"/>
    <w:rsid w:val="00E41097"/>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0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2AAC"/>
    <w:rsid w:val="00E73BAB"/>
    <w:rsid w:val="00E743AB"/>
    <w:rsid w:val="00E751C7"/>
    <w:rsid w:val="00E7557C"/>
    <w:rsid w:val="00E75B0C"/>
    <w:rsid w:val="00E7636E"/>
    <w:rsid w:val="00E76885"/>
    <w:rsid w:val="00E76995"/>
    <w:rsid w:val="00E76C38"/>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3DF0"/>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104"/>
    <w:rsid w:val="00F0263E"/>
    <w:rsid w:val="00F0286B"/>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AA1"/>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21A8"/>
    <w:rsid w:val="00F62290"/>
    <w:rsid w:val="00F6346E"/>
    <w:rsid w:val="00F63596"/>
    <w:rsid w:val="00F63714"/>
    <w:rsid w:val="00F63C2C"/>
    <w:rsid w:val="00F641C7"/>
    <w:rsid w:val="00F6423A"/>
    <w:rsid w:val="00F64267"/>
    <w:rsid w:val="00F64B77"/>
    <w:rsid w:val="00F64C78"/>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9E2"/>
    <w:rsid w:val="00F7024D"/>
    <w:rsid w:val="00F70396"/>
    <w:rsid w:val="00F7057D"/>
    <w:rsid w:val="00F70A82"/>
    <w:rsid w:val="00F70D11"/>
    <w:rsid w:val="00F70D52"/>
    <w:rsid w:val="00F71235"/>
    <w:rsid w:val="00F71C78"/>
    <w:rsid w:val="00F71C8D"/>
    <w:rsid w:val="00F72912"/>
    <w:rsid w:val="00F7297F"/>
    <w:rsid w:val="00F72B51"/>
    <w:rsid w:val="00F72E55"/>
    <w:rsid w:val="00F73092"/>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A4B"/>
    <w:rsid w:val="00FD3B17"/>
    <w:rsid w:val="00FD4888"/>
    <w:rsid w:val="00FD4E79"/>
    <w:rsid w:val="00FD522A"/>
    <w:rsid w:val="00FD5AE0"/>
    <w:rsid w:val="00FD5D73"/>
    <w:rsid w:val="00FD5DFF"/>
    <w:rsid w:val="00FD6572"/>
    <w:rsid w:val="00FD66EC"/>
    <w:rsid w:val="00FD6B71"/>
    <w:rsid w:val="00FD729E"/>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7DF59ED"/>
  <w15:docId w15:val="{1CA25C10-7EDF-4685-9442-E37F554EF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88280336">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31160759">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72612577">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image" Target="media/image5.jpg"/><Relationship Id="rId42"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theme" Target="theme/theme1.xml"/><Relationship Id="rId22" Type="http://schemas.openxmlformats.org/officeDocument/2006/relationships/image" Target="media/image6.jpg"/><Relationship Id="rId43"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217"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wiki.ford.com/display/RequirementsEngineering/Requirements+Attributes" TargetMode="External"/><Relationship Id="rId233" Type="http://schemas.openxmlformats.org/officeDocument/2006/relationships/header" Target="header3.xml"/><Relationship Id="rId23" Type="http://schemas.openxmlformats.org/officeDocument/2006/relationships/hyperlink" Target="http://wiki.ford.com/display/RequirementsEngineering/Requirements+Attributes" TargetMode="External"/><Relationship Id="rId28"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13" Type="http://schemas.openxmlformats.org/officeDocument/2006/relationships/header" Target="header2.xml"/><Relationship Id="rId18" Type="http://schemas.openxmlformats.org/officeDocument/2006/relationships/hyperlink" Target="https://www.vsemweb.ford.com:443/tc/launchapp?-attach=true&amp;-s=226TCSession&amp;-o=ZmZNi0JHx3NrTDAAAAAAAAAAAAA"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Requirements+Attributes" TargetMode="External"/><Relationship Id="rId218" Type="http://schemas.openxmlformats.org/officeDocument/2006/relationships/hyperlink" Target="http://wiki.ford.com/display/RequirementsEngineering/Requirements+Attributes" TargetMode="External"/><Relationship Id="rId234"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hyperlink" Target="http://wiki.ford.com/display/RequirementsEngineering/Requirements+Attributes" TargetMode="External"/><Relationship Id="rId24"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229" Type="http://schemas.openxmlformats.org/officeDocument/2006/relationships/hyperlink" Target="http://wiki.ford.com/display/RequirementsEngineering/Requirements+Attributes" TargetMode="External"/><Relationship Id="rId19" Type="http://schemas.openxmlformats.org/officeDocument/2006/relationships/image" Target="media/image4.emf"/><Relationship Id="rId224" Type="http://schemas.openxmlformats.org/officeDocument/2006/relationships/hyperlink" Target="http://wiki.ford.com/display/RequirementsEngineering/Requirements+Attributes" TargetMode="External"/><Relationship Id="rId14" Type="http://schemas.openxmlformats.org/officeDocument/2006/relationships/hyperlink" Target="http://wiki.ford.com/display/RequirementsEngineering/Requirements+Engineering+for+SW+Enabled+Features" TargetMode="External"/><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21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35" Type="http://schemas.openxmlformats.org/officeDocument/2006/relationships/fontTable" Target="fontTable.xml"/><Relationship Id="rId25"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oleObject" Target="embeddings/oleObject2.bin"/><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15" Type="http://schemas.openxmlformats.org/officeDocument/2006/relationships/image" Target="media/image2.emf"/><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glossaryDocument" Target="glossary/document.xml"/><Relationship Id="rId26" Type="http://schemas.openxmlformats.org/officeDocument/2006/relationships/hyperlink" Target="http://wiki.ford.com/display/RequirementsEngineering/Requirements+Attributes" TargetMode="External"/><Relationship Id="rId231" Type="http://schemas.openxmlformats.org/officeDocument/2006/relationships/hyperlink" Target="http://www.fgti.ford.com/client/NewFGTI/CopyrightNotice.html"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oleObject" Target="embeddings/oleObject1.bin"/><Relationship Id="rId221"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27"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auto"/>
    <w:pitch w:val="variable"/>
    <w:sig w:usb0="E00002FF" w:usb1="5000205A"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6610E"/>
    <w:rsid w:val="00081C20"/>
    <w:rsid w:val="00082891"/>
    <w:rsid w:val="00090C26"/>
    <w:rsid w:val="000B29E0"/>
    <w:rsid w:val="000B31C2"/>
    <w:rsid w:val="000B4C81"/>
    <w:rsid w:val="000C3422"/>
    <w:rsid w:val="000D59AA"/>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12956"/>
    <w:rsid w:val="00235716"/>
    <w:rsid w:val="0023572D"/>
    <w:rsid w:val="00241719"/>
    <w:rsid w:val="00250AB0"/>
    <w:rsid w:val="00251D54"/>
    <w:rsid w:val="00256E05"/>
    <w:rsid w:val="002603D7"/>
    <w:rsid w:val="00262D92"/>
    <w:rsid w:val="00262E86"/>
    <w:rsid w:val="002726AF"/>
    <w:rsid w:val="00277C74"/>
    <w:rsid w:val="00282D90"/>
    <w:rsid w:val="00293FFE"/>
    <w:rsid w:val="002A205F"/>
    <w:rsid w:val="002A2C53"/>
    <w:rsid w:val="002A5FFC"/>
    <w:rsid w:val="002B22D7"/>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6250"/>
    <w:rsid w:val="003D262D"/>
    <w:rsid w:val="003E46B2"/>
    <w:rsid w:val="003F0C94"/>
    <w:rsid w:val="00401DB1"/>
    <w:rsid w:val="0040386C"/>
    <w:rsid w:val="004059C0"/>
    <w:rsid w:val="00407392"/>
    <w:rsid w:val="00412A4D"/>
    <w:rsid w:val="0041494D"/>
    <w:rsid w:val="0044286A"/>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F0DAE"/>
    <w:rsid w:val="00612345"/>
    <w:rsid w:val="006247B8"/>
    <w:rsid w:val="0062698A"/>
    <w:rsid w:val="006356B5"/>
    <w:rsid w:val="00643061"/>
    <w:rsid w:val="00643C8C"/>
    <w:rsid w:val="00673E92"/>
    <w:rsid w:val="006774E5"/>
    <w:rsid w:val="0068575A"/>
    <w:rsid w:val="00690476"/>
    <w:rsid w:val="00691A6C"/>
    <w:rsid w:val="006A66DD"/>
    <w:rsid w:val="006B072F"/>
    <w:rsid w:val="006B1CB1"/>
    <w:rsid w:val="006C1AF6"/>
    <w:rsid w:val="006D16A3"/>
    <w:rsid w:val="006E2C0E"/>
    <w:rsid w:val="006F54C2"/>
    <w:rsid w:val="007066BB"/>
    <w:rsid w:val="0071123F"/>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D5CC7"/>
    <w:rsid w:val="007E29D5"/>
    <w:rsid w:val="00800014"/>
    <w:rsid w:val="00801D5B"/>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AE18D0"/>
    <w:rsid w:val="00B00B38"/>
    <w:rsid w:val="00B10D5B"/>
    <w:rsid w:val="00B1337B"/>
    <w:rsid w:val="00B17E73"/>
    <w:rsid w:val="00B22B72"/>
    <w:rsid w:val="00B3506F"/>
    <w:rsid w:val="00B36918"/>
    <w:rsid w:val="00B374E1"/>
    <w:rsid w:val="00B441FD"/>
    <w:rsid w:val="00B53146"/>
    <w:rsid w:val="00B56976"/>
    <w:rsid w:val="00B57471"/>
    <w:rsid w:val="00B61575"/>
    <w:rsid w:val="00B62BA7"/>
    <w:rsid w:val="00B75850"/>
    <w:rsid w:val="00B75A26"/>
    <w:rsid w:val="00B77CED"/>
    <w:rsid w:val="00B81B4E"/>
    <w:rsid w:val="00B87ABE"/>
    <w:rsid w:val="00BA7F94"/>
    <w:rsid w:val="00BC13C0"/>
    <w:rsid w:val="00BD5C8F"/>
    <w:rsid w:val="00BD690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B0880"/>
    <w:rsid w:val="00CB2539"/>
    <w:rsid w:val="00CE6CF2"/>
    <w:rsid w:val="00CE772B"/>
    <w:rsid w:val="00CF328F"/>
    <w:rsid w:val="00D23715"/>
    <w:rsid w:val="00D42C7C"/>
    <w:rsid w:val="00D464FC"/>
    <w:rsid w:val="00D50942"/>
    <w:rsid w:val="00D53396"/>
    <w:rsid w:val="00D53A1C"/>
    <w:rsid w:val="00D53BAE"/>
    <w:rsid w:val="00D76961"/>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93587"/>
    <w:rsid w:val="00FB4195"/>
    <w:rsid w:val="00FB4F24"/>
    <w:rsid w:val="00FB7B8E"/>
    <w:rsid w:val="00FC2DE6"/>
    <w:rsid w:val="00FD4B83"/>
    <w:rsid w:val="00FD6085"/>
    <w:rsid w:val="00FE72E7"/>
    <w:rsid w:val="00FF161D"/>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purl.org/dc/elements/1.1/"/>
    <ds:schemaRef ds:uri="0d42e90f-a17e-46ab-bac7-0e5ee25dc08c"/>
    <ds:schemaRef ds:uri="http://purl.org/dc/terms/"/>
    <ds:schemaRef ds:uri="http://schemas.microsoft.com/office/infopath/2007/PartnerControls"/>
    <ds:schemaRef ds:uri="http://schemas.microsoft.com/office/2006/documentManagement/types"/>
    <ds:schemaRef ds:uri="http://schemas.openxmlformats.org/package/2006/metadata/core-properties"/>
    <ds:schemaRef ds:uri="81a16630-39fb-41b5-a1e8-d0d101c4a562"/>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E48EF25A-35D5-442F-9E7A-FD876D4ECA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63D4E4-7E93-4C2A-9BD8-2145917F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TotalTime>
  <Pages>214</Pages>
  <Words>47007</Words>
  <Characters>267941</Characters>
  <Application>Microsoft Office Word</Application>
  <DocSecurity>4</DocSecurity>
  <Lines>2232</Lines>
  <Paragraphs>628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314320</CharactersWithSpaces>
  <SharedDoc>false</SharedDoc>
  <HLinks>
    <vt:vector size="1914" baseType="variant">
      <vt:variant>
        <vt:i4>4849726</vt:i4>
      </vt:variant>
      <vt:variant>
        <vt:i4>3084</vt:i4>
      </vt:variant>
      <vt:variant>
        <vt:i4>0</vt:i4>
      </vt:variant>
      <vt:variant>
        <vt:i4>5</vt:i4>
      </vt:variant>
      <vt:variant>
        <vt:lpwstr>https://www.vsemweb.ford.com/tc/launchapp?-attach=true&amp;-s=226TCSession&amp;-o=yAUtrNhnx3NrTDAAAAAAAAAAAAA&amp;servername=Production_Server</vt:lpwstr>
      </vt:variant>
      <vt:variant>
        <vt:lpwstr/>
      </vt:variant>
      <vt:variant>
        <vt:i4>1507367</vt:i4>
      </vt:variant>
      <vt:variant>
        <vt:i4>3081</vt:i4>
      </vt:variant>
      <vt:variant>
        <vt:i4>0</vt:i4>
      </vt:variant>
      <vt:variant>
        <vt:i4>5</vt:i4>
      </vt:variant>
      <vt:variant>
        <vt:lpwstr>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vt:lpwstr>
      </vt:variant>
      <vt:variant>
        <vt:lpwstr/>
      </vt:variant>
      <vt:variant>
        <vt:i4>5832794</vt:i4>
      </vt:variant>
      <vt:variant>
        <vt:i4>3078</vt:i4>
      </vt:variant>
      <vt:variant>
        <vt:i4>0</vt:i4>
      </vt:variant>
      <vt:variant>
        <vt:i4>5</vt:i4>
      </vt:variant>
      <vt:variant>
        <vt:lpwstr>http://www.fgti.ford.com/client/NewFGTI/CopyrightNotice.html</vt:lpwstr>
      </vt:variant>
      <vt:variant>
        <vt:lpwstr/>
      </vt:variant>
      <vt:variant>
        <vt:i4>5308441</vt:i4>
      </vt:variant>
      <vt:variant>
        <vt:i4>3063</vt:i4>
      </vt:variant>
      <vt:variant>
        <vt:i4>0</vt:i4>
      </vt:variant>
      <vt:variant>
        <vt:i4>5</vt:i4>
      </vt:variant>
      <vt:variant>
        <vt:lpwstr>http://wiki.ford.com/display/RequirementsEngineering/Requirements+Attributes</vt:lpwstr>
      </vt:variant>
      <vt:variant>
        <vt:lpwstr/>
      </vt:variant>
      <vt:variant>
        <vt:i4>5308441</vt:i4>
      </vt:variant>
      <vt:variant>
        <vt:i4>3054</vt:i4>
      </vt:variant>
      <vt:variant>
        <vt:i4>0</vt:i4>
      </vt:variant>
      <vt:variant>
        <vt:i4>5</vt:i4>
      </vt:variant>
      <vt:variant>
        <vt:lpwstr>http://wiki.ford.com/display/RequirementsEngineering/Requirements+Attributes</vt:lpwstr>
      </vt:variant>
      <vt:variant>
        <vt:lpwstr/>
      </vt:variant>
      <vt:variant>
        <vt:i4>5308441</vt:i4>
      </vt:variant>
      <vt:variant>
        <vt:i4>3045</vt:i4>
      </vt:variant>
      <vt:variant>
        <vt:i4>0</vt:i4>
      </vt:variant>
      <vt:variant>
        <vt:i4>5</vt:i4>
      </vt:variant>
      <vt:variant>
        <vt:lpwstr>http://wiki.ford.com/display/RequirementsEngineering/Requirements+Attributes</vt:lpwstr>
      </vt:variant>
      <vt:variant>
        <vt:lpwstr/>
      </vt:variant>
      <vt:variant>
        <vt:i4>5308441</vt:i4>
      </vt:variant>
      <vt:variant>
        <vt:i4>3036</vt:i4>
      </vt:variant>
      <vt:variant>
        <vt:i4>0</vt:i4>
      </vt:variant>
      <vt:variant>
        <vt:i4>5</vt:i4>
      </vt:variant>
      <vt:variant>
        <vt:lpwstr>http://wiki.ford.com/display/RequirementsEngineering/Requirements+Attributes</vt:lpwstr>
      </vt:variant>
      <vt:variant>
        <vt:lpwstr/>
      </vt:variant>
      <vt:variant>
        <vt:i4>5308441</vt:i4>
      </vt:variant>
      <vt:variant>
        <vt:i4>3027</vt:i4>
      </vt:variant>
      <vt:variant>
        <vt:i4>0</vt:i4>
      </vt:variant>
      <vt:variant>
        <vt:i4>5</vt:i4>
      </vt:variant>
      <vt:variant>
        <vt:lpwstr>http://wiki.ford.com/display/RequirementsEngineering/Requirements+Attributes</vt:lpwstr>
      </vt:variant>
      <vt:variant>
        <vt:lpwstr/>
      </vt:variant>
      <vt:variant>
        <vt:i4>5308441</vt:i4>
      </vt:variant>
      <vt:variant>
        <vt:i4>3018</vt:i4>
      </vt:variant>
      <vt:variant>
        <vt:i4>0</vt:i4>
      </vt:variant>
      <vt:variant>
        <vt:i4>5</vt:i4>
      </vt:variant>
      <vt:variant>
        <vt:lpwstr>http://wiki.ford.com/display/RequirementsEngineering/Requirements+Attributes</vt:lpwstr>
      </vt:variant>
      <vt:variant>
        <vt:lpwstr/>
      </vt:variant>
      <vt:variant>
        <vt:i4>5308441</vt:i4>
      </vt:variant>
      <vt:variant>
        <vt:i4>3009</vt:i4>
      </vt:variant>
      <vt:variant>
        <vt:i4>0</vt:i4>
      </vt:variant>
      <vt:variant>
        <vt:i4>5</vt:i4>
      </vt:variant>
      <vt:variant>
        <vt:lpwstr>http://wiki.ford.com/display/RequirementsEngineering/Requirements+Attributes</vt:lpwstr>
      </vt:variant>
      <vt:variant>
        <vt:lpwstr/>
      </vt:variant>
      <vt:variant>
        <vt:i4>5308441</vt:i4>
      </vt:variant>
      <vt:variant>
        <vt:i4>3000</vt:i4>
      </vt:variant>
      <vt:variant>
        <vt:i4>0</vt:i4>
      </vt:variant>
      <vt:variant>
        <vt:i4>5</vt:i4>
      </vt:variant>
      <vt:variant>
        <vt:lpwstr>http://wiki.ford.com/display/RequirementsEngineering/Requirements+Attributes</vt:lpwstr>
      </vt:variant>
      <vt:variant>
        <vt:lpwstr/>
      </vt:variant>
      <vt:variant>
        <vt:i4>5308441</vt:i4>
      </vt:variant>
      <vt:variant>
        <vt:i4>2973</vt:i4>
      </vt:variant>
      <vt:variant>
        <vt:i4>0</vt:i4>
      </vt:variant>
      <vt:variant>
        <vt:i4>5</vt:i4>
      </vt:variant>
      <vt:variant>
        <vt:lpwstr>http://wiki.ford.com/display/RequirementsEngineering/Requirements+Attributes</vt:lpwstr>
      </vt:variant>
      <vt:variant>
        <vt:lpwstr/>
      </vt:variant>
      <vt:variant>
        <vt:i4>5308441</vt:i4>
      </vt:variant>
      <vt:variant>
        <vt:i4>2961</vt:i4>
      </vt:variant>
      <vt:variant>
        <vt:i4>0</vt:i4>
      </vt:variant>
      <vt:variant>
        <vt:i4>5</vt:i4>
      </vt:variant>
      <vt:variant>
        <vt:lpwstr>http://wiki.ford.com/display/RequirementsEngineering/Requirements+Attributes</vt:lpwstr>
      </vt:variant>
      <vt:variant>
        <vt:lpwstr/>
      </vt:variant>
      <vt:variant>
        <vt:i4>5308441</vt:i4>
      </vt:variant>
      <vt:variant>
        <vt:i4>2952</vt:i4>
      </vt:variant>
      <vt:variant>
        <vt:i4>0</vt:i4>
      </vt:variant>
      <vt:variant>
        <vt:i4>5</vt:i4>
      </vt:variant>
      <vt:variant>
        <vt:lpwstr>http://wiki.ford.com/display/RequirementsEngineering/Requirements+Attributes</vt:lpwstr>
      </vt:variant>
      <vt:variant>
        <vt:lpwstr/>
      </vt:variant>
      <vt:variant>
        <vt:i4>5308441</vt:i4>
      </vt:variant>
      <vt:variant>
        <vt:i4>2943</vt:i4>
      </vt:variant>
      <vt:variant>
        <vt:i4>0</vt:i4>
      </vt:variant>
      <vt:variant>
        <vt:i4>5</vt:i4>
      </vt:variant>
      <vt:variant>
        <vt:lpwstr>http://wiki.ford.com/display/RequirementsEngineering/Requirements+Attributes</vt:lpwstr>
      </vt:variant>
      <vt:variant>
        <vt:lpwstr/>
      </vt:variant>
      <vt:variant>
        <vt:i4>5308441</vt:i4>
      </vt:variant>
      <vt:variant>
        <vt:i4>2934</vt:i4>
      </vt:variant>
      <vt:variant>
        <vt:i4>0</vt:i4>
      </vt:variant>
      <vt:variant>
        <vt:i4>5</vt:i4>
      </vt:variant>
      <vt:variant>
        <vt:lpwstr>http://wiki.ford.com/display/RequirementsEngineering/Requirements+Attributes</vt:lpwstr>
      </vt:variant>
      <vt:variant>
        <vt:lpwstr/>
      </vt:variant>
      <vt:variant>
        <vt:i4>5308441</vt:i4>
      </vt:variant>
      <vt:variant>
        <vt:i4>2925</vt:i4>
      </vt:variant>
      <vt:variant>
        <vt:i4>0</vt:i4>
      </vt:variant>
      <vt:variant>
        <vt:i4>5</vt:i4>
      </vt:variant>
      <vt:variant>
        <vt:lpwstr>http://wiki.ford.com/display/RequirementsEngineering/Requirements+Attributes</vt:lpwstr>
      </vt:variant>
      <vt:variant>
        <vt:lpwstr/>
      </vt:variant>
      <vt:variant>
        <vt:i4>5308441</vt:i4>
      </vt:variant>
      <vt:variant>
        <vt:i4>2916</vt:i4>
      </vt:variant>
      <vt:variant>
        <vt:i4>0</vt:i4>
      </vt:variant>
      <vt:variant>
        <vt:i4>5</vt:i4>
      </vt:variant>
      <vt:variant>
        <vt:lpwstr>http://wiki.ford.com/display/RequirementsEngineering/Requirements+Attributes</vt:lpwstr>
      </vt:variant>
      <vt:variant>
        <vt:lpwstr/>
      </vt:variant>
      <vt:variant>
        <vt:i4>5308441</vt:i4>
      </vt:variant>
      <vt:variant>
        <vt:i4>2907</vt:i4>
      </vt:variant>
      <vt:variant>
        <vt:i4>0</vt:i4>
      </vt:variant>
      <vt:variant>
        <vt:i4>5</vt:i4>
      </vt:variant>
      <vt:variant>
        <vt:lpwstr>http://wiki.ford.com/display/RequirementsEngineering/Requirements+Attributes</vt:lpwstr>
      </vt:variant>
      <vt:variant>
        <vt:lpwstr/>
      </vt:variant>
      <vt:variant>
        <vt:i4>5308441</vt:i4>
      </vt:variant>
      <vt:variant>
        <vt:i4>2898</vt:i4>
      </vt:variant>
      <vt:variant>
        <vt:i4>0</vt:i4>
      </vt:variant>
      <vt:variant>
        <vt:i4>5</vt:i4>
      </vt:variant>
      <vt:variant>
        <vt:lpwstr>http://wiki.ford.com/display/RequirementsEngineering/Requirements+Attributes</vt:lpwstr>
      </vt:variant>
      <vt:variant>
        <vt:lpwstr/>
      </vt:variant>
      <vt:variant>
        <vt:i4>5308441</vt:i4>
      </vt:variant>
      <vt:variant>
        <vt:i4>2889</vt:i4>
      </vt:variant>
      <vt:variant>
        <vt:i4>0</vt:i4>
      </vt:variant>
      <vt:variant>
        <vt:i4>5</vt:i4>
      </vt:variant>
      <vt:variant>
        <vt:lpwstr>http://wiki.ford.com/display/RequirementsEngineering/Requirements+Attributes</vt:lpwstr>
      </vt:variant>
      <vt:variant>
        <vt:lpwstr/>
      </vt:variant>
      <vt:variant>
        <vt:i4>5308441</vt:i4>
      </vt:variant>
      <vt:variant>
        <vt:i4>2880</vt:i4>
      </vt:variant>
      <vt:variant>
        <vt:i4>0</vt:i4>
      </vt:variant>
      <vt:variant>
        <vt:i4>5</vt:i4>
      </vt:variant>
      <vt:variant>
        <vt:lpwstr>http://wiki.ford.com/display/RequirementsEngineering/Requirements+Attributes</vt:lpwstr>
      </vt:variant>
      <vt:variant>
        <vt:lpwstr/>
      </vt:variant>
      <vt:variant>
        <vt:i4>5308441</vt:i4>
      </vt:variant>
      <vt:variant>
        <vt:i4>2871</vt:i4>
      </vt:variant>
      <vt:variant>
        <vt:i4>0</vt:i4>
      </vt:variant>
      <vt:variant>
        <vt:i4>5</vt:i4>
      </vt:variant>
      <vt:variant>
        <vt:lpwstr>http://wiki.ford.com/display/RequirementsEngineering/Requirements+Attributes</vt:lpwstr>
      </vt:variant>
      <vt:variant>
        <vt:lpwstr/>
      </vt:variant>
      <vt:variant>
        <vt:i4>5308441</vt:i4>
      </vt:variant>
      <vt:variant>
        <vt:i4>2862</vt:i4>
      </vt:variant>
      <vt:variant>
        <vt:i4>0</vt:i4>
      </vt:variant>
      <vt:variant>
        <vt:i4>5</vt:i4>
      </vt:variant>
      <vt:variant>
        <vt:lpwstr>http://wiki.ford.com/display/RequirementsEngineering/Requirements+Attributes</vt:lpwstr>
      </vt:variant>
      <vt:variant>
        <vt:lpwstr/>
      </vt:variant>
      <vt:variant>
        <vt:i4>5308441</vt:i4>
      </vt:variant>
      <vt:variant>
        <vt:i4>2853</vt:i4>
      </vt:variant>
      <vt:variant>
        <vt:i4>0</vt:i4>
      </vt:variant>
      <vt:variant>
        <vt:i4>5</vt:i4>
      </vt:variant>
      <vt:variant>
        <vt:lpwstr>http://wiki.ford.com/display/RequirementsEngineering/Requirements+Attributes</vt:lpwstr>
      </vt:variant>
      <vt:variant>
        <vt:lpwstr/>
      </vt:variant>
      <vt:variant>
        <vt:i4>5308441</vt:i4>
      </vt:variant>
      <vt:variant>
        <vt:i4>2844</vt:i4>
      </vt:variant>
      <vt:variant>
        <vt:i4>0</vt:i4>
      </vt:variant>
      <vt:variant>
        <vt:i4>5</vt:i4>
      </vt:variant>
      <vt:variant>
        <vt:lpwstr>http://wiki.ford.com/display/RequirementsEngineering/Requirements+Attributes</vt:lpwstr>
      </vt:variant>
      <vt:variant>
        <vt:lpwstr/>
      </vt:variant>
      <vt:variant>
        <vt:i4>5308441</vt:i4>
      </vt:variant>
      <vt:variant>
        <vt:i4>2835</vt:i4>
      </vt:variant>
      <vt:variant>
        <vt:i4>0</vt:i4>
      </vt:variant>
      <vt:variant>
        <vt:i4>5</vt:i4>
      </vt:variant>
      <vt:variant>
        <vt:lpwstr>http://wiki.ford.com/display/RequirementsEngineering/Requirements+Attributes</vt:lpwstr>
      </vt:variant>
      <vt:variant>
        <vt:lpwstr/>
      </vt:variant>
      <vt:variant>
        <vt:i4>5308441</vt:i4>
      </vt:variant>
      <vt:variant>
        <vt:i4>2826</vt:i4>
      </vt:variant>
      <vt:variant>
        <vt:i4>0</vt:i4>
      </vt:variant>
      <vt:variant>
        <vt:i4>5</vt:i4>
      </vt:variant>
      <vt:variant>
        <vt:lpwstr>http://wiki.ford.com/display/RequirementsEngineering/Requirements+Attributes</vt:lpwstr>
      </vt:variant>
      <vt:variant>
        <vt:lpwstr/>
      </vt:variant>
      <vt:variant>
        <vt:i4>5308441</vt:i4>
      </vt:variant>
      <vt:variant>
        <vt:i4>2817</vt:i4>
      </vt:variant>
      <vt:variant>
        <vt:i4>0</vt:i4>
      </vt:variant>
      <vt:variant>
        <vt:i4>5</vt:i4>
      </vt:variant>
      <vt:variant>
        <vt:lpwstr>http://wiki.ford.com/display/RequirementsEngineering/Requirements+Attributes</vt:lpwstr>
      </vt:variant>
      <vt:variant>
        <vt:lpwstr/>
      </vt:variant>
      <vt:variant>
        <vt:i4>5308441</vt:i4>
      </vt:variant>
      <vt:variant>
        <vt:i4>2808</vt:i4>
      </vt:variant>
      <vt:variant>
        <vt:i4>0</vt:i4>
      </vt:variant>
      <vt:variant>
        <vt:i4>5</vt:i4>
      </vt:variant>
      <vt:variant>
        <vt:lpwstr>http://wiki.ford.com/display/RequirementsEngineering/Requirements+Attributes</vt:lpwstr>
      </vt:variant>
      <vt:variant>
        <vt:lpwstr/>
      </vt:variant>
      <vt:variant>
        <vt:i4>5308441</vt:i4>
      </vt:variant>
      <vt:variant>
        <vt:i4>2799</vt:i4>
      </vt:variant>
      <vt:variant>
        <vt:i4>0</vt:i4>
      </vt:variant>
      <vt:variant>
        <vt:i4>5</vt:i4>
      </vt:variant>
      <vt:variant>
        <vt:lpwstr>http://wiki.ford.com/display/RequirementsEngineering/Requirements+Attributes</vt:lpwstr>
      </vt:variant>
      <vt:variant>
        <vt:lpwstr/>
      </vt:variant>
      <vt:variant>
        <vt:i4>5308441</vt:i4>
      </vt:variant>
      <vt:variant>
        <vt:i4>2790</vt:i4>
      </vt:variant>
      <vt:variant>
        <vt:i4>0</vt:i4>
      </vt:variant>
      <vt:variant>
        <vt:i4>5</vt:i4>
      </vt:variant>
      <vt:variant>
        <vt:lpwstr>http://wiki.ford.com/display/RequirementsEngineering/Requirements+Attributes</vt:lpwstr>
      </vt:variant>
      <vt:variant>
        <vt:lpwstr/>
      </vt:variant>
      <vt:variant>
        <vt:i4>5308441</vt:i4>
      </vt:variant>
      <vt:variant>
        <vt:i4>2763</vt:i4>
      </vt:variant>
      <vt:variant>
        <vt:i4>0</vt:i4>
      </vt:variant>
      <vt:variant>
        <vt:i4>5</vt:i4>
      </vt:variant>
      <vt:variant>
        <vt:lpwstr>http://wiki.ford.com/display/RequirementsEngineering/Requirements+Attributes</vt:lpwstr>
      </vt:variant>
      <vt:variant>
        <vt:lpwstr/>
      </vt:variant>
      <vt:variant>
        <vt:i4>5308441</vt:i4>
      </vt:variant>
      <vt:variant>
        <vt:i4>2751</vt:i4>
      </vt:variant>
      <vt:variant>
        <vt:i4>0</vt:i4>
      </vt:variant>
      <vt:variant>
        <vt:i4>5</vt:i4>
      </vt:variant>
      <vt:variant>
        <vt:lpwstr>http://wiki.ford.com/display/RequirementsEngineering/Requirements+Attributes</vt:lpwstr>
      </vt:variant>
      <vt:variant>
        <vt:lpwstr/>
      </vt:variant>
      <vt:variant>
        <vt:i4>5308441</vt:i4>
      </vt:variant>
      <vt:variant>
        <vt:i4>2742</vt:i4>
      </vt:variant>
      <vt:variant>
        <vt:i4>0</vt:i4>
      </vt:variant>
      <vt:variant>
        <vt:i4>5</vt:i4>
      </vt:variant>
      <vt:variant>
        <vt:lpwstr>http://wiki.ford.com/display/RequirementsEngineering/Requirements+Attributes</vt:lpwstr>
      </vt:variant>
      <vt:variant>
        <vt:lpwstr/>
      </vt:variant>
      <vt:variant>
        <vt:i4>5308441</vt:i4>
      </vt:variant>
      <vt:variant>
        <vt:i4>2715</vt:i4>
      </vt:variant>
      <vt:variant>
        <vt:i4>0</vt:i4>
      </vt:variant>
      <vt:variant>
        <vt:i4>5</vt:i4>
      </vt:variant>
      <vt:variant>
        <vt:lpwstr>http://wiki.ford.com/display/RequirementsEngineering/Requirements+Attributes</vt:lpwstr>
      </vt:variant>
      <vt:variant>
        <vt:lpwstr/>
      </vt:variant>
      <vt:variant>
        <vt:i4>5308441</vt:i4>
      </vt:variant>
      <vt:variant>
        <vt:i4>2703</vt:i4>
      </vt:variant>
      <vt:variant>
        <vt:i4>0</vt:i4>
      </vt:variant>
      <vt:variant>
        <vt:i4>5</vt:i4>
      </vt:variant>
      <vt:variant>
        <vt:lpwstr>http://wiki.ford.com/display/RequirementsEngineering/Requirements+Attributes</vt:lpwstr>
      </vt:variant>
      <vt:variant>
        <vt:lpwstr/>
      </vt:variant>
      <vt:variant>
        <vt:i4>5308441</vt:i4>
      </vt:variant>
      <vt:variant>
        <vt:i4>2694</vt:i4>
      </vt:variant>
      <vt:variant>
        <vt:i4>0</vt:i4>
      </vt:variant>
      <vt:variant>
        <vt:i4>5</vt:i4>
      </vt:variant>
      <vt:variant>
        <vt:lpwstr>http://wiki.ford.com/display/RequirementsEngineering/Requirements+Attributes</vt:lpwstr>
      </vt:variant>
      <vt:variant>
        <vt:lpwstr/>
      </vt:variant>
      <vt:variant>
        <vt:i4>5308441</vt:i4>
      </vt:variant>
      <vt:variant>
        <vt:i4>2685</vt:i4>
      </vt:variant>
      <vt:variant>
        <vt:i4>0</vt:i4>
      </vt:variant>
      <vt:variant>
        <vt:i4>5</vt:i4>
      </vt:variant>
      <vt:variant>
        <vt:lpwstr>http://wiki.ford.com/display/RequirementsEngineering/Requirements+Attributes</vt:lpwstr>
      </vt:variant>
      <vt:variant>
        <vt:lpwstr/>
      </vt:variant>
      <vt:variant>
        <vt:i4>5308441</vt:i4>
      </vt:variant>
      <vt:variant>
        <vt:i4>2676</vt:i4>
      </vt:variant>
      <vt:variant>
        <vt:i4>0</vt:i4>
      </vt:variant>
      <vt:variant>
        <vt:i4>5</vt:i4>
      </vt:variant>
      <vt:variant>
        <vt:lpwstr>http://wiki.ford.com/display/RequirementsEngineering/Requirements+Attributes</vt:lpwstr>
      </vt:variant>
      <vt:variant>
        <vt:lpwstr/>
      </vt:variant>
      <vt:variant>
        <vt:i4>5308441</vt:i4>
      </vt:variant>
      <vt:variant>
        <vt:i4>2667</vt:i4>
      </vt:variant>
      <vt:variant>
        <vt:i4>0</vt:i4>
      </vt:variant>
      <vt:variant>
        <vt:i4>5</vt:i4>
      </vt:variant>
      <vt:variant>
        <vt:lpwstr>http://wiki.ford.com/display/RequirementsEngineering/Requirements+Attributes</vt:lpwstr>
      </vt:variant>
      <vt:variant>
        <vt:lpwstr/>
      </vt:variant>
      <vt:variant>
        <vt:i4>5308441</vt:i4>
      </vt:variant>
      <vt:variant>
        <vt:i4>2658</vt:i4>
      </vt:variant>
      <vt:variant>
        <vt:i4>0</vt:i4>
      </vt:variant>
      <vt:variant>
        <vt:i4>5</vt:i4>
      </vt:variant>
      <vt:variant>
        <vt:lpwstr>http://wiki.ford.com/display/RequirementsEngineering/Requirements+Attributes</vt:lpwstr>
      </vt:variant>
      <vt:variant>
        <vt:lpwstr/>
      </vt:variant>
      <vt:variant>
        <vt:i4>5308441</vt:i4>
      </vt:variant>
      <vt:variant>
        <vt:i4>2649</vt:i4>
      </vt:variant>
      <vt:variant>
        <vt:i4>0</vt:i4>
      </vt:variant>
      <vt:variant>
        <vt:i4>5</vt:i4>
      </vt:variant>
      <vt:variant>
        <vt:lpwstr>http://wiki.ford.com/display/RequirementsEngineering/Requirements+Attributes</vt:lpwstr>
      </vt:variant>
      <vt:variant>
        <vt:lpwstr/>
      </vt:variant>
      <vt:variant>
        <vt:i4>5308441</vt:i4>
      </vt:variant>
      <vt:variant>
        <vt:i4>2640</vt:i4>
      </vt:variant>
      <vt:variant>
        <vt:i4>0</vt:i4>
      </vt:variant>
      <vt:variant>
        <vt:i4>5</vt:i4>
      </vt:variant>
      <vt:variant>
        <vt:lpwstr>http://wiki.ford.com/display/RequirementsEngineering/Requirements+Attributes</vt:lpwstr>
      </vt:variant>
      <vt:variant>
        <vt:lpwstr/>
      </vt:variant>
      <vt:variant>
        <vt:i4>5308441</vt:i4>
      </vt:variant>
      <vt:variant>
        <vt:i4>2631</vt:i4>
      </vt:variant>
      <vt:variant>
        <vt:i4>0</vt:i4>
      </vt:variant>
      <vt:variant>
        <vt:i4>5</vt:i4>
      </vt:variant>
      <vt:variant>
        <vt:lpwstr>http://wiki.ford.com/display/RequirementsEngineering/Requirements+Attributes</vt:lpwstr>
      </vt:variant>
      <vt:variant>
        <vt:lpwstr/>
      </vt:variant>
      <vt:variant>
        <vt:i4>5308441</vt:i4>
      </vt:variant>
      <vt:variant>
        <vt:i4>2622</vt:i4>
      </vt:variant>
      <vt:variant>
        <vt:i4>0</vt:i4>
      </vt:variant>
      <vt:variant>
        <vt:i4>5</vt:i4>
      </vt:variant>
      <vt:variant>
        <vt:lpwstr>http://wiki.ford.com/display/RequirementsEngineering/Requirements+Attributes</vt:lpwstr>
      </vt:variant>
      <vt:variant>
        <vt:lpwstr/>
      </vt:variant>
      <vt:variant>
        <vt:i4>5308441</vt:i4>
      </vt:variant>
      <vt:variant>
        <vt:i4>2613</vt:i4>
      </vt:variant>
      <vt:variant>
        <vt:i4>0</vt:i4>
      </vt:variant>
      <vt:variant>
        <vt:i4>5</vt:i4>
      </vt:variant>
      <vt:variant>
        <vt:lpwstr>http://wiki.ford.com/display/RequirementsEngineering/Requirements+Attributes</vt:lpwstr>
      </vt:variant>
      <vt:variant>
        <vt:lpwstr/>
      </vt:variant>
      <vt:variant>
        <vt:i4>5308441</vt:i4>
      </vt:variant>
      <vt:variant>
        <vt:i4>2604</vt:i4>
      </vt:variant>
      <vt:variant>
        <vt:i4>0</vt:i4>
      </vt:variant>
      <vt:variant>
        <vt:i4>5</vt:i4>
      </vt:variant>
      <vt:variant>
        <vt:lpwstr>http://wiki.ford.com/display/RequirementsEngineering/Requirements+Attributes</vt:lpwstr>
      </vt:variant>
      <vt:variant>
        <vt:lpwstr/>
      </vt:variant>
      <vt:variant>
        <vt:i4>5308441</vt:i4>
      </vt:variant>
      <vt:variant>
        <vt:i4>2595</vt:i4>
      </vt:variant>
      <vt:variant>
        <vt:i4>0</vt:i4>
      </vt:variant>
      <vt:variant>
        <vt:i4>5</vt:i4>
      </vt:variant>
      <vt:variant>
        <vt:lpwstr>http://wiki.ford.com/display/RequirementsEngineering/Requirements+Attributes</vt:lpwstr>
      </vt:variant>
      <vt:variant>
        <vt:lpwstr/>
      </vt:variant>
      <vt:variant>
        <vt:i4>5308441</vt:i4>
      </vt:variant>
      <vt:variant>
        <vt:i4>2586</vt:i4>
      </vt:variant>
      <vt:variant>
        <vt:i4>0</vt:i4>
      </vt:variant>
      <vt:variant>
        <vt:i4>5</vt:i4>
      </vt:variant>
      <vt:variant>
        <vt:lpwstr>http://wiki.ford.com/display/RequirementsEngineering/Requirements+Attributes</vt:lpwstr>
      </vt:variant>
      <vt:variant>
        <vt:lpwstr/>
      </vt:variant>
      <vt:variant>
        <vt:i4>5308441</vt:i4>
      </vt:variant>
      <vt:variant>
        <vt:i4>2577</vt:i4>
      </vt:variant>
      <vt:variant>
        <vt:i4>0</vt:i4>
      </vt:variant>
      <vt:variant>
        <vt:i4>5</vt:i4>
      </vt:variant>
      <vt:variant>
        <vt:lpwstr>http://wiki.ford.com/display/RequirementsEngineering/Requirements+Attributes</vt:lpwstr>
      </vt:variant>
      <vt:variant>
        <vt:lpwstr/>
      </vt:variant>
      <vt:variant>
        <vt:i4>5308441</vt:i4>
      </vt:variant>
      <vt:variant>
        <vt:i4>2568</vt:i4>
      </vt:variant>
      <vt:variant>
        <vt:i4>0</vt:i4>
      </vt:variant>
      <vt:variant>
        <vt:i4>5</vt:i4>
      </vt:variant>
      <vt:variant>
        <vt:lpwstr>http://wiki.ford.com/display/RequirementsEngineering/Requirements+Attributes</vt:lpwstr>
      </vt:variant>
      <vt:variant>
        <vt:lpwstr/>
      </vt:variant>
      <vt:variant>
        <vt:i4>5308441</vt:i4>
      </vt:variant>
      <vt:variant>
        <vt:i4>2559</vt:i4>
      </vt:variant>
      <vt:variant>
        <vt:i4>0</vt:i4>
      </vt:variant>
      <vt:variant>
        <vt:i4>5</vt:i4>
      </vt:variant>
      <vt:variant>
        <vt:lpwstr>http://wiki.ford.com/display/RequirementsEngineering/Requirements+Attributes</vt:lpwstr>
      </vt:variant>
      <vt:variant>
        <vt:lpwstr/>
      </vt:variant>
      <vt:variant>
        <vt:i4>5308441</vt:i4>
      </vt:variant>
      <vt:variant>
        <vt:i4>2550</vt:i4>
      </vt:variant>
      <vt:variant>
        <vt:i4>0</vt:i4>
      </vt:variant>
      <vt:variant>
        <vt:i4>5</vt:i4>
      </vt:variant>
      <vt:variant>
        <vt:lpwstr>http://wiki.ford.com/display/RequirementsEngineering/Requirements+Attributes</vt:lpwstr>
      </vt:variant>
      <vt:variant>
        <vt:lpwstr/>
      </vt:variant>
      <vt:variant>
        <vt:i4>5308441</vt:i4>
      </vt:variant>
      <vt:variant>
        <vt:i4>2541</vt:i4>
      </vt:variant>
      <vt:variant>
        <vt:i4>0</vt:i4>
      </vt:variant>
      <vt:variant>
        <vt:i4>5</vt:i4>
      </vt:variant>
      <vt:variant>
        <vt:lpwstr>http://wiki.ford.com/display/RequirementsEngineering/Requirements+Attributes</vt:lpwstr>
      </vt:variant>
      <vt:variant>
        <vt:lpwstr/>
      </vt:variant>
      <vt:variant>
        <vt:i4>5308441</vt:i4>
      </vt:variant>
      <vt:variant>
        <vt:i4>2532</vt:i4>
      </vt:variant>
      <vt:variant>
        <vt:i4>0</vt:i4>
      </vt:variant>
      <vt:variant>
        <vt:i4>5</vt:i4>
      </vt:variant>
      <vt:variant>
        <vt:lpwstr>http://wiki.ford.com/display/RequirementsEngineering/Requirements+Attributes</vt:lpwstr>
      </vt:variant>
      <vt:variant>
        <vt:lpwstr/>
      </vt:variant>
      <vt:variant>
        <vt:i4>5308441</vt:i4>
      </vt:variant>
      <vt:variant>
        <vt:i4>2523</vt:i4>
      </vt:variant>
      <vt:variant>
        <vt:i4>0</vt:i4>
      </vt:variant>
      <vt:variant>
        <vt:i4>5</vt:i4>
      </vt:variant>
      <vt:variant>
        <vt:lpwstr>http://wiki.ford.com/display/RequirementsEngineering/Requirements+Attributes</vt:lpwstr>
      </vt:variant>
      <vt:variant>
        <vt:lpwstr/>
      </vt:variant>
      <vt:variant>
        <vt:i4>5308441</vt:i4>
      </vt:variant>
      <vt:variant>
        <vt:i4>2514</vt:i4>
      </vt:variant>
      <vt:variant>
        <vt:i4>0</vt:i4>
      </vt:variant>
      <vt:variant>
        <vt:i4>5</vt:i4>
      </vt:variant>
      <vt:variant>
        <vt:lpwstr>http://wiki.ford.com/display/RequirementsEngineering/Requirements+Attributes</vt:lpwstr>
      </vt:variant>
      <vt:variant>
        <vt:lpwstr/>
      </vt:variant>
      <vt:variant>
        <vt:i4>5308441</vt:i4>
      </vt:variant>
      <vt:variant>
        <vt:i4>2505</vt:i4>
      </vt:variant>
      <vt:variant>
        <vt:i4>0</vt:i4>
      </vt:variant>
      <vt:variant>
        <vt:i4>5</vt:i4>
      </vt:variant>
      <vt:variant>
        <vt:lpwstr>http://wiki.ford.com/display/RequirementsEngineering/Requirements+Attributes</vt:lpwstr>
      </vt:variant>
      <vt:variant>
        <vt:lpwstr/>
      </vt:variant>
      <vt:variant>
        <vt:i4>5308441</vt:i4>
      </vt:variant>
      <vt:variant>
        <vt:i4>2496</vt:i4>
      </vt:variant>
      <vt:variant>
        <vt:i4>0</vt:i4>
      </vt:variant>
      <vt:variant>
        <vt:i4>5</vt:i4>
      </vt:variant>
      <vt:variant>
        <vt:lpwstr>http://wiki.ford.com/display/RequirementsEngineering/Requirements+Attributes</vt:lpwstr>
      </vt:variant>
      <vt:variant>
        <vt:lpwstr/>
      </vt:variant>
      <vt:variant>
        <vt:i4>5308441</vt:i4>
      </vt:variant>
      <vt:variant>
        <vt:i4>2487</vt:i4>
      </vt:variant>
      <vt:variant>
        <vt:i4>0</vt:i4>
      </vt:variant>
      <vt:variant>
        <vt:i4>5</vt:i4>
      </vt:variant>
      <vt:variant>
        <vt:lpwstr>http://wiki.ford.com/display/RequirementsEngineering/Requirements+Attributes</vt:lpwstr>
      </vt:variant>
      <vt:variant>
        <vt:lpwstr/>
      </vt:variant>
      <vt:variant>
        <vt:i4>5308441</vt:i4>
      </vt:variant>
      <vt:variant>
        <vt:i4>2478</vt:i4>
      </vt:variant>
      <vt:variant>
        <vt:i4>0</vt:i4>
      </vt:variant>
      <vt:variant>
        <vt:i4>5</vt:i4>
      </vt:variant>
      <vt:variant>
        <vt:lpwstr>http://wiki.ford.com/display/RequirementsEngineering/Requirements+Attributes</vt:lpwstr>
      </vt:variant>
      <vt:variant>
        <vt:lpwstr/>
      </vt:variant>
      <vt:variant>
        <vt:i4>5308441</vt:i4>
      </vt:variant>
      <vt:variant>
        <vt:i4>2469</vt:i4>
      </vt:variant>
      <vt:variant>
        <vt:i4>0</vt:i4>
      </vt:variant>
      <vt:variant>
        <vt:i4>5</vt:i4>
      </vt:variant>
      <vt:variant>
        <vt:lpwstr>http://wiki.ford.com/display/RequirementsEngineering/Requirements+Attributes</vt:lpwstr>
      </vt:variant>
      <vt:variant>
        <vt:lpwstr/>
      </vt:variant>
      <vt:variant>
        <vt:i4>5308441</vt:i4>
      </vt:variant>
      <vt:variant>
        <vt:i4>2460</vt:i4>
      </vt:variant>
      <vt:variant>
        <vt:i4>0</vt:i4>
      </vt:variant>
      <vt:variant>
        <vt:i4>5</vt:i4>
      </vt:variant>
      <vt:variant>
        <vt:lpwstr>http://wiki.ford.com/display/RequirementsEngineering/Requirements+Attributes</vt:lpwstr>
      </vt:variant>
      <vt:variant>
        <vt:lpwstr/>
      </vt:variant>
      <vt:variant>
        <vt:i4>5308441</vt:i4>
      </vt:variant>
      <vt:variant>
        <vt:i4>2451</vt:i4>
      </vt:variant>
      <vt:variant>
        <vt:i4>0</vt:i4>
      </vt:variant>
      <vt:variant>
        <vt:i4>5</vt:i4>
      </vt:variant>
      <vt:variant>
        <vt:lpwstr>http://wiki.ford.com/display/RequirementsEngineering/Requirements+Attributes</vt:lpwstr>
      </vt:variant>
      <vt:variant>
        <vt:lpwstr/>
      </vt:variant>
      <vt:variant>
        <vt:i4>5308441</vt:i4>
      </vt:variant>
      <vt:variant>
        <vt:i4>2424</vt:i4>
      </vt:variant>
      <vt:variant>
        <vt:i4>0</vt:i4>
      </vt:variant>
      <vt:variant>
        <vt:i4>5</vt:i4>
      </vt:variant>
      <vt:variant>
        <vt:lpwstr>http://wiki.ford.com/display/RequirementsEngineering/Requirements+Attributes</vt:lpwstr>
      </vt:variant>
      <vt:variant>
        <vt:lpwstr/>
      </vt:variant>
      <vt:variant>
        <vt:i4>5308441</vt:i4>
      </vt:variant>
      <vt:variant>
        <vt:i4>2412</vt:i4>
      </vt:variant>
      <vt:variant>
        <vt:i4>0</vt:i4>
      </vt:variant>
      <vt:variant>
        <vt:i4>5</vt:i4>
      </vt:variant>
      <vt:variant>
        <vt:lpwstr>http://wiki.ford.com/display/RequirementsEngineering/Requirements+Attributes</vt:lpwstr>
      </vt:variant>
      <vt:variant>
        <vt:lpwstr/>
      </vt:variant>
      <vt:variant>
        <vt:i4>5308441</vt:i4>
      </vt:variant>
      <vt:variant>
        <vt:i4>2403</vt:i4>
      </vt:variant>
      <vt:variant>
        <vt:i4>0</vt:i4>
      </vt:variant>
      <vt:variant>
        <vt:i4>5</vt:i4>
      </vt:variant>
      <vt:variant>
        <vt:lpwstr>http://wiki.ford.com/display/RequirementsEngineering/Requirements+Attributes</vt:lpwstr>
      </vt:variant>
      <vt:variant>
        <vt:lpwstr/>
      </vt:variant>
      <vt:variant>
        <vt:i4>5308441</vt:i4>
      </vt:variant>
      <vt:variant>
        <vt:i4>2394</vt:i4>
      </vt:variant>
      <vt:variant>
        <vt:i4>0</vt:i4>
      </vt:variant>
      <vt:variant>
        <vt:i4>5</vt:i4>
      </vt:variant>
      <vt:variant>
        <vt:lpwstr>http://wiki.ford.com/display/RequirementsEngineering/Requirements+Attributes</vt:lpwstr>
      </vt:variant>
      <vt:variant>
        <vt:lpwstr/>
      </vt:variant>
      <vt:variant>
        <vt:i4>5308441</vt:i4>
      </vt:variant>
      <vt:variant>
        <vt:i4>2385</vt:i4>
      </vt:variant>
      <vt:variant>
        <vt:i4>0</vt:i4>
      </vt:variant>
      <vt:variant>
        <vt:i4>5</vt:i4>
      </vt:variant>
      <vt:variant>
        <vt:lpwstr>http://wiki.ford.com/display/RequirementsEngineering/Requirements+Attributes</vt:lpwstr>
      </vt:variant>
      <vt:variant>
        <vt:lpwstr/>
      </vt:variant>
      <vt:variant>
        <vt:i4>5308441</vt:i4>
      </vt:variant>
      <vt:variant>
        <vt:i4>2376</vt:i4>
      </vt:variant>
      <vt:variant>
        <vt:i4>0</vt:i4>
      </vt:variant>
      <vt:variant>
        <vt:i4>5</vt:i4>
      </vt:variant>
      <vt:variant>
        <vt:lpwstr>http://wiki.ford.com/display/RequirementsEngineering/Requirements+Attributes</vt:lpwstr>
      </vt:variant>
      <vt:variant>
        <vt:lpwstr/>
      </vt:variant>
      <vt:variant>
        <vt:i4>5308441</vt:i4>
      </vt:variant>
      <vt:variant>
        <vt:i4>2367</vt:i4>
      </vt:variant>
      <vt:variant>
        <vt:i4>0</vt:i4>
      </vt:variant>
      <vt:variant>
        <vt:i4>5</vt:i4>
      </vt:variant>
      <vt:variant>
        <vt:lpwstr>http://wiki.ford.com/display/RequirementsEngineering/Requirements+Attributes</vt:lpwstr>
      </vt:variant>
      <vt:variant>
        <vt:lpwstr/>
      </vt:variant>
      <vt:variant>
        <vt:i4>5308441</vt:i4>
      </vt:variant>
      <vt:variant>
        <vt:i4>2358</vt:i4>
      </vt:variant>
      <vt:variant>
        <vt:i4>0</vt:i4>
      </vt:variant>
      <vt:variant>
        <vt:i4>5</vt:i4>
      </vt:variant>
      <vt:variant>
        <vt:lpwstr>http://wiki.ford.com/display/RequirementsEngineering/Requirements+Attributes</vt:lpwstr>
      </vt:variant>
      <vt:variant>
        <vt:lpwstr/>
      </vt:variant>
      <vt:variant>
        <vt:i4>5308441</vt:i4>
      </vt:variant>
      <vt:variant>
        <vt:i4>2349</vt:i4>
      </vt:variant>
      <vt:variant>
        <vt:i4>0</vt:i4>
      </vt:variant>
      <vt:variant>
        <vt:i4>5</vt:i4>
      </vt:variant>
      <vt:variant>
        <vt:lpwstr>http://wiki.ford.com/display/RequirementsEngineering/Requirements+Attributes</vt:lpwstr>
      </vt:variant>
      <vt:variant>
        <vt:lpwstr/>
      </vt:variant>
      <vt:variant>
        <vt:i4>5308441</vt:i4>
      </vt:variant>
      <vt:variant>
        <vt:i4>2340</vt:i4>
      </vt:variant>
      <vt:variant>
        <vt:i4>0</vt:i4>
      </vt:variant>
      <vt:variant>
        <vt:i4>5</vt:i4>
      </vt:variant>
      <vt:variant>
        <vt:lpwstr>http://wiki.ford.com/display/RequirementsEngineering/Requirements+Attributes</vt:lpwstr>
      </vt:variant>
      <vt:variant>
        <vt:lpwstr/>
      </vt:variant>
      <vt:variant>
        <vt:i4>5308441</vt:i4>
      </vt:variant>
      <vt:variant>
        <vt:i4>2331</vt:i4>
      </vt:variant>
      <vt:variant>
        <vt:i4>0</vt:i4>
      </vt:variant>
      <vt:variant>
        <vt:i4>5</vt:i4>
      </vt:variant>
      <vt:variant>
        <vt:lpwstr>http://wiki.ford.com/display/RequirementsEngineering/Requirements+Attributes</vt:lpwstr>
      </vt:variant>
      <vt:variant>
        <vt:lpwstr/>
      </vt:variant>
      <vt:variant>
        <vt:i4>5308441</vt:i4>
      </vt:variant>
      <vt:variant>
        <vt:i4>2322</vt:i4>
      </vt:variant>
      <vt:variant>
        <vt:i4>0</vt:i4>
      </vt:variant>
      <vt:variant>
        <vt:i4>5</vt:i4>
      </vt:variant>
      <vt:variant>
        <vt:lpwstr>http://wiki.ford.com/display/RequirementsEngineering/Requirements+Attributes</vt:lpwstr>
      </vt:variant>
      <vt:variant>
        <vt:lpwstr/>
      </vt:variant>
      <vt:variant>
        <vt:i4>5308441</vt:i4>
      </vt:variant>
      <vt:variant>
        <vt:i4>2295</vt:i4>
      </vt:variant>
      <vt:variant>
        <vt:i4>0</vt:i4>
      </vt:variant>
      <vt:variant>
        <vt:i4>5</vt:i4>
      </vt:variant>
      <vt:variant>
        <vt:lpwstr>http://wiki.ford.com/display/RequirementsEngineering/Requirements+Attributes</vt:lpwstr>
      </vt:variant>
      <vt:variant>
        <vt:lpwstr/>
      </vt:variant>
      <vt:variant>
        <vt:i4>5308441</vt:i4>
      </vt:variant>
      <vt:variant>
        <vt:i4>2283</vt:i4>
      </vt:variant>
      <vt:variant>
        <vt:i4>0</vt:i4>
      </vt:variant>
      <vt:variant>
        <vt:i4>5</vt:i4>
      </vt:variant>
      <vt:variant>
        <vt:lpwstr>http://wiki.ford.com/display/RequirementsEngineering/Requirements+Attributes</vt:lpwstr>
      </vt:variant>
      <vt:variant>
        <vt:lpwstr/>
      </vt:variant>
      <vt:variant>
        <vt:i4>5308441</vt:i4>
      </vt:variant>
      <vt:variant>
        <vt:i4>2274</vt:i4>
      </vt:variant>
      <vt:variant>
        <vt:i4>0</vt:i4>
      </vt:variant>
      <vt:variant>
        <vt:i4>5</vt:i4>
      </vt:variant>
      <vt:variant>
        <vt:lpwstr>http://wiki.ford.com/display/RequirementsEngineering/Requirements+Attributes</vt:lpwstr>
      </vt:variant>
      <vt:variant>
        <vt:lpwstr/>
      </vt:variant>
      <vt:variant>
        <vt:i4>5308441</vt:i4>
      </vt:variant>
      <vt:variant>
        <vt:i4>2265</vt:i4>
      </vt:variant>
      <vt:variant>
        <vt:i4>0</vt:i4>
      </vt:variant>
      <vt:variant>
        <vt:i4>5</vt:i4>
      </vt:variant>
      <vt:variant>
        <vt:lpwstr>http://wiki.ford.com/display/RequirementsEngineering/Requirements+Attributes</vt:lpwstr>
      </vt:variant>
      <vt:variant>
        <vt:lpwstr/>
      </vt:variant>
      <vt:variant>
        <vt:i4>5308441</vt:i4>
      </vt:variant>
      <vt:variant>
        <vt:i4>2256</vt:i4>
      </vt:variant>
      <vt:variant>
        <vt:i4>0</vt:i4>
      </vt:variant>
      <vt:variant>
        <vt:i4>5</vt:i4>
      </vt:variant>
      <vt:variant>
        <vt:lpwstr>http://wiki.ford.com/display/RequirementsEngineering/Requirements+Attributes</vt:lpwstr>
      </vt:variant>
      <vt:variant>
        <vt:lpwstr/>
      </vt:variant>
      <vt:variant>
        <vt:i4>5308441</vt:i4>
      </vt:variant>
      <vt:variant>
        <vt:i4>2247</vt:i4>
      </vt:variant>
      <vt:variant>
        <vt:i4>0</vt:i4>
      </vt:variant>
      <vt:variant>
        <vt:i4>5</vt:i4>
      </vt:variant>
      <vt:variant>
        <vt:lpwstr>http://wiki.ford.com/display/RequirementsEngineering/Requirements+Attributes</vt:lpwstr>
      </vt:variant>
      <vt:variant>
        <vt:lpwstr/>
      </vt:variant>
      <vt:variant>
        <vt:i4>5308441</vt:i4>
      </vt:variant>
      <vt:variant>
        <vt:i4>2238</vt:i4>
      </vt:variant>
      <vt:variant>
        <vt:i4>0</vt:i4>
      </vt:variant>
      <vt:variant>
        <vt:i4>5</vt:i4>
      </vt:variant>
      <vt:variant>
        <vt:lpwstr>http://wiki.ford.com/display/RequirementsEngineering/Requirements+Attributes</vt:lpwstr>
      </vt:variant>
      <vt:variant>
        <vt:lpwstr/>
      </vt:variant>
      <vt:variant>
        <vt:i4>5308441</vt:i4>
      </vt:variant>
      <vt:variant>
        <vt:i4>2229</vt:i4>
      </vt:variant>
      <vt:variant>
        <vt:i4>0</vt:i4>
      </vt:variant>
      <vt:variant>
        <vt:i4>5</vt:i4>
      </vt:variant>
      <vt:variant>
        <vt:lpwstr>http://wiki.ford.com/display/RequirementsEngineering/Requirements+Attributes</vt:lpwstr>
      </vt:variant>
      <vt:variant>
        <vt:lpwstr/>
      </vt:variant>
      <vt:variant>
        <vt:i4>5308441</vt:i4>
      </vt:variant>
      <vt:variant>
        <vt:i4>2220</vt:i4>
      </vt:variant>
      <vt:variant>
        <vt:i4>0</vt:i4>
      </vt:variant>
      <vt:variant>
        <vt:i4>5</vt:i4>
      </vt:variant>
      <vt:variant>
        <vt:lpwstr>http://wiki.ford.com/display/RequirementsEngineering/Requirements+Attributes</vt:lpwstr>
      </vt:variant>
      <vt:variant>
        <vt:lpwstr/>
      </vt:variant>
      <vt:variant>
        <vt:i4>5308441</vt:i4>
      </vt:variant>
      <vt:variant>
        <vt:i4>2211</vt:i4>
      </vt:variant>
      <vt:variant>
        <vt:i4>0</vt:i4>
      </vt:variant>
      <vt:variant>
        <vt:i4>5</vt:i4>
      </vt:variant>
      <vt:variant>
        <vt:lpwstr>http://wiki.ford.com/display/RequirementsEngineering/Requirements+Attributes</vt:lpwstr>
      </vt:variant>
      <vt:variant>
        <vt:lpwstr/>
      </vt:variant>
      <vt:variant>
        <vt:i4>5308441</vt:i4>
      </vt:variant>
      <vt:variant>
        <vt:i4>2184</vt:i4>
      </vt:variant>
      <vt:variant>
        <vt:i4>0</vt:i4>
      </vt:variant>
      <vt:variant>
        <vt:i4>5</vt:i4>
      </vt:variant>
      <vt:variant>
        <vt:lpwstr>http://wiki.ford.com/display/RequirementsEngineering/Requirements+Attributes</vt:lpwstr>
      </vt:variant>
      <vt:variant>
        <vt:lpwstr/>
      </vt:variant>
      <vt:variant>
        <vt:i4>5308441</vt:i4>
      </vt:variant>
      <vt:variant>
        <vt:i4>2172</vt:i4>
      </vt:variant>
      <vt:variant>
        <vt:i4>0</vt:i4>
      </vt:variant>
      <vt:variant>
        <vt:i4>5</vt:i4>
      </vt:variant>
      <vt:variant>
        <vt:lpwstr>http://wiki.ford.com/display/RequirementsEngineering/Requirements+Attributes</vt:lpwstr>
      </vt:variant>
      <vt:variant>
        <vt:lpwstr/>
      </vt:variant>
      <vt:variant>
        <vt:i4>5308441</vt:i4>
      </vt:variant>
      <vt:variant>
        <vt:i4>2163</vt:i4>
      </vt:variant>
      <vt:variant>
        <vt:i4>0</vt:i4>
      </vt:variant>
      <vt:variant>
        <vt:i4>5</vt:i4>
      </vt:variant>
      <vt:variant>
        <vt:lpwstr>http://wiki.ford.com/display/RequirementsEngineering/Requirements+Attributes</vt:lpwstr>
      </vt:variant>
      <vt:variant>
        <vt:lpwstr/>
      </vt:variant>
      <vt:variant>
        <vt:i4>5308441</vt:i4>
      </vt:variant>
      <vt:variant>
        <vt:i4>2154</vt:i4>
      </vt:variant>
      <vt:variant>
        <vt:i4>0</vt:i4>
      </vt:variant>
      <vt:variant>
        <vt:i4>5</vt:i4>
      </vt:variant>
      <vt:variant>
        <vt:lpwstr>http://wiki.ford.com/display/RequirementsEngineering/Requirements+Attributes</vt:lpwstr>
      </vt:variant>
      <vt:variant>
        <vt:lpwstr/>
      </vt:variant>
      <vt:variant>
        <vt:i4>5308441</vt:i4>
      </vt:variant>
      <vt:variant>
        <vt:i4>2145</vt:i4>
      </vt:variant>
      <vt:variant>
        <vt:i4>0</vt:i4>
      </vt:variant>
      <vt:variant>
        <vt:i4>5</vt:i4>
      </vt:variant>
      <vt:variant>
        <vt:lpwstr>http://wiki.ford.com/display/RequirementsEngineering/Requirements+Attributes</vt:lpwstr>
      </vt:variant>
      <vt:variant>
        <vt:lpwstr/>
      </vt:variant>
      <vt:variant>
        <vt:i4>5308441</vt:i4>
      </vt:variant>
      <vt:variant>
        <vt:i4>2136</vt:i4>
      </vt:variant>
      <vt:variant>
        <vt:i4>0</vt:i4>
      </vt:variant>
      <vt:variant>
        <vt:i4>5</vt:i4>
      </vt:variant>
      <vt:variant>
        <vt:lpwstr>http://wiki.ford.com/display/RequirementsEngineering/Requirements+Attributes</vt:lpwstr>
      </vt:variant>
      <vt:variant>
        <vt:lpwstr/>
      </vt:variant>
      <vt:variant>
        <vt:i4>5308441</vt:i4>
      </vt:variant>
      <vt:variant>
        <vt:i4>2127</vt:i4>
      </vt:variant>
      <vt:variant>
        <vt:i4>0</vt:i4>
      </vt:variant>
      <vt:variant>
        <vt:i4>5</vt:i4>
      </vt:variant>
      <vt:variant>
        <vt:lpwstr>http://wiki.ford.com/display/RequirementsEngineering/Requirements+Attributes</vt:lpwstr>
      </vt:variant>
      <vt:variant>
        <vt:lpwstr/>
      </vt:variant>
      <vt:variant>
        <vt:i4>5308441</vt:i4>
      </vt:variant>
      <vt:variant>
        <vt:i4>2118</vt:i4>
      </vt:variant>
      <vt:variant>
        <vt:i4>0</vt:i4>
      </vt:variant>
      <vt:variant>
        <vt:i4>5</vt:i4>
      </vt:variant>
      <vt:variant>
        <vt:lpwstr>http://wiki.ford.com/display/RequirementsEngineering/Requirements+Attributes</vt:lpwstr>
      </vt:variant>
      <vt:variant>
        <vt:lpwstr/>
      </vt:variant>
      <vt:variant>
        <vt:i4>5308441</vt:i4>
      </vt:variant>
      <vt:variant>
        <vt:i4>2109</vt:i4>
      </vt:variant>
      <vt:variant>
        <vt:i4>0</vt:i4>
      </vt:variant>
      <vt:variant>
        <vt:i4>5</vt:i4>
      </vt:variant>
      <vt:variant>
        <vt:lpwstr>http://wiki.ford.com/display/RequirementsEngineering/Requirements+Attributes</vt:lpwstr>
      </vt:variant>
      <vt:variant>
        <vt:lpwstr/>
      </vt:variant>
      <vt:variant>
        <vt:i4>5308441</vt:i4>
      </vt:variant>
      <vt:variant>
        <vt:i4>2100</vt:i4>
      </vt:variant>
      <vt:variant>
        <vt:i4>0</vt:i4>
      </vt:variant>
      <vt:variant>
        <vt:i4>5</vt:i4>
      </vt:variant>
      <vt:variant>
        <vt:lpwstr>http://wiki.ford.com/display/RequirementsEngineering/Requirements+Attributes</vt:lpwstr>
      </vt:variant>
      <vt:variant>
        <vt:lpwstr/>
      </vt:variant>
      <vt:variant>
        <vt:i4>5308441</vt:i4>
      </vt:variant>
      <vt:variant>
        <vt:i4>2091</vt:i4>
      </vt:variant>
      <vt:variant>
        <vt:i4>0</vt:i4>
      </vt:variant>
      <vt:variant>
        <vt:i4>5</vt:i4>
      </vt:variant>
      <vt:variant>
        <vt:lpwstr>http://wiki.ford.com/display/RequirementsEngineering/Requirements+Attributes</vt:lpwstr>
      </vt:variant>
      <vt:variant>
        <vt:lpwstr/>
      </vt:variant>
      <vt:variant>
        <vt:i4>5308441</vt:i4>
      </vt:variant>
      <vt:variant>
        <vt:i4>2082</vt:i4>
      </vt:variant>
      <vt:variant>
        <vt:i4>0</vt:i4>
      </vt:variant>
      <vt:variant>
        <vt:i4>5</vt:i4>
      </vt:variant>
      <vt:variant>
        <vt:lpwstr>http://wiki.ford.com/display/RequirementsEngineering/Requirements+Attributes</vt:lpwstr>
      </vt:variant>
      <vt:variant>
        <vt:lpwstr/>
      </vt:variant>
      <vt:variant>
        <vt:i4>5308441</vt:i4>
      </vt:variant>
      <vt:variant>
        <vt:i4>2073</vt:i4>
      </vt:variant>
      <vt:variant>
        <vt:i4>0</vt:i4>
      </vt:variant>
      <vt:variant>
        <vt:i4>5</vt:i4>
      </vt:variant>
      <vt:variant>
        <vt:lpwstr>http://wiki.ford.com/display/RequirementsEngineering/Requirements+Attributes</vt:lpwstr>
      </vt:variant>
      <vt:variant>
        <vt:lpwstr/>
      </vt:variant>
      <vt:variant>
        <vt:i4>5308441</vt:i4>
      </vt:variant>
      <vt:variant>
        <vt:i4>2064</vt:i4>
      </vt:variant>
      <vt:variant>
        <vt:i4>0</vt:i4>
      </vt:variant>
      <vt:variant>
        <vt:i4>5</vt:i4>
      </vt:variant>
      <vt:variant>
        <vt:lpwstr>http://wiki.ford.com/display/RequirementsEngineering/Requirements+Attributes</vt:lpwstr>
      </vt:variant>
      <vt:variant>
        <vt:lpwstr/>
      </vt:variant>
      <vt:variant>
        <vt:i4>5308441</vt:i4>
      </vt:variant>
      <vt:variant>
        <vt:i4>2055</vt:i4>
      </vt:variant>
      <vt:variant>
        <vt:i4>0</vt:i4>
      </vt:variant>
      <vt:variant>
        <vt:i4>5</vt:i4>
      </vt:variant>
      <vt:variant>
        <vt:lpwstr>http://wiki.ford.com/display/RequirementsEngineering/Requirements+Attributes</vt:lpwstr>
      </vt:variant>
      <vt:variant>
        <vt:lpwstr/>
      </vt:variant>
      <vt:variant>
        <vt:i4>5308441</vt:i4>
      </vt:variant>
      <vt:variant>
        <vt:i4>2046</vt:i4>
      </vt:variant>
      <vt:variant>
        <vt:i4>0</vt:i4>
      </vt:variant>
      <vt:variant>
        <vt:i4>5</vt:i4>
      </vt:variant>
      <vt:variant>
        <vt:lpwstr>http://wiki.ford.com/display/RequirementsEngineering/Requirements+Attributes</vt:lpwstr>
      </vt:variant>
      <vt:variant>
        <vt:lpwstr/>
      </vt:variant>
      <vt:variant>
        <vt:i4>5308441</vt:i4>
      </vt:variant>
      <vt:variant>
        <vt:i4>2037</vt:i4>
      </vt:variant>
      <vt:variant>
        <vt:i4>0</vt:i4>
      </vt:variant>
      <vt:variant>
        <vt:i4>5</vt:i4>
      </vt:variant>
      <vt:variant>
        <vt:lpwstr>http://wiki.ford.com/display/RequirementsEngineering/Requirements+Attributes</vt:lpwstr>
      </vt:variant>
      <vt:variant>
        <vt:lpwstr/>
      </vt:variant>
      <vt:variant>
        <vt:i4>5308441</vt:i4>
      </vt:variant>
      <vt:variant>
        <vt:i4>2010</vt:i4>
      </vt:variant>
      <vt:variant>
        <vt:i4>0</vt:i4>
      </vt:variant>
      <vt:variant>
        <vt:i4>5</vt:i4>
      </vt:variant>
      <vt:variant>
        <vt:lpwstr>http://wiki.ford.com/display/RequirementsEngineering/Requirements+Attributes</vt:lpwstr>
      </vt:variant>
      <vt:variant>
        <vt:lpwstr/>
      </vt:variant>
      <vt:variant>
        <vt:i4>5308441</vt:i4>
      </vt:variant>
      <vt:variant>
        <vt:i4>1998</vt:i4>
      </vt:variant>
      <vt:variant>
        <vt:i4>0</vt:i4>
      </vt:variant>
      <vt:variant>
        <vt:i4>5</vt:i4>
      </vt:variant>
      <vt:variant>
        <vt:lpwstr>http://wiki.ford.com/display/RequirementsEngineering/Requirements+Attributes</vt:lpwstr>
      </vt:variant>
      <vt:variant>
        <vt:lpwstr/>
      </vt:variant>
      <vt:variant>
        <vt:i4>5308441</vt:i4>
      </vt:variant>
      <vt:variant>
        <vt:i4>1989</vt:i4>
      </vt:variant>
      <vt:variant>
        <vt:i4>0</vt:i4>
      </vt:variant>
      <vt:variant>
        <vt:i4>5</vt:i4>
      </vt:variant>
      <vt:variant>
        <vt:lpwstr>http://wiki.ford.com/display/RequirementsEngineering/Requirements+Attributes</vt:lpwstr>
      </vt:variant>
      <vt:variant>
        <vt:lpwstr/>
      </vt:variant>
      <vt:variant>
        <vt:i4>5308441</vt:i4>
      </vt:variant>
      <vt:variant>
        <vt:i4>1980</vt:i4>
      </vt:variant>
      <vt:variant>
        <vt:i4>0</vt:i4>
      </vt:variant>
      <vt:variant>
        <vt:i4>5</vt:i4>
      </vt:variant>
      <vt:variant>
        <vt:lpwstr>http://wiki.ford.com/display/RequirementsEngineering/Requirements+Attributes</vt:lpwstr>
      </vt:variant>
      <vt:variant>
        <vt:lpwstr/>
      </vt:variant>
      <vt:variant>
        <vt:i4>5308441</vt:i4>
      </vt:variant>
      <vt:variant>
        <vt:i4>1971</vt:i4>
      </vt:variant>
      <vt:variant>
        <vt:i4>0</vt:i4>
      </vt:variant>
      <vt:variant>
        <vt:i4>5</vt:i4>
      </vt:variant>
      <vt:variant>
        <vt:lpwstr>http://wiki.ford.com/display/RequirementsEngineering/Requirements+Attributes</vt:lpwstr>
      </vt:variant>
      <vt:variant>
        <vt:lpwstr/>
      </vt:variant>
      <vt:variant>
        <vt:i4>5308441</vt:i4>
      </vt:variant>
      <vt:variant>
        <vt:i4>1962</vt:i4>
      </vt:variant>
      <vt:variant>
        <vt:i4>0</vt:i4>
      </vt:variant>
      <vt:variant>
        <vt:i4>5</vt:i4>
      </vt:variant>
      <vt:variant>
        <vt:lpwstr>http://wiki.ford.com/display/RequirementsEngineering/Requirements+Attributes</vt:lpwstr>
      </vt:variant>
      <vt:variant>
        <vt:lpwstr/>
      </vt:variant>
      <vt:variant>
        <vt:i4>5308441</vt:i4>
      </vt:variant>
      <vt:variant>
        <vt:i4>1953</vt:i4>
      </vt:variant>
      <vt:variant>
        <vt:i4>0</vt:i4>
      </vt:variant>
      <vt:variant>
        <vt:i4>5</vt:i4>
      </vt:variant>
      <vt:variant>
        <vt:lpwstr>http://wiki.ford.com/display/RequirementsEngineering/Requirements+Attributes</vt:lpwstr>
      </vt:variant>
      <vt:variant>
        <vt:lpwstr/>
      </vt:variant>
      <vt:variant>
        <vt:i4>5308441</vt:i4>
      </vt:variant>
      <vt:variant>
        <vt:i4>1926</vt:i4>
      </vt:variant>
      <vt:variant>
        <vt:i4>0</vt:i4>
      </vt:variant>
      <vt:variant>
        <vt:i4>5</vt:i4>
      </vt:variant>
      <vt:variant>
        <vt:lpwstr>http://wiki.ford.com/display/RequirementsEngineering/Requirements+Attributes</vt:lpwstr>
      </vt:variant>
      <vt:variant>
        <vt:lpwstr/>
      </vt:variant>
      <vt:variant>
        <vt:i4>5308441</vt:i4>
      </vt:variant>
      <vt:variant>
        <vt:i4>1914</vt:i4>
      </vt:variant>
      <vt:variant>
        <vt:i4>0</vt:i4>
      </vt:variant>
      <vt:variant>
        <vt:i4>5</vt:i4>
      </vt:variant>
      <vt:variant>
        <vt:lpwstr>http://wiki.ford.com/display/RequirementsEngineering/Requirements+Attributes</vt:lpwstr>
      </vt:variant>
      <vt:variant>
        <vt:lpwstr/>
      </vt:variant>
      <vt:variant>
        <vt:i4>5308441</vt:i4>
      </vt:variant>
      <vt:variant>
        <vt:i4>1905</vt:i4>
      </vt:variant>
      <vt:variant>
        <vt:i4>0</vt:i4>
      </vt:variant>
      <vt:variant>
        <vt:i4>5</vt:i4>
      </vt:variant>
      <vt:variant>
        <vt:lpwstr>http://wiki.ford.com/display/RequirementsEngineering/Requirements+Attributes</vt:lpwstr>
      </vt:variant>
      <vt:variant>
        <vt:lpwstr/>
      </vt:variant>
      <vt:variant>
        <vt:i4>5308441</vt:i4>
      </vt:variant>
      <vt:variant>
        <vt:i4>1896</vt:i4>
      </vt:variant>
      <vt:variant>
        <vt:i4>0</vt:i4>
      </vt:variant>
      <vt:variant>
        <vt:i4>5</vt:i4>
      </vt:variant>
      <vt:variant>
        <vt:lpwstr>http://wiki.ford.com/display/RequirementsEngineering/Requirements+Attributes</vt:lpwstr>
      </vt:variant>
      <vt:variant>
        <vt:lpwstr/>
      </vt:variant>
      <vt:variant>
        <vt:i4>5308441</vt:i4>
      </vt:variant>
      <vt:variant>
        <vt:i4>1869</vt:i4>
      </vt:variant>
      <vt:variant>
        <vt:i4>0</vt:i4>
      </vt:variant>
      <vt:variant>
        <vt:i4>5</vt:i4>
      </vt:variant>
      <vt:variant>
        <vt:lpwstr>http://wiki.ford.com/display/RequirementsEngineering/Requirements+Attributes</vt:lpwstr>
      </vt:variant>
      <vt:variant>
        <vt:lpwstr/>
      </vt:variant>
      <vt:variant>
        <vt:i4>5308441</vt:i4>
      </vt:variant>
      <vt:variant>
        <vt:i4>1857</vt:i4>
      </vt:variant>
      <vt:variant>
        <vt:i4>0</vt:i4>
      </vt:variant>
      <vt:variant>
        <vt:i4>5</vt:i4>
      </vt:variant>
      <vt:variant>
        <vt:lpwstr>http://wiki.ford.com/display/RequirementsEngineering/Requirements+Attributes</vt:lpwstr>
      </vt:variant>
      <vt:variant>
        <vt:lpwstr/>
      </vt:variant>
      <vt:variant>
        <vt:i4>5308441</vt:i4>
      </vt:variant>
      <vt:variant>
        <vt:i4>1848</vt:i4>
      </vt:variant>
      <vt:variant>
        <vt:i4>0</vt:i4>
      </vt:variant>
      <vt:variant>
        <vt:i4>5</vt:i4>
      </vt:variant>
      <vt:variant>
        <vt:lpwstr>http://wiki.ford.com/display/RequirementsEngineering/Requirements+Attributes</vt:lpwstr>
      </vt:variant>
      <vt:variant>
        <vt:lpwstr/>
      </vt:variant>
      <vt:variant>
        <vt:i4>5308441</vt:i4>
      </vt:variant>
      <vt:variant>
        <vt:i4>1821</vt:i4>
      </vt:variant>
      <vt:variant>
        <vt:i4>0</vt:i4>
      </vt:variant>
      <vt:variant>
        <vt:i4>5</vt:i4>
      </vt:variant>
      <vt:variant>
        <vt:lpwstr>http://wiki.ford.com/display/RequirementsEngineering/Requirements+Attributes</vt:lpwstr>
      </vt:variant>
      <vt:variant>
        <vt:lpwstr/>
      </vt:variant>
      <vt:variant>
        <vt:i4>5308441</vt:i4>
      </vt:variant>
      <vt:variant>
        <vt:i4>1809</vt:i4>
      </vt:variant>
      <vt:variant>
        <vt:i4>0</vt:i4>
      </vt:variant>
      <vt:variant>
        <vt:i4>5</vt:i4>
      </vt:variant>
      <vt:variant>
        <vt:lpwstr>http://wiki.ford.com/display/RequirementsEngineering/Requirements+Attributes</vt:lpwstr>
      </vt:variant>
      <vt:variant>
        <vt:lpwstr/>
      </vt:variant>
      <vt:variant>
        <vt:i4>5308441</vt:i4>
      </vt:variant>
      <vt:variant>
        <vt:i4>1800</vt:i4>
      </vt:variant>
      <vt:variant>
        <vt:i4>0</vt:i4>
      </vt:variant>
      <vt:variant>
        <vt:i4>5</vt:i4>
      </vt:variant>
      <vt:variant>
        <vt:lpwstr>http://wiki.ford.com/display/RequirementsEngineering/Requirements+Attributes</vt:lpwstr>
      </vt:variant>
      <vt:variant>
        <vt:lpwstr/>
      </vt:variant>
      <vt:variant>
        <vt:i4>5308441</vt:i4>
      </vt:variant>
      <vt:variant>
        <vt:i4>1791</vt:i4>
      </vt:variant>
      <vt:variant>
        <vt:i4>0</vt:i4>
      </vt:variant>
      <vt:variant>
        <vt:i4>5</vt:i4>
      </vt:variant>
      <vt:variant>
        <vt:lpwstr>http://wiki.ford.com/display/RequirementsEngineering/Requirements+Attributes</vt:lpwstr>
      </vt:variant>
      <vt:variant>
        <vt:lpwstr/>
      </vt:variant>
      <vt:variant>
        <vt:i4>5308441</vt:i4>
      </vt:variant>
      <vt:variant>
        <vt:i4>1782</vt:i4>
      </vt:variant>
      <vt:variant>
        <vt:i4>0</vt:i4>
      </vt:variant>
      <vt:variant>
        <vt:i4>5</vt:i4>
      </vt:variant>
      <vt:variant>
        <vt:lpwstr>http://wiki.ford.com/display/RequirementsEngineering/Requirements+Attributes</vt:lpwstr>
      </vt:variant>
      <vt:variant>
        <vt:lpwstr/>
      </vt:variant>
      <vt:variant>
        <vt:i4>5308441</vt:i4>
      </vt:variant>
      <vt:variant>
        <vt:i4>1773</vt:i4>
      </vt:variant>
      <vt:variant>
        <vt:i4>0</vt:i4>
      </vt:variant>
      <vt:variant>
        <vt:i4>5</vt:i4>
      </vt:variant>
      <vt:variant>
        <vt:lpwstr>http://wiki.ford.com/display/RequirementsEngineering/Requirements+Attributes</vt:lpwstr>
      </vt:variant>
      <vt:variant>
        <vt:lpwstr/>
      </vt:variant>
      <vt:variant>
        <vt:i4>5308441</vt:i4>
      </vt:variant>
      <vt:variant>
        <vt:i4>1764</vt:i4>
      </vt:variant>
      <vt:variant>
        <vt:i4>0</vt:i4>
      </vt:variant>
      <vt:variant>
        <vt:i4>5</vt:i4>
      </vt:variant>
      <vt:variant>
        <vt:lpwstr>http://wiki.ford.com/display/RequirementsEngineering/Requirements+Attributes</vt:lpwstr>
      </vt:variant>
      <vt:variant>
        <vt:lpwstr/>
      </vt:variant>
      <vt:variant>
        <vt:i4>5308441</vt:i4>
      </vt:variant>
      <vt:variant>
        <vt:i4>1755</vt:i4>
      </vt:variant>
      <vt:variant>
        <vt:i4>0</vt:i4>
      </vt:variant>
      <vt:variant>
        <vt:i4>5</vt:i4>
      </vt:variant>
      <vt:variant>
        <vt:lpwstr>http://wiki.ford.com/display/RequirementsEngineering/Requirements+Attributes</vt:lpwstr>
      </vt:variant>
      <vt:variant>
        <vt:lpwstr/>
      </vt:variant>
      <vt:variant>
        <vt:i4>5308441</vt:i4>
      </vt:variant>
      <vt:variant>
        <vt:i4>1746</vt:i4>
      </vt:variant>
      <vt:variant>
        <vt:i4>0</vt:i4>
      </vt:variant>
      <vt:variant>
        <vt:i4>5</vt:i4>
      </vt:variant>
      <vt:variant>
        <vt:lpwstr>http://wiki.ford.com/display/RequirementsEngineering/Requirements+Attributes</vt:lpwstr>
      </vt:variant>
      <vt:variant>
        <vt:lpwstr/>
      </vt:variant>
      <vt:variant>
        <vt:i4>5308441</vt:i4>
      </vt:variant>
      <vt:variant>
        <vt:i4>1737</vt:i4>
      </vt:variant>
      <vt:variant>
        <vt:i4>0</vt:i4>
      </vt:variant>
      <vt:variant>
        <vt:i4>5</vt:i4>
      </vt:variant>
      <vt:variant>
        <vt:lpwstr>http://wiki.ford.com/display/RequirementsEngineering/Requirements+Attributes</vt:lpwstr>
      </vt:variant>
      <vt:variant>
        <vt:lpwstr/>
      </vt:variant>
      <vt:variant>
        <vt:i4>5308441</vt:i4>
      </vt:variant>
      <vt:variant>
        <vt:i4>1728</vt:i4>
      </vt:variant>
      <vt:variant>
        <vt:i4>0</vt:i4>
      </vt:variant>
      <vt:variant>
        <vt:i4>5</vt:i4>
      </vt:variant>
      <vt:variant>
        <vt:lpwstr>http://wiki.ford.com/display/RequirementsEngineering/Requirements+Attributes</vt:lpwstr>
      </vt:variant>
      <vt:variant>
        <vt:lpwstr/>
      </vt:variant>
      <vt:variant>
        <vt:i4>5308441</vt:i4>
      </vt:variant>
      <vt:variant>
        <vt:i4>1719</vt:i4>
      </vt:variant>
      <vt:variant>
        <vt:i4>0</vt:i4>
      </vt:variant>
      <vt:variant>
        <vt:i4>5</vt:i4>
      </vt:variant>
      <vt:variant>
        <vt:lpwstr>http://wiki.ford.com/display/RequirementsEngineering/Requirements+Attributes</vt:lpwstr>
      </vt:variant>
      <vt:variant>
        <vt:lpwstr/>
      </vt:variant>
      <vt:variant>
        <vt:i4>5308441</vt:i4>
      </vt:variant>
      <vt:variant>
        <vt:i4>1710</vt:i4>
      </vt:variant>
      <vt:variant>
        <vt:i4>0</vt:i4>
      </vt:variant>
      <vt:variant>
        <vt:i4>5</vt:i4>
      </vt:variant>
      <vt:variant>
        <vt:lpwstr>http://wiki.ford.com/display/RequirementsEngineering/Requirements+Attributes</vt:lpwstr>
      </vt:variant>
      <vt:variant>
        <vt:lpwstr/>
      </vt:variant>
      <vt:variant>
        <vt:i4>5308441</vt:i4>
      </vt:variant>
      <vt:variant>
        <vt:i4>1701</vt:i4>
      </vt:variant>
      <vt:variant>
        <vt:i4>0</vt:i4>
      </vt:variant>
      <vt:variant>
        <vt:i4>5</vt:i4>
      </vt:variant>
      <vt:variant>
        <vt:lpwstr>http://wiki.ford.com/display/RequirementsEngineering/Requirements+Attributes</vt:lpwstr>
      </vt:variant>
      <vt:variant>
        <vt:lpwstr/>
      </vt:variant>
      <vt:variant>
        <vt:i4>5308441</vt:i4>
      </vt:variant>
      <vt:variant>
        <vt:i4>1674</vt:i4>
      </vt:variant>
      <vt:variant>
        <vt:i4>0</vt:i4>
      </vt:variant>
      <vt:variant>
        <vt:i4>5</vt:i4>
      </vt:variant>
      <vt:variant>
        <vt:lpwstr>http://wiki.ford.com/display/RequirementsEngineering/Requirements+Attributes</vt:lpwstr>
      </vt:variant>
      <vt:variant>
        <vt:lpwstr/>
      </vt:variant>
      <vt:variant>
        <vt:i4>5308441</vt:i4>
      </vt:variant>
      <vt:variant>
        <vt:i4>1662</vt:i4>
      </vt:variant>
      <vt:variant>
        <vt:i4>0</vt:i4>
      </vt:variant>
      <vt:variant>
        <vt:i4>5</vt:i4>
      </vt:variant>
      <vt:variant>
        <vt:lpwstr>http://wiki.ford.com/display/RequirementsEngineering/Requirements+Attributes</vt:lpwstr>
      </vt:variant>
      <vt:variant>
        <vt:lpwstr/>
      </vt:variant>
      <vt:variant>
        <vt:i4>5308441</vt:i4>
      </vt:variant>
      <vt:variant>
        <vt:i4>1653</vt:i4>
      </vt:variant>
      <vt:variant>
        <vt:i4>0</vt:i4>
      </vt:variant>
      <vt:variant>
        <vt:i4>5</vt:i4>
      </vt:variant>
      <vt:variant>
        <vt:lpwstr>http://wiki.ford.com/display/RequirementsEngineering/Requirements+Attributes</vt:lpwstr>
      </vt:variant>
      <vt:variant>
        <vt:lpwstr/>
      </vt:variant>
      <vt:variant>
        <vt:i4>5308441</vt:i4>
      </vt:variant>
      <vt:variant>
        <vt:i4>1644</vt:i4>
      </vt:variant>
      <vt:variant>
        <vt:i4>0</vt:i4>
      </vt:variant>
      <vt:variant>
        <vt:i4>5</vt:i4>
      </vt:variant>
      <vt:variant>
        <vt:lpwstr>http://wiki.ford.com/display/RequirementsEngineering/Requirements+Attributes</vt:lpwstr>
      </vt:variant>
      <vt:variant>
        <vt:lpwstr/>
      </vt:variant>
      <vt:variant>
        <vt:i4>5308441</vt:i4>
      </vt:variant>
      <vt:variant>
        <vt:i4>1617</vt:i4>
      </vt:variant>
      <vt:variant>
        <vt:i4>0</vt:i4>
      </vt:variant>
      <vt:variant>
        <vt:i4>5</vt:i4>
      </vt:variant>
      <vt:variant>
        <vt:lpwstr>http://wiki.ford.com/display/RequirementsEngineering/Requirements+Attributes</vt:lpwstr>
      </vt:variant>
      <vt:variant>
        <vt:lpwstr/>
      </vt:variant>
      <vt:variant>
        <vt:i4>5308441</vt:i4>
      </vt:variant>
      <vt:variant>
        <vt:i4>1605</vt:i4>
      </vt:variant>
      <vt:variant>
        <vt:i4>0</vt:i4>
      </vt:variant>
      <vt:variant>
        <vt:i4>5</vt:i4>
      </vt:variant>
      <vt:variant>
        <vt:lpwstr>http://wiki.ford.com/display/RequirementsEngineering/Requirements+Attributes</vt:lpwstr>
      </vt:variant>
      <vt:variant>
        <vt:lpwstr/>
      </vt:variant>
      <vt:variant>
        <vt:i4>5308441</vt:i4>
      </vt:variant>
      <vt:variant>
        <vt:i4>1596</vt:i4>
      </vt:variant>
      <vt:variant>
        <vt:i4>0</vt:i4>
      </vt:variant>
      <vt:variant>
        <vt:i4>5</vt:i4>
      </vt:variant>
      <vt:variant>
        <vt:lpwstr>http://wiki.ford.com/display/RequirementsEngineering/Requirements+Attributes</vt:lpwstr>
      </vt:variant>
      <vt:variant>
        <vt:lpwstr/>
      </vt:variant>
      <vt:variant>
        <vt:i4>5308441</vt:i4>
      </vt:variant>
      <vt:variant>
        <vt:i4>1569</vt:i4>
      </vt:variant>
      <vt:variant>
        <vt:i4>0</vt:i4>
      </vt:variant>
      <vt:variant>
        <vt:i4>5</vt:i4>
      </vt:variant>
      <vt:variant>
        <vt:lpwstr>http://wiki.ford.com/display/RequirementsEngineering/Requirements+Attributes</vt:lpwstr>
      </vt:variant>
      <vt:variant>
        <vt:lpwstr/>
      </vt:variant>
      <vt:variant>
        <vt:i4>5308441</vt:i4>
      </vt:variant>
      <vt:variant>
        <vt:i4>1557</vt:i4>
      </vt:variant>
      <vt:variant>
        <vt:i4>0</vt:i4>
      </vt:variant>
      <vt:variant>
        <vt:i4>5</vt:i4>
      </vt:variant>
      <vt:variant>
        <vt:lpwstr>http://wiki.ford.com/display/RequirementsEngineering/Requirements+Attributes</vt:lpwstr>
      </vt:variant>
      <vt:variant>
        <vt:lpwstr/>
      </vt:variant>
      <vt:variant>
        <vt:i4>5308441</vt:i4>
      </vt:variant>
      <vt:variant>
        <vt:i4>1548</vt:i4>
      </vt:variant>
      <vt:variant>
        <vt:i4>0</vt:i4>
      </vt:variant>
      <vt:variant>
        <vt:i4>5</vt:i4>
      </vt:variant>
      <vt:variant>
        <vt:lpwstr>http://wiki.ford.com/display/RequirementsEngineering/Requirements+Attributes</vt:lpwstr>
      </vt:variant>
      <vt:variant>
        <vt:lpwstr/>
      </vt:variant>
      <vt:variant>
        <vt:i4>5308441</vt:i4>
      </vt:variant>
      <vt:variant>
        <vt:i4>1539</vt:i4>
      </vt:variant>
      <vt:variant>
        <vt:i4>0</vt:i4>
      </vt:variant>
      <vt:variant>
        <vt:i4>5</vt:i4>
      </vt:variant>
      <vt:variant>
        <vt:lpwstr>http://wiki.ford.com/display/RequirementsEngineering/Requirements+Attributes</vt:lpwstr>
      </vt:variant>
      <vt:variant>
        <vt:lpwstr/>
      </vt:variant>
      <vt:variant>
        <vt:i4>5308441</vt:i4>
      </vt:variant>
      <vt:variant>
        <vt:i4>1530</vt:i4>
      </vt:variant>
      <vt:variant>
        <vt:i4>0</vt:i4>
      </vt:variant>
      <vt:variant>
        <vt:i4>5</vt:i4>
      </vt:variant>
      <vt:variant>
        <vt:lpwstr>http://wiki.ford.com/display/RequirementsEngineering/Requirements+Attributes</vt:lpwstr>
      </vt:variant>
      <vt:variant>
        <vt:lpwstr/>
      </vt:variant>
      <vt:variant>
        <vt:i4>5308441</vt:i4>
      </vt:variant>
      <vt:variant>
        <vt:i4>1521</vt:i4>
      </vt:variant>
      <vt:variant>
        <vt:i4>0</vt:i4>
      </vt:variant>
      <vt:variant>
        <vt:i4>5</vt:i4>
      </vt:variant>
      <vt:variant>
        <vt:lpwstr>http://wiki.ford.com/display/RequirementsEngineering/Requirements+Attributes</vt:lpwstr>
      </vt:variant>
      <vt:variant>
        <vt:lpwstr/>
      </vt:variant>
      <vt:variant>
        <vt:i4>5308441</vt:i4>
      </vt:variant>
      <vt:variant>
        <vt:i4>1512</vt:i4>
      </vt:variant>
      <vt:variant>
        <vt:i4>0</vt:i4>
      </vt:variant>
      <vt:variant>
        <vt:i4>5</vt:i4>
      </vt:variant>
      <vt:variant>
        <vt:lpwstr>http://wiki.ford.com/display/RequirementsEngineering/Requirements+Attributes</vt:lpwstr>
      </vt:variant>
      <vt:variant>
        <vt:lpwstr/>
      </vt:variant>
      <vt:variant>
        <vt:i4>5308441</vt:i4>
      </vt:variant>
      <vt:variant>
        <vt:i4>1503</vt:i4>
      </vt:variant>
      <vt:variant>
        <vt:i4>0</vt:i4>
      </vt:variant>
      <vt:variant>
        <vt:i4>5</vt:i4>
      </vt:variant>
      <vt:variant>
        <vt:lpwstr>http://wiki.ford.com/display/RequirementsEngineering/Requirements+Attributes</vt:lpwstr>
      </vt:variant>
      <vt:variant>
        <vt:lpwstr/>
      </vt:variant>
      <vt:variant>
        <vt:i4>5308441</vt:i4>
      </vt:variant>
      <vt:variant>
        <vt:i4>1494</vt:i4>
      </vt:variant>
      <vt:variant>
        <vt:i4>0</vt:i4>
      </vt:variant>
      <vt:variant>
        <vt:i4>5</vt:i4>
      </vt:variant>
      <vt:variant>
        <vt:lpwstr>http://wiki.ford.com/display/RequirementsEngineering/Requirements+Attributes</vt:lpwstr>
      </vt:variant>
      <vt:variant>
        <vt:lpwstr/>
      </vt:variant>
      <vt:variant>
        <vt:i4>5308441</vt:i4>
      </vt:variant>
      <vt:variant>
        <vt:i4>1485</vt:i4>
      </vt:variant>
      <vt:variant>
        <vt:i4>0</vt:i4>
      </vt:variant>
      <vt:variant>
        <vt:i4>5</vt:i4>
      </vt:variant>
      <vt:variant>
        <vt:lpwstr>http://wiki.ford.com/display/RequirementsEngineering/Requirements+Attributes</vt:lpwstr>
      </vt:variant>
      <vt:variant>
        <vt:lpwstr/>
      </vt:variant>
      <vt:variant>
        <vt:i4>5308441</vt:i4>
      </vt:variant>
      <vt:variant>
        <vt:i4>1476</vt:i4>
      </vt:variant>
      <vt:variant>
        <vt:i4>0</vt:i4>
      </vt:variant>
      <vt:variant>
        <vt:i4>5</vt:i4>
      </vt:variant>
      <vt:variant>
        <vt:lpwstr>http://wiki.ford.com/display/RequirementsEngineering/Requirements+Attributes</vt:lpwstr>
      </vt:variant>
      <vt:variant>
        <vt:lpwstr/>
      </vt:variant>
      <vt:variant>
        <vt:i4>5308441</vt:i4>
      </vt:variant>
      <vt:variant>
        <vt:i4>1467</vt:i4>
      </vt:variant>
      <vt:variant>
        <vt:i4>0</vt:i4>
      </vt:variant>
      <vt:variant>
        <vt:i4>5</vt:i4>
      </vt:variant>
      <vt:variant>
        <vt:lpwstr>http://wiki.ford.com/display/RequirementsEngineering/Requirements+Attributes</vt:lpwstr>
      </vt:variant>
      <vt:variant>
        <vt:lpwstr/>
      </vt:variant>
      <vt:variant>
        <vt:i4>5308441</vt:i4>
      </vt:variant>
      <vt:variant>
        <vt:i4>1458</vt:i4>
      </vt:variant>
      <vt:variant>
        <vt:i4>0</vt:i4>
      </vt:variant>
      <vt:variant>
        <vt:i4>5</vt:i4>
      </vt:variant>
      <vt:variant>
        <vt:lpwstr>http://wiki.ford.com/display/RequirementsEngineering/Requirements+Attributes</vt:lpwstr>
      </vt:variant>
      <vt:variant>
        <vt:lpwstr/>
      </vt:variant>
      <vt:variant>
        <vt:i4>5308441</vt:i4>
      </vt:variant>
      <vt:variant>
        <vt:i4>1449</vt:i4>
      </vt:variant>
      <vt:variant>
        <vt:i4>0</vt:i4>
      </vt:variant>
      <vt:variant>
        <vt:i4>5</vt:i4>
      </vt:variant>
      <vt:variant>
        <vt:lpwstr>http://wiki.ford.com/display/RequirementsEngineering/Requirements+Attributes</vt:lpwstr>
      </vt:variant>
      <vt:variant>
        <vt:lpwstr/>
      </vt:variant>
      <vt:variant>
        <vt:i4>5308441</vt:i4>
      </vt:variant>
      <vt:variant>
        <vt:i4>1440</vt:i4>
      </vt:variant>
      <vt:variant>
        <vt:i4>0</vt:i4>
      </vt:variant>
      <vt:variant>
        <vt:i4>5</vt:i4>
      </vt:variant>
      <vt:variant>
        <vt:lpwstr>http://wiki.ford.com/display/RequirementsEngineering/Requirements+Attributes</vt:lpwstr>
      </vt:variant>
      <vt:variant>
        <vt:lpwstr/>
      </vt:variant>
      <vt:variant>
        <vt:i4>5308441</vt:i4>
      </vt:variant>
      <vt:variant>
        <vt:i4>1413</vt:i4>
      </vt:variant>
      <vt:variant>
        <vt:i4>0</vt:i4>
      </vt:variant>
      <vt:variant>
        <vt:i4>5</vt:i4>
      </vt:variant>
      <vt:variant>
        <vt:lpwstr>http://wiki.ford.com/display/RequirementsEngineering/Requirements+Attributes</vt:lpwstr>
      </vt:variant>
      <vt:variant>
        <vt:lpwstr/>
      </vt:variant>
      <vt:variant>
        <vt:i4>5308441</vt:i4>
      </vt:variant>
      <vt:variant>
        <vt:i4>1401</vt:i4>
      </vt:variant>
      <vt:variant>
        <vt:i4>0</vt:i4>
      </vt:variant>
      <vt:variant>
        <vt:i4>5</vt:i4>
      </vt:variant>
      <vt:variant>
        <vt:lpwstr>http://wiki.ford.com/display/RequirementsEngineering/Requirements+Attributes</vt:lpwstr>
      </vt:variant>
      <vt:variant>
        <vt:lpwstr/>
      </vt:variant>
      <vt:variant>
        <vt:i4>5308441</vt:i4>
      </vt:variant>
      <vt:variant>
        <vt:i4>1392</vt:i4>
      </vt:variant>
      <vt:variant>
        <vt:i4>0</vt:i4>
      </vt:variant>
      <vt:variant>
        <vt:i4>5</vt:i4>
      </vt:variant>
      <vt:variant>
        <vt:lpwstr>http://wiki.ford.com/display/RequirementsEngineering/Requirements+Attributes</vt:lpwstr>
      </vt:variant>
      <vt:variant>
        <vt:lpwstr/>
      </vt:variant>
      <vt:variant>
        <vt:i4>5308441</vt:i4>
      </vt:variant>
      <vt:variant>
        <vt:i4>1383</vt:i4>
      </vt:variant>
      <vt:variant>
        <vt:i4>0</vt:i4>
      </vt:variant>
      <vt:variant>
        <vt:i4>5</vt:i4>
      </vt:variant>
      <vt:variant>
        <vt:lpwstr>http://wiki.ford.com/display/RequirementsEngineering/Requirements+Attributes</vt:lpwstr>
      </vt:variant>
      <vt:variant>
        <vt:lpwstr/>
      </vt:variant>
      <vt:variant>
        <vt:i4>5308441</vt:i4>
      </vt:variant>
      <vt:variant>
        <vt:i4>1374</vt:i4>
      </vt:variant>
      <vt:variant>
        <vt:i4>0</vt:i4>
      </vt:variant>
      <vt:variant>
        <vt:i4>5</vt:i4>
      </vt:variant>
      <vt:variant>
        <vt:lpwstr>http://wiki.ford.com/display/RequirementsEngineering/Requirements+Attributes</vt:lpwstr>
      </vt:variant>
      <vt:variant>
        <vt:lpwstr/>
      </vt:variant>
      <vt:variant>
        <vt:i4>5308441</vt:i4>
      </vt:variant>
      <vt:variant>
        <vt:i4>1365</vt:i4>
      </vt:variant>
      <vt:variant>
        <vt:i4>0</vt:i4>
      </vt:variant>
      <vt:variant>
        <vt:i4>5</vt:i4>
      </vt:variant>
      <vt:variant>
        <vt:lpwstr>http://wiki.ford.com/display/RequirementsEngineering/Requirements+Attributes</vt:lpwstr>
      </vt:variant>
      <vt:variant>
        <vt:lpwstr/>
      </vt:variant>
      <vt:variant>
        <vt:i4>5308441</vt:i4>
      </vt:variant>
      <vt:variant>
        <vt:i4>1338</vt:i4>
      </vt:variant>
      <vt:variant>
        <vt:i4>0</vt:i4>
      </vt:variant>
      <vt:variant>
        <vt:i4>5</vt:i4>
      </vt:variant>
      <vt:variant>
        <vt:lpwstr>http://wiki.ford.com/display/RequirementsEngineering/Requirements+Attributes</vt:lpwstr>
      </vt:variant>
      <vt:variant>
        <vt:lpwstr/>
      </vt:variant>
      <vt:variant>
        <vt:i4>5308441</vt:i4>
      </vt:variant>
      <vt:variant>
        <vt:i4>1326</vt:i4>
      </vt:variant>
      <vt:variant>
        <vt:i4>0</vt:i4>
      </vt:variant>
      <vt:variant>
        <vt:i4>5</vt:i4>
      </vt:variant>
      <vt:variant>
        <vt:lpwstr>http://wiki.ford.com/display/RequirementsEngineering/Requirements+Attributes</vt:lpwstr>
      </vt:variant>
      <vt:variant>
        <vt:lpwstr/>
      </vt:variant>
      <vt:variant>
        <vt:i4>5308441</vt:i4>
      </vt:variant>
      <vt:variant>
        <vt:i4>1317</vt:i4>
      </vt:variant>
      <vt:variant>
        <vt:i4>0</vt:i4>
      </vt:variant>
      <vt:variant>
        <vt:i4>5</vt:i4>
      </vt:variant>
      <vt:variant>
        <vt:lpwstr>http://wiki.ford.com/display/RequirementsEngineering/Requirements+Attributes</vt:lpwstr>
      </vt:variant>
      <vt:variant>
        <vt:lpwstr/>
      </vt:variant>
      <vt:variant>
        <vt:i4>5308441</vt:i4>
      </vt:variant>
      <vt:variant>
        <vt:i4>1308</vt:i4>
      </vt:variant>
      <vt:variant>
        <vt:i4>0</vt:i4>
      </vt:variant>
      <vt:variant>
        <vt:i4>5</vt:i4>
      </vt:variant>
      <vt:variant>
        <vt:lpwstr>http://wiki.ford.com/display/RequirementsEngineering/Requirements+Attributes</vt:lpwstr>
      </vt:variant>
      <vt:variant>
        <vt:lpwstr/>
      </vt:variant>
      <vt:variant>
        <vt:i4>5308441</vt:i4>
      </vt:variant>
      <vt:variant>
        <vt:i4>1299</vt:i4>
      </vt:variant>
      <vt:variant>
        <vt:i4>0</vt:i4>
      </vt:variant>
      <vt:variant>
        <vt:i4>5</vt:i4>
      </vt:variant>
      <vt:variant>
        <vt:lpwstr>http://wiki.ford.com/display/RequirementsEngineering/Requirements+Attributes</vt:lpwstr>
      </vt:variant>
      <vt:variant>
        <vt:lpwstr/>
      </vt:variant>
      <vt:variant>
        <vt:i4>5308441</vt:i4>
      </vt:variant>
      <vt:variant>
        <vt:i4>1290</vt:i4>
      </vt:variant>
      <vt:variant>
        <vt:i4>0</vt:i4>
      </vt:variant>
      <vt:variant>
        <vt:i4>5</vt:i4>
      </vt:variant>
      <vt:variant>
        <vt:lpwstr>http://wiki.ford.com/display/RequirementsEngineering/Requirements+Attributes</vt:lpwstr>
      </vt:variant>
      <vt:variant>
        <vt:lpwstr/>
      </vt:variant>
      <vt:variant>
        <vt:i4>5308441</vt:i4>
      </vt:variant>
      <vt:variant>
        <vt:i4>1281</vt:i4>
      </vt:variant>
      <vt:variant>
        <vt:i4>0</vt:i4>
      </vt:variant>
      <vt:variant>
        <vt:i4>5</vt:i4>
      </vt:variant>
      <vt:variant>
        <vt:lpwstr>http://wiki.ford.com/display/RequirementsEngineering/Requirements+Attributes</vt:lpwstr>
      </vt:variant>
      <vt:variant>
        <vt:lpwstr/>
      </vt:variant>
      <vt:variant>
        <vt:i4>5308441</vt:i4>
      </vt:variant>
      <vt:variant>
        <vt:i4>1272</vt:i4>
      </vt:variant>
      <vt:variant>
        <vt:i4>0</vt:i4>
      </vt:variant>
      <vt:variant>
        <vt:i4>5</vt:i4>
      </vt:variant>
      <vt:variant>
        <vt:lpwstr>http://wiki.ford.com/display/RequirementsEngineering/Requirements+Attributes</vt:lpwstr>
      </vt:variant>
      <vt:variant>
        <vt:lpwstr/>
      </vt:variant>
      <vt:variant>
        <vt:i4>5308441</vt:i4>
      </vt:variant>
      <vt:variant>
        <vt:i4>1263</vt:i4>
      </vt:variant>
      <vt:variant>
        <vt:i4>0</vt:i4>
      </vt:variant>
      <vt:variant>
        <vt:i4>5</vt:i4>
      </vt:variant>
      <vt:variant>
        <vt:lpwstr>http://wiki.ford.com/display/RequirementsEngineering/Requirements+Attributes</vt:lpwstr>
      </vt:variant>
      <vt:variant>
        <vt:lpwstr/>
      </vt:variant>
      <vt:variant>
        <vt:i4>5308441</vt:i4>
      </vt:variant>
      <vt:variant>
        <vt:i4>1254</vt:i4>
      </vt:variant>
      <vt:variant>
        <vt:i4>0</vt:i4>
      </vt:variant>
      <vt:variant>
        <vt:i4>5</vt:i4>
      </vt:variant>
      <vt:variant>
        <vt:lpwstr>http://wiki.ford.com/display/RequirementsEngineering/Requirements+Attributes</vt:lpwstr>
      </vt:variant>
      <vt:variant>
        <vt:lpwstr/>
      </vt:variant>
      <vt:variant>
        <vt:i4>5308441</vt:i4>
      </vt:variant>
      <vt:variant>
        <vt:i4>1245</vt:i4>
      </vt:variant>
      <vt:variant>
        <vt:i4>0</vt:i4>
      </vt:variant>
      <vt:variant>
        <vt:i4>5</vt:i4>
      </vt:variant>
      <vt:variant>
        <vt:lpwstr>http://wiki.ford.com/display/RequirementsEngineering/Requirements+Attributes</vt:lpwstr>
      </vt:variant>
      <vt:variant>
        <vt:lpwstr/>
      </vt:variant>
      <vt:variant>
        <vt:i4>5308441</vt:i4>
      </vt:variant>
      <vt:variant>
        <vt:i4>1236</vt:i4>
      </vt:variant>
      <vt:variant>
        <vt:i4>0</vt:i4>
      </vt:variant>
      <vt:variant>
        <vt:i4>5</vt:i4>
      </vt:variant>
      <vt:variant>
        <vt:lpwstr>http://wiki.ford.com/display/RequirementsEngineering/Requirements+Attributes</vt:lpwstr>
      </vt:variant>
      <vt:variant>
        <vt:lpwstr/>
      </vt:variant>
      <vt:variant>
        <vt:i4>5308441</vt:i4>
      </vt:variant>
      <vt:variant>
        <vt:i4>1227</vt:i4>
      </vt:variant>
      <vt:variant>
        <vt:i4>0</vt:i4>
      </vt:variant>
      <vt:variant>
        <vt:i4>5</vt:i4>
      </vt:variant>
      <vt:variant>
        <vt:lpwstr>http://wiki.ford.com/display/RequirementsEngineering/Requirements+Attributes</vt:lpwstr>
      </vt:variant>
      <vt:variant>
        <vt:lpwstr/>
      </vt:variant>
      <vt:variant>
        <vt:i4>5308441</vt:i4>
      </vt:variant>
      <vt:variant>
        <vt:i4>1218</vt:i4>
      </vt:variant>
      <vt:variant>
        <vt:i4>0</vt:i4>
      </vt:variant>
      <vt:variant>
        <vt:i4>5</vt:i4>
      </vt:variant>
      <vt:variant>
        <vt:lpwstr>http://wiki.ford.com/display/RequirementsEngineering/Requirements+Attributes</vt:lpwstr>
      </vt:variant>
      <vt:variant>
        <vt:lpwstr/>
      </vt:variant>
      <vt:variant>
        <vt:i4>5308441</vt:i4>
      </vt:variant>
      <vt:variant>
        <vt:i4>1209</vt:i4>
      </vt:variant>
      <vt:variant>
        <vt:i4>0</vt:i4>
      </vt:variant>
      <vt:variant>
        <vt:i4>5</vt:i4>
      </vt:variant>
      <vt:variant>
        <vt:lpwstr>http://wiki.ford.com/display/RequirementsEngineering/Requirements+Attributes</vt:lpwstr>
      </vt:variant>
      <vt:variant>
        <vt:lpwstr/>
      </vt:variant>
      <vt:variant>
        <vt:i4>5308441</vt:i4>
      </vt:variant>
      <vt:variant>
        <vt:i4>1200</vt:i4>
      </vt:variant>
      <vt:variant>
        <vt:i4>0</vt:i4>
      </vt:variant>
      <vt:variant>
        <vt:i4>5</vt:i4>
      </vt:variant>
      <vt:variant>
        <vt:lpwstr>http://wiki.ford.com/display/RequirementsEngineering/Requirements+Attributes</vt:lpwstr>
      </vt:variant>
      <vt:variant>
        <vt:lpwstr/>
      </vt:variant>
      <vt:variant>
        <vt:i4>5308441</vt:i4>
      </vt:variant>
      <vt:variant>
        <vt:i4>1173</vt:i4>
      </vt:variant>
      <vt:variant>
        <vt:i4>0</vt:i4>
      </vt:variant>
      <vt:variant>
        <vt:i4>5</vt:i4>
      </vt:variant>
      <vt:variant>
        <vt:lpwstr>http://wiki.ford.com/display/RequirementsEngineering/Requirements+Attributes</vt:lpwstr>
      </vt:variant>
      <vt:variant>
        <vt:lpwstr/>
      </vt:variant>
      <vt:variant>
        <vt:i4>5308441</vt:i4>
      </vt:variant>
      <vt:variant>
        <vt:i4>1161</vt:i4>
      </vt:variant>
      <vt:variant>
        <vt:i4>0</vt:i4>
      </vt:variant>
      <vt:variant>
        <vt:i4>5</vt:i4>
      </vt:variant>
      <vt:variant>
        <vt:lpwstr>http://wiki.ford.com/display/RequirementsEngineering/Requirements+Attributes</vt:lpwstr>
      </vt:variant>
      <vt:variant>
        <vt:lpwstr/>
      </vt:variant>
      <vt:variant>
        <vt:i4>5308441</vt:i4>
      </vt:variant>
      <vt:variant>
        <vt:i4>1152</vt:i4>
      </vt:variant>
      <vt:variant>
        <vt:i4>0</vt:i4>
      </vt:variant>
      <vt:variant>
        <vt:i4>5</vt:i4>
      </vt:variant>
      <vt:variant>
        <vt:lpwstr>http://wiki.ford.com/display/RequirementsEngineering/Requirements+Attributes</vt:lpwstr>
      </vt:variant>
      <vt:variant>
        <vt:lpwstr/>
      </vt:variant>
      <vt:variant>
        <vt:i4>5308441</vt:i4>
      </vt:variant>
      <vt:variant>
        <vt:i4>1143</vt:i4>
      </vt:variant>
      <vt:variant>
        <vt:i4>0</vt:i4>
      </vt:variant>
      <vt:variant>
        <vt:i4>5</vt:i4>
      </vt:variant>
      <vt:variant>
        <vt:lpwstr>http://wiki.ford.com/display/RequirementsEngineering/Requirements+Attributes</vt:lpwstr>
      </vt:variant>
      <vt:variant>
        <vt:lpwstr/>
      </vt:variant>
      <vt:variant>
        <vt:i4>5308441</vt:i4>
      </vt:variant>
      <vt:variant>
        <vt:i4>1134</vt:i4>
      </vt:variant>
      <vt:variant>
        <vt:i4>0</vt:i4>
      </vt:variant>
      <vt:variant>
        <vt:i4>5</vt:i4>
      </vt:variant>
      <vt:variant>
        <vt:lpwstr>http://wiki.ford.com/display/RequirementsEngineering/Requirements+Attributes</vt:lpwstr>
      </vt:variant>
      <vt:variant>
        <vt:lpwstr/>
      </vt:variant>
      <vt:variant>
        <vt:i4>5308441</vt:i4>
      </vt:variant>
      <vt:variant>
        <vt:i4>1125</vt:i4>
      </vt:variant>
      <vt:variant>
        <vt:i4>0</vt:i4>
      </vt:variant>
      <vt:variant>
        <vt:i4>5</vt:i4>
      </vt:variant>
      <vt:variant>
        <vt:lpwstr>http://wiki.ford.com/display/RequirementsEngineering/Requirements+Attributes</vt:lpwstr>
      </vt:variant>
      <vt:variant>
        <vt:lpwstr/>
      </vt:variant>
      <vt:variant>
        <vt:i4>5308441</vt:i4>
      </vt:variant>
      <vt:variant>
        <vt:i4>1116</vt:i4>
      </vt:variant>
      <vt:variant>
        <vt:i4>0</vt:i4>
      </vt:variant>
      <vt:variant>
        <vt:i4>5</vt:i4>
      </vt:variant>
      <vt:variant>
        <vt:lpwstr>http://wiki.ford.com/display/RequirementsEngineering/Requirements+Attributes</vt:lpwstr>
      </vt:variant>
      <vt:variant>
        <vt:lpwstr/>
      </vt:variant>
      <vt:variant>
        <vt:i4>5308441</vt:i4>
      </vt:variant>
      <vt:variant>
        <vt:i4>1107</vt:i4>
      </vt:variant>
      <vt:variant>
        <vt:i4>0</vt:i4>
      </vt:variant>
      <vt:variant>
        <vt:i4>5</vt:i4>
      </vt:variant>
      <vt:variant>
        <vt:lpwstr>http://wiki.ford.com/display/RequirementsEngineering/Requirements+Attributes</vt:lpwstr>
      </vt:variant>
      <vt:variant>
        <vt:lpwstr/>
      </vt:variant>
      <vt:variant>
        <vt:i4>5308441</vt:i4>
      </vt:variant>
      <vt:variant>
        <vt:i4>1098</vt:i4>
      </vt:variant>
      <vt:variant>
        <vt:i4>0</vt:i4>
      </vt:variant>
      <vt:variant>
        <vt:i4>5</vt:i4>
      </vt:variant>
      <vt:variant>
        <vt:lpwstr>http://wiki.ford.com/display/RequirementsEngineering/Requirements+Attributes</vt:lpwstr>
      </vt:variant>
      <vt:variant>
        <vt:lpwstr/>
      </vt:variant>
      <vt:variant>
        <vt:i4>5308441</vt:i4>
      </vt:variant>
      <vt:variant>
        <vt:i4>1089</vt:i4>
      </vt:variant>
      <vt:variant>
        <vt:i4>0</vt:i4>
      </vt:variant>
      <vt:variant>
        <vt:i4>5</vt:i4>
      </vt:variant>
      <vt:variant>
        <vt:lpwstr>http://wiki.ford.com/display/RequirementsEngineering/Requirements+Attributes</vt:lpwstr>
      </vt:variant>
      <vt:variant>
        <vt:lpwstr/>
      </vt:variant>
      <vt:variant>
        <vt:i4>5308441</vt:i4>
      </vt:variant>
      <vt:variant>
        <vt:i4>1062</vt:i4>
      </vt:variant>
      <vt:variant>
        <vt:i4>0</vt:i4>
      </vt:variant>
      <vt:variant>
        <vt:i4>5</vt:i4>
      </vt:variant>
      <vt:variant>
        <vt:lpwstr>http://wiki.ford.com/display/RequirementsEngineering/Requirements+Attributes</vt:lpwstr>
      </vt:variant>
      <vt:variant>
        <vt:lpwstr/>
      </vt:variant>
      <vt:variant>
        <vt:i4>5308441</vt:i4>
      </vt:variant>
      <vt:variant>
        <vt:i4>1050</vt:i4>
      </vt:variant>
      <vt:variant>
        <vt:i4>0</vt:i4>
      </vt:variant>
      <vt:variant>
        <vt:i4>5</vt:i4>
      </vt:variant>
      <vt:variant>
        <vt:lpwstr>http://wiki.ford.com/display/RequirementsEngineering/Requirements+Attributes</vt:lpwstr>
      </vt:variant>
      <vt:variant>
        <vt:lpwstr/>
      </vt:variant>
      <vt:variant>
        <vt:i4>5308441</vt:i4>
      </vt:variant>
      <vt:variant>
        <vt:i4>1041</vt:i4>
      </vt:variant>
      <vt:variant>
        <vt:i4>0</vt:i4>
      </vt:variant>
      <vt:variant>
        <vt:i4>5</vt:i4>
      </vt:variant>
      <vt:variant>
        <vt:lpwstr>http://wiki.ford.com/display/RequirementsEngineering/Requirements+Attributes</vt:lpwstr>
      </vt:variant>
      <vt:variant>
        <vt:lpwstr/>
      </vt:variant>
      <vt:variant>
        <vt:i4>5308441</vt:i4>
      </vt:variant>
      <vt:variant>
        <vt:i4>1032</vt:i4>
      </vt:variant>
      <vt:variant>
        <vt:i4>0</vt:i4>
      </vt:variant>
      <vt:variant>
        <vt:i4>5</vt:i4>
      </vt:variant>
      <vt:variant>
        <vt:lpwstr>http://wiki.ford.com/display/RequirementsEngineering/Requirements+Attributes</vt:lpwstr>
      </vt:variant>
      <vt:variant>
        <vt:lpwstr/>
      </vt:variant>
      <vt:variant>
        <vt:i4>5308441</vt:i4>
      </vt:variant>
      <vt:variant>
        <vt:i4>1023</vt:i4>
      </vt:variant>
      <vt:variant>
        <vt:i4>0</vt:i4>
      </vt:variant>
      <vt:variant>
        <vt:i4>5</vt:i4>
      </vt:variant>
      <vt:variant>
        <vt:lpwstr>http://wiki.ford.com/display/RequirementsEngineering/Requirements+Attributes</vt:lpwstr>
      </vt:variant>
      <vt:variant>
        <vt:lpwstr/>
      </vt:variant>
      <vt:variant>
        <vt:i4>5308441</vt:i4>
      </vt:variant>
      <vt:variant>
        <vt:i4>1014</vt:i4>
      </vt:variant>
      <vt:variant>
        <vt:i4>0</vt:i4>
      </vt:variant>
      <vt:variant>
        <vt:i4>5</vt:i4>
      </vt:variant>
      <vt:variant>
        <vt:lpwstr>http://wiki.ford.com/display/RequirementsEngineering/Requirements+Attributes</vt:lpwstr>
      </vt:variant>
      <vt:variant>
        <vt:lpwstr/>
      </vt:variant>
      <vt:variant>
        <vt:i4>5308441</vt:i4>
      </vt:variant>
      <vt:variant>
        <vt:i4>1005</vt:i4>
      </vt:variant>
      <vt:variant>
        <vt:i4>0</vt:i4>
      </vt:variant>
      <vt:variant>
        <vt:i4>5</vt:i4>
      </vt:variant>
      <vt:variant>
        <vt:lpwstr>http://wiki.ford.com/display/RequirementsEngineering/Requirements+Attributes</vt:lpwstr>
      </vt:variant>
      <vt:variant>
        <vt:lpwstr/>
      </vt:variant>
      <vt:variant>
        <vt:i4>5308441</vt:i4>
      </vt:variant>
      <vt:variant>
        <vt:i4>996</vt:i4>
      </vt:variant>
      <vt:variant>
        <vt:i4>0</vt:i4>
      </vt:variant>
      <vt:variant>
        <vt:i4>5</vt:i4>
      </vt:variant>
      <vt:variant>
        <vt:lpwstr>http://wiki.ford.com/display/RequirementsEngineering/Requirements+Attributes</vt:lpwstr>
      </vt:variant>
      <vt:variant>
        <vt:lpwstr/>
      </vt:variant>
      <vt:variant>
        <vt:i4>5308441</vt:i4>
      </vt:variant>
      <vt:variant>
        <vt:i4>987</vt:i4>
      </vt:variant>
      <vt:variant>
        <vt:i4>0</vt:i4>
      </vt:variant>
      <vt:variant>
        <vt:i4>5</vt:i4>
      </vt:variant>
      <vt:variant>
        <vt:lpwstr>http://wiki.ford.com/display/RequirementsEngineering/Requirements+Attributes</vt:lpwstr>
      </vt:variant>
      <vt:variant>
        <vt:lpwstr/>
      </vt:variant>
      <vt:variant>
        <vt:i4>5308441</vt:i4>
      </vt:variant>
      <vt:variant>
        <vt:i4>978</vt:i4>
      </vt:variant>
      <vt:variant>
        <vt:i4>0</vt:i4>
      </vt:variant>
      <vt:variant>
        <vt:i4>5</vt:i4>
      </vt:variant>
      <vt:variant>
        <vt:lpwstr>http://wiki.ford.com/display/RequirementsEngineering/Requirements+Attributes</vt:lpwstr>
      </vt:variant>
      <vt:variant>
        <vt:lpwstr/>
      </vt:variant>
      <vt:variant>
        <vt:i4>5308441</vt:i4>
      </vt:variant>
      <vt:variant>
        <vt:i4>969</vt:i4>
      </vt:variant>
      <vt:variant>
        <vt:i4>0</vt:i4>
      </vt:variant>
      <vt:variant>
        <vt:i4>5</vt:i4>
      </vt:variant>
      <vt:variant>
        <vt:lpwstr>http://wiki.ford.com/display/RequirementsEngineering/Requirements+Attributes</vt:lpwstr>
      </vt:variant>
      <vt:variant>
        <vt:lpwstr/>
      </vt:variant>
      <vt:variant>
        <vt:i4>5308441</vt:i4>
      </vt:variant>
      <vt:variant>
        <vt:i4>960</vt:i4>
      </vt:variant>
      <vt:variant>
        <vt:i4>0</vt:i4>
      </vt:variant>
      <vt:variant>
        <vt:i4>5</vt:i4>
      </vt:variant>
      <vt:variant>
        <vt:lpwstr>http://wiki.ford.com/display/RequirementsEngineering/Requirements+Attributes</vt:lpwstr>
      </vt:variant>
      <vt:variant>
        <vt:lpwstr/>
      </vt:variant>
      <vt:variant>
        <vt:i4>5308441</vt:i4>
      </vt:variant>
      <vt:variant>
        <vt:i4>951</vt:i4>
      </vt:variant>
      <vt:variant>
        <vt:i4>0</vt:i4>
      </vt:variant>
      <vt:variant>
        <vt:i4>5</vt:i4>
      </vt:variant>
      <vt:variant>
        <vt:lpwstr>http://wiki.ford.com/display/RequirementsEngineering/Requirements+Attributes</vt:lpwstr>
      </vt:variant>
      <vt:variant>
        <vt:lpwstr/>
      </vt:variant>
      <vt:variant>
        <vt:i4>5308441</vt:i4>
      </vt:variant>
      <vt:variant>
        <vt:i4>942</vt:i4>
      </vt:variant>
      <vt:variant>
        <vt:i4>0</vt:i4>
      </vt:variant>
      <vt:variant>
        <vt:i4>5</vt:i4>
      </vt:variant>
      <vt:variant>
        <vt:lpwstr>http://wiki.ford.com/display/RequirementsEngineering/Requirements+Attributes</vt:lpwstr>
      </vt:variant>
      <vt:variant>
        <vt:lpwstr/>
      </vt:variant>
      <vt:variant>
        <vt:i4>5308441</vt:i4>
      </vt:variant>
      <vt:variant>
        <vt:i4>933</vt:i4>
      </vt:variant>
      <vt:variant>
        <vt:i4>0</vt:i4>
      </vt:variant>
      <vt:variant>
        <vt:i4>5</vt:i4>
      </vt:variant>
      <vt:variant>
        <vt:lpwstr>http://wiki.ford.com/display/RequirementsEngineering/Requirements+Attributes</vt:lpwstr>
      </vt:variant>
      <vt:variant>
        <vt:lpwstr/>
      </vt:variant>
      <vt:variant>
        <vt:i4>5308441</vt:i4>
      </vt:variant>
      <vt:variant>
        <vt:i4>924</vt:i4>
      </vt:variant>
      <vt:variant>
        <vt:i4>0</vt:i4>
      </vt:variant>
      <vt:variant>
        <vt:i4>5</vt:i4>
      </vt:variant>
      <vt:variant>
        <vt:lpwstr>http://wiki.ford.com/display/RequirementsEngineering/Requirements+Attributes</vt:lpwstr>
      </vt:variant>
      <vt:variant>
        <vt:lpwstr/>
      </vt:variant>
      <vt:variant>
        <vt:i4>5308441</vt:i4>
      </vt:variant>
      <vt:variant>
        <vt:i4>915</vt:i4>
      </vt:variant>
      <vt:variant>
        <vt:i4>0</vt:i4>
      </vt:variant>
      <vt:variant>
        <vt:i4>5</vt:i4>
      </vt:variant>
      <vt:variant>
        <vt:lpwstr>http://wiki.ford.com/display/RequirementsEngineering/Requirements+Attributes</vt:lpwstr>
      </vt:variant>
      <vt:variant>
        <vt:lpwstr/>
      </vt:variant>
      <vt:variant>
        <vt:i4>5308441</vt:i4>
      </vt:variant>
      <vt:variant>
        <vt:i4>888</vt:i4>
      </vt:variant>
      <vt:variant>
        <vt:i4>0</vt:i4>
      </vt:variant>
      <vt:variant>
        <vt:i4>5</vt:i4>
      </vt:variant>
      <vt:variant>
        <vt:lpwstr>http://wiki.ford.com/display/RequirementsEngineering/Requirements+Attributes</vt:lpwstr>
      </vt:variant>
      <vt:variant>
        <vt:lpwstr/>
      </vt:variant>
      <vt:variant>
        <vt:i4>5308441</vt:i4>
      </vt:variant>
      <vt:variant>
        <vt:i4>876</vt:i4>
      </vt:variant>
      <vt:variant>
        <vt:i4>0</vt:i4>
      </vt:variant>
      <vt:variant>
        <vt:i4>5</vt:i4>
      </vt:variant>
      <vt:variant>
        <vt:lpwstr>http://wiki.ford.com/display/RequirementsEngineering/Requirements+Attributes</vt:lpwstr>
      </vt:variant>
      <vt:variant>
        <vt:lpwstr/>
      </vt:variant>
      <vt:variant>
        <vt:i4>5308441</vt:i4>
      </vt:variant>
      <vt:variant>
        <vt:i4>867</vt:i4>
      </vt:variant>
      <vt:variant>
        <vt:i4>0</vt:i4>
      </vt:variant>
      <vt:variant>
        <vt:i4>5</vt:i4>
      </vt:variant>
      <vt:variant>
        <vt:lpwstr>http://wiki.ford.com/display/RequirementsEngineering/Requirements+Attributes</vt:lpwstr>
      </vt:variant>
      <vt:variant>
        <vt:lpwstr/>
      </vt:variant>
      <vt:variant>
        <vt:i4>5308441</vt:i4>
      </vt:variant>
      <vt:variant>
        <vt:i4>840</vt:i4>
      </vt:variant>
      <vt:variant>
        <vt:i4>0</vt:i4>
      </vt:variant>
      <vt:variant>
        <vt:i4>5</vt:i4>
      </vt:variant>
      <vt:variant>
        <vt:lpwstr>http://wiki.ford.com/display/RequirementsEngineering/Requirements+Attributes</vt:lpwstr>
      </vt:variant>
      <vt:variant>
        <vt:lpwstr/>
      </vt:variant>
      <vt:variant>
        <vt:i4>5308441</vt:i4>
      </vt:variant>
      <vt:variant>
        <vt:i4>828</vt:i4>
      </vt:variant>
      <vt:variant>
        <vt:i4>0</vt:i4>
      </vt:variant>
      <vt:variant>
        <vt:i4>5</vt:i4>
      </vt:variant>
      <vt:variant>
        <vt:lpwstr>http://wiki.ford.com/display/RequirementsEngineering/Requirements+Attributes</vt:lpwstr>
      </vt:variant>
      <vt:variant>
        <vt:lpwstr/>
      </vt:variant>
      <vt:variant>
        <vt:i4>5308441</vt:i4>
      </vt:variant>
      <vt:variant>
        <vt:i4>819</vt:i4>
      </vt:variant>
      <vt:variant>
        <vt:i4>0</vt:i4>
      </vt:variant>
      <vt:variant>
        <vt:i4>5</vt:i4>
      </vt:variant>
      <vt:variant>
        <vt:lpwstr>http://wiki.ford.com/display/RequirementsEngineering/Requirements+Attributes</vt:lpwstr>
      </vt:variant>
      <vt:variant>
        <vt:lpwstr/>
      </vt:variant>
      <vt:variant>
        <vt:i4>5308441</vt:i4>
      </vt:variant>
      <vt:variant>
        <vt:i4>792</vt:i4>
      </vt:variant>
      <vt:variant>
        <vt:i4>0</vt:i4>
      </vt:variant>
      <vt:variant>
        <vt:i4>5</vt:i4>
      </vt:variant>
      <vt:variant>
        <vt:lpwstr>http://wiki.ford.com/display/RequirementsEngineering/Requirements+Attributes</vt:lpwstr>
      </vt:variant>
      <vt:variant>
        <vt:lpwstr/>
      </vt:variant>
      <vt:variant>
        <vt:i4>5308441</vt:i4>
      </vt:variant>
      <vt:variant>
        <vt:i4>780</vt:i4>
      </vt:variant>
      <vt:variant>
        <vt:i4>0</vt:i4>
      </vt:variant>
      <vt:variant>
        <vt:i4>5</vt:i4>
      </vt:variant>
      <vt:variant>
        <vt:lpwstr>http://wiki.ford.com/display/RequirementsEngineering/Requirements+Attributes</vt:lpwstr>
      </vt:variant>
      <vt:variant>
        <vt:lpwstr/>
      </vt:variant>
      <vt:variant>
        <vt:i4>524294</vt:i4>
      </vt:variant>
      <vt:variant>
        <vt:i4>720</vt:i4>
      </vt:variant>
      <vt:variant>
        <vt:i4>0</vt:i4>
      </vt:variant>
      <vt:variant>
        <vt:i4>5</vt:i4>
      </vt:variant>
      <vt:variant>
        <vt:lpwstr>https://www.vsemweb.ford.com/tc/launchapp?-attach=true&amp;-s=226TCSession&amp;-o=ZmZNi0JHx3NrTDAAAAAAAAAAAAA</vt:lpwstr>
      </vt:variant>
      <vt:variant>
        <vt:lpwstr/>
      </vt:variant>
      <vt:variant>
        <vt:i4>5177375</vt:i4>
      </vt:variant>
      <vt:variant>
        <vt:i4>666</vt:i4>
      </vt:variant>
      <vt:variant>
        <vt:i4>0</vt:i4>
      </vt:variant>
      <vt:variant>
        <vt:i4>5</vt:i4>
      </vt:variant>
      <vt:variant>
        <vt:lpwstr>http://wiki.ford.com/display/RequirementsEngineering/Requirements+Engineering+for+SW+Enabled+Features</vt:lpwstr>
      </vt:variant>
      <vt:variant>
        <vt:lpwstr/>
      </vt:variant>
      <vt:variant>
        <vt:i4>1179703</vt:i4>
      </vt:variant>
      <vt:variant>
        <vt:i4>659</vt:i4>
      </vt:variant>
      <vt:variant>
        <vt:i4>0</vt:i4>
      </vt:variant>
      <vt:variant>
        <vt:i4>5</vt:i4>
      </vt:variant>
      <vt:variant>
        <vt:lpwstr/>
      </vt:variant>
      <vt:variant>
        <vt:lpwstr>_Toc26275723</vt:lpwstr>
      </vt:variant>
      <vt:variant>
        <vt:i4>1245239</vt:i4>
      </vt:variant>
      <vt:variant>
        <vt:i4>653</vt:i4>
      </vt:variant>
      <vt:variant>
        <vt:i4>0</vt:i4>
      </vt:variant>
      <vt:variant>
        <vt:i4>5</vt:i4>
      </vt:variant>
      <vt:variant>
        <vt:lpwstr/>
      </vt:variant>
      <vt:variant>
        <vt:lpwstr>_Toc26275722</vt:lpwstr>
      </vt:variant>
      <vt:variant>
        <vt:i4>1048631</vt:i4>
      </vt:variant>
      <vt:variant>
        <vt:i4>647</vt:i4>
      </vt:variant>
      <vt:variant>
        <vt:i4>0</vt:i4>
      </vt:variant>
      <vt:variant>
        <vt:i4>5</vt:i4>
      </vt:variant>
      <vt:variant>
        <vt:lpwstr/>
      </vt:variant>
      <vt:variant>
        <vt:lpwstr>_Toc26275721</vt:lpwstr>
      </vt:variant>
      <vt:variant>
        <vt:i4>1114167</vt:i4>
      </vt:variant>
      <vt:variant>
        <vt:i4>641</vt:i4>
      </vt:variant>
      <vt:variant>
        <vt:i4>0</vt:i4>
      </vt:variant>
      <vt:variant>
        <vt:i4>5</vt:i4>
      </vt:variant>
      <vt:variant>
        <vt:lpwstr/>
      </vt:variant>
      <vt:variant>
        <vt:lpwstr>_Toc26275720</vt:lpwstr>
      </vt:variant>
      <vt:variant>
        <vt:i4>1572916</vt:i4>
      </vt:variant>
      <vt:variant>
        <vt:i4>635</vt:i4>
      </vt:variant>
      <vt:variant>
        <vt:i4>0</vt:i4>
      </vt:variant>
      <vt:variant>
        <vt:i4>5</vt:i4>
      </vt:variant>
      <vt:variant>
        <vt:lpwstr/>
      </vt:variant>
      <vt:variant>
        <vt:lpwstr>_Toc26275719</vt:lpwstr>
      </vt:variant>
      <vt:variant>
        <vt:i4>1638452</vt:i4>
      </vt:variant>
      <vt:variant>
        <vt:i4>629</vt:i4>
      </vt:variant>
      <vt:variant>
        <vt:i4>0</vt:i4>
      </vt:variant>
      <vt:variant>
        <vt:i4>5</vt:i4>
      </vt:variant>
      <vt:variant>
        <vt:lpwstr/>
      </vt:variant>
      <vt:variant>
        <vt:lpwstr>_Toc26275718</vt:lpwstr>
      </vt:variant>
      <vt:variant>
        <vt:i4>1441844</vt:i4>
      </vt:variant>
      <vt:variant>
        <vt:i4>623</vt:i4>
      </vt:variant>
      <vt:variant>
        <vt:i4>0</vt:i4>
      </vt:variant>
      <vt:variant>
        <vt:i4>5</vt:i4>
      </vt:variant>
      <vt:variant>
        <vt:lpwstr/>
      </vt:variant>
      <vt:variant>
        <vt:lpwstr>_Toc26275717</vt:lpwstr>
      </vt:variant>
      <vt:variant>
        <vt:i4>1507380</vt:i4>
      </vt:variant>
      <vt:variant>
        <vt:i4>617</vt:i4>
      </vt:variant>
      <vt:variant>
        <vt:i4>0</vt:i4>
      </vt:variant>
      <vt:variant>
        <vt:i4>5</vt:i4>
      </vt:variant>
      <vt:variant>
        <vt:lpwstr/>
      </vt:variant>
      <vt:variant>
        <vt:lpwstr>_Toc26275716</vt:lpwstr>
      </vt:variant>
      <vt:variant>
        <vt:i4>1310772</vt:i4>
      </vt:variant>
      <vt:variant>
        <vt:i4>611</vt:i4>
      </vt:variant>
      <vt:variant>
        <vt:i4>0</vt:i4>
      </vt:variant>
      <vt:variant>
        <vt:i4>5</vt:i4>
      </vt:variant>
      <vt:variant>
        <vt:lpwstr/>
      </vt:variant>
      <vt:variant>
        <vt:lpwstr>_Toc26275715</vt:lpwstr>
      </vt:variant>
      <vt:variant>
        <vt:i4>1376308</vt:i4>
      </vt:variant>
      <vt:variant>
        <vt:i4>605</vt:i4>
      </vt:variant>
      <vt:variant>
        <vt:i4>0</vt:i4>
      </vt:variant>
      <vt:variant>
        <vt:i4>5</vt:i4>
      </vt:variant>
      <vt:variant>
        <vt:lpwstr/>
      </vt:variant>
      <vt:variant>
        <vt:lpwstr>_Toc26275714</vt:lpwstr>
      </vt:variant>
      <vt:variant>
        <vt:i4>1179700</vt:i4>
      </vt:variant>
      <vt:variant>
        <vt:i4>599</vt:i4>
      </vt:variant>
      <vt:variant>
        <vt:i4>0</vt:i4>
      </vt:variant>
      <vt:variant>
        <vt:i4>5</vt:i4>
      </vt:variant>
      <vt:variant>
        <vt:lpwstr/>
      </vt:variant>
      <vt:variant>
        <vt:lpwstr>_Toc26275713</vt:lpwstr>
      </vt:variant>
      <vt:variant>
        <vt:i4>1245236</vt:i4>
      </vt:variant>
      <vt:variant>
        <vt:i4>593</vt:i4>
      </vt:variant>
      <vt:variant>
        <vt:i4>0</vt:i4>
      </vt:variant>
      <vt:variant>
        <vt:i4>5</vt:i4>
      </vt:variant>
      <vt:variant>
        <vt:lpwstr/>
      </vt:variant>
      <vt:variant>
        <vt:lpwstr>_Toc26275712</vt:lpwstr>
      </vt:variant>
      <vt:variant>
        <vt:i4>1048628</vt:i4>
      </vt:variant>
      <vt:variant>
        <vt:i4>587</vt:i4>
      </vt:variant>
      <vt:variant>
        <vt:i4>0</vt:i4>
      </vt:variant>
      <vt:variant>
        <vt:i4>5</vt:i4>
      </vt:variant>
      <vt:variant>
        <vt:lpwstr/>
      </vt:variant>
      <vt:variant>
        <vt:lpwstr>_Toc26275711</vt:lpwstr>
      </vt:variant>
      <vt:variant>
        <vt:i4>1114164</vt:i4>
      </vt:variant>
      <vt:variant>
        <vt:i4>581</vt:i4>
      </vt:variant>
      <vt:variant>
        <vt:i4>0</vt:i4>
      </vt:variant>
      <vt:variant>
        <vt:i4>5</vt:i4>
      </vt:variant>
      <vt:variant>
        <vt:lpwstr/>
      </vt:variant>
      <vt:variant>
        <vt:lpwstr>_Toc26275710</vt:lpwstr>
      </vt:variant>
      <vt:variant>
        <vt:i4>1572917</vt:i4>
      </vt:variant>
      <vt:variant>
        <vt:i4>575</vt:i4>
      </vt:variant>
      <vt:variant>
        <vt:i4>0</vt:i4>
      </vt:variant>
      <vt:variant>
        <vt:i4>5</vt:i4>
      </vt:variant>
      <vt:variant>
        <vt:lpwstr/>
      </vt:variant>
      <vt:variant>
        <vt:lpwstr>_Toc26275709</vt:lpwstr>
      </vt:variant>
      <vt:variant>
        <vt:i4>1638453</vt:i4>
      </vt:variant>
      <vt:variant>
        <vt:i4>569</vt:i4>
      </vt:variant>
      <vt:variant>
        <vt:i4>0</vt:i4>
      </vt:variant>
      <vt:variant>
        <vt:i4>5</vt:i4>
      </vt:variant>
      <vt:variant>
        <vt:lpwstr/>
      </vt:variant>
      <vt:variant>
        <vt:lpwstr>_Toc26275708</vt:lpwstr>
      </vt:variant>
      <vt:variant>
        <vt:i4>1441845</vt:i4>
      </vt:variant>
      <vt:variant>
        <vt:i4>563</vt:i4>
      </vt:variant>
      <vt:variant>
        <vt:i4>0</vt:i4>
      </vt:variant>
      <vt:variant>
        <vt:i4>5</vt:i4>
      </vt:variant>
      <vt:variant>
        <vt:lpwstr/>
      </vt:variant>
      <vt:variant>
        <vt:lpwstr>_Toc26275707</vt:lpwstr>
      </vt:variant>
      <vt:variant>
        <vt:i4>1507381</vt:i4>
      </vt:variant>
      <vt:variant>
        <vt:i4>557</vt:i4>
      </vt:variant>
      <vt:variant>
        <vt:i4>0</vt:i4>
      </vt:variant>
      <vt:variant>
        <vt:i4>5</vt:i4>
      </vt:variant>
      <vt:variant>
        <vt:lpwstr/>
      </vt:variant>
      <vt:variant>
        <vt:lpwstr>_Toc26275706</vt:lpwstr>
      </vt:variant>
      <vt:variant>
        <vt:i4>1310773</vt:i4>
      </vt:variant>
      <vt:variant>
        <vt:i4>551</vt:i4>
      </vt:variant>
      <vt:variant>
        <vt:i4>0</vt:i4>
      </vt:variant>
      <vt:variant>
        <vt:i4>5</vt:i4>
      </vt:variant>
      <vt:variant>
        <vt:lpwstr/>
      </vt:variant>
      <vt:variant>
        <vt:lpwstr>_Toc26275705</vt:lpwstr>
      </vt:variant>
      <vt:variant>
        <vt:i4>1376309</vt:i4>
      </vt:variant>
      <vt:variant>
        <vt:i4>545</vt:i4>
      </vt:variant>
      <vt:variant>
        <vt:i4>0</vt:i4>
      </vt:variant>
      <vt:variant>
        <vt:i4>5</vt:i4>
      </vt:variant>
      <vt:variant>
        <vt:lpwstr/>
      </vt:variant>
      <vt:variant>
        <vt:lpwstr>_Toc26275704</vt:lpwstr>
      </vt:variant>
      <vt:variant>
        <vt:i4>1179701</vt:i4>
      </vt:variant>
      <vt:variant>
        <vt:i4>539</vt:i4>
      </vt:variant>
      <vt:variant>
        <vt:i4>0</vt:i4>
      </vt:variant>
      <vt:variant>
        <vt:i4>5</vt:i4>
      </vt:variant>
      <vt:variant>
        <vt:lpwstr/>
      </vt:variant>
      <vt:variant>
        <vt:lpwstr>_Toc26275703</vt:lpwstr>
      </vt:variant>
      <vt:variant>
        <vt:i4>1245237</vt:i4>
      </vt:variant>
      <vt:variant>
        <vt:i4>533</vt:i4>
      </vt:variant>
      <vt:variant>
        <vt:i4>0</vt:i4>
      </vt:variant>
      <vt:variant>
        <vt:i4>5</vt:i4>
      </vt:variant>
      <vt:variant>
        <vt:lpwstr/>
      </vt:variant>
      <vt:variant>
        <vt:lpwstr>_Toc26275702</vt:lpwstr>
      </vt:variant>
      <vt:variant>
        <vt:i4>1048629</vt:i4>
      </vt:variant>
      <vt:variant>
        <vt:i4>527</vt:i4>
      </vt:variant>
      <vt:variant>
        <vt:i4>0</vt:i4>
      </vt:variant>
      <vt:variant>
        <vt:i4>5</vt:i4>
      </vt:variant>
      <vt:variant>
        <vt:lpwstr/>
      </vt:variant>
      <vt:variant>
        <vt:lpwstr>_Toc26275701</vt:lpwstr>
      </vt:variant>
      <vt:variant>
        <vt:i4>1114165</vt:i4>
      </vt:variant>
      <vt:variant>
        <vt:i4>521</vt:i4>
      </vt:variant>
      <vt:variant>
        <vt:i4>0</vt:i4>
      </vt:variant>
      <vt:variant>
        <vt:i4>5</vt:i4>
      </vt:variant>
      <vt:variant>
        <vt:lpwstr/>
      </vt:variant>
      <vt:variant>
        <vt:lpwstr>_Toc26275700</vt:lpwstr>
      </vt:variant>
      <vt:variant>
        <vt:i4>1638460</vt:i4>
      </vt:variant>
      <vt:variant>
        <vt:i4>515</vt:i4>
      </vt:variant>
      <vt:variant>
        <vt:i4>0</vt:i4>
      </vt:variant>
      <vt:variant>
        <vt:i4>5</vt:i4>
      </vt:variant>
      <vt:variant>
        <vt:lpwstr/>
      </vt:variant>
      <vt:variant>
        <vt:lpwstr>_Toc26275699</vt:lpwstr>
      </vt:variant>
      <vt:variant>
        <vt:i4>1572924</vt:i4>
      </vt:variant>
      <vt:variant>
        <vt:i4>509</vt:i4>
      </vt:variant>
      <vt:variant>
        <vt:i4>0</vt:i4>
      </vt:variant>
      <vt:variant>
        <vt:i4>5</vt:i4>
      </vt:variant>
      <vt:variant>
        <vt:lpwstr/>
      </vt:variant>
      <vt:variant>
        <vt:lpwstr>_Toc26275698</vt:lpwstr>
      </vt:variant>
      <vt:variant>
        <vt:i4>1507388</vt:i4>
      </vt:variant>
      <vt:variant>
        <vt:i4>503</vt:i4>
      </vt:variant>
      <vt:variant>
        <vt:i4>0</vt:i4>
      </vt:variant>
      <vt:variant>
        <vt:i4>5</vt:i4>
      </vt:variant>
      <vt:variant>
        <vt:lpwstr/>
      </vt:variant>
      <vt:variant>
        <vt:lpwstr>_Toc26275697</vt:lpwstr>
      </vt:variant>
      <vt:variant>
        <vt:i4>1441852</vt:i4>
      </vt:variant>
      <vt:variant>
        <vt:i4>497</vt:i4>
      </vt:variant>
      <vt:variant>
        <vt:i4>0</vt:i4>
      </vt:variant>
      <vt:variant>
        <vt:i4>5</vt:i4>
      </vt:variant>
      <vt:variant>
        <vt:lpwstr/>
      </vt:variant>
      <vt:variant>
        <vt:lpwstr>_Toc26275696</vt:lpwstr>
      </vt:variant>
      <vt:variant>
        <vt:i4>1376316</vt:i4>
      </vt:variant>
      <vt:variant>
        <vt:i4>491</vt:i4>
      </vt:variant>
      <vt:variant>
        <vt:i4>0</vt:i4>
      </vt:variant>
      <vt:variant>
        <vt:i4>5</vt:i4>
      </vt:variant>
      <vt:variant>
        <vt:lpwstr/>
      </vt:variant>
      <vt:variant>
        <vt:lpwstr>_Toc26275695</vt:lpwstr>
      </vt:variant>
      <vt:variant>
        <vt:i4>1310780</vt:i4>
      </vt:variant>
      <vt:variant>
        <vt:i4>485</vt:i4>
      </vt:variant>
      <vt:variant>
        <vt:i4>0</vt:i4>
      </vt:variant>
      <vt:variant>
        <vt:i4>5</vt:i4>
      </vt:variant>
      <vt:variant>
        <vt:lpwstr/>
      </vt:variant>
      <vt:variant>
        <vt:lpwstr>_Toc26275694</vt:lpwstr>
      </vt:variant>
      <vt:variant>
        <vt:i4>1245244</vt:i4>
      </vt:variant>
      <vt:variant>
        <vt:i4>476</vt:i4>
      </vt:variant>
      <vt:variant>
        <vt:i4>0</vt:i4>
      </vt:variant>
      <vt:variant>
        <vt:i4>5</vt:i4>
      </vt:variant>
      <vt:variant>
        <vt:lpwstr/>
      </vt:variant>
      <vt:variant>
        <vt:lpwstr>_Toc26275693</vt:lpwstr>
      </vt:variant>
      <vt:variant>
        <vt:i4>1179708</vt:i4>
      </vt:variant>
      <vt:variant>
        <vt:i4>470</vt:i4>
      </vt:variant>
      <vt:variant>
        <vt:i4>0</vt:i4>
      </vt:variant>
      <vt:variant>
        <vt:i4>5</vt:i4>
      </vt:variant>
      <vt:variant>
        <vt:lpwstr/>
      </vt:variant>
      <vt:variant>
        <vt:lpwstr>_Toc26275692</vt:lpwstr>
      </vt:variant>
      <vt:variant>
        <vt:i4>1114172</vt:i4>
      </vt:variant>
      <vt:variant>
        <vt:i4>464</vt:i4>
      </vt:variant>
      <vt:variant>
        <vt:i4>0</vt:i4>
      </vt:variant>
      <vt:variant>
        <vt:i4>5</vt:i4>
      </vt:variant>
      <vt:variant>
        <vt:lpwstr/>
      </vt:variant>
      <vt:variant>
        <vt:lpwstr>_Toc26275691</vt:lpwstr>
      </vt:variant>
      <vt:variant>
        <vt:i4>1835066</vt:i4>
      </vt:variant>
      <vt:variant>
        <vt:i4>455</vt:i4>
      </vt:variant>
      <vt:variant>
        <vt:i4>0</vt:i4>
      </vt:variant>
      <vt:variant>
        <vt:i4>5</vt:i4>
      </vt:variant>
      <vt:variant>
        <vt:lpwstr/>
      </vt:variant>
      <vt:variant>
        <vt:lpwstr>_Toc26368338</vt:lpwstr>
      </vt:variant>
      <vt:variant>
        <vt:i4>1245242</vt:i4>
      </vt:variant>
      <vt:variant>
        <vt:i4>449</vt:i4>
      </vt:variant>
      <vt:variant>
        <vt:i4>0</vt:i4>
      </vt:variant>
      <vt:variant>
        <vt:i4>5</vt:i4>
      </vt:variant>
      <vt:variant>
        <vt:lpwstr/>
      </vt:variant>
      <vt:variant>
        <vt:lpwstr>_Toc26368337</vt:lpwstr>
      </vt:variant>
      <vt:variant>
        <vt:i4>1179706</vt:i4>
      </vt:variant>
      <vt:variant>
        <vt:i4>443</vt:i4>
      </vt:variant>
      <vt:variant>
        <vt:i4>0</vt:i4>
      </vt:variant>
      <vt:variant>
        <vt:i4>5</vt:i4>
      </vt:variant>
      <vt:variant>
        <vt:lpwstr/>
      </vt:variant>
      <vt:variant>
        <vt:lpwstr>_Toc26368336</vt:lpwstr>
      </vt:variant>
      <vt:variant>
        <vt:i4>1114170</vt:i4>
      </vt:variant>
      <vt:variant>
        <vt:i4>437</vt:i4>
      </vt:variant>
      <vt:variant>
        <vt:i4>0</vt:i4>
      </vt:variant>
      <vt:variant>
        <vt:i4>5</vt:i4>
      </vt:variant>
      <vt:variant>
        <vt:lpwstr/>
      </vt:variant>
      <vt:variant>
        <vt:lpwstr>_Toc26368335</vt:lpwstr>
      </vt:variant>
      <vt:variant>
        <vt:i4>1048634</vt:i4>
      </vt:variant>
      <vt:variant>
        <vt:i4>431</vt:i4>
      </vt:variant>
      <vt:variant>
        <vt:i4>0</vt:i4>
      </vt:variant>
      <vt:variant>
        <vt:i4>5</vt:i4>
      </vt:variant>
      <vt:variant>
        <vt:lpwstr/>
      </vt:variant>
      <vt:variant>
        <vt:lpwstr>_Toc26368334</vt:lpwstr>
      </vt:variant>
      <vt:variant>
        <vt:i4>1507386</vt:i4>
      </vt:variant>
      <vt:variant>
        <vt:i4>425</vt:i4>
      </vt:variant>
      <vt:variant>
        <vt:i4>0</vt:i4>
      </vt:variant>
      <vt:variant>
        <vt:i4>5</vt:i4>
      </vt:variant>
      <vt:variant>
        <vt:lpwstr/>
      </vt:variant>
      <vt:variant>
        <vt:lpwstr>_Toc26368333</vt:lpwstr>
      </vt:variant>
      <vt:variant>
        <vt:i4>1441850</vt:i4>
      </vt:variant>
      <vt:variant>
        <vt:i4>419</vt:i4>
      </vt:variant>
      <vt:variant>
        <vt:i4>0</vt:i4>
      </vt:variant>
      <vt:variant>
        <vt:i4>5</vt:i4>
      </vt:variant>
      <vt:variant>
        <vt:lpwstr/>
      </vt:variant>
      <vt:variant>
        <vt:lpwstr>_Toc26368332</vt:lpwstr>
      </vt:variant>
      <vt:variant>
        <vt:i4>1376314</vt:i4>
      </vt:variant>
      <vt:variant>
        <vt:i4>413</vt:i4>
      </vt:variant>
      <vt:variant>
        <vt:i4>0</vt:i4>
      </vt:variant>
      <vt:variant>
        <vt:i4>5</vt:i4>
      </vt:variant>
      <vt:variant>
        <vt:lpwstr/>
      </vt:variant>
      <vt:variant>
        <vt:lpwstr>_Toc26368331</vt:lpwstr>
      </vt:variant>
      <vt:variant>
        <vt:i4>1310778</vt:i4>
      </vt:variant>
      <vt:variant>
        <vt:i4>407</vt:i4>
      </vt:variant>
      <vt:variant>
        <vt:i4>0</vt:i4>
      </vt:variant>
      <vt:variant>
        <vt:i4>5</vt:i4>
      </vt:variant>
      <vt:variant>
        <vt:lpwstr/>
      </vt:variant>
      <vt:variant>
        <vt:lpwstr>_Toc26368330</vt:lpwstr>
      </vt:variant>
      <vt:variant>
        <vt:i4>1900603</vt:i4>
      </vt:variant>
      <vt:variant>
        <vt:i4>401</vt:i4>
      </vt:variant>
      <vt:variant>
        <vt:i4>0</vt:i4>
      </vt:variant>
      <vt:variant>
        <vt:i4>5</vt:i4>
      </vt:variant>
      <vt:variant>
        <vt:lpwstr/>
      </vt:variant>
      <vt:variant>
        <vt:lpwstr>_Toc26368329</vt:lpwstr>
      </vt:variant>
      <vt:variant>
        <vt:i4>1835067</vt:i4>
      </vt:variant>
      <vt:variant>
        <vt:i4>395</vt:i4>
      </vt:variant>
      <vt:variant>
        <vt:i4>0</vt:i4>
      </vt:variant>
      <vt:variant>
        <vt:i4>5</vt:i4>
      </vt:variant>
      <vt:variant>
        <vt:lpwstr/>
      </vt:variant>
      <vt:variant>
        <vt:lpwstr>_Toc26368328</vt:lpwstr>
      </vt:variant>
      <vt:variant>
        <vt:i4>1245243</vt:i4>
      </vt:variant>
      <vt:variant>
        <vt:i4>389</vt:i4>
      </vt:variant>
      <vt:variant>
        <vt:i4>0</vt:i4>
      </vt:variant>
      <vt:variant>
        <vt:i4>5</vt:i4>
      </vt:variant>
      <vt:variant>
        <vt:lpwstr/>
      </vt:variant>
      <vt:variant>
        <vt:lpwstr>_Toc26368327</vt:lpwstr>
      </vt:variant>
      <vt:variant>
        <vt:i4>1179707</vt:i4>
      </vt:variant>
      <vt:variant>
        <vt:i4>383</vt:i4>
      </vt:variant>
      <vt:variant>
        <vt:i4>0</vt:i4>
      </vt:variant>
      <vt:variant>
        <vt:i4>5</vt:i4>
      </vt:variant>
      <vt:variant>
        <vt:lpwstr/>
      </vt:variant>
      <vt:variant>
        <vt:lpwstr>_Toc26368326</vt:lpwstr>
      </vt:variant>
      <vt:variant>
        <vt:i4>1114171</vt:i4>
      </vt:variant>
      <vt:variant>
        <vt:i4>377</vt:i4>
      </vt:variant>
      <vt:variant>
        <vt:i4>0</vt:i4>
      </vt:variant>
      <vt:variant>
        <vt:i4>5</vt:i4>
      </vt:variant>
      <vt:variant>
        <vt:lpwstr/>
      </vt:variant>
      <vt:variant>
        <vt:lpwstr>_Toc26368325</vt:lpwstr>
      </vt:variant>
      <vt:variant>
        <vt:i4>1048635</vt:i4>
      </vt:variant>
      <vt:variant>
        <vt:i4>371</vt:i4>
      </vt:variant>
      <vt:variant>
        <vt:i4>0</vt:i4>
      </vt:variant>
      <vt:variant>
        <vt:i4>5</vt:i4>
      </vt:variant>
      <vt:variant>
        <vt:lpwstr/>
      </vt:variant>
      <vt:variant>
        <vt:lpwstr>_Toc26368324</vt:lpwstr>
      </vt:variant>
      <vt:variant>
        <vt:i4>1507387</vt:i4>
      </vt:variant>
      <vt:variant>
        <vt:i4>365</vt:i4>
      </vt:variant>
      <vt:variant>
        <vt:i4>0</vt:i4>
      </vt:variant>
      <vt:variant>
        <vt:i4>5</vt:i4>
      </vt:variant>
      <vt:variant>
        <vt:lpwstr/>
      </vt:variant>
      <vt:variant>
        <vt:lpwstr>_Toc26368323</vt:lpwstr>
      </vt:variant>
      <vt:variant>
        <vt:i4>1441851</vt:i4>
      </vt:variant>
      <vt:variant>
        <vt:i4>359</vt:i4>
      </vt:variant>
      <vt:variant>
        <vt:i4>0</vt:i4>
      </vt:variant>
      <vt:variant>
        <vt:i4>5</vt:i4>
      </vt:variant>
      <vt:variant>
        <vt:lpwstr/>
      </vt:variant>
      <vt:variant>
        <vt:lpwstr>_Toc26368322</vt:lpwstr>
      </vt:variant>
      <vt:variant>
        <vt:i4>1376315</vt:i4>
      </vt:variant>
      <vt:variant>
        <vt:i4>353</vt:i4>
      </vt:variant>
      <vt:variant>
        <vt:i4>0</vt:i4>
      </vt:variant>
      <vt:variant>
        <vt:i4>5</vt:i4>
      </vt:variant>
      <vt:variant>
        <vt:lpwstr/>
      </vt:variant>
      <vt:variant>
        <vt:lpwstr>_Toc26368321</vt:lpwstr>
      </vt:variant>
      <vt:variant>
        <vt:i4>1310779</vt:i4>
      </vt:variant>
      <vt:variant>
        <vt:i4>347</vt:i4>
      </vt:variant>
      <vt:variant>
        <vt:i4>0</vt:i4>
      </vt:variant>
      <vt:variant>
        <vt:i4>5</vt:i4>
      </vt:variant>
      <vt:variant>
        <vt:lpwstr/>
      </vt:variant>
      <vt:variant>
        <vt:lpwstr>_Toc26368320</vt:lpwstr>
      </vt:variant>
      <vt:variant>
        <vt:i4>1900600</vt:i4>
      </vt:variant>
      <vt:variant>
        <vt:i4>341</vt:i4>
      </vt:variant>
      <vt:variant>
        <vt:i4>0</vt:i4>
      </vt:variant>
      <vt:variant>
        <vt:i4>5</vt:i4>
      </vt:variant>
      <vt:variant>
        <vt:lpwstr/>
      </vt:variant>
      <vt:variant>
        <vt:lpwstr>_Toc26368319</vt:lpwstr>
      </vt:variant>
      <vt:variant>
        <vt:i4>1835064</vt:i4>
      </vt:variant>
      <vt:variant>
        <vt:i4>335</vt:i4>
      </vt:variant>
      <vt:variant>
        <vt:i4>0</vt:i4>
      </vt:variant>
      <vt:variant>
        <vt:i4>5</vt:i4>
      </vt:variant>
      <vt:variant>
        <vt:lpwstr/>
      </vt:variant>
      <vt:variant>
        <vt:lpwstr>_Toc26368318</vt:lpwstr>
      </vt:variant>
      <vt:variant>
        <vt:i4>1245240</vt:i4>
      </vt:variant>
      <vt:variant>
        <vt:i4>329</vt:i4>
      </vt:variant>
      <vt:variant>
        <vt:i4>0</vt:i4>
      </vt:variant>
      <vt:variant>
        <vt:i4>5</vt:i4>
      </vt:variant>
      <vt:variant>
        <vt:lpwstr/>
      </vt:variant>
      <vt:variant>
        <vt:lpwstr>_Toc26368317</vt:lpwstr>
      </vt:variant>
      <vt:variant>
        <vt:i4>1179704</vt:i4>
      </vt:variant>
      <vt:variant>
        <vt:i4>323</vt:i4>
      </vt:variant>
      <vt:variant>
        <vt:i4>0</vt:i4>
      </vt:variant>
      <vt:variant>
        <vt:i4>5</vt:i4>
      </vt:variant>
      <vt:variant>
        <vt:lpwstr/>
      </vt:variant>
      <vt:variant>
        <vt:lpwstr>_Toc26368316</vt:lpwstr>
      </vt:variant>
      <vt:variant>
        <vt:i4>1114168</vt:i4>
      </vt:variant>
      <vt:variant>
        <vt:i4>317</vt:i4>
      </vt:variant>
      <vt:variant>
        <vt:i4>0</vt:i4>
      </vt:variant>
      <vt:variant>
        <vt:i4>5</vt:i4>
      </vt:variant>
      <vt:variant>
        <vt:lpwstr/>
      </vt:variant>
      <vt:variant>
        <vt:lpwstr>_Toc26368315</vt:lpwstr>
      </vt:variant>
      <vt:variant>
        <vt:i4>1048632</vt:i4>
      </vt:variant>
      <vt:variant>
        <vt:i4>311</vt:i4>
      </vt:variant>
      <vt:variant>
        <vt:i4>0</vt:i4>
      </vt:variant>
      <vt:variant>
        <vt:i4>5</vt:i4>
      </vt:variant>
      <vt:variant>
        <vt:lpwstr/>
      </vt:variant>
      <vt:variant>
        <vt:lpwstr>_Toc26368314</vt:lpwstr>
      </vt:variant>
      <vt:variant>
        <vt:i4>1507384</vt:i4>
      </vt:variant>
      <vt:variant>
        <vt:i4>305</vt:i4>
      </vt:variant>
      <vt:variant>
        <vt:i4>0</vt:i4>
      </vt:variant>
      <vt:variant>
        <vt:i4>5</vt:i4>
      </vt:variant>
      <vt:variant>
        <vt:lpwstr/>
      </vt:variant>
      <vt:variant>
        <vt:lpwstr>_Toc26368313</vt:lpwstr>
      </vt:variant>
      <vt:variant>
        <vt:i4>1441848</vt:i4>
      </vt:variant>
      <vt:variant>
        <vt:i4>299</vt:i4>
      </vt:variant>
      <vt:variant>
        <vt:i4>0</vt:i4>
      </vt:variant>
      <vt:variant>
        <vt:i4>5</vt:i4>
      </vt:variant>
      <vt:variant>
        <vt:lpwstr/>
      </vt:variant>
      <vt:variant>
        <vt:lpwstr>_Toc26368312</vt:lpwstr>
      </vt:variant>
      <vt:variant>
        <vt:i4>1376312</vt:i4>
      </vt:variant>
      <vt:variant>
        <vt:i4>293</vt:i4>
      </vt:variant>
      <vt:variant>
        <vt:i4>0</vt:i4>
      </vt:variant>
      <vt:variant>
        <vt:i4>5</vt:i4>
      </vt:variant>
      <vt:variant>
        <vt:lpwstr/>
      </vt:variant>
      <vt:variant>
        <vt:lpwstr>_Toc26368311</vt:lpwstr>
      </vt:variant>
      <vt:variant>
        <vt:i4>1310776</vt:i4>
      </vt:variant>
      <vt:variant>
        <vt:i4>287</vt:i4>
      </vt:variant>
      <vt:variant>
        <vt:i4>0</vt:i4>
      </vt:variant>
      <vt:variant>
        <vt:i4>5</vt:i4>
      </vt:variant>
      <vt:variant>
        <vt:lpwstr/>
      </vt:variant>
      <vt:variant>
        <vt:lpwstr>_Toc26368310</vt:lpwstr>
      </vt:variant>
      <vt:variant>
        <vt:i4>1900601</vt:i4>
      </vt:variant>
      <vt:variant>
        <vt:i4>281</vt:i4>
      </vt:variant>
      <vt:variant>
        <vt:i4>0</vt:i4>
      </vt:variant>
      <vt:variant>
        <vt:i4>5</vt:i4>
      </vt:variant>
      <vt:variant>
        <vt:lpwstr/>
      </vt:variant>
      <vt:variant>
        <vt:lpwstr>_Toc26368309</vt:lpwstr>
      </vt:variant>
      <vt:variant>
        <vt:i4>1835065</vt:i4>
      </vt:variant>
      <vt:variant>
        <vt:i4>275</vt:i4>
      </vt:variant>
      <vt:variant>
        <vt:i4>0</vt:i4>
      </vt:variant>
      <vt:variant>
        <vt:i4>5</vt:i4>
      </vt:variant>
      <vt:variant>
        <vt:lpwstr/>
      </vt:variant>
      <vt:variant>
        <vt:lpwstr>_Toc26368308</vt:lpwstr>
      </vt:variant>
      <vt:variant>
        <vt:i4>1245241</vt:i4>
      </vt:variant>
      <vt:variant>
        <vt:i4>269</vt:i4>
      </vt:variant>
      <vt:variant>
        <vt:i4>0</vt:i4>
      </vt:variant>
      <vt:variant>
        <vt:i4>5</vt:i4>
      </vt:variant>
      <vt:variant>
        <vt:lpwstr/>
      </vt:variant>
      <vt:variant>
        <vt:lpwstr>_Toc26368307</vt:lpwstr>
      </vt:variant>
      <vt:variant>
        <vt:i4>1179705</vt:i4>
      </vt:variant>
      <vt:variant>
        <vt:i4>263</vt:i4>
      </vt:variant>
      <vt:variant>
        <vt:i4>0</vt:i4>
      </vt:variant>
      <vt:variant>
        <vt:i4>5</vt:i4>
      </vt:variant>
      <vt:variant>
        <vt:lpwstr/>
      </vt:variant>
      <vt:variant>
        <vt:lpwstr>_Toc26368306</vt:lpwstr>
      </vt:variant>
      <vt:variant>
        <vt:i4>1114169</vt:i4>
      </vt:variant>
      <vt:variant>
        <vt:i4>257</vt:i4>
      </vt:variant>
      <vt:variant>
        <vt:i4>0</vt:i4>
      </vt:variant>
      <vt:variant>
        <vt:i4>5</vt:i4>
      </vt:variant>
      <vt:variant>
        <vt:lpwstr/>
      </vt:variant>
      <vt:variant>
        <vt:lpwstr>_Toc26368305</vt:lpwstr>
      </vt:variant>
      <vt:variant>
        <vt:i4>1048633</vt:i4>
      </vt:variant>
      <vt:variant>
        <vt:i4>251</vt:i4>
      </vt:variant>
      <vt:variant>
        <vt:i4>0</vt:i4>
      </vt:variant>
      <vt:variant>
        <vt:i4>5</vt:i4>
      </vt:variant>
      <vt:variant>
        <vt:lpwstr/>
      </vt:variant>
      <vt:variant>
        <vt:lpwstr>_Toc26368304</vt:lpwstr>
      </vt:variant>
      <vt:variant>
        <vt:i4>1507385</vt:i4>
      </vt:variant>
      <vt:variant>
        <vt:i4>245</vt:i4>
      </vt:variant>
      <vt:variant>
        <vt:i4>0</vt:i4>
      </vt:variant>
      <vt:variant>
        <vt:i4>5</vt:i4>
      </vt:variant>
      <vt:variant>
        <vt:lpwstr/>
      </vt:variant>
      <vt:variant>
        <vt:lpwstr>_Toc26368303</vt:lpwstr>
      </vt:variant>
      <vt:variant>
        <vt:i4>1441849</vt:i4>
      </vt:variant>
      <vt:variant>
        <vt:i4>239</vt:i4>
      </vt:variant>
      <vt:variant>
        <vt:i4>0</vt:i4>
      </vt:variant>
      <vt:variant>
        <vt:i4>5</vt:i4>
      </vt:variant>
      <vt:variant>
        <vt:lpwstr/>
      </vt:variant>
      <vt:variant>
        <vt:lpwstr>_Toc26368302</vt:lpwstr>
      </vt:variant>
      <vt:variant>
        <vt:i4>1376313</vt:i4>
      </vt:variant>
      <vt:variant>
        <vt:i4>233</vt:i4>
      </vt:variant>
      <vt:variant>
        <vt:i4>0</vt:i4>
      </vt:variant>
      <vt:variant>
        <vt:i4>5</vt:i4>
      </vt:variant>
      <vt:variant>
        <vt:lpwstr/>
      </vt:variant>
      <vt:variant>
        <vt:lpwstr>_Toc26368301</vt:lpwstr>
      </vt:variant>
      <vt:variant>
        <vt:i4>1310777</vt:i4>
      </vt:variant>
      <vt:variant>
        <vt:i4>227</vt:i4>
      </vt:variant>
      <vt:variant>
        <vt:i4>0</vt:i4>
      </vt:variant>
      <vt:variant>
        <vt:i4>5</vt:i4>
      </vt:variant>
      <vt:variant>
        <vt:lpwstr/>
      </vt:variant>
      <vt:variant>
        <vt:lpwstr>_Toc26368300</vt:lpwstr>
      </vt:variant>
      <vt:variant>
        <vt:i4>1835056</vt:i4>
      </vt:variant>
      <vt:variant>
        <vt:i4>221</vt:i4>
      </vt:variant>
      <vt:variant>
        <vt:i4>0</vt:i4>
      </vt:variant>
      <vt:variant>
        <vt:i4>5</vt:i4>
      </vt:variant>
      <vt:variant>
        <vt:lpwstr/>
      </vt:variant>
      <vt:variant>
        <vt:lpwstr>_Toc26368299</vt:lpwstr>
      </vt:variant>
      <vt:variant>
        <vt:i4>1900592</vt:i4>
      </vt:variant>
      <vt:variant>
        <vt:i4>215</vt:i4>
      </vt:variant>
      <vt:variant>
        <vt:i4>0</vt:i4>
      </vt:variant>
      <vt:variant>
        <vt:i4>5</vt:i4>
      </vt:variant>
      <vt:variant>
        <vt:lpwstr/>
      </vt:variant>
      <vt:variant>
        <vt:lpwstr>_Toc26368298</vt:lpwstr>
      </vt:variant>
      <vt:variant>
        <vt:i4>1179696</vt:i4>
      </vt:variant>
      <vt:variant>
        <vt:i4>209</vt:i4>
      </vt:variant>
      <vt:variant>
        <vt:i4>0</vt:i4>
      </vt:variant>
      <vt:variant>
        <vt:i4>5</vt:i4>
      </vt:variant>
      <vt:variant>
        <vt:lpwstr/>
      </vt:variant>
      <vt:variant>
        <vt:lpwstr>_Toc26368297</vt:lpwstr>
      </vt:variant>
      <vt:variant>
        <vt:i4>1245232</vt:i4>
      </vt:variant>
      <vt:variant>
        <vt:i4>203</vt:i4>
      </vt:variant>
      <vt:variant>
        <vt:i4>0</vt:i4>
      </vt:variant>
      <vt:variant>
        <vt:i4>5</vt:i4>
      </vt:variant>
      <vt:variant>
        <vt:lpwstr/>
      </vt:variant>
      <vt:variant>
        <vt:lpwstr>_Toc26368296</vt:lpwstr>
      </vt:variant>
      <vt:variant>
        <vt:i4>1048624</vt:i4>
      </vt:variant>
      <vt:variant>
        <vt:i4>197</vt:i4>
      </vt:variant>
      <vt:variant>
        <vt:i4>0</vt:i4>
      </vt:variant>
      <vt:variant>
        <vt:i4>5</vt:i4>
      </vt:variant>
      <vt:variant>
        <vt:lpwstr/>
      </vt:variant>
      <vt:variant>
        <vt:lpwstr>_Toc26368295</vt:lpwstr>
      </vt:variant>
      <vt:variant>
        <vt:i4>1114160</vt:i4>
      </vt:variant>
      <vt:variant>
        <vt:i4>191</vt:i4>
      </vt:variant>
      <vt:variant>
        <vt:i4>0</vt:i4>
      </vt:variant>
      <vt:variant>
        <vt:i4>5</vt:i4>
      </vt:variant>
      <vt:variant>
        <vt:lpwstr/>
      </vt:variant>
      <vt:variant>
        <vt:lpwstr>_Toc26368294</vt:lpwstr>
      </vt:variant>
      <vt:variant>
        <vt:i4>1441840</vt:i4>
      </vt:variant>
      <vt:variant>
        <vt:i4>185</vt:i4>
      </vt:variant>
      <vt:variant>
        <vt:i4>0</vt:i4>
      </vt:variant>
      <vt:variant>
        <vt:i4>5</vt:i4>
      </vt:variant>
      <vt:variant>
        <vt:lpwstr/>
      </vt:variant>
      <vt:variant>
        <vt:lpwstr>_Toc26368293</vt:lpwstr>
      </vt:variant>
      <vt:variant>
        <vt:i4>1507376</vt:i4>
      </vt:variant>
      <vt:variant>
        <vt:i4>179</vt:i4>
      </vt:variant>
      <vt:variant>
        <vt:i4>0</vt:i4>
      </vt:variant>
      <vt:variant>
        <vt:i4>5</vt:i4>
      </vt:variant>
      <vt:variant>
        <vt:lpwstr/>
      </vt:variant>
      <vt:variant>
        <vt:lpwstr>_Toc26368292</vt:lpwstr>
      </vt:variant>
      <vt:variant>
        <vt:i4>1310768</vt:i4>
      </vt:variant>
      <vt:variant>
        <vt:i4>173</vt:i4>
      </vt:variant>
      <vt:variant>
        <vt:i4>0</vt:i4>
      </vt:variant>
      <vt:variant>
        <vt:i4>5</vt:i4>
      </vt:variant>
      <vt:variant>
        <vt:lpwstr/>
      </vt:variant>
      <vt:variant>
        <vt:lpwstr>_Toc26368291</vt:lpwstr>
      </vt:variant>
      <vt:variant>
        <vt:i4>1376304</vt:i4>
      </vt:variant>
      <vt:variant>
        <vt:i4>167</vt:i4>
      </vt:variant>
      <vt:variant>
        <vt:i4>0</vt:i4>
      </vt:variant>
      <vt:variant>
        <vt:i4>5</vt:i4>
      </vt:variant>
      <vt:variant>
        <vt:lpwstr/>
      </vt:variant>
      <vt:variant>
        <vt:lpwstr>_Toc26368290</vt:lpwstr>
      </vt:variant>
      <vt:variant>
        <vt:i4>1835057</vt:i4>
      </vt:variant>
      <vt:variant>
        <vt:i4>161</vt:i4>
      </vt:variant>
      <vt:variant>
        <vt:i4>0</vt:i4>
      </vt:variant>
      <vt:variant>
        <vt:i4>5</vt:i4>
      </vt:variant>
      <vt:variant>
        <vt:lpwstr/>
      </vt:variant>
      <vt:variant>
        <vt:lpwstr>_Toc26368289</vt:lpwstr>
      </vt:variant>
      <vt:variant>
        <vt:i4>1900593</vt:i4>
      </vt:variant>
      <vt:variant>
        <vt:i4>155</vt:i4>
      </vt:variant>
      <vt:variant>
        <vt:i4>0</vt:i4>
      </vt:variant>
      <vt:variant>
        <vt:i4>5</vt:i4>
      </vt:variant>
      <vt:variant>
        <vt:lpwstr/>
      </vt:variant>
      <vt:variant>
        <vt:lpwstr>_Toc26368288</vt:lpwstr>
      </vt:variant>
      <vt:variant>
        <vt:i4>1179697</vt:i4>
      </vt:variant>
      <vt:variant>
        <vt:i4>149</vt:i4>
      </vt:variant>
      <vt:variant>
        <vt:i4>0</vt:i4>
      </vt:variant>
      <vt:variant>
        <vt:i4>5</vt:i4>
      </vt:variant>
      <vt:variant>
        <vt:lpwstr/>
      </vt:variant>
      <vt:variant>
        <vt:lpwstr>_Toc26368287</vt:lpwstr>
      </vt:variant>
      <vt:variant>
        <vt:i4>1245233</vt:i4>
      </vt:variant>
      <vt:variant>
        <vt:i4>143</vt:i4>
      </vt:variant>
      <vt:variant>
        <vt:i4>0</vt:i4>
      </vt:variant>
      <vt:variant>
        <vt:i4>5</vt:i4>
      </vt:variant>
      <vt:variant>
        <vt:lpwstr/>
      </vt:variant>
      <vt:variant>
        <vt:lpwstr>_Toc26368286</vt:lpwstr>
      </vt:variant>
      <vt:variant>
        <vt:i4>1048625</vt:i4>
      </vt:variant>
      <vt:variant>
        <vt:i4>137</vt:i4>
      </vt:variant>
      <vt:variant>
        <vt:i4>0</vt:i4>
      </vt:variant>
      <vt:variant>
        <vt:i4>5</vt:i4>
      </vt:variant>
      <vt:variant>
        <vt:lpwstr/>
      </vt:variant>
      <vt:variant>
        <vt:lpwstr>_Toc26368285</vt:lpwstr>
      </vt:variant>
      <vt:variant>
        <vt:i4>1114161</vt:i4>
      </vt:variant>
      <vt:variant>
        <vt:i4>131</vt:i4>
      </vt:variant>
      <vt:variant>
        <vt:i4>0</vt:i4>
      </vt:variant>
      <vt:variant>
        <vt:i4>5</vt:i4>
      </vt:variant>
      <vt:variant>
        <vt:lpwstr/>
      </vt:variant>
      <vt:variant>
        <vt:lpwstr>_Toc26368284</vt:lpwstr>
      </vt:variant>
      <vt:variant>
        <vt:i4>1441841</vt:i4>
      </vt:variant>
      <vt:variant>
        <vt:i4>125</vt:i4>
      </vt:variant>
      <vt:variant>
        <vt:i4>0</vt:i4>
      </vt:variant>
      <vt:variant>
        <vt:i4>5</vt:i4>
      </vt:variant>
      <vt:variant>
        <vt:lpwstr/>
      </vt:variant>
      <vt:variant>
        <vt:lpwstr>_Toc26368283</vt:lpwstr>
      </vt:variant>
      <vt:variant>
        <vt:i4>1507377</vt:i4>
      </vt:variant>
      <vt:variant>
        <vt:i4>119</vt:i4>
      </vt:variant>
      <vt:variant>
        <vt:i4>0</vt:i4>
      </vt:variant>
      <vt:variant>
        <vt:i4>5</vt:i4>
      </vt:variant>
      <vt:variant>
        <vt:lpwstr/>
      </vt:variant>
      <vt:variant>
        <vt:lpwstr>_Toc26368282</vt:lpwstr>
      </vt:variant>
      <vt:variant>
        <vt:i4>1310769</vt:i4>
      </vt:variant>
      <vt:variant>
        <vt:i4>113</vt:i4>
      </vt:variant>
      <vt:variant>
        <vt:i4>0</vt:i4>
      </vt:variant>
      <vt:variant>
        <vt:i4>5</vt:i4>
      </vt:variant>
      <vt:variant>
        <vt:lpwstr/>
      </vt:variant>
      <vt:variant>
        <vt:lpwstr>_Toc26368281</vt:lpwstr>
      </vt:variant>
      <vt:variant>
        <vt:i4>1376305</vt:i4>
      </vt:variant>
      <vt:variant>
        <vt:i4>107</vt:i4>
      </vt:variant>
      <vt:variant>
        <vt:i4>0</vt:i4>
      </vt:variant>
      <vt:variant>
        <vt:i4>5</vt:i4>
      </vt:variant>
      <vt:variant>
        <vt:lpwstr/>
      </vt:variant>
      <vt:variant>
        <vt:lpwstr>_Toc26368280</vt:lpwstr>
      </vt:variant>
      <vt:variant>
        <vt:i4>1835070</vt:i4>
      </vt:variant>
      <vt:variant>
        <vt:i4>101</vt:i4>
      </vt:variant>
      <vt:variant>
        <vt:i4>0</vt:i4>
      </vt:variant>
      <vt:variant>
        <vt:i4>5</vt:i4>
      </vt:variant>
      <vt:variant>
        <vt:lpwstr/>
      </vt:variant>
      <vt:variant>
        <vt:lpwstr>_Toc26368279</vt:lpwstr>
      </vt:variant>
      <vt:variant>
        <vt:i4>1900606</vt:i4>
      </vt:variant>
      <vt:variant>
        <vt:i4>95</vt:i4>
      </vt:variant>
      <vt:variant>
        <vt:i4>0</vt:i4>
      </vt:variant>
      <vt:variant>
        <vt:i4>5</vt:i4>
      </vt:variant>
      <vt:variant>
        <vt:lpwstr/>
      </vt:variant>
      <vt:variant>
        <vt:lpwstr>_Toc26368278</vt:lpwstr>
      </vt:variant>
      <vt:variant>
        <vt:i4>1179710</vt:i4>
      </vt:variant>
      <vt:variant>
        <vt:i4>89</vt:i4>
      </vt:variant>
      <vt:variant>
        <vt:i4>0</vt:i4>
      </vt:variant>
      <vt:variant>
        <vt:i4>5</vt:i4>
      </vt:variant>
      <vt:variant>
        <vt:lpwstr/>
      </vt:variant>
      <vt:variant>
        <vt:lpwstr>_Toc26368277</vt:lpwstr>
      </vt:variant>
      <vt:variant>
        <vt:i4>1245246</vt:i4>
      </vt:variant>
      <vt:variant>
        <vt:i4>83</vt:i4>
      </vt:variant>
      <vt:variant>
        <vt:i4>0</vt:i4>
      </vt:variant>
      <vt:variant>
        <vt:i4>5</vt:i4>
      </vt:variant>
      <vt:variant>
        <vt:lpwstr/>
      </vt:variant>
      <vt:variant>
        <vt:lpwstr>_Toc26368276</vt:lpwstr>
      </vt:variant>
      <vt:variant>
        <vt:i4>1048638</vt:i4>
      </vt:variant>
      <vt:variant>
        <vt:i4>77</vt:i4>
      </vt:variant>
      <vt:variant>
        <vt:i4>0</vt:i4>
      </vt:variant>
      <vt:variant>
        <vt:i4>5</vt:i4>
      </vt:variant>
      <vt:variant>
        <vt:lpwstr/>
      </vt:variant>
      <vt:variant>
        <vt:lpwstr>_Toc26368275</vt:lpwstr>
      </vt:variant>
      <vt:variant>
        <vt:i4>1114174</vt:i4>
      </vt:variant>
      <vt:variant>
        <vt:i4>71</vt:i4>
      </vt:variant>
      <vt:variant>
        <vt:i4>0</vt:i4>
      </vt:variant>
      <vt:variant>
        <vt:i4>5</vt:i4>
      </vt:variant>
      <vt:variant>
        <vt:lpwstr/>
      </vt:variant>
      <vt:variant>
        <vt:lpwstr>_Toc26368274</vt:lpwstr>
      </vt:variant>
      <vt:variant>
        <vt:i4>1441854</vt:i4>
      </vt:variant>
      <vt:variant>
        <vt:i4>65</vt:i4>
      </vt:variant>
      <vt:variant>
        <vt:i4>0</vt:i4>
      </vt:variant>
      <vt:variant>
        <vt:i4>5</vt:i4>
      </vt:variant>
      <vt:variant>
        <vt:lpwstr/>
      </vt:variant>
      <vt:variant>
        <vt:lpwstr>_Toc26368273</vt:lpwstr>
      </vt:variant>
      <vt:variant>
        <vt:i4>1507390</vt:i4>
      </vt:variant>
      <vt:variant>
        <vt:i4>59</vt:i4>
      </vt:variant>
      <vt:variant>
        <vt:i4>0</vt:i4>
      </vt:variant>
      <vt:variant>
        <vt:i4>5</vt:i4>
      </vt:variant>
      <vt:variant>
        <vt:lpwstr/>
      </vt:variant>
      <vt:variant>
        <vt:lpwstr>_Toc26368272</vt:lpwstr>
      </vt:variant>
      <vt:variant>
        <vt:i4>1310782</vt:i4>
      </vt:variant>
      <vt:variant>
        <vt:i4>53</vt:i4>
      </vt:variant>
      <vt:variant>
        <vt:i4>0</vt:i4>
      </vt:variant>
      <vt:variant>
        <vt:i4>5</vt:i4>
      </vt:variant>
      <vt:variant>
        <vt:lpwstr/>
      </vt:variant>
      <vt:variant>
        <vt:lpwstr>_Toc26368271</vt:lpwstr>
      </vt:variant>
      <vt:variant>
        <vt:i4>1376318</vt:i4>
      </vt:variant>
      <vt:variant>
        <vt:i4>47</vt:i4>
      </vt:variant>
      <vt:variant>
        <vt:i4>0</vt:i4>
      </vt:variant>
      <vt:variant>
        <vt:i4>5</vt:i4>
      </vt:variant>
      <vt:variant>
        <vt:lpwstr/>
      </vt:variant>
      <vt:variant>
        <vt:lpwstr>_Toc26368270</vt:lpwstr>
      </vt:variant>
      <vt:variant>
        <vt:i4>1835071</vt:i4>
      </vt:variant>
      <vt:variant>
        <vt:i4>41</vt:i4>
      </vt:variant>
      <vt:variant>
        <vt:i4>0</vt:i4>
      </vt:variant>
      <vt:variant>
        <vt:i4>5</vt:i4>
      </vt:variant>
      <vt:variant>
        <vt:lpwstr/>
      </vt:variant>
      <vt:variant>
        <vt:lpwstr>_Toc26368269</vt:lpwstr>
      </vt:variant>
      <vt:variant>
        <vt:i4>1900607</vt:i4>
      </vt:variant>
      <vt:variant>
        <vt:i4>35</vt:i4>
      </vt:variant>
      <vt:variant>
        <vt:i4>0</vt:i4>
      </vt:variant>
      <vt:variant>
        <vt:i4>5</vt:i4>
      </vt:variant>
      <vt:variant>
        <vt:lpwstr/>
      </vt:variant>
      <vt:variant>
        <vt:lpwstr>_Toc26368268</vt:lpwstr>
      </vt:variant>
      <vt:variant>
        <vt:i4>1179711</vt:i4>
      </vt:variant>
      <vt:variant>
        <vt:i4>29</vt:i4>
      </vt:variant>
      <vt:variant>
        <vt:i4>0</vt:i4>
      </vt:variant>
      <vt:variant>
        <vt:i4>5</vt:i4>
      </vt:variant>
      <vt:variant>
        <vt:lpwstr/>
      </vt:variant>
      <vt:variant>
        <vt:lpwstr>_Toc26368267</vt:lpwstr>
      </vt:variant>
      <vt:variant>
        <vt:i4>1245247</vt:i4>
      </vt:variant>
      <vt:variant>
        <vt:i4>23</vt:i4>
      </vt:variant>
      <vt:variant>
        <vt:i4>0</vt:i4>
      </vt:variant>
      <vt:variant>
        <vt:i4>5</vt:i4>
      </vt:variant>
      <vt:variant>
        <vt:lpwstr/>
      </vt:variant>
      <vt:variant>
        <vt:lpwstr>_Toc26368266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subject/>
  <dc:creator>Hand, Michael (M.)</dc:creator>
  <cp:keywords/>
  <cp:lastModifiedBy>Qiyang</cp:lastModifiedBy>
  <cp:revision>2</cp:revision>
  <cp:lastPrinted>2006-07-11T14:32:00Z</cp:lastPrinted>
  <dcterms:created xsi:type="dcterms:W3CDTF">2021-08-27T03:38:00Z</dcterms:created>
  <dcterms:modified xsi:type="dcterms:W3CDTF">2021-08-27T03:38:00Z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0x01010026B3DEDE04233141A468AED40479C3CE</vt:lpwstr>
  </property>
</Properties>
</file>