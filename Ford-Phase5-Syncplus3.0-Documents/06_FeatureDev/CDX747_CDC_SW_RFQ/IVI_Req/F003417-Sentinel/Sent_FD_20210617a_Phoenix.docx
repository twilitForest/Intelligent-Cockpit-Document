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4062"/>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p>
        </w:tc>
        <w:tc>
          <w:tcPr>
            <w:tcW w:w="6483" w:type="dxa"/>
            <w:gridSpan w:val="2"/>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2"/>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2"/>
            <w:tcBorders>
              <w:top w:val="nil"/>
              <w:left w:val="nil"/>
              <w:bottom w:val="nil"/>
              <w:right w:val="nil"/>
            </w:tcBorders>
            <w:vAlign w:val="center"/>
          </w:tcPr>
          <w:p w14:paraId="020A8F3F" w14:textId="69946E93" w:rsidR="00D808DC" w:rsidRDefault="00B65A68" w:rsidP="00663BB2">
            <w:pPr>
              <w:pStyle w:val="CoverpageTitle"/>
              <w:spacing w:before="0" w:after="0"/>
            </w:pPr>
            <w:r>
              <w:t>Sentinel</w:t>
            </w:r>
            <w:r w:rsidR="00A13343">
              <w:t>: Phoenix Variant</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7F8BFBEC" w:rsidR="00A52704" w:rsidRDefault="00A8009D" w:rsidP="00B65A68">
            <w:pPr>
              <w:pStyle w:val="CoverpageTitle"/>
              <w:spacing w:before="0" w:after="0"/>
              <w:rPr>
                <w:sz w:val="20"/>
                <w:szCs w:val="20"/>
              </w:rPr>
            </w:pPr>
            <w:r w:rsidRPr="00FC5500">
              <w:rPr>
                <w:sz w:val="20"/>
                <w:szCs w:val="20"/>
              </w:rPr>
              <w:t>(</w:t>
            </w:r>
            <w:r w:rsidR="00B65A68">
              <w:rPr>
                <w:sz w:val="20"/>
                <w:szCs w:val="20"/>
              </w:rPr>
              <w:t>F003417</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2"/>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r>
              <w:t>Document Type</w:t>
            </w:r>
          </w:p>
        </w:tc>
        <w:tc>
          <w:tcPr>
            <w:tcW w:w="6483" w:type="dxa"/>
            <w:gridSpan w:val="2"/>
            <w:shd w:val="clear" w:color="auto" w:fill="E6E6E6"/>
            <w:vAlign w:val="center"/>
          </w:tcPr>
          <w:p w14:paraId="3EED9697" w14:textId="51AB21C4"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A13343">
              <w:rPr>
                <w:b/>
              </w:rPr>
              <w:t>Feature Document (FD)</w:t>
            </w:r>
            <w:r w:rsidRPr="009C2BF3">
              <w:rPr>
                <w:b/>
              </w:rPr>
              <w:fldChar w:fldCharType="end"/>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2"/>
            <w:shd w:val="clear" w:color="auto" w:fill="E6E6E6"/>
            <w:vAlign w:val="center"/>
          </w:tcPr>
          <w:p w14:paraId="66BC492D" w14:textId="7774F1E0" w:rsidR="00155160" w:rsidRPr="00A45B63" w:rsidRDefault="00A45B63" w:rsidP="00486EC3">
            <w:pPr>
              <w:jc w:val="center"/>
              <w:rPr>
                <w:b/>
              </w:rPr>
            </w:pPr>
            <w:r>
              <w:rPr>
                <w:b/>
              </w:rPr>
              <w:t>6</w:t>
            </w:r>
            <w:r w:rsidR="00155160" w:rsidRPr="00A45B63">
              <w:rPr>
                <w:b/>
              </w:rPr>
              <w:t>.</w:t>
            </w:r>
            <w:r w:rsidR="00360BCC">
              <w:rPr>
                <w:b/>
              </w:rPr>
              <w:t>1</w:t>
            </w:r>
            <w:r w:rsidR="008A33D3">
              <w:rPr>
                <w:b/>
              </w:rPr>
              <w:t>b</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r>
              <w:rPr>
                <w:rFonts w:cs="Arial"/>
              </w:rPr>
              <w:t>SysML Report Template Version</w:t>
            </w:r>
          </w:p>
        </w:tc>
        <w:tc>
          <w:tcPr>
            <w:tcW w:w="6483" w:type="dxa"/>
            <w:gridSpan w:val="2"/>
            <w:shd w:val="clear" w:color="auto" w:fill="E6E6E6"/>
            <w:vAlign w:val="center"/>
          </w:tcPr>
          <w:p w14:paraId="4DCCE9FF" w14:textId="4024F938" w:rsidR="00486EC3" w:rsidRDefault="008339AF" w:rsidP="005E2010">
            <w:pPr>
              <w:jc w:val="center"/>
              <w:rPr>
                <w:b/>
              </w:rPr>
            </w:pPr>
            <w:r>
              <w:rPr>
                <w:rFonts w:cs="Arial"/>
                <w:b/>
              </w:rPr>
              <w:t>O Beta (</w:t>
            </w:r>
            <w:r w:rsidR="00486EC3">
              <w:rPr>
                <w:rFonts w:cs="Arial"/>
                <w:b/>
              </w:rPr>
              <w:t>20</w:t>
            </w:r>
            <w:r w:rsidR="008A33D3">
              <w:rPr>
                <w:rFonts w:cs="Arial"/>
                <w:b/>
              </w:rPr>
              <w:t>21</w:t>
            </w:r>
            <w:r w:rsidR="008F0646">
              <w:rPr>
                <w:rFonts w:cs="Arial"/>
                <w:b/>
              </w:rPr>
              <w:t>/06/0</w:t>
            </w:r>
            <w:r w:rsidR="00B47163">
              <w:rPr>
                <w:rFonts w:cs="Arial"/>
                <w:b/>
              </w:rPr>
              <w:t>9</w:t>
            </w:r>
            <w:r w:rsidR="00486EC3">
              <w:rPr>
                <w:rFonts w:cs="Arial"/>
                <w:b/>
              </w:rPr>
              <w:t>)</w:t>
            </w:r>
          </w:p>
        </w:tc>
        <w:tc>
          <w:tcPr>
            <w:tcW w:w="0" w:type="auto"/>
            <w:vAlign w:val="center"/>
          </w:tcPr>
          <w:p w14:paraId="4939CB0E" w14:textId="77777777" w:rsidR="00486EC3" w:rsidRPr="00155160" w:rsidRDefault="00486EC3" w:rsidP="00663BB2">
            <w:pPr>
              <w:rPr>
                <w:sz w:val="16"/>
                <w:szCs w:val="16"/>
              </w:rPr>
            </w:pPr>
          </w:p>
        </w:tc>
      </w:tr>
      <w:tr w:rsidR="00A13343" w:rsidRPr="00396024" w14:paraId="34A96CA6" w14:textId="77777777" w:rsidTr="0068793F">
        <w:trPr>
          <w:trHeight w:val="20"/>
        </w:trPr>
        <w:tc>
          <w:tcPr>
            <w:tcW w:w="1977" w:type="dxa"/>
            <w:vAlign w:val="center"/>
          </w:tcPr>
          <w:p w14:paraId="0957C361" w14:textId="77777777" w:rsidR="00A13343" w:rsidRPr="00771878" w:rsidRDefault="00A13343" w:rsidP="00A13343">
            <w:r w:rsidRPr="00771878">
              <w:t>Document ID</w:t>
            </w:r>
          </w:p>
        </w:tc>
        <w:tc>
          <w:tcPr>
            <w:tcW w:w="6483" w:type="dxa"/>
            <w:gridSpan w:val="2"/>
            <w:shd w:val="clear" w:color="auto" w:fill="E6E6E6"/>
            <w:vAlign w:val="center"/>
          </w:tcPr>
          <w:p w14:paraId="06EF1A9D" w14:textId="288E2375" w:rsidR="00A13343" w:rsidRPr="00381120" w:rsidRDefault="00A13343" w:rsidP="00A13343">
            <w:pPr>
              <w:jc w:val="center"/>
            </w:pPr>
            <w:r w:rsidRPr="009C2BF3">
              <w:rPr>
                <w:b/>
              </w:rPr>
              <w:fldChar w:fldCharType="begin"/>
            </w:r>
            <w:r w:rsidRPr="009C2BF3">
              <w:rPr>
                <w:b/>
              </w:rPr>
              <w:instrText xml:space="preserve"> FILENAME  \* Lower  \* MERGEFORMAT </w:instrText>
            </w:r>
            <w:r w:rsidRPr="009C2BF3">
              <w:rPr>
                <w:b/>
              </w:rPr>
              <w:fldChar w:fldCharType="separate"/>
            </w:r>
            <w:r>
              <w:rPr>
                <w:b/>
                <w:noProof/>
              </w:rPr>
              <w:t>sent_fd_20210617a_phoenix.docx</w:t>
            </w:r>
            <w:r w:rsidRPr="009C2BF3">
              <w:rPr>
                <w:b/>
                <w:noProof/>
              </w:rPr>
              <w:fldChar w:fldCharType="end"/>
            </w:r>
          </w:p>
        </w:tc>
        <w:tc>
          <w:tcPr>
            <w:tcW w:w="0" w:type="auto"/>
            <w:vAlign w:val="center"/>
          </w:tcPr>
          <w:p w14:paraId="1DDCA4C2" w14:textId="77777777" w:rsidR="00A13343" w:rsidRPr="00396024" w:rsidRDefault="00A13343" w:rsidP="00A13343">
            <w:pPr>
              <w:rPr>
                <w:sz w:val="16"/>
                <w:szCs w:val="16"/>
              </w:rPr>
            </w:pPr>
          </w:p>
        </w:tc>
      </w:tr>
      <w:tr w:rsidR="00A13343" w:rsidRPr="00396024" w14:paraId="500B4166" w14:textId="77777777" w:rsidTr="0068793F">
        <w:trPr>
          <w:trHeight w:val="20"/>
        </w:trPr>
        <w:tc>
          <w:tcPr>
            <w:tcW w:w="1977" w:type="dxa"/>
            <w:tcBorders>
              <w:bottom w:val="single" w:sz="4" w:space="0" w:color="auto"/>
            </w:tcBorders>
            <w:vAlign w:val="center"/>
          </w:tcPr>
          <w:p w14:paraId="62B9E70B" w14:textId="77777777" w:rsidR="00A13343" w:rsidRDefault="00A13343" w:rsidP="00A13343">
            <w:r>
              <w:t>Document Location</w:t>
            </w:r>
          </w:p>
        </w:tc>
        <w:tc>
          <w:tcPr>
            <w:tcW w:w="6483" w:type="dxa"/>
            <w:gridSpan w:val="2"/>
            <w:tcBorders>
              <w:bottom w:val="single" w:sz="4" w:space="0" w:color="auto"/>
            </w:tcBorders>
            <w:shd w:val="clear" w:color="auto" w:fill="E6E6E6"/>
            <w:vAlign w:val="center"/>
          </w:tcPr>
          <w:p w14:paraId="10E1852D" w14:textId="26D47C9F" w:rsidR="00A13343" w:rsidRPr="009C2BF3" w:rsidRDefault="00A13343" w:rsidP="00A13343">
            <w:pPr>
              <w:jc w:val="center"/>
              <w:rPr>
                <w:b/>
              </w:rPr>
            </w:pPr>
            <w:hyperlink r:id="rId11" w:tgtFrame="_blank" w:history="1">
              <w:r>
                <w:rPr>
                  <w:rStyle w:val="normaltextrun"/>
                  <w:rFonts w:ascii="Calibri" w:hAnsi="Calibri" w:cs="Calibri"/>
                  <w:color w:val="0000FF"/>
                  <w:sz w:val="22"/>
                  <w:szCs w:val="22"/>
                  <w:u w:val="single"/>
                  <w:shd w:val="clear" w:color="auto" w:fill="E6E6E6"/>
                </w:rPr>
                <w:t>Sentinel_MBSE_Documents</w:t>
              </w:r>
            </w:hyperlink>
            <w:r>
              <w:rPr>
                <w:rStyle w:val="eop"/>
                <w:color w:val="000000"/>
                <w:shd w:val="clear" w:color="auto" w:fill="E6E6E6"/>
              </w:rPr>
              <w:t> </w:t>
            </w:r>
          </w:p>
        </w:tc>
        <w:tc>
          <w:tcPr>
            <w:tcW w:w="0" w:type="auto"/>
            <w:tcBorders>
              <w:bottom w:val="single" w:sz="4" w:space="0" w:color="auto"/>
            </w:tcBorders>
            <w:shd w:val="clear" w:color="auto" w:fill="auto"/>
            <w:vAlign w:val="center"/>
          </w:tcPr>
          <w:p w14:paraId="36BEC7FF" w14:textId="77777777" w:rsidR="00A13343" w:rsidRPr="00396024" w:rsidRDefault="00A13343" w:rsidP="00A13343"/>
        </w:tc>
      </w:tr>
      <w:tr w:rsidR="00A13343" w:rsidRPr="00396024" w14:paraId="25034EE4" w14:textId="77777777" w:rsidTr="0068793F">
        <w:trPr>
          <w:trHeight w:val="20"/>
        </w:trPr>
        <w:tc>
          <w:tcPr>
            <w:tcW w:w="1977" w:type="dxa"/>
            <w:tcBorders>
              <w:bottom w:val="single" w:sz="4" w:space="0" w:color="auto"/>
            </w:tcBorders>
            <w:vAlign w:val="center"/>
          </w:tcPr>
          <w:p w14:paraId="5AD8D5FF" w14:textId="77777777" w:rsidR="00A13343" w:rsidRPr="00396024" w:rsidRDefault="00A13343" w:rsidP="00A13343">
            <w:r w:rsidRPr="00396024">
              <w:t>Document Owner</w:t>
            </w:r>
          </w:p>
        </w:tc>
        <w:tc>
          <w:tcPr>
            <w:tcW w:w="6483" w:type="dxa"/>
            <w:gridSpan w:val="2"/>
            <w:tcBorders>
              <w:bottom w:val="single" w:sz="4" w:space="0" w:color="auto"/>
            </w:tcBorders>
            <w:shd w:val="clear" w:color="auto" w:fill="E6E6E6"/>
            <w:vAlign w:val="center"/>
          </w:tcPr>
          <w:p w14:paraId="6467EF8F" w14:textId="198D7CAD" w:rsidR="00A13343" w:rsidRPr="00A8009D" w:rsidRDefault="00A13343" w:rsidP="00A13343">
            <w:pPr>
              <w:jc w:val="center"/>
              <w:rPr>
                <w:b/>
              </w:rPr>
            </w:pPr>
            <w:r>
              <w:rPr>
                <w:b/>
              </w:rPr>
              <w:t>Ishan Gupta - igupta1 / Michael Wohlfarter - mwohlfah</w:t>
            </w:r>
          </w:p>
        </w:tc>
        <w:tc>
          <w:tcPr>
            <w:tcW w:w="0" w:type="auto"/>
            <w:tcBorders>
              <w:bottom w:val="single" w:sz="4" w:space="0" w:color="auto"/>
            </w:tcBorders>
            <w:shd w:val="clear" w:color="auto" w:fill="auto"/>
            <w:vAlign w:val="center"/>
          </w:tcPr>
          <w:p w14:paraId="67AE4E6B" w14:textId="77777777" w:rsidR="00A13343" w:rsidRPr="00396024" w:rsidRDefault="00A13343" w:rsidP="00A13343"/>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2"/>
            <w:shd w:val="clear" w:color="auto" w:fill="E6E6E6"/>
            <w:vAlign w:val="center"/>
          </w:tcPr>
          <w:p w14:paraId="256EE169" w14:textId="7A7EB157" w:rsidR="00D808DC" w:rsidRPr="009C2BF3" w:rsidRDefault="00ED2EA7" w:rsidP="00663BB2">
            <w:pPr>
              <w:jc w:val="center"/>
              <w:rPr>
                <w:b/>
              </w:rPr>
            </w:pPr>
            <w:r>
              <w:rPr>
                <w:b/>
              </w:rPr>
              <w:t>FD</w:t>
            </w:r>
            <w:r w:rsidR="00A13343">
              <w:rPr>
                <w:b/>
              </w:rPr>
              <w:t>3.0</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2"/>
            <w:shd w:val="clear" w:color="auto" w:fill="E6E6E6"/>
            <w:vAlign w:val="center"/>
          </w:tcPr>
          <w:p w14:paraId="35C39FBD" w14:textId="5A17CE0C"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A13343" w:rsidRPr="00A13343">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2"/>
            <w:tcBorders>
              <w:bottom w:val="single" w:sz="4" w:space="0" w:color="auto"/>
            </w:tcBorders>
            <w:shd w:val="clear" w:color="auto" w:fill="E6E6E6"/>
            <w:vAlign w:val="center"/>
          </w:tcPr>
          <w:p w14:paraId="567B620B" w14:textId="18D65A0E" w:rsidR="00D808DC" w:rsidRDefault="0042361A" w:rsidP="00663BB2">
            <w:pPr>
              <w:jc w:val="center"/>
              <w:rPr>
                <w:b/>
              </w:rPr>
            </w:pPr>
            <w:r w:rsidRPr="0042361A">
              <w:rPr>
                <w:b/>
              </w:rPr>
              <w:t>202</w:t>
            </w:r>
            <w:r w:rsidR="00A13343">
              <w:rPr>
                <w:b/>
              </w:rPr>
              <w:t>1</w:t>
            </w:r>
            <w:r w:rsidRPr="0042361A">
              <w:rPr>
                <w:b/>
              </w:rPr>
              <w:t>/</w:t>
            </w:r>
            <w:r w:rsidR="00A13343">
              <w:rPr>
                <w:b/>
              </w:rPr>
              <w:t>06</w:t>
            </w:r>
            <w:r w:rsidRPr="0042361A">
              <w:rPr>
                <w:b/>
              </w:rPr>
              <w:t>/</w:t>
            </w:r>
            <w:r w:rsidR="00A13343">
              <w:rPr>
                <w:b/>
              </w:rPr>
              <w:t>17</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2"/>
            <w:tcBorders>
              <w:bottom w:val="single" w:sz="4" w:space="0" w:color="auto"/>
            </w:tcBorders>
            <w:shd w:val="clear" w:color="auto" w:fill="E6E6E6"/>
            <w:vAlign w:val="center"/>
          </w:tcPr>
          <w:p w14:paraId="7724A99B" w14:textId="3C73C5BF" w:rsidR="00D808DC" w:rsidRDefault="0042361A" w:rsidP="00663BB2">
            <w:pPr>
              <w:jc w:val="center"/>
              <w:rPr>
                <w:b/>
              </w:rPr>
            </w:pPr>
            <w:r>
              <w:rPr>
                <w:b/>
              </w:rPr>
              <w:t>202</w:t>
            </w:r>
            <w:r w:rsidR="00A13343">
              <w:rPr>
                <w:b/>
              </w:rPr>
              <w:t>1</w:t>
            </w:r>
            <w:r>
              <w:rPr>
                <w:b/>
              </w:rPr>
              <w:t>/</w:t>
            </w:r>
            <w:r w:rsidR="00A13343">
              <w:rPr>
                <w:b/>
              </w:rPr>
              <w:t>06</w:t>
            </w:r>
            <w:r>
              <w:rPr>
                <w:b/>
              </w:rPr>
              <w:t>/</w:t>
            </w:r>
            <w:r w:rsidR="00A13343">
              <w:rPr>
                <w:b/>
              </w:rPr>
              <w:t>17</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tcBorders>
              <w:left w:val="nil"/>
            </w:tcBorders>
            <w:shd w:val="clear" w:color="auto" w:fill="E6E6E6"/>
            <w:vAlign w:val="center"/>
          </w:tcPr>
          <w:p w14:paraId="1C465E48" w14:textId="204FA57E"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A13343" w:rsidRPr="00A13343">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tcBorders>
              <w:left w:val="nil"/>
            </w:tcBorders>
            <w:shd w:val="clear" w:color="auto" w:fill="E6E6E6"/>
            <w:vAlign w:val="center"/>
          </w:tcPr>
          <w:p w14:paraId="619371AD" w14:textId="6CD60D9C"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A13343" w:rsidRPr="00A13343">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4"/>
            <w:tcBorders>
              <w:left w:val="nil"/>
              <w:bottom w:val="nil"/>
              <w:right w:val="nil"/>
            </w:tcBorders>
            <w:vAlign w:val="center"/>
          </w:tcPr>
          <w:p w14:paraId="104DD98C" w14:textId="77777777" w:rsidR="00D808DC" w:rsidRPr="00396024" w:rsidRDefault="00D808DC" w:rsidP="00663BB2"/>
        </w:tc>
      </w:tr>
    </w:tbl>
    <w:p w14:paraId="65779F83" w14:textId="69665F33" w:rsidR="00D808DC" w:rsidRDefault="00D808DC" w:rsidP="007F5AB7">
      <w:pPr>
        <w:rPr>
          <w:rFonts w:cs="Arial"/>
          <w:caps/>
        </w:rPr>
      </w:pPr>
    </w:p>
    <w:p w14:paraId="175F0677" w14:textId="3387BC07" w:rsidR="00A13343" w:rsidRDefault="00A13343" w:rsidP="007F5AB7">
      <w:pPr>
        <w:rPr>
          <w:rFonts w:cs="Arial"/>
          <w:caps/>
        </w:rPr>
      </w:pPr>
    </w:p>
    <w:p w14:paraId="7945263E" w14:textId="6CD90039" w:rsidR="00A13343" w:rsidRDefault="00A13343" w:rsidP="007F5AB7">
      <w:pPr>
        <w:rPr>
          <w:rFonts w:cs="Arial"/>
          <w:caps/>
        </w:rPr>
      </w:pPr>
    </w:p>
    <w:p w14:paraId="5BEA7388" w14:textId="4C5F06BE" w:rsidR="00A13343" w:rsidRDefault="00A13343" w:rsidP="007F5AB7">
      <w:pPr>
        <w:rPr>
          <w:rFonts w:cs="Arial"/>
          <w:caps/>
        </w:rPr>
      </w:pPr>
    </w:p>
    <w:p w14:paraId="749274CC" w14:textId="3197A4C8" w:rsidR="00A13343" w:rsidRDefault="00A13343" w:rsidP="007F5AB7">
      <w:pPr>
        <w:rPr>
          <w:rFonts w:cs="Arial"/>
          <w:caps/>
        </w:rPr>
      </w:pPr>
    </w:p>
    <w:p w14:paraId="21994B13" w14:textId="10E1D725" w:rsidR="00A13343" w:rsidRDefault="00A13343" w:rsidP="007F5AB7">
      <w:pPr>
        <w:rPr>
          <w:rFonts w:cs="Arial"/>
          <w:caps/>
        </w:rPr>
      </w:pPr>
    </w:p>
    <w:p w14:paraId="4307659B" w14:textId="77777777" w:rsidR="00A13343" w:rsidRPr="00545BA6" w:rsidRDefault="00A13343"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Generated by MagicDraw</w:t>
      </w:r>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default" r:id="rId12"/>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0" w:name="_Toc498356804"/>
      <w:bookmarkStart w:id="1" w:name="_Toc74903896"/>
      <w:r>
        <w:lastRenderedPageBreak/>
        <w:t>Disclaimer</w:t>
      </w:r>
      <w:bookmarkEnd w:id="0"/>
      <w:bookmarkEnd w:id="1"/>
    </w:p>
    <w:p w14:paraId="3270A571" w14:textId="77777777" w:rsidR="00D808DC" w:rsidRDefault="00D808DC" w:rsidP="00D808DC"/>
    <w:p w14:paraId="2687A849" w14:textId="08046987"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A13343" w:rsidRPr="00A13343">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403D666B"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w:t>
      </w:r>
      <w:r w:rsidR="009B0BF0">
        <w:rPr>
          <w:rFonts w:cs="Arial"/>
          <w:b/>
          <w:color w:val="000000"/>
        </w:rPr>
        <w:t>21</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67C02AA0" w:rsidR="00D808DC" w:rsidRDefault="00D808DC" w:rsidP="00D808DC">
      <w:pPr>
        <w:jc w:val="both"/>
        <w:rPr>
          <w:rFonts w:cs="Arial"/>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1439CA73" w14:textId="77777777" w:rsidR="00B128BA" w:rsidRDefault="00B128BA" w:rsidP="00B128BA">
      <w:pPr>
        <w:overflowPunct/>
        <w:textAlignment w:val="auto"/>
        <w:rPr>
          <w:rFonts w:cs="Arial"/>
          <w:b/>
          <w:color w:val="000000"/>
        </w:rPr>
      </w:pPr>
    </w:p>
    <w:p w14:paraId="75BC153E" w14:textId="6EAA3ED8" w:rsidR="00B128BA" w:rsidRPr="00DB51D2" w:rsidRDefault="00B128BA" w:rsidP="00B128BA">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Pr>
          <w:rFonts w:cs="Arial"/>
          <w:b/>
          <w:color w:val="000000"/>
        </w:rPr>
        <w:t>21</w:t>
      </w:r>
      <w:r w:rsidRPr="00DB51D2">
        <w:rPr>
          <w:rFonts w:cs="Arial"/>
          <w:b/>
          <w:bCs/>
          <w:color w:val="000000"/>
        </w:rPr>
        <w:t xml:space="preserve"> </w:t>
      </w:r>
      <w:r w:rsidRPr="00DB51D2">
        <w:rPr>
          <w:rFonts w:cs="Arial"/>
          <w:b/>
          <w:color w:val="000000"/>
        </w:rPr>
        <w:t>Ford Motor Company</w:t>
      </w:r>
    </w:p>
    <w:p w14:paraId="5230368F" w14:textId="77777777" w:rsidR="00B128BA" w:rsidRPr="00106737" w:rsidRDefault="00B128BA" w:rsidP="00D808DC">
      <w:pPr>
        <w:jc w:val="both"/>
        <w:rPr>
          <w:rFonts w:cs="Arial"/>
          <w:i/>
          <w:color w:val="000000"/>
        </w:rPr>
      </w:pPr>
    </w:p>
    <w:p w14:paraId="003E6095" w14:textId="4EE225AD" w:rsidR="00D808DC" w:rsidRDefault="00D808DC" w:rsidP="006A34B2">
      <w:pPr>
        <w:pStyle w:val="Heading1"/>
        <w:numPr>
          <w:ilvl w:val="0"/>
          <w:numId w:val="0"/>
        </w:numPr>
        <w:tabs>
          <w:tab w:val="left" w:pos="4041"/>
        </w:tabs>
        <w:ind w:left="432" w:hanging="432"/>
      </w:pPr>
      <w:bookmarkStart w:id="2" w:name="_Toc498356805"/>
      <w:bookmarkStart w:id="3" w:name="_Toc74903897"/>
      <w:r>
        <w:lastRenderedPageBreak/>
        <w:t>Contents</w:t>
      </w:r>
      <w:bookmarkEnd w:id="2"/>
      <w:bookmarkEnd w:id="3"/>
    </w:p>
    <w:p w14:paraId="740BDE16" w14:textId="77777777" w:rsidR="00242A9B" w:rsidRPr="00242A9B" w:rsidRDefault="00242A9B" w:rsidP="00242A9B"/>
    <w:p w14:paraId="184EED0D" w14:textId="4250040A" w:rsidR="00A13343" w:rsidRDefault="007D1D30">
      <w:pPr>
        <w:pStyle w:val="TOC1"/>
        <w:tabs>
          <w:tab w:val="right" w:leader="dot" w:pos="10173"/>
        </w:tabs>
        <w:rPr>
          <w:rFonts w:asciiTheme="minorHAnsi" w:eastAsiaTheme="minorEastAsia" w:hAnsiTheme="minorHAnsi" w:cstheme="minorBidi"/>
          <w:noProof/>
          <w:sz w:val="22"/>
          <w:szCs w:val="22"/>
          <w:lang w:val="en-GB" w:eastAsia="en-GB"/>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74903896" w:history="1">
        <w:r w:rsidR="00A13343" w:rsidRPr="00483B3A">
          <w:rPr>
            <w:rStyle w:val="Hyperlink"/>
            <w:noProof/>
          </w:rPr>
          <w:t>Disclaimer</w:t>
        </w:r>
        <w:r w:rsidR="00A13343">
          <w:rPr>
            <w:noProof/>
            <w:webHidden/>
          </w:rPr>
          <w:tab/>
        </w:r>
        <w:r w:rsidR="00A13343">
          <w:rPr>
            <w:noProof/>
            <w:webHidden/>
          </w:rPr>
          <w:fldChar w:fldCharType="begin"/>
        </w:r>
        <w:r w:rsidR="00A13343">
          <w:rPr>
            <w:noProof/>
            <w:webHidden/>
          </w:rPr>
          <w:instrText xml:space="preserve"> PAGEREF _Toc74903896 \h </w:instrText>
        </w:r>
        <w:r w:rsidR="00A13343">
          <w:rPr>
            <w:noProof/>
            <w:webHidden/>
          </w:rPr>
        </w:r>
        <w:r w:rsidR="00A13343">
          <w:rPr>
            <w:noProof/>
            <w:webHidden/>
          </w:rPr>
          <w:fldChar w:fldCharType="separate"/>
        </w:r>
        <w:r w:rsidR="00A13343">
          <w:rPr>
            <w:noProof/>
            <w:webHidden/>
          </w:rPr>
          <w:t>2</w:t>
        </w:r>
        <w:r w:rsidR="00A13343">
          <w:rPr>
            <w:noProof/>
            <w:webHidden/>
          </w:rPr>
          <w:fldChar w:fldCharType="end"/>
        </w:r>
      </w:hyperlink>
    </w:p>
    <w:p w14:paraId="26E8CB1D" w14:textId="3B13B1C3" w:rsidR="00A13343" w:rsidRDefault="00A13343">
      <w:pPr>
        <w:pStyle w:val="TOC1"/>
        <w:tabs>
          <w:tab w:val="right" w:leader="dot" w:pos="10173"/>
        </w:tabs>
        <w:rPr>
          <w:rFonts w:asciiTheme="minorHAnsi" w:eastAsiaTheme="minorEastAsia" w:hAnsiTheme="minorHAnsi" w:cstheme="minorBidi"/>
          <w:noProof/>
          <w:sz w:val="22"/>
          <w:szCs w:val="22"/>
          <w:lang w:val="en-GB" w:eastAsia="en-GB"/>
        </w:rPr>
      </w:pPr>
      <w:hyperlink w:anchor="_Toc74903897" w:history="1">
        <w:r w:rsidRPr="00483B3A">
          <w:rPr>
            <w:rStyle w:val="Hyperlink"/>
            <w:noProof/>
          </w:rPr>
          <w:t>Contents</w:t>
        </w:r>
        <w:r>
          <w:rPr>
            <w:noProof/>
            <w:webHidden/>
          </w:rPr>
          <w:tab/>
        </w:r>
        <w:r>
          <w:rPr>
            <w:noProof/>
            <w:webHidden/>
          </w:rPr>
          <w:fldChar w:fldCharType="begin"/>
        </w:r>
        <w:r>
          <w:rPr>
            <w:noProof/>
            <w:webHidden/>
          </w:rPr>
          <w:instrText xml:space="preserve"> PAGEREF _Toc74903897 \h </w:instrText>
        </w:r>
        <w:r>
          <w:rPr>
            <w:noProof/>
            <w:webHidden/>
          </w:rPr>
        </w:r>
        <w:r>
          <w:rPr>
            <w:noProof/>
            <w:webHidden/>
          </w:rPr>
          <w:fldChar w:fldCharType="separate"/>
        </w:r>
        <w:r>
          <w:rPr>
            <w:noProof/>
            <w:webHidden/>
          </w:rPr>
          <w:t>3</w:t>
        </w:r>
        <w:r>
          <w:rPr>
            <w:noProof/>
            <w:webHidden/>
          </w:rPr>
          <w:fldChar w:fldCharType="end"/>
        </w:r>
      </w:hyperlink>
    </w:p>
    <w:p w14:paraId="4BC4E4A3" w14:textId="111EC3B3" w:rsidR="00A13343" w:rsidRDefault="00A13343">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74903898" w:history="1">
        <w:r w:rsidRPr="00483B3A">
          <w:rPr>
            <w:rStyle w:val="Hyperlink"/>
            <w:noProof/>
          </w:rPr>
          <w:t>1</w:t>
        </w:r>
        <w:r>
          <w:rPr>
            <w:rFonts w:asciiTheme="minorHAnsi" w:eastAsiaTheme="minorEastAsia" w:hAnsiTheme="minorHAnsi" w:cstheme="minorBidi"/>
            <w:noProof/>
            <w:sz w:val="22"/>
            <w:szCs w:val="22"/>
            <w:lang w:val="en-GB" w:eastAsia="en-GB"/>
          </w:rPr>
          <w:tab/>
        </w:r>
        <w:r w:rsidRPr="00483B3A">
          <w:rPr>
            <w:rStyle w:val="Hyperlink"/>
            <w:noProof/>
          </w:rPr>
          <w:t>Introduction</w:t>
        </w:r>
        <w:r>
          <w:rPr>
            <w:noProof/>
            <w:webHidden/>
          </w:rPr>
          <w:tab/>
        </w:r>
        <w:r>
          <w:rPr>
            <w:noProof/>
            <w:webHidden/>
          </w:rPr>
          <w:fldChar w:fldCharType="begin"/>
        </w:r>
        <w:r>
          <w:rPr>
            <w:noProof/>
            <w:webHidden/>
          </w:rPr>
          <w:instrText xml:space="preserve"> PAGEREF _Toc74903898 \h </w:instrText>
        </w:r>
        <w:r>
          <w:rPr>
            <w:noProof/>
            <w:webHidden/>
          </w:rPr>
        </w:r>
        <w:r>
          <w:rPr>
            <w:noProof/>
            <w:webHidden/>
          </w:rPr>
          <w:fldChar w:fldCharType="separate"/>
        </w:r>
        <w:r>
          <w:rPr>
            <w:noProof/>
            <w:webHidden/>
          </w:rPr>
          <w:t>5</w:t>
        </w:r>
        <w:r>
          <w:rPr>
            <w:noProof/>
            <w:webHidden/>
          </w:rPr>
          <w:fldChar w:fldCharType="end"/>
        </w:r>
      </w:hyperlink>
    </w:p>
    <w:p w14:paraId="5B841788" w14:textId="1871EABA" w:rsidR="00A13343" w:rsidRDefault="00A13343">
      <w:pPr>
        <w:pStyle w:val="TOC2"/>
        <w:rPr>
          <w:rFonts w:asciiTheme="minorHAnsi" w:eastAsiaTheme="minorEastAsia" w:hAnsiTheme="minorHAnsi" w:cstheme="minorBidi"/>
          <w:noProof/>
          <w:sz w:val="22"/>
          <w:szCs w:val="22"/>
          <w:lang w:val="en-GB" w:eastAsia="en-GB"/>
        </w:rPr>
      </w:pPr>
      <w:hyperlink w:anchor="_Toc74903899" w:history="1">
        <w:r w:rsidRPr="00483B3A">
          <w:rPr>
            <w:rStyle w:val="Hyperlink"/>
            <w:noProof/>
            <w:lang w:val="en-GB"/>
          </w:rPr>
          <w:t>1.1</w:t>
        </w:r>
        <w:r>
          <w:rPr>
            <w:rFonts w:asciiTheme="minorHAnsi" w:eastAsiaTheme="minorEastAsia" w:hAnsiTheme="minorHAnsi" w:cstheme="minorBidi"/>
            <w:noProof/>
            <w:sz w:val="22"/>
            <w:szCs w:val="22"/>
            <w:lang w:val="en-GB" w:eastAsia="en-GB"/>
          </w:rPr>
          <w:tab/>
        </w:r>
        <w:r w:rsidRPr="00483B3A">
          <w:rPr>
            <w:rStyle w:val="Hyperlink"/>
            <w:noProof/>
          </w:rPr>
          <w:t>Document Purpose</w:t>
        </w:r>
        <w:r>
          <w:rPr>
            <w:noProof/>
            <w:webHidden/>
          </w:rPr>
          <w:tab/>
        </w:r>
        <w:r>
          <w:rPr>
            <w:noProof/>
            <w:webHidden/>
          </w:rPr>
          <w:fldChar w:fldCharType="begin"/>
        </w:r>
        <w:r>
          <w:rPr>
            <w:noProof/>
            <w:webHidden/>
          </w:rPr>
          <w:instrText xml:space="preserve"> PAGEREF _Toc74903899 \h </w:instrText>
        </w:r>
        <w:r>
          <w:rPr>
            <w:noProof/>
            <w:webHidden/>
          </w:rPr>
        </w:r>
        <w:r>
          <w:rPr>
            <w:noProof/>
            <w:webHidden/>
          </w:rPr>
          <w:fldChar w:fldCharType="separate"/>
        </w:r>
        <w:r>
          <w:rPr>
            <w:noProof/>
            <w:webHidden/>
          </w:rPr>
          <w:t>5</w:t>
        </w:r>
        <w:r>
          <w:rPr>
            <w:noProof/>
            <w:webHidden/>
          </w:rPr>
          <w:fldChar w:fldCharType="end"/>
        </w:r>
      </w:hyperlink>
    </w:p>
    <w:p w14:paraId="75879FD5" w14:textId="066F0F10" w:rsidR="00A13343" w:rsidRDefault="00A13343">
      <w:pPr>
        <w:pStyle w:val="TOC2"/>
        <w:rPr>
          <w:rFonts w:asciiTheme="minorHAnsi" w:eastAsiaTheme="minorEastAsia" w:hAnsiTheme="minorHAnsi" w:cstheme="minorBidi"/>
          <w:noProof/>
          <w:sz w:val="22"/>
          <w:szCs w:val="22"/>
          <w:lang w:val="en-GB" w:eastAsia="en-GB"/>
        </w:rPr>
      </w:pPr>
      <w:hyperlink w:anchor="_Toc74903900" w:history="1">
        <w:r w:rsidRPr="00483B3A">
          <w:rPr>
            <w:rStyle w:val="Hyperlink"/>
            <w:noProof/>
            <w:lang w:val="en-GB"/>
          </w:rPr>
          <w:t>1.2</w:t>
        </w:r>
        <w:r>
          <w:rPr>
            <w:rFonts w:asciiTheme="minorHAnsi" w:eastAsiaTheme="minorEastAsia" w:hAnsiTheme="minorHAnsi" w:cstheme="minorBidi"/>
            <w:noProof/>
            <w:sz w:val="22"/>
            <w:szCs w:val="22"/>
            <w:lang w:val="en-GB" w:eastAsia="en-GB"/>
          </w:rPr>
          <w:tab/>
        </w:r>
        <w:r w:rsidRPr="00483B3A">
          <w:rPr>
            <w:rStyle w:val="Hyperlink"/>
            <w:noProof/>
          </w:rPr>
          <w:t>Document Scope</w:t>
        </w:r>
        <w:r>
          <w:rPr>
            <w:noProof/>
            <w:webHidden/>
          </w:rPr>
          <w:tab/>
        </w:r>
        <w:r>
          <w:rPr>
            <w:noProof/>
            <w:webHidden/>
          </w:rPr>
          <w:fldChar w:fldCharType="begin"/>
        </w:r>
        <w:r>
          <w:rPr>
            <w:noProof/>
            <w:webHidden/>
          </w:rPr>
          <w:instrText xml:space="preserve"> PAGEREF _Toc74903900 \h </w:instrText>
        </w:r>
        <w:r>
          <w:rPr>
            <w:noProof/>
            <w:webHidden/>
          </w:rPr>
        </w:r>
        <w:r>
          <w:rPr>
            <w:noProof/>
            <w:webHidden/>
          </w:rPr>
          <w:fldChar w:fldCharType="separate"/>
        </w:r>
        <w:r>
          <w:rPr>
            <w:noProof/>
            <w:webHidden/>
          </w:rPr>
          <w:t>5</w:t>
        </w:r>
        <w:r>
          <w:rPr>
            <w:noProof/>
            <w:webHidden/>
          </w:rPr>
          <w:fldChar w:fldCharType="end"/>
        </w:r>
      </w:hyperlink>
    </w:p>
    <w:p w14:paraId="6F0BB001" w14:textId="2ECF3F97" w:rsidR="00A13343" w:rsidRDefault="00A13343">
      <w:pPr>
        <w:pStyle w:val="TOC2"/>
        <w:rPr>
          <w:rFonts w:asciiTheme="minorHAnsi" w:eastAsiaTheme="minorEastAsia" w:hAnsiTheme="minorHAnsi" w:cstheme="minorBidi"/>
          <w:noProof/>
          <w:sz w:val="22"/>
          <w:szCs w:val="22"/>
          <w:lang w:val="en-GB" w:eastAsia="en-GB"/>
        </w:rPr>
      </w:pPr>
      <w:hyperlink w:anchor="_Toc74903901" w:history="1">
        <w:r w:rsidRPr="00483B3A">
          <w:rPr>
            <w:rStyle w:val="Hyperlink"/>
            <w:noProof/>
            <w:lang w:val="en-GB"/>
          </w:rPr>
          <w:t>1.3</w:t>
        </w:r>
        <w:r>
          <w:rPr>
            <w:rFonts w:asciiTheme="minorHAnsi" w:eastAsiaTheme="minorEastAsia" w:hAnsiTheme="minorHAnsi" w:cstheme="minorBidi"/>
            <w:noProof/>
            <w:sz w:val="22"/>
            <w:szCs w:val="22"/>
            <w:lang w:val="en-GB" w:eastAsia="en-GB"/>
          </w:rPr>
          <w:tab/>
        </w:r>
        <w:r w:rsidRPr="00483B3A">
          <w:rPr>
            <w:rStyle w:val="Hyperlink"/>
            <w:noProof/>
          </w:rPr>
          <w:t>Document Audience</w:t>
        </w:r>
        <w:r>
          <w:rPr>
            <w:noProof/>
            <w:webHidden/>
          </w:rPr>
          <w:tab/>
        </w:r>
        <w:r>
          <w:rPr>
            <w:noProof/>
            <w:webHidden/>
          </w:rPr>
          <w:fldChar w:fldCharType="begin"/>
        </w:r>
        <w:r>
          <w:rPr>
            <w:noProof/>
            <w:webHidden/>
          </w:rPr>
          <w:instrText xml:space="preserve"> PAGEREF _Toc74903901 \h </w:instrText>
        </w:r>
        <w:r>
          <w:rPr>
            <w:noProof/>
            <w:webHidden/>
          </w:rPr>
        </w:r>
        <w:r>
          <w:rPr>
            <w:noProof/>
            <w:webHidden/>
          </w:rPr>
          <w:fldChar w:fldCharType="separate"/>
        </w:r>
        <w:r>
          <w:rPr>
            <w:noProof/>
            <w:webHidden/>
          </w:rPr>
          <w:t>5</w:t>
        </w:r>
        <w:r>
          <w:rPr>
            <w:noProof/>
            <w:webHidden/>
          </w:rPr>
          <w:fldChar w:fldCharType="end"/>
        </w:r>
      </w:hyperlink>
    </w:p>
    <w:p w14:paraId="2E6BF97F" w14:textId="5BECF120"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02" w:history="1">
        <w:r w:rsidRPr="00483B3A">
          <w:rPr>
            <w:rStyle w:val="Hyperlink"/>
            <w:noProof/>
          </w:rPr>
          <w:t>1.3.1</w:t>
        </w:r>
        <w:r>
          <w:rPr>
            <w:rFonts w:asciiTheme="minorHAnsi" w:eastAsiaTheme="minorEastAsia" w:hAnsiTheme="minorHAnsi" w:cstheme="minorBidi"/>
            <w:noProof/>
            <w:sz w:val="22"/>
            <w:szCs w:val="22"/>
            <w:lang w:val="en-GB" w:eastAsia="en-GB"/>
          </w:rPr>
          <w:tab/>
        </w:r>
        <w:r w:rsidRPr="00483B3A">
          <w:rPr>
            <w:rStyle w:val="Hyperlink"/>
            <w:noProof/>
          </w:rPr>
          <w:t>Stakeholder List</w:t>
        </w:r>
        <w:r>
          <w:rPr>
            <w:noProof/>
            <w:webHidden/>
          </w:rPr>
          <w:tab/>
        </w:r>
        <w:r>
          <w:rPr>
            <w:noProof/>
            <w:webHidden/>
          </w:rPr>
          <w:fldChar w:fldCharType="begin"/>
        </w:r>
        <w:r>
          <w:rPr>
            <w:noProof/>
            <w:webHidden/>
          </w:rPr>
          <w:instrText xml:space="preserve"> PAGEREF _Toc74903902 \h </w:instrText>
        </w:r>
        <w:r>
          <w:rPr>
            <w:noProof/>
            <w:webHidden/>
          </w:rPr>
        </w:r>
        <w:r>
          <w:rPr>
            <w:noProof/>
            <w:webHidden/>
          </w:rPr>
          <w:fldChar w:fldCharType="separate"/>
        </w:r>
        <w:r>
          <w:rPr>
            <w:noProof/>
            <w:webHidden/>
          </w:rPr>
          <w:t>5</w:t>
        </w:r>
        <w:r>
          <w:rPr>
            <w:noProof/>
            <w:webHidden/>
          </w:rPr>
          <w:fldChar w:fldCharType="end"/>
        </w:r>
      </w:hyperlink>
    </w:p>
    <w:p w14:paraId="7F4F3C99" w14:textId="2BD509F7" w:rsidR="00A13343" w:rsidRDefault="00A13343">
      <w:pPr>
        <w:pStyle w:val="TOC2"/>
        <w:rPr>
          <w:rFonts w:asciiTheme="minorHAnsi" w:eastAsiaTheme="minorEastAsia" w:hAnsiTheme="minorHAnsi" w:cstheme="minorBidi"/>
          <w:noProof/>
          <w:sz w:val="22"/>
          <w:szCs w:val="22"/>
          <w:lang w:val="en-GB" w:eastAsia="en-GB"/>
        </w:rPr>
      </w:pPr>
      <w:hyperlink w:anchor="_Toc74903903" w:history="1">
        <w:r w:rsidRPr="00483B3A">
          <w:rPr>
            <w:rStyle w:val="Hyperlink"/>
            <w:noProof/>
            <w:lang w:val="en-GB"/>
          </w:rPr>
          <w:t>1.4</w:t>
        </w:r>
        <w:r>
          <w:rPr>
            <w:rFonts w:asciiTheme="minorHAnsi" w:eastAsiaTheme="minorEastAsia" w:hAnsiTheme="minorHAnsi" w:cstheme="minorBidi"/>
            <w:noProof/>
            <w:sz w:val="22"/>
            <w:szCs w:val="22"/>
            <w:lang w:val="en-GB" w:eastAsia="en-GB"/>
          </w:rPr>
          <w:tab/>
        </w:r>
        <w:r w:rsidRPr="00483B3A">
          <w:rPr>
            <w:rStyle w:val="Hyperlink"/>
            <w:noProof/>
          </w:rPr>
          <w:t>Document Organization</w:t>
        </w:r>
        <w:r>
          <w:rPr>
            <w:noProof/>
            <w:webHidden/>
          </w:rPr>
          <w:tab/>
        </w:r>
        <w:r>
          <w:rPr>
            <w:noProof/>
            <w:webHidden/>
          </w:rPr>
          <w:fldChar w:fldCharType="begin"/>
        </w:r>
        <w:r>
          <w:rPr>
            <w:noProof/>
            <w:webHidden/>
          </w:rPr>
          <w:instrText xml:space="preserve"> PAGEREF _Toc74903903 \h </w:instrText>
        </w:r>
        <w:r>
          <w:rPr>
            <w:noProof/>
            <w:webHidden/>
          </w:rPr>
        </w:r>
        <w:r>
          <w:rPr>
            <w:noProof/>
            <w:webHidden/>
          </w:rPr>
          <w:fldChar w:fldCharType="separate"/>
        </w:r>
        <w:r>
          <w:rPr>
            <w:noProof/>
            <w:webHidden/>
          </w:rPr>
          <w:t>7</w:t>
        </w:r>
        <w:r>
          <w:rPr>
            <w:noProof/>
            <w:webHidden/>
          </w:rPr>
          <w:fldChar w:fldCharType="end"/>
        </w:r>
      </w:hyperlink>
    </w:p>
    <w:p w14:paraId="1DD4B404" w14:textId="02C9D294"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04" w:history="1">
        <w:r w:rsidRPr="00483B3A">
          <w:rPr>
            <w:rStyle w:val="Hyperlink"/>
            <w:noProof/>
          </w:rPr>
          <w:t>1.4.1</w:t>
        </w:r>
        <w:r>
          <w:rPr>
            <w:rFonts w:asciiTheme="minorHAnsi" w:eastAsiaTheme="minorEastAsia" w:hAnsiTheme="minorHAnsi" w:cstheme="minorBidi"/>
            <w:noProof/>
            <w:sz w:val="22"/>
            <w:szCs w:val="22"/>
            <w:lang w:val="en-GB" w:eastAsia="en-GB"/>
          </w:rPr>
          <w:tab/>
        </w:r>
        <w:r w:rsidRPr="00483B3A">
          <w:rPr>
            <w:rStyle w:val="Hyperlink"/>
            <w:noProof/>
          </w:rPr>
          <w:t>Document Context</w:t>
        </w:r>
        <w:r>
          <w:rPr>
            <w:noProof/>
            <w:webHidden/>
          </w:rPr>
          <w:tab/>
        </w:r>
        <w:r>
          <w:rPr>
            <w:noProof/>
            <w:webHidden/>
          </w:rPr>
          <w:fldChar w:fldCharType="begin"/>
        </w:r>
        <w:r>
          <w:rPr>
            <w:noProof/>
            <w:webHidden/>
          </w:rPr>
          <w:instrText xml:space="preserve"> PAGEREF _Toc74903904 \h </w:instrText>
        </w:r>
        <w:r>
          <w:rPr>
            <w:noProof/>
            <w:webHidden/>
          </w:rPr>
        </w:r>
        <w:r>
          <w:rPr>
            <w:noProof/>
            <w:webHidden/>
          </w:rPr>
          <w:fldChar w:fldCharType="separate"/>
        </w:r>
        <w:r>
          <w:rPr>
            <w:noProof/>
            <w:webHidden/>
          </w:rPr>
          <w:t>7</w:t>
        </w:r>
        <w:r>
          <w:rPr>
            <w:noProof/>
            <w:webHidden/>
          </w:rPr>
          <w:fldChar w:fldCharType="end"/>
        </w:r>
      </w:hyperlink>
    </w:p>
    <w:p w14:paraId="040ACFCE" w14:textId="7CF6507F"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05" w:history="1">
        <w:r w:rsidRPr="00483B3A">
          <w:rPr>
            <w:rStyle w:val="Hyperlink"/>
            <w:noProof/>
          </w:rPr>
          <w:t>1.4.2</w:t>
        </w:r>
        <w:r>
          <w:rPr>
            <w:rFonts w:asciiTheme="minorHAnsi" w:eastAsiaTheme="minorEastAsia" w:hAnsiTheme="minorHAnsi" w:cstheme="minorBidi"/>
            <w:noProof/>
            <w:sz w:val="22"/>
            <w:szCs w:val="22"/>
            <w:lang w:val="en-GB" w:eastAsia="en-GB"/>
          </w:rPr>
          <w:tab/>
        </w:r>
        <w:r w:rsidRPr="00483B3A">
          <w:rPr>
            <w:rStyle w:val="Hyperlink"/>
            <w:noProof/>
          </w:rPr>
          <w:t>Document Structure</w:t>
        </w:r>
        <w:r>
          <w:rPr>
            <w:noProof/>
            <w:webHidden/>
          </w:rPr>
          <w:tab/>
        </w:r>
        <w:r>
          <w:rPr>
            <w:noProof/>
            <w:webHidden/>
          </w:rPr>
          <w:fldChar w:fldCharType="begin"/>
        </w:r>
        <w:r>
          <w:rPr>
            <w:noProof/>
            <w:webHidden/>
          </w:rPr>
          <w:instrText xml:space="preserve"> PAGEREF _Toc74903905 \h </w:instrText>
        </w:r>
        <w:r>
          <w:rPr>
            <w:noProof/>
            <w:webHidden/>
          </w:rPr>
        </w:r>
        <w:r>
          <w:rPr>
            <w:noProof/>
            <w:webHidden/>
          </w:rPr>
          <w:fldChar w:fldCharType="separate"/>
        </w:r>
        <w:r>
          <w:rPr>
            <w:noProof/>
            <w:webHidden/>
          </w:rPr>
          <w:t>7</w:t>
        </w:r>
        <w:r>
          <w:rPr>
            <w:noProof/>
            <w:webHidden/>
          </w:rPr>
          <w:fldChar w:fldCharType="end"/>
        </w:r>
      </w:hyperlink>
    </w:p>
    <w:p w14:paraId="2DD2B6DA" w14:textId="32ABEF4B" w:rsidR="00A13343" w:rsidRDefault="00A13343">
      <w:pPr>
        <w:pStyle w:val="TOC2"/>
        <w:rPr>
          <w:rFonts w:asciiTheme="minorHAnsi" w:eastAsiaTheme="minorEastAsia" w:hAnsiTheme="minorHAnsi" w:cstheme="minorBidi"/>
          <w:noProof/>
          <w:sz w:val="22"/>
          <w:szCs w:val="22"/>
          <w:lang w:val="en-GB" w:eastAsia="en-GB"/>
        </w:rPr>
      </w:pPr>
      <w:hyperlink w:anchor="_Toc74903906" w:history="1">
        <w:r w:rsidRPr="00483B3A">
          <w:rPr>
            <w:rStyle w:val="Hyperlink"/>
            <w:noProof/>
            <w:lang w:val="en-GB"/>
          </w:rPr>
          <w:t>1.5</w:t>
        </w:r>
        <w:r>
          <w:rPr>
            <w:rFonts w:asciiTheme="minorHAnsi" w:eastAsiaTheme="minorEastAsia" w:hAnsiTheme="minorHAnsi" w:cstheme="minorBidi"/>
            <w:noProof/>
            <w:sz w:val="22"/>
            <w:szCs w:val="22"/>
            <w:lang w:val="en-GB" w:eastAsia="en-GB"/>
          </w:rPr>
          <w:tab/>
        </w:r>
        <w:r w:rsidRPr="00483B3A">
          <w:rPr>
            <w:rStyle w:val="Hyperlink"/>
            <w:noProof/>
          </w:rPr>
          <w:t>Document Conventions</w:t>
        </w:r>
        <w:r>
          <w:rPr>
            <w:noProof/>
            <w:webHidden/>
          </w:rPr>
          <w:tab/>
        </w:r>
        <w:r>
          <w:rPr>
            <w:noProof/>
            <w:webHidden/>
          </w:rPr>
          <w:fldChar w:fldCharType="begin"/>
        </w:r>
        <w:r>
          <w:rPr>
            <w:noProof/>
            <w:webHidden/>
          </w:rPr>
          <w:instrText xml:space="preserve"> PAGEREF _Toc74903906 \h </w:instrText>
        </w:r>
        <w:r>
          <w:rPr>
            <w:noProof/>
            <w:webHidden/>
          </w:rPr>
        </w:r>
        <w:r>
          <w:rPr>
            <w:noProof/>
            <w:webHidden/>
          </w:rPr>
          <w:fldChar w:fldCharType="separate"/>
        </w:r>
        <w:r>
          <w:rPr>
            <w:noProof/>
            <w:webHidden/>
          </w:rPr>
          <w:t>7</w:t>
        </w:r>
        <w:r>
          <w:rPr>
            <w:noProof/>
            <w:webHidden/>
          </w:rPr>
          <w:fldChar w:fldCharType="end"/>
        </w:r>
      </w:hyperlink>
    </w:p>
    <w:p w14:paraId="07BD98B3" w14:textId="35F99471"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07" w:history="1">
        <w:r w:rsidRPr="00483B3A">
          <w:rPr>
            <w:rStyle w:val="Hyperlink"/>
            <w:iCs/>
            <w:noProof/>
          </w:rPr>
          <w:t>1.5.1</w:t>
        </w:r>
        <w:r>
          <w:rPr>
            <w:rFonts w:asciiTheme="minorHAnsi" w:eastAsiaTheme="minorEastAsia" w:hAnsiTheme="minorHAnsi" w:cstheme="minorBidi"/>
            <w:noProof/>
            <w:sz w:val="22"/>
            <w:szCs w:val="22"/>
            <w:lang w:val="en-GB" w:eastAsia="en-GB"/>
          </w:rPr>
          <w:tab/>
        </w:r>
        <w:r w:rsidRPr="00483B3A">
          <w:rPr>
            <w:rStyle w:val="Hyperlink"/>
            <w:noProof/>
          </w:rPr>
          <w:t>Classification of Chapters</w:t>
        </w:r>
        <w:r>
          <w:rPr>
            <w:noProof/>
            <w:webHidden/>
          </w:rPr>
          <w:tab/>
        </w:r>
        <w:r>
          <w:rPr>
            <w:noProof/>
            <w:webHidden/>
          </w:rPr>
          <w:fldChar w:fldCharType="begin"/>
        </w:r>
        <w:r>
          <w:rPr>
            <w:noProof/>
            <w:webHidden/>
          </w:rPr>
          <w:instrText xml:space="preserve"> PAGEREF _Toc74903907 \h </w:instrText>
        </w:r>
        <w:r>
          <w:rPr>
            <w:noProof/>
            <w:webHidden/>
          </w:rPr>
        </w:r>
        <w:r>
          <w:rPr>
            <w:noProof/>
            <w:webHidden/>
          </w:rPr>
          <w:fldChar w:fldCharType="separate"/>
        </w:r>
        <w:r>
          <w:rPr>
            <w:noProof/>
            <w:webHidden/>
          </w:rPr>
          <w:t>7</w:t>
        </w:r>
        <w:r>
          <w:rPr>
            <w:noProof/>
            <w:webHidden/>
          </w:rPr>
          <w:fldChar w:fldCharType="end"/>
        </w:r>
      </w:hyperlink>
    </w:p>
    <w:p w14:paraId="0F97B3CB" w14:textId="15272CC4"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08" w:history="1">
        <w:r w:rsidRPr="00483B3A">
          <w:rPr>
            <w:rStyle w:val="Hyperlink"/>
            <w:noProof/>
          </w:rPr>
          <w:t>1.5.2</w:t>
        </w:r>
        <w:r>
          <w:rPr>
            <w:rFonts w:asciiTheme="minorHAnsi" w:eastAsiaTheme="minorEastAsia" w:hAnsiTheme="minorHAnsi" w:cstheme="minorBidi"/>
            <w:noProof/>
            <w:sz w:val="22"/>
            <w:szCs w:val="22"/>
            <w:lang w:val="en-GB" w:eastAsia="en-GB"/>
          </w:rPr>
          <w:tab/>
        </w:r>
        <w:r w:rsidRPr="00483B3A">
          <w:rPr>
            <w:rStyle w:val="Hyperlink"/>
            <w:noProof/>
          </w:rPr>
          <w:t>Requirements Templates</w:t>
        </w:r>
        <w:r>
          <w:rPr>
            <w:noProof/>
            <w:webHidden/>
          </w:rPr>
          <w:tab/>
        </w:r>
        <w:r>
          <w:rPr>
            <w:noProof/>
            <w:webHidden/>
          </w:rPr>
          <w:fldChar w:fldCharType="begin"/>
        </w:r>
        <w:r>
          <w:rPr>
            <w:noProof/>
            <w:webHidden/>
          </w:rPr>
          <w:instrText xml:space="preserve"> PAGEREF _Toc74903908 \h </w:instrText>
        </w:r>
        <w:r>
          <w:rPr>
            <w:noProof/>
            <w:webHidden/>
          </w:rPr>
        </w:r>
        <w:r>
          <w:rPr>
            <w:noProof/>
            <w:webHidden/>
          </w:rPr>
          <w:fldChar w:fldCharType="separate"/>
        </w:r>
        <w:r>
          <w:rPr>
            <w:noProof/>
            <w:webHidden/>
          </w:rPr>
          <w:t>8</w:t>
        </w:r>
        <w:r>
          <w:rPr>
            <w:noProof/>
            <w:webHidden/>
          </w:rPr>
          <w:fldChar w:fldCharType="end"/>
        </w:r>
      </w:hyperlink>
    </w:p>
    <w:p w14:paraId="49D91F07" w14:textId="756544C5" w:rsidR="00A13343" w:rsidRDefault="00A13343">
      <w:pPr>
        <w:pStyle w:val="TOC2"/>
        <w:rPr>
          <w:rFonts w:asciiTheme="minorHAnsi" w:eastAsiaTheme="minorEastAsia" w:hAnsiTheme="minorHAnsi" w:cstheme="minorBidi"/>
          <w:noProof/>
          <w:sz w:val="22"/>
          <w:szCs w:val="22"/>
          <w:lang w:val="en-GB" w:eastAsia="en-GB"/>
        </w:rPr>
      </w:pPr>
      <w:hyperlink w:anchor="_Toc74903909" w:history="1">
        <w:r w:rsidRPr="00483B3A">
          <w:rPr>
            <w:rStyle w:val="Hyperlink"/>
            <w:noProof/>
            <w:lang w:val="en-GB"/>
          </w:rPr>
          <w:t>1.6</w:t>
        </w:r>
        <w:r>
          <w:rPr>
            <w:rFonts w:asciiTheme="minorHAnsi" w:eastAsiaTheme="minorEastAsia" w:hAnsiTheme="minorHAnsi" w:cstheme="minorBidi"/>
            <w:noProof/>
            <w:sz w:val="22"/>
            <w:szCs w:val="22"/>
            <w:lang w:val="en-GB" w:eastAsia="en-GB"/>
          </w:rPr>
          <w:tab/>
        </w:r>
        <w:r w:rsidRPr="00483B3A">
          <w:rPr>
            <w:rStyle w:val="Hyperlink"/>
            <w:noProof/>
          </w:rPr>
          <w:t>References</w:t>
        </w:r>
        <w:r>
          <w:rPr>
            <w:noProof/>
            <w:webHidden/>
          </w:rPr>
          <w:tab/>
        </w:r>
        <w:r>
          <w:rPr>
            <w:noProof/>
            <w:webHidden/>
          </w:rPr>
          <w:fldChar w:fldCharType="begin"/>
        </w:r>
        <w:r>
          <w:rPr>
            <w:noProof/>
            <w:webHidden/>
          </w:rPr>
          <w:instrText xml:space="preserve"> PAGEREF _Toc74903909 \h </w:instrText>
        </w:r>
        <w:r>
          <w:rPr>
            <w:noProof/>
            <w:webHidden/>
          </w:rPr>
        </w:r>
        <w:r>
          <w:rPr>
            <w:noProof/>
            <w:webHidden/>
          </w:rPr>
          <w:fldChar w:fldCharType="separate"/>
        </w:r>
        <w:r>
          <w:rPr>
            <w:noProof/>
            <w:webHidden/>
          </w:rPr>
          <w:t>8</w:t>
        </w:r>
        <w:r>
          <w:rPr>
            <w:noProof/>
            <w:webHidden/>
          </w:rPr>
          <w:fldChar w:fldCharType="end"/>
        </w:r>
      </w:hyperlink>
    </w:p>
    <w:p w14:paraId="298836CC" w14:textId="4935E972"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10" w:history="1">
        <w:r w:rsidRPr="00483B3A">
          <w:rPr>
            <w:rStyle w:val="Hyperlink"/>
            <w:noProof/>
          </w:rPr>
          <w:t>1.6.1</w:t>
        </w:r>
        <w:r>
          <w:rPr>
            <w:rFonts w:asciiTheme="minorHAnsi" w:eastAsiaTheme="minorEastAsia" w:hAnsiTheme="minorHAnsi" w:cstheme="minorBidi"/>
            <w:noProof/>
            <w:sz w:val="22"/>
            <w:szCs w:val="22"/>
            <w:lang w:val="en-GB" w:eastAsia="en-GB"/>
          </w:rPr>
          <w:tab/>
        </w:r>
        <w:r w:rsidRPr="00483B3A">
          <w:rPr>
            <w:rStyle w:val="Hyperlink"/>
            <w:noProof/>
          </w:rPr>
          <w:t>Ford Documents</w:t>
        </w:r>
        <w:r>
          <w:rPr>
            <w:noProof/>
            <w:webHidden/>
          </w:rPr>
          <w:tab/>
        </w:r>
        <w:r>
          <w:rPr>
            <w:noProof/>
            <w:webHidden/>
          </w:rPr>
          <w:fldChar w:fldCharType="begin"/>
        </w:r>
        <w:r>
          <w:rPr>
            <w:noProof/>
            <w:webHidden/>
          </w:rPr>
          <w:instrText xml:space="preserve"> PAGEREF _Toc74903910 \h </w:instrText>
        </w:r>
        <w:r>
          <w:rPr>
            <w:noProof/>
            <w:webHidden/>
          </w:rPr>
        </w:r>
        <w:r>
          <w:rPr>
            <w:noProof/>
            <w:webHidden/>
          </w:rPr>
          <w:fldChar w:fldCharType="separate"/>
        </w:r>
        <w:r>
          <w:rPr>
            <w:noProof/>
            <w:webHidden/>
          </w:rPr>
          <w:t>8</w:t>
        </w:r>
        <w:r>
          <w:rPr>
            <w:noProof/>
            <w:webHidden/>
          </w:rPr>
          <w:fldChar w:fldCharType="end"/>
        </w:r>
      </w:hyperlink>
    </w:p>
    <w:p w14:paraId="69AAEF1F" w14:textId="213875CD"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11" w:history="1">
        <w:r w:rsidRPr="00483B3A">
          <w:rPr>
            <w:rStyle w:val="Hyperlink"/>
            <w:noProof/>
          </w:rPr>
          <w:t>1.6.2</w:t>
        </w:r>
        <w:r>
          <w:rPr>
            <w:rFonts w:asciiTheme="minorHAnsi" w:eastAsiaTheme="minorEastAsia" w:hAnsiTheme="minorHAnsi" w:cstheme="minorBidi"/>
            <w:noProof/>
            <w:sz w:val="22"/>
            <w:szCs w:val="22"/>
            <w:lang w:val="en-GB" w:eastAsia="en-GB"/>
          </w:rPr>
          <w:tab/>
        </w:r>
        <w:r w:rsidRPr="00483B3A">
          <w:rPr>
            <w:rStyle w:val="Hyperlink"/>
            <w:noProof/>
          </w:rPr>
          <w:t>External Documents and Publications</w:t>
        </w:r>
        <w:r>
          <w:rPr>
            <w:noProof/>
            <w:webHidden/>
          </w:rPr>
          <w:tab/>
        </w:r>
        <w:r>
          <w:rPr>
            <w:noProof/>
            <w:webHidden/>
          </w:rPr>
          <w:fldChar w:fldCharType="begin"/>
        </w:r>
        <w:r>
          <w:rPr>
            <w:noProof/>
            <w:webHidden/>
          </w:rPr>
          <w:instrText xml:space="preserve"> PAGEREF _Toc74903911 \h </w:instrText>
        </w:r>
        <w:r>
          <w:rPr>
            <w:noProof/>
            <w:webHidden/>
          </w:rPr>
        </w:r>
        <w:r>
          <w:rPr>
            <w:noProof/>
            <w:webHidden/>
          </w:rPr>
          <w:fldChar w:fldCharType="separate"/>
        </w:r>
        <w:r>
          <w:rPr>
            <w:noProof/>
            <w:webHidden/>
          </w:rPr>
          <w:t>8</w:t>
        </w:r>
        <w:r>
          <w:rPr>
            <w:noProof/>
            <w:webHidden/>
          </w:rPr>
          <w:fldChar w:fldCharType="end"/>
        </w:r>
      </w:hyperlink>
    </w:p>
    <w:p w14:paraId="5DA46F3F" w14:textId="74E6226A" w:rsidR="00A13343" w:rsidRDefault="00A13343">
      <w:pPr>
        <w:pStyle w:val="TOC2"/>
        <w:rPr>
          <w:rFonts w:asciiTheme="minorHAnsi" w:eastAsiaTheme="minorEastAsia" w:hAnsiTheme="minorHAnsi" w:cstheme="minorBidi"/>
          <w:noProof/>
          <w:sz w:val="22"/>
          <w:szCs w:val="22"/>
          <w:lang w:val="en-GB" w:eastAsia="en-GB"/>
        </w:rPr>
      </w:pPr>
      <w:hyperlink w:anchor="_Toc74903912" w:history="1">
        <w:r w:rsidRPr="00483B3A">
          <w:rPr>
            <w:rStyle w:val="Hyperlink"/>
            <w:noProof/>
            <w:lang w:val="en-GB"/>
          </w:rPr>
          <w:t>1.7</w:t>
        </w:r>
        <w:r>
          <w:rPr>
            <w:rFonts w:asciiTheme="minorHAnsi" w:eastAsiaTheme="minorEastAsia" w:hAnsiTheme="minorHAnsi" w:cstheme="minorBidi"/>
            <w:noProof/>
            <w:sz w:val="22"/>
            <w:szCs w:val="22"/>
            <w:lang w:val="en-GB" w:eastAsia="en-GB"/>
          </w:rPr>
          <w:tab/>
        </w:r>
        <w:r w:rsidRPr="00483B3A">
          <w:rPr>
            <w:rStyle w:val="Hyperlink"/>
            <w:noProof/>
          </w:rPr>
          <w:t>Glossary</w:t>
        </w:r>
        <w:r>
          <w:rPr>
            <w:noProof/>
            <w:webHidden/>
          </w:rPr>
          <w:tab/>
        </w:r>
        <w:r>
          <w:rPr>
            <w:noProof/>
            <w:webHidden/>
          </w:rPr>
          <w:fldChar w:fldCharType="begin"/>
        </w:r>
        <w:r>
          <w:rPr>
            <w:noProof/>
            <w:webHidden/>
          </w:rPr>
          <w:instrText xml:space="preserve"> PAGEREF _Toc74903912 \h </w:instrText>
        </w:r>
        <w:r>
          <w:rPr>
            <w:noProof/>
            <w:webHidden/>
          </w:rPr>
        </w:r>
        <w:r>
          <w:rPr>
            <w:noProof/>
            <w:webHidden/>
          </w:rPr>
          <w:fldChar w:fldCharType="separate"/>
        </w:r>
        <w:r>
          <w:rPr>
            <w:noProof/>
            <w:webHidden/>
          </w:rPr>
          <w:t>8</w:t>
        </w:r>
        <w:r>
          <w:rPr>
            <w:noProof/>
            <w:webHidden/>
          </w:rPr>
          <w:fldChar w:fldCharType="end"/>
        </w:r>
      </w:hyperlink>
    </w:p>
    <w:p w14:paraId="084CAED0" w14:textId="3F0A07C6"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13" w:history="1">
        <w:r w:rsidRPr="00483B3A">
          <w:rPr>
            <w:rStyle w:val="Hyperlink"/>
            <w:noProof/>
          </w:rPr>
          <w:t>1.7.1</w:t>
        </w:r>
        <w:r>
          <w:rPr>
            <w:rFonts w:asciiTheme="minorHAnsi" w:eastAsiaTheme="minorEastAsia" w:hAnsiTheme="minorHAnsi" w:cstheme="minorBidi"/>
            <w:noProof/>
            <w:sz w:val="22"/>
            <w:szCs w:val="22"/>
            <w:lang w:val="en-GB" w:eastAsia="en-GB"/>
          </w:rPr>
          <w:tab/>
        </w:r>
        <w:r w:rsidRPr="00483B3A">
          <w:rPr>
            <w:rStyle w:val="Hyperlink"/>
            <w:noProof/>
          </w:rPr>
          <w:t>Definitions</w:t>
        </w:r>
        <w:r>
          <w:rPr>
            <w:noProof/>
            <w:webHidden/>
          </w:rPr>
          <w:tab/>
        </w:r>
        <w:r>
          <w:rPr>
            <w:noProof/>
            <w:webHidden/>
          </w:rPr>
          <w:fldChar w:fldCharType="begin"/>
        </w:r>
        <w:r>
          <w:rPr>
            <w:noProof/>
            <w:webHidden/>
          </w:rPr>
          <w:instrText xml:space="preserve"> PAGEREF _Toc74903913 \h </w:instrText>
        </w:r>
        <w:r>
          <w:rPr>
            <w:noProof/>
            <w:webHidden/>
          </w:rPr>
        </w:r>
        <w:r>
          <w:rPr>
            <w:noProof/>
            <w:webHidden/>
          </w:rPr>
          <w:fldChar w:fldCharType="separate"/>
        </w:r>
        <w:r>
          <w:rPr>
            <w:noProof/>
            <w:webHidden/>
          </w:rPr>
          <w:t>9</w:t>
        </w:r>
        <w:r>
          <w:rPr>
            <w:noProof/>
            <w:webHidden/>
          </w:rPr>
          <w:fldChar w:fldCharType="end"/>
        </w:r>
      </w:hyperlink>
    </w:p>
    <w:p w14:paraId="00DB1CC3" w14:textId="2E846C4E"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14" w:history="1">
        <w:r w:rsidRPr="00483B3A">
          <w:rPr>
            <w:rStyle w:val="Hyperlink"/>
            <w:noProof/>
          </w:rPr>
          <w:t>1.7.2</w:t>
        </w:r>
        <w:r>
          <w:rPr>
            <w:rFonts w:asciiTheme="minorHAnsi" w:eastAsiaTheme="minorEastAsia" w:hAnsiTheme="minorHAnsi" w:cstheme="minorBidi"/>
            <w:noProof/>
            <w:sz w:val="22"/>
            <w:szCs w:val="22"/>
            <w:lang w:val="en-GB" w:eastAsia="en-GB"/>
          </w:rPr>
          <w:tab/>
        </w:r>
        <w:r w:rsidRPr="00483B3A">
          <w:rPr>
            <w:rStyle w:val="Hyperlink"/>
            <w:noProof/>
          </w:rPr>
          <w:t>Abbreviations</w:t>
        </w:r>
        <w:r>
          <w:rPr>
            <w:noProof/>
            <w:webHidden/>
          </w:rPr>
          <w:tab/>
        </w:r>
        <w:r>
          <w:rPr>
            <w:noProof/>
            <w:webHidden/>
          </w:rPr>
          <w:fldChar w:fldCharType="begin"/>
        </w:r>
        <w:r>
          <w:rPr>
            <w:noProof/>
            <w:webHidden/>
          </w:rPr>
          <w:instrText xml:space="preserve"> PAGEREF _Toc74903914 \h </w:instrText>
        </w:r>
        <w:r>
          <w:rPr>
            <w:noProof/>
            <w:webHidden/>
          </w:rPr>
        </w:r>
        <w:r>
          <w:rPr>
            <w:noProof/>
            <w:webHidden/>
          </w:rPr>
          <w:fldChar w:fldCharType="separate"/>
        </w:r>
        <w:r>
          <w:rPr>
            <w:noProof/>
            <w:webHidden/>
          </w:rPr>
          <w:t>9</w:t>
        </w:r>
        <w:r>
          <w:rPr>
            <w:noProof/>
            <w:webHidden/>
          </w:rPr>
          <w:fldChar w:fldCharType="end"/>
        </w:r>
      </w:hyperlink>
    </w:p>
    <w:p w14:paraId="70EB04FB" w14:textId="47AAC653"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15" w:history="1">
        <w:r w:rsidRPr="00483B3A">
          <w:rPr>
            <w:rStyle w:val="Hyperlink"/>
            <w:noProof/>
          </w:rPr>
          <w:t>1.7.3</w:t>
        </w:r>
        <w:r>
          <w:rPr>
            <w:rFonts w:asciiTheme="minorHAnsi" w:eastAsiaTheme="minorEastAsia" w:hAnsiTheme="minorHAnsi" w:cstheme="minorBidi"/>
            <w:noProof/>
            <w:sz w:val="22"/>
            <w:szCs w:val="22"/>
            <w:lang w:val="en-GB" w:eastAsia="en-GB"/>
          </w:rPr>
          <w:tab/>
        </w:r>
        <w:r w:rsidRPr="00483B3A">
          <w:rPr>
            <w:rStyle w:val="Hyperlink"/>
            <w:noProof/>
          </w:rPr>
          <w:t>Parameters / Values</w:t>
        </w:r>
        <w:r>
          <w:rPr>
            <w:noProof/>
            <w:webHidden/>
          </w:rPr>
          <w:tab/>
        </w:r>
        <w:r>
          <w:rPr>
            <w:noProof/>
            <w:webHidden/>
          </w:rPr>
          <w:fldChar w:fldCharType="begin"/>
        </w:r>
        <w:r>
          <w:rPr>
            <w:noProof/>
            <w:webHidden/>
          </w:rPr>
          <w:instrText xml:space="preserve"> PAGEREF _Toc74903915 \h </w:instrText>
        </w:r>
        <w:r>
          <w:rPr>
            <w:noProof/>
            <w:webHidden/>
          </w:rPr>
        </w:r>
        <w:r>
          <w:rPr>
            <w:noProof/>
            <w:webHidden/>
          </w:rPr>
          <w:fldChar w:fldCharType="separate"/>
        </w:r>
        <w:r>
          <w:rPr>
            <w:noProof/>
            <w:webHidden/>
          </w:rPr>
          <w:t>9</w:t>
        </w:r>
        <w:r>
          <w:rPr>
            <w:noProof/>
            <w:webHidden/>
          </w:rPr>
          <w:fldChar w:fldCharType="end"/>
        </w:r>
      </w:hyperlink>
    </w:p>
    <w:p w14:paraId="032B0E78" w14:textId="75D71351" w:rsidR="00A13343" w:rsidRDefault="00A13343">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74903916" w:history="1">
        <w:r w:rsidRPr="00483B3A">
          <w:rPr>
            <w:rStyle w:val="Hyperlink"/>
            <w:noProof/>
          </w:rPr>
          <w:t>2</w:t>
        </w:r>
        <w:r>
          <w:rPr>
            <w:rFonts w:asciiTheme="minorHAnsi" w:eastAsiaTheme="minorEastAsia" w:hAnsiTheme="minorHAnsi" w:cstheme="minorBidi"/>
            <w:noProof/>
            <w:sz w:val="22"/>
            <w:szCs w:val="22"/>
            <w:lang w:val="en-GB" w:eastAsia="en-GB"/>
          </w:rPr>
          <w:tab/>
        </w:r>
        <w:r w:rsidRPr="00483B3A">
          <w:rPr>
            <w:rStyle w:val="Hyperlink"/>
            <w:noProof/>
          </w:rPr>
          <w:t>Feature Overview</w:t>
        </w:r>
        <w:r>
          <w:rPr>
            <w:noProof/>
            <w:webHidden/>
          </w:rPr>
          <w:tab/>
        </w:r>
        <w:r>
          <w:rPr>
            <w:noProof/>
            <w:webHidden/>
          </w:rPr>
          <w:fldChar w:fldCharType="begin"/>
        </w:r>
        <w:r>
          <w:rPr>
            <w:noProof/>
            <w:webHidden/>
          </w:rPr>
          <w:instrText xml:space="preserve"> PAGEREF _Toc74903916 \h </w:instrText>
        </w:r>
        <w:r>
          <w:rPr>
            <w:noProof/>
            <w:webHidden/>
          </w:rPr>
        </w:r>
        <w:r>
          <w:rPr>
            <w:noProof/>
            <w:webHidden/>
          </w:rPr>
          <w:fldChar w:fldCharType="separate"/>
        </w:r>
        <w:r>
          <w:rPr>
            <w:noProof/>
            <w:webHidden/>
          </w:rPr>
          <w:t>10</w:t>
        </w:r>
        <w:r>
          <w:rPr>
            <w:noProof/>
            <w:webHidden/>
          </w:rPr>
          <w:fldChar w:fldCharType="end"/>
        </w:r>
      </w:hyperlink>
    </w:p>
    <w:p w14:paraId="25D6C539" w14:textId="207B1F75" w:rsidR="00A13343" w:rsidRDefault="00A13343">
      <w:pPr>
        <w:pStyle w:val="TOC2"/>
        <w:rPr>
          <w:rFonts w:asciiTheme="minorHAnsi" w:eastAsiaTheme="minorEastAsia" w:hAnsiTheme="minorHAnsi" w:cstheme="minorBidi"/>
          <w:noProof/>
          <w:sz w:val="22"/>
          <w:szCs w:val="22"/>
          <w:lang w:val="en-GB" w:eastAsia="en-GB"/>
        </w:rPr>
      </w:pPr>
      <w:hyperlink w:anchor="_Toc74903917" w:history="1">
        <w:r w:rsidRPr="00483B3A">
          <w:rPr>
            <w:rStyle w:val="Hyperlink"/>
            <w:noProof/>
            <w:lang w:val="en-GB"/>
          </w:rPr>
          <w:t>2.1</w:t>
        </w:r>
        <w:r>
          <w:rPr>
            <w:rFonts w:asciiTheme="minorHAnsi" w:eastAsiaTheme="minorEastAsia" w:hAnsiTheme="minorHAnsi" w:cstheme="minorBidi"/>
            <w:noProof/>
            <w:sz w:val="22"/>
            <w:szCs w:val="22"/>
            <w:lang w:val="en-GB" w:eastAsia="en-GB"/>
          </w:rPr>
          <w:tab/>
        </w:r>
        <w:r w:rsidRPr="00483B3A">
          <w:rPr>
            <w:rStyle w:val="Hyperlink"/>
            <w:noProof/>
          </w:rPr>
          <w:t>Purpose and Description of Feature</w:t>
        </w:r>
        <w:r>
          <w:rPr>
            <w:noProof/>
            <w:webHidden/>
          </w:rPr>
          <w:tab/>
        </w:r>
        <w:r>
          <w:rPr>
            <w:noProof/>
            <w:webHidden/>
          </w:rPr>
          <w:fldChar w:fldCharType="begin"/>
        </w:r>
        <w:r>
          <w:rPr>
            <w:noProof/>
            <w:webHidden/>
          </w:rPr>
          <w:instrText xml:space="preserve"> PAGEREF _Toc74903917 \h </w:instrText>
        </w:r>
        <w:r>
          <w:rPr>
            <w:noProof/>
            <w:webHidden/>
          </w:rPr>
        </w:r>
        <w:r>
          <w:rPr>
            <w:noProof/>
            <w:webHidden/>
          </w:rPr>
          <w:fldChar w:fldCharType="separate"/>
        </w:r>
        <w:r>
          <w:rPr>
            <w:noProof/>
            <w:webHidden/>
          </w:rPr>
          <w:t>10</w:t>
        </w:r>
        <w:r>
          <w:rPr>
            <w:noProof/>
            <w:webHidden/>
          </w:rPr>
          <w:fldChar w:fldCharType="end"/>
        </w:r>
      </w:hyperlink>
    </w:p>
    <w:p w14:paraId="3B58D4F5" w14:textId="6CDDB828" w:rsidR="00A13343" w:rsidRDefault="00A13343">
      <w:pPr>
        <w:pStyle w:val="TOC2"/>
        <w:rPr>
          <w:rFonts w:asciiTheme="minorHAnsi" w:eastAsiaTheme="minorEastAsia" w:hAnsiTheme="minorHAnsi" w:cstheme="minorBidi"/>
          <w:noProof/>
          <w:sz w:val="22"/>
          <w:szCs w:val="22"/>
          <w:lang w:val="en-GB" w:eastAsia="en-GB"/>
        </w:rPr>
      </w:pPr>
      <w:hyperlink w:anchor="_Toc74903918" w:history="1">
        <w:r w:rsidRPr="00483B3A">
          <w:rPr>
            <w:rStyle w:val="Hyperlink"/>
            <w:noProof/>
            <w:lang w:val="en-GB"/>
          </w:rPr>
          <w:t>2.2</w:t>
        </w:r>
        <w:r>
          <w:rPr>
            <w:rFonts w:asciiTheme="minorHAnsi" w:eastAsiaTheme="minorEastAsia" w:hAnsiTheme="minorHAnsi" w:cstheme="minorBidi"/>
            <w:noProof/>
            <w:sz w:val="22"/>
            <w:szCs w:val="22"/>
            <w:lang w:val="en-GB" w:eastAsia="en-GB"/>
          </w:rPr>
          <w:tab/>
        </w:r>
        <w:r w:rsidRPr="00483B3A">
          <w:rPr>
            <w:rStyle w:val="Hyperlink"/>
            <w:noProof/>
          </w:rPr>
          <w:t>Feature Variants</w:t>
        </w:r>
        <w:r>
          <w:rPr>
            <w:noProof/>
            <w:webHidden/>
          </w:rPr>
          <w:tab/>
        </w:r>
        <w:r>
          <w:rPr>
            <w:noProof/>
            <w:webHidden/>
          </w:rPr>
          <w:fldChar w:fldCharType="begin"/>
        </w:r>
        <w:r>
          <w:rPr>
            <w:noProof/>
            <w:webHidden/>
          </w:rPr>
          <w:instrText xml:space="preserve"> PAGEREF _Toc74903918 \h </w:instrText>
        </w:r>
        <w:r>
          <w:rPr>
            <w:noProof/>
            <w:webHidden/>
          </w:rPr>
        </w:r>
        <w:r>
          <w:rPr>
            <w:noProof/>
            <w:webHidden/>
          </w:rPr>
          <w:fldChar w:fldCharType="separate"/>
        </w:r>
        <w:r>
          <w:rPr>
            <w:noProof/>
            <w:webHidden/>
          </w:rPr>
          <w:t>10</w:t>
        </w:r>
        <w:r>
          <w:rPr>
            <w:noProof/>
            <w:webHidden/>
          </w:rPr>
          <w:fldChar w:fldCharType="end"/>
        </w:r>
      </w:hyperlink>
    </w:p>
    <w:p w14:paraId="59EE7CCA" w14:textId="763FFE82"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19" w:history="1">
        <w:r w:rsidRPr="00483B3A">
          <w:rPr>
            <w:rStyle w:val="Hyperlink"/>
            <w:noProof/>
          </w:rPr>
          <w:t>2.2.1</w:t>
        </w:r>
        <w:r>
          <w:rPr>
            <w:rFonts w:asciiTheme="minorHAnsi" w:eastAsiaTheme="minorEastAsia" w:hAnsiTheme="minorHAnsi" w:cstheme="minorBidi"/>
            <w:noProof/>
            <w:sz w:val="22"/>
            <w:szCs w:val="22"/>
            <w:lang w:val="en-GB" w:eastAsia="en-GB"/>
          </w:rPr>
          <w:tab/>
        </w:r>
        <w:r w:rsidRPr="00483B3A">
          <w:rPr>
            <w:rStyle w:val="Hyperlink"/>
            <w:noProof/>
          </w:rPr>
          <w:t>Regions &amp; Markets</w:t>
        </w:r>
        <w:r>
          <w:rPr>
            <w:noProof/>
            <w:webHidden/>
          </w:rPr>
          <w:tab/>
        </w:r>
        <w:r>
          <w:rPr>
            <w:noProof/>
            <w:webHidden/>
          </w:rPr>
          <w:fldChar w:fldCharType="begin"/>
        </w:r>
        <w:r>
          <w:rPr>
            <w:noProof/>
            <w:webHidden/>
          </w:rPr>
          <w:instrText xml:space="preserve"> PAGEREF _Toc74903919 \h </w:instrText>
        </w:r>
        <w:r>
          <w:rPr>
            <w:noProof/>
            <w:webHidden/>
          </w:rPr>
        </w:r>
        <w:r>
          <w:rPr>
            <w:noProof/>
            <w:webHidden/>
          </w:rPr>
          <w:fldChar w:fldCharType="separate"/>
        </w:r>
        <w:r>
          <w:rPr>
            <w:noProof/>
            <w:webHidden/>
          </w:rPr>
          <w:t>11</w:t>
        </w:r>
        <w:r>
          <w:rPr>
            <w:noProof/>
            <w:webHidden/>
          </w:rPr>
          <w:fldChar w:fldCharType="end"/>
        </w:r>
      </w:hyperlink>
    </w:p>
    <w:p w14:paraId="2D363DA8" w14:textId="7825AF0A" w:rsidR="00A13343" w:rsidRDefault="00A13343">
      <w:pPr>
        <w:pStyle w:val="TOC2"/>
        <w:rPr>
          <w:rFonts w:asciiTheme="minorHAnsi" w:eastAsiaTheme="minorEastAsia" w:hAnsiTheme="minorHAnsi" w:cstheme="minorBidi"/>
          <w:noProof/>
          <w:sz w:val="22"/>
          <w:szCs w:val="22"/>
          <w:lang w:val="en-GB" w:eastAsia="en-GB"/>
        </w:rPr>
      </w:pPr>
      <w:hyperlink w:anchor="_Toc74903920" w:history="1">
        <w:r w:rsidRPr="00483B3A">
          <w:rPr>
            <w:rStyle w:val="Hyperlink"/>
            <w:noProof/>
            <w:lang w:val="en-GB"/>
          </w:rPr>
          <w:t>2.3</w:t>
        </w:r>
        <w:r>
          <w:rPr>
            <w:rFonts w:asciiTheme="minorHAnsi" w:eastAsiaTheme="minorEastAsia" w:hAnsiTheme="minorHAnsi" w:cstheme="minorBidi"/>
            <w:noProof/>
            <w:sz w:val="22"/>
            <w:szCs w:val="22"/>
            <w:lang w:val="en-GB" w:eastAsia="en-GB"/>
          </w:rPr>
          <w:tab/>
        </w:r>
        <w:r w:rsidRPr="00483B3A">
          <w:rPr>
            <w:rStyle w:val="Hyperlink"/>
            <w:noProof/>
          </w:rPr>
          <w:t>Input Requirements/Documents</w:t>
        </w:r>
        <w:r>
          <w:rPr>
            <w:noProof/>
            <w:webHidden/>
          </w:rPr>
          <w:tab/>
        </w:r>
        <w:r>
          <w:rPr>
            <w:noProof/>
            <w:webHidden/>
          </w:rPr>
          <w:fldChar w:fldCharType="begin"/>
        </w:r>
        <w:r>
          <w:rPr>
            <w:noProof/>
            <w:webHidden/>
          </w:rPr>
          <w:instrText xml:space="preserve"> PAGEREF _Toc74903920 \h </w:instrText>
        </w:r>
        <w:r>
          <w:rPr>
            <w:noProof/>
            <w:webHidden/>
          </w:rPr>
        </w:r>
        <w:r>
          <w:rPr>
            <w:noProof/>
            <w:webHidden/>
          </w:rPr>
          <w:fldChar w:fldCharType="separate"/>
        </w:r>
        <w:r>
          <w:rPr>
            <w:noProof/>
            <w:webHidden/>
          </w:rPr>
          <w:t>11</w:t>
        </w:r>
        <w:r>
          <w:rPr>
            <w:noProof/>
            <w:webHidden/>
          </w:rPr>
          <w:fldChar w:fldCharType="end"/>
        </w:r>
      </w:hyperlink>
    </w:p>
    <w:p w14:paraId="14E81B91" w14:textId="666B92C3" w:rsidR="00A13343" w:rsidRDefault="00A13343">
      <w:pPr>
        <w:pStyle w:val="TOC2"/>
        <w:rPr>
          <w:rFonts w:asciiTheme="minorHAnsi" w:eastAsiaTheme="minorEastAsia" w:hAnsiTheme="minorHAnsi" w:cstheme="minorBidi"/>
          <w:noProof/>
          <w:sz w:val="22"/>
          <w:szCs w:val="22"/>
          <w:lang w:val="en-GB" w:eastAsia="en-GB"/>
        </w:rPr>
      </w:pPr>
      <w:hyperlink w:anchor="_Toc74903921" w:history="1">
        <w:r w:rsidRPr="00483B3A">
          <w:rPr>
            <w:rStyle w:val="Hyperlink"/>
            <w:noProof/>
            <w:lang w:val="en-GB"/>
          </w:rPr>
          <w:t>2.4</w:t>
        </w:r>
        <w:r>
          <w:rPr>
            <w:rFonts w:asciiTheme="minorHAnsi" w:eastAsiaTheme="minorEastAsia" w:hAnsiTheme="minorHAnsi" w:cstheme="minorBidi"/>
            <w:noProof/>
            <w:sz w:val="22"/>
            <w:szCs w:val="22"/>
            <w:lang w:val="en-GB" w:eastAsia="en-GB"/>
          </w:rPr>
          <w:tab/>
        </w:r>
        <w:r w:rsidRPr="00483B3A">
          <w:rPr>
            <w:rStyle w:val="Hyperlink"/>
            <w:noProof/>
          </w:rPr>
          <w:t>Lessons Learned</w:t>
        </w:r>
        <w:r>
          <w:rPr>
            <w:noProof/>
            <w:webHidden/>
          </w:rPr>
          <w:tab/>
        </w:r>
        <w:r>
          <w:rPr>
            <w:noProof/>
            <w:webHidden/>
          </w:rPr>
          <w:fldChar w:fldCharType="begin"/>
        </w:r>
        <w:r>
          <w:rPr>
            <w:noProof/>
            <w:webHidden/>
          </w:rPr>
          <w:instrText xml:space="preserve"> PAGEREF _Toc74903921 \h </w:instrText>
        </w:r>
        <w:r>
          <w:rPr>
            <w:noProof/>
            <w:webHidden/>
          </w:rPr>
        </w:r>
        <w:r>
          <w:rPr>
            <w:noProof/>
            <w:webHidden/>
          </w:rPr>
          <w:fldChar w:fldCharType="separate"/>
        </w:r>
        <w:r>
          <w:rPr>
            <w:noProof/>
            <w:webHidden/>
          </w:rPr>
          <w:t>12</w:t>
        </w:r>
        <w:r>
          <w:rPr>
            <w:noProof/>
            <w:webHidden/>
          </w:rPr>
          <w:fldChar w:fldCharType="end"/>
        </w:r>
      </w:hyperlink>
    </w:p>
    <w:p w14:paraId="277652BC" w14:textId="2CE4018F" w:rsidR="00A13343" w:rsidRDefault="00A13343">
      <w:pPr>
        <w:pStyle w:val="TOC2"/>
        <w:rPr>
          <w:rFonts w:asciiTheme="minorHAnsi" w:eastAsiaTheme="minorEastAsia" w:hAnsiTheme="minorHAnsi" w:cstheme="minorBidi"/>
          <w:noProof/>
          <w:sz w:val="22"/>
          <w:szCs w:val="22"/>
          <w:lang w:val="en-GB" w:eastAsia="en-GB"/>
        </w:rPr>
      </w:pPr>
      <w:hyperlink w:anchor="_Toc74903922" w:history="1">
        <w:r w:rsidRPr="00483B3A">
          <w:rPr>
            <w:rStyle w:val="Hyperlink"/>
            <w:noProof/>
            <w:lang w:val="en-GB"/>
          </w:rPr>
          <w:t>2.5</w:t>
        </w:r>
        <w:r>
          <w:rPr>
            <w:rFonts w:asciiTheme="minorHAnsi" w:eastAsiaTheme="minorEastAsia" w:hAnsiTheme="minorHAnsi" w:cstheme="minorBidi"/>
            <w:noProof/>
            <w:sz w:val="22"/>
            <w:szCs w:val="22"/>
            <w:lang w:val="en-GB" w:eastAsia="en-GB"/>
          </w:rPr>
          <w:tab/>
        </w:r>
        <w:r w:rsidRPr="00483B3A">
          <w:rPr>
            <w:rStyle w:val="Hyperlink"/>
            <w:noProof/>
          </w:rPr>
          <w:t>Assumptions</w:t>
        </w:r>
        <w:r>
          <w:rPr>
            <w:noProof/>
            <w:webHidden/>
          </w:rPr>
          <w:tab/>
        </w:r>
        <w:r>
          <w:rPr>
            <w:noProof/>
            <w:webHidden/>
          </w:rPr>
          <w:fldChar w:fldCharType="begin"/>
        </w:r>
        <w:r>
          <w:rPr>
            <w:noProof/>
            <w:webHidden/>
          </w:rPr>
          <w:instrText xml:space="preserve"> PAGEREF _Toc74903922 \h </w:instrText>
        </w:r>
        <w:r>
          <w:rPr>
            <w:noProof/>
            <w:webHidden/>
          </w:rPr>
        </w:r>
        <w:r>
          <w:rPr>
            <w:noProof/>
            <w:webHidden/>
          </w:rPr>
          <w:fldChar w:fldCharType="separate"/>
        </w:r>
        <w:r>
          <w:rPr>
            <w:noProof/>
            <w:webHidden/>
          </w:rPr>
          <w:t>12</w:t>
        </w:r>
        <w:r>
          <w:rPr>
            <w:noProof/>
            <w:webHidden/>
          </w:rPr>
          <w:fldChar w:fldCharType="end"/>
        </w:r>
      </w:hyperlink>
    </w:p>
    <w:p w14:paraId="0150AD99" w14:textId="72DF2954" w:rsidR="00A13343" w:rsidRDefault="00A13343">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74903923" w:history="1">
        <w:r w:rsidRPr="00483B3A">
          <w:rPr>
            <w:rStyle w:val="Hyperlink"/>
            <w:noProof/>
          </w:rPr>
          <w:t>3</w:t>
        </w:r>
        <w:r>
          <w:rPr>
            <w:rFonts w:asciiTheme="minorHAnsi" w:eastAsiaTheme="minorEastAsia" w:hAnsiTheme="minorHAnsi" w:cstheme="minorBidi"/>
            <w:noProof/>
            <w:sz w:val="22"/>
            <w:szCs w:val="22"/>
            <w:lang w:val="en-GB" w:eastAsia="en-GB"/>
          </w:rPr>
          <w:tab/>
        </w:r>
        <w:r w:rsidRPr="00483B3A">
          <w:rPr>
            <w:rStyle w:val="Hyperlink"/>
            <w:noProof/>
          </w:rPr>
          <w:t>Feature Context</w:t>
        </w:r>
        <w:r>
          <w:rPr>
            <w:noProof/>
            <w:webHidden/>
          </w:rPr>
          <w:tab/>
        </w:r>
        <w:r>
          <w:rPr>
            <w:noProof/>
            <w:webHidden/>
          </w:rPr>
          <w:fldChar w:fldCharType="begin"/>
        </w:r>
        <w:r>
          <w:rPr>
            <w:noProof/>
            <w:webHidden/>
          </w:rPr>
          <w:instrText xml:space="preserve"> PAGEREF _Toc74903923 \h </w:instrText>
        </w:r>
        <w:r>
          <w:rPr>
            <w:noProof/>
            <w:webHidden/>
          </w:rPr>
        </w:r>
        <w:r>
          <w:rPr>
            <w:noProof/>
            <w:webHidden/>
          </w:rPr>
          <w:fldChar w:fldCharType="separate"/>
        </w:r>
        <w:r>
          <w:rPr>
            <w:noProof/>
            <w:webHidden/>
          </w:rPr>
          <w:t>13</w:t>
        </w:r>
        <w:r>
          <w:rPr>
            <w:noProof/>
            <w:webHidden/>
          </w:rPr>
          <w:fldChar w:fldCharType="end"/>
        </w:r>
      </w:hyperlink>
    </w:p>
    <w:p w14:paraId="0F207C02" w14:textId="43F7EC8E" w:rsidR="00A13343" w:rsidRDefault="00A13343">
      <w:pPr>
        <w:pStyle w:val="TOC2"/>
        <w:rPr>
          <w:rFonts w:asciiTheme="minorHAnsi" w:eastAsiaTheme="minorEastAsia" w:hAnsiTheme="minorHAnsi" w:cstheme="minorBidi"/>
          <w:noProof/>
          <w:sz w:val="22"/>
          <w:szCs w:val="22"/>
          <w:lang w:val="en-GB" w:eastAsia="en-GB"/>
        </w:rPr>
      </w:pPr>
      <w:hyperlink w:anchor="_Toc74903924" w:history="1">
        <w:r w:rsidRPr="00483B3A">
          <w:rPr>
            <w:rStyle w:val="Hyperlink"/>
            <w:noProof/>
            <w:lang w:val="en-GB"/>
          </w:rPr>
          <w:t>3.1</w:t>
        </w:r>
        <w:r>
          <w:rPr>
            <w:rFonts w:asciiTheme="minorHAnsi" w:eastAsiaTheme="minorEastAsia" w:hAnsiTheme="minorHAnsi" w:cstheme="minorBidi"/>
            <w:noProof/>
            <w:sz w:val="22"/>
            <w:szCs w:val="22"/>
            <w:lang w:val="en-GB" w:eastAsia="en-GB"/>
          </w:rPr>
          <w:tab/>
        </w:r>
        <w:r w:rsidRPr="00483B3A">
          <w:rPr>
            <w:rStyle w:val="Hyperlink"/>
            <w:noProof/>
          </w:rPr>
          <w:t>Feature Context Diagram</w:t>
        </w:r>
        <w:r>
          <w:rPr>
            <w:noProof/>
            <w:webHidden/>
          </w:rPr>
          <w:tab/>
        </w:r>
        <w:r>
          <w:rPr>
            <w:noProof/>
            <w:webHidden/>
          </w:rPr>
          <w:fldChar w:fldCharType="begin"/>
        </w:r>
        <w:r>
          <w:rPr>
            <w:noProof/>
            <w:webHidden/>
          </w:rPr>
          <w:instrText xml:space="preserve"> PAGEREF _Toc74903924 \h </w:instrText>
        </w:r>
        <w:r>
          <w:rPr>
            <w:noProof/>
            <w:webHidden/>
          </w:rPr>
        </w:r>
        <w:r>
          <w:rPr>
            <w:noProof/>
            <w:webHidden/>
          </w:rPr>
          <w:fldChar w:fldCharType="separate"/>
        </w:r>
        <w:r>
          <w:rPr>
            <w:noProof/>
            <w:webHidden/>
          </w:rPr>
          <w:t>13</w:t>
        </w:r>
        <w:r>
          <w:rPr>
            <w:noProof/>
            <w:webHidden/>
          </w:rPr>
          <w:fldChar w:fldCharType="end"/>
        </w:r>
      </w:hyperlink>
    </w:p>
    <w:p w14:paraId="6C421FC2" w14:textId="71990061" w:rsidR="00A13343" w:rsidRDefault="00A13343">
      <w:pPr>
        <w:pStyle w:val="TOC2"/>
        <w:rPr>
          <w:rFonts w:asciiTheme="minorHAnsi" w:eastAsiaTheme="minorEastAsia" w:hAnsiTheme="minorHAnsi" w:cstheme="minorBidi"/>
          <w:noProof/>
          <w:sz w:val="22"/>
          <w:szCs w:val="22"/>
          <w:lang w:val="en-GB" w:eastAsia="en-GB"/>
        </w:rPr>
      </w:pPr>
      <w:hyperlink w:anchor="_Toc74903925" w:history="1">
        <w:r w:rsidRPr="00483B3A">
          <w:rPr>
            <w:rStyle w:val="Hyperlink"/>
            <w:noProof/>
            <w:lang w:val="en-GB"/>
          </w:rPr>
          <w:t>3.2</w:t>
        </w:r>
        <w:r>
          <w:rPr>
            <w:rFonts w:asciiTheme="minorHAnsi" w:eastAsiaTheme="minorEastAsia" w:hAnsiTheme="minorHAnsi" w:cstheme="minorBidi"/>
            <w:noProof/>
            <w:sz w:val="22"/>
            <w:szCs w:val="22"/>
            <w:lang w:val="en-GB" w:eastAsia="en-GB"/>
          </w:rPr>
          <w:tab/>
        </w:r>
        <w:r w:rsidRPr="00483B3A">
          <w:rPr>
            <w:rStyle w:val="Hyperlink"/>
            <w:noProof/>
          </w:rPr>
          <w:t>List of Influences</w:t>
        </w:r>
        <w:r>
          <w:rPr>
            <w:noProof/>
            <w:webHidden/>
          </w:rPr>
          <w:tab/>
        </w:r>
        <w:r>
          <w:rPr>
            <w:noProof/>
            <w:webHidden/>
          </w:rPr>
          <w:fldChar w:fldCharType="begin"/>
        </w:r>
        <w:r>
          <w:rPr>
            <w:noProof/>
            <w:webHidden/>
          </w:rPr>
          <w:instrText xml:space="preserve"> PAGEREF _Toc74903925 \h </w:instrText>
        </w:r>
        <w:r>
          <w:rPr>
            <w:noProof/>
            <w:webHidden/>
          </w:rPr>
        </w:r>
        <w:r>
          <w:rPr>
            <w:noProof/>
            <w:webHidden/>
          </w:rPr>
          <w:fldChar w:fldCharType="separate"/>
        </w:r>
        <w:r>
          <w:rPr>
            <w:noProof/>
            <w:webHidden/>
          </w:rPr>
          <w:t>13</w:t>
        </w:r>
        <w:r>
          <w:rPr>
            <w:noProof/>
            <w:webHidden/>
          </w:rPr>
          <w:fldChar w:fldCharType="end"/>
        </w:r>
      </w:hyperlink>
    </w:p>
    <w:p w14:paraId="3FC9424F" w14:textId="2515BCD3" w:rsidR="00A13343" w:rsidRDefault="00A13343">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74903926" w:history="1">
        <w:r w:rsidRPr="00483B3A">
          <w:rPr>
            <w:rStyle w:val="Hyperlink"/>
            <w:noProof/>
          </w:rPr>
          <w:t>4</w:t>
        </w:r>
        <w:r>
          <w:rPr>
            <w:rFonts w:asciiTheme="minorHAnsi" w:eastAsiaTheme="minorEastAsia" w:hAnsiTheme="minorHAnsi" w:cstheme="minorBidi"/>
            <w:noProof/>
            <w:sz w:val="22"/>
            <w:szCs w:val="22"/>
            <w:lang w:val="en-GB" w:eastAsia="en-GB"/>
          </w:rPr>
          <w:tab/>
        </w:r>
        <w:r w:rsidRPr="00483B3A">
          <w:rPr>
            <w:rStyle w:val="Hyperlink"/>
            <w:noProof/>
          </w:rPr>
          <w:t>Feature Modeling</w:t>
        </w:r>
        <w:r>
          <w:rPr>
            <w:noProof/>
            <w:webHidden/>
          </w:rPr>
          <w:tab/>
        </w:r>
        <w:r>
          <w:rPr>
            <w:noProof/>
            <w:webHidden/>
          </w:rPr>
          <w:fldChar w:fldCharType="begin"/>
        </w:r>
        <w:r>
          <w:rPr>
            <w:noProof/>
            <w:webHidden/>
          </w:rPr>
          <w:instrText xml:space="preserve"> PAGEREF _Toc74903926 \h </w:instrText>
        </w:r>
        <w:r>
          <w:rPr>
            <w:noProof/>
            <w:webHidden/>
          </w:rPr>
        </w:r>
        <w:r>
          <w:rPr>
            <w:noProof/>
            <w:webHidden/>
          </w:rPr>
          <w:fldChar w:fldCharType="separate"/>
        </w:r>
        <w:r>
          <w:rPr>
            <w:noProof/>
            <w:webHidden/>
          </w:rPr>
          <w:t>16</w:t>
        </w:r>
        <w:r>
          <w:rPr>
            <w:noProof/>
            <w:webHidden/>
          </w:rPr>
          <w:fldChar w:fldCharType="end"/>
        </w:r>
      </w:hyperlink>
    </w:p>
    <w:p w14:paraId="2701B76E" w14:textId="68DCF135" w:rsidR="00A13343" w:rsidRDefault="00A13343">
      <w:pPr>
        <w:pStyle w:val="TOC2"/>
        <w:rPr>
          <w:rFonts w:asciiTheme="minorHAnsi" w:eastAsiaTheme="minorEastAsia" w:hAnsiTheme="minorHAnsi" w:cstheme="minorBidi"/>
          <w:noProof/>
          <w:sz w:val="22"/>
          <w:szCs w:val="22"/>
          <w:lang w:val="en-GB" w:eastAsia="en-GB"/>
        </w:rPr>
      </w:pPr>
      <w:hyperlink w:anchor="_Toc74903927" w:history="1">
        <w:r w:rsidRPr="00483B3A">
          <w:rPr>
            <w:rStyle w:val="Hyperlink"/>
            <w:noProof/>
            <w:lang w:val="en-GB"/>
          </w:rPr>
          <w:t>4.1</w:t>
        </w:r>
        <w:r>
          <w:rPr>
            <w:rFonts w:asciiTheme="minorHAnsi" w:eastAsiaTheme="minorEastAsia" w:hAnsiTheme="minorHAnsi" w:cstheme="minorBidi"/>
            <w:noProof/>
            <w:sz w:val="22"/>
            <w:szCs w:val="22"/>
            <w:lang w:val="en-GB" w:eastAsia="en-GB"/>
          </w:rPr>
          <w:tab/>
        </w:r>
        <w:r w:rsidRPr="00483B3A">
          <w:rPr>
            <w:rStyle w:val="Hyperlink"/>
            <w:noProof/>
          </w:rPr>
          <w:t>Operation Modes and States</w:t>
        </w:r>
        <w:r>
          <w:rPr>
            <w:noProof/>
            <w:webHidden/>
          </w:rPr>
          <w:tab/>
        </w:r>
        <w:r>
          <w:rPr>
            <w:noProof/>
            <w:webHidden/>
          </w:rPr>
          <w:fldChar w:fldCharType="begin"/>
        </w:r>
        <w:r>
          <w:rPr>
            <w:noProof/>
            <w:webHidden/>
          </w:rPr>
          <w:instrText xml:space="preserve"> PAGEREF _Toc74903927 \h </w:instrText>
        </w:r>
        <w:r>
          <w:rPr>
            <w:noProof/>
            <w:webHidden/>
          </w:rPr>
        </w:r>
        <w:r>
          <w:rPr>
            <w:noProof/>
            <w:webHidden/>
          </w:rPr>
          <w:fldChar w:fldCharType="separate"/>
        </w:r>
        <w:r>
          <w:rPr>
            <w:noProof/>
            <w:webHidden/>
          </w:rPr>
          <w:t>16</w:t>
        </w:r>
        <w:r>
          <w:rPr>
            <w:noProof/>
            <w:webHidden/>
          </w:rPr>
          <w:fldChar w:fldCharType="end"/>
        </w:r>
      </w:hyperlink>
    </w:p>
    <w:p w14:paraId="07E6AB90" w14:textId="1144555A" w:rsidR="00A13343" w:rsidRDefault="00A13343">
      <w:pPr>
        <w:pStyle w:val="TOC2"/>
        <w:rPr>
          <w:rFonts w:asciiTheme="minorHAnsi" w:eastAsiaTheme="minorEastAsia" w:hAnsiTheme="minorHAnsi" w:cstheme="minorBidi"/>
          <w:noProof/>
          <w:sz w:val="22"/>
          <w:szCs w:val="22"/>
          <w:lang w:val="en-GB" w:eastAsia="en-GB"/>
        </w:rPr>
      </w:pPr>
      <w:hyperlink w:anchor="_Toc74903928" w:history="1">
        <w:r w:rsidRPr="00483B3A">
          <w:rPr>
            <w:rStyle w:val="Hyperlink"/>
            <w:noProof/>
            <w:lang w:val="en-GB"/>
          </w:rPr>
          <w:t>4.2</w:t>
        </w:r>
        <w:r>
          <w:rPr>
            <w:rFonts w:asciiTheme="minorHAnsi" w:eastAsiaTheme="minorEastAsia" w:hAnsiTheme="minorHAnsi" w:cstheme="minorBidi"/>
            <w:noProof/>
            <w:sz w:val="22"/>
            <w:szCs w:val="22"/>
            <w:lang w:val="en-GB" w:eastAsia="en-GB"/>
          </w:rPr>
          <w:tab/>
        </w:r>
        <w:r w:rsidRPr="00483B3A">
          <w:rPr>
            <w:rStyle w:val="Hyperlink"/>
            <w:noProof/>
          </w:rPr>
          <w:t>Use Cases</w:t>
        </w:r>
        <w:r>
          <w:rPr>
            <w:noProof/>
            <w:webHidden/>
          </w:rPr>
          <w:tab/>
        </w:r>
        <w:r>
          <w:rPr>
            <w:noProof/>
            <w:webHidden/>
          </w:rPr>
          <w:fldChar w:fldCharType="begin"/>
        </w:r>
        <w:r>
          <w:rPr>
            <w:noProof/>
            <w:webHidden/>
          </w:rPr>
          <w:instrText xml:space="preserve"> PAGEREF _Toc74903928 \h </w:instrText>
        </w:r>
        <w:r>
          <w:rPr>
            <w:noProof/>
            <w:webHidden/>
          </w:rPr>
        </w:r>
        <w:r>
          <w:rPr>
            <w:noProof/>
            <w:webHidden/>
          </w:rPr>
          <w:fldChar w:fldCharType="separate"/>
        </w:r>
        <w:r>
          <w:rPr>
            <w:noProof/>
            <w:webHidden/>
          </w:rPr>
          <w:t>16</w:t>
        </w:r>
        <w:r>
          <w:rPr>
            <w:noProof/>
            <w:webHidden/>
          </w:rPr>
          <w:fldChar w:fldCharType="end"/>
        </w:r>
      </w:hyperlink>
    </w:p>
    <w:p w14:paraId="37507A6C" w14:textId="208BE33A"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29" w:history="1">
        <w:r w:rsidRPr="00483B3A">
          <w:rPr>
            <w:rStyle w:val="Hyperlink"/>
            <w:noProof/>
          </w:rPr>
          <w:t>4.2.1</w:t>
        </w:r>
        <w:r>
          <w:rPr>
            <w:rFonts w:asciiTheme="minorHAnsi" w:eastAsiaTheme="minorEastAsia" w:hAnsiTheme="minorHAnsi" w:cstheme="minorBidi"/>
            <w:noProof/>
            <w:sz w:val="22"/>
            <w:szCs w:val="22"/>
            <w:lang w:val="en-GB" w:eastAsia="en-GB"/>
          </w:rPr>
          <w:tab/>
        </w:r>
        <w:r w:rsidRPr="00483B3A">
          <w:rPr>
            <w:rStyle w:val="Hyperlink"/>
            <w:noProof/>
          </w:rPr>
          <w:t>Use Case Diagram</w:t>
        </w:r>
        <w:r>
          <w:rPr>
            <w:noProof/>
            <w:webHidden/>
          </w:rPr>
          <w:tab/>
        </w:r>
        <w:r>
          <w:rPr>
            <w:noProof/>
            <w:webHidden/>
          </w:rPr>
          <w:fldChar w:fldCharType="begin"/>
        </w:r>
        <w:r>
          <w:rPr>
            <w:noProof/>
            <w:webHidden/>
          </w:rPr>
          <w:instrText xml:space="preserve"> PAGEREF _Toc74903929 \h </w:instrText>
        </w:r>
        <w:r>
          <w:rPr>
            <w:noProof/>
            <w:webHidden/>
          </w:rPr>
        </w:r>
        <w:r>
          <w:rPr>
            <w:noProof/>
            <w:webHidden/>
          </w:rPr>
          <w:fldChar w:fldCharType="separate"/>
        </w:r>
        <w:r>
          <w:rPr>
            <w:noProof/>
            <w:webHidden/>
          </w:rPr>
          <w:t>16</w:t>
        </w:r>
        <w:r>
          <w:rPr>
            <w:noProof/>
            <w:webHidden/>
          </w:rPr>
          <w:fldChar w:fldCharType="end"/>
        </w:r>
      </w:hyperlink>
    </w:p>
    <w:p w14:paraId="2575432C" w14:textId="2CBEC88E"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30" w:history="1">
        <w:r w:rsidRPr="00483B3A">
          <w:rPr>
            <w:rStyle w:val="Hyperlink"/>
            <w:noProof/>
          </w:rPr>
          <w:t>4.2.2</w:t>
        </w:r>
        <w:r>
          <w:rPr>
            <w:rFonts w:asciiTheme="minorHAnsi" w:eastAsiaTheme="minorEastAsia" w:hAnsiTheme="minorHAnsi" w:cstheme="minorBidi"/>
            <w:noProof/>
            <w:sz w:val="22"/>
            <w:szCs w:val="22"/>
            <w:lang w:val="en-GB" w:eastAsia="en-GB"/>
          </w:rPr>
          <w:tab/>
        </w:r>
        <w:r w:rsidRPr="00483B3A">
          <w:rPr>
            <w:rStyle w:val="Hyperlink"/>
            <w:noProof/>
          </w:rPr>
          <w:t>Actors</w:t>
        </w:r>
        <w:r>
          <w:rPr>
            <w:noProof/>
            <w:webHidden/>
          </w:rPr>
          <w:tab/>
        </w:r>
        <w:r>
          <w:rPr>
            <w:noProof/>
            <w:webHidden/>
          </w:rPr>
          <w:fldChar w:fldCharType="begin"/>
        </w:r>
        <w:r>
          <w:rPr>
            <w:noProof/>
            <w:webHidden/>
          </w:rPr>
          <w:instrText xml:space="preserve"> PAGEREF _Toc74903930 \h </w:instrText>
        </w:r>
        <w:r>
          <w:rPr>
            <w:noProof/>
            <w:webHidden/>
          </w:rPr>
        </w:r>
        <w:r>
          <w:rPr>
            <w:noProof/>
            <w:webHidden/>
          </w:rPr>
          <w:fldChar w:fldCharType="separate"/>
        </w:r>
        <w:r>
          <w:rPr>
            <w:noProof/>
            <w:webHidden/>
          </w:rPr>
          <w:t>17</w:t>
        </w:r>
        <w:r>
          <w:rPr>
            <w:noProof/>
            <w:webHidden/>
          </w:rPr>
          <w:fldChar w:fldCharType="end"/>
        </w:r>
      </w:hyperlink>
    </w:p>
    <w:p w14:paraId="1E9EC2D5" w14:textId="0A305A23"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31" w:history="1">
        <w:r w:rsidRPr="00483B3A">
          <w:rPr>
            <w:rStyle w:val="Hyperlink"/>
            <w:noProof/>
          </w:rPr>
          <w:t>4.2.3</w:t>
        </w:r>
        <w:r>
          <w:rPr>
            <w:rFonts w:asciiTheme="minorHAnsi" w:eastAsiaTheme="minorEastAsia" w:hAnsiTheme="minorHAnsi" w:cstheme="minorBidi"/>
            <w:noProof/>
            <w:sz w:val="22"/>
            <w:szCs w:val="22"/>
            <w:lang w:val="en-GB" w:eastAsia="en-GB"/>
          </w:rPr>
          <w:tab/>
        </w:r>
        <w:r w:rsidRPr="00483B3A">
          <w:rPr>
            <w:rStyle w:val="Hyperlink"/>
            <w:noProof/>
          </w:rPr>
          <w:t>Use Case Descriptions</w:t>
        </w:r>
        <w:r>
          <w:rPr>
            <w:noProof/>
            <w:webHidden/>
          </w:rPr>
          <w:tab/>
        </w:r>
        <w:r>
          <w:rPr>
            <w:noProof/>
            <w:webHidden/>
          </w:rPr>
          <w:fldChar w:fldCharType="begin"/>
        </w:r>
        <w:r>
          <w:rPr>
            <w:noProof/>
            <w:webHidden/>
          </w:rPr>
          <w:instrText xml:space="preserve"> PAGEREF _Toc74903931 \h </w:instrText>
        </w:r>
        <w:r>
          <w:rPr>
            <w:noProof/>
            <w:webHidden/>
          </w:rPr>
        </w:r>
        <w:r>
          <w:rPr>
            <w:noProof/>
            <w:webHidden/>
          </w:rPr>
          <w:fldChar w:fldCharType="separate"/>
        </w:r>
        <w:r>
          <w:rPr>
            <w:noProof/>
            <w:webHidden/>
          </w:rPr>
          <w:t>18</w:t>
        </w:r>
        <w:r>
          <w:rPr>
            <w:noProof/>
            <w:webHidden/>
          </w:rPr>
          <w:fldChar w:fldCharType="end"/>
        </w:r>
      </w:hyperlink>
    </w:p>
    <w:p w14:paraId="4BA522AB" w14:textId="798AD9A2" w:rsidR="00A13343" w:rsidRDefault="00A13343">
      <w:pPr>
        <w:pStyle w:val="TOC2"/>
        <w:rPr>
          <w:rFonts w:asciiTheme="minorHAnsi" w:eastAsiaTheme="minorEastAsia" w:hAnsiTheme="minorHAnsi" w:cstheme="minorBidi"/>
          <w:noProof/>
          <w:sz w:val="22"/>
          <w:szCs w:val="22"/>
          <w:lang w:val="en-GB" w:eastAsia="en-GB"/>
        </w:rPr>
      </w:pPr>
      <w:hyperlink w:anchor="_Toc74903932" w:history="1">
        <w:r w:rsidRPr="00483B3A">
          <w:rPr>
            <w:rStyle w:val="Hyperlink"/>
            <w:noProof/>
            <w:lang w:val="en-GB"/>
          </w:rPr>
          <w:t>4.3</w:t>
        </w:r>
        <w:r>
          <w:rPr>
            <w:rFonts w:asciiTheme="minorHAnsi" w:eastAsiaTheme="minorEastAsia" w:hAnsiTheme="minorHAnsi" w:cstheme="minorBidi"/>
            <w:noProof/>
            <w:sz w:val="22"/>
            <w:szCs w:val="22"/>
            <w:lang w:val="en-GB" w:eastAsia="en-GB"/>
          </w:rPr>
          <w:tab/>
        </w:r>
        <w:r w:rsidRPr="00483B3A">
          <w:rPr>
            <w:rStyle w:val="Hyperlink"/>
            <w:noProof/>
          </w:rPr>
          <w:t>Driving and Operation Scenarios</w:t>
        </w:r>
        <w:r>
          <w:rPr>
            <w:noProof/>
            <w:webHidden/>
          </w:rPr>
          <w:tab/>
        </w:r>
        <w:r>
          <w:rPr>
            <w:noProof/>
            <w:webHidden/>
          </w:rPr>
          <w:fldChar w:fldCharType="begin"/>
        </w:r>
        <w:r>
          <w:rPr>
            <w:noProof/>
            <w:webHidden/>
          </w:rPr>
          <w:instrText xml:space="preserve"> PAGEREF _Toc74903932 \h </w:instrText>
        </w:r>
        <w:r>
          <w:rPr>
            <w:noProof/>
            <w:webHidden/>
          </w:rPr>
        </w:r>
        <w:r>
          <w:rPr>
            <w:noProof/>
            <w:webHidden/>
          </w:rPr>
          <w:fldChar w:fldCharType="separate"/>
        </w:r>
        <w:r>
          <w:rPr>
            <w:noProof/>
            <w:webHidden/>
          </w:rPr>
          <w:t>22</w:t>
        </w:r>
        <w:r>
          <w:rPr>
            <w:noProof/>
            <w:webHidden/>
          </w:rPr>
          <w:fldChar w:fldCharType="end"/>
        </w:r>
      </w:hyperlink>
    </w:p>
    <w:p w14:paraId="192FEA4B" w14:textId="7D0EB73A" w:rsidR="00A13343" w:rsidRDefault="00A13343">
      <w:pPr>
        <w:pStyle w:val="TOC2"/>
        <w:rPr>
          <w:rFonts w:asciiTheme="minorHAnsi" w:eastAsiaTheme="minorEastAsia" w:hAnsiTheme="minorHAnsi" w:cstheme="minorBidi"/>
          <w:noProof/>
          <w:sz w:val="22"/>
          <w:szCs w:val="22"/>
          <w:lang w:val="en-GB" w:eastAsia="en-GB"/>
        </w:rPr>
      </w:pPr>
      <w:hyperlink w:anchor="_Toc74903933" w:history="1">
        <w:r w:rsidRPr="00483B3A">
          <w:rPr>
            <w:rStyle w:val="Hyperlink"/>
            <w:noProof/>
            <w:lang w:val="en-GB"/>
          </w:rPr>
          <w:t>4.4</w:t>
        </w:r>
        <w:r>
          <w:rPr>
            <w:rFonts w:asciiTheme="minorHAnsi" w:eastAsiaTheme="minorEastAsia" w:hAnsiTheme="minorHAnsi" w:cstheme="minorBidi"/>
            <w:noProof/>
            <w:sz w:val="22"/>
            <w:szCs w:val="22"/>
            <w:lang w:val="en-GB" w:eastAsia="en-GB"/>
          </w:rPr>
          <w:tab/>
        </w:r>
        <w:r w:rsidRPr="00483B3A">
          <w:rPr>
            <w:rStyle w:val="Hyperlink"/>
            <w:noProof/>
          </w:rPr>
          <w:t>Decision Tables</w:t>
        </w:r>
        <w:r>
          <w:rPr>
            <w:noProof/>
            <w:webHidden/>
          </w:rPr>
          <w:tab/>
        </w:r>
        <w:r>
          <w:rPr>
            <w:noProof/>
            <w:webHidden/>
          </w:rPr>
          <w:fldChar w:fldCharType="begin"/>
        </w:r>
        <w:r>
          <w:rPr>
            <w:noProof/>
            <w:webHidden/>
          </w:rPr>
          <w:instrText xml:space="preserve"> PAGEREF _Toc74903933 \h </w:instrText>
        </w:r>
        <w:r>
          <w:rPr>
            <w:noProof/>
            <w:webHidden/>
          </w:rPr>
        </w:r>
        <w:r>
          <w:rPr>
            <w:noProof/>
            <w:webHidden/>
          </w:rPr>
          <w:fldChar w:fldCharType="separate"/>
        </w:r>
        <w:r>
          <w:rPr>
            <w:noProof/>
            <w:webHidden/>
          </w:rPr>
          <w:t>24</w:t>
        </w:r>
        <w:r>
          <w:rPr>
            <w:noProof/>
            <w:webHidden/>
          </w:rPr>
          <w:fldChar w:fldCharType="end"/>
        </w:r>
      </w:hyperlink>
    </w:p>
    <w:p w14:paraId="5E3BEF80" w14:textId="7F1F21D5" w:rsidR="00A13343" w:rsidRDefault="00A13343">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74903934" w:history="1">
        <w:r w:rsidRPr="00483B3A">
          <w:rPr>
            <w:rStyle w:val="Hyperlink"/>
            <w:noProof/>
          </w:rPr>
          <w:t>5</w:t>
        </w:r>
        <w:r>
          <w:rPr>
            <w:rFonts w:asciiTheme="minorHAnsi" w:eastAsiaTheme="minorEastAsia" w:hAnsiTheme="minorHAnsi" w:cstheme="minorBidi"/>
            <w:noProof/>
            <w:sz w:val="22"/>
            <w:szCs w:val="22"/>
            <w:lang w:val="en-GB" w:eastAsia="en-GB"/>
          </w:rPr>
          <w:tab/>
        </w:r>
        <w:r w:rsidRPr="00483B3A">
          <w:rPr>
            <w:rStyle w:val="Hyperlink"/>
            <w:noProof/>
          </w:rPr>
          <w:t>Feature Requirements</w:t>
        </w:r>
        <w:r>
          <w:rPr>
            <w:noProof/>
            <w:webHidden/>
          </w:rPr>
          <w:tab/>
        </w:r>
        <w:r>
          <w:rPr>
            <w:noProof/>
            <w:webHidden/>
          </w:rPr>
          <w:fldChar w:fldCharType="begin"/>
        </w:r>
        <w:r>
          <w:rPr>
            <w:noProof/>
            <w:webHidden/>
          </w:rPr>
          <w:instrText xml:space="preserve"> PAGEREF _Toc74903934 \h </w:instrText>
        </w:r>
        <w:r>
          <w:rPr>
            <w:noProof/>
            <w:webHidden/>
          </w:rPr>
        </w:r>
        <w:r>
          <w:rPr>
            <w:noProof/>
            <w:webHidden/>
          </w:rPr>
          <w:fldChar w:fldCharType="separate"/>
        </w:r>
        <w:r>
          <w:rPr>
            <w:noProof/>
            <w:webHidden/>
          </w:rPr>
          <w:t>25</w:t>
        </w:r>
        <w:r>
          <w:rPr>
            <w:noProof/>
            <w:webHidden/>
          </w:rPr>
          <w:fldChar w:fldCharType="end"/>
        </w:r>
      </w:hyperlink>
    </w:p>
    <w:p w14:paraId="3C5FDA71" w14:textId="0B4035FC" w:rsidR="00A13343" w:rsidRDefault="00A13343">
      <w:pPr>
        <w:pStyle w:val="TOC2"/>
        <w:rPr>
          <w:rFonts w:asciiTheme="minorHAnsi" w:eastAsiaTheme="minorEastAsia" w:hAnsiTheme="minorHAnsi" w:cstheme="minorBidi"/>
          <w:noProof/>
          <w:sz w:val="22"/>
          <w:szCs w:val="22"/>
          <w:lang w:val="en-GB" w:eastAsia="en-GB"/>
        </w:rPr>
      </w:pPr>
      <w:hyperlink w:anchor="_Toc74903935" w:history="1">
        <w:r w:rsidRPr="00483B3A">
          <w:rPr>
            <w:rStyle w:val="Hyperlink"/>
            <w:noProof/>
            <w:lang w:val="en-GB"/>
          </w:rPr>
          <w:t>5.1</w:t>
        </w:r>
        <w:r>
          <w:rPr>
            <w:rFonts w:asciiTheme="minorHAnsi" w:eastAsiaTheme="minorEastAsia" w:hAnsiTheme="minorHAnsi" w:cstheme="minorBidi"/>
            <w:noProof/>
            <w:sz w:val="22"/>
            <w:szCs w:val="22"/>
            <w:lang w:val="en-GB" w:eastAsia="en-GB"/>
          </w:rPr>
          <w:tab/>
        </w:r>
        <w:r w:rsidRPr="00483B3A">
          <w:rPr>
            <w:rStyle w:val="Hyperlink"/>
            <w:noProof/>
          </w:rPr>
          <w:t>Functional Requirements</w:t>
        </w:r>
        <w:r>
          <w:rPr>
            <w:noProof/>
            <w:webHidden/>
          </w:rPr>
          <w:tab/>
        </w:r>
        <w:r>
          <w:rPr>
            <w:noProof/>
            <w:webHidden/>
          </w:rPr>
          <w:fldChar w:fldCharType="begin"/>
        </w:r>
        <w:r>
          <w:rPr>
            <w:noProof/>
            <w:webHidden/>
          </w:rPr>
          <w:instrText xml:space="preserve"> PAGEREF _Toc74903935 \h </w:instrText>
        </w:r>
        <w:r>
          <w:rPr>
            <w:noProof/>
            <w:webHidden/>
          </w:rPr>
        </w:r>
        <w:r>
          <w:rPr>
            <w:noProof/>
            <w:webHidden/>
          </w:rPr>
          <w:fldChar w:fldCharType="separate"/>
        </w:r>
        <w:r>
          <w:rPr>
            <w:noProof/>
            <w:webHidden/>
          </w:rPr>
          <w:t>25</w:t>
        </w:r>
        <w:r>
          <w:rPr>
            <w:noProof/>
            <w:webHidden/>
          </w:rPr>
          <w:fldChar w:fldCharType="end"/>
        </w:r>
      </w:hyperlink>
    </w:p>
    <w:p w14:paraId="444BEBD4" w14:textId="2198A911"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36" w:history="1">
        <w:r w:rsidRPr="00483B3A">
          <w:rPr>
            <w:rStyle w:val="Hyperlink"/>
            <w:noProof/>
          </w:rPr>
          <w:t>5.1.1</w:t>
        </w:r>
        <w:r>
          <w:rPr>
            <w:rFonts w:asciiTheme="minorHAnsi" w:eastAsiaTheme="minorEastAsia" w:hAnsiTheme="minorHAnsi" w:cstheme="minorBidi"/>
            <w:noProof/>
            <w:sz w:val="22"/>
            <w:szCs w:val="22"/>
            <w:lang w:val="en-GB" w:eastAsia="en-GB"/>
          </w:rPr>
          <w:tab/>
        </w:r>
        <w:r w:rsidRPr="00483B3A">
          <w:rPr>
            <w:rStyle w:val="Hyperlink"/>
            <w:noProof/>
          </w:rPr>
          <w:t>Error Handling</w:t>
        </w:r>
        <w:r>
          <w:rPr>
            <w:noProof/>
            <w:webHidden/>
          </w:rPr>
          <w:tab/>
        </w:r>
        <w:r>
          <w:rPr>
            <w:noProof/>
            <w:webHidden/>
          </w:rPr>
          <w:fldChar w:fldCharType="begin"/>
        </w:r>
        <w:r>
          <w:rPr>
            <w:noProof/>
            <w:webHidden/>
          </w:rPr>
          <w:instrText xml:space="preserve"> PAGEREF _Toc74903936 \h </w:instrText>
        </w:r>
        <w:r>
          <w:rPr>
            <w:noProof/>
            <w:webHidden/>
          </w:rPr>
        </w:r>
        <w:r>
          <w:rPr>
            <w:noProof/>
            <w:webHidden/>
          </w:rPr>
          <w:fldChar w:fldCharType="separate"/>
        </w:r>
        <w:r>
          <w:rPr>
            <w:noProof/>
            <w:webHidden/>
          </w:rPr>
          <w:t>34</w:t>
        </w:r>
        <w:r>
          <w:rPr>
            <w:noProof/>
            <w:webHidden/>
          </w:rPr>
          <w:fldChar w:fldCharType="end"/>
        </w:r>
      </w:hyperlink>
    </w:p>
    <w:p w14:paraId="2FA3087F" w14:textId="31C88B45" w:rsidR="00A13343" w:rsidRDefault="00A13343">
      <w:pPr>
        <w:pStyle w:val="TOC2"/>
        <w:rPr>
          <w:rFonts w:asciiTheme="minorHAnsi" w:eastAsiaTheme="minorEastAsia" w:hAnsiTheme="minorHAnsi" w:cstheme="minorBidi"/>
          <w:noProof/>
          <w:sz w:val="22"/>
          <w:szCs w:val="22"/>
          <w:lang w:val="en-GB" w:eastAsia="en-GB"/>
        </w:rPr>
      </w:pPr>
      <w:hyperlink w:anchor="_Toc74903937" w:history="1">
        <w:r w:rsidRPr="00483B3A">
          <w:rPr>
            <w:rStyle w:val="Hyperlink"/>
            <w:noProof/>
            <w:lang w:val="en-GB"/>
          </w:rPr>
          <w:t>5.2</w:t>
        </w:r>
        <w:r>
          <w:rPr>
            <w:rFonts w:asciiTheme="minorHAnsi" w:eastAsiaTheme="minorEastAsia" w:hAnsiTheme="minorHAnsi" w:cstheme="minorBidi"/>
            <w:noProof/>
            <w:sz w:val="22"/>
            <w:szCs w:val="22"/>
            <w:lang w:val="en-GB" w:eastAsia="en-GB"/>
          </w:rPr>
          <w:tab/>
        </w:r>
        <w:r w:rsidRPr="00483B3A">
          <w:rPr>
            <w:rStyle w:val="Hyperlink"/>
            <w:noProof/>
          </w:rPr>
          <w:t>Non-Functional Requirements</w:t>
        </w:r>
        <w:r>
          <w:rPr>
            <w:noProof/>
            <w:webHidden/>
          </w:rPr>
          <w:tab/>
        </w:r>
        <w:r>
          <w:rPr>
            <w:noProof/>
            <w:webHidden/>
          </w:rPr>
          <w:fldChar w:fldCharType="begin"/>
        </w:r>
        <w:r>
          <w:rPr>
            <w:noProof/>
            <w:webHidden/>
          </w:rPr>
          <w:instrText xml:space="preserve"> PAGEREF _Toc74903937 \h </w:instrText>
        </w:r>
        <w:r>
          <w:rPr>
            <w:noProof/>
            <w:webHidden/>
          </w:rPr>
        </w:r>
        <w:r>
          <w:rPr>
            <w:noProof/>
            <w:webHidden/>
          </w:rPr>
          <w:fldChar w:fldCharType="separate"/>
        </w:r>
        <w:r>
          <w:rPr>
            <w:noProof/>
            <w:webHidden/>
          </w:rPr>
          <w:t>34</w:t>
        </w:r>
        <w:r>
          <w:rPr>
            <w:noProof/>
            <w:webHidden/>
          </w:rPr>
          <w:fldChar w:fldCharType="end"/>
        </w:r>
      </w:hyperlink>
    </w:p>
    <w:p w14:paraId="1C89B9DE" w14:textId="35A09B50"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38" w:history="1">
        <w:r w:rsidRPr="00483B3A">
          <w:rPr>
            <w:rStyle w:val="Hyperlink"/>
            <w:noProof/>
          </w:rPr>
          <w:t>5.2.1</w:t>
        </w:r>
        <w:r>
          <w:rPr>
            <w:rFonts w:asciiTheme="minorHAnsi" w:eastAsiaTheme="minorEastAsia" w:hAnsiTheme="minorHAnsi" w:cstheme="minorBidi"/>
            <w:noProof/>
            <w:sz w:val="22"/>
            <w:szCs w:val="22"/>
            <w:lang w:val="en-GB" w:eastAsia="en-GB"/>
          </w:rPr>
          <w:tab/>
        </w:r>
        <w:r w:rsidRPr="00483B3A">
          <w:rPr>
            <w:rStyle w:val="Hyperlink"/>
            <w:noProof/>
          </w:rPr>
          <w:t>Security</w:t>
        </w:r>
        <w:r>
          <w:rPr>
            <w:noProof/>
            <w:webHidden/>
          </w:rPr>
          <w:tab/>
        </w:r>
        <w:r>
          <w:rPr>
            <w:noProof/>
            <w:webHidden/>
          </w:rPr>
          <w:fldChar w:fldCharType="begin"/>
        </w:r>
        <w:r>
          <w:rPr>
            <w:noProof/>
            <w:webHidden/>
          </w:rPr>
          <w:instrText xml:space="preserve"> PAGEREF _Toc74903938 \h </w:instrText>
        </w:r>
        <w:r>
          <w:rPr>
            <w:noProof/>
            <w:webHidden/>
          </w:rPr>
        </w:r>
        <w:r>
          <w:rPr>
            <w:noProof/>
            <w:webHidden/>
          </w:rPr>
          <w:fldChar w:fldCharType="separate"/>
        </w:r>
        <w:r>
          <w:rPr>
            <w:noProof/>
            <w:webHidden/>
          </w:rPr>
          <w:t>34</w:t>
        </w:r>
        <w:r>
          <w:rPr>
            <w:noProof/>
            <w:webHidden/>
          </w:rPr>
          <w:fldChar w:fldCharType="end"/>
        </w:r>
      </w:hyperlink>
    </w:p>
    <w:p w14:paraId="6AAC494C" w14:textId="059B6632"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39" w:history="1">
        <w:r w:rsidRPr="00483B3A">
          <w:rPr>
            <w:rStyle w:val="Hyperlink"/>
            <w:noProof/>
          </w:rPr>
          <w:t>5.2.2</w:t>
        </w:r>
        <w:r>
          <w:rPr>
            <w:rFonts w:asciiTheme="minorHAnsi" w:eastAsiaTheme="minorEastAsia" w:hAnsiTheme="minorHAnsi" w:cstheme="minorBidi"/>
            <w:noProof/>
            <w:sz w:val="22"/>
            <w:szCs w:val="22"/>
            <w:lang w:val="en-GB" w:eastAsia="en-GB"/>
          </w:rPr>
          <w:tab/>
        </w:r>
        <w:r w:rsidRPr="00483B3A">
          <w:rPr>
            <w:rStyle w:val="Hyperlink"/>
            <w:noProof/>
          </w:rPr>
          <w:t>Reliability</w:t>
        </w:r>
        <w:r>
          <w:rPr>
            <w:noProof/>
            <w:webHidden/>
          </w:rPr>
          <w:tab/>
        </w:r>
        <w:r>
          <w:rPr>
            <w:noProof/>
            <w:webHidden/>
          </w:rPr>
          <w:fldChar w:fldCharType="begin"/>
        </w:r>
        <w:r>
          <w:rPr>
            <w:noProof/>
            <w:webHidden/>
          </w:rPr>
          <w:instrText xml:space="preserve"> PAGEREF _Toc74903939 \h </w:instrText>
        </w:r>
        <w:r>
          <w:rPr>
            <w:noProof/>
            <w:webHidden/>
          </w:rPr>
        </w:r>
        <w:r>
          <w:rPr>
            <w:noProof/>
            <w:webHidden/>
          </w:rPr>
          <w:fldChar w:fldCharType="separate"/>
        </w:r>
        <w:r>
          <w:rPr>
            <w:noProof/>
            <w:webHidden/>
          </w:rPr>
          <w:t>34</w:t>
        </w:r>
        <w:r>
          <w:rPr>
            <w:noProof/>
            <w:webHidden/>
          </w:rPr>
          <w:fldChar w:fldCharType="end"/>
        </w:r>
      </w:hyperlink>
    </w:p>
    <w:p w14:paraId="6E84C5AB" w14:textId="12651F2F"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40" w:history="1">
        <w:r w:rsidRPr="00483B3A">
          <w:rPr>
            <w:rStyle w:val="Hyperlink"/>
            <w:noProof/>
          </w:rPr>
          <w:t>5.2.3</w:t>
        </w:r>
        <w:r>
          <w:rPr>
            <w:rFonts w:asciiTheme="minorHAnsi" w:eastAsiaTheme="minorEastAsia" w:hAnsiTheme="minorHAnsi" w:cstheme="minorBidi"/>
            <w:noProof/>
            <w:sz w:val="22"/>
            <w:szCs w:val="22"/>
            <w:lang w:val="en-GB" w:eastAsia="en-GB"/>
          </w:rPr>
          <w:tab/>
        </w:r>
        <w:r w:rsidRPr="00483B3A">
          <w:rPr>
            <w:rStyle w:val="Hyperlink"/>
            <w:noProof/>
          </w:rPr>
          <w:t>Performance</w:t>
        </w:r>
        <w:r>
          <w:rPr>
            <w:noProof/>
            <w:webHidden/>
          </w:rPr>
          <w:tab/>
        </w:r>
        <w:r>
          <w:rPr>
            <w:noProof/>
            <w:webHidden/>
          </w:rPr>
          <w:fldChar w:fldCharType="begin"/>
        </w:r>
        <w:r>
          <w:rPr>
            <w:noProof/>
            <w:webHidden/>
          </w:rPr>
          <w:instrText xml:space="preserve"> PAGEREF _Toc74903940 \h </w:instrText>
        </w:r>
        <w:r>
          <w:rPr>
            <w:noProof/>
            <w:webHidden/>
          </w:rPr>
        </w:r>
        <w:r>
          <w:rPr>
            <w:noProof/>
            <w:webHidden/>
          </w:rPr>
          <w:fldChar w:fldCharType="separate"/>
        </w:r>
        <w:r>
          <w:rPr>
            <w:noProof/>
            <w:webHidden/>
          </w:rPr>
          <w:t>34</w:t>
        </w:r>
        <w:r>
          <w:rPr>
            <w:noProof/>
            <w:webHidden/>
          </w:rPr>
          <w:fldChar w:fldCharType="end"/>
        </w:r>
      </w:hyperlink>
    </w:p>
    <w:p w14:paraId="76A021E3" w14:textId="4F02637C" w:rsidR="00A13343" w:rsidRDefault="00A13343">
      <w:pPr>
        <w:pStyle w:val="TOC2"/>
        <w:rPr>
          <w:rFonts w:asciiTheme="minorHAnsi" w:eastAsiaTheme="minorEastAsia" w:hAnsiTheme="minorHAnsi" w:cstheme="minorBidi"/>
          <w:noProof/>
          <w:sz w:val="22"/>
          <w:szCs w:val="22"/>
          <w:lang w:val="en-GB" w:eastAsia="en-GB"/>
        </w:rPr>
      </w:pPr>
      <w:hyperlink w:anchor="_Toc74903941" w:history="1">
        <w:r w:rsidRPr="00483B3A">
          <w:rPr>
            <w:rStyle w:val="Hyperlink"/>
            <w:noProof/>
            <w:lang w:val="en-GB"/>
          </w:rPr>
          <w:t>5.3</w:t>
        </w:r>
        <w:r>
          <w:rPr>
            <w:rFonts w:asciiTheme="minorHAnsi" w:eastAsiaTheme="minorEastAsia" w:hAnsiTheme="minorHAnsi" w:cstheme="minorBidi"/>
            <w:noProof/>
            <w:sz w:val="22"/>
            <w:szCs w:val="22"/>
            <w:lang w:val="en-GB" w:eastAsia="en-GB"/>
          </w:rPr>
          <w:tab/>
        </w:r>
        <w:r w:rsidRPr="00483B3A">
          <w:rPr>
            <w:rStyle w:val="Hyperlink"/>
            <w:noProof/>
          </w:rPr>
          <w:t>HMI Requirements</w:t>
        </w:r>
        <w:r>
          <w:rPr>
            <w:noProof/>
            <w:webHidden/>
          </w:rPr>
          <w:tab/>
        </w:r>
        <w:r>
          <w:rPr>
            <w:noProof/>
            <w:webHidden/>
          </w:rPr>
          <w:fldChar w:fldCharType="begin"/>
        </w:r>
        <w:r>
          <w:rPr>
            <w:noProof/>
            <w:webHidden/>
          </w:rPr>
          <w:instrText xml:space="preserve"> PAGEREF _Toc74903941 \h </w:instrText>
        </w:r>
        <w:r>
          <w:rPr>
            <w:noProof/>
            <w:webHidden/>
          </w:rPr>
        </w:r>
        <w:r>
          <w:rPr>
            <w:noProof/>
            <w:webHidden/>
          </w:rPr>
          <w:fldChar w:fldCharType="separate"/>
        </w:r>
        <w:r>
          <w:rPr>
            <w:noProof/>
            <w:webHidden/>
          </w:rPr>
          <w:t>34</w:t>
        </w:r>
        <w:r>
          <w:rPr>
            <w:noProof/>
            <w:webHidden/>
          </w:rPr>
          <w:fldChar w:fldCharType="end"/>
        </w:r>
      </w:hyperlink>
    </w:p>
    <w:p w14:paraId="7840E98A" w14:textId="0C4F0263" w:rsidR="00A13343" w:rsidRDefault="00A13343">
      <w:pPr>
        <w:pStyle w:val="TOC2"/>
        <w:rPr>
          <w:rFonts w:asciiTheme="minorHAnsi" w:eastAsiaTheme="minorEastAsia" w:hAnsiTheme="minorHAnsi" w:cstheme="minorBidi"/>
          <w:noProof/>
          <w:sz w:val="22"/>
          <w:szCs w:val="22"/>
          <w:lang w:val="en-GB" w:eastAsia="en-GB"/>
        </w:rPr>
      </w:pPr>
      <w:hyperlink w:anchor="_Toc74903942" w:history="1">
        <w:r w:rsidRPr="00483B3A">
          <w:rPr>
            <w:rStyle w:val="Hyperlink"/>
            <w:noProof/>
            <w:lang w:val="en-GB"/>
          </w:rPr>
          <w:t>5.4</w:t>
        </w:r>
        <w:r>
          <w:rPr>
            <w:rFonts w:asciiTheme="minorHAnsi" w:eastAsiaTheme="minorEastAsia" w:hAnsiTheme="minorHAnsi" w:cstheme="minorBidi"/>
            <w:noProof/>
            <w:sz w:val="22"/>
            <w:szCs w:val="22"/>
            <w:lang w:val="en-GB" w:eastAsia="en-GB"/>
          </w:rPr>
          <w:tab/>
        </w:r>
        <w:r w:rsidRPr="00483B3A">
          <w:rPr>
            <w:rStyle w:val="Hyperlink"/>
            <w:noProof/>
          </w:rPr>
          <w:t>Other Requirements</w:t>
        </w:r>
        <w:r>
          <w:rPr>
            <w:noProof/>
            <w:webHidden/>
          </w:rPr>
          <w:tab/>
        </w:r>
        <w:r>
          <w:rPr>
            <w:noProof/>
            <w:webHidden/>
          </w:rPr>
          <w:fldChar w:fldCharType="begin"/>
        </w:r>
        <w:r>
          <w:rPr>
            <w:noProof/>
            <w:webHidden/>
          </w:rPr>
          <w:instrText xml:space="preserve"> PAGEREF _Toc74903942 \h </w:instrText>
        </w:r>
        <w:r>
          <w:rPr>
            <w:noProof/>
            <w:webHidden/>
          </w:rPr>
        </w:r>
        <w:r>
          <w:rPr>
            <w:noProof/>
            <w:webHidden/>
          </w:rPr>
          <w:fldChar w:fldCharType="separate"/>
        </w:r>
        <w:r>
          <w:rPr>
            <w:noProof/>
            <w:webHidden/>
          </w:rPr>
          <w:t>37</w:t>
        </w:r>
        <w:r>
          <w:rPr>
            <w:noProof/>
            <w:webHidden/>
          </w:rPr>
          <w:fldChar w:fldCharType="end"/>
        </w:r>
      </w:hyperlink>
    </w:p>
    <w:p w14:paraId="6D4C3882" w14:textId="40503B65"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43" w:history="1">
        <w:r w:rsidRPr="00483B3A">
          <w:rPr>
            <w:rStyle w:val="Hyperlink"/>
            <w:noProof/>
          </w:rPr>
          <w:t>5.4.1</w:t>
        </w:r>
        <w:r>
          <w:rPr>
            <w:rFonts w:asciiTheme="minorHAnsi" w:eastAsiaTheme="minorEastAsia" w:hAnsiTheme="minorHAnsi" w:cstheme="minorBidi"/>
            <w:noProof/>
            <w:sz w:val="22"/>
            <w:szCs w:val="22"/>
            <w:lang w:val="en-GB" w:eastAsia="en-GB"/>
          </w:rPr>
          <w:tab/>
        </w:r>
        <w:r w:rsidRPr="00483B3A">
          <w:rPr>
            <w:rStyle w:val="Hyperlink"/>
            <w:noProof/>
          </w:rPr>
          <w:t>Design Requirements</w:t>
        </w:r>
        <w:r>
          <w:rPr>
            <w:noProof/>
            <w:webHidden/>
          </w:rPr>
          <w:tab/>
        </w:r>
        <w:r>
          <w:rPr>
            <w:noProof/>
            <w:webHidden/>
          </w:rPr>
          <w:fldChar w:fldCharType="begin"/>
        </w:r>
        <w:r>
          <w:rPr>
            <w:noProof/>
            <w:webHidden/>
          </w:rPr>
          <w:instrText xml:space="preserve"> PAGEREF _Toc74903943 \h </w:instrText>
        </w:r>
        <w:r>
          <w:rPr>
            <w:noProof/>
            <w:webHidden/>
          </w:rPr>
        </w:r>
        <w:r>
          <w:rPr>
            <w:noProof/>
            <w:webHidden/>
          </w:rPr>
          <w:fldChar w:fldCharType="separate"/>
        </w:r>
        <w:r>
          <w:rPr>
            <w:noProof/>
            <w:webHidden/>
          </w:rPr>
          <w:t>37</w:t>
        </w:r>
        <w:r>
          <w:rPr>
            <w:noProof/>
            <w:webHidden/>
          </w:rPr>
          <w:fldChar w:fldCharType="end"/>
        </w:r>
      </w:hyperlink>
    </w:p>
    <w:p w14:paraId="2020CA4A" w14:textId="2E407A7E"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44" w:history="1">
        <w:r w:rsidRPr="00483B3A">
          <w:rPr>
            <w:rStyle w:val="Hyperlink"/>
            <w:noProof/>
          </w:rPr>
          <w:t>5.4.2</w:t>
        </w:r>
        <w:r>
          <w:rPr>
            <w:rFonts w:asciiTheme="minorHAnsi" w:eastAsiaTheme="minorEastAsia" w:hAnsiTheme="minorHAnsi" w:cstheme="minorBidi"/>
            <w:noProof/>
            <w:sz w:val="22"/>
            <w:szCs w:val="22"/>
            <w:lang w:val="en-GB" w:eastAsia="en-GB"/>
          </w:rPr>
          <w:tab/>
        </w:r>
        <w:r w:rsidRPr="00483B3A">
          <w:rPr>
            <w:rStyle w:val="Hyperlink"/>
            <w:noProof/>
          </w:rPr>
          <w:t>Manufacturing Requirements</w:t>
        </w:r>
        <w:r>
          <w:rPr>
            <w:noProof/>
            <w:webHidden/>
          </w:rPr>
          <w:tab/>
        </w:r>
        <w:r>
          <w:rPr>
            <w:noProof/>
            <w:webHidden/>
          </w:rPr>
          <w:fldChar w:fldCharType="begin"/>
        </w:r>
        <w:r>
          <w:rPr>
            <w:noProof/>
            <w:webHidden/>
          </w:rPr>
          <w:instrText xml:space="preserve"> PAGEREF _Toc74903944 \h </w:instrText>
        </w:r>
        <w:r>
          <w:rPr>
            <w:noProof/>
            <w:webHidden/>
          </w:rPr>
        </w:r>
        <w:r>
          <w:rPr>
            <w:noProof/>
            <w:webHidden/>
          </w:rPr>
          <w:fldChar w:fldCharType="separate"/>
        </w:r>
        <w:r>
          <w:rPr>
            <w:noProof/>
            <w:webHidden/>
          </w:rPr>
          <w:t>37</w:t>
        </w:r>
        <w:r>
          <w:rPr>
            <w:noProof/>
            <w:webHidden/>
          </w:rPr>
          <w:fldChar w:fldCharType="end"/>
        </w:r>
      </w:hyperlink>
    </w:p>
    <w:p w14:paraId="24FD447D" w14:textId="22B1E80C"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45" w:history="1">
        <w:r w:rsidRPr="00483B3A">
          <w:rPr>
            <w:rStyle w:val="Hyperlink"/>
            <w:noProof/>
          </w:rPr>
          <w:t>5.4.3</w:t>
        </w:r>
        <w:r>
          <w:rPr>
            <w:rFonts w:asciiTheme="minorHAnsi" w:eastAsiaTheme="minorEastAsia" w:hAnsiTheme="minorHAnsi" w:cstheme="minorBidi"/>
            <w:noProof/>
            <w:sz w:val="22"/>
            <w:szCs w:val="22"/>
            <w:lang w:val="en-GB" w:eastAsia="en-GB"/>
          </w:rPr>
          <w:tab/>
        </w:r>
        <w:r w:rsidRPr="00483B3A">
          <w:rPr>
            <w:rStyle w:val="Hyperlink"/>
            <w:noProof/>
          </w:rPr>
          <w:t>Service Requirements</w:t>
        </w:r>
        <w:r>
          <w:rPr>
            <w:noProof/>
            <w:webHidden/>
          </w:rPr>
          <w:tab/>
        </w:r>
        <w:r>
          <w:rPr>
            <w:noProof/>
            <w:webHidden/>
          </w:rPr>
          <w:fldChar w:fldCharType="begin"/>
        </w:r>
        <w:r>
          <w:rPr>
            <w:noProof/>
            <w:webHidden/>
          </w:rPr>
          <w:instrText xml:space="preserve"> PAGEREF _Toc74903945 \h </w:instrText>
        </w:r>
        <w:r>
          <w:rPr>
            <w:noProof/>
            <w:webHidden/>
          </w:rPr>
        </w:r>
        <w:r>
          <w:rPr>
            <w:noProof/>
            <w:webHidden/>
          </w:rPr>
          <w:fldChar w:fldCharType="separate"/>
        </w:r>
        <w:r>
          <w:rPr>
            <w:noProof/>
            <w:webHidden/>
          </w:rPr>
          <w:t>38</w:t>
        </w:r>
        <w:r>
          <w:rPr>
            <w:noProof/>
            <w:webHidden/>
          </w:rPr>
          <w:fldChar w:fldCharType="end"/>
        </w:r>
      </w:hyperlink>
    </w:p>
    <w:p w14:paraId="23392D74" w14:textId="75CE55D2"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46" w:history="1">
        <w:r w:rsidRPr="00483B3A">
          <w:rPr>
            <w:rStyle w:val="Hyperlink"/>
            <w:noProof/>
          </w:rPr>
          <w:t>5.4.4</w:t>
        </w:r>
        <w:r>
          <w:rPr>
            <w:rFonts w:asciiTheme="minorHAnsi" w:eastAsiaTheme="minorEastAsia" w:hAnsiTheme="minorHAnsi" w:cstheme="minorBidi"/>
            <w:noProof/>
            <w:sz w:val="22"/>
            <w:szCs w:val="22"/>
            <w:lang w:val="en-GB" w:eastAsia="en-GB"/>
          </w:rPr>
          <w:tab/>
        </w:r>
        <w:r w:rsidRPr="00483B3A">
          <w:rPr>
            <w:rStyle w:val="Hyperlink"/>
            <w:noProof/>
          </w:rPr>
          <w:t>After Sales Requirements</w:t>
        </w:r>
        <w:r>
          <w:rPr>
            <w:noProof/>
            <w:webHidden/>
          </w:rPr>
          <w:tab/>
        </w:r>
        <w:r>
          <w:rPr>
            <w:noProof/>
            <w:webHidden/>
          </w:rPr>
          <w:fldChar w:fldCharType="begin"/>
        </w:r>
        <w:r>
          <w:rPr>
            <w:noProof/>
            <w:webHidden/>
          </w:rPr>
          <w:instrText xml:space="preserve"> PAGEREF _Toc74903946 \h </w:instrText>
        </w:r>
        <w:r>
          <w:rPr>
            <w:noProof/>
            <w:webHidden/>
          </w:rPr>
        </w:r>
        <w:r>
          <w:rPr>
            <w:noProof/>
            <w:webHidden/>
          </w:rPr>
          <w:fldChar w:fldCharType="separate"/>
        </w:r>
        <w:r>
          <w:rPr>
            <w:noProof/>
            <w:webHidden/>
          </w:rPr>
          <w:t>38</w:t>
        </w:r>
        <w:r>
          <w:rPr>
            <w:noProof/>
            <w:webHidden/>
          </w:rPr>
          <w:fldChar w:fldCharType="end"/>
        </w:r>
      </w:hyperlink>
    </w:p>
    <w:p w14:paraId="63917DE6" w14:textId="2B64C8FB"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47" w:history="1">
        <w:r w:rsidRPr="00483B3A">
          <w:rPr>
            <w:rStyle w:val="Hyperlink"/>
            <w:noProof/>
          </w:rPr>
          <w:t>5.4.5</w:t>
        </w:r>
        <w:r>
          <w:rPr>
            <w:rFonts w:asciiTheme="minorHAnsi" w:eastAsiaTheme="minorEastAsia" w:hAnsiTheme="minorHAnsi" w:cstheme="minorBidi"/>
            <w:noProof/>
            <w:sz w:val="22"/>
            <w:szCs w:val="22"/>
            <w:lang w:val="en-GB" w:eastAsia="en-GB"/>
          </w:rPr>
          <w:tab/>
        </w:r>
        <w:r w:rsidRPr="00483B3A">
          <w:rPr>
            <w:rStyle w:val="Hyperlink"/>
            <w:noProof/>
          </w:rPr>
          <w:t>Process Requirements</w:t>
        </w:r>
        <w:r>
          <w:rPr>
            <w:noProof/>
            <w:webHidden/>
          </w:rPr>
          <w:tab/>
        </w:r>
        <w:r>
          <w:rPr>
            <w:noProof/>
            <w:webHidden/>
          </w:rPr>
          <w:fldChar w:fldCharType="begin"/>
        </w:r>
        <w:r>
          <w:rPr>
            <w:noProof/>
            <w:webHidden/>
          </w:rPr>
          <w:instrText xml:space="preserve"> PAGEREF _Toc74903947 \h </w:instrText>
        </w:r>
        <w:r>
          <w:rPr>
            <w:noProof/>
            <w:webHidden/>
          </w:rPr>
        </w:r>
        <w:r>
          <w:rPr>
            <w:noProof/>
            <w:webHidden/>
          </w:rPr>
          <w:fldChar w:fldCharType="separate"/>
        </w:r>
        <w:r>
          <w:rPr>
            <w:noProof/>
            <w:webHidden/>
          </w:rPr>
          <w:t>38</w:t>
        </w:r>
        <w:r>
          <w:rPr>
            <w:noProof/>
            <w:webHidden/>
          </w:rPr>
          <w:fldChar w:fldCharType="end"/>
        </w:r>
      </w:hyperlink>
    </w:p>
    <w:p w14:paraId="5F97DAB0" w14:textId="2500CE0C" w:rsidR="00A13343" w:rsidRDefault="00A13343">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74903948" w:history="1">
        <w:r w:rsidRPr="00483B3A">
          <w:rPr>
            <w:rStyle w:val="Hyperlink"/>
            <w:noProof/>
          </w:rPr>
          <w:t>6</w:t>
        </w:r>
        <w:r>
          <w:rPr>
            <w:rFonts w:asciiTheme="minorHAnsi" w:eastAsiaTheme="minorEastAsia" w:hAnsiTheme="minorHAnsi" w:cstheme="minorBidi"/>
            <w:noProof/>
            <w:sz w:val="22"/>
            <w:szCs w:val="22"/>
            <w:lang w:val="en-GB" w:eastAsia="en-GB"/>
          </w:rPr>
          <w:tab/>
        </w:r>
        <w:r w:rsidRPr="00483B3A">
          <w:rPr>
            <w:rStyle w:val="Hyperlink"/>
            <w:noProof/>
          </w:rPr>
          <w:t>Functional Safety</w:t>
        </w:r>
        <w:r>
          <w:rPr>
            <w:noProof/>
            <w:webHidden/>
          </w:rPr>
          <w:tab/>
        </w:r>
        <w:r>
          <w:rPr>
            <w:noProof/>
            <w:webHidden/>
          </w:rPr>
          <w:fldChar w:fldCharType="begin"/>
        </w:r>
        <w:r>
          <w:rPr>
            <w:noProof/>
            <w:webHidden/>
          </w:rPr>
          <w:instrText xml:space="preserve"> PAGEREF _Toc74903948 \h </w:instrText>
        </w:r>
        <w:r>
          <w:rPr>
            <w:noProof/>
            <w:webHidden/>
          </w:rPr>
        </w:r>
        <w:r>
          <w:rPr>
            <w:noProof/>
            <w:webHidden/>
          </w:rPr>
          <w:fldChar w:fldCharType="separate"/>
        </w:r>
        <w:r>
          <w:rPr>
            <w:noProof/>
            <w:webHidden/>
          </w:rPr>
          <w:t>39</w:t>
        </w:r>
        <w:r>
          <w:rPr>
            <w:noProof/>
            <w:webHidden/>
          </w:rPr>
          <w:fldChar w:fldCharType="end"/>
        </w:r>
      </w:hyperlink>
    </w:p>
    <w:p w14:paraId="5FAD6E9F" w14:textId="341028A4" w:rsidR="00A13343" w:rsidRDefault="00A13343">
      <w:pPr>
        <w:pStyle w:val="TOC2"/>
        <w:rPr>
          <w:rFonts w:asciiTheme="minorHAnsi" w:eastAsiaTheme="minorEastAsia" w:hAnsiTheme="minorHAnsi" w:cstheme="minorBidi"/>
          <w:noProof/>
          <w:sz w:val="22"/>
          <w:szCs w:val="22"/>
          <w:lang w:val="en-GB" w:eastAsia="en-GB"/>
        </w:rPr>
      </w:pPr>
      <w:hyperlink w:anchor="_Toc74903949" w:history="1">
        <w:r w:rsidRPr="00483B3A">
          <w:rPr>
            <w:rStyle w:val="Hyperlink"/>
            <w:noProof/>
            <w:lang w:val="en-GB"/>
          </w:rPr>
          <w:t>6.1</w:t>
        </w:r>
        <w:r>
          <w:rPr>
            <w:rFonts w:asciiTheme="minorHAnsi" w:eastAsiaTheme="minorEastAsia" w:hAnsiTheme="minorHAnsi" w:cstheme="minorBidi"/>
            <w:noProof/>
            <w:sz w:val="22"/>
            <w:szCs w:val="22"/>
            <w:lang w:val="en-GB" w:eastAsia="en-GB"/>
          </w:rPr>
          <w:tab/>
        </w:r>
        <w:r w:rsidRPr="00483B3A">
          <w:rPr>
            <w:rStyle w:val="Hyperlink"/>
            <w:noProof/>
          </w:rPr>
          <w:t>System Behaviors for HARA</w:t>
        </w:r>
        <w:r>
          <w:rPr>
            <w:noProof/>
            <w:webHidden/>
          </w:rPr>
          <w:tab/>
        </w:r>
        <w:r>
          <w:rPr>
            <w:noProof/>
            <w:webHidden/>
          </w:rPr>
          <w:fldChar w:fldCharType="begin"/>
        </w:r>
        <w:r>
          <w:rPr>
            <w:noProof/>
            <w:webHidden/>
          </w:rPr>
          <w:instrText xml:space="preserve"> PAGEREF _Toc74903949 \h </w:instrText>
        </w:r>
        <w:r>
          <w:rPr>
            <w:noProof/>
            <w:webHidden/>
          </w:rPr>
        </w:r>
        <w:r>
          <w:rPr>
            <w:noProof/>
            <w:webHidden/>
          </w:rPr>
          <w:fldChar w:fldCharType="separate"/>
        </w:r>
        <w:r>
          <w:rPr>
            <w:noProof/>
            <w:webHidden/>
          </w:rPr>
          <w:t>39</w:t>
        </w:r>
        <w:r>
          <w:rPr>
            <w:noProof/>
            <w:webHidden/>
          </w:rPr>
          <w:fldChar w:fldCharType="end"/>
        </w:r>
      </w:hyperlink>
    </w:p>
    <w:p w14:paraId="1B79BE0E" w14:textId="0C089800" w:rsidR="00A13343" w:rsidRDefault="00A13343">
      <w:pPr>
        <w:pStyle w:val="TOC2"/>
        <w:rPr>
          <w:rFonts w:asciiTheme="minorHAnsi" w:eastAsiaTheme="minorEastAsia" w:hAnsiTheme="minorHAnsi" w:cstheme="minorBidi"/>
          <w:noProof/>
          <w:sz w:val="22"/>
          <w:szCs w:val="22"/>
          <w:lang w:val="en-GB" w:eastAsia="en-GB"/>
        </w:rPr>
      </w:pPr>
      <w:hyperlink w:anchor="_Toc74903950" w:history="1">
        <w:r w:rsidRPr="00483B3A">
          <w:rPr>
            <w:rStyle w:val="Hyperlink"/>
            <w:noProof/>
            <w:lang w:val="en-GB"/>
          </w:rPr>
          <w:t>6.2</w:t>
        </w:r>
        <w:r>
          <w:rPr>
            <w:rFonts w:asciiTheme="minorHAnsi" w:eastAsiaTheme="minorEastAsia" w:hAnsiTheme="minorHAnsi" w:cstheme="minorBidi"/>
            <w:noProof/>
            <w:sz w:val="22"/>
            <w:szCs w:val="22"/>
            <w:lang w:val="en-GB" w:eastAsia="en-GB"/>
          </w:rPr>
          <w:tab/>
        </w:r>
        <w:r w:rsidRPr="00483B3A">
          <w:rPr>
            <w:rStyle w:val="Hyperlink"/>
            <w:noProof/>
          </w:rPr>
          <w:t>Functional Safety Assumptions</w:t>
        </w:r>
        <w:r>
          <w:rPr>
            <w:noProof/>
            <w:webHidden/>
          </w:rPr>
          <w:tab/>
        </w:r>
        <w:r>
          <w:rPr>
            <w:noProof/>
            <w:webHidden/>
          </w:rPr>
          <w:fldChar w:fldCharType="begin"/>
        </w:r>
        <w:r>
          <w:rPr>
            <w:noProof/>
            <w:webHidden/>
          </w:rPr>
          <w:instrText xml:space="preserve"> PAGEREF _Toc74903950 \h </w:instrText>
        </w:r>
        <w:r>
          <w:rPr>
            <w:noProof/>
            <w:webHidden/>
          </w:rPr>
        </w:r>
        <w:r>
          <w:rPr>
            <w:noProof/>
            <w:webHidden/>
          </w:rPr>
          <w:fldChar w:fldCharType="separate"/>
        </w:r>
        <w:r>
          <w:rPr>
            <w:noProof/>
            <w:webHidden/>
          </w:rPr>
          <w:t>39</w:t>
        </w:r>
        <w:r>
          <w:rPr>
            <w:noProof/>
            <w:webHidden/>
          </w:rPr>
          <w:fldChar w:fldCharType="end"/>
        </w:r>
      </w:hyperlink>
    </w:p>
    <w:p w14:paraId="287CCEF8" w14:textId="4AA1C830" w:rsidR="00A13343" w:rsidRDefault="00A13343">
      <w:pPr>
        <w:pStyle w:val="TOC2"/>
        <w:rPr>
          <w:rFonts w:asciiTheme="minorHAnsi" w:eastAsiaTheme="minorEastAsia" w:hAnsiTheme="minorHAnsi" w:cstheme="minorBidi"/>
          <w:noProof/>
          <w:sz w:val="22"/>
          <w:szCs w:val="22"/>
          <w:lang w:val="en-GB" w:eastAsia="en-GB"/>
        </w:rPr>
      </w:pPr>
      <w:hyperlink w:anchor="_Toc74903951" w:history="1">
        <w:r w:rsidRPr="00483B3A">
          <w:rPr>
            <w:rStyle w:val="Hyperlink"/>
            <w:noProof/>
            <w:lang w:val="en-GB"/>
          </w:rPr>
          <w:t>6.3</w:t>
        </w:r>
        <w:r>
          <w:rPr>
            <w:rFonts w:asciiTheme="minorHAnsi" w:eastAsiaTheme="minorEastAsia" w:hAnsiTheme="minorHAnsi" w:cstheme="minorBidi"/>
            <w:noProof/>
            <w:sz w:val="22"/>
            <w:szCs w:val="22"/>
            <w:lang w:val="en-GB" w:eastAsia="en-GB"/>
          </w:rPr>
          <w:tab/>
        </w:r>
        <w:r w:rsidRPr="00483B3A">
          <w:rPr>
            <w:rStyle w:val="Hyperlink"/>
            <w:noProof/>
          </w:rPr>
          <w:t>Safety Goals</w:t>
        </w:r>
        <w:r>
          <w:rPr>
            <w:noProof/>
            <w:webHidden/>
          </w:rPr>
          <w:tab/>
        </w:r>
        <w:r>
          <w:rPr>
            <w:noProof/>
            <w:webHidden/>
          </w:rPr>
          <w:fldChar w:fldCharType="begin"/>
        </w:r>
        <w:r>
          <w:rPr>
            <w:noProof/>
            <w:webHidden/>
          </w:rPr>
          <w:instrText xml:space="preserve"> PAGEREF _Toc74903951 \h </w:instrText>
        </w:r>
        <w:r>
          <w:rPr>
            <w:noProof/>
            <w:webHidden/>
          </w:rPr>
        </w:r>
        <w:r>
          <w:rPr>
            <w:noProof/>
            <w:webHidden/>
          </w:rPr>
          <w:fldChar w:fldCharType="separate"/>
        </w:r>
        <w:r>
          <w:rPr>
            <w:noProof/>
            <w:webHidden/>
          </w:rPr>
          <w:t>39</w:t>
        </w:r>
        <w:r>
          <w:rPr>
            <w:noProof/>
            <w:webHidden/>
          </w:rPr>
          <w:fldChar w:fldCharType="end"/>
        </w:r>
      </w:hyperlink>
    </w:p>
    <w:p w14:paraId="571CB631" w14:textId="19FA71C2" w:rsidR="00A13343" w:rsidRDefault="00A13343">
      <w:pPr>
        <w:pStyle w:val="TOC2"/>
        <w:rPr>
          <w:rFonts w:asciiTheme="minorHAnsi" w:eastAsiaTheme="minorEastAsia" w:hAnsiTheme="minorHAnsi" w:cstheme="minorBidi"/>
          <w:noProof/>
          <w:sz w:val="22"/>
          <w:szCs w:val="22"/>
          <w:lang w:val="en-GB" w:eastAsia="en-GB"/>
        </w:rPr>
      </w:pPr>
      <w:hyperlink w:anchor="_Toc74903952" w:history="1">
        <w:r w:rsidRPr="00483B3A">
          <w:rPr>
            <w:rStyle w:val="Hyperlink"/>
            <w:noProof/>
            <w:lang w:val="en-GB"/>
          </w:rPr>
          <w:t>6.4</w:t>
        </w:r>
        <w:r>
          <w:rPr>
            <w:rFonts w:asciiTheme="minorHAnsi" w:eastAsiaTheme="minorEastAsia" w:hAnsiTheme="minorHAnsi" w:cstheme="minorBidi"/>
            <w:noProof/>
            <w:sz w:val="22"/>
            <w:szCs w:val="22"/>
            <w:lang w:val="en-GB" w:eastAsia="en-GB"/>
          </w:rPr>
          <w:tab/>
        </w:r>
        <w:r w:rsidRPr="00483B3A">
          <w:rPr>
            <w:rStyle w:val="Hyperlink"/>
            <w:noProof/>
          </w:rPr>
          <w:t>Functional Safety Requirements</w:t>
        </w:r>
        <w:r>
          <w:rPr>
            <w:noProof/>
            <w:webHidden/>
          </w:rPr>
          <w:tab/>
        </w:r>
        <w:r>
          <w:rPr>
            <w:noProof/>
            <w:webHidden/>
          </w:rPr>
          <w:fldChar w:fldCharType="begin"/>
        </w:r>
        <w:r>
          <w:rPr>
            <w:noProof/>
            <w:webHidden/>
          </w:rPr>
          <w:instrText xml:space="preserve"> PAGEREF _Toc74903952 \h </w:instrText>
        </w:r>
        <w:r>
          <w:rPr>
            <w:noProof/>
            <w:webHidden/>
          </w:rPr>
        </w:r>
        <w:r>
          <w:rPr>
            <w:noProof/>
            <w:webHidden/>
          </w:rPr>
          <w:fldChar w:fldCharType="separate"/>
        </w:r>
        <w:r>
          <w:rPr>
            <w:noProof/>
            <w:webHidden/>
          </w:rPr>
          <w:t>39</w:t>
        </w:r>
        <w:r>
          <w:rPr>
            <w:noProof/>
            <w:webHidden/>
          </w:rPr>
          <w:fldChar w:fldCharType="end"/>
        </w:r>
      </w:hyperlink>
    </w:p>
    <w:p w14:paraId="03865530" w14:textId="017C56AD"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53" w:history="1">
        <w:r w:rsidRPr="00483B3A">
          <w:rPr>
            <w:rStyle w:val="Hyperlink"/>
            <w:noProof/>
          </w:rPr>
          <w:t>6.4.1</w:t>
        </w:r>
        <w:r>
          <w:rPr>
            <w:rFonts w:asciiTheme="minorHAnsi" w:eastAsiaTheme="minorEastAsia" w:hAnsiTheme="minorHAnsi" w:cstheme="minorBidi"/>
            <w:noProof/>
            <w:sz w:val="22"/>
            <w:szCs w:val="22"/>
            <w:lang w:val="en-GB" w:eastAsia="en-GB"/>
          </w:rPr>
          <w:tab/>
        </w:r>
        <w:r w:rsidRPr="00483B3A">
          <w:rPr>
            <w:rStyle w:val="Hyperlink"/>
            <w:noProof/>
          </w:rPr>
          <w:t>Safety Goal:  Prevent Hazard (Example)</w:t>
        </w:r>
        <w:r>
          <w:rPr>
            <w:noProof/>
            <w:webHidden/>
          </w:rPr>
          <w:tab/>
        </w:r>
        <w:r>
          <w:rPr>
            <w:noProof/>
            <w:webHidden/>
          </w:rPr>
          <w:fldChar w:fldCharType="begin"/>
        </w:r>
        <w:r>
          <w:rPr>
            <w:noProof/>
            <w:webHidden/>
          </w:rPr>
          <w:instrText xml:space="preserve"> PAGEREF _Toc74903953 \h </w:instrText>
        </w:r>
        <w:r>
          <w:rPr>
            <w:noProof/>
            <w:webHidden/>
          </w:rPr>
        </w:r>
        <w:r>
          <w:rPr>
            <w:noProof/>
            <w:webHidden/>
          </w:rPr>
          <w:fldChar w:fldCharType="separate"/>
        </w:r>
        <w:r>
          <w:rPr>
            <w:noProof/>
            <w:webHidden/>
          </w:rPr>
          <w:t>39</w:t>
        </w:r>
        <w:r>
          <w:rPr>
            <w:noProof/>
            <w:webHidden/>
          </w:rPr>
          <w:fldChar w:fldCharType="end"/>
        </w:r>
      </w:hyperlink>
    </w:p>
    <w:p w14:paraId="537ECEAE" w14:textId="74A7F2C1"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54" w:history="1">
        <w:r w:rsidRPr="00483B3A">
          <w:rPr>
            <w:rStyle w:val="Hyperlink"/>
            <w:noProof/>
          </w:rPr>
          <w:t>6.4.2</w:t>
        </w:r>
        <w:r>
          <w:rPr>
            <w:rFonts w:asciiTheme="minorHAnsi" w:eastAsiaTheme="minorEastAsia" w:hAnsiTheme="minorHAnsi" w:cstheme="minorBidi"/>
            <w:noProof/>
            <w:sz w:val="22"/>
            <w:szCs w:val="22"/>
            <w:lang w:val="en-GB" w:eastAsia="en-GB"/>
          </w:rPr>
          <w:tab/>
        </w:r>
        <w:r w:rsidRPr="00483B3A">
          <w:rPr>
            <w:rStyle w:val="Hyperlink"/>
            <w:noProof/>
          </w:rPr>
          <w:t>Derivation of Functional Safety Requirements on Assumptions</w:t>
        </w:r>
        <w:r>
          <w:rPr>
            <w:noProof/>
            <w:webHidden/>
          </w:rPr>
          <w:tab/>
        </w:r>
        <w:r>
          <w:rPr>
            <w:noProof/>
            <w:webHidden/>
          </w:rPr>
          <w:fldChar w:fldCharType="begin"/>
        </w:r>
        <w:r>
          <w:rPr>
            <w:noProof/>
            <w:webHidden/>
          </w:rPr>
          <w:instrText xml:space="preserve"> PAGEREF _Toc74903954 \h </w:instrText>
        </w:r>
        <w:r>
          <w:rPr>
            <w:noProof/>
            <w:webHidden/>
          </w:rPr>
        </w:r>
        <w:r>
          <w:rPr>
            <w:noProof/>
            <w:webHidden/>
          </w:rPr>
          <w:fldChar w:fldCharType="separate"/>
        </w:r>
        <w:r>
          <w:rPr>
            <w:noProof/>
            <w:webHidden/>
          </w:rPr>
          <w:t>40</w:t>
        </w:r>
        <w:r>
          <w:rPr>
            <w:noProof/>
            <w:webHidden/>
          </w:rPr>
          <w:fldChar w:fldCharType="end"/>
        </w:r>
      </w:hyperlink>
    </w:p>
    <w:p w14:paraId="42CBC48C" w14:textId="570C2FF9"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55" w:history="1">
        <w:r w:rsidRPr="00483B3A">
          <w:rPr>
            <w:rStyle w:val="Hyperlink"/>
            <w:noProof/>
          </w:rPr>
          <w:t>6.4.3</w:t>
        </w:r>
        <w:r>
          <w:rPr>
            <w:rFonts w:asciiTheme="minorHAnsi" w:eastAsiaTheme="minorEastAsia" w:hAnsiTheme="minorHAnsi" w:cstheme="minorBidi"/>
            <w:noProof/>
            <w:sz w:val="22"/>
            <w:szCs w:val="22"/>
            <w:lang w:val="en-GB" w:eastAsia="en-GB"/>
          </w:rPr>
          <w:tab/>
        </w:r>
        <w:r w:rsidRPr="00483B3A">
          <w:rPr>
            <w:rStyle w:val="Hyperlink"/>
            <w:noProof/>
          </w:rPr>
          <w:t>ASIL Decomposition of Functional Safety Requirements</w:t>
        </w:r>
        <w:r>
          <w:rPr>
            <w:noProof/>
            <w:webHidden/>
          </w:rPr>
          <w:tab/>
        </w:r>
        <w:r>
          <w:rPr>
            <w:noProof/>
            <w:webHidden/>
          </w:rPr>
          <w:fldChar w:fldCharType="begin"/>
        </w:r>
        <w:r>
          <w:rPr>
            <w:noProof/>
            <w:webHidden/>
          </w:rPr>
          <w:instrText xml:space="preserve"> PAGEREF _Toc74903955 \h </w:instrText>
        </w:r>
        <w:r>
          <w:rPr>
            <w:noProof/>
            <w:webHidden/>
          </w:rPr>
        </w:r>
        <w:r>
          <w:rPr>
            <w:noProof/>
            <w:webHidden/>
          </w:rPr>
          <w:fldChar w:fldCharType="separate"/>
        </w:r>
        <w:r>
          <w:rPr>
            <w:noProof/>
            <w:webHidden/>
          </w:rPr>
          <w:t>40</w:t>
        </w:r>
        <w:r>
          <w:rPr>
            <w:noProof/>
            <w:webHidden/>
          </w:rPr>
          <w:fldChar w:fldCharType="end"/>
        </w:r>
      </w:hyperlink>
    </w:p>
    <w:p w14:paraId="1E4018CF" w14:textId="397E01F0" w:rsidR="00A13343" w:rsidRDefault="00A13343">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74903956" w:history="1">
        <w:r w:rsidRPr="00483B3A">
          <w:rPr>
            <w:rStyle w:val="Hyperlink"/>
            <w:noProof/>
          </w:rPr>
          <w:t>7</w:t>
        </w:r>
        <w:r>
          <w:rPr>
            <w:rFonts w:asciiTheme="minorHAnsi" w:eastAsiaTheme="minorEastAsia" w:hAnsiTheme="minorHAnsi" w:cstheme="minorBidi"/>
            <w:noProof/>
            <w:sz w:val="22"/>
            <w:szCs w:val="22"/>
            <w:lang w:val="en-GB" w:eastAsia="en-GB"/>
          </w:rPr>
          <w:tab/>
        </w:r>
        <w:r w:rsidRPr="00483B3A">
          <w:rPr>
            <w:rStyle w:val="Hyperlink"/>
            <w:noProof/>
          </w:rPr>
          <w:t>CyberSecurity</w:t>
        </w:r>
        <w:r>
          <w:rPr>
            <w:noProof/>
            <w:webHidden/>
          </w:rPr>
          <w:tab/>
        </w:r>
        <w:r>
          <w:rPr>
            <w:noProof/>
            <w:webHidden/>
          </w:rPr>
          <w:fldChar w:fldCharType="begin"/>
        </w:r>
        <w:r>
          <w:rPr>
            <w:noProof/>
            <w:webHidden/>
          </w:rPr>
          <w:instrText xml:space="preserve"> PAGEREF _Toc74903956 \h </w:instrText>
        </w:r>
        <w:r>
          <w:rPr>
            <w:noProof/>
            <w:webHidden/>
          </w:rPr>
        </w:r>
        <w:r>
          <w:rPr>
            <w:noProof/>
            <w:webHidden/>
          </w:rPr>
          <w:fldChar w:fldCharType="separate"/>
        </w:r>
        <w:r>
          <w:rPr>
            <w:noProof/>
            <w:webHidden/>
          </w:rPr>
          <w:t>41</w:t>
        </w:r>
        <w:r>
          <w:rPr>
            <w:noProof/>
            <w:webHidden/>
          </w:rPr>
          <w:fldChar w:fldCharType="end"/>
        </w:r>
      </w:hyperlink>
    </w:p>
    <w:p w14:paraId="1C0490E6" w14:textId="6620D392" w:rsidR="00A13343" w:rsidRDefault="00A13343">
      <w:pPr>
        <w:pStyle w:val="TOC2"/>
        <w:rPr>
          <w:rFonts w:asciiTheme="minorHAnsi" w:eastAsiaTheme="minorEastAsia" w:hAnsiTheme="minorHAnsi" w:cstheme="minorBidi"/>
          <w:noProof/>
          <w:sz w:val="22"/>
          <w:szCs w:val="22"/>
          <w:lang w:val="en-GB" w:eastAsia="en-GB"/>
        </w:rPr>
      </w:pPr>
      <w:hyperlink w:anchor="_Toc74903957" w:history="1">
        <w:r w:rsidRPr="00483B3A">
          <w:rPr>
            <w:rStyle w:val="Hyperlink"/>
            <w:noProof/>
            <w:lang w:val="en-GB"/>
          </w:rPr>
          <w:t>7.1</w:t>
        </w:r>
        <w:r>
          <w:rPr>
            <w:rFonts w:asciiTheme="minorHAnsi" w:eastAsiaTheme="minorEastAsia" w:hAnsiTheme="minorHAnsi" w:cstheme="minorBidi"/>
            <w:noProof/>
            <w:sz w:val="22"/>
            <w:szCs w:val="22"/>
            <w:lang w:val="en-GB" w:eastAsia="en-GB"/>
          </w:rPr>
          <w:tab/>
        </w:r>
        <w:r w:rsidRPr="00483B3A">
          <w:rPr>
            <w:rStyle w:val="Hyperlink"/>
            <w:noProof/>
          </w:rPr>
          <w:t>Security Goals</w:t>
        </w:r>
        <w:r>
          <w:rPr>
            <w:noProof/>
            <w:webHidden/>
          </w:rPr>
          <w:tab/>
        </w:r>
        <w:r>
          <w:rPr>
            <w:noProof/>
            <w:webHidden/>
          </w:rPr>
          <w:fldChar w:fldCharType="begin"/>
        </w:r>
        <w:r>
          <w:rPr>
            <w:noProof/>
            <w:webHidden/>
          </w:rPr>
          <w:instrText xml:space="preserve"> PAGEREF _Toc74903957 \h </w:instrText>
        </w:r>
        <w:r>
          <w:rPr>
            <w:noProof/>
            <w:webHidden/>
          </w:rPr>
        </w:r>
        <w:r>
          <w:rPr>
            <w:noProof/>
            <w:webHidden/>
          </w:rPr>
          <w:fldChar w:fldCharType="separate"/>
        </w:r>
        <w:r>
          <w:rPr>
            <w:noProof/>
            <w:webHidden/>
          </w:rPr>
          <w:t>41</w:t>
        </w:r>
        <w:r>
          <w:rPr>
            <w:noProof/>
            <w:webHidden/>
          </w:rPr>
          <w:fldChar w:fldCharType="end"/>
        </w:r>
      </w:hyperlink>
    </w:p>
    <w:p w14:paraId="763776E8" w14:textId="10D7BFA8" w:rsidR="00A13343" w:rsidRDefault="00A13343">
      <w:pPr>
        <w:pStyle w:val="TOC2"/>
        <w:rPr>
          <w:rFonts w:asciiTheme="minorHAnsi" w:eastAsiaTheme="minorEastAsia" w:hAnsiTheme="minorHAnsi" w:cstheme="minorBidi"/>
          <w:noProof/>
          <w:sz w:val="22"/>
          <w:szCs w:val="22"/>
          <w:lang w:val="en-GB" w:eastAsia="en-GB"/>
        </w:rPr>
      </w:pPr>
      <w:hyperlink w:anchor="_Toc74903958" w:history="1">
        <w:r w:rsidRPr="00483B3A">
          <w:rPr>
            <w:rStyle w:val="Hyperlink"/>
            <w:noProof/>
            <w:lang w:val="en-GB" w:eastAsia="ar-SA"/>
          </w:rPr>
          <w:t>7.2</w:t>
        </w:r>
        <w:r>
          <w:rPr>
            <w:rFonts w:asciiTheme="minorHAnsi" w:eastAsiaTheme="minorEastAsia" w:hAnsiTheme="minorHAnsi" w:cstheme="minorBidi"/>
            <w:noProof/>
            <w:sz w:val="22"/>
            <w:szCs w:val="22"/>
            <w:lang w:val="en-GB" w:eastAsia="en-GB"/>
          </w:rPr>
          <w:tab/>
        </w:r>
        <w:r w:rsidRPr="00483B3A">
          <w:rPr>
            <w:rStyle w:val="Hyperlink"/>
            <w:noProof/>
            <w:lang w:eastAsia="ar-SA"/>
          </w:rPr>
          <w:t>Cybersecurity Requirements</w:t>
        </w:r>
        <w:r>
          <w:rPr>
            <w:noProof/>
            <w:webHidden/>
          </w:rPr>
          <w:tab/>
        </w:r>
        <w:r>
          <w:rPr>
            <w:noProof/>
            <w:webHidden/>
          </w:rPr>
          <w:fldChar w:fldCharType="begin"/>
        </w:r>
        <w:r>
          <w:rPr>
            <w:noProof/>
            <w:webHidden/>
          </w:rPr>
          <w:instrText xml:space="preserve"> PAGEREF _Toc74903958 \h </w:instrText>
        </w:r>
        <w:r>
          <w:rPr>
            <w:noProof/>
            <w:webHidden/>
          </w:rPr>
        </w:r>
        <w:r>
          <w:rPr>
            <w:noProof/>
            <w:webHidden/>
          </w:rPr>
          <w:fldChar w:fldCharType="separate"/>
        </w:r>
        <w:r>
          <w:rPr>
            <w:noProof/>
            <w:webHidden/>
          </w:rPr>
          <w:t>41</w:t>
        </w:r>
        <w:r>
          <w:rPr>
            <w:noProof/>
            <w:webHidden/>
          </w:rPr>
          <w:fldChar w:fldCharType="end"/>
        </w:r>
      </w:hyperlink>
    </w:p>
    <w:p w14:paraId="48D99AB1" w14:textId="4A1489F6" w:rsidR="00A13343" w:rsidRDefault="00A13343">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74903959" w:history="1">
        <w:r w:rsidRPr="00483B3A">
          <w:rPr>
            <w:rStyle w:val="Hyperlink"/>
            <w:noProof/>
          </w:rPr>
          <w:t>8</w:t>
        </w:r>
        <w:r>
          <w:rPr>
            <w:rFonts w:asciiTheme="minorHAnsi" w:eastAsiaTheme="minorEastAsia" w:hAnsiTheme="minorHAnsi" w:cstheme="minorBidi"/>
            <w:noProof/>
            <w:sz w:val="22"/>
            <w:szCs w:val="22"/>
            <w:lang w:val="en-GB" w:eastAsia="en-GB"/>
          </w:rPr>
          <w:tab/>
        </w:r>
        <w:r w:rsidRPr="00483B3A">
          <w:rPr>
            <w:rStyle w:val="Hyperlink"/>
            <w:noProof/>
          </w:rPr>
          <w:t>Architecture</w:t>
        </w:r>
        <w:r>
          <w:rPr>
            <w:noProof/>
            <w:webHidden/>
          </w:rPr>
          <w:tab/>
        </w:r>
        <w:r>
          <w:rPr>
            <w:noProof/>
            <w:webHidden/>
          </w:rPr>
          <w:fldChar w:fldCharType="begin"/>
        </w:r>
        <w:r>
          <w:rPr>
            <w:noProof/>
            <w:webHidden/>
          </w:rPr>
          <w:instrText xml:space="preserve"> PAGEREF _Toc74903959 \h </w:instrText>
        </w:r>
        <w:r>
          <w:rPr>
            <w:noProof/>
            <w:webHidden/>
          </w:rPr>
        </w:r>
        <w:r>
          <w:rPr>
            <w:noProof/>
            <w:webHidden/>
          </w:rPr>
          <w:fldChar w:fldCharType="separate"/>
        </w:r>
        <w:r>
          <w:rPr>
            <w:noProof/>
            <w:webHidden/>
          </w:rPr>
          <w:t>42</w:t>
        </w:r>
        <w:r>
          <w:rPr>
            <w:noProof/>
            <w:webHidden/>
          </w:rPr>
          <w:fldChar w:fldCharType="end"/>
        </w:r>
      </w:hyperlink>
    </w:p>
    <w:p w14:paraId="5F104E3E" w14:textId="772D6EE9" w:rsidR="00A13343" w:rsidRDefault="00A13343">
      <w:pPr>
        <w:pStyle w:val="TOC2"/>
        <w:rPr>
          <w:rFonts w:asciiTheme="minorHAnsi" w:eastAsiaTheme="minorEastAsia" w:hAnsiTheme="minorHAnsi" w:cstheme="minorBidi"/>
          <w:noProof/>
          <w:sz w:val="22"/>
          <w:szCs w:val="22"/>
          <w:lang w:val="en-GB" w:eastAsia="en-GB"/>
        </w:rPr>
      </w:pPr>
      <w:hyperlink w:anchor="_Toc74903960" w:history="1">
        <w:r w:rsidRPr="00483B3A">
          <w:rPr>
            <w:rStyle w:val="Hyperlink"/>
            <w:noProof/>
            <w:lang w:val="en-GB"/>
          </w:rPr>
          <w:t>8.1</w:t>
        </w:r>
        <w:r>
          <w:rPr>
            <w:rFonts w:asciiTheme="minorHAnsi" w:eastAsiaTheme="minorEastAsia" w:hAnsiTheme="minorHAnsi" w:cstheme="minorBidi"/>
            <w:noProof/>
            <w:sz w:val="22"/>
            <w:szCs w:val="22"/>
            <w:lang w:val="en-GB" w:eastAsia="en-GB"/>
          </w:rPr>
          <w:tab/>
        </w:r>
        <w:r w:rsidRPr="00483B3A">
          <w:rPr>
            <w:rStyle w:val="Hyperlink"/>
            <w:noProof/>
          </w:rPr>
          <w:t>Functional Decomposition</w:t>
        </w:r>
        <w:r>
          <w:rPr>
            <w:noProof/>
            <w:webHidden/>
          </w:rPr>
          <w:tab/>
        </w:r>
        <w:r>
          <w:rPr>
            <w:noProof/>
            <w:webHidden/>
          </w:rPr>
          <w:fldChar w:fldCharType="begin"/>
        </w:r>
        <w:r>
          <w:rPr>
            <w:noProof/>
            <w:webHidden/>
          </w:rPr>
          <w:instrText xml:space="preserve"> PAGEREF _Toc74903960 \h </w:instrText>
        </w:r>
        <w:r>
          <w:rPr>
            <w:noProof/>
            <w:webHidden/>
          </w:rPr>
        </w:r>
        <w:r>
          <w:rPr>
            <w:noProof/>
            <w:webHidden/>
          </w:rPr>
          <w:fldChar w:fldCharType="separate"/>
        </w:r>
        <w:r>
          <w:rPr>
            <w:noProof/>
            <w:webHidden/>
          </w:rPr>
          <w:t>42</w:t>
        </w:r>
        <w:r>
          <w:rPr>
            <w:noProof/>
            <w:webHidden/>
          </w:rPr>
          <w:fldChar w:fldCharType="end"/>
        </w:r>
      </w:hyperlink>
    </w:p>
    <w:p w14:paraId="0F96877A" w14:textId="30408EB3"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61" w:history="1">
        <w:r w:rsidRPr="00483B3A">
          <w:rPr>
            <w:rStyle w:val="Hyperlink"/>
            <w:noProof/>
          </w:rPr>
          <w:t>8.1.1</w:t>
        </w:r>
        <w:r>
          <w:rPr>
            <w:rFonts w:asciiTheme="minorHAnsi" w:eastAsiaTheme="minorEastAsia" w:hAnsiTheme="minorHAnsi" w:cstheme="minorBidi"/>
            <w:noProof/>
            <w:sz w:val="22"/>
            <w:szCs w:val="22"/>
            <w:lang w:val="en-GB" w:eastAsia="en-GB"/>
          </w:rPr>
          <w:tab/>
        </w:r>
        <w:r w:rsidRPr="00483B3A">
          <w:rPr>
            <w:rStyle w:val="Hyperlink"/>
            <w:noProof/>
          </w:rPr>
          <w:t>Functions</w:t>
        </w:r>
        <w:r>
          <w:rPr>
            <w:noProof/>
            <w:webHidden/>
          </w:rPr>
          <w:tab/>
        </w:r>
        <w:r>
          <w:rPr>
            <w:noProof/>
            <w:webHidden/>
          </w:rPr>
          <w:fldChar w:fldCharType="begin"/>
        </w:r>
        <w:r>
          <w:rPr>
            <w:noProof/>
            <w:webHidden/>
          </w:rPr>
          <w:instrText xml:space="preserve"> PAGEREF _Toc74903961 \h </w:instrText>
        </w:r>
        <w:r>
          <w:rPr>
            <w:noProof/>
            <w:webHidden/>
          </w:rPr>
        </w:r>
        <w:r>
          <w:rPr>
            <w:noProof/>
            <w:webHidden/>
          </w:rPr>
          <w:fldChar w:fldCharType="separate"/>
        </w:r>
        <w:r>
          <w:rPr>
            <w:noProof/>
            <w:webHidden/>
          </w:rPr>
          <w:t>51</w:t>
        </w:r>
        <w:r>
          <w:rPr>
            <w:noProof/>
            <w:webHidden/>
          </w:rPr>
          <w:fldChar w:fldCharType="end"/>
        </w:r>
      </w:hyperlink>
    </w:p>
    <w:p w14:paraId="1CD81CD4" w14:textId="108A9CE7" w:rsidR="00A13343" w:rsidRDefault="00A13343">
      <w:pPr>
        <w:pStyle w:val="TOC2"/>
        <w:rPr>
          <w:rFonts w:asciiTheme="minorHAnsi" w:eastAsiaTheme="minorEastAsia" w:hAnsiTheme="minorHAnsi" w:cstheme="minorBidi"/>
          <w:noProof/>
          <w:sz w:val="22"/>
          <w:szCs w:val="22"/>
          <w:lang w:val="en-GB" w:eastAsia="en-GB"/>
        </w:rPr>
      </w:pPr>
      <w:hyperlink w:anchor="_Toc74903962" w:history="1">
        <w:r w:rsidRPr="00483B3A">
          <w:rPr>
            <w:rStyle w:val="Hyperlink"/>
            <w:noProof/>
            <w:lang w:val="en-GB"/>
          </w:rPr>
          <w:t>8.2</w:t>
        </w:r>
        <w:r>
          <w:rPr>
            <w:rFonts w:asciiTheme="minorHAnsi" w:eastAsiaTheme="minorEastAsia" w:hAnsiTheme="minorHAnsi" w:cstheme="minorBidi"/>
            <w:noProof/>
            <w:sz w:val="22"/>
            <w:szCs w:val="22"/>
            <w:lang w:val="en-GB" w:eastAsia="en-GB"/>
          </w:rPr>
          <w:tab/>
        </w:r>
        <w:r w:rsidRPr="00483B3A">
          <w:rPr>
            <w:rStyle w:val="Hyperlink"/>
            <w:noProof/>
          </w:rPr>
          <w:t>Logical Architecture</w:t>
        </w:r>
        <w:r>
          <w:rPr>
            <w:noProof/>
            <w:webHidden/>
          </w:rPr>
          <w:tab/>
        </w:r>
        <w:r>
          <w:rPr>
            <w:noProof/>
            <w:webHidden/>
          </w:rPr>
          <w:fldChar w:fldCharType="begin"/>
        </w:r>
        <w:r>
          <w:rPr>
            <w:noProof/>
            <w:webHidden/>
          </w:rPr>
          <w:instrText xml:space="preserve"> PAGEREF _Toc74903962 \h </w:instrText>
        </w:r>
        <w:r>
          <w:rPr>
            <w:noProof/>
            <w:webHidden/>
          </w:rPr>
        </w:r>
        <w:r>
          <w:rPr>
            <w:noProof/>
            <w:webHidden/>
          </w:rPr>
          <w:fldChar w:fldCharType="separate"/>
        </w:r>
        <w:r>
          <w:rPr>
            <w:noProof/>
            <w:webHidden/>
          </w:rPr>
          <w:t>53</w:t>
        </w:r>
        <w:r>
          <w:rPr>
            <w:noProof/>
            <w:webHidden/>
          </w:rPr>
          <w:fldChar w:fldCharType="end"/>
        </w:r>
      </w:hyperlink>
    </w:p>
    <w:p w14:paraId="29D6ABC3" w14:textId="790FFF01"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63" w:history="1">
        <w:r w:rsidRPr="00483B3A">
          <w:rPr>
            <w:rStyle w:val="Hyperlink"/>
            <w:noProof/>
          </w:rPr>
          <w:t>8.2.1</w:t>
        </w:r>
        <w:r>
          <w:rPr>
            <w:rFonts w:asciiTheme="minorHAnsi" w:eastAsiaTheme="minorEastAsia" w:hAnsiTheme="minorHAnsi" w:cstheme="minorBidi"/>
            <w:noProof/>
            <w:sz w:val="22"/>
            <w:szCs w:val="22"/>
            <w:lang w:val="en-GB" w:eastAsia="en-GB"/>
          </w:rPr>
          <w:tab/>
        </w:r>
        <w:r w:rsidRPr="00483B3A">
          <w:rPr>
            <w:rStyle w:val="Hyperlink"/>
            <w:noProof/>
          </w:rPr>
          <w:t>Logical Elements</w:t>
        </w:r>
        <w:r>
          <w:rPr>
            <w:noProof/>
            <w:webHidden/>
          </w:rPr>
          <w:tab/>
        </w:r>
        <w:r>
          <w:rPr>
            <w:noProof/>
            <w:webHidden/>
          </w:rPr>
          <w:fldChar w:fldCharType="begin"/>
        </w:r>
        <w:r>
          <w:rPr>
            <w:noProof/>
            <w:webHidden/>
          </w:rPr>
          <w:instrText xml:space="preserve"> PAGEREF _Toc74903963 \h </w:instrText>
        </w:r>
        <w:r>
          <w:rPr>
            <w:noProof/>
            <w:webHidden/>
          </w:rPr>
        </w:r>
        <w:r>
          <w:rPr>
            <w:noProof/>
            <w:webHidden/>
          </w:rPr>
          <w:fldChar w:fldCharType="separate"/>
        </w:r>
        <w:r>
          <w:rPr>
            <w:noProof/>
            <w:webHidden/>
          </w:rPr>
          <w:t>54</w:t>
        </w:r>
        <w:r>
          <w:rPr>
            <w:noProof/>
            <w:webHidden/>
          </w:rPr>
          <w:fldChar w:fldCharType="end"/>
        </w:r>
      </w:hyperlink>
    </w:p>
    <w:p w14:paraId="2B881AE7" w14:textId="536D6CD5" w:rsidR="00A13343" w:rsidRDefault="00A13343">
      <w:pPr>
        <w:pStyle w:val="TOC3"/>
        <w:tabs>
          <w:tab w:val="left" w:pos="1200"/>
          <w:tab w:val="right" w:leader="dot" w:pos="10173"/>
        </w:tabs>
        <w:rPr>
          <w:rFonts w:asciiTheme="minorHAnsi" w:eastAsiaTheme="minorEastAsia" w:hAnsiTheme="minorHAnsi" w:cstheme="minorBidi"/>
          <w:noProof/>
          <w:sz w:val="22"/>
          <w:szCs w:val="22"/>
          <w:lang w:val="en-GB" w:eastAsia="en-GB"/>
        </w:rPr>
      </w:pPr>
      <w:hyperlink w:anchor="_Toc74903964" w:history="1">
        <w:r w:rsidRPr="00483B3A">
          <w:rPr>
            <w:rStyle w:val="Hyperlink"/>
            <w:noProof/>
          </w:rPr>
          <w:t>8.2.2</w:t>
        </w:r>
        <w:r>
          <w:rPr>
            <w:rFonts w:asciiTheme="minorHAnsi" w:eastAsiaTheme="minorEastAsia" w:hAnsiTheme="minorHAnsi" w:cstheme="minorBidi"/>
            <w:noProof/>
            <w:sz w:val="22"/>
            <w:szCs w:val="22"/>
            <w:lang w:val="en-GB" w:eastAsia="en-GB"/>
          </w:rPr>
          <w:tab/>
        </w:r>
        <w:r w:rsidRPr="00483B3A">
          <w:rPr>
            <w:rStyle w:val="Hyperlink"/>
            <w:noProof/>
          </w:rPr>
          <w:t>Logical Interfaces</w:t>
        </w:r>
        <w:r>
          <w:rPr>
            <w:noProof/>
            <w:webHidden/>
          </w:rPr>
          <w:tab/>
        </w:r>
        <w:r>
          <w:rPr>
            <w:noProof/>
            <w:webHidden/>
          </w:rPr>
          <w:fldChar w:fldCharType="begin"/>
        </w:r>
        <w:r>
          <w:rPr>
            <w:noProof/>
            <w:webHidden/>
          </w:rPr>
          <w:instrText xml:space="preserve"> PAGEREF _Toc74903964 \h </w:instrText>
        </w:r>
        <w:r>
          <w:rPr>
            <w:noProof/>
            <w:webHidden/>
          </w:rPr>
        </w:r>
        <w:r>
          <w:rPr>
            <w:noProof/>
            <w:webHidden/>
          </w:rPr>
          <w:fldChar w:fldCharType="separate"/>
        </w:r>
        <w:r>
          <w:rPr>
            <w:noProof/>
            <w:webHidden/>
          </w:rPr>
          <w:t>59</w:t>
        </w:r>
        <w:r>
          <w:rPr>
            <w:noProof/>
            <w:webHidden/>
          </w:rPr>
          <w:fldChar w:fldCharType="end"/>
        </w:r>
      </w:hyperlink>
    </w:p>
    <w:p w14:paraId="1F7CD933" w14:textId="144687B3" w:rsidR="00A13343" w:rsidRDefault="00A13343">
      <w:pPr>
        <w:pStyle w:val="TOC1"/>
        <w:tabs>
          <w:tab w:val="left" w:pos="400"/>
          <w:tab w:val="right" w:leader="dot" w:pos="10173"/>
        </w:tabs>
        <w:rPr>
          <w:rFonts w:asciiTheme="minorHAnsi" w:eastAsiaTheme="minorEastAsia" w:hAnsiTheme="minorHAnsi" w:cstheme="minorBidi"/>
          <w:noProof/>
          <w:sz w:val="22"/>
          <w:szCs w:val="22"/>
          <w:lang w:val="en-GB" w:eastAsia="en-GB"/>
        </w:rPr>
      </w:pPr>
      <w:hyperlink w:anchor="_Toc74903965" w:history="1">
        <w:r w:rsidRPr="00483B3A">
          <w:rPr>
            <w:rStyle w:val="Hyperlink"/>
            <w:noProof/>
          </w:rPr>
          <w:t>9</w:t>
        </w:r>
        <w:r>
          <w:rPr>
            <w:rFonts w:asciiTheme="minorHAnsi" w:eastAsiaTheme="minorEastAsia" w:hAnsiTheme="minorHAnsi" w:cstheme="minorBidi"/>
            <w:noProof/>
            <w:sz w:val="22"/>
            <w:szCs w:val="22"/>
            <w:lang w:val="en-GB" w:eastAsia="en-GB"/>
          </w:rPr>
          <w:tab/>
        </w:r>
        <w:r w:rsidRPr="00483B3A">
          <w:rPr>
            <w:rStyle w:val="Hyperlink"/>
            <w:noProof/>
          </w:rPr>
          <w:t>Traceability Matrix</w:t>
        </w:r>
        <w:r>
          <w:rPr>
            <w:noProof/>
            <w:webHidden/>
          </w:rPr>
          <w:tab/>
        </w:r>
        <w:r>
          <w:rPr>
            <w:noProof/>
            <w:webHidden/>
          </w:rPr>
          <w:fldChar w:fldCharType="begin"/>
        </w:r>
        <w:r>
          <w:rPr>
            <w:noProof/>
            <w:webHidden/>
          </w:rPr>
          <w:instrText xml:space="preserve"> PAGEREF _Toc74903965 \h </w:instrText>
        </w:r>
        <w:r>
          <w:rPr>
            <w:noProof/>
            <w:webHidden/>
          </w:rPr>
        </w:r>
        <w:r>
          <w:rPr>
            <w:noProof/>
            <w:webHidden/>
          </w:rPr>
          <w:fldChar w:fldCharType="separate"/>
        </w:r>
        <w:r>
          <w:rPr>
            <w:noProof/>
            <w:webHidden/>
          </w:rPr>
          <w:t>62</w:t>
        </w:r>
        <w:r>
          <w:rPr>
            <w:noProof/>
            <w:webHidden/>
          </w:rPr>
          <w:fldChar w:fldCharType="end"/>
        </w:r>
      </w:hyperlink>
    </w:p>
    <w:p w14:paraId="13A545BC" w14:textId="487B3582" w:rsidR="00A13343" w:rsidRDefault="00A13343">
      <w:pPr>
        <w:pStyle w:val="TOC1"/>
        <w:tabs>
          <w:tab w:val="left" w:pos="600"/>
          <w:tab w:val="right" w:leader="dot" w:pos="10173"/>
        </w:tabs>
        <w:rPr>
          <w:rFonts w:asciiTheme="minorHAnsi" w:eastAsiaTheme="minorEastAsia" w:hAnsiTheme="minorHAnsi" w:cstheme="minorBidi"/>
          <w:noProof/>
          <w:sz w:val="22"/>
          <w:szCs w:val="22"/>
          <w:lang w:val="en-GB" w:eastAsia="en-GB"/>
        </w:rPr>
      </w:pPr>
      <w:hyperlink w:anchor="_Toc74903966" w:history="1">
        <w:r w:rsidRPr="00483B3A">
          <w:rPr>
            <w:rStyle w:val="Hyperlink"/>
            <w:noProof/>
          </w:rPr>
          <w:t>10</w:t>
        </w:r>
        <w:r>
          <w:rPr>
            <w:rFonts w:asciiTheme="minorHAnsi" w:eastAsiaTheme="minorEastAsia" w:hAnsiTheme="minorHAnsi" w:cstheme="minorBidi"/>
            <w:noProof/>
            <w:sz w:val="22"/>
            <w:szCs w:val="22"/>
            <w:lang w:val="en-GB" w:eastAsia="en-GB"/>
          </w:rPr>
          <w:tab/>
        </w:r>
        <w:r w:rsidRPr="00483B3A">
          <w:rPr>
            <w:rStyle w:val="Hyperlink"/>
            <w:noProof/>
          </w:rPr>
          <w:t>Open Concerns</w:t>
        </w:r>
        <w:r>
          <w:rPr>
            <w:noProof/>
            <w:webHidden/>
          </w:rPr>
          <w:tab/>
        </w:r>
        <w:r>
          <w:rPr>
            <w:noProof/>
            <w:webHidden/>
          </w:rPr>
          <w:fldChar w:fldCharType="begin"/>
        </w:r>
        <w:r>
          <w:rPr>
            <w:noProof/>
            <w:webHidden/>
          </w:rPr>
          <w:instrText xml:space="preserve"> PAGEREF _Toc74903966 \h </w:instrText>
        </w:r>
        <w:r>
          <w:rPr>
            <w:noProof/>
            <w:webHidden/>
          </w:rPr>
        </w:r>
        <w:r>
          <w:rPr>
            <w:noProof/>
            <w:webHidden/>
          </w:rPr>
          <w:fldChar w:fldCharType="separate"/>
        </w:r>
        <w:r>
          <w:rPr>
            <w:noProof/>
            <w:webHidden/>
          </w:rPr>
          <w:t>65</w:t>
        </w:r>
        <w:r>
          <w:rPr>
            <w:noProof/>
            <w:webHidden/>
          </w:rPr>
          <w:fldChar w:fldCharType="end"/>
        </w:r>
      </w:hyperlink>
    </w:p>
    <w:p w14:paraId="4670E65C" w14:textId="03FAA956" w:rsidR="00A13343" w:rsidRDefault="00A13343">
      <w:pPr>
        <w:pStyle w:val="TOC1"/>
        <w:tabs>
          <w:tab w:val="left" w:pos="600"/>
          <w:tab w:val="right" w:leader="dot" w:pos="10173"/>
        </w:tabs>
        <w:rPr>
          <w:rFonts w:asciiTheme="minorHAnsi" w:eastAsiaTheme="minorEastAsia" w:hAnsiTheme="minorHAnsi" w:cstheme="minorBidi"/>
          <w:noProof/>
          <w:sz w:val="22"/>
          <w:szCs w:val="22"/>
          <w:lang w:val="en-GB" w:eastAsia="en-GB"/>
        </w:rPr>
      </w:pPr>
      <w:hyperlink w:anchor="_Toc74903967" w:history="1">
        <w:r w:rsidRPr="00483B3A">
          <w:rPr>
            <w:rStyle w:val="Hyperlink"/>
            <w:noProof/>
          </w:rPr>
          <w:t>11</w:t>
        </w:r>
        <w:r>
          <w:rPr>
            <w:rFonts w:asciiTheme="minorHAnsi" w:eastAsiaTheme="minorEastAsia" w:hAnsiTheme="minorHAnsi" w:cstheme="minorBidi"/>
            <w:noProof/>
            <w:sz w:val="22"/>
            <w:szCs w:val="22"/>
            <w:lang w:val="en-GB" w:eastAsia="en-GB"/>
          </w:rPr>
          <w:tab/>
        </w:r>
        <w:r w:rsidRPr="00483B3A">
          <w:rPr>
            <w:rStyle w:val="Hyperlink"/>
            <w:noProof/>
          </w:rPr>
          <w:t>Revision History</w:t>
        </w:r>
        <w:r>
          <w:rPr>
            <w:noProof/>
            <w:webHidden/>
          </w:rPr>
          <w:tab/>
        </w:r>
        <w:r>
          <w:rPr>
            <w:noProof/>
            <w:webHidden/>
          </w:rPr>
          <w:fldChar w:fldCharType="begin"/>
        </w:r>
        <w:r>
          <w:rPr>
            <w:noProof/>
            <w:webHidden/>
          </w:rPr>
          <w:instrText xml:space="preserve"> PAGEREF _Toc74903967 \h </w:instrText>
        </w:r>
        <w:r>
          <w:rPr>
            <w:noProof/>
            <w:webHidden/>
          </w:rPr>
        </w:r>
        <w:r>
          <w:rPr>
            <w:noProof/>
            <w:webHidden/>
          </w:rPr>
          <w:fldChar w:fldCharType="separate"/>
        </w:r>
        <w:r>
          <w:rPr>
            <w:noProof/>
            <w:webHidden/>
          </w:rPr>
          <w:t>66</w:t>
        </w:r>
        <w:r>
          <w:rPr>
            <w:noProof/>
            <w:webHidden/>
          </w:rPr>
          <w:fldChar w:fldCharType="end"/>
        </w:r>
      </w:hyperlink>
    </w:p>
    <w:p w14:paraId="74421F93" w14:textId="2FA57808" w:rsidR="00A13343" w:rsidRDefault="00A13343">
      <w:pPr>
        <w:pStyle w:val="TOC1"/>
        <w:tabs>
          <w:tab w:val="left" w:pos="600"/>
          <w:tab w:val="right" w:leader="dot" w:pos="10173"/>
        </w:tabs>
        <w:rPr>
          <w:rFonts w:asciiTheme="minorHAnsi" w:eastAsiaTheme="minorEastAsia" w:hAnsiTheme="minorHAnsi" w:cstheme="minorBidi"/>
          <w:noProof/>
          <w:sz w:val="22"/>
          <w:szCs w:val="22"/>
          <w:lang w:val="en-GB" w:eastAsia="en-GB"/>
        </w:rPr>
      </w:pPr>
      <w:hyperlink w:anchor="_Toc74903969" w:history="1">
        <w:r w:rsidRPr="00483B3A">
          <w:rPr>
            <w:rStyle w:val="Hyperlink"/>
            <w:noProof/>
          </w:rPr>
          <w:t>12</w:t>
        </w:r>
        <w:r>
          <w:rPr>
            <w:rFonts w:asciiTheme="minorHAnsi" w:eastAsiaTheme="minorEastAsia" w:hAnsiTheme="minorHAnsi" w:cstheme="minorBidi"/>
            <w:noProof/>
            <w:sz w:val="22"/>
            <w:szCs w:val="22"/>
            <w:lang w:val="en-GB" w:eastAsia="en-GB"/>
          </w:rPr>
          <w:tab/>
        </w:r>
        <w:r w:rsidRPr="00483B3A">
          <w:rPr>
            <w:rStyle w:val="Hyperlink"/>
            <w:noProof/>
          </w:rPr>
          <w:t>Appendix</w:t>
        </w:r>
        <w:r>
          <w:rPr>
            <w:noProof/>
            <w:webHidden/>
          </w:rPr>
          <w:tab/>
        </w:r>
        <w:r>
          <w:rPr>
            <w:noProof/>
            <w:webHidden/>
          </w:rPr>
          <w:fldChar w:fldCharType="begin"/>
        </w:r>
        <w:r>
          <w:rPr>
            <w:noProof/>
            <w:webHidden/>
          </w:rPr>
          <w:instrText xml:space="preserve"> PAGEREF _Toc74903969 \h </w:instrText>
        </w:r>
        <w:r>
          <w:rPr>
            <w:noProof/>
            <w:webHidden/>
          </w:rPr>
        </w:r>
        <w:r>
          <w:rPr>
            <w:noProof/>
            <w:webHidden/>
          </w:rPr>
          <w:fldChar w:fldCharType="separate"/>
        </w:r>
        <w:r>
          <w:rPr>
            <w:noProof/>
            <w:webHidden/>
          </w:rPr>
          <w:t>67</w:t>
        </w:r>
        <w:r>
          <w:rPr>
            <w:noProof/>
            <w:webHidden/>
          </w:rPr>
          <w:fldChar w:fldCharType="end"/>
        </w:r>
      </w:hyperlink>
    </w:p>
    <w:p w14:paraId="27C24789" w14:textId="31932CE8" w:rsidR="00A13343" w:rsidRDefault="00A13343">
      <w:pPr>
        <w:pStyle w:val="TOC2"/>
        <w:rPr>
          <w:rFonts w:asciiTheme="minorHAnsi" w:eastAsiaTheme="minorEastAsia" w:hAnsiTheme="minorHAnsi" w:cstheme="minorBidi"/>
          <w:noProof/>
          <w:sz w:val="22"/>
          <w:szCs w:val="22"/>
          <w:lang w:val="en-GB" w:eastAsia="en-GB"/>
        </w:rPr>
      </w:pPr>
      <w:hyperlink w:anchor="_Toc74903970" w:history="1">
        <w:r w:rsidRPr="00483B3A">
          <w:rPr>
            <w:rStyle w:val="Hyperlink"/>
            <w:noProof/>
            <w:lang w:val="en-GB"/>
          </w:rPr>
          <w:t>12.1</w:t>
        </w:r>
        <w:r>
          <w:rPr>
            <w:rFonts w:asciiTheme="minorHAnsi" w:eastAsiaTheme="minorEastAsia" w:hAnsiTheme="minorHAnsi" w:cstheme="minorBidi"/>
            <w:noProof/>
            <w:sz w:val="22"/>
            <w:szCs w:val="22"/>
            <w:lang w:val="en-GB" w:eastAsia="en-GB"/>
          </w:rPr>
          <w:tab/>
        </w:r>
        <w:r w:rsidRPr="00483B3A">
          <w:rPr>
            <w:rStyle w:val="Hyperlink"/>
            <w:noProof/>
          </w:rPr>
          <w:t>Definitions</w:t>
        </w:r>
        <w:r>
          <w:rPr>
            <w:noProof/>
            <w:webHidden/>
          </w:rPr>
          <w:tab/>
        </w:r>
        <w:r>
          <w:rPr>
            <w:noProof/>
            <w:webHidden/>
          </w:rPr>
          <w:fldChar w:fldCharType="begin"/>
        </w:r>
        <w:r>
          <w:rPr>
            <w:noProof/>
            <w:webHidden/>
          </w:rPr>
          <w:instrText xml:space="preserve"> PAGEREF _Toc74903970 \h </w:instrText>
        </w:r>
        <w:r>
          <w:rPr>
            <w:noProof/>
            <w:webHidden/>
          </w:rPr>
        </w:r>
        <w:r>
          <w:rPr>
            <w:noProof/>
            <w:webHidden/>
          </w:rPr>
          <w:fldChar w:fldCharType="separate"/>
        </w:r>
        <w:r>
          <w:rPr>
            <w:noProof/>
            <w:webHidden/>
          </w:rPr>
          <w:t>67</w:t>
        </w:r>
        <w:r>
          <w:rPr>
            <w:noProof/>
            <w:webHidden/>
          </w:rPr>
          <w:fldChar w:fldCharType="end"/>
        </w:r>
      </w:hyperlink>
    </w:p>
    <w:p w14:paraId="633F136E" w14:textId="557D1130" w:rsidR="00A13343" w:rsidRDefault="00A13343">
      <w:pPr>
        <w:pStyle w:val="TOC2"/>
        <w:rPr>
          <w:rFonts w:asciiTheme="minorHAnsi" w:eastAsiaTheme="minorEastAsia" w:hAnsiTheme="minorHAnsi" w:cstheme="minorBidi"/>
          <w:noProof/>
          <w:sz w:val="22"/>
          <w:szCs w:val="22"/>
          <w:lang w:val="en-GB" w:eastAsia="en-GB"/>
        </w:rPr>
      </w:pPr>
      <w:hyperlink w:anchor="_Toc74903971" w:history="1">
        <w:r w:rsidRPr="00483B3A">
          <w:rPr>
            <w:rStyle w:val="Hyperlink"/>
            <w:noProof/>
            <w:lang w:val="en-GB"/>
          </w:rPr>
          <w:t>12.2</w:t>
        </w:r>
        <w:r>
          <w:rPr>
            <w:rFonts w:asciiTheme="minorHAnsi" w:eastAsiaTheme="minorEastAsia" w:hAnsiTheme="minorHAnsi" w:cstheme="minorBidi"/>
            <w:noProof/>
            <w:sz w:val="22"/>
            <w:szCs w:val="22"/>
            <w:lang w:val="en-GB" w:eastAsia="en-GB"/>
          </w:rPr>
          <w:tab/>
        </w:r>
        <w:r w:rsidRPr="00483B3A">
          <w:rPr>
            <w:rStyle w:val="Hyperlink"/>
            <w:noProof/>
          </w:rPr>
          <w:t>Abbreviations</w:t>
        </w:r>
        <w:r>
          <w:rPr>
            <w:noProof/>
            <w:webHidden/>
          </w:rPr>
          <w:tab/>
        </w:r>
        <w:r>
          <w:rPr>
            <w:noProof/>
            <w:webHidden/>
          </w:rPr>
          <w:fldChar w:fldCharType="begin"/>
        </w:r>
        <w:r>
          <w:rPr>
            <w:noProof/>
            <w:webHidden/>
          </w:rPr>
          <w:instrText xml:space="preserve"> PAGEREF _Toc74903971 \h </w:instrText>
        </w:r>
        <w:r>
          <w:rPr>
            <w:noProof/>
            <w:webHidden/>
          </w:rPr>
        </w:r>
        <w:r>
          <w:rPr>
            <w:noProof/>
            <w:webHidden/>
          </w:rPr>
          <w:fldChar w:fldCharType="separate"/>
        </w:r>
        <w:r>
          <w:rPr>
            <w:noProof/>
            <w:webHidden/>
          </w:rPr>
          <w:t>67</w:t>
        </w:r>
        <w:r>
          <w:rPr>
            <w:noProof/>
            <w:webHidden/>
          </w:rPr>
          <w:fldChar w:fldCharType="end"/>
        </w:r>
      </w:hyperlink>
    </w:p>
    <w:p w14:paraId="57D5559E" w14:textId="05D959CD"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5935DD33" w14:textId="2EEC0160" w:rsidR="00A13343" w:rsidRDefault="00D551E4">
      <w:pPr>
        <w:pStyle w:val="TableofFigures"/>
        <w:tabs>
          <w:tab w:val="right" w:leader="dot" w:pos="10173"/>
        </w:tabs>
        <w:rPr>
          <w:rFonts w:asciiTheme="minorHAnsi" w:eastAsiaTheme="minorEastAsia" w:hAnsiTheme="minorHAnsi" w:cstheme="minorBidi"/>
          <w:noProof/>
          <w:sz w:val="22"/>
          <w:szCs w:val="22"/>
          <w:lang w:val="en-GB" w:eastAsia="en-GB"/>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74903972" w:history="1">
        <w:r w:rsidR="00A13343" w:rsidRPr="00D63DEF">
          <w:rPr>
            <w:rStyle w:val="Hyperlink"/>
            <w:noProof/>
          </w:rPr>
          <w:t>Figure 1: Feature Image Here</w:t>
        </w:r>
        <w:r w:rsidR="00A13343">
          <w:rPr>
            <w:noProof/>
            <w:webHidden/>
          </w:rPr>
          <w:tab/>
        </w:r>
        <w:r w:rsidR="00A13343">
          <w:rPr>
            <w:noProof/>
            <w:webHidden/>
          </w:rPr>
          <w:fldChar w:fldCharType="begin"/>
        </w:r>
        <w:r w:rsidR="00A13343">
          <w:rPr>
            <w:noProof/>
            <w:webHidden/>
          </w:rPr>
          <w:instrText xml:space="preserve"> PAGEREF _Toc74903972 \h </w:instrText>
        </w:r>
        <w:r w:rsidR="00A13343">
          <w:rPr>
            <w:noProof/>
            <w:webHidden/>
          </w:rPr>
        </w:r>
        <w:r w:rsidR="00A13343">
          <w:rPr>
            <w:noProof/>
            <w:webHidden/>
          </w:rPr>
          <w:fldChar w:fldCharType="separate"/>
        </w:r>
        <w:r w:rsidR="00A13343">
          <w:rPr>
            <w:noProof/>
            <w:webHidden/>
          </w:rPr>
          <w:t>10</w:t>
        </w:r>
        <w:r w:rsidR="00A13343">
          <w:rPr>
            <w:noProof/>
            <w:webHidden/>
          </w:rPr>
          <w:fldChar w:fldCharType="end"/>
        </w:r>
      </w:hyperlink>
    </w:p>
    <w:p w14:paraId="0273E1F8" w14:textId="0C4E54EF"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73" w:history="1">
        <w:r w:rsidRPr="00D63DEF">
          <w:rPr>
            <w:rStyle w:val="Hyperlink"/>
            <w:noProof/>
          </w:rPr>
          <w:t>Figure 2: Feature Context</w:t>
        </w:r>
        <w:r>
          <w:rPr>
            <w:noProof/>
            <w:webHidden/>
          </w:rPr>
          <w:tab/>
        </w:r>
        <w:r>
          <w:rPr>
            <w:noProof/>
            <w:webHidden/>
          </w:rPr>
          <w:fldChar w:fldCharType="begin"/>
        </w:r>
        <w:r>
          <w:rPr>
            <w:noProof/>
            <w:webHidden/>
          </w:rPr>
          <w:instrText xml:space="preserve"> PAGEREF _Toc74903973 \h </w:instrText>
        </w:r>
        <w:r>
          <w:rPr>
            <w:noProof/>
            <w:webHidden/>
          </w:rPr>
        </w:r>
        <w:r>
          <w:rPr>
            <w:noProof/>
            <w:webHidden/>
          </w:rPr>
          <w:fldChar w:fldCharType="separate"/>
        </w:r>
        <w:r>
          <w:rPr>
            <w:noProof/>
            <w:webHidden/>
          </w:rPr>
          <w:t>13</w:t>
        </w:r>
        <w:r>
          <w:rPr>
            <w:noProof/>
            <w:webHidden/>
          </w:rPr>
          <w:fldChar w:fldCharType="end"/>
        </w:r>
      </w:hyperlink>
    </w:p>
    <w:p w14:paraId="32B0A4E9" w14:textId="2EC07F7A"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74" w:history="1">
        <w:r w:rsidRPr="00D63DEF">
          <w:rPr>
            <w:rStyle w:val="Hyperlink"/>
            <w:noProof/>
          </w:rPr>
          <w:t>Figure 3: Feature Use Cases</w:t>
        </w:r>
        <w:r>
          <w:rPr>
            <w:noProof/>
            <w:webHidden/>
          </w:rPr>
          <w:tab/>
        </w:r>
        <w:r>
          <w:rPr>
            <w:noProof/>
            <w:webHidden/>
          </w:rPr>
          <w:fldChar w:fldCharType="begin"/>
        </w:r>
        <w:r>
          <w:rPr>
            <w:noProof/>
            <w:webHidden/>
          </w:rPr>
          <w:instrText xml:space="preserve"> PAGEREF _Toc74903974 \h </w:instrText>
        </w:r>
        <w:r>
          <w:rPr>
            <w:noProof/>
            <w:webHidden/>
          </w:rPr>
        </w:r>
        <w:r>
          <w:rPr>
            <w:noProof/>
            <w:webHidden/>
          </w:rPr>
          <w:fldChar w:fldCharType="separate"/>
        </w:r>
        <w:r>
          <w:rPr>
            <w:noProof/>
            <w:webHidden/>
          </w:rPr>
          <w:t>16</w:t>
        </w:r>
        <w:r>
          <w:rPr>
            <w:noProof/>
            <w:webHidden/>
          </w:rPr>
          <w:fldChar w:fldCharType="end"/>
        </w:r>
      </w:hyperlink>
    </w:p>
    <w:p w14:paraId="3DB352DE" w14:textId="7AA35B1D"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75" w:history="1">
        <w:r w:rsidRPr="00D63DEF">
          <w:rPr>
            <w:rStyle w:val="Hyperlink"/>
            <w:noProof/>
          </w:rPr>
          <w:t>Figure 4: Feature Use Cases including FuSa</w:t>
        </w:r>
        <w:r>
          <w:rPr>
            <w:noProof/>
            <w:webHidden/>
          </w:rPr>
          <w:tab/>
        </w:r>
        <w:r>
          <w:rPr>
            <w:noProof/>
            <w:webHidden/>
          </w:rPr>
          <w:fldChar w:fldCharType="begin"/>
        </w:r>
        <w:r>
          <w:rPr>
            <w:noProof/>
            <w:webHidden/>
          </w:rPr>
          <w:instrText xml:space="preserve"> PAGEREF _Toc74903975 \h </w:instrText>
        </w:r>
        <w:r>
          <w:rPr>
            <w:noProof/>
            <w:webHidden/>
          </w:rPr>
        </w:r>
        <w:r>
          <w:rPr>
            <w:noProof/>
            <w:webHidden/>
          </w:rPr>
          <w:fldChar w:fldCharType="separate"/>
        </w:r>
        <w:r>
          <w:rPr>
            <w:noProof/>
            <w:webHidden/>
          </w:rPr>
          <w:t>17</w:t>
        </w:r>
        <w:r>
          <w:rPr>
            <w:noProof/>
            <w:webHidden/>
          </w:rPr>
          <w:fldChar w:fldCharType="end"/>
        </w:r>
      </w:hyperlink>
    </w:p>
    <w:p w14:paraId="237EDF6C" w14:textId="29601BC6"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76" w:history="1">
        <w:r w:rsidRPr="00D63DEF">
          <w:rPr>
            <w:rStyle w:val="Hyperlink"/>
            <w:noProof/>
          </w:rPr>
          <w:t>Figure 5: W&amp;RC #1 Diagram – Prevent Hazard (Example)</w:t>
        </w:r>
        <w:r>
          <w:rPr>
            <w:noProof/>
            <w:webHidden/>
          </w:rPr>
          <w:tab/>
        </w:r>
        <w:r>
          <w:rPr>
            <w:noProof/>
            <w:webHidden/>
          </w:rPr>
          <w:fldChar w:fldCharType="begin"/>
        </w:r>
        <w:r>
          <w:rPr>
            <w:noProof/>
            <w:webHidden/>
          </w:rPr>
          <w:instrText xml:space="preserve"> PAGEREF _Toc74903976 \h </w:instrText>
        </w:r>
        <w:r>
          <w:rPr>
            <w:noProof/>
            <w:webHidden/>
          </w:rPr>
        </w:r>
        <w:r>
          <w:rPr>
            <w:noProof/>
            <w:webHidden/>
          </w:rPr>
          <w:fldChar w:fldCharType="separate"/>
        </w:r>
        <w:r>
          <w:rPr>
            <w:noProof/>
            <w:webHidden/>
          </w:rPr>
          <w:t>40</w:t>
        </w:r>
        <w:r>
          <w:rPr>
            <w:noProof/>
            <w:webHidden/>
          </w:rPr>
          <w:fldChar w:fldCharType="end"/>
        </w:r>
      </w:hyperlink>
    </w:p>
    <w:p w14:paraId="554E04BB" w14:textId="25F2B897"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77" w:history="1">
        <w:r w:rsidRPr="00D63DEF">
          <w:rPr>
            <w:rStyle w:val="Hyperlink"/>
            <w:noProof/>
          </w:rPr>
          <w:t xml:space="preserve">Figure 6: </w:t>
        </w:r>
        <w:r w:rsidRPr="00D63DEF">
          <w:rPr>
            <w:rStyle w:val="Hyperlink"/>
            <w:rFonts w:cs="Arial"/>
            <w:noProof/>
          </w:rPr>
          <w:t>Access recorded videos</w:t>
        </w:r>
        <w:r>
          <w:rPr>
            <w:noProof/>
            <w:webHidden/>
          </w:rPr>
          <w:tab/>
        </w:r>
        <w:r>
          <w:rPr>
            <w:noProof/>
            <w:webHidden/>
          </w:rPr>
          <w:fldChar w:fldCharType="begin"/>
        </w:r>
        <w:r>
          <w:rPr>
            <w:noProof/>
            <w:webHidden/>
          </w:rPr>
          <w:instrText xml:space="preserve"> PAGEREF _Toc74903977 \h </w:instrText>
        </w:r>
        <w:r>
          <w:rPr>
            <w:noProof/>
            <w:webHidden/>
          </w:rPr>
        </w:r>
        <w:r>
          <w:rPr>
            <w:noProof/>
            <w:webHidden/>
          </w:rPr>
          <w:fldChar w:fldCharType="separate"/>
        </w:r>
        <w:r>
          <w:rPr>
            <w:noProof/>
            <w:webHidden/>
          </w:rPr>
          <w:t>44</w:t>
        </w:r>
        <w:r>
          <w:rPr>
            <w:noProof/>
            <w:webHidden/>
          </w:rPr>
          <w:fldChar w:fldCharType="end"/>
        </w:r>
      </w:hyperlink>
    </w:p>
    <w:p w14:paraId="2D185340" w14:textId="1B575C03"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78" w:history="1">
        <w:r w:rsidRPr="00D63DEF">
          <w:rPr>
            <w:rStyle w:val="Hyperlink"/>
            <w:noProof/>
          </w:rPr>
          <w:t xml:space="preserve">Figure 7: </w:t>
        </w:r>
        <w:r w:rsidRPr="00D63DEF">
          <w:rPr>
            <w:rStyle w:val="Hyperlink"/>
            <w:rFonts w:cs="Arial"/>
            <w:noProof/>
          </w:rPr>
          <w:t>Be notified of intrusion1</w:t>
        </w:r>
        <w:r>
          <w:rPr>
            <w:noProof/>
            <w:webHidden/>
          </w:rPr>
          <w:tab/>
        </w:r>
        <w:r>
          <w:rPr>
            <w:noProof/>
            <w:webHidden/>
          </w:rPr>
          <w:fldChar w:fldCharType="begin"/>
        </w:r>
        <w:r>
          <w:rPr>
            <w:noProof/>
            <w:webHidden/>
          </w:rPr>
          <w:instrText xml:space="preserve"> PAGEREF _Toc74903978 \h </w:instrText>
        </w:r>
        <w:r>
          <w:rPr>
            <w:noProof/>
            <w:webHidden/>
          </w:rPr>
        </w:r>
        <w:r>
          <w:rPr>
            <w:noProof/>
            <w:webHidden/>
          </w:rPr>
          <w:fldChar w:fldCharType="separate"/>
        </w:r>
        <w:r>
          <w:rPr>
            <w:noProof/>
            <w:webHidden/>
          </w:rPr>
          <w:t>46</w:t>
        </w:r>
        <w:r>
          <w:rPr>
            <w:noProof/>
            <w:webHidden/>
          </w:rPr>
          <w:fldChar w:fldCharType="end"/>
        </w:r>
      </w:hyperlink>
    </w:p>
    <w:p w14:paraId="193E8582" w14:textId="185FD22E"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79" w:history="1">
        <w:r w:rsidRPr="00D63DEF">
          <w:rPr>
            <w:rStyle w:val="Hyperlink"/>
            <w:noProof/>
          </w:rPr>
          <w:t xml:space="preserve">Figure 8: </w:t>
        </w:r>
        <w:r w:rsidRPr="00D63DEF">
          <w:rPr>
            <w:rStyle w:val="Hyperlink"/>
            <w:rFonts w:cs="Arial"/>
            <w:noProof/>
          </w:rPr>
          <w:t>Launch tutorial</w:t>
        </w:r>
        <w:r>
          <w:rPr>
            <w:noProof/>
            <w:webHidden/>
          </w:rPr>
          <w:tab/>
        </w:r>
        <w:r>
          <w:rPr>
            <w:noProof/>
            <w:webHidden/>
          </w:rPr>
          <w:fldChar w:fldCharType="begin"/>
        </w:r>
        <w:r>
          <w:rPr>
            <w:noProof/>
            <w:webHidden/>
          </w:rPr>
          <w:instrText xml:space="preserve"> PAGEREF _Toc74903979 \h </w:instrText>
        </w:r>
        <w:r>
          <w:rPr>
            <w:noProof/>
            <w:webHidden/>
          </w:rPr>
        </w:r>
        <w:r>
          <w:rPr>
            <w:noProof/>
            <w:webHidden/>
          </w:rPr>
          <w:fldChar w:fldCharType="separate"/>
        </w:r>
        <w:r>
          <w:rPr>
            <w:noProof/>
            <w:webHidden/>
          </w:rPr>
          <w:t>46</w:t>
        </w:r>
        <w:r>
          <w:rPr>
            <w:noProof/>
            <w:webHidden/>
          </w:rPr>
          <w:fldChar w:fldCharType="end"/>
        </w:r>
      </w:hyperlink>
    </w:p>
    <w:p w14:paraId="0E949C1A" w14:textId="4FE26652"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80" w:history="1">
        <w:r w:rsidRPr="00D63DEF">
          <w:rPr>
            <w:rStyle w:val="Hyperlink"/>
            <w:noProof/>
          </w:rPr>
          <w:t xml:space="preserve">Figure 9: </w:t>
        </w:r>
        <w:r w:rsidRPr="00D63DEF">
          <w:rPr>
            <w:rStyle w:val="Hyperlink"/>
            <w:rFonts w:cs="Arial"/>
            <w:noProof/>
          </w:rPr>
          <w:t>Modify sentinel settings</w:t>
        </w:r>
        <w:r>
          <w:rPr>
            <w:noProof/>
            <w:webHidden/>
          </w:rPr>
          <w:tab/>
        </w:r>
        <w:r>
          <w:rPr>
            <w:noProof/>
            <w:webHidden/>
          </w:rPr>
          <w:fldChar w:fldCharType="begin"/>
        </w:r>
        <w:r>
          <w:rPr>
            <w:noProof/>
            <w:webHidden/>
          </w:rPr>
          <w:instrText xml:space="preserve"> PAGEREF _Toc74903980 \h </w:instrText>
        </w:r>
        <w:r>
          <w:rPr>
            <w:noProof/>
            <w:webHidden/>
          </w:rPr>
        </w:r>
        <w:r>
          <w:rPr>
            <w:noProof/>
            <w:webHidden/>
          </w:rPr>
          <w:fldChar w:fldCharType="separate"/>
        </w:r>
        <w:r>
          <w:rPr>
            <w:noProof/>
            <w:webHidden/>
          </w:rPr>
          <w:t>48</w:t>
        </w:r>
        <w:r>
          <w:rPr>
            <w:noProof/>
            <w:webHidden/>
          </w:rPr>
          <w:fldChar w:fldCharType="end"/>
        </w:r>
      </w:hyperlink>
    </w:p>
    <w:p w14:paraId="76355D0C" w14:textId="7B38EBE4"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81" w:history="1">
        <w:r w:rsidRPr="00D63DEF">
          <w:rPr>
            <w:rStyle w:val="Hyperlink"/>
            <w:noProof/>
          </w:rPr>
          <w:t xml:space="preserve">Figure 10: </w:t>
        </w:r>
        <w:r w:rsidRPr="00D63DEF">
          <w:rPr>
            <w:rStyle w:val="Hyperlink"/>
            <w:rFonts w:cs="Arial"/>
            <w:noProof/>
          </w:rPr>
          <w:t>Perform utility operations</w:t>
        </w:r>
        <w:r>
          <w:rPr>
            <w:noProof/>
            <w:webHidden/>
          </w:rPr>
          <w:tab/>
        </w:r>
        <w:r>
          <w:rPr>
            <w:noProof/>
            <w:webHidden/>
          </w:rPr>
          <w:fldChar w:fldCharType="begin"/>
        </w:r>
        <w:r>
          <w:rPr>
            <w:noProof/>
            <w:webHidden/>
          </w:rPr>
          <w:instrText xml:space="preserve"> PAGEREF _Toc74903981 \h </w:instrText>
        </w:r>
        <w:r>
          <w:rPr>
            <w:noProof/>
            <w:webHidden/>
          </w:rPr>
        </w:r>
        <w:r>
          <w:rPr>
            <w:noProof/>
            <w:webHidden/>
          </w:rPr>
          <w:fldChar w:fldCharType="separate"/>
        </w:r>
        <w:r>
          <w:rPr>
            <w:noProof/>
            <w:webHidden/>
          </w:rPr>
          <w:t>50</w:t>
        </w:r>
        <w:r>
          <w:rPr>
            <w:noProof/>
            <w:webHidden/>
          </w:rPr>
          <w:fldChar w:fldCharType="end"/>
        </w:r>
      </w:hyperlink>
    </w:p>
    <w:p w14:paraId="783F79C3" w14:textId="0FF4D3A6"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82" w:history="1">
        <w:r w:rsidRPr="00D63DEF">
          <w:rPr>
            <w:rStyle w:val="Hyperlink"/>
            <w:noProof/>
          </w:rPr>
          <w:t>Figure 11: Logical Architecture</w:t>
        </w:r>
        <w:r>
          <w:rPr>
            <w:noProof/>
            <w:webHidden/>
          </w:rPr>
          <w:tab/>
        </w:r>
        <w:r>
          <w:rPr>
            <w:noProof/>
            <w:webHidden/>
          </w:rPr>
          <w:fldChar w:fldCharType="begin"/>
        </w:r>
        <w:r>
          <w:rPr>
            <w:noProof/>
            <w:webHidden/>
          </w:rPr>
          <w:instrText xml:space="preserve"> PAGEREF _Toc74903982 \h </w:instrText>
        </w:r>
        <w:r>
          <w:rPr>
            <w:noProof/>
            <w:webHidden/>
          </w:rPr>
        </w:r>
        <w:r>
          <w:rPr>
            <w:noProof/>
            <w:webHidden/>
          </w:rPr>
          <w:fldChar w:fldCharType="separate"/>
        </w:r>
        <w:r>
          <w:rPr>
            <w:noProof/>
            <w:webHidden/>
          </w:rPr>
          <w:t>54</w:t>
        </w:r>
        <w:r>
          <w:rPr>
            <w:noProof/>
            <w:webHidden/>
          </w:rPr>
          <w:fldChar w:fldCharType="end"/>
        </w:r>
      </w:hyperlink>
    </w:p>
    <w:p w14:paraId="02AFB9A4" w14:textId="362F16F7"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4" w:name="_Toc423619082"/>
      <w:r w:rsidRPr="0046323D">
        <w:rPr>
          <w:b/>
          <w:sz w:val="32"/>
        </w:rPr>
        <w:t>List of Tables</w:t>
      </w:r>
      <w:bookmarkEnd w:id="4"/>
    </w:p>
    <w:p w14:paraId="5ED37535" w14:textId="77777777" w:rsidR="00D551E4" w:rsidRPr="00E2703A" w:rsidRDefault="00D551E4" w:rsidP="00FE4F4B">
      <w:pPr>
        <w:pStyle w:val="TOC2"/>
        <w:rPr>
          <w:rStyle w:val="Hyperlink"/>
          <w:noProof/>
          <w:color w:val="auto"/>
        </w:rPr>
      </w:pPr>
    </w:p>
    <w:p w14:paraId="40072923" w14:textId="32355F91" w:rsidR="00A13343" w:rsidRDefault="00D551E4">
      <w:pPr>
        <w:pStyle w:val="TableofFigures"/>
        <w:tabs>
          <w:tab w:val="right" w:leader="dot" w:pos="10173"/>
        </w:tabs>
        <w:rPr>
          <w:rFonts w:asciiTheme="minorHAnsi" w:eastAsiaTheme="minorEastAsia" w:hAnsiTheme="minorHAnsi" w:cstheme="minorBidi"/>
          <w:noProof/>
          <w:sz w:val="22"/>
          <w:szCs w:val="22"/>
          <w:lang w:val="en-GB" w:eastAsia="en-GB"/>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74903983" w:history="1">
        <w:r w:rsidR="00A13343" w:rsidRPr="007C7521">
          <w:rPr>
            <w:rStyle w:val="Hyperlink"/>
            <w:noProof/>
          </w:rPr>
          <w:t>Table 1: Features described in this FD</w:t>
        </w:r>
        <w:r w:rsidR="00A13343">
          <w:rPr>
            <w:noProof/>
            <w:webHidden/>
          </w:rPr>
          <w:tab/>
        </w:r>
        <w:r w:rsidR="00A13343">
          <w:rPr>
            <w:noProof/>
            <w:webHidden/>
          </w:rPr>
          <w:fldChar w:fldCharType="begin"/>
        </w:r>
        <w:r w:rsidR="00A13343">
          <w:rPr>
            <w:noProof/>
            <w:webHidden/>
          </w:rPr>
          <w:instrText xml:space="preserve"> PAGEREF _Toc74903983 \h </w:instrText>
        </w:r>
        <w:r w:rsidR="00A13343">
          <w:rPr>
            <w:noProof/>
            <w:webHidden/>
          </w:rPr>
        </w:r>
        <w:r w:rsidR="00A13343">
          <w:rPr>
            <w:noProof/>
            <w:webHidden/>
          </w:rPr>
          <w:fldChar w:fldCharType="separate"/>
        </w:r>
        <w:r w:rsidR="00A13343">
          <w:rPr>
            <w:noProof/>
            <w:webHidden/>
          </w:rPr>
          <w:t>5</w:t>
        </w:r>
        <w:r w:rsidR="00A13343">
          <w:rPr>
            <w:noProof/>
            <w:webHidden/>
          </w:rPr>
          <w:fldChar w:fldCharType="end"/>
        </w:r>
      </w:hyperlink>
    </w:p>
    <w:p w14:paraId="6DC1F7DB" w14:textId="67A2E186"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84" w:history="1">
        <w:r w:rsidRPr="007C7521">
          <w:rPr>
            <w:rStyle w:val="Hyperlink"/>
            <w:noProof/>
          </w:rPr>
          <w:t>Table 2: Ford internal Documents</w:t>
        </w:r>
        <w:r>
          <w:rPr>
            <w:noProof/>
            <w:webHidden/>
          </w:rPr>
          <w:tab/>
        </w:r>
        <w:r>
          <w:rPr>
            <w:noProof/>
            <w:webHidden/>
          </w:rPr>
          <w:fldChar w:fldCharType="begin"/>
        </w:r>
        <w:r>
          <w:rPr>
            <w:noProof/>
            <w:webHidden/>
          </w:rPr>
          <w:instrText xml:space="preserve"> PAGEREF _Toc74903984 \h </w:instrText>
        </w:r>
        <w:r>
          <w:rPr>
            <w:noProof/>
            <w:webHidden/>
          </w:rPr>
        </w:r>
        <w:r>
          <w:rPr>
            <w:noProof/>
            <w:webHidden/>
          </w:rPr>
          <w:fldChar w:fldCharType="separate"/>
        </w:r>
        <w:r>
          <w:rPr>
            <w:noProof/>
            <w:webHidden/>
          </w:rPr>
          <w:t>8</w:t>
        </w:r>
        <w:r>
          <w:rPr>
            <w:noProof/>
            <w:webHidden/>
          </w:rPr>
          <w:fldChar w:fldCharType="end"/>
        </w:r>
      </w:hyperlink>
    </w:p>
    <w:p w14:paraId="454E8C16" w14:textId="3FDE2FD3"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85" w:history="1">
        <w:r w:rsidRPr="007C7521">
          <w:rPr>
            <w:rStyle w:val="Hyperlink"/>
            <w:noProof/>
          </w:rPr>
          <w:t>Table 3: External documents and publications</w:t>
        </w:r>
        <w:r>
          <w:rPr>
            <w:noProof/>
            <w:webHidden/>
          </w:rPr>
          <w:tab/>
        </w:r>
        <w:r>
          <w:rPr>
            <w:noProof/>
            <w:webHidden/>
          </w:rPr>
          <w:fldChar w:fldCharType="begin"/>
        </w:r>
        <w:r>
          <w:rPr>
            <w:noProof/>
            <w:webHidden/>
          </w:rPr>
          <w:instrText xml:space="preserve"> PAGEREF _Toc74903985 \h </w:instrText>
        </w:r>
        <w:r>
          <w:rPr>
            <w:noProof/>
            <w:webHidden/>
          </w:rPr>
        </w:r>
        <w:r>
          <w:rPr>
            <w:noProof/>
            <w:webHidden/>
          </w:rPr>
          <w:fldChar w:fldCharType="separate"/>
        </w:r>
        <w:r>
          <w:rPr>
            <w:noProof/>
            <w:webHidden/>
          </w:rPr>
          <w:t>8</w:t>
        </w:r>
        <w:r>
          <w:rPr>
            <w:noProof/>
            <w:webHidden/>
          </w:rPr>
          <w:fldChar w:fldCharType="end"/>
        </w:r>
      </w:hyperlink>
    </w:p>
    <w:p w14:paraId="716107D3" w14:textId="52A822A3"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86" w:history="1">
        <w:r w:rsidRPr="007C7521">
          <w:rPr>
            <w:rStyle w:val="Hyperlink"/>
            <w:noProof/>
          </w:rPr>
          <w:t>Table 4: Parameters / Values used in this document</w:t>
        </w:r>
        <w:r>
          <w:rPr>
            <w:noProof/>
            <w:webHidden/>
          </w:rPr>
          <w:tab/>
        </w:r>
        <w:r>
          <w:rPr>
            <w:noProof/>
            <w:webHidden/>
          </w:rPr>
          <w:fldChar w:fldCharType="begin"/>
        </w:r>
        <w:r>
          <w:rPr>
            <w:noProof/>
            <w:webHidden/>
          </w:rPr>
          <w:instrText xml:space="preserve"> PAGEREF _Toc74903986 \h </w:instrText>
        </w:r>
        <w:r>
          <w:rPr>
            <w:noProof/>
            <w:webHidden/>
          </w:rPr>
        </w:r>
        <w:r>
          <w:rPr>
            <w:noProof/>
            <w:webHidden/>
          </w:rPr>
          <w:fldChar w:fldCharType="separate"/>
        </w:r>
        <w:r>
          <w:rPr>
            <w:noProof/>
            <w:webHidden/>
          </w:rPr>
          <w:t>9</w:t>
        </w:r>
        <w:r>
          <w:rPr>
            <w:noProof/>
            <w:webHidden/>
          </w:rPr>
          <w:fldChar w:fldCharType="end"/>
        </w:r>
      </w:hyperlink>
    </w:p>
    <w:p w14:paraId="32760FB5" w14:textId="331CC2A0"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87" w:history="1">
        <w:r w:rsidRPr="007C7521">
          <w:rPr>
            <w:rStyle w:val="Hyperlink"/>
            <w:noProof/>
          </w:rPr>
          <w:t>Table 5: Feature Variants</w:t>
        </w:r>
        <w:r>
          <w:rPr>
            <w:noProof/>
            <w:webHidden/>
          </w:rPr>
          <w:tab/>
        </w:r>
        <w:r>
          <w:rPr>
            <w:noProof/>
            <w:webHidden/>
          </w:rPr>
          <w:fldChar w:fldCharType="begin"/>
        </w:r>
        <w:r>
          <w:rPr>
            <w:noProof/>
            <w:webHidden/>
          </w:rPr>
          <w:instrText xml:space="preserve"> PAGEREF _Toc74903987 \h </w:instrText>
        </w:r>
        <w:r>
          <w:rPr>
            <w:noProof/>
            <w:webHidden/>
          </w:rPr>
        </w:r>
        <w:r>
          <w:rPr>
            <w:noProof/>
            <w:webHidden/>
          </w:rPr>
          <w:fldChar w:fldCharType="separate"/>
        </w:r>
        <w:r>
          <w:rPr>
            <w:noProof/>
            <w:webHidden/>
          </w:rPr>
          <w:t>11</w:t>
        </w:r>
        <w:r>
          <w:rPr>
            <w:noProof/>
            <w:webHidden/>
          </w:rPr>
          <w:fldChar w:fldCharType="end"/>
        </w:r>
      </w:hyperlink>
    </w:p>
    <w:p w14:paraId="76455583" w14:textId="072E3E60"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88" w:history="1">
        <w:r w:rsidRPr="007C7521">
          <w:rPr>
            <w:rStyle w:val="Hyperlink"/>
            <w:noProof/>
          </w:rPr>
          <w:t>Table 6: Regions &amp; Markets</w:t>
        </w:r>
        <w:r>
          <w:rPr>
            <w:noProof/>
            <w:webHidden/>
          </w:rPr>
          <w:tab/>
        </w:r>
        <w:r>
          <w:rPr>
            <w:noProof/>
            <w:webHidden/>
          </w:rPr>
          <w:fldChar w:fldCharType="begin"/>
        </w:r>
        <w:r>
          <w:rPr>
            <w:noProof/>
            <w:webHidden/>
          </w:rPr>
          <w:instrText xml:space="preserve"> PAGEREF _Toc74903988 \h </w:instrText>
        </w:r>
        <w:r>
          <w:rPr>
            <w:noProof/>
            <w:webHidden/>
          </w:rPr>
        </w:r>
        <w:r>
          <w:rPr>
            <w:noProof/>
            <w:webHidden/>
          </w:rPr>
          <w:fldChar w:fldCharType="separate"/>
        </w:r>
        <w:r>
          <w:rPr>
            <w:noProof/>
            <w:webHidden/>
          </w:rPr>
          <w:t>11</w:t>
        </w:r>
        <w:r>
          <w:rPr>
            <w:noProof/>
            <w:webHidden/>
          </w:rPr>
          <w:fldChar w:fldCharType="end"/>
        </w:r>
      </w:hyperlink>
    </w:p>
    <w:p w14:paraId="5CEE7CB9" w14:textId="63A7606E"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89" w:history="1">
        <w:r w:rsidRPr="007C7521">
          <w:rPr>
            <w:rStyle w:val="Hyperlink"/>
            <w:noProof/>
          </w:rPr>
          <w:t>Table 2</w:t>
        </w:r>
        <w:r w:rsidRPr="007C7521">
          <w:rPr>
            <w:rStyle w:val="Hyperlink"/>
            <w:noProof/>
          </w:rPr>
          <w:noBreakHyphen/>
          <w:t>7: Input Requirements/Documents</w:t>
        </w:r>
        <w:r>
          <w:rPr>
            <w:noProof/>
            <w:webHidden/>
          </w:rPr>
          <w:tab/>
        </w:r>
        <w:r>
          <w:rPr>
            <w:noProof/>
            <w:webHidden/>
          </w:rPr>
          <w:fldChar w:fldCharType="begin"/>
        </w:r>
        <w:r>
          <w:rPr>
            <w:noProof/>
            <w:webHidden/>
          </w:rPr>
          <w:instrText xml:space="preserve"> PAGEREF _Toc74903989 \h </w:instrText>
        </w:r>
        <w:r>
          <w:rPr>
            <w:noProof/>
            <w:webHidden/>
          </w:rPr>
        </w:r>
        <w:r>
          <w:rPr>
            <w:noProof/>
            <w:webHidden/>
          </w:rPr>
          <w:fldChar w:fldCharType="separate"/>
        </w:r>
        <w:r>
          <w:rPr>
            <w:noProof/>
            <w:webHidden/>
          </w:rPr>
          <w:t>12</w:t>
        </w:r>
        <w:r>
          <w:rPr>
            <w:noProof/>
            <w:webHidden/>
          </w:rPr>
          <w:fldChar w:fldCharType="end"/>
        </w:r>
      </w:hyperlink>
    </w:p>
    <w:p w14:paraId="4433A20B" w14:textId="08EC2D73"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90" w:history="1">
        <w:r w:rsidRPr="007C7521">
          <w:rPr>
            <w:rStyle w:val="Hyperlink"/>
            <w:noProof/>
          </w:rPr>
          <w:t>Table 8: List of Influences</w:t>
        </w:r>
        <w:r>
          <w:rPr>
            <w:noProof/>
            <w:webHidden/>
          </w:rPr>
          <w:tab/>
        </w:r>
        <w:r>
          <w:rPr>
            <w:noProof/>
            <w:webHidden/>
          </w:rPr>
          <w:fldChar w:fldCharType="begin"/>
        </w:r>
        <w:r>
          <w:rPr>
            <w:noProof/>
            <w:webHidden/>
          </w:rPr>
          <w:instrText xml:space="preserve"> PAGEREF _Toc74903990 \h </w:instrText>
        </w:r>
        <w:r>
          <w:rPr>
            <w:noProof/>
            <w:webHidden/>
          </w:rPr>
        </w:r>
        <w:r>
          <w:rPr>
            <w:noProof/>
            <w:webHidden/>
          </w:rPr>
          <w:fldChar w:fldCharType="separate"/>
        </w:r>
        <w:r>
          <w:rPr>
            <w:noProof/>
            <w:webHidden/>
          </w:rPr>
          <w:t>15</w:t>
        </w:r>
        <w:r>
          <w:rPr>
            <w:noProof/>
            <w:webHidden/>
          </w:rPr>
          <w:fldChar w:fldCharType="end"/>
        </w:r>
      </w:hyperlink>
    </w:p>
    <w:p w14:paraId="0BDC5BDD" w14:textId="75010515"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91" w:history="1">
        <w:r w:rsidRPr="007C7521">
          <w:rPr>
            <w:rStyle w:val="Hyperlink"/>
            <w:noProof/>
          </w:rPr>
          <w:t>Table 9: List of Actors</w:t>
        </w:r>
        <w:r>
          <w:rPr>
            <w:noProof/>
            <w:webHidden/>
          </w:rPr>
          <w:tab/>
        </w:r>
        <w:r>
          <w:rPr>
            <w:noProof/>
            <w:webHidden/>
          </w:rPr>
          <w:fldChar w:fldCharType="begin"/>
        </w:r>
        <w:r>
          <w:rPr>
            <w:noProof/>
            <w:webHidden/>
          </w:rPr>
          <w:instrText xml:space="preserve"> PAGEREF _Toc74903991 \h </w:instrText>
        </w:r>
        <w:r>
          <w:rPr>
            <w:noProof/>
            <w:webHidden/>
          </w:rPr>
        </w:r>
        <w:r>
          <w:rPr>
            <w:noProof/>
            <w:webHidden/>
          </w:rPr>
          <w:fldChar w:fldCharType="separate"/>
        </w:r>
        <w:r>
          <w:rPr>
            <w:noProof/>
            <w:webHidden/>
          </w:rPr>
          <w:t>18</w:t>
        </w:r>
        <w:r>
          <w:rPr>
            <w:noProof/>
            <w:webHidden/>
          </w:rPr>
          <w:fldChar w:fldCharType="end"/>
        </w:r>
      </w:hyperlink>
    </w:p>
    <w:p w14:paraId="1FBCD4ED" w14:textId="38F1B4E5"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92" w:history="1">
        <w:r w:rsidRPr="007C7521">
          <w:rPr>
            <w:rStyle w:val="Hyperlink"/>
            <w:noProof/>
          </w:rPr>
          <w:t>Table 10: System Behaviors for HARA</w:t>
        </w:r>
        <w:r>
          <w:rPr>
            <w:noProof/>
            <w:webHidden/>
          </w:rPr>
          <w:tab/>
        </w:r>
        <w:r>
          <w:rPr>
            <w:noProof/>
            <w:webHidden/>
          </w:rPr>
          <w:fldChar w:fldCharType="begin"/>
        </w:r>
        <w:r>
          <w:rPr>
            <w:noProof/>
            <w:webHidden/>
          </w:rPr>
          <w:instrText xml:space="preserve"> PAGEREF _Toc74903992 \h </w:instrText>
        </w:r>
        <w:r>
          <w:rPr>
            <w:noProof/>
            <w:webHidden/>
          </w:rPr>
        </w:r>
        <w:r>
          <w:rPr>
            <w:noProof/>
            <w:webHidden/>
          </w:rPr>
          <w:fldChar w:fldCharType="separate"/>
        </w:r>
        <w:r>
          <w:rPr>
            <w:noProof/>
            <w:webHidden/>
          </w:rPr>
          <w:t>39</w:t>
        </w:r>
        <w:r>
          <w:rPr>
            <w:noProof/>
            <w:webHidden/>
          </w:rPr>
          <w:fldChar w:fldCharType="end"/>
        </w:r>
      </w:hyperlink>
    </w:p>
    <w:p w14:paraId="2A413EF2" w14:textId="6C0C38E1"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93" w:history="1">
        <w:r w:rsidRPr="007C7521">
          <w:rPr>
            <w:rStyle w:val="Hyperlink"/>
            <w:noProof/>
          </w:rPr>
          <w:t>Table 11: Functional Safety Goals</w:t>
        </w:r>
        <w:r>
          <w:rPr>
            <w:noProof/>
            <w:webHidden/>
          </w:rPr>
          <w:tab/>
        </w:r>
        <w:r>
          <w:rPr>
            <w:noProof/>
            <w:webHidden/>
          </w:rPr>
          <w:fldChar w:fldCharType="begin"/>
        </w:r>
        <w:r>
          <w:rPr>
            <w:noProof/>
            <w:webHidden/>
          </w:rPr>
          <w:instrText xml:space="preserve"> PAGEREF _Toc74903993 \h </w:instrText>
        </w:r>
        <w:r>
          <w:rPr>
            <w:noProof/>
            <w:webHidden/>
          </w:rPr>
        </w:r>
        <w:r>
          <w:rPr>
            <w:noProof/>
            <w:webHidden/>
          </w:rPr>
          <w:fldChar w:fldCharType="separate"/>
        </w:r>
        <w:r>
          <w:rPr>
            <w:noProof/>
            <w:webHidden/>
          </w:rPr>
          <w:t>39</w:t>
        </w:r>
        <w:r>
          <w:rPr>
            <w:noProof/>
            <w:webHidden/>
          </w:rPr>
          <w:fldChar w:fldCharType="end"/>
        </w:r>
      </w:hyperlink>
    </w:p>
    <w:p w14:paraId="2418A242" w14:textId="50C7850B"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94" w:history="1">
        <w:r w:rsidRPr="007C7521">
          <w:rPr>
            <w:rStyle w:val="Hyperlink"/>
            <w:noProof/>
          </w:rPr>
          <w:t>Table 12: Cybersecurity Goals</w:t>
        </w:r>
        <w:r>
          <w:rPr>
            <w:noProof/>
            <w:webHidden/>
          </w:rPr>
          <w:tab/>
        </w:r>
        <w:r>
          <w:rPr>
            <w:noProof/>
            <w:webHidden/>
          </w:rPr>
          <w:fldChar w:fldCharType="begin"/>
        </w:r>
        <w:r>
          <w:rPr>
            <w:noProof/>
            <w:webHidden/>
          </w:rPr>
          <w:instrText xml:space="preserve"> PAGEREF _Toc74903994 \h </w:instrText>
        </w:r>
        <w:r>
          <w:rPr>
            <w:noProof/>
            <w:webHidden/>
          </w:rPr>
        </w:r>
        <w:r>
          <w:rPr>
            <w:noProof/>
            <w:webHidden/>
          </w:rPr>
          <w:fldChar w:fldCharType="separate"/>
        </w:r>
        <w:r>
          <w:rPr>
            <w:noProof/>
            <w:webHidden/>
          </w:rPr>
          <w:t>41</w:t>
        </w:r>
        <w:r>
          <w:rPr>
            <w:noProof/>
            <w:webHidden/>
          </w:rPr>
          <w:fldChar w:fldCharType="end"/>
        </w:r>
      </w:hyperlink>
    </w:p>
    <w:p w14:paraId="6015775F" w14:textId="1679495F"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95" w:history="1">
        <w:r w:rsidRPr="007C7521">
          <w:rPr>
            <w:rStyle w:val="Hyperlink"/>
            <w:noProof/>
          </w:rPr>
          <w:t xml:space="preserve">Table 13: List of Functions on </w:t>
        </w:r>
        <w:r w:rsidRPr="007C7521">
          <w:rPr>
            <w:rStyle w:val="Hyperlink"/>
            <w:rFonts w:cs="Arial"/>
            <w:noProof/>
          </w:rPr>
          <w:t>Access recorded videos</w:t>
        </w:r>
        <w:r>
          <w:rPr>
            <w:noProof/>
            <w:webHidden/>
          </w:rPr>
          <w:tab/>
        </w:r>
        <w:r>
          <w:rPr>
            <w:noProof/>
            <w:webHidden/>
          </w:rPr>
          <w:fldChar w:fldCharType="begin"/>
        </w:r>
        <w:r>
          <w:rPr>
            <w:noProof/>
            <w:webHidden/>
          </w:rPr>
          <w:instrText xml:space="preserve"> PAGEREF _Toc74903995 \h </w:instrText>
        </w:r>
        <w:r>
          <w:rPr>
            <w:noProof/>
            <w:webHidden/>
          </w:rPr>
        </w:r>
        <w:r>
          <w:rPr>
            <w:noProof/>
            <w:webHidden/>
          </w:rPr>
          <w:fldChar w:fldCharType="separate"/>
        </w:r>
        <w:r>
          <w:rPr>
            <w:noProof/>
            <w:webHidden/>
          </w:rPr>
          <w:t>51</w:t>
        </w:r>
        <w:r>
          <w:rPr>
            <w:noProof/>
            <w:webHidden/>
          </w:rPr>
          <w:fldChar w:fldCharType="end"/>
        </w:r>
      </w:hyperlink>
    </w:p>
    <w:p w14:paraId="32915699" w14:textId="0E2E05F1"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96" w:history="1">
        <w:r w:rsidRPr="007C7521">
          <w:rPr>
            <w:rStyle w:val="Hyperlink"/>
            <w:noProof/>
          </w:rPr>
          <w:t xml:space="preserve">Table 14: List of Functions on </w:t>
        </w:r>
        <w:r w:rsidRPr="007C7521">
          <w:rPr>
            <w:rStyle w:val="Hyperlink"/>
            <w:rFonts w:cs="Arial"/>
            <w:noProof/>
          </w:rPr>
          <w:t>Be notified of intrusion1</w:t>
        </w:r>
        <w:r>
          <w:rPr>
            <w:noProof/>
            <w:webHidden/>
          </w:rPr>
          <w:tab/>
        </w:r>
        <w:r>
          <w:rPr>
            <w:noProof/>
            <w:webHidden/>
          </w:rPr>
          <w:fldChar w:fldCharType="begin"/>
        </w:r>
        <w:r>
          <w:rPr>
            <w:noProof/>
            <w:webHidden/>
          </w:rPr>
          <w:instrText xml:space="preserve"> PAGEREF _Toc74903996 \h </w:instrText>
        </w:r>
        <w:r>
          <w:rPr>
            <w:noProof/>
            <w:webHidden/>
          </w:rPr>
        </w:r>
        <w:r>
          <w:rPr>
            <w:noProof/>
            <w:webHidden/>
          </w:rPr>
          <w:fldChar w:fldCharType="separate"/>
        </w:r>
        <w:r>
          <w:rPr>
            <w:noProof/>
            <w:webHidden/>
          </w:rPr>
          <w:t>52</w:t>
        </w:r>
        <w:r>
          <w:rPr>
            <w:noProof/>
            <w:webHidden/>
          </w:rPr>
          <w:fldChar w:fldCharType="end"/>
        </w:r>
      </w:hyperlink>
    </w:p>
    <w:p w14:paraId="0CB3F251" w14:textId="28A38056"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97" w:history="1">
        <w:r w:rsidRPr="007C7521">
          <w:rPr>
            <w:rStyle w:val="Hyperlink"/>
            <w:noProof/>
          </w:rPr>
          <w:t xml:space="preserve">Table 15: List of Functions on </w:t>
        </w:r>
        <w:r w:rsidRPr="007C7521">
          <w:rPr>
            <w:rStyle w:val="Hyperlink"/>
            <w:rFonts w:cs="Arial"/>
            <w:noProof/>
          </w:rPr>
          <w:t>Launch tutorial</w:t>
        </w:r>
        <w:r>
          <w:rPr>
            <w:noProof/>
            <w:webHidden/>
          </w:rPr>
          <w:tab/>
        </w:r>
        <w:r>
          <w:rPr>
            <w:noProof/>
            <w:webHidden/>
          </w:rPr>
          <w:fldChar w:fldCharType="begin"/>
        </w:r>
        <w:r>
          <w:rPr>
            <w:noProof/>
            <w:webHidden/>
          </w:rPr>
          <w:instrText xml:space="preserve"> PAGEREF _Toc74903997 \h </w:instrText>
        </w:r>
        <w:r>
          <w:rPr>
            <w:noProof/>
            <w:webHidden/>
          </w:rPr>
        </w:r>
        <w:r>
          <w:rPr>
            <w:noProof/>
            <w:webHidden/>
          </w:rPr>
          <w:fldChar w:fldCharType="separate"/>
        </w:r>
        <w:r>
          <w:rPr>
            <w:noProof/>
            <w:webHidden/>
          </w:rPr>
          <w:t>52</w:t>
        </w:r>
        <w:r>
          <w:rPr>
            <w:noProof/>
            <w:webHidden/>
          </w:rPr>
          <w:fldChar w:fldCharType="end"/>
        </w:r>
      </w:hyperlink>
    </w:p>
    <w:p w14:paraId="6E63D2E2" w14:textId="0CB8D3B4"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98" w:history="1">
        <w:r w:rsidRPr="007C7521">
          <w:rPr>
            <w:rStyle w:val="Hyperlink"/>
            <w:noProof/>
          </w:rPr>
          <w:t xml:space="preserve">Table 16: List of Functions on </w:t>
        </w:r>
        <w:r w:rsidRPr="007C7521">
          <w:rPr>
            <w:rStyle w:val="Hyperlink"/>
            <w:rFonts w:cs="Arial"/>
            <w:noProof/>
          </w:rPr>
          <w:t>Modify sentinel settings</w:t>
        </w:r>
        <w:r>
          <w:rPr>
            <w:noProof/>
            <w:webHidden/>
          </w:rPr>
          <w:tab/>
        </w:r>
        <w:r>
          <w:rPr>
            <w:noProof/>
            <w:webHidden/>
          </w:rPr>
          <w:fldChar w:fldCharType="begin"/>
        </w:r>
        <w:r>
          <w:rPr>
            <w:noProof/>
            <w:webHidden/>
          </w:rPr>
          <w:instrText xml:space="preserve"> PAGEREF _Toc74903998 \h </w:instrText>
        </w:r>
        <w:r>
          <w:rPr>
            <w:noProof/>
            <w:webHidden/>
          </w:rPr>
        </w:r>
        <w:r>
          <w:rPr>
            <w:noProof/>
            <w:webHidden/>
          </w:rPr>
          <w:fldChar w:fldCharType="separate"/>
        </w:r>
        <w:r>
          <w:rPr>
            <w:noProof/>
            <w:webHidden/>
          </w:rPr>
          <w:t>53</w:t>
        </w:r>
        <w:r>
          <w:rPr>
            <w:noProof/>
            <w:webHidden/>
          </w:rPr>
          <w:fldChar w:fldCharType="end"/>
        </w:r>
      </w:hyperlink>
    </w:p>
    <w:p w14:paraId="069E108E" w14:textId="13185682"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3999" w:history="1">
        <w:r w:rsidRPr="007C7521">
          <w:rPr>
            <w:rStyle w:val="Hyperlink"/>
            <w:noProof/>
          </w:rPr>
          <w:t xml:space="preserve">Table 17: List of Functions on </w:t>
        </w:r>
        <w:r w:rsidRPr="007C7521">
          <w:rPr>
            <w:rStyle w:val="Hyperlink"/>
            <w:rFonts w:cs="Arial"/>
            <w:noProof/>
          </w:rPr>
          <w:t>Perform utility operations</w:t>
        </w:r>
        <w:r>
          <w:rPr>
            <w:noProof/>
            <w:webHidden/>
          </w:rPr>
          <w:tab/>
        </w:r>
        <w:r>
          <w:rPr>
            <w:noProof/>
            <w:webHidden/>
          </w:rPr>
          <w:fldChar w:fldCharType="begin"/>
        </w:r>
        <w:r>
          <w:rPr>
            <w:noProof/>
            <w:webHidden/>
          </w:rPr>
          <w:instrText xml:space="preserve"> PAGEREF _Toc74903999 \h </w:instrText>
        </w:r>
        <w:r>
          <w:rPr>
            <w:noProof/>
            <w:webHidden/>
          </w:rPr>
        </w:r>
        <w:r>
          <w:rPr>
            <w:noProof/>
            <w:webHidden/>
          </w:rPr>
          <w:fldChar w:fldCharType="separate"/>
        </w:r>
        <w:r>
          <w:rPr>
            <w:noProof/>
            <w:webHidden/>
          </w:rPr>
          <w:t>53</w:t>
        </w:r>
        <w:r>
          <w:rPr>
            <w:noProof/>
            <w:webHidden/>
          </w:rPr>
          <w:fldChar w:fldCharType="end"/>
        </w:r>
      </w:hyperlink>
    </w:p>
    <w:p w14:paraId="78EDD327" w14:textId="3E15F885"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4000" w:history="1">
        <w:r w:rsidRPr="007C7521">
          <w:rPr>
            <w:rStyle w:val="Hyperlink"/>
            <w:noProof/>
          </w:rPr>
          <w:t>Table 18: Logical Elements</w:t>
        </w:r>
        <w:r>
          <w:rPr>
            <w:noProof/>
            <w:webHidden/>
          </w:rPr>
          <w:tab/>
        </w:r>
        <w:r>
          <w:rPr>
            <w:noProof/>
            <w:webHidden/>
          </w:rPr>
          <w:fldChar w:fldCharType="begin"/>
        </w:r>
        <w:r>
          <w:rPr>
            <w:noProof/>
            <w:webHidden/>
          </w:rPr>
          <w:instrText xml:space="preserve"> PAGEREF _Toc74904000 \h </w:instrText>
        </w:r>
        <w:r>
          <w:rPr>
            <w:noProof/>
            <w:webHidden/>
          </w:rPr>
        </w:r>
        <w:r>
          <w:rPr>
            <w:noProof/>
            <w:webHidden/>
          </w:rPr>
          <w:fldChar w:fldCharType="separate"/>
        </w:r>
        <w:r>
          <w:rPr>
            <w:noProof/>
            <w:webHidden/>
          </w:rPr>
          <w:t>59</w:t>
        </w:r>
        <w:r>
          <w:rPr>
            <w:noProof/>
            <w:webHidden/>
          </w:rPr>
          <w:fldChar w:fldCharType="end"/>
        </w:r>
      </w:hyperlink>
    </w:p>
    <w:p w14:paraId="56CA6884" w14:textId="49A967CD"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4001" w:history="1">
        <w:r w:rsidRPr="007C7521">
          <w:rPr>
            <w:rStyle w:val="Hyperlink"/>
            <w:noProof/>
          </w:rPr>
          <w:t>Table 19: Feature Interactions</w:t>
        </w:r>
        <w:r>
          <w:rPr>
            <w:noProof/>
            <w:webHidden/>
          </w:rPr>
          <w:tab/>
        </w:r>
        <w:r>
          <w:rPr>
            <w:noProof/>
            <w:webHidden/>
          </w:rPr>
          <w:fldChar w:fldCharType="begin"/>
        </w:r>
        <w:r>
          <w:rPr>
            <w:noProof/>
            <w:webHidden/>
          </w:rPr>
          <w:instrText xml:space="preserve"> PAGEREF _Toc74904001 \h </w:instrText>
        </w:r>
        <w:r>
          <w:rPr>
            <w:noProof/>
            <w:webHidden/>
          </w:rPr>
        </w:r>
        <w:r>
          <w:rPr>
            <w:noProof/>
            <w:webHidden/>
          </w:rPr>
          <w:fldChar w:fldCharType="separate"/>
        </w:r>
        <w:r>
          <w:rPr>
            <w:noProof/>
            <w:webHidden/>
          </w:rPr>
          <w:t>61</w:t>
        </w:r>
        <w:r>
          <w:rPr>
            <w:noProof/>
            <w:webHidden/>
          </w:rPr>
          <w:fldChar w:fldCharType="end"/>
        </w:r>
      </w:hyperlink>
    </w:p>
    <w:p w14:paraId="2E1878C7" w14:textId="501E02A0"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4002" w:history="1">
        <w:r w:rsidRPr="007C7521">
          <w:rPr>
            <w:rStyle w:val="Hyperlink"/>
            <w:noProof/>
          </w:rPr>
          <w:t xml:space="preserve">Table 20: Open Concerns </w:t>
        </w:r>
        <w:r w:rsidRPr="007C7521">
          <w:rPr>
            <w:rStyle w:val="Hyperlink"/>
            <w:i/>
            <w:noProof/>
          </w:rPr>
          <w:t>(Not supported by MagicDraw report generation)</w:t>
        </w:r>
        <w:r>
          <w:rPr>
            <w:noProof/>
            <w:webHidden/>
          </w:rPr>
          <w:tab/>
        </w:r>
        <w:r>
          <w:rPr>
            <w:noProof/>
            <w:webHidden/>
          </w:rPr>
          <w:fldChar w:fldCharType="begin"/>
        </w:r>
        <w:r>
          <w:rPr>
            <w:noProof/>
            <w:webHidden/>
          </w:rPr>
          <w:instrText xml:space="preserve"> PAGEREF _Toc74904002 \h </w:instrText>
        </w:r>
        <w:r>
          <w:rPr>
            <w:noProof/>
            <w:webHidden/>
          </w:rPr>
        </w:r>
        <w:r>
          <w:rPr>
            <w:noProof/>
            <w:webHidden/>
          </w:rPr>
          <w:fldChar w:fldCharType="separate"/>
        </w:r>
        <w:r>
          <w:rPr>
            <w:noProof/>
            <w:webHidden/>
          </w:rPr>
          <w:t>65</w:t>
        </w:r>
        <w:r>
          <w:rPr>
            <w:noProof/>
            <w:webHidden/>
          </w:rPr>
          <w:fldChar w:fldCharType="end"/>
        </w:r>
      </w:hyperlink>
    </w:p>
    <w:p w14:paraId="7BDE488D" w14:textId="72B03C5E"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4003" w:history="1">
        <w:r w:rsidRPr="007C7521">
          <w:rPr>
            <w:rStyle w:val="Hyperlink"/>
            <w:noProof/>
          </w:rPr>
          <w:t>Table 21: Definitions used in this document</w:t>
        </w:r>
        <w:r>
          <w:rPr>
            <w:noProof/>
            <w:webHidden/>
          </w:rPr>
          <w:tab/>
        </w:r>
        <w:r>
          <w:rPr>
            <w:noProof/>
            <w:webHidden/>
          </w:rPr>
          <w:fldChar w:fldCharType="begin"/>
        </w:r>
        <w:r>
          <w:rPr>
            <w:noProof/>
            <w:webHidden/>
          </w:rPr>
          <w:instrText xml:space="preserve"> PAGEREF _Toc74904003 \h </w:instrText>
        </w:r>
        <w:r>
          <w:rPr>
            <w:noProof/>
            <w:webHidden/>
          </w:rPr>
        </w:r>
        <w:r>
          <w:rPr>
            <w:noProof/>
            <w:webHidden/>
          </w:rPr>
          <w:fldChar w:fldCharType="separate"/>
        </w:r>
        <w:r>
          <w:rPr>
            <w:noProof/>
            <w:webHidden/>
          </w:rPr>
          <w:t>67</w:t>
        </w:r>
        <w:r>
          <w:rPr>
            <w:noProof/>
            <w:webHidden/>
          </w:rPr>
          <w:fldChar w:fldCharType="end"/>
        </w:r>
      </w:hyperlink>
    </w:p>
    <w:p w14:paraId="19923665" w14:textId="7BAB0589" w:rsidR="00A13343" w:rsidRDefault="00A13343">
      <w:pPr>
        <w:pStyle w:val="TableofFigures"/>
        <w:tabs>
          <w:tab w:val="right" w:leader="dot" w:pos="10173"/>
        </w:tabs>
        <w:rPr>
          <w:rFonts w:asciiTheme="minorHAnsi" w:eastAsiaTheme="minorEastAsia" w:hAnsiTheme="minorHAnsi" w:cstheme="minorBidi"/>
          <w:noProof/>
          <w:sz w:val="22"/>
          <w:szCs w:val="22"/>
          <w:lang w:val="en-GB" w:eastAsia="en-GB"/>
        </w:rPr>
      </w:pPr>
      <w:hyperlink w:anchor="_Toc74904004" w:history="1">
        <w:r w:rsidRPr="007C7521">
          <w:rPr>
            <w:rStyle w:val="Hyperlink"/>
            <w:noProof/>
          </w:rPr>
          <w:t>Table 22: Abbreviations used in this document</w:t>
        </w:r>
        <w:r>
          <w:rPr>
            <w:noProof/>
            <w:webHidden/>
          </w:rPr>
          <w:tab/>
        </w:r>
        <w:r>
          <w:rPr>
            <w:noProof/>
            <w:webHidden/>
          </w:rPr>
          <w:fldChar w:fldCharType="begin"/>
        </w:r>
        <w:r>
          <w:rPr>
            <w:noProof/>
            <w:webHidden/>
          </w:rPr>
          <w:instrText xml:space="preserve"> PAGEREF _Toc74904004 \h </w:instrText>
        </w:r>
        <w:r>
          <w:rPr>
            <w:noProof/>
            <w:webHidden/>
          </w:rPr>
        </w:r>
        <w:r>
          <w:rPr>
            <w:noProof/>
            <w:webHidden/>
          </w:rPr>
          <w:fldChar w:fldCharType="separate"/>
        </w:r>
        <w:r>
          <w:rPr>
            <w:noProof/>
            <w:webHidden/>
          </w:rPr>
          <w:t>67</w:t>
        </w:r>
        <w:r>
          <w:rPr>
            <w:noProof/>
            <w:webHidden/>
          </w:rPr>
          <w:fldChar w:fldCharType="end"/>
        </w:r>
      </w:hyperlink>
    </w:p>
    <w:p w14:paraId="0B44C227" w14:textId="193D8D32"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5" w:name="_Toc74903898"/>
      <w:r>
        <w:lastRenderedPageBreak/>
        <w:t>Introduction</w:t>
      </w:r>
      <w:bookmarkEnd w:id="5"/>
    </w:p>
    <w:p w14:paraId="0D35CB8C" w14:textId="77777777" w:rsidR="0027671B" w:rsidRDefault="00F173E3" w:rsidP="0027671B">
      <w:pPr>
        <w:pStyle w:val="Heading2"/>
      </w:pPr>
      <w:bookmarkStart w:id="6" w:name="_Toc397081411"/>
      <w:bookmarkStart w:id="7" w:name="_Toc215652128"/>
      <w:bookmarkStart w:id="8" w:name="_Toc74903899"/>
      <w:r>
        <w:t xml:space="preserve">Document </w:t>
      </w:r>
      <w:r w:rsidR="0027671B" w:rsidRPr="007C20FA">
        <w:t>Purpose</w:t>
      </w:r>
      <w:bookmarkEnd w:id="6"/>
      <w:bookmarkEnd w:id="7"/>
      <w:bookmarkEnd w:id="8"/>
    </w:p>
    <w:p w14:paraId="7BE64D0E" w14:textId="14E929E3" w:rsidR="009B0BF0" w:rsidRDefault="009B0BF0" w:rsidP="009B0BF0">
      <w:pPr>
        <w:pStyle w:val="BodyText"/>
        <w:ind w:right="142"/>
        <w:jc w:val="both"/>
        <w:rPr>
          <w:rFonts w:cs="Arial"/>
          <w:lang w:val="en-US"/>
        </w:rPr>
      </w:pPr>
      <w:r>
        <w:rPr>
          <w:rFonts w:cs="Arial"/>
          <w:lang w:val="en-US"/>
        </w:rPr>
        <w:t>A</w:t>
      </w:r>
      <w:r w:rsidRPr="001B1565">
        <w:rPr>
          <w:rFonts w:cs="Arial"/>
          <w:lang w:val="en-US"/>
        </w:rPr>
        <w:t xml:space="preserve"> Feature Document (FD) document </w:t>
      </w:r>
      <w:r>
        <w:rPr>
          <w:rFonts w:cs="Arial"/>
          <w:lang w:val="en-US"/>
        </w:rPr>
        <w:t xml:space="preserve">defines a Feature on </w:t>
      </w:r>
      <w:hyperlink r:id="rId13" w:anchor="/workspace/209/_vv/(process/activity/_Y6ftAPI2VsW5zd82DgHb6g)" w:history="1">
        <w:r w:rsidRPr="00126516">
          <w:rPr>
            <w:rStyle w:val="Hyperlink"/>
            <w:rFonts w:cs="Arial"/>
            <w:lang w:val="en-US"/>
          </w:rPr>
          <w:t>Concept Level</w:t>
        </w:r>
      </w:hyperlink>
      <w:r>
        <w:rPr>
          <w:rFonts w:cs="Arial"/>
          <w:lang w:val="en-US"/>
        </w:rPr>
        <w:t xml:space="preserve">. It </w:t>
      </w:r>
      <w:r w:rsidRPr="001B1565">
        <w:rPr>
          <w:rFonts w:cs="Arial"/>
          <w:lang w:val="en-US"/>
        </w:rPr>
        <w:t xml:space="preserve">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4D2704E0" w14:textId="77777777" w:rsidR="009B0BF0" w:rsidRDefault="009B0BF0" w:rsidP="009B0BF0">
      <w:pPr>
        <w:pStyle w:val="BodyText"/>
        <w:ind w:right="142"/>
        <w:jc w:val="both"/>
        <w:rPr>
          <w:rFonts w:cs="Arial"/>
          <w:lang w:val="en-US"/>
        </w:rPr>
      </w:pPr>
    </w:p>
    <w:p w14:paraId="6CF2E9B4" w14:textId="4FF8B36B" w:rsidR="009B0BF0" w:rsidRDefault="009B0BF0" w:rsidP="009B0BF0">
      <w:pPr>
        <w:overflowPunct/>
        <w:autoSpaceDE/>
        <w:autoSpaceDN/>
        <w:adjustRightInd/>
      </w:pPr>
      <w:r>
        <w:t xml:space="preserve">The FD also serves as an Item Definition as defined by ISO26262 for those features, which follow the Ford Functional Safety process. Refer </w:t>
      </w:r>
      <w:hyperlink r:id="rId14" w:history="1">
        <w:r w:rsidRPr="00FB4286">
          <w:rPr>
            <w:rStyle w:val="Hyperlink"/>
          </w:rPr>
          <w:t>FFSG01.10 Feature Document Guideline</w:t>
        </w:r>
      </w:hyperlink>
      <w:r>
        <w:t xml:space="preserve"> for how to apply the Feature Doc template for Functional Safety.</w:t>
      </w:r>
    </w:p>
    <w:p w14:paraId="4D38A009" w14:textId="77777777" w:rsidR="001B64D2" w:rsidRDefault="00F173E3" w:rsidP="001B64D2">
      <w:pPr>
        <w:pStyle w:val="Heading2"/>
        <w:ind w:left="601" w:hanging="601"/>
      </w:pPr>
      <w:bookmarkStart w:id="9" w:name="_Toc74903900"/>
      <w:r>
        <w:t xml:space="preserve">Document </w:t>
      </w:r>
      <w:r w:rsidR="001B64D2">
        <w:t>Scope</w:t>
      </w:r>
      <w:bookmarkEnd w:id="9"/>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jc w:val="center"/>
        <w:tblLayout w:type="fixed"/>
        <w:tblLook w:val="01E0" w:firstRow="1" w:lastRow="1" w:firstColumn="1" w:lastColumn="1" w:noHBand="0" w:noVBand="0"/>
      </w:tblPr>
      <w:tblGrid>
        <w:gridCol w:w="2127"/>
        <w:gridCol w:w="3397"/>
        <w:gridCol w:w="2551"/>
        <w:gridCol w:w="2381"/>
      </w:tblGrid>
      <w:tr w:rsidR="0021265E" w:rsidRPr="001B1565" w14:paraId="39E4A671" w14:textId="77777777" w:rsidTr="007E000F">
        <w:trPr>
          <w:jc w:val="center"/>
        </w:trPr>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0" w:name="_Toc435447978"/>
            <w:r w:rsidRPr="001B1565">
              <w:rPr>
                <w:rFonts w:ascii="Helvetica" w:hAnsi="Helvetica" w:cs="Helvetica"/>
                <w:b/>
              </w:rPr>
              <w:t>Feature ID</w:t>
            </w:r>
          </w:p>
        </w:tc>
        <w:tc>
          <w:tcPr>
            <w:tcW w:w="3397"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1"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2381"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7E000F">
        <w:trPr>
          <w:jc w:val="center"/>
        </w:trPr>
        <w:tc>
          <w:tcPr>
            <w:tcW w:w="2127" w:type="dxa"/>
          </w:tcPr>
          <w:p w14:paraId="7B975396" w14:textId="5818C8E1" w:rsidR="0021265E" w:rsidRPr="00573BBA" w:rsidRDefault="00617670" w:rsidP="009D2039">
            <w:pPr>
              <w:rPr>
                <w:rFonts w:ascii="Helvetica" w:hAnsi="Helvetica" w:cs="Helvetica"/>
              </w:rPr>
            </w:pPr>
            <w:r>
              <w:rPr>
                <w:rFonts w:ascii="Helvetica" w:hAnsi="Helvetica" w:cs="Helvetica"/>
              </w:rPr>
              <w:t>F003417</w:t>
            </w:r>
          </w:p>
        </w:tc>
        <w:tc>
          <w:tcPr>
            <w:tcW w:w="3397" w:type="dxa"/>
          </w:tcPr>
          <w:p w14:paraId="776E9B19" w14:textId="2C6E068A" w:rsidR="0021265E" w:rsidRPr="009A20AD" w:rsidRDefault="00617670" w:rsidP="009D2039">
            <w:pPr>
              <w:rPr>
                <w:rFonts w:ascii="Helvetica" w:hAnsi="Helvetica" w:cs="Helvetica"/>
              </w:rPr>
            </w:pPr>
            <w:r>
              <w:rPr>
                <w:rFonts w:ascii="Helvetica" w:hAnsi="Helvetica" w:cs="Helvetica"/>
              </w:rPr>
              <w:t>Sentinel</w:t>
            </w:r>
          </w:p>
          <w:p w14:paraId="0E3DA0CB" w14:textId="790A0950" w:rsidR="0021265E" w:rsidRPr="009A20AD" w:rsidRDefault="00617670" w:rsidP="009D2039">
            <w:pPr>
              <w:rPr>
                <w:rFonts w:ascii="Helvetica" w:hAnsi="Helvetica" w:cs="Helvetica"/>
              </w:rPr>
            </w:pPr>
            <w:r>
              <w:rPr>
                <w:rFonts w:ascii="Helvetica" w:hAnsi="Helvetica" w:cs="Helvetica"/>
              </w:rPr>
              <w:t xml:space="preserve">(Program(s): </w:t>
            </w:r>
            <w:r w:rsidR="007E000F">
              <w:rPr>
                <w:rFonts w:ascii="Helvetica" w:hAnsi="Helvetica" w:cs="Helvetica"/>
              </w:rPr>
              <w:t>CDX747, U71x</w:t>
            </w:r>
            <w:r w:rsidR="007E000F">
              <w:rPr>
                <w:rFonts w:ascii="Helvetica" w:hAnsi="Helvetica" w:cs="Helvetica"/>
              </w:rPr>
              <w:t xml:space="preserve"> </w:t>
            </w:r>
            <w:r w:rsidR="0021265E" w:rsidRPr="009A20AD">
              <w:rPr>
                <w:rFonts w:ascii="Helvetica" w:hAnsi="Helvetica" w:cs="Helvetica"/>
              </w:rPr>
              <w:t>)</w:t>
            </w:r>
          </w:p>
        </w:tc>
        <w:tc>
          <w:tcPr>
            <w:tcW w:w="2551" w:type="dxa"/>
          </w:tcPr>
          <w:p w14:paraId="6EED5317" w14:textId="26FA6C50" w:rsidR="0021265E" w:rsidRDefault="00617670" w:rsidP="009D2039">
            <w:pPr>
              <w:rPr>
                <w:rFonts w:ascii="Helvetica" w:hAnsi="Helvetica" w:cs="Helvetica"/>
              </w:rPr>
            </w:pPr>
            <w:r>
              <w:rPr>
                <w:rFonts w:ascii="Helvetica" w:hAnsi="Helvetica" w:cs="Helvetica"/>
              </w:rPr>
              <w:t>Ishan Gupta/ Michael Wohlfarter</w:t>
            </w:r>
          </w:p>
        </w:tc>
        <w:tc>
          <w:tcPr>
            <w:tcW w:w="2381" w:type="dxa"/>
          </w:tcPr>
          <w:p w14:paraId="086DA7FC" w14:textId="77777777" w:rsidR="006C4613" w:rsidRDefault="006C4613"/>
        </w:tc>
      </w:tr>
    </w:tbl>
    <w:p w14:paraId="0CCBB121" w14:textId="41F07C70" w:rsidR="0021265E" w:rsidRDefault="0021265E" w:rsidP="0021265E">
      <w:pPr>
        <w:pStyle w:val="Caption"/>
      </w:pPr>
      <w:bookmarkStart w:id="11" w:name="_Toc74903983"/>
      <w:r w:rsidRPr="001B1565">
        <w:t xml:space="preserve">Table </w:t>
      </w:r>
      <w:r>
        <w:rPr>
          <w:noProof/>
        </w:rPr>
        <w:fldChar w:fldCharType="begin"/>
      </w:r>
      <w:r>
        <w:rPr>
          <w:noProof/>
        </w:rPr>
        <w:instrText xml:space="preserve"> SEQ Table \* ARABIC </w:instrText>
      </w:r>
      <w:r>
        <w:rPr>
          <w:noProof/>
        </w:rPr>
        <w:fldChar w:fldCharType="separate"/>
      </w:r>
      <w:r w:rsidR="00A13343">
        <w:rPr>
          <w:noProof/>
        </w:rPr>
        <w:t>1</w:t>
      </w:r>
      <w:r>
        <w:rPr>
          <w:noProof/>
        </w:rPr>
        <w:fldChar w:fldCharType="end"/>
      </w:r>
      <w:r w:rsidRPr="001B1565">
        <w:t>: Features described in this FD</w:t>
      </w:r>
      <w:bookmarkEnd w:id="10"/>
      <w:bookmarkEnd w:id="11"/>
    </w:p>
    <w:p w14:paraId="57DF193B" w14:textId="2136FE5D" w:rsidR="009A20AD" w:rsidRPr="009A20AD" w:rsidRDefault="00F173E3" w:rsidP="009A20AD">
      <w:pPr>
        <w:pStyle w:val="Heading2"/>
      </w:pPr>
      <w:bookmarkStart w:id="12" w:name="_Toc397081412"/>
      <w:bookmarkStart w:id="13" w:name="_Toc74903901"/>
      <w:r>
        <w:t xml:space="preserve">Document </w:t>
      </w:r>
      <w:r w:rsidR="0027671B" w:rsidRPr="007C20FA">
        <w:t>Audience</w:t>
      </w:r>
      <w:bookmarkEnd w:id="12"/>
      <w:bookmarkEnd w:id="13"/>
    </w:p>
    <w:p w14:paraId="0058CB96" w14:textId="447A38AF" w:rsidR="00D41852" w:rsidRDefault="00D41852" w:rsidP="00BB7AB4">
      <w:pPr>
        <w:pStyle w:val="BodyText"/>
        <w:jc w:val="both"/>
      </w:pPr>
      <w:r w:rsidRPr="001B1565">
        <w:t xml:space="preserve">The FD is written by the feature owner of </w:t>
      </w:r>
      <w:r w:rsidR="009A20AD">
        <w:rPr>
          <w:rFonts w:cs="Arial"/>
          <w:color w:val="3333FF"/>
          <w:lang w:val="en-US"/>
        </w:rPr>
        <w:t>Ishan Gupta/ Michael Wohlfarter.</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2BF886A6" w14:textId="1187F743" w:rsidR="00CD3B7B" w:rsidRDefault="00CD3B7B" w:rsidP="00CD3B7B">
      <w:pPr>
        <w:pStyle w:val="Heading3"/>
        <w:ind w:left="0" w:firstLine="0"/>
      </w:pPr>
      <w:bookmarkStart w:id="14" w:name="_Toc456346126"/>
      <w:bookmarkStart w:id="15" w:name="_Toc420397663"/>
      <w:bookmarkStart w:id="16" w:name="_Toc74903902"/>
      <w:r>
        <w:t>Stakeholder List</w:t>
      </w:r>
      <w:bookmarkEnd w:id="14"/>
      <w:bookmarkEnd w:id="15"/>
      <w:bookmarkEnd w:id="16"/>
    </w:p>
    <w:p w14:paraId="7852673E" w14:textId="77777777"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40F91D03" w14:textId="77777777" w:rsidR="00874CF8" w:rsidRPr="00243409" w:rsidRDefault="00874CF8" w:rsidP="00243409">
      <w:pPr>
        <w:rPr>
          <w:rStyle w:val="SubtleEmphasis"/>
          <w:i w:val="0"/>
          <w:iCs w:val="0"/>
          <w:color w:val="auto"/>
          <w:highlight w:val="green"/>
        </w:rPr>
      </w:pPr>
    </w:p>
    <w:tbl>
      <w:tblPr>
        <w:tblStyle w:val="TableGrid"/>
        <w:tblW w:w="10632" w:type="dxa"/>
        <w:jc w:val="center"/>
        <w:tblLayout w:type="fixed"/>
        <w:tblLook w:val="04A0" w:firstRow="1" w:lastRow="0" w:firstColumn="1" w:lastColumn="0" w:noHBand="0" w:noVBand="1"/>
      </w:tblPr>
      <w:tblGrid>
        <w:gridCol w:w="4122"/>
        <w:gridCol w:w="1587"/>
        <w:gridCol w:w="1985"/>
        <w:gridCol w:w="2938"/>
      </w:tblGrid>
      <w:tr w:rsidR="007E000F" w14:paraId="3D451DF9" w14:textId="77777777" w:rsidTr="007E000F">
        <w:trPr>
          <w:jc w:val="center"/>
        </w:trPr>
        <w:tc>
          <w:tcPr>
            <w:tcW w:w="4122" w:type="dxa"/>
            <w:shd w:val="clear" w:color="auto" w:fill="BFBFBF" w:themeFill="background1" w:themeFillShade="BF"/>
            <w:vAlign w:val="center"/>
          </w:tcPr>
          <w:p w14:paraId="0CCC8A30" w14:textId="77777777" w:rsidR="007E000F" w:rsidRPr="00661D87" w:rsidRDefault="007E000F" w:rsidP="000216D7">
            <w:pPr>
              <w:jc w:val="center"/>
              <w:rPr>
                <w:rFonts w:ascii="Helvetica" w:hAnsi="Helvetica" w:cs="Helvetica"/>
                <w:b/>
              </w:rPr>
            </w:pPr>
            <w:bookmarkStart w:id="17" w:name="_Toc397081415"/>
            <w:bookmarkStart w:id="18" w:name="_Toc215652130"/>
            <w:r w:rsidRPr="00661D87">
              <w:rPr>
                <w:rFonts w:ascii="Helvetica" w:hAnsi="Helvetica" w:cs="Helvetica"/>
                <w:b/>
              </w:rPr>
              <w:t>Name</w:t>
            </w:r>
          </w:p>
        </w:tc>
        <w:tc>
          <w:tcPr>
            <w:tcW w:w="1587" w:type="dxa"/>
            <w:shd w:val="clear" w:color="auto" w:fill="BFBFBF" w:themeFill="background1" w:themeFillShade="BF"/>
            <w:vAlign w:val="center"/>
          </w:tcPr>
          <w:p w14:paraId="1DDE0A36" w14:textId="77777777" w:rsidR="007E000F" w:rsidRPr="00661D87" w:rsidRDefault="007E000F" w:rsidP="000216D7">
            <w:pPr>
              <w:jc w:val="center"/>
              <w:rPr>
                <w:rFonts w:ascii="Helvetica" w:hAnsi="Helvetica" w:cs="Helvetica"/>
                <w:b/>
              </w:rPr>
            </w:pPr>
            <w:r w:rsidRPr="00661D87">
              <w:rPr>
                <w:rFonts w:ascii="Helvetica" w:hAnsi="Helvetica" w:cs="Helvetica"/>
                <w:b/>
              </w:rPr>
              <w:t>CDSID</w:t>
            </w:r>
          </w:p>
        </w:tc>
        <w:tc>
          <w:tcPr>
            <w:tcW w:w="1985" w:type="dxa"/>
            <w:shd w:val="clear" w:color="auto" w:fill="BFBFBF" w:themeFill="background1" w:themeFillShade="BF"/>
            <w:vAlign w:val="center"/>
          </w:tcPr>
          <w:p w14:paraId="62F2EFCA" w14:textId="77777777" w:rsidR="007E000F" w:rsidRPr="00661D87" w:rsidRDefault="007E000F" w:rsidP="000216D7">
            <w:pPr>
              <w:jc w:val="center"/>
              <w:rPr>
                <w:rFonts w:ascii="Helvetica" w:hAnsi="Helvetica" w:cs="Helvetica"/>
                <w:b/>
              </w:rPr>
            </w:pPr>
            <w:r w:rsidRPr="00661D87">
              <w:rPr>
                <w:rFonts w:ascii="Helvetica" w:hAnsi="Helvetica" w:cs="Helvetica"/>
                <w:b/>
              </w:rPr>
              <w:t>Role</w:t>
            </w:r>
          </w:p>
        </w:tc>
        <w:tc>
          <w:tcPr>
            <w:tcW w:w="2938" w:type="dxa"/>
            <w:shd w:val="clear" w:color="auto" w:fill="BFBFBF" w:themeFill="background1" w:themeFillShade="BF"/>
            <w:vAlign w:val="center"/>
          </w:tcPr>
          <w:p w14:paraId="1CE5F718" w14:textId="77777777" w:rsidR="007E000F" w:rsidRPr="00661D87" w:rsidRDefault="007E000F" w:rsidP="000216D7">
            <w:pPr>
              <w:jc w:val="center"/>
              <w:rPr>
                <w:rFonts w:ascii="Helvetica" w:hAnsi="Helvetica" w:cs="Helvetica"/>
                <w:b/>
              </w:rPr>
            </w:pPr>
            <w:r w:rsidRPr="00661D87">
              <w:rPr>
                <w:rFonts w:ascii="Helvetica" w:hAnsi="Helvetica" w:cs="Helvetica"/>
                <w:b/>
              </w:rPr>
              <w:t>Stakeholder Group</w:t>
            </w:r>
          </w:p>
        </w:tc>
      </w:tr>
      <w:tr w:rsidR="007E000F" w:rsidRPr="00661D87" w14:paraId="743DD49C" w14:textId="77777777" w:rsidTr="007E000F">
        <w:trPr>
          <w:jc w:val="center"/>
        </w:trPr>
        <w:tc>
          <w:tcPr>
            <w:tcW w:w="4122" w:type="dxa"/>
            <w:vAlign w:val="center"/>
          </w:tcPr>
          <w:p w14:paraId="3342DBE5" w14:textId="77777777" w:rsidR="007E000F" w:rsidRPr="00661D87" w:rsidRDefault="007E000F" w:rsidP="000216D7">
            <w:pPr>
              <w:jc w:val="center"/>
              <w:rPr>
                <w:rFonts w:ascii="Helvetica" w:hAnsi="Helvetica" w:cs="Helvetica"/>
              </w:rPr>
            </w:pPr>
            <w:r w:rsidRPr="00661D87">
              <w:rPr>
                <w:rFonts w:ascii="Helvetica" w:hAnsi="Helvetica" w:cs="Helvetica"/>
              </w:rPr>
              <w:t>Joe Oravec [ Sync ]</w:t>
            </w:r>
          </w:p>
        </w:tc>
        <w:tc>
          <w:tcPr>
            <w:tcW w:w="1587" w:type="dxa"/>
            <w:vAlign w:val="center"/>
          </w:tcPr>
          <w:p w14:paraId="26FAAD38" w14:textId="6701B18D" w:rsidR="007E000F" w:rsidRPr="00661D87" w:rsidRDefault="007E000F" w:rsidP="000216D7">
            <w:pPr>
              <w:jc w:val="center"/>
              <w:rPr>
                <w:rFonts w:ascii="Helvetica" w:hAnsi="Helvetica" w:cs="Helvetica"/>
              </w:rPr>
            </w:pPr>
            <w:r w:rsidRPr="00661D87">
              <w:rPr>
                <w:rFonts w:ascii="Helvetica" w:hAnsi="Helvetica" w:cs="Helvetica"/>
              </w:rPr>
              <w:t>joravec4</w:t>
            </w:r>
          </w:p>
        </w:tc>
        <w:tc>
          <w:tcPr>
            <w:tcW w:w="1985" w:type="dxa"/>
            <w:vAlign w:val="center"/>
          </w:tcPr>
          <w:p w14:paraId="7B078B3B"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075FB8D7"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372A5C8D" w14:textId="77777777" w:rsidTr="007E000F">
        <w:trPr>
          <w:jc w:val="center"/>
        </w:trPr>
        <w:tc>
          <w:tcPr>
            <w:tcW w:w="4122" w:type="dxa"/>
            <w:vAlign w:val="center"/>
          </w:tcPr>
          <w:p w14:paraId="2630A930" w14:textId="77777777" w:rsidR="007E000F" w:rsidRPr="00661D87" w:rsidRDefault="007E000F" w:rsidP="000216D7">
            <w:pPr>
              <w:jc w:val="center"/>
              <w:rPr>
                <w:rFonts w:ascii="Helvetica" w:hAnsi="Helvetica" w:cs="Helvetica"/>
              </w:rPr>
            </w:pPr>
            <w:r w:rsidRPr="00661D87">
              <w:rPr>
                <w:rFonts w:ascii="Helvetica" w:hAnsi="Helvetica" w:cs="Helvetica"/>
              </w:rPr>
              <w:t>Michael Smith [FuSa Engineer]</w:t>
            </w:r>
          </w:p>
        </w:tc>
        <w:tc>
          <w:tcPr>
            <w:tcW w:w="1587" w:type="dxa"/>
            <w:vAlign w:val="center"/>
          </w:tcPr>
          <w:p w14:paraId="33D76856" w14:textId="77777777" w:rsidR="007E000F" w:rsidRPr="00661D87" w:rsidRDefault="007E000F" w:rsidP="000216D7">
            <w:pPr>
              <w:jc w:val="center"/>
              <w:rPr>
                <w:rFonts w:ascii="Helvetica" w:hAnsi="Helvetica" w:cs="Helvetica"/>
              </w:rPr>
            </w:pPr>
            <w:r w:rsidRPr="00661D87">
              <w:rPr>
                <w:rFonts w:ascii="Helvetica" w:hAnsi="Helvetica" w:cs="Helvetica"/>
              </w:rPr>
              <w:t>msmi1203</w:t>
            </w:r>
          </w:p>
        </w:tc>
        <w:tc>
          <w:tcPr>
            <w:tcW w:w="1985" w:type="dxa"/>
            <w:vAlign w:val="center"/>
          </w:tcPr>
          <w:p w14:paraId="16B14736"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2A05AF7F"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52C53282" w14:textId="77777777" w:rsidTr="007E000F">
        <w:trPr>
          <w:jc w:val="center"/>
        </w:trPr>
        <w:tc>
          <w:tcPr>
            <w:tcW w:w="4122" w:type="dxa"/>
            <w:vAlign w:val="center"/>
          </w:tcPr>
          <w:p w14:paraId="6F2D56A6" w14:textId="77777777" w:rsidR="007E000F" w:rsidRPr="00661D87" w:rsidRDefault="007E000F" w:rsidP="000216D7">
            <w:pPr>
              <w:jc w:val="center"/>
              <w:rPr>
                <w:rFonts w:ascii="Helvetica" w:hAnsi="Helvetica" w:cs="Helvetica"/>
              </w:rPr>
            </w:pPr>
            <w:r w:rsidRPr="00661D87">
              <w:rPr>
                <w:rFonts w:ascii="Helvetica" w:hAnsi="Helvetica" w:cs="Helvetica"/>
              </w:rPr>
              <w:t>Venket Karramreddy [MDV]</w:t>
            </w:r>
          </w:p>
        </w:tc>
        <w:tc>
          <w:tcPr>
            <w:tcW w:w="1587" w:type="dxa"/>
            <w:vAlign w:val="center"/>
          </w:tcPr>
          <w:p w14:paraId="39621ECF" w14:textId="77777777" w:rsidR="007E000F" w:rsidRPr="00661D87" w:rsidRDefault="007E000F" w:rsidP="000216D7">
            <w:pPr>
              <w:jc w:val="center"/>
              <w:rPr>
                <w:rFonts w:ascii="Helvetica" w:hAnsi="Helvetica" w:cs="Helvetica"/>
              </w:rPr>
            </w:pPr>
            <w:r w:rsidRPr="00661D87">
              <w:rPr>
                <w:rFonts w:ascii="Helvetica" w:hAnsi="Helvetica" w:cs="Helvetica"/>
              </w:rPr>
              <w:t>vkarramr</w:t>
            </w:r>
          </w:p>
        </w:tc>
        <w:tc>
          <w:tcPr>
            <w:tcW w:w="1985" w:type="dxa"/>
            <w:vAlign w:val="center"/>
          </w:tcPr>
          <w:p w14:paraId="5A7F0260"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c>
          <w:tcPr>
            <w:tcW w:w="2938" w:type="dxa"/>
            <w:vAlign w:val="center"/>
          </w:tcPr>
          <w:p w14:paraId="558B0ED7"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5B490510" w14:textId="77777777" w:rsidTr="007E000F">
        <w:trPr>
          <w:jc w:val="center"/>
        </w:trPr>
        <w:tc>
          <w:tcPr>
            <w:tcW w:w="4122" w:type="dxa"/>
            <w:vAlign w:val="center"/>
          </w:tcPr>
          <w:p w14:paraId="722F8E59" w14:textId="77777777" w:rsidR="007E000F" w:rsidRPr="00661D87" w:rsidRDefault="007E000F" w:rsidP="000216D7">
            <w:pPr>
              <w:jc w:val="center"/>
              <w:rPr>
                <w:rFonts w:ascii="Helvetica" w:hAnsi="Helvetica" w:cs="Helvetica"/>
              </w:rPr>
            </w:pPr>
            <w:r w:rsidRPr="00661D87">
              <w:rPr>
                <w:rFonts w:ascii="Helvetica" w:hAnsi="Helvetica" w:cs="Helvetica"/>
              </w:rPr>
              <w:t>Shawn Dean [Chief Eng Features]</w:t>
            </w:r>
          </w:p>
        </w:tc>
        <w:tc>
          <w:tcPr>
            <w:tcW w:w="1587" w:type="dxa"/>
            <w:vAlign w:val="center"/>
          </w:tcPr>
          <w:p w14:paraId="2574E678" w14:textId="77777777" w:rsidR="007E000F" w:rsidRPr="00661D87" w:rsidRDefault="007E000F" w:rsidP="000216D7">
            <w:pPr>
              <w:jc w:val="center"/>
              <w:rPr>
                <w:rFonts w:ascii="Helvetica" w:hAnsi="Helvetica" w:cs="Helvetica"/>
              </w:rPr>
            </w:pPr>
            <w:r w:rsidRPr="00661D87">
              <w:rPr>
                <w:rFonts w:ascii="Helvetica" w:hAnsi="Helvetica" w:cs="Helvetica"/>
              </w:rPr>
              <w:t>sdean44</w:t>
            </w:r>
          </w:p>
        </w:tc>
        <w:tc>
          <w:tcPr>
            <w:tcW w:w="1985" w:type="dxa"/>
            <w:vAlign w:val="center"/>
          </w:tcPr>
          <w:p w14:paraId="5438A809"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1C9355A3"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7A6421A5" w14:textId="77777777" w:rsidTr="007E000F">
        <w:trPr>
          <w:jc w:val="center"/>
        </w:trPr>
        <w:tc>
          <w:tcPr>
            <w:tcW w:w="4122" w:type="dxa"/>
            <w:vAlign w:val="center"/>
          </w:tcPr>
          <w:p w14:paraId="1B540F28" w14:textId="77777777" w:rsidR="007E000F" w:rsidRPr="00661D87" w:rsidRDefault="007E000F" w:rsidP="000216D7">
            <w:pPr>
              <w:jc w:val="center"/>
              <w:rPr>
                <w:rFonts w:ascii="Helvetica" w:hAnsi="Helvetica" w:cs="Helvetica"/>
              </w:rPr>
            </w:pPr>
            <w:r w:rsidRPr="00661D87">
              <w:rPr>
                <w:rFonts w:ascii="Helvetica" w:hAnsi="Helvetica" w:cs="Helvetica"/>
              </w:rPr>
              <w:t>Carmen Baldovi Astarloa [ Cameras ]</w:t>
            </w:r>
          </w:p>
        </w:tc>
        <w:tc>
          <w:tcPr>
            <w:tcW w:w="1587" w:type="dxa"/>
            <w:vAlign w:val="center"/>
          </w:tcPr>
          <w:p w14:paraId="02D62AEE" w14:textId="77777777" w:rsidR="007E000F" w:rsidRPr="00661D87" w:rsidRDefault="007E000F" w:rsidP="000216D7">
            <w:pPr>
              <w:jc w:val="center"/>
              <w:rPr>
                <w:rFonts w:ascii="Helvetica" w:hAnsi="Helvetica" w:cs="Helvetica"/>
              </w:rPr>
            </w:pPr>
            <w:r w:rsidRPr="00661D87">
              <w:rPr>
                <w:rFonts w:ascii="Helvetica" w:hAnsi="Helvetica" w:cs="Helvetica"/>
              </w:rPr>
              <w:t>mbaldovi</w:t>
            </w:r>
          </w:p>
        </w:tc>
        <w:tc>
          <w:tcPr>
            <w:tcW w:w="1985" w:type="dxa"/>
            <w:vAlign w:val="center"/>
          </w:tcPr>
          <w:p w14:paraId="5782C2CF"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4E785BBC"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246B0A08" w14:textId="77777777" w:rsidTr="007E000F">
        <w:trPr>
          <w:jc w:val="center"/>
        </w:trPr>
        <w:tc>
          <w:tcPr>
            <w:tcW w:w="4122" w:type="dxa"/>
            <w:vAlign w:val="center"/>
          </w:tcPr>
          <w:p w14:paraId="6E6BBBC9" w14:textId="77777777" w:rsidR="007E000F" w:rsidRPr="00661D87" w:rsidRDefault="007E000F" w:rsidP="000216D7">
            <w:pPr>
              <w:jc w:val="center"/>
              <w:rPr>
                <w:rFonts w:ascii="Helvetica" w:hAnsi="Helvetica" w:cs="Helvetica"/>
              </w:rPr>
            </w:pPr>
            <w:r w:rsidRPr="00661D87">
              <w:rPr>
                <w:rFonts w:ascii="Helvetica" w:hAnsi="Helvetica" w:cs="Helvetica"/>
              </w:rPr>
              <w:t>Michael Leibovitch [ TCU ]</w:t>
            </w:r>
          </w:p>
        </w:tc>
        <w:tc>
          <w:tcPr>
            <w:tcW w:w="1587" w:type="dxa"/>
            <w:vAlign w:val="center"/>
          </w:tcPr>
          <w:p w14:paraId="3610102C" w14:textId="77777777" w:rsidR="007E000F" w:rsidRPr="00661D87" w:rsidRDefault="007E000F" w:rsidP="000216D7">
            <w:pPr>
              <w:jc w:val="center"/>
              <w:rPr>
                <w:rFonts w:ascii="Helvetica" w:hAnsi="Helvetica" w:cs="Helvetica"/>
              </w:rPr>
            </w:pPr>
            <w:r w:rsidRPr="00661D87">
              <w:rPr>
                <w:rFonts w:ascii="Helvetica" w:hAnsi="Helvetica" w:cs="Helvetica"/>
              </w:rPr>
              <w:t>malievsk</w:t>
            </w:r>
          </w:p>
        </w:tc>
        <w:tc>
          <w:tcPr>
            <w:tcW w:w="1985" w:type="dxa"/>
            <w:vAlign w:val="center"/>
          </w:tcPr>
          <w:p w14:paraId="0FA06DA9"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189B99E1"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16A411DA" w14:textId="77777777" w:rsidTr="007E000F">
        <w:trPr>
          <w:jc w:val="center"/>
        </w:trPr>
        <w:tc>
          <w:tcPr>
            <w:tcW w:w="4122" w:type="dxa"/>
            <w:vAlign w:val="center"/>
          </w:tcPr>
          <w:p w14:paraId="396C9EB6" w14:textId="77777777" w:rsidR="007E000F" w:rsidRPr="00661D87" w:rsidRDefault="007E000F" w:rsidP="000216D7">
            <w:pPr>
              <w:jc w:val="center"/>
              <w:rPr>
                <w:rFonts w:ascii="Helvetica" w:hAnsi="Helvetica" w:cs="Helvetica"/>
              </w:rPr>
            </w:pPr>
            <w:r w:rsidRPr="00661D87">
              <w:rPr>
                <w:rFonts w:ascii="Helvetica" w:hAnsi="Helvetica" w:cs="Helvetica"/>
              </w:rPr>
              <w:t>Michael Alievsky [ ECG ]</w:t>
            </w:r>
          </w:p>
        </w:tc>
        <w:tc>
          <w:tcPr>
            <w:tcW w:w="1587" w:type="dxa"/>
            <w:vAlign w:val="center"/>
          </w:tcPr>
          <w:p w14:paraId="171182BD" w14:textId="77777777" w:rsidR="007E000F" w:rsidRPr="00661D87" w:rsidRDefault="007E000F" w:rsidP="000216D7">
            <w:pPr>
              <w:jc w:val="center"/>
              <w:rPr>
                <w:rFonts w:ascii="Helvetica" w:hAnsi="Helvetica" w:cs="Helvetica"/>
              </w:rPr>
            </w:pPr>
            <w:r w:rsidRPr="00661D87">
              <w:rPr>
                <w:rFonts w:ascii="Helvetica" w:hAnsi="Helvetica" w:cs="Helvetica"/>
              </w:rPr>
              <w:t>mleibov1</w:t>
            </w:r>
          </w:p>
        </w:tc>
        <w:tc>
          <w:tcPr>
            <w:tcW w:w="1985" w:type="dxa"/>
            <w:vAlign w:val="center"/>
          </w:tcPr>
          <w:p w14:paraId="1773D1F1"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5149C8AA"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0BD2D810" w14:textId="77777777" w:rsidTr="007E000F">
        <w:trPr>
          <w:jc w:val="center"/>
        </w:trPr>
        <w:tc>
          <w:tcPr>
            <w:tcW w:w="4122" w:type="dxa"/>
            <w:vAlign w:val="center"/>
          </w:tcPr>
          <w:p w14:paraId="2F4DA7D8" w14:textId="77777777" w:rsidR="007E000F" w:rsidRPr="00661D87" w:rsidRDefault="007E000F" w:rsidP="000216D7">
            <w:pPr>
              <w:jc w:val="center"/>
              <w:rPr>
                <w:rFonts w:ascii="Helvetica" w:hAnsi="Helvetica" w:cs="Helvetica"/>
              </w:rPr>
            </w:pPr>
            <w:r w:rsidRPr="00661D87">
              <w:rPr>
                <w:rFonts w:ascii="Helvetica" w:hAnsi="Helvetica" w:cs="Helvetica"/>
              </w:rPr>
              <w:t>TBD - Feature Team to Secure Agreement [ Radar Unit ]</w:t>
            </w:r>
          </w:p>
        </w:tc>
        <w:tc>
          <w:tcPr>
            <w:tcW w:w="1587" w:type="dxa"/>
            <w:vAlign w:val="center"/>
          </w:tcPr>
          <w:p w14:paraId="512CE687" w14:textId="77777777" w:rsidR="007E000F" w:rsidRPr="00661D87" w:rsidRDefault="007E000F" w:rsidP="000216D7">
            <w:pPr>
              <w:jc w:val="center"/>
              <w:rPr>
                <w:rFonts w:ascii="Helvetica" w:hAnsi="Helvetica" w:cs="Helvetica"/>
              </w:rPr>
            </w:pPr>
            <w:r w:rsidRPr="00661D87">
              <w:rPr>
                <w:rFonts w:ascii="Helvetica" w:hAnsi="Helvetica" w:cs="Helvetica"/>
              </w:rPr>
              <w:t>tbe</w:t>
            </w:r>
          </w:p>
        </w:tc>
        <w:tc>
          <w:tcPr>
            <w:tcW w:w="1985" w:type="dxa"/>
            <w:vAlign w:val="center"/>
          </w:tcPr>
          <w:p w14:paraId="5EA92233"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1991DCDD"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49587681" w14:textId="77777777" w:rsidTr="007E000F">
        <w:trPr>
          <w:jc w:val="center"/>
        </w:trPr>
        <w:tc>
          <w:tcPr>
            <w:tcW w:w="4122" w:type="dxa"/>
            <w:vAlign w:val="center"/>
          </w:tcPr>
          <w:p w14:paraId="32B7A61F" w14:textId="77777777" w:rsidR="007E000F" w:rsidRPr="00661D87" w:rsidRDefault="007E000F" w:rsidP="000216D7">
            <w:pPr>
              <w:jc w:val="center"/>
              <w:rPr>
                <w:rFonts w:ascii="Helvetica" w:hAnsi="Helvetica" w:cs="Helvetica"/>
              </w:rPr>
            </w:pPr>
            <w:r w:rsidRPr="00661D87">
              <w:rPr>
                <w:rFonts w:ascii="Helvetica" w:hAnsi="Helvetica" w:cs="Helvetica"/>
              </w:rPr>
              <w:t>Mark Porter [ TCU ]</w:t>
            </w:r>
          </w:p>
        </w:tc>
        <w:tc>
          <w:tcPr>
            <w:tcW w:w="1587" w:type="dxa"/>
            <w:vAlign w:val="center"/>
          </w:tcPr>
          <w:p w14:paraId="4A6CB19A" w14:textId="77777777" w:rsidR="007E000F" w:rsidRPr="00661D87" w:rsidRDefault="007E000F" w:rsidP="000216D7">
            <w:pPr>
              <w:jc w:val="center"/>
              <w:rPr>
                <w:rFonts w:ascii="Helvetica" w:hAnsi="Helvetica" w:cs="Helvetica"/>
              </w:rPr>
            </w:pPr>
            <w:r w:rsidRPr="00661D87">
              <w:rPr>
                <w:rFonts w:ascii="Helvetica" w:hAnsi="Helvetica" w:cs="Helvetica"/>
              </w:rPr>
              <w:t>mporter</w:t>
            </w:r>
          </w:p>
        </w:tc>
        <w:tc>
          <w:tcPr>
            <w:tcW w:w="1985" w:type="dxa"/>
            <w:vAlign w:val="center"/>
          </w:tcPr>
          <w:p w14:paraId="0A21FA6B"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549092B1"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54C67F3F" w14:textId="77777777" w:rsidTr="007E000F">
        <w:trPr>
          <w:jc w:val="center"/>
        </w:trPr>
        <w:tc>
          <w:tcPr>
            <w:tcW w:w="4122" w:type="dxa"/>
            <w:vAlign w:val="center"/>
          </w:tcPr>
          <w:p w14:paraId="61C70369" w14:textId="77777777" w:rsidR="007E000F" w:rsidRPr="00661D87" w:rsidRDefault="007E000F" w:rsidP="000216D7">
            <w:pPr>
              <w:jc w:val="center"/>
              <w:rPr>
                <w:rFonts w:ascii="Helvetica" w:hAnsi="Helvetica" w:cs="Helvetica"/>
              </w:rPr>
            </w:pPr>
            <w:r w:rsidRPr="00661D87">
              <w:rPr>
                <w:rFonts w:ascii="Helvetica" w:hAnsi="Helvetica" w:cs="Helvetica"/>
              </w:rPr>
              <w:t>Dave Orris [ Sync ]</w:t>
            </w:r>
          </w:p>
        </w:tc>
        <w:tc>
          <w:tcPr>
            <w:tcW w:w="1587" w:type="dxa"/>
            <w:vAlign w:val="center"/>
          </w:tcPr>
          <w:p w14:paraId="2ADAB71A" w14:textId="77777777" w:rsidR="007E000F" w:rsidRPr="00661D87" w:rsidRDefault="007E000F" w:rsidP="000216D7">
            <w:pPr>
              <w:jc w:val="center"/>
              <w:rPr>
                <w:rFonts w:ascii="Helvetica" w:hAnsi="Helvetica" w:cs="Helvetica"/>
              </w:rPr>
            </w:pPr>
            <w:r w:rsidRPr="00661D87">
              <w:rPr>
                <w:rFonts w:ascii="Helvetica" w:hAnsi="Helvetica" w:cs="Helvetica"/>
              </w:rPr>
              <w:t>dorris</w:t>
            </w:r>
          </w:p>
        </w:tc>
        <w:tc>
          <w:tcPr>
            <w:tcW w:w="1985" w:type="dxa"/>
            <w:vAlign w:val="center"/>
          </w:tcPr>
          <w:p w14:paraId="106241FA"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2489C7E6"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083B6207" w14:textId="77777777" w:rsidTr="007E000F">
        <w:trPr>
          <w:jc w:val="center"/>
        </w:trPr>
        <w:tc>
          <w:tcPr>
            <w:tcW w:w="4122" w:type="dxa"/>
            <w:vAlign w:val="center"/>
          </w:tcPr>
          <w:p w14:paraId="5E0C72AB" w14:textId="77777777" w:rsidR="007E000F" w:rsidRPr="00661D87" w:rsidRDefault="007E000F" w:rsidP="000216D7">
            <w:pPr>
              <w:jc w:val="center"/>
              <w:rPr>
                <w:rFonts w:ascii="Helvetica" w:hAnsi="Helvetica" w:cs="Helvetica"/>
              </w:rPr>
            </w:pPr>
            <w:r w:rsidRPr="00661D87">
              <w:rPr>
                <w:rFonts w:ascii="Helvetica" w:hAnsi="Helvetica" w:cs="Helvetica"/>
              </w:rPr>
              <w:t>Stuart Salter [ Power Supply Architecture ]</w:t>
            </w:r>
          </w:p>
        </w:tc>
        <w:tc>
          <w:tcPr>
            <w:tcW w:w="1587" w:type="dxa"/>
            <w:vAlign w:val="center"/>
          </w:tcPr>
          <w:p w14:paraId="1E9801B6" w14:textId="77777777" w:rsidR="007E000F" w:rsidRPr="00661D87" w:rsidRDefault="007E000F" w:rsidP="000216D7">
            <w:pPr>
              <w:jc w:val="center"/>
              <w:rPr>
                <w:rFonts w:ascii="Helvetica" w:hAnsi="Helvetica" w:cs="Helvetica"/>
              </w:rPr>
            </w:pPr>
            <w:r w:rsidRPr="00661D87">
              <w:rPr>
                <w:rFonts w:ascii="Helvetica" w:hAnsi="Helvetica" w:cs="Helvetica"/>
              </w:rPr>
              <w:t>ssalter</w:t>
            </w:r>
          </w:p>
        </w:tc>
        <w:tc>
          <w:tcPr>
            <w:tcW w:w="1985" w:type="dxa"/>
            <w:vAlign w:val="center"/>
          </w:tcPr>
          <w:p w14:paraId="641F5D9D"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22573FE8"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1503542D" w14:textId="77777777" w:rsidTr="007E000F">
        <w:trPr>
          <w:jc w:val="center"/>
        </w:trPr>
        <w:tc>
          <w:tcPr>
            <w:tcW w:w="4122" w:type="dxa"/>
            <w:vAlign w:val="center"/>
          </w:tcPr>
          <w:p w14:paraId="692C699A" w14:textId="77777777" w:rsidR="007E000F" w:rsidRPr="00661D87" w:rsidRDefault="007E000F" w:rsidP="000216D7">
            <w:pPr>
              <w:jc w:val="center"/>
              <w:rPr>
                <w:rFonts w:ascii="Helvetica" w:hAnsi="Helvetica" w:cs="Helvetica"/>
              </w:rPr>
            </w:pPr>
            <w:r w:rsidRPr="00661D87">
              <w:rPr>
                <w:rFonts w:ascii="Helvetica" w:hAnsi="Helvetica" w:cs="Helvetica"/>
              </w:rPr>
              <w:t>Donald Bilger [SE Features]</w:t>
            </w:r>
          </w:p>
        </w:tc>
        <w:tc>
          <w:tcPr>
            <w:tcW w:w="1587" w:type="dxa"/>
            <w:vAlign w:val="center"/>
          </w:tcPr>
          <w:p w14:paraId="67DC2896" w14:textId="77777777" w:rsidR="007E000F" w:rsidRPr="00661D87" w:rsidRDefault="007E000F" w:rsidP="000216D7">
            <w:pPr>
              <w:jc w:val="center"/>
              <w:rPr>
                <w:rFonts w:ascii="Helvetica" w:hAnsi="Helvetica" w:cs="Helvetica"/>
              </w:rPr>
            </w:pPr>
            <w:r w:rsidRPr="00661D87">
              <w:rPr>
                <w:rFonts w:ascii="Helvetica" w:hAnsi="Helvetica" w:cs="Helvetica"/>
              </w:rPr>
              <w:t>dbilger</w:t>
            </w:r>
          </w:p>
        </w:tc>
        <w:tc>
          <w:tcPr>
            <w:tcW w:w="1985" w:type="dxa"/>
            <w:vAlign w:val="center"/>
          </w:tcPr>
          <w:p w14:paraId="267F0FE0"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7390CC87"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4084E6C5" w14:textId="77777777" w:rsidTr="007E000F">
        <w:trPr>
          <w:jc w:val="center"/>
        </w:trPr>
        <w:tc>
          <w:tcPr>
            <w:tcW w:w="4122" w:type="dxa"/>
            <w:vAlign w:val="center"/>
          </w:tcPr>
          <w:p w14:paraId="3BC10303" w14:textId="77777777" w:rsidR="007E000F" w:rsidRPr="00661D87" w:rsidRDefault="007E000F" w:rsidP="000216D7">
            <w:pPr>
              <w:jc w:val="center"/>
              <w:rPr>
                <w:rFonts w:ascii="Helvetica" w:hAnsi="Helvetica" w:cs="Helvetica"/>
              </w:rPr>
            </w:pPr>
            <w:r w:rsidRPr="00661D87">
              <w:rPr>
                <w:rFonts w:ascii="Helvetica" w:hAnsi="Helvetica" w:cs="Helvetica"/>
              </w:rPr>
              <w:t>Andrew Steinman [ Functional Platform Architecture ]</w:t>
            </w:r>
          </w:p>
        </w:tc>
        <w:tc>
          <w:tcPr>
            <w:tcW w:w="1587" w:type="dxa"/>
            <w:vAlign w:val="center"/>
          </w:tcPr>
          <w:p w14:paraId="769D5A8F" w14:textId="77777777" w:rsidR="007E000F" w:rsidRPr="00661D87" w:rsidRDefault="007E000F" w:rsidP="000216D7">
            <w:pPr>
              <w:jc w:val="center"/>
              <w:rPr>
                <w:rFonts w:ascii="Helvetica" w:hAnsi="Helvetica" w:cs="Helvetica"/>
              </w:rPr>
            </w:pPr>
            <w:r w:rsidRPr="00661D87">
              <w:rPr>
                <w:rFonts w:ascii="Helvetica" w:hAnsi="Helvetica" w:cs="Helvetica"/>
              </w:rPr>
              <w:t>asteinm3</w:t>
            </w:r>
          </w:p>
        </w:tc>
        <w:tc>
          <w:tcPr>
            <w:tcW w:w="1985" w:type="dxa"/>
            <w:vAlign w:val="center"/>
          </w:tcPr>
          <w:p w14:paraId="065F047D"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063BD5C7"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54A6A1A2" w14:textId="77777777" w:rsidTr="007E000F">
        <w:trPr>
          <w:jc w:val="center"/>
        </w:trPr>
        <w:tc>
          <w:tcPr>
            <w:tcW w:w="4122" w:type="dxa"/>
            <w:vAlign w:val="center"/>
          </w:tcPr>
          <w:p w14:paraId="4595E53D" w14:textId="77777777" w:rsidR="007E000F" w:rsidRPr="00661D87" w:rsidRDefault="007E000F" w:rsidP="000216D7">
            <w:pPr>
              <w:jc w:val="center"/>
              <w:rPr>
                <w:rFonts w:ascii="Helvetica" w:hAnsi="Helvetica" w:cs="Helvetica"/>
              </w:rPr>
            </w:pPr>
            <w:r w:rsidRPr="00661D87">
              <w:rPr>
                <w:rFonts w:ascii="Helvetica" w:hAnsi="Helvetica" w:cs="Helvetica"/>
              </w:rPr>
              <w:t>Jin Kim [ ECG ]</w:t>
            </w:r>
          </w:p>
        </w:tc>
        <w:tc>
          <w:tcPr>
            <w:tcW w:w="1587" w:type="dxa"/>
            <w:vAlign w:val="center"/>
          </w:tcPr>
          <w:p w14:paraId="22882E8D" w14:textId="77777777" w:rsidR="007E000F" w:rsidRPr="00661D87" w:rsidRDefault="007E000F" w:rsidP="000216D7">
            <w:pPr>
              <w:jc w:val="center"/>
              <w:rPr>
                <w:rFonts w:ascii="Helvetica" w:hAnsi="Helvetica" w:cs="Helvetica"/>
              </w:rPr>
            </w:pPr>
            <w:r w:rsidRPr="00661D87">
              <w:rPr>
                <w:rFonts w:ascii="Helvetica" w:hAnsi="Helvetica" w:cs="Helvetica"/>
              </w:rPr>
              <w:t>jkim119</w:t>
            </w:r>
          </w:p>
        </w:tc>
        <w:tc>
          <w:tcPr>
            <w:tcW w:w="1985" w:type="dxa"/>
            <w:vAlign w:val="center"/>
          </w:tcPr>
          <w:p w14:paraId="78CDF887"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10C44563"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3E13DBFB" w14:textId="77777777" w:rsidTr="007E000F">
        <w:trPr>
          <w:jc w:val="center"/>
        </w:trPr>
        <w:tc>
          <w:tcPr>
            <w:tcW w:w="4122" w:type="dxa"/>
            <w:vAlign w:val="center"/>
          </w:tcPr>
          <w:p w14:paraId="1793A64F" w14:textId="77777777" w:rsidR="007E000F" w:rsidRPr="00661D87" w:rsidRDefault="007E000F" w:rsidP="000216D7">
            <w:pPr>
              <w:jc w:val="center"/>
              <w:rPr>
                <w:rFonts w:ascii="Helvetica" w:hAnsi="Helvetica" w:cs="Helvetica"/>
              </w:rPr>
            </w:pPr>
            <w:r w:rsidRPr="00661D87">
              <w:rPr>
                <w:rFonts w:ascii="Helvetica" w:hAnsi="Helvetica" w:cs="Helvetica"/>
              </w:rPr>
              <w:t>Brian Wolski [ Cameras ]</w:t>
            </w:r>
          </w:p>
        </w:tc>
        <w:tc>
          <w:tcPr>
            <w:tcW w:w="1587" w:type="dxa"/>
            <w:vAlign w:val="center"/>
          </w:tcPr>
          <w:p w14:paraId="165FF21A" w14:textId="77777777" w:rsidR="007E000F" w:rsidRPr="00661D87" w:rsidRDefault="007E000F" w:rsidP="000216D7">
            <w:pPr>
              <w:jc w:val="center"/>
              <w:rPr>
                <w:rFonts w:ascii="Helvetica" w:hAnsi="Helvetica" w:cs="Helvetica"/>
              </w:rPr>
            </w:pPr>
            <w:r w:rsidRPr="00661D87">
              <w:rPr>
                <w:rFonts w:ascii="Helvetica" w:hAnsi="Helvetica" w:cs="Helvetica"/>
              </w:rPr>
              <w:t>bwolski1</w:t>
            </w:r>
          </w:p>
        </w:tc>
        <w:tc>
          <w:tcPr>
            <w:tcW w:w="1985" w:type="dxa"/>
            <w:vAlign w:val="center"/>
          </w:tcPr>
          <w:p w14:paraId="5F6C9F60"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652B02B6"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5053A557" w14:textId="77777777" w:rsidTr="007E000F">
        <w:trPr>
          <w:jc w:val="center"/>
        </w:trPr>
        <w:tc>
          <w:tcPr>
            <w:tcW w:w="4122" w:type="dxa"/>
            <w:vAlign w:val="center"/>
          </w:tcPr>
          <w:p w14:paraId="1AEAFA30" w14:textId="77777777" w:rsidR="007E000F" w:rsidRPr="00661D87" w:rsidRDefault="007E000F" w:rsidP="000216D7">
            <w:pPr>
              <w:jc w:val="center"/>
              <w:rPr>
                <w:rFonts w:ascii="Helvetica" w:hAnsi="Helvetica" w:cs="Helvetica"/>
              </w:rPr>
            </w:pPr>
            <w:r w:rsidRPr="00661D87">
              <w:rPr>
                <w:rFonts w:ascii="Helvetica" w:hAnsi="Helvetica" w:cs="Helvetica"/>
              </w:rPr>
              <w:t>Nihan Cakir [ CSM  ]</w:t>
            </w:r>
          </w:p>
        </w:tc>
        <w:tc>
          <w:tcPr>
            <w:tcW w:w="1587" w:type="dxa"/>
            <w:vAlign w:val="center"/>
          </w:tcPr>
          <w:p w14:paraId="438CBA49" w14:textId="77777777" w:rsidR="007E000F" w:rsidRPr="00661D87" w:rsidRDefault="007E000F" w:rsidP="000216D7">
            <w:pPr>
              <w:jc w:val="center"/>
              <w:rPr>
                <w:rFonts w:ascii="Helvetica" w:hAnsi="Helvetica" w:cs="Helvetica"/>
              </w:rPr>
            </w:pPr>
            <w:r w:rsidRPr="00661D87">
              <w:rPr>
                <w:rFonts w:ascii="Helvetica" w:hAnsi="Helvetica" w:cs="Helvetica"/>
              </w:rPr>
              <w:t>ncakir</w:t>
            </w:r>
          </w:p>
        </w:tc>
        <w:tc>
          <w:tcPr>
            <w:tcW w:w="1985" w:type="dxa"/>
            <w:vAlign w:val="center"/>
          </w:tcPr>
          <w:p w14:paraId="2F5189AE"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661BB74B"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67F11416" w14:textId="77777777" w:rsidTr="007E000F">
        <w:trPr>
          <w:jc w:val="center"/>
        </w:trPr>
        <w:tc>
          <w:tcPr>
            <w:tcW w:w="4122" w:type="dxa"/>
            <w:vAlign w:val="center"/>
          </w:tcPr>
          <w:p w14:paraId="33FAE66E" w14:textId="77777777" w:rsidR="007E000F" w:rsidRPr="00661D87" w:rsidRDefault="007E000F" w:rsidP="000216D7">
            <w:pPr>
              <w:jc w:val="center"/>
              <w:rPr>
                <w:rFonts w:ascii="Helvetica" w:hAnsi="Helvetica" w:cs="Helvetica"/>
              </w:rPr>
            </w:pPr>
            <w:r w:rsidRPr="00661D87">
              <w:rPr>
                <w:rFonts w:ascii="Helvetica" w:hAnsi="Helvetica" w:cs="Helvetica"/>
              </w:rPr>
              <w:t>Hussein Berry [ Power Supply Architecture ]</w:t>
            </w:r>
          </w:p>
        </w:tc>
        <w:tc>
          <w:tcPr>
            <w:tcW w:w="1587" w:type="dxa"/>
            <w:vAlign w:val="center"/>
          </w:tcPr>
          <w:p w14:paraId="3B66CC0C" w14:textId="77777777" w:rsidR="007E000F" w:rsidRPr="00661D87" w:rsidRDefault="007E000F" w:rsidP="000216D7">
            <w:pPr>
              <w:jc w:val="center"/>
              <w:rPr>
                <w:rFonts w:ascii="Helvetica" w:hAnsi="Helvetica" w:cs="Helvetica"/>
              </w:rPr>
            </w:pPr>
            <w:r w:rsidRPr="00661D87">
              <w:rPr>
                <w:rFonts w:ascii="Helvetica" w:hAnsi="Helvetica" w:cs="Helvetica"/>
              </w:rPr>
              <w:t>hberry11</w:t>
            </w:r>
          </w:p>
        </w:tc>
        <w:tc>
          <w:tcPr>
            <w:tcW w:w="1985" w:type="dxa"/>
            <w:vAlign w:val="center"/>
          </w:tcPr>
          <w:p w14:paraId="598DA27D"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299F8654"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26351A0C" w14:textId="77777777" w:rsidTr="007E000F">
        <w:trPr>
          <w:jc w:val="center"/>
        </w:trPr>
        <w:tc>
          <w:tcPr>
            <w:tcW w:w="4122" w:type="dxa"/>
            <w:vAlign w:val="center"/>
          </w:tcPr>
          <w:p w14:paraId="269C8C73" w14:textId="77777777" w:rsidR="007E000F" w:rsidRPr="00661D87" w:rsidRDefault="007E000F" w:rsidP="000216D7">
            <w:pPr>
              <w:jc w:val="center"/>
              <w:rPr>
                <w:rFonts w:ascii="Helvetica" w:hAnsi="Helvetica" w:cs="Helvetica"/>
              </w:rPr>
            </w:pPr>
            <w:r w:rsidRPr="00661D87">
              <w:rPr>
                <w:rFonts w:ascii="Helvetica" w:hAnsi="Helvetica" w:cs="Helvetica"/>
              </w:rPr>
              <w:t>Matt Affeldt [ ADAS (DAT 2.2) ]</w:t>
            </w:r>
          </w:p>
        </w:tc>
        <w:tc>
          <w:tcPr>
            <w:tcW w:w="1587" w:type="dxa"/>
            <w:vAlign w:val="center"/>
          </w:tcPr>
          <w:p w14:paraId="5EC4E64D" w14:textId="77777777" w:rsidR="007E000F" w:rsidRPr="00661D87" w:rsidRDefault="007E000F" w:rsidP="000216D7">
            <w:pPr>
              <w:jc w:val="center"/>
              <w:rPr>
                <w:rFonts w:ascii="Helvetica" w:hAnsi="Helvetica" w:cs="Helvetica"/>
              </w:rPr>
            </w:pPr>
            <w:r w:rsidRPr="00661D87">
              <w:rPr>
                <w:rFonts w:ascii="Helvetica" w:hAnsi="Helvetica" w:cs="Helvetica"/>
              </w:rPr>
              <w:t>maffeldt</w:t>
            </w:r>
          </w:p>
        </w:tc>
        <w:tc>
          <w:tcPr>
            <w:tcW w:w="1985" w:type="dxa"/>
            <w:vAlign w:val="center"/>
          </w:tcPr>
          <w:p w14:paraId="7431726F"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28001512"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705E9EDE" w14:textId="77777777" w:rsidTr="007E000F">
        <w:trPr>
          <w:jc w:val="center"/>
        </w:trPr>
        <w:tc>
          <w:tcPr>
            <w:tcW w:w="4122" w:type="dxa"/>
            <w:vAlign w:val="center"/>
          </w:tcPr>
          <w:p w14:paraId="5E351546" w14:textId="77777777" w:rsidR="007E000F" w:rsidRPr="00661D87" w:rsidRDefault="007E000F" w:rsidP="000216D7">
            <w:pPr>
              <w:jc w:val="center"/>
              <w:rPr>
                <w:rFonts w:ascii="Helvetica" w:hAnsi="Helvetica" w:cs="Helvetica"/>
              </w:rPr>
            </w:pPr>
            <w:r w:rsidRPr="00661D87">
              <w:rPr>
                <w:rFonts w:ascii="Helvetica" w:hAnsi="Helvetica" w:cs="Helvetica"/>
              </w:rPr>
              <w:t>Ishan Gupta [SE Feature Owner]</w:t>
            </w:r>
          </w:p>
        </w:tc>
        <w:tc>
          <w:tcPr>
            <w:tcW w:w="1587" w:type="dxa"/>
            <w:vAlign w:val="center"/>
          </w:tcPr>
          <w:p w14:paraId="357E133E" w14:textId="77777777" w:rsidR="007E000F" w:rsidRPr="00661D87" w:rsidRDefault="007E000F" w:rsidP="000216D7">
            <w:pPr>
              <w:jc w:val="center"/>
              <w:rPr>
                <w:rFonts w:ascii="Helvetica" w:hAnsi="Helvetica" w:cs="Helvetica"/>
              </w:rPr>
            </w:pPr>
            <w:r w:rsidRPr="00661D87">
              <w:rPr>
                <w:rFonts w:ascii="Helvetica" w:hAnsi="Helvetica" w:cs="Helvetica"/>
              </w:rPr>
              <w:t>igupta1</w:t>
            </w:r>
          </w:p>
        </w:tc>
        <w:tc>
          <w:tcPr>
            <w:tcW w:w="1985" w:type="dxa"/>
            <w:vAlign w:val="center"/>
          </w:tcPr>
          <w:p w14:paraId="7D8754AF"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4BC8C5F1"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4CB2C74A" w14:textId="77777777" w:rsidTr="007E000F">
        <w:trPr>
          <w:jc w:val="center"/>
        </w:trPr>
        <w:tc>
          <w:tcPr>
            <w:tcW w:w="4122" w:type="dxa"/>
            <w:vAlign w:val="center"/>
          </w:tcPr>
          <w:p w14:paraId="79018F33" w14:textId="77777777" w:rsidR="007E000F" w:rsidRPr="00661D87" w:rsidRDefault="007E000F" w:rsidP="000216D7">
            <w:pPr>
              <w:jc w:val="center"/>
              <w:rPr>
                <w:rFonts w:ascii="Helvetica" w:hAnsi="Helvetica" w:cs="Helvetica"/>
              </w:rPr>
            </w:pPr>
            <w:r w:rsidRPr="00661D87">
              <w:rPr>
                <w:rFonts w:ascii="Helvetica" w:hAnsi="Helvetica" w:cs="Helvetica"/>
              </w:rPr>
              <w:t>Gerald Barr [ feature modeler ]</w:t>
            </w:r>
          </w:p>
        </w:tc>
        <w:tc>
          <w:tcPr>
            <w:tcW w:w="1587" w:type="dxa"/>
            <w:vAlign w:val="center"/>
          </w:tcPr>
          <w:p w14:paraId="4BDF8EBD" w14:textId="77777777" w:rsidR="007E000F" w:rsidRPr="00661D87" w:rsidRDefault="007E000F" w:rsidP="000216D7">
            <w:pPr>
              <w:jc w:val="center"/>
              <w:rPr>
                <w:rFonts w:ascii="Helvetica" w:hAnsi="Helvetica" w:cs="Helvetica"/>
              </w:rPr>
            </w:pPr>
            <w:r w:rsidRPr="00661D87">
              <w:rPr>
                <w:rFonts w:ascii="Helvetica" w:hAnsi="Helvetica" w:cs="Helvetica"/>
              </w:rPr>
              <w:t>wbarr5</w:t>
            </w:r>
          </w:p>
        </w:tc>
        <w:tc>
          <w:tcPr>
            <w:tcW w:w="1985" w:type="dxa"/>
            <w:vAlign w:val="center"/>
          </w:tcPr>
          <w:p w14:paraId="25EDFAB1" w14:textId="77777777" w:rsidR="007E000F" w:rsidRPr="00661D87" w:rsidRDefault="007E000F" w:rsidP="000216D7">
            <w:pPr>
              <w:jc w:val="center"/>
              <w:rPr>
                <w:rFonts w:ascii="Helvetica" w:hAnsi="Helvetica" w:cs="Helvetica"/>
              </w:rPr>
            </w:pPr>
            <w:r w:rsidRPr="00661D87">
              <w:rPr>
                <w:rFonts w:ascii="Helvetica" w:hAnsi="Helvetica" w:cs="Helvetica"/>
              </w:rPr>
              <w:t>Model Architect</w:t>
            </w:r>
          </w:p>
        </w:tc>
        <w:tc>
          <w:tcPr>
            <w:tcW w:w="2938" w:type="dxa"/>
            <w:vAlign w:val="center"/>
          </w:tcPr>
          <w:p w14:paraId="35B71BD0"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5F69997D" w14:textId="77777777" w:rsidTr="007E000F">
        <w:trPr>
          <w:jc w:val="center"/>
        </w:trPr>
        <w:tc>
          <w:tcPr>
            <w:tcW w:w="4122" w:type="dxa"/>
            <w:vAlign w:val="center"/>
          </w:tcPr>
          <w:p w14:paraId="01943BBA" w14:textId="77777777" w:rsidR="007E000F" w:rsidRPr="00661D87" w:rsidRDefault="007E000F" w:rsidP="000216D7">
            <w:pPr>
              <w:jc w:val="center"/>
              <w:rPr>
                <w:rFonts w:ascii="Helvetica" w:hAnsi="Helvetica" w:cs="Helvetica"/>
              </w:rPr>
            </w:pPr>
            <w:r w:rsidRPr="00661D87">
              <w:rPr>
                <w:rFonts w:ascii="Helvetica" w:hAnsi="Helvetica" w:cs="Helvetica"/>
              </w:rPr>
              <w:t>John Popovecz [ BCM ]</w:t>
            </w:r>
          </w:p>
        </w:tc>
        <w:tc>
          <w:tcPr>
            <w:tcW w:w="1587" w:type="dxa"/>
            <w:vAlign w:val="center"/>
          </w:tcPr>
          <w:p w14:paraId="2EC3F9E1" w14:textId="77777777" w:rsidR="007E000F" w:rsidRPr="00661D87" w:rsidRDefault="007E000F" w:rsidP="000216D7">
            <w:pPr>
              <w:jc w:val="center"/>
              <w:rPr>
                <w:rFonts w:ascii="Helvetica" w:hAnsi="Helvetica" w:cs="Helvetica"/>
              </w:rPr>
            </w:pPr>
            <w:r w:rsidRPr="00661D87">
              <w:rPr>
                <w:rFonts w:ascii="Helvetica" w:hAnsi="Helvetica" w:cs="Helvetica"/>
              </w:rPr>
              <w:t>jpopovec</w:t>
            </w:r>
          </w:p>
        </w:tc>
        <w:tc>
          <w:tcPr>
            <w:tcW w:w="1985" w:type="dxa"/>
            <w:vAlign w:val="center"/>
          </w:tcPr>
          <w:p w14:paraId="1235F9B8"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3BB9BBE2"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2E0998CE" w14:textId="77777777" w:rsidTr="007E000F">
        <w:trPr>
          <w:jc w:val="center"/>
        </w:trPr>
        <w:tc>
          <w:tcPr>
            <w:tcW w:w="4122" w:type="dxa"/>
            <w:vAlign w:val="center"/>
          </w:tcPr>
          <w:p w14:paraId="71324465" w14:textId="77777777" w:rsidR="007E000F" w:rsidRPr="00661D87" w:rsidRDefault="007E000F" w:rsidP="000216D7">
            <w:pPr>
              <w:jc w:val="center"/>
              <w:rPr>
                <w:rFonts w:ascii="Helvetica" w:hAnsi="Helvetica" w:cs="Helvetica"/>
              </w:rPr>
            </w:pPr>
            <w:r w:rsidRPr="00661D87">
              <w:rPr>
                <w:rFonts w:ascii="Helvetica" w:hAnsi="Helvetica" w:cs="Helvetica"/>
              </w:rPr>
              <w:t>Sridhar Chidam  [ Functional Platform Architecture ]</w:t>
            </w:r>
          </w:p>
        </w:tc>
        <w:tc>
          <w:tcPr>
            <w:tcW w:w="1587" w:type="dxa"/>
            <w:vAlign w:val="center"/>
          </w:tcPr>
          <w:p w14:paraId="3076DDCA" w14:textId="77777777" w:rsidR="007E000F" w:rsidRPr="00661D87" w:rsidRDefault="007E000F" w:rsidP="000216D7">
            <w:pPr>
              <w:jc w:val="center"/>
              <w:rPr>
                <w:rFonts w:ascii="Helvetica" w:hAnsi="Helvetica" w:cs="Helvetica"/>
              </w:rPr>
            </w:pPr>
            <w:r w:rsidRPr="00661D87">
              <w:rPr>
                <w:rFonts w:ascii="Helvetica" w:hAnsi="Helvetica" w:cs="Helvetica"/>
              </w:rPr>
              <w:t>schidam</w:t>
            </w:r>
          </w:p>
        </w:tc>
        <w:tc>
          <w:tcPr>
            <w:tcW w:w="1985" w:type="dxa"/>
            <w:vAlign w:val="center"/>
          </w:tcPr>
          <w:p w14:paraId="0EF6457D"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18D4929F"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10A496CE" w14:textId="77777777" w:rsidTr="007E000F">
        <w:trPr>
          <w:jc w:val="center"/>
        </w:trPr>
        <w:tc>
          <w:tcPr>
            <w:tcW w:w="4122" w:type="dxa"/>
            <w:vAlign w:val="center"/>
          </w:tcPr>
          <w:p w14:paraId="4137F5C5" w14:textId="77777777" w:rsidR="007E000F" w:rsidRPr="00661D87" w:rsidRDefault="007E000F" w:rsidP="000216D7">
            <w:pPr>
              <w:jc w:val="center"/>
              <w:rPr>
                <w:rFonts w:ascii="Helvetica" w:hAnsi="Helvetica" w:cs="Helvetica"/>
              </w:rPr>
            </w:pPr>
            <w:r w:rsidRPr="00661D87">
              <w:rPr>
                <w:rFonts w:ascii="Helvetica" w:hAnsi="Helvetica" w:cs="Helvetica"/>
              </w:rPr>
              <w:t>Michael Wohlfahrter</w:t>
            </w:r>
          </w:p>
        </w:tc>
        <w:tc>
          <w:tcPr>
            <w:tcW w:w="1587" w:type="dxa"/>
            <w:vAlign w:val="center"/>
          </w:tcPr>
          <w:p w14:paraId="1ADC65BA" w14:textId="77777777" w:rsidR="007E000F" w:rsidRPr="00661D87" w:rsidRDefault="007E000F" w:rsidP="000216D7">
            <w:pPr>
              <w:jc w:val="center"/>
              <w:rPr>
                <w:rFonts w:ascii="Helvetica" w:hAnsi="Helvetica" w:cs="Helvetica"/>
              </w:rPr>
            </w:pPr>
            <w:r w:rsidRPr="00661D87">
              <w:rPr>
                <w:rFonts w:ascii="Helvetica" w:hAnsi="Helvetica" w:cs="Helvetica"/>
              </w:rPr>
              <w:t>mwohlfah</w:t>
            </w:r>
          </w:p>
        </w:tc>
        <w:tc>
          <w:tcPr>
            <w:tcW w:w="1985" w:type="dxa"/>
            <w:vAlign w:val="center"/>
          </w:tcPr>
          <w:p w14:paraId="2B2864C5"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47AE9C07"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73CDA6D1" w14:textId="77777777" w:rsidTr="007E000F">
        <w:trPr>
          <w:jc w:val="center"/>
        </w:trPr>
        <w:tc>
          <w:tcPr>
            <w:tcW w:w="4122" w:type="dxa"/>
            <w:vAlign w:val="center"/>
          </w:tcPr>
          <w:p w14:paraId="153A23A5" w14:textId="77777777" w:rsidR="007E000F" w:rsidRPr="00661D87" w:rsidRDefault="007E000F" w:rsidP="000216D7">
            <w:pPr>
              <w:jc w:val="center"/>
              <w:rPr>
                <w:rFonts w:ascii="Helvetica" w:hAnsi="Helvetica" w:cs="Helvetica"/>
              </w:rPr>
            </w:pPr>
            <w:r w:rsidRPr="00661D87">
              <w:rPr>
                <w:rFonts w:ascii="Helvetica" w:hAnsi="Helvetica" w:cs="Helvetica"/>
              </w:rPr>
              <w:t>Tim Zuraw [SE Features]</w:t>
            </w:r>
          </w:p>
        </w:tc>
        <w:tc>
          <w:tcPr>
            <w:tcW w:w="1587" w:type="dxa"/>
            <w:vAlign w:val="center"/>
          </w:tcPr>
          <w:p w14:paraId="72763D5E" w14:textId="77777777" w:rsidR="007E000F" w:rsidRPr="00661D87" w:rsidRDefault="007E000F" w:rsidP="000216D7">
            <w:pPr>
              <w:jc w:val="center"/>
              <w:rPr>
                <w:rFonts w:ascii="Helvetica" w:hAnsi="Helvetica" w:cs="Helvetica"/>
              </w:rPr>
            </w:pPr>
            <w:r w:rsidRPr="00661D87">
              <w:rPr>
                <w:rFonts w:ascii="Helvetica" w:hAnsi="Helvetica" w:cs="Helvetica"/>
              </w:rPr>
              <w:t>tzuraw</w:t>
            </w:r>
          </w:p>
        </w:tc>
        <w:tc>
          <w:tcPr>
            <w:tcW w:w="1985" w:type="dxa"/>
            <w:vAlign w:val="center"/>
          </w:tcPr>
          <w:p w14:paraId="21E6E18E"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c>
          <w:tcPr>
            <w:tcW w:w="2938" w:type="dxa"/>
            <w:vAlign w:val="center"/>
          </w:tcPr>
          <w:p w14:paraId="3167BD15"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265C5870" w14:textId="77777777" w:rsidTr="007E000F">
        <w:trPr>
          <w:jc w:val="center"/>
        </w:trPr>
        <w:tc>
          <w:tcPr>
            <w:tcW w:w="4122" w:type="dxa"/>
            <w:vAlign w:val="center"/>
          </w:tcPr>
          <w:p w14:paraId="3385981D" w14:textId="77777777" w:rsidR="007E000F" w:rsidRPr="00661D87" w:rsidRDefault="007E000F" w:rsidP="000216D7">
            <w:pPr>
              <w:jc w:val="center"/>
              <w:rPr>
                <w:rFonts w:ascii="Helvetica" w:hAnsi="Helvetica" w:cs="Helvetica"/>
              </w:rPr>
            </w:pPr>
            <w:r w:rsidRPr="00661D87">
              <w:rPr>
                <w:rFonts w:ascii="Helvetica" w:hAnsi="Helvetica" w:cs="Helvetica"/>
              </w:rPr>
              <w:lastRenderedPageBreak/>
              <w:t>Nitin Kamboj [ADAS]</w:t>
            </w:r>
          </w:p>
        </w:tc>
        <w:tc>
          <w:tcPr>
            <w:tcW w:w="1587" w:type="dxa"/>
            <w:vAlign w:val="center"/>
          </w:tcPr>
          <w:p w14:paraId="27295180" w14:textId="77777777" w:rsidR="007E000F" w:rsidRPr="00661D87" w:rsidRDefault="007E000F" w:rsidP="000216D7">
            <w:pPr>
              <w:jc w:val="center"/>
              <w:rPr>
                <w:rFonts w:ascii="Helvetica" w:hAnsi="Helvetica" w:cs="Helvetica"/>
              </w:rPr>
            </w:pPr>
            <w:r w:rsidRPr="00661D87">
              <w:rPr>
                <w:rFonts w:ascii="Helvetica" w:hAnsi="Helvetica" w:cs="Helvetica"/>
              </w:rPr>
              <w:t>nkamboj</w:t>
            </w:r>
          </w:p>
        </w:tc>
        <w:tc>
          <w:tcPr>
            <w:tcW w:w="1985" w:type="dxa"/>
            <w:vAlign w:val="center"/>
          </w:tcPr>
          <w:p w14:paraId="63309E8C"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c>
          <w:tcPr>
            <w:tcW w:w="2938" w:type="dxa"/>
            <w:vAlign w:val="center"/>
          </w:tcPr>
          <w:p w14:paraId="5B3F4C3B"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7A114B18" w14:textId="77777777" w:rsidTr="007E000F">
        <w:trPr>
          <w:jc w:val="center"/>
        </w:trPr>
        <w:tc>
          <w:tcPr>
            <w:tcW w:w="4122" w:type="dxa"/>
            <w:vAlign w:val="center"/>
          </w:tcPr>
          <w:p w14:paraId="3FB994D5" w14:textId="77777777" w:rsidR="007E000F" w:rsidRPr="00661D87" w:rsidRDefault="007E000F" w:rsidP="000216D7">
            <w:pPr>
              <w:jc w:val="center"/>
              <w:rPr>
                <w:rFonts w:ascii="Helvetica" w:hAnsi="Helvetica" w:cs="Helvetica"/>
              </w:rPr>
            </w:pPr>
            <w:r w:rsidRPr="00661D87">
              <w:rPr>
                <w:rFonts w:ascii="Helvetica" w:hAnsi="Helvetica" w:cs="Helvetica"/>
              </w:rPr>
              <w:t>Aaron Mills [ ADAS ]</w:t>
            </w:r>
          </w:p>
        </w:tc>
        <w:tc>
          <w:tcPr>
            <w:tcW w:w="1587" w:type="dxa"/>
            <w:vAlign w:val="center"/>
          </w:tcPr>
          <w:p w14:paraId="4D8F888B" w14:textId="77777777" w:rsidR="007E000F" w:rsidRPr="00661D87" w:rsidRDefault="007E000F" w:rsidP="000216D7">
            <w:pPr>
              <w:jc w:val="center"/>
              <w:rPr>
                <w:rFonts w:ascii="Helvetica" w:hAnsi="Helvetica" w:cs="Helvetica"/>
              </w:rPr>
            </w:pPr>
            <w:r w:rsidRPr="00661D87">
              <w:rPr>
                <w:rFonts w:ascii="Helvetica" w:hAnsi="Helvetica" w:cs="Helvetica"/>
              </w:rPr>
              <w:t>amills2</w:t>
            </w:r>
          </w:p>
        </w:tc>
        <w:tc>
          <w:tcPr>
            <w:tcW w:w="1985" w:type="dxa"/>
            <w:vAlign w:val="center"/>
          </w:tcPr>
          <w:p w14:paraId="4C23E8D4"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18A7D7DF"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12D850FE" w14:textId="77777777" w:rsidTr="007E000F">
        <w:trPr>
          <w:jc w:val="center"/>
        </w:trPr>
        <w:tc>
          <w:tcPr>
            <w:tcW w:w="4122" w:type="dxa"/>
            <w:vAlign w:val="center"/>
          </w:tcPr>
          <w:p w14:paraId="047AC3B2" w14:textId="77777777" w:rsidR="007E000F" w:rsidRPr="00661D87" w:rsidRDefault="007E000F" w:rsidP="000216D7">
            <w:pPr>
              <w:jc w:val="center"/>
              <w:rPr>
                <w:rFonts w:ascii="Helvetica" w:hAnsi="Helvetica" w:cs="Helvetica"/>
              </w:rPr>
            </w:pPr>
            <w:r w:rsidRPr="00661D87">
              <w:rPr>
                <w:rFonts w:ascii="Helvetica" w:hAnsi="Helvetica" w:cs="Helvetica"/>
              </w:rPr>
              <w:t>Jeffrey Wallat [ CVPP Architecture ]</w:t>
            </w:r>
          </w:p>
        </w:tc>
        <w:tc>
          <w:tcPr>
            <w:tcW w:w="1587" w:type="dxa"/>
            <w:vAlign w:val="center"/>
          </w:tcPr>
          <w:p w14:paraId="74B22D65" w14:textId="77777777" w:rsidR="007E000F" w:rsidRPr="00661D87" w:rsidRDefault="007E000F" w:rsidP="000216D7">
            <w:pPr>
              <w:jc w:val="center"/>
              <w:rPr>
                <w:rFonts w:ascii="Helvetica" w:hAnsi="Helvetica" w:cs="Helvetica"/>
              </w:rPr>
            </w:pPr>
            <w:r w:rsidRPr="00661D87">
              <w:rPr>
                <w:rFonts w:ascii="Helvetica" w:hAnsi="Helvetica" w:cs="Helvetica"/>
              </w:rPr>
              <w:t>jwallat</w:t>
            </w:r>
          </w:p>
        </w:tc>
        <w:tc>
          <w:tcPr>
            <w:tcW w:w="1985" w:type="dxa"/>
            <w:vAlign w:val="center"/>
          </w:tcPr>
          <w:p w14:paraId="6091A65A"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4EA7B505"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406F8EBA" w14:textId="77777777" w:rsidTr="007E000F">
        <w:trPr>
          <w:jc w:val="center"/>
        </w:trPr>
        <w:tc>
          <w:tcPr>
            <w:tcW w:w="4122" w:type="dxa"/>
            <w:vAlign w:val="center"/>
          </w:tcPr>
          <w:p w14:paraId="0FA7E164" w14:textId="77777777" w:rsidR="007E000F" w:rsidRPr="00661D87" w:rsidRDefault="007E000F" w:rsidP="000216D7">
            <w:pPr>
              <w:jc w:val="center"/>
              <w:rPr>
                <w:rFonts w:ascii="Helvetica" w:hAnsi="Helvetica" w:cs="Helvetica"/>
              </w:rPr>
            </w:pPr>
            <w:r w:rsidRPr="00661D87">
              <w:rPr>
                <w:rFonts w:ascii="Helvetica" w:hAnsi="Helvetica" w:cs="Helvetica"/>
              </w:rPr>
              <w:t>Eric Eaton [ TCU ]</w:t>
            </w:r>
          </w:p>
        </w:tc>
        <w:tc>
          <w:tcPr>
            <w:tcW w:w="1587" w:type="dxa"/>
            <w:vAlign w:val="center"/>
          </w:tcPr>
          <w:p w14:paraId="367E66E3" w14:textId="77777777" w:rsidR="007E000F" w:rsidRPr="00661D87" w:rsidRDefault="007E000F" w:rsidP="000216D7">
            <w:pPr>
              <w:jc w:val="center"/>
              <w:rPr>
                <w:rFonts w:ascii="Helvetica" w:hAnsi="Helvetica" w:cs="Helvetica"/>
              </w:rPr>
            </w:pPr>
            <w:r w:rsidRPr="00661D87">
              <w:rPr>
                <w:rFonts w:ascii="Helvetica" w:hAnsi="Helvetica" w:cs="Helvetica"/>
              </w:rPr>
              <w:t>eeaton10</w:t>
            </w:r>
          </w:p>
        </w:tc>
        <w:tc>
          <w:tcPr>
            <w:tcW w:w="1985" w:type="dxa"/>
            <w:vAlign w:val="center"/>
          </w:tcPr>
          <w:p w14:paraId="21636341"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7CE38B9A"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7B3CFDD7" w14:textId="77777777" w:rsidTr="007E000F">
        <w:trPr>
          <w:jc w:val="center"/>
        </w:trPr>
        <w:tc>
          <w:tcPr>
            <w:tcW w:w="4122" w:type="dxa"/>
            <w:vAlign w:val="center"/>
          </w:tcPr>
          <w:p w14:paraId="12C3521C" w14:textId="77777777" w:rsidR="007E000F" w:rsidRPr="00661D87" w:rsidRDefault="007E000F" w:rsidP="000216D7">
            <w:pPr>
              <w:jc w:val="center"/>
              <w:rPr>
                <w:rFonts w:ascii="Helvetica" w:hAnsi="Helvetica" w:cs="Helvetica"/>
              </w:rPr>
            </w:pPr>
            <w:r w:rsidRPr="00661D87">
              <w:rPr>
                <w:rFonts w:ascii="Helvetica" w:hAnsi="Helvetica" w:cs="Helvetica"/>
              </w:rPr>
              <w:t>Kyaw Kyaw Soe [SE Features CV/C2]</w:t>
            </w:r>
          </w:p>
        </w:tc>
        <w:tc>
          <w:tcPr>
            <w:tcW w:w="1587" w:type="dxa"/>
            <w:vAlign w:val="center"/>
          </w:tcPr>
          <w:p w14:paraId="6A31BC29" w14:textId="77777777" w:rsidR="007E000F" w:rsidRPr="00661D87" w:rsidRDefault="007E000F" w:rsidP="000216D7">
            <w:pPr>
              <w:jc w:val="center"/>
              <w:rPr>
                <w:rFonts w:ascii="Helvetica" w:hAnsi="Helvetica" w:cs="Helvetica"/>
              </w:rPr>
            </w:pPr>
            <w:r w:rsidRPr="00661D87">
              <w:rPr>
                <w:rFonts w:ascii="Helvetica" w:hAnsi="Helvetica" w:cs="Helvetica"/>
              </w:rPr>
              <w:t>ksoe</w:t>
            </w:r>
          </w:p>
        </w:tc>
        <w:tc>
          <w:tcPr>
            <w:tcW w:w="1985" w:type="dxa"/>
            <w:vAlign w:val="center"/>
          </w:tcPr>
          <w:p w14:paraId="204E17F4"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6EF9ABB4"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3687A555" w14:textId="77777777" w:rsidTr="007E000F">
        <w:trPr>
          <w:jc w:val="center"/>
        </w:trPr>
        <w:tc>
          <w:tcPr>
            <w:tcW w:w="4122" w:type="dxa"/>
            <w:vAlign w:val="center"/>
          </w:tcPr>
          <w:p w14:paraId="6DE31F35" w14:textId="77777777" w:rsidR="007E000F" w:rsidRPr="00661D87" w:rsidRDefault="007E000F" w:rsidP="000216D7">
            <w:pPr>
              <w:jc w:val="center"/>
              <w:rPr>
                <w:rFonts w:ascii="Helvetica" w:hAnsi="Helvetica" w:cs="Helvetica"/>
              </w:rPr>
            </w:pPr>
            <w:r w:rsidRPr="00661D87">
              <w:rPr>
                <w:rFonts w:ascii="Helvetica" w:hAnsi="Helvetica" w:cs="Helvetica"/>
              </w:rPr>
              <w:t>Ritesh Pandya [ ECG ]</w:t>
            </w:r>
          </w:p>
        </w:tc>
        <w:tc>
          <w:tcPr>
            <w:tcW w:w="1587" w:type="dxa"/>
            <w:vAlign w:val="center"/>
          </w:tcPr>
          <w:p w14:paraId="3D312911" w14:textId="77777777" w:rsidR="007E000F" w:rsidRPr="00661D87" w:rsidRDefault="007E000F" w:rsidP="000216D7">
            <w:pPr>
              <w:jc w:val="center"/>
              <w:rPr>
                <w:rFonts w:ascii="Helvetica" w:hAnsi="Helvetica" w:cs="Helvetica"/>
              </w:rPr>
            </w:pPr>
            <w:r w:rsidRPr="00661D87">
              <w:rPr>
                <w:rFonts w:ascii="Helvetica" w:hAnsi="Helvetica" w:cs="Helvetica"/>
              </w:rPr>
              <w:t>rpandya</w:t>
            </w:r>
          </w:p>
        </w:tc>
        <w:tc>
          <w:tcPr>
            <w:tcW w:w="1985" w:type="dxa"/>
            <w:vAlign w:val="center"/>
          </w:tcPr>
          <w:p w14:paraId="27B01E3B"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2A8474F5"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5073D15E" w14:textId="77777777" w:rsidTr="007E000F">
        <w:trPr>
          <w:jc w:val="center"/>
        </w:trPr>
        <w:tc>
          <w:tcPr>
            <w:tcW w:w="4122" w:type="dxa"/>
            <w:vAlign w:val="center"/>
          </w:tcPr>
          <w:p w14:paraId="0CDE8EEA" w14:textId="77777777" w:rsidR="007E000F" w:rsidRPr="00661D87" w:rsidRDefault="007E000F" w:rsidP="000216D7">
            <w:pPr>
              <w:jc w:val="center"/>
              <w:rPr>
                <w:rFonts w:ascii="Helvetica" w:hAnsi="Helvetica" w:cs="Helvetica"/>
              </w:rPr>
            </w:pPr>
            <w:r w:rsidRPr="00661D87">
              <w:rPr>
                <w:rFonts w:ascii="Helvetica" w:hAnsi="Helvetica" w:cs="Helvetica"/>
              </w:rPr>
              <w:t>Ikhlas Abdulsaid [ BCM ]</w:t>
            </w:r>
          </w:p>
        </w:tc>
        <w:tc>
          <w:tcPr>
            <w:tcW w:w="1587" w:type="dxa"/>
            <w:vAlign w:val="center"/>
          </w:tcPr>
          <w:p w14:paraId="511D6319" w14:textId="77777777" w:rsidR="007E000F" w:rsidRPr="00661D87" w:rsidRDefault="007E000F" w:rsidP="000216D7">
            <w:pPr>
              <w:jc w:val="center"/>
              <w:rPr>
                <w:rFonts w:ascii="Helvetica" w:hAnsi="Helvetica" w:cs="Helvetica"/>
              </w:rPr>
            </w:pPr>
            <w:r w:rsidRPr="00661D87">
              <w:rPr>
                <w:rFonts w:ascii="Helvetica" w:hAnsi="Helvetica" w:cs="Helvetica"/>
              </w:rPr>
              <w:t>iabulsai</w:t>
            </w:r>
          </w:p>
        </w:tc>
        <w:tc>
          <w:tcPr>
            <w:tcW w:w="1985" w:type="dxa"/>
            <w:vAlign w:val="center"/>
          </w:tcPr>
          <w:p w14:paraId="29D3B5A9"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39ECE757"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78421766" w14:textId="77777777" w:rsidTr="007E000F">
        <w:trPr>
          <w:jc w:val="center"/>
        </w:trPr>
        <w:tc>
          <w:tcPr>
            <w:tcW w:w="4122" w:type="dxa"/>
            <w:vAlign w:val="center"/>
          </w:tcPr>
          <w:p w14:paraId="0633D80C" w14:textId="77777777" w:rsidR="007E000F" w:rsidRPr="00661D87" w:rsidRDefault="007E000F" w:rsidP="000216D7">
            <w:pPr>
              <w:jc w:val="center"/>
              <w:rPr>
                <w:rFonts w:ascii="Helvetica" w:hAnsi="Helvetica" w:cs="Helvetica"/>
              </w:rPr>
            </w:pPr>
            <w:r w:rsidRPr="00661D87">
              <w:rPr>
                <w:rFonts w:ascii="Helvetica" w:hAnsi="Helvetica" w:cs="Helvetica"/>
              </w:rPr>
              <w:t>Nada Ismail [ TCU ]</w:t>
            </w:r>
          </w:p>
        </w:tc>
        <w:tc>
          <w:tcPr>
            <w:tcW w:w="1587" w:type="dxa"/>
            <w:vAlign w:val="center"/>
          </w:tcPr>
          <w:p w14:paraId="0DF3F01F" w14:textId="77777777" w:rsidR="007E000F" w:rsidRPr="00661D87" w:rsidRDefault="007E000F" w:rsidP="000216D7">
            <w:pPr>
              <w:jc w:val="center"/>
              <w:rPr>
                <w:rFonts w:ascii="Helvetica" w:hAnsi="Helvetica" w:cs="Helvetica"/>
              </w:rPr>
            </w:pPr>
            <w:r w:rsidRPr="00661D87">
              <w:rPr>
                <w:rFonts w:ascii="Helvetica" w:hAnsi="Helvetica" w:cs="Helvetica"/>
              </w:rPr>
              <w:t>nismail6</w:t>
            </w:r>
          </w:p>
        </w:tc>
        <w:tc>
          <w:tcPr>
            <w:tcW w:w="1985" w:type="dxa"/>
            <w:vAlign w:val="center"/>
          </w:tcPr>
          <w:p w14:paraId="20B08729"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2F3DFDE5"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0BFC1B5A" w14:textId="77777777" w:rsidTr="007E000F">
        <w:trPr>
          <w:jc w:val="center"/>
        </w:trPr>
        <w:tc>
          <w:tcPr>
            <w:tcW w:w="4122" w:type="dxa"/>
            <w:vAlign w:val="center"/>
          </w:tcPr>
          <w:p w14:paraId="1A88A2C3" w14:textId="77777777" w:rsidR="007E000F" w:rsidRPr="00661D87" w:rsidRDefault="007E000F" w:rsidP="000216D7">
            <w:pPr>
              <w:jc w:val="center"/>
              <w:rPr>
                <w:rFonts w:ascii="Helvetica" w:hAnsi="Helvetica" w:cs="Helvetica"/>
              </w:rPr>
            </w:pPr>
            <w:r w:rsidRPr="00661D87">
              <w:rPr>
                <w:rFonts w:ascii="Helvetica" w:hAnsi="Helvetica" w:cs="Helvetica"/>
              </w:rPr>
              <w:t>Randy Chinoski [ BCM ]</w:t>
            </w:r>
          </w:p>
        </w:tc>
        <w:tc>
          <w:tcPr>
            <w:tcW w:w="1587" w:type="dxa"/>
            <w:vAlign w:val="center"/>
          </w:tcPr>
          <w:p w14:paraId="06D8CC50" w14:textId="77777777" w:rsidR="007E000F" w:rsidRPr="00661D87" w:rsidRDefault="007E000F" w:rsidP="000216D7">
            <w:pPr>
              <w:jc w:val="center"/>
              <w:rPr>
                <w:rFonts w:ascii="Helvetica" w:hAnsi="Helvetica" w:cs="Helvetica"/>
              </w:rPr>
            </w:pPr>
            <w:r w:rsidRPr="00661D87">
              <w:rPr>
                <w:rFonts w:ascii="Helvetica" w:hAnsi="Helvetica" w:cs="Helvetica"/>
              </w:rPr>
              <w:t>rchinosk</w:t>
            </w:r>
          </w:p>
        </w:tc>
        <w:tc>
          <w:tcPr>
            <w:tcW w:w="1985" w:type="dxa"/>
            <w:vAlign w:val="center"/>
          </w:tcPr>
          <w:p w14:paraId="41E226BA"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1BF47368"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5A61CDD9" w14:textId="77777777" w:rsidTr="007E000F">
        <w:trPr>
          <w:jc w:val="center"/>
        </w:trPr>
        <w:tc>
          <w:tcPr>
            <w:tcW w:w="4122" w:type="dxa"/>
            <w:vAlign w:val="center"/>
          </w:tcPr>
          <w:p w14:paraId="61B1F282" w14:textId="77777777" w:rsidR="007E000F" w:rsidRPr="00661D87" w:rsidRDefault="007E000F" w:rsidP="000216D7">
            <w:pPr>
              <w:jc w:val="center"/>
              <w:rPr>
                <w:rFonts w:ascii="Helvetica" w:hAnsi="Helvetica" w:cs="Helvetica"/>
              </w:rPr>
            </w:pPr>
            <w:r w:rsidRPr="00661D87">
              <w:rPr>
                <w:rFonts w:ascii="Helvetica" w:hAnsi="Helvetica" w:cs="Helvetica"/>
              </w:rPr>
              <w:t>Laura Check [ Sync ]</w:t>
            </w:r>
          </w:p>
        </w:tc>
        <w:tc>
          <w:tcPr>
            <w:tcW w:w="1587" w:type="dxa"/>
            <w:vAlign w:val="center"/>
          </w:tcPr>
          <w:p w14:paraId="02B14284" w14:textId="77777777" w:rsidR="007E000F" w:rsidRPr="00661D87" w:rsidRDefault="007E000F" w:rsidP="000216D7">
            <w:pPr>
              <w:jc w:val="center"/>
              <w:rPr>
                <w:rFonts w:ascii="Helvetica" w:hAnsi="Helvetica" w:cs="Helvetica"/>
              </w:rPr>
            </w:pPr>
            <w:r w:rsidRPr="00661D87">
              <w:rPr>
                <w:rFonts w:ascii="Helvetica" w:hAnsi="Helvetica" w:cs="Helvetica"/>
              </w:rPr>
              <w:t>lburek</w:t>
            </w:r>
          </w:p>
        </w:tc>
        <w:tc>
          <w:tcPr>
            <w:tcW w:w="1985" w:type="dxa"/>
            <w:vAlign w:val="center"/>
          </w:tcPr>
          <w:p w14:paraId="01E4A533"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3BA23F43"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344035F7" w14:textId="77777777" w:rsidTr="007E000F">
        <w:trPr>
          <w:jc w:val="center"/>
        </w:trPr>
        <w:tc>
          <w:tcPr>
            <w:tcW w:w="4122" w:type="dxa"/>
            <w:vAlign w:val="center"/>
          </w:tcPr>
          <w:p w14:paraId="7522ECDF" w14:textId="77777777" w:rsidR="007E000F" w:rsidRPr="00661D87" w:rsidRDefault="007E000F" w:rsidP="000216D7">
            <w:pPr>
              <w:jc w:val="center"/>
              <w:rPr>
                <w:rFonts w:ascii="Helvetica" w:hAnsi="Helvetica" w:cs="Helvetica"/>
              </w:rPr>
            </w:pPr>
            <w:r w:rsidRPr="00661D87">
              <w:rPr>
                <w:rFonts w:ascii="Helvetica" w:hAnsi="Helvetica" w:cs="Helvetica"/>
              </w:rPr>
              <w:t>Richard Luken [SE]</w:t>
            </w:r>
          </w:p>
        </w:tc>
        <w:tc>
          <w:tcPr>
            <w:tcW w:w="1587" w:type="dxa"/>
            <w:vAlign w:val="center"/>
          </w:tcPr>
          <w:p w14:paraId="57E62E8E" w14:textId="77777777" w:rsidR="007E000F" w:rsidRPr="00661D87" w:rsidRDefault="007E000F" w:rsidP="000216D7">
            <w:pPr>
              <w:jc w:val="center"/>
              <w:rPr>
                <w:rFonts w:ascii="Helvetica" w:hAnsi="Helvetica" w:cs="Helvetica"/>
              </w:rPr>
            </w:pPr>
            <w:r w:rsidRPr="00661D87">
              <w:rPr>
                <w:rFonts w:ascii="Helvetica" w:hAnsi="Helvetica" w:cs="Helvetica"/>
              </w:rPr>
              <w:t>rluken2</w:t>
            </w:r>
          </w:p>
        </w:tc>
        <w:tc>
          <w:tcPr>
            <w:tcW w:w="1985" w:type="dxa"/>
            <w:vAlign w:val="center"/>
          </w:tcPr>
          <w:p w14:paraId="507D5B36"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7421156F"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313AFA49" w14:textId="77777777" w:rsidTr="007E000F">
        <w:trPr>
          <w:jc w:val="center"/>
        </w:trPr>
        <w:tc>
          <w:tcPr>
            <w:tcW w:w="4122" w:type="dxa"/>
            <w:vAlign w:val="center"/>
          </w:tcPr>
          <w:p w14:paraId="1E631B46" w14:textId="77777777" w:rsidR="007E000F" w:rsidRPr="00661D87" w:rsidRDefault="007E000F" w:rsidP="000216D7">
            <w:pPr>
              <w:jc w:val="center"/>
              <w:rPr>
                <w:rFonts w:ascii="Helvetica" w:hAnsi="Helvetica" w:cs="Helvetica"/>
              </w:rPr>
            </w:pPr>
            <w:r w:rsidRPr="00661D87">
              <w:rPr>
                <w:rFonts w:ascii="Helvetica" w:hAnsi="Helvetica" w:cs="Helvetica"/>
              </w:rPr>
              <w:t>Stephen Orris [ NetCom ]</w:t>
            </w:r>
          </w:p>
        </w:tc>
        <w:tc>
          <w:tcPr>
            <w:tcW w:w="1587" w:type="dxa"/>
            <w:vAlign w:val="center"/>
          </w:tcPr>
          <w:p w14:paraId="5B1A1E66" w14:textId="77777777" w:rsidR="007E000F" w:rsidRPr="00661D87" w:rsidRDefault="007E000F" w:rsidP="000216D7">
            <w:pPr>
              <w:jc w:val="center"/>
              <w:rPr>
                <w:rFonts w:ascii="Helvetica" w:hAnsi="Helvetica" w:cs="Helvetica"/>
              </w:rPr>
            </w:pPr>
            <w:r w:rsidRPr="00661D87">
              <w:rPr>
                <w:rFonts w:ascii="Helvetica" w:hAnsi="Helvetica" w:cs="Helvetica"/>
              </w:rPr>
              <w:t>sorris1</w:t>
            </w:r>
          </w:p>
        </w:tc>
        <w:tc>
          <w:tcPr>
            <w:tcW w:w="1985" w:type="dxa"/>
            <w:vAlign w:val="center"/>
          </w:tcPr>
          <w:p w14:paraId="57371B87"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7827FDA7"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15658062" w14:textId="77777777" w:rsidTr="007E000F">
        <w:trPr>
          <w:jc w:val="center"/>
        </w:trPr>
        <w:tc>
          <w:tcPr>
            <w:tcW w:w="4122" w:type="dxa"/>
            <w:vAlign w:val="center"/>
          </w:tcPr>
          <w:p w14:paraId="3EA09DDC" w14:textId="77777777" w:rsidR="007E000F" w:rsidRPr="00661D87" w:rsidRDefault="007E000F" w:rsidP="000216D7">
            <w:pPr>
              <w:jc w:val="center"/>
              <w:rPr>
                <w:rFonts w:ascii="Helvetica" w:hAnsi="Helvetica" w:cs="Helvetica"/>
              </w:rPr>
            </w:pPr>
            <w:r w:rsidRPr="00661D87">
              <w:rPr>
                <w:rFonts w:ascii="Helvetica" w:hAnsi="Helvetica" w:cs="Helvetica"/>
              </w:rPr>
              <w:t>Alejandro Becerra [ feature modeler ]</w:t>
            </w:r>
          </w:p>
        </w:tc>
        <w:tc>
          <w:tcPr>
            <w:tcW w:w="1587" w:type="dxa"/>
            <w:vAlign w:val="center"/>
          </w:tcPr>
          <w:p w14:paraId="32D4C482" w14:textId="77777777" w:rsidR="007E000F" w:rsidRPr="00661D87" w:rsidRDefault="007E000F" w:rsidP="000216D7">
            <w:pPr>
              <w:jc w:val="center"/>
              <w:rPr>
                <w:rFonts w:ascii="Helvetica" w:hAnsi="Helvetica" w:cs="Helvetica"/>
              </w:rPr>
            </w:pPr>
            <w:r w:rsidRPr="00661D87">
              <w:rPr>
                <w:rFonts w:ascii="Helvetica" w:hAnsi="Helvetica" w:cs="Helvetica"/>
              </w:rPr>
              <w:t>jbecer16</w:t>
            </w:r>
          </w:p>
        </w:tc>
        <w:tc>
          <w:tcPr>
            <w:tcW w:w="1985" w:type="dxa"/>
            <w:vAlign w:val="center"/>
          </w:tcPr>
          <w:p w14:paraId="7B426D73" w14:textId="77777777" w:rsidR="007E000F" w:rsidRPr="00661D87" w:rsidRDefault="007E000F" w:rsidP="000216D7">
            <w:pPr>
              <w:jc w:val="center"/>
              <w:rPr>
                <w:rFonts w:ascii="Helvetica" w:hAnsi="Helvetica" w:cs="Helvetica"/>
              </w:rPr>
            </w:pPr>
            <w:r w:rsidRPr="00661D87">
              <w:rPr>
                <w:rFonts w:ascii="Helvetica" w:hAnsi="Helvetica" w:cs="Helvetica"/>
              </w:rPr>
              <w:t>Model Architect</w:t>
            </w:r>
          </w:p>
        </w:tc>
        <w:tc>
          <w:tcPr>
            <w:tcW w:w="2938" w:type="dxa"/>
            <w:vAlign w:val="center"/>
          </w:tcPr>
          <w:p w14:paraId="3E6DCD30"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0E2EEB6E" w14:textId="77777777" w:rsidTr="007E000F">
        <w:trPr>
          <w:jc w:val="center"/>
        </w:trPr>
        <w:tc>
          <w:tcPr>
            <w:tcW w:w="4122" w:type="dxa"/>
            <w:vAlign w:val="center"/>
          </w:tcPr>
          <w:p w14:paraId="71FAF030" w14:textId="77777777" w:rsidR="007E000F" w:rsidRPr="00661D87" w:rsidRDefault="007E000F" w:rsidP="000216D7">
            <w:pPr>
              <w:jc w:val="center"/>
              <w:rPr>
                <w:rFonts w:ascii="Helvetica" w:hAnsi="Helvetica" w:cs="Helvetica"/>
              </w:rPr>
            </w:pPr>
            <w:r w:rsidRPr="00661D87">
              <w:rPr>
                <w:rFonts w:ascii="Helvetica" w:hAnsi="Helvetica" w:cs="Helvetica"/>
              </w:rPr>
              <w:t>Ron Hammond [ SEM  ]</w:t>
            </w:r>
          </w:p>
        </w:tc>
        <w:tc>
          <w:tcPr>
            <w:tcW w:w="1587" w:type="dxa"/>
            <w:vAlign w:val="center"/>
          </w:tcPr>
          <w:p w14:paraId="42DD514E" w14:textId="77777777" w:rsidR="007E000F" w:rsidRPr="00661D87" w:rsidRDefault="007E000F" w:rsidP="000216D7">
            <w:pPr>
              <w:jc w:val="center"/>
              <w:rPr>
                <w:rFonts w:ascii="Helvetica" w:hAnsi="Helvetica" w:cs="Helvetica"/>
              </w:rPr>
            </w:pPr>
            <w:r w:rsidRPr="00661D87">
              <w:rPr>
                <w:rFonts w:ascii="Helvetica" w:hAnsi="Helvetica" w:cs="Helvetica"/>
              </w:rPr>
              <w:t>rhammo10</w:t>
            </w:r>
          </w:p>
        </w:tc>
        <w:tc>
          <w:tcPr>
            <w:tcW w:w="1985" w:type="dxa"/>
            <w:vAlign w:val="center"/>
          </w:tcPr>
          <w:p w14:paraId="6C24FE58"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623E617D"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5FB5C464" w14:textId="77777777" w:rsidTr="007E000F">
        <w:trPr>
          <w:jc w:val="center"/>
        </w:trPr>
        <w:tc>
          <w:tcPr>
            <w:tcW w:w="4122" w:type="dxa"/>
            <w:vAlign w:val="center"/>
          </w:tcPr>
          <w:p w14:paraId="390A8778" w14:textId="77777777" w:rsidR="007E000F" w:rsidRPr="00661D87" w:rsidRDefault="007E000F" w:rsidP="000216D7">
            <w:pPr>
              <w:jc w:val="center"/>
              <w:rPr>
                <w:rFonts w:ascii="Helvetica" w:hAnsi="Helvetica" w:cs="Helvetica"/>
              </w:rPr>
            </w:pPr>
            <w:r w:rsidRPr="00661D87">
              <w:rPr>
                <w:rFonts w:ascii="Helvetica" w:hAnsi="Helvetica" w:cs="Helvetica"/>
              </w:rPr>
              <w:t>Tarik Safir [ Bed Radar ]</w:t>
            </w:r>
          </w:p>
        </w:tc>
        <w:tc>
          <w:tcPr>
            <w:tcW w:w="1587" w:type="dxa"/>
            <w:vAlign w:val="center"/>
          </w:tcPr>
          <w:p w14:paraId="63FBDC63" w14:textId="77777777" w:rsidR="007E000F" w:rsidRPr="00661D87" w:rsidRDefault="007E000F" w:rsidP="000216D7">
            <w:pPr>
              <w:jc w:val="center"/>
              <w:rPr>
                <w:rFonts w:ascii="Helvetica" w:hAnsi="Helvetica" w:cs="Helvetica"/>
              </w:rPr>
            </w:pPr>
            <w:r w:rsidRPr="00661D87">
              <w:rPr>
                <w:rFonts w:ascii="Helvetica" w:hAnsi="Helvetica" w:cs="Helvetica"/>
              </w:rPr>
              <w:t>tsafir</w:t>
            </w:r>
          </w:p>
        </w:tc>
        <w:tc>
          <w:tcPr>
            <w:tcW w:w="1985" w:type="dxa"/>
            <w:vAlign w:val="center"/>
          </w:tcPr>
          <w:p w14:paraId="264060EF"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0ED36AD2"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4B11CEE7" w14:textId="77777777" w:rsidTr="007E000F">
        <w:trPr>
          <w:jc w:val="center"/>
        </w:trPr>
        <w:tc>
          <w:tcPr>
            <w:tcW w:w="4122" w:type="dxa"/>
            <w:vAlign w:val="center"/>
          </w:tcPr>
          <w:p w14:paraId="5B3C22D1" w14:textId="77777777" w:rsidR="007E000F" w:rsidRPr="00661D87" w:rsidRDefault="007E000F" w:rsidP="000216D7">
            <w:pPr>
              <w:jc w:val="center"/>
              <w:rPr>
                <w:rFonts w:ascii="Helvetica" w:hAnsi="Helvetica" w:cs="Helvetica"/>
              </w:rPr>
            </w:pPr>
            <w:r w:rsidRPr="00661D87">
              <w:rPr>
                <w:rFonts w:ascii="Helvetica" w:hAnsi="Helvetica" w:cs="Helvetica"/>
              </w:rPr>
              <w:t>Yamen Taleb [FordPass]</w:t>
            </w:r>
          </w:p>
        </w:tc>
        <w:tc>
          <w:tcPr>
            <w:tcW w:w="1587" w:type="dxa"/>
            <w:vAlign w:val="center"/>
          </w:tcPr>
          <w:p w14:paraId="2D109ABF" w14:textId="77777777" w:rsidR="007E000F" w:rsidRPr="00661D87" w:rsidRDefault="007E000F" w:rsidP="000216D7">
            <w:pPr>
              <w:jc w:val="center"/>
              <w:rPr>
                <w:rFonts w:ascii="Helvetica" w:hAnsi="Helvetica" w:cs="Helvetica"/>
              </w:rPr>
            </w:pPr>
            <w:r w:rsidRPr="00661D87">
              <w:rPr>
                <w:rFonts w:ascii="Helvetica" w:hAnsi="Helvetica" w:cs="Helvetica"/>
              </w:rPr>
              <w:t>ytaleb</w:t>
            </w:r>
          </w:p>
        </w:tc>
        <w:tc>
          <w:tcPr>
            <w:tcW w:w="1985" w:type="dxa"/>
            <w:vAlign w:val="center"/>
          </w:tcPr>
          <w:p w14:paraId="28CF1927"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c>
          <w:tcPr>
            <w:tcW w:w="2938" w:type="dxa"/>
            <w:vAlign w:val="center"/>
          </w:tcPr>
          <w:p w14:paraId="2C04B148"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3AFC3ADF" w14:textId="77777777" w:rsidTr="007E000F">
        <w:trPr>
          <w:jc w:val="center"/>
        </w:trPr>
        <w:tc>
          <w:tcPr>
            <w:tcW w:w="4122" w:type="dxa"/>
            <w:vAlign w:val="center"/>
          </w:tcPr>
          <w:p w14:paraId="053B5328" w14:textId="77777777" w:rsidR="007E000F" w:rsidRPr="00661D87" w:rsidRDefault="007E000F" w:rsidP="000216D7">
            <w:pPr>
              <w:jc w:val="center"/>
              <w:rPr>
                <w:rFonts w:ascii="Helvetica" w:hAnsi="Helvetica" w:cs="Helvetica"/>
              </w:rPr>
            </w:pPr>
            <w:r w:rsidRPr="00661D87">
              <w:rPr>
                <w:rFonts w:ascii="Helvetica" w:hAnsi="Helvetica" w:cs="Helvetica"/>
              </w:rPr>
              <w:t>Medha Karkare [ R&amp;A Software Architect (and camera service background) ]</w:t>
            </w:r>
          </w:p>
        </w:tc>
        <w:tc>
          <w:tcPr>
            <w:tcW w:w="1587" w:type="dxa"/>
            <w:vAlign w:val="center"/>
          </w:tcPr>
          <w:p w14:paraId="4FF1D3D6" w14:textId="77777777" w:rsidR="007E000F" w:rsidRPr="00661D87" w:rsidRDefault="007E000F" w:rsidP="000216D7">
            <w:pPr>
              <w:jc w:val="center"/>
              <w:rPr>
                <w:rFonts w:ascii="Helvetica" w:hAnsi="Helvetica" w:cs="Helvetica"/>
              </w:rPr>
            </w:pPr>
            <w:r w:rsidRPr="00661D87">
              <w:rPr>
                <w:rFonts w:ascii="Helvetica" w:hAnsi="Helvetica" w:cs="Helvetica"/>
              </w:rPr>
              <w:t>mkarkare</w:t>
            </w:r>
          </w:p>
        </w:tc>
        <w:tc>
          <w:tcPr>
            <w:tcW w:w="1985" w:type="dxa"/>
            <w:vAlign w:val="center"/>
          </w:tcPr>
          <w:p w14:paraId="6171DEFD"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68846AA5"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6E2B353B" w14:textId="77777777" w:rsidTr="007E000F">
        <w:trPr>
          <w:jc w:val="center"/>
        </w:trPr>
        <w:tc>
          <w:tcPr>
            <w:tcW w:w="4122" w:type="dxa"/>
            <w:vAlign w:val="center"/>
          </w:tcPr>
          <w:p w14:paraId="796B4B4F" w14:textId="77777777" w:rsidR="007E000F" w:rsidRPr="00661D87" w:rsidRDefault="007E000F" w:rsidP="000216D7">
            <w:pPr>
              <w:jc w:val="center"/>
              <w:rPr>
                <w:rFonts w:ascii="Helvetica" w:hAnsi="Helvetica" w:cs="Helvetica"/>
              </w:rPr>
            </w:pPr>
            <w:r w:rsidRPr="00661D87">
              <w:rPr>
                <w:rFonts w:ascii="Helvetica" w:hAnsi="Helvetica" w:cs="Helvetica"/>
              </w:rPr>
              <w:t>Paul Linden [Quality]</w:t>
            </w:r>
          </w:p>
        </w:tc>
        <w:tc>
          <w:tcPr>
            <w:tcW w:w="1587" w:type="dxa"/>
            <w:vAlign w:val="center"/>
          </w:tcPr>
          <w:p w14:paraId="24350EC9" w14:textId="77777777" w:rsidR="007E000F" w:rsidRPr="00661D87" w:rsidRDefault="007E000F" w:rsidP="000216D7">
            <w:pPr>
              <w:jc w:val="center"/>
              <w:rPr>
                <w:rFonts w:ascii="Helvetica" w:hAnsi="Helvetica" w:cs="Helvetica"/>
              </w:rPr>
            </w:pPr>
            <w:r w:rsidRPr="00661D87">
              <w:rPr>
                <w:rFonts w:ascii="Helvetica" w:hAnsi="Helvetica" w:cs="Helvetica"/>
              </w:rPr>
              <w:t>plinden6</w:t>
            </w:r>
          </w:p>
        </w:tc>
        <w:tc>
          <w:tcPr>
            <w:tcW w:w="1985" w:type="dxa"/>
            <w:vAlign w:val="center"/>
          </w:tcPr>
          <w:p w14:paraId="62E5FEA1"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2C665DDA"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36EE5B5E" w14:textId="77777777" w:rsidTr="007E000F">
        <w:trPr>
          <w:jc w:val="center"/>
        </w:trPr>
        <w:tc>
          <w:tcPr>
            <w:tcW w:w="4122" w:type="dxa"/>
            <w:vAlign w:val="center"/>
          </w:tcPr>
          <w:p w14:paraId="0AA60BC0" w14:textId="77777777" w:rsidR="007E000F" w:rsidRPr="00661D87" w:rsidRDefault="007E000F" w:rsidP="000216D7">
            <w:pPr>
              <w:jc w:val="center"/>
              <w:rPr>
                <w:rFonts w:ascii="Helvetica" w:hAnsi="Helvetica" w:cs="Helvetica"/>
              </w:rPr>
            </w:pPr>
            <w:r w:rsidRPr="00661D87">
              <w:rPr>
                <w:rFonts w:ascii="Helvetica" w:hAnsi="Helvetica" w:cs="Helvetica"/>
              </w:rPr>
              <w:t>Dan Sullivan [ Power Supply ]</w:t>
            </w:r>
          </w:p>
        </w:tc>
        <w:tc>
          <w:tcPr>
            <w:tcW w:w="1587" w:type="dxa"/>
            <w:vAlign w:val="center"/>
          </w:tcPr>
          <w:p w14:paraId="1F1D8D35" w14:textId="77777777" w:rsidR="007E000F" w:rsidRPr="00661D87" w:rsidRDefault="007E000F" w:rsidP="000216D7">
            <w:pPr>
              <w:jc w:val="center"/>
              <w:rPr>
                <w:rFonts w:ascii="Helvetica" w:hAnsi="Helvetica" w:cs="Helvetica"/>
              </w:rPr>
            </w:pPr>
            <w:r w:rsidRPr="00661D87">
              <w:rPr>
                <w:rFonts w:ascii="Helvetica" w:hAnsi="Helvetica" w:cs="Helvetica"/>
              </w:rPr>
              <w:t>dsulli30</w:t>
            </w:r>
          </w:p>
        </w:tc>
        <w:tc>
          <w:tcPr>
            <w:tcW w:w="1985" w:type="dxa"/>
            <w:vAlign w:val="center"/>
          </w:tcPr>
          <w:p w14:paraId="780495CC"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62F39D81"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43079C4F" w14:textId="77777777" w:rsidTr="007E000F">
        <w:trPr>
          <w:jc w:val="center"/>
        </w:trPr>
        <w:tc>
          <w:tcPr>
            <w:tcW w:w="4122" w:type="dxa"/>
            <w:vAlign w:val="center"/>
          </w:tcPr>
          <w:p w14:paraId="71340880" w14:textId="77777777" w:rsidR="007E000F" w:rsidRPr="00661D87" w:rsidRDefault="007E000F" w:rsidP="000216D7">
            <w:pPr>
              <w:jc w:val="center"/>
              <w:rPr>
                <w:rFonts w:ascii="Helvetica" w:hAnsi="Helvetica" w:cs="Helvetica"/>
              </w:rPr>
            </w:pPr>
            <w:r w:rsidRPr="00661D87">
              <w:rPr>
                <w:rFonts w:ascii="Helvetica" w:hAnsi="Helvetica" w:cs="Helvetica"/>
              </w:rPr>
              <w:t>Bruce Williams [ Physical Electrical Architecture ]</w:t>
            </w:r>
          </w:p>
        </w:tc>
        <w:tc>
          <w:tcPr>
            <w:tcW w:w="1587" w:type="dxa"/>
            <w:vAlign w:val="center"/>
          </w:tcPr>
          <w:p w14:paraId="74371128" w14:textId="77777777" w:rsidR="007E000F" w:rsidRPr="00661D87" w:rsidRDefault="007E000F" w:rsidP="000216D7">
            <w:pPr>
              <w:jc w:val="center"/>
              <w:rPr>
                <w:rFonts w:ascii="Helvetica" w:hAnsi="Helvetica" w:cs="Helvetica"/>
              </w:rPr>
            </w:pPr>
            <w:r w:rsidRPr="00661D87">
              <w:rPr>
                <w:rFonts w:ascii="Helvetica" w:hAnsi="Helvetica" w:cs="Helvetica"/>
              </w:rPr>
              <w:t>bwilli28</w:t>
            </w:r>
          </w:p>
        </w:tc>
        <w:tc>
          <w:tcPr>
            <w:tcW w:w="1985" w:type="dxa"/>
            <w:vAlign w:val="center"/>
          </w:tcPr>
          <w:p w14:paraId="54CC883D"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459367F3"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2B191B68" w14:textId="77777777" w:rsidTr="007E000F">
        <w:trPr>
          <w:jc w:val="center"/>
        </w:trPr>
        <w:tc>
          <w:tcPr>
            <w:tcW w:w="4122" w:type="dxa"/>
            <w:vAlign w:val="center"/>
          </w:tcPr>
          <w:p w14:paraId="16046409" w14:textId="77777777" w:rsidR="007E000F" w:rsidRPr="00661D87" w:rsidRDefault="007E000F" w:rsidP="000216D7">
            <w:pPr>
              <w:jc w:val="center"/>
              <w:rPr>
                <w:rFonts w:ascii="Helvetica" w:hAnsi="Helvetica" w:cs="Helvetica"/>
              </w:rPr>
            </w:pPr>
            <w:r w:rsidRPr="00661D87">
              <w:rPr>
                <w:rFonts w:ascii="Helvetica" w:hAnsi="Helvetica" w:cs="Helvetica"/>
              </w:rPr>
              <w:t>John Ricks [ Body Control ]</w:t>
            </w:r>
          </w:p>
        </w:tc>
        <w:tc>
          <w:tcPr>
            <w:tcW w:w="1587" w:type="dxa"/>
            <w:vAlign w:val="center"/>
          </w:tcPr>
          <w:p w14:paraId="417E5EDF" w14:textId="77777777" w:rsidR="007E000F" w:rsidRPr="00661D87" w:rsidRDefault="007E000F" w:rsidP="000216D7">
            <w:pPr>
              <w:jc w:val="center"/>
              <w:rPr>
                <w:rFonts w:ascii="Helvetica" w:hAnsi="Helvetica" w:cs="Helvetica"/>
              </w:rPr>
            </w:pPr>
            <w:r w:rsidRPr="00661D87">
              <w:rPr>
                <w:rFonts w:ascii="Helvetica" w:hAnsi="Helvetica" w:cs="Helvetica"/>
              </w:rPr>
              <w:t>jricks7</w:t>
            </w:r>
          </w:p>
        </w:tc>
        <w:tc>
          <w:tcPr>
            <w:tcW w:w="1985" w:type="dxa"/>
            <w:vAlign w:val="center"/>
          </w:tcPr>
          <w:p w14:paraId="341C2E93"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38338243"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55B29506" w14:textId="77777777" w:rsidTr="007E000F">
        <w:trPr>
          <w:jc w:val="center"/>
        </w:trPr>
        <w:tc>
          <w:tcPr>
            <w:tcW w:w="4122" w:type="dxa"/>
            <w:vAlign w:val="center"/>
          </w:tcPr>
          <w:p w14:paraId="7D3D412A" w14:textId="77777777" w:rsidR="007E000F" w:rsidRPr="00661D87" w:rsidRDefault="007E000F" w:rsidP="000216D7">
            <w:pPr>
              <w:jc w:val="center"/>
              <w:rPr>
                <w:rFonts w:ascii="Helvetica" w:hAnsi="Helvetica" w:cs="Helvetica"/>
              </w:rPr>
            </w:pPr>
            <w:r w:rsidRPr="00661D87">
              <w:rPr>
                <w:rFonts w:ascii="Helvetica" w:hAnsi="Helvetica" w:cs="Helvetica"/>
              </w:rPr>
              <w:t>Jim Weinfurther [ Body Control ]</w:t>
            </w:r>
          </w:p>
        </w:tc>
        <w:tc>
          <w:tcPr>
            <w:tcW w:w="1587" w:type="dxa"/>
            <w:vAlign w:val="center"/>
          </w:tcPr>
          <w:p w14:paraId="31F9E70A" w14:textId="77777777" w:rsidR="007E000F" w:rsidRPr="00661D87" w:rsidRDefault="007E000F" w:rsidP="000216D7">
            <w:pPr>
              <w:jc w:val="center"/>
              <w:rPr>
                <w:rFonts w:ascii="Helvetica" w:hAnsi="Helvetica" w:cs="Helvetica"/>
              </w:rPr>
            </w:pPr>
            <w:r w:rsidRPr="00661D87">
              <w:rPr>
                <w:rFonts w:ascii="Helvetica" w:hAnsi="Helvetica" w:cs="Helvetica"/>
              </w:rPr>
              <w:t>jweinfur</w:t>
            </w:r>
          </w:p>
        </w:tc>
        <w:tc>
          <w:tcPr>
            <w:tcW w:w="1985" w:type="dxa"/>
            <w:vAlign w:val="center"/>
          </w:tcPr>
          <w:p w14:paraId="227B539A"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7043020D"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0B0C0A1F" w14:textId="77777777" w:rsidTr="007E000F">
        <w:trPr>
          <w:jc w:val="center"/>
        </w:trPr>
        <w:tc>
          <w:tcPr>
            <w:tcW w:w="4122" w:type="dxa"/>
            <w:vAlign w:val="center"/>
          </w:tcPr>
          <w:p w14:paraId="3F0BDB06" w14:textId="416751EE" w:rsidR="007E000F" w:rsidRPr="00661D87" w:rsidRDefault="007E000F" w:rsidP="000216D7">
            <w:pPr>
              <w:jc w:val="center"/>
              <w:rPr>
                <w:rFonts w:ascii="Helvetica" w:hAnsi="Helvetica" w:cs="Helvetica"/>
              </w:rPr>
            </w:pPr>
            <w:r w:rsidRPr="00661D87">
              <w:rPr>
                <w:rFonts w:ascii="Helvetica" w:hAnsi="Helvetica" w:cs="Helvetica"/>
              </w:rPr>
              <w:t>John Budaj [ Physical Electrical Architecture]</w:t>
            </w:r>
          </w:p>
        </w:tc>
        <w:tc>
          <w:tcPr>
            <w:tcW w:w="1587" w:type="dxa"/>
            <w:vAlign w:val="center"/>
          </w:tcPr>
          <w:p w14:paraId="44DE58D6" w14:textId="77777777" w:rsidR="007E000F" w:rsidRPr="00661D87" w:rsidRDefault="007E000F" w:rsidP="000216D7">
            <w:pPr>
              <w:jc w:val="center"/>
              <w:rPr>
                <w:rFonts w:ascii="Helvetica" w:hAnsi="Helvetica" w:cs="Helvetica"/>
              </w:rPr>
            </w:pPr>
            <w:r w:rsidRPr="00661D87">
              <w:rPr>
                <w:rFonts w:ascii="Helvetica" w:hAnsi="Helvetica" w:cs="Helvetica"/>
              </w:rPr>
              <w:t>jbudaj</w:t>
            </w:r>
          </w:p>
        </w:tc>
        <w:tc>
          <w:tcPr>
            <w:tcW w:w="1985" w:type="dxa"/>
            <w:vAlign w:val="center"/>
          </w:tcPr>
          <w:p w14:paraId="047A787B"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696CB942"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r w:rsidR="007E000F" w:rsidRPr="00661D87" w14:paraId="2E11FEB1" w14:textId="77777777" w:rsidTr="007E000F">
        <w:trPr>
          <w:jc w:val="center"/>
        </w:trPr>
        <w:tc>
          <w:tcPr>
            <w:tcW w:w="4122" w:type="dxa"/>
            <w:vAlign w:val="center"/>
          </w:tcPr>
          <w:p w14:paraId="67ED0560" w14:textId="77777777" w:rsidR="007E000F" w:rsidRPr="00661D87" w:rsidRDefault="007E000F" w:rsidP="000216D7">
            <w:pPr>
              <w:jc w:val="center"/>
              <w:rPr>
                <w:rFonts w:ascii="Helvetica" w:hAnsi="Helvetica" w:cs="Helvetica"/>
              </w:rPr>
            </w:pPr>
            <w:r w:rsidRPr="00661D87">
              <w:rPr>
                <w:rFonts w:ascii="Helvetica" w:hAnsi="Helvetica" w:cs="Helvetica"/>
              </w:rPr>
              <w:t>Stuart Salter [ Power Supply ]</w:t>
            </w:r>
          </w:p>
        </w:tc>
        <w:tc>
          <w:tcPr>
            <w:tcW w:w="1587" w:type="dxa"/>
            <w:vAlign w:val="center"/>
          </w:tcPr>
          <w:p w14:paraId="0AF423F9" w14:textId="77777777" w:rsidR="007E000F" w:rsidRPr="00661D87" w:rsidRDefault="007E000F" w:rsidP="000216D7">
            <w:pPr>
              <w:jc w:val="center"/>
              <w:rPr>
                <w:rFonts w:ascii="Helvetica" w:hAnsi="Helvetica" w:cs="Helvetica"/>
              </w:rPr>
            </w:pPr>
            <w:r w:rsidRPr="00661D87">
              <w:rPr>
                <w:rFonts w:ascii="Helvetica" w:hAnsi="Helvetica" w:cs="Helvetica"/>
              </w:rPr>
              <w:t>ssalter</w:t>
            </w:r>
          </w:p>
        </w:tc>
        <w:tc>
          <w:tcPr>
            <w:tcW w:w="1985" w:type="dxa"/>
            <w:vAlign w:val="center"/>
          </w:tcPr>
          <w:p w14:paraId="5BCD4615" w14:textId="77777777" w:rsidR="007E000F" w:rsidRPr="00661D87" w:rsidRDefault="007E000F" w:rsidP="000216D7">
            <w:pPr>
              <w:jc w:val="center"/>
              <w:rPr>
                <w:rFonts w:ascii="Helvetica" w:hAnsi="Helvetica" w:cs="Helvetica"/>
              </w:rPr>
            </w:pPr>
            <w:r w:rsidRPr="00661D87">
              <w:rPr>
                <w:rFonts w:ascii="Helvetica" w:hAnsi="Helvetica" w:cs="Helvetica"/>
              </w:rPr>
              <w:t>System Architect</w:t>
            </w:r>
          </w:p>
        </w:tc>
        <w:tc>
          <w:tcPr>
            <w:tcW w:w="2938" w:type="dxa"/>
            <w:vAlign w:val="center"/>
          </w:tcPr>
          <w:p w14:paraId="6D068465" w14:textId="77777777" w:rsidR="007E000F" w:rsidRPr="00661D87" w:rsidRDefault="007E000F" w:rsidP="000216D7">
            <w:pPr>
              <w:jc w:val="center"/>
              <w:rPr>
                <w:rFonts w:ascii="Helvetica" w:hAnsi="Helvetica" w:cs="Helvetica"/>
              </w:rPr>
            </w:pPr>
            <w:r w:rsidRPr="00661D87">
              <w:rPr>
                <w:rFonts w:ascii="Helvetica" w:hAnsi="Helvetica" w:cs="Helvetica"/>
              </w:rPr>
              <w:t>Systems Engineer</w:t>
            </w:r>
          </w:p>
        </w:tc>
      </w:tr>
    </w:tbl>
    <w:p w14:paraId="5AC6B4A6" w14:textId="140D3586" w:rsidR="00661D87" w:rsidRDefault="00661D87" w:rsidP="00510817">
      <w:pPr>
        <w:keepLines/>
        <w:rPr>
          <w:rFonts w:ascii="Courier New" w:hAnsi="Courier New" w:cs="Times"/>
        </w:rPr>
      </w:pPr>
    </w:p>
    <w:p w14:paraId="66B9AC62" w14:textId="7AFB7BA1" w:rsidR="00514EE8" w:rsidRDefault="00514EE8" w:rsidP="0027671B">
      <w:pPr>
        <w:pStyle w:val="Heading2"/>
      </w:pPr>
      <w:bookmarkStart w:id="19" w:name="_Toc74903903"/>
      <w:r>
        <w:t>Document Organization</w:t>
      </w:r>
      <w:bookmarkEnd w:id="19"/>
    </w:p>
    <w:p w14:paraId="7C1729A1" w14:textId="77777777" w:rsidR="00514EE8" w:rsidRDefault="00514EE8" w:rsidP="00EB673B">
      <w:pPr>
        <w:pStyle w:val="Heading3"/>
        <w:numPr>
          <w:ilvl w:val="2"/>
          <w:numId w:val="9"/>
        </w:numPr>
      </w:pPr>
      <w:bookmarkStart w:id="20" w:name="_Toc519694212"/>
      <w:bookmarkStart w:id="21" w:name="_Toc420397665"/>
      <w:bookmarkStart w:id="22" w:name="_Toc74903904"/>
      <w:r>
        <w:t>Document Context</w:t>
      </w:r>
      <w:bookmarkEnd w:id="20"/>
      <w:bookmarkEnd w:id="21"/>
      <w:bookmarkEnd w:id="22"/>
    </w:p>
    <w:p w14:paraId="1FA4F343" w14:textId="4C245A1E" w:rsidR="00514EE8" w:rsidRDefault="00514EE8" w:rsidP="00514EE8">
      <w:pPr>
        <w:pStyle w:val="BlockText"/>
        <w:ind w:left="0" w:hanging="11"/>
      </w:pPr>
      <w:r>
        <w:t xml:space="preserve">Refer to the </w:t>
      </w:r>
      <w:hyperlink r:id="rId15" w:history="1">
        <w:r w:rsidRPr="007312EA">
          <w:rPr>
            <w:rStyle w:val="Hyperlink"/>
          </w:rPr>
          <w:t>Specification Structure page</w:t>
        </w:r>
      </w:hyperlink>
      <w:r>
        <w:t xml:space="preserve"> in the </w:t>
      </w:r>
      <w:hyperlink r:id="rId16"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3" w:name="_Toc74903905"/>
      <w:r w:rsidRPr="007C20FA">
        <w:t xml:space="preserve">Document </w:t>
      </w:r>
      <w:bookmarkEnd w:id="17"/>
      <w:bookmarkEnd w:id="18"/>
      <w:r w:rsidR="00514EE8">
        <w:t>Structure</w:t>
      </w:r>
      <w:bookmarkEnd w:id="23"/>
    </w:p>
    <w:p w14:paraId="4001D09D" w14:textId="33E13FBD" w:rsidR="0027671B" w:rsidRDefault="0027671B" w:rsidP="0027671B">
      <w:pPr>
        <w:pStyle w:val="BodyText"/>
        <w:ind w:right="142"/>
        <w:rPr>
          <w:rFonts w:cs="Arial"/>
          <w:lang w:val="en-US"/>
        </w:rPr>
      </w:pPr>
      <w:r w:rsidRPr="007C20FA">
        <w:rPr>
          <w:rFonts w:cs="Arial"/>
          <w:lang w:val="en-US"/>
        </w:rPr>
        <w:t>The structure of this document is explained below:</w:t>
      </w:r>
    </w:p>
    <w:p w14:paraId="63570EC0" w14:textId="77777777" w:rsidR="009B0BF0" w:rsidRPr="007C20FA" w:rsidRDefault="009B0BF0" w:rsidP="0027671B">
      <w:pPr>
        <w:pStyle w:val="BodyText"/>
        <w:ind w:right="142"/>
        <w:rPr>
          <w:rFonts w:cs="Arial"/>
          <w:lang w:val="en-US"/>
        </w:rPr>
      </w:pPr>
    </w:p>
    <w:p w14:paraId="6B5EDD29" w14:textId="2A071856" w:rsidR="009B0BF0" w:rsidRPr="007C20FA" w:rsidRDefault="009B0BF0" w:rsidP="009B0BF0">
      <w:pPr>
        <w:pStyle w:val="BodyText"/>
        <w:tabs>
          <w:tab w:val="clear" w:pos="1134"/>
          <w:tab w:val="clear" w:pos="3402"/>
          <w:tab w:val="left" w:pos="2977"/>
        </w:tabs>
        <w:ind w:left="3261" w:right="142" w:hanging="2693"/>
        <w:rPr>
          <w:rFonts w:cs="Arial"/>
          <w:lang w:val="en-US"/>
        </w:rPr>
      </w:pPr>
      <w:r w:rsidRPr="00126516">
        <w:rPr>
          <w:rFonts w:cs="Arial"/>
          <w:b/>
          <w:bCs/>
          <w:lang w:val="en-US"/>
        </w:rPr>
        <w:fldChar w:fldCharType="begin"/>
      </w:r>
      <w:r w:rsidRPr="00126516">
        <w:rPr>
          <w:rFonts w:cs="Arial"/>
          <w:b/>
          <w:lang w:val="en-US"/>
        </w:rPr>
        <w:instrText xml:space="preserve"> REF _Ref51772562 \h </w:instrText>
      </w:r>
      <w:r w:rsidRPr="00126516">
        <w:rPr>
          <w:rFonts w:cs="Arial"/>
          <w:b/>
          <w:bCs/>
          <w:lang w:val="en-US"/>
        </w:rPr>
        <w:instrText xml:space="preserve"> \* MERGEFORMAT </w:instrText>
      </w:r>
      <w:r w:rsidRPr="00126516">
        <w:rPr>
          <w:rFonts w:cs="Arial"/>
          <w:b/>
          <w:bCs/>
          <w:lang w:val="en-US"/>
        </w:rPr>
        <w:fldChar w:fldCharType="separate"/>
      </w:r>
      <w:r w:rsidR="00A13343">
        <w:rPr>
          <w:rFonts w:cs="Arial"/>
          <w:lang w:val="en-US"/>
        </w:rPr>
        <w:t>Error! Reference source not found.</w:t>
      </w:r>
      <w:r w:rsidRPr="00126516">
        <w:rPr>
          <w:rFonts w:cs="Arial"/>
          <w:b/>
          <w:bCs/>
          <w:lang w:val="en-US"/>
        </w:rPr>
        <w:fldChar w:fldCharType="end"/>
      </w:r>
      <w:r>
        <w:tab/>
      </w:r>
      <w:r>
        <w:tab/>
      </w:r>
      <w:r w:rsidRPr="007C20FA">
        <w:rPr>
          <w:rFonts w:cs="Arial"/>
          <w:lang w:val="en-US"/>
        </w:rPr>
        <w:t>–</w:t>
      </w:r>
      <w:r>
        <w:rPr>
          <w:rFonts w:cs="Arial"/>
          <w:lang w:val="en-US"/>
        </w:rPr>
        <w:t xml:space="preserve"> </w:t>
      </w:r>
      <w:r>
        <w:tab/>
      </w:r>
      <w:r>
        <w:rPr>
          <w:rFonts w:cs="Arial"/>
          <w:lang w:val="en-US"/>
        </w:rPr>
        <w:t xml:space="preserve">Explains </w:t>
      </w:r>
      <w:r w:rsidRPr="007C20FA">
        <w:rPr>
          <w:rFonts w:cs="Arial"/>
          <w:lang w:val="en-US"/>
        </w:rPr>
        <w:t>how to use this document including responsibilities and requisite documents. Explains the t</w:t>
      </w:r>
      <w:r w:rsidRPr="007C20FA">
        <w:rPr>
          <w:snapToGrid w:val="0"/>
          <w:lang w:val="en-US"/>
        </w:rPr>
        <w:t xml:space="preserve">erminology. </w:t>
      </w:r>
      <w:r w:rsidRPr="007C20FA">
        <w:rPr>
          <w:snapToGrid w:val="0"/>
          <w:lang w:val="en-US"/>
        </w:rPr>
        <w:lastRenderedPageBreak/>
        <w:t>Gives a clarification of the definitions, concepts and abbreviations used in the document.</w:t>
      </w:r>
    </w:p>
    <w:p w14:paraId="3157523A" w14:textId="7D9AE0B9" w:rsidR="009B0BF0" w:rsidRPr="007C56E9"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_Ref51772575 \h  \* MERGEFORMAT </w:instrText>
      </w:r>
      <w:r w:rsidRPr="007B7C43">
        <w:rPr>
          <w:b/>
        </w:rPr>
        <w:fldChar w:fldCharType="separate"/>
      </w:r>
      <w:r w:rsidR="00A13343">
        <w:rPr>
          <w:bCs/>
          <w:lang w:val="en-US"/>
        </w:rPr>
        <w:t>Error! Reference source not found.</w:t>
      </w:r>
      <w:r w:rsidRPr="007B7C43">
        <w:rPr>
          <w:b/>
        </w:rPr>
        <w:fldChar w:fldCharType="end"/>
      </w:r>
      <w:r>
        <w:tab/>
      </w:r>
      <w:r>
        <w:tab/>
      </w:r>
      <w:r w:rsidRPr="007C20FA">
        <w:rPr>
          <w:rFonts w:cs="Arial"/>
          <w:lang w:val="en-US"/>
        </w:rPr>
        <w:t xml:space="preserve">– </w:t>
      </w:r>
      <w:r>
        <w:tab/>
      </w:r>
      <w:r w:rsidRPr="007C20FA">
        <w:rPr>
          <w:rFonts w:cs="Arial"/>
          <w:lang w:val="en-US"/>
        </w:rPr>
        <w:t xml:space="preserve">States briefly the background </w:t>
      </w:r>
      <w:r>
        <w:rPr>
          <w:rFonts w:cs="Arial"/>
          <w:lang w:val="en-US"/>
        </w:rPr>
        <w:t>and the purpose of the feature</w:t>
      </w:r>
      <w:r>
        <w:rPr>
          <w:rFonts w:cs="Arial"/>
        </w:rPr>
        <w:t xml:space="preserve">, feature variants and corresponding regions and markets. Also includes </w:t>
      </w:r>
      <w:r w:rsidRPr="007C56E9">
        <w:rPr>
          <w:rFonts w:cs="Arial"/>
        </w:rPr>
        <w:t>input requirements, assumptions and constraints.</w:t>
      </w:r>
    </w:p>
    <w:p w14:paraId="7DFA36EF" w14:textId="50B96A94" w:rsidR="009B0BF0" w:rsidRDefault="009B0BF0" w:rsidP="009B0BF0">
      <w:pPr>
        <w:pStyle w:val="BodyText"/>
        <w:tabs>
          <w:tab w:val="clear" w:pos="1134"/>
          <w:tab w:val="clear" w:pos="3402"/>
          <w:tab w:val="left" w:pos="2977"/>
        </w:tabs>
        <w:ind w:left="3261" w:right="142" w:hanging="2693"/>
        <w:jc w:val="both"/>
        <w:rPr>
          <w:snapToGrid w:val="0"/>
          <w:lang w:val="en-US"/>
        </w:rPr>
      </w:pPr>
      <w:r>
        <w:rPr>
          <w:rFonts w:cs="Arial"/>
          <w:b/>
          <w:bCs/>
          <w:lang w:val="en-US"/>
        </w:rPr>
        <w:fldChar w:fldCharType="begin"/>
      </w:r>
      <w:r>
        <w:rPr>
          <w:rFonts w:cs="Arial"/>
          <w:lang w:val="en-US"/>
        </w:rPr>
        <w:instrText xml:space="preserve"> REF _Ref51772589 \h </w:instrText>
      </w:r>
      <w:r>
        <w:rPr>
          <w:rFonts w:cs="Arial"/>
          <w:b/>
          <w:bCs/>
          <w:lang w:val="en-US"/>
        </w:rPr>
        <w:instrText xml:space="preserve"> \* MERGEFORMAT </w:instrText>
      </w:r>
      <w:r>
        <w:rPr>
          <w:rFonts w:cs="Arial"/>
          <w:b/>
          <w:bCs/>
          <w:lang w:val="en-US"/>
        </w:rPr>
        <w:fldChar w:fldCharType="separate"/>
      </w:r>
      <w:r w:rsidR="00A13343">
        <w:rPr>
          <w:rFonts w:cs="Arial"/>
          <w:lang w:val="en-US"/>
        </w:rPr>
        <w:t>Error! Reference source not found.</w:t>
      </w:r>
      <w:r>
        <w:rPr>
          <w:rFonts w:cs="Arial"/>
          <w:b/>
          <w:bCs/>
          <w:lang w:val="en-US"/>
        </w:rPr>
        <w:fldChar w:fldCharType="end"/>
      </w:r>
      <w:r w:rsidRPr="007C20FA">
        <w:rPr>
          <w:rFonts w:cs="Arial"/>
          <w:lang w:val="en-US"/>
        </w:rPr>
        <w:t xml:space="preserve"> </w:t>
      </w:r>
      <w:r>
        <w:tab/>
      </w:r>
      <w:r>
        <w:tab/>
      </w:r>
      <w:r w:rsidRPr="007C20FA">
        <w:rPr>
          <w:rFonts w:cs="Arial"/>
          <w:lang w:val="en-US"/>
        </w:rPr>
        <w:t xml:space="preserve">– </w:t>
      </w:r>
      <w:r>
        <w:tab/>
      </w:r>
      <w:r>
        <w:rPr>
          <w:snapToGrid w:val="0"/>
          <w:lang w:val="en-US"/>
        </w:rPr>
        <w:t>describes all external entities, which have an influence on the feature</w:t>
      </w:r>
      <w:r w:rsidRPr="007C20FA">
        <w:rPr>
          <w:snapToGrid w:val="0"/>
          <w:lang w:val="en-US"/>
        </w:rPr>
        <w:t>.</w:t>
      </w:r>
    </w:p>
    <w:p w14:paraId="031A740D"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28E2C8B4" w14:textId="7191ABD8"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_Ref51772597 \h </w:instrText>
      </w:r>
      <w:r>
        <w:rPr>
          <w:rFonts w:cs="Arial"/>
          <w:b/>
          <w:bCs/>
          <w:lang w:val="en-US"/>
        </w:rPr>
        <w:instrText xml:space="preserve"> \* MERGEFORMAT </w:instrText>
      </w:r>
      <w:r>
        <w:rPr>
          <w:rFonts w:cs="Arial"/>
          <w:b/>
          <w:bCs/>
          <w:lang w:val="en-US"/>
        </w:rPr>
        <w:fldChar w:fldCharType="separate"/>
      </w:r>
      <w:r w:rsidR="00A13343">
        <w:rPr>
          <w:rFonts w:cs="Arial"/>
          <w:lang w:val="en-US"/>
        </w:rPr>
        <w:t>Error! Reference source not found.</w:t>
      </w:r>
      <w:r>
        <w:rPr>
          <w:rFonts w:cs="Arial"/>
          <w:b/>
          <w:bCs/>
          <w:lang w:val="en-US"/>
        </w:rPr>
        <w:fldChar w:fldCharType="end"/>
      </w:r>
      <w:r w:rsidRPr="007C20FA">
        <w:rPr>
          <w:rFonts w:cs="Arial"/>
          <w:lang w:val="en-US"/>
        </w:rPr>
        <w:t xml:space="preserve"> </w:t>
      </w:r>
      <w:r>
        <w:tab/>
      </w:r>
      <w:r w:rsidRPr="007C20FA">
        <w:rPr>
          <w:rFonts w:cs="Arial"/>
          <w:lang w:val="en-US"/>
        </w:rPr>
        <w:t xml:space="preserve">– </w:t>
      </w:r>
      <w:r>
        <w:tab/>
      </w:r>
      <w:r>
        <w:rPr>
          <w:rFonts w:cs="Arial"/>
          <w:lang w:val="en-US"/>
        </w:rPr>
        <w:t>Contains Use Case, Driving Scenarios, State Charts to</w:t>
      </w:r>
      <w:r w:rsidRPr="007C20FA">
        <w:rPr>
          <w:rFonts w:cs="Arial"/>
          <w:lang w:val="en-US"/>
        </w:rPr>
        <w:t xml:space="preserve"> describ</w:t>
      </w:r>
      <w:r>
        <w:rPr>
          <w:rFonts w:cs="Arial"/>
          <w:lang w:val="en-US"/>
        </w:rPr>
        <w:t>e</w:t>
      </w:r>
      <w:r w:rsidRPr="007C20FA">
        <w:rPr>
          <w:rFonts w:cs="Arial"/>
          <w:lang w:val="en-US"/>
        </w:rPr>
        <w:t xml:space="preserve"> the functional behavior of the feature.</w:t>
      </w:r>
    </w:p>
    <w:p w14:paraId="1F3A5ACA" w14:textId="2B4D3A8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_Ref300051457 \h </w:instrText>
      </w:r>
      <w:r>
        <w:rPr>
          <w:b/>
        </w:rPr>
        <w:instrText xml:space="preserve"> \* MERGEFORMAT </w:instrText>
      </w:r>
      <w:r w:rsidRPr="007B7C43">
        <w:rPr>
          <w:b/>
        </w:rPr>
      </w:r>
      <w:r w:rsidRPr="007B7C43">
        <w:rPr>
          <w:b/>
        </w:rPr>
        <w:fldChar w:fldCharType="separate"/>
      </w:r>
      <w:r w:rsidR="00A13343" w:rsidRPr="00A13343">
        <w:rPr>
          <w:b/>
        </w:rPr>
        <w:t>Feature Requirements</w:t>
      </w:r>
      <w:r w:rsidRPr="007B7C43">
        <w:rPr>
          <w:b/>
        </w:rPr>
        <w:fldChar w:fldCharType="end"/>
      </w:r>
      <w:r w:rsidRPr="007C20FA">
        <w:rPr>
          <w:rFonts w:cs="Arial"/>
          <w:lang w:val="en-US"/>
        </w:rPr>
        <w:t xml:space="preserve"> </w:t>
      </w:r>
      <w:r>
        <w:tab/>
      </w:r>
      <w:r w:rsidRPr="007C20FA">
        <w:rPr>
          <w:rFonts w:cs="Arial"/>
          <w:lang w:val="en-US"/>
        </w:rPr>
        <w:t xml:space="preserve">– </w:t>
      </w:r>
      <w:r>
        <w:tab/>
      </w:r>
      <w:r w:rsidRPr="007C20FA">
        <w:rPr>
          <w:rFonts w:cs="Arial"/>
          <w:lang w:val="en-US"/>
        </w:rPr>
        <w:t>Lists functional and non-functional requirements of the feature.</w:t>
      </w:r>
    </w:p>
    <w:p w14:paraId="1CB9C71C"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1E183AD7" w14:textId="0FC2AD3C"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_Ref513649109 \h </w:instrText>
      </w:r>
      <w:r>
        <w:rPr>
          <w:rFonts w:cs="Arial"/>
          <w:b/>
          <w:bCs/>
          <w:lang w:val="en-US"/>
        </w:rPr>
        <w:instrText xml:space="preserve"> \* MERGEFORMAT </w:instrText>
      </w:r>
      <w:r>
        <w:rPr>
          <w:rFonts w:cs="Arial"/>
          <w:b/>
          <w:bCs/>
          <w:lang w:val="en-US"/>
        </w:rPr>
      </w:r>
      <w:r>
        <w:rPr>
          <w:rFonts w:cs="Arial"/>
          <w:b/>
          <w:bCs/>
          <w:lang w:val="en-US"/>
        </w:rPr>
        <w:fldChar w:fldCharType="separate"/>
      </w:r>
      <w:r w:rsidR="00A13343" w:rsidRPr="00A13343">
        <w:rPr>
          <w:b/>
        </w:rPr>
        <w:t>Functional Safety</w:t>
      </w:r>
      <w:r>
        <w:rPr>
          <w:rFonts w:cs="Arial"/>
          <w:b/>
          <w:bCs/>
          <w:lang w:val="en-US"/>
        </w:rPr>
        <w:fldChar w:fldCharType="end"/>
      </w:r>
      <w:r>
        <w:tab/>
      </w:r>
      <w:r>
        <w:tab/>
      </w:r>
      <w:r w:rsidRPr="007C20FA">
        <w:rPr>
          <w:rFonts w:cs="Arial"/>
          <w:lang w:val="en-US"/>
        </w:rPr>
        <w:t xml:space="preserve">– </w:t>
      </w:r>
      <w:r>
        <w:tab/>
      </w:r>
      <w:r w:rsidRPr="00E635F1">
        <w:rPr>
          <w:rFonts w:cs="Arial"/>
          <w:lang w:val="en-US"/>
        </w:rPr>
        <w:t>Lists System Behaviors</w:t>
      </w:r>
      <w:r>
        <w:rPr>
          <w:rFonts w:cs="Arial"/>
          <w:lang w:val="en-US"/>
        </w:rPr>
        <w:t>,</w:t>
      </w:r>
      <w:r w:rsidRPr="00E635F1">
        <w:rPr>
          <w:rFonts w:cs="Arial"/>
          <w:lang w:val="en-US"/>
        </w:rPr>
        <w:t xml:space="preserve"> Safety Goals </w:t>
      </w:r>
      <w:r>
        <w:rPr>
          <w:rFonts w:cs="Arial"/>
          <w:lang w:val="en-US"/>
        </w:rPr>
        <w:t xml:space="preserve">and Safety Requirements </w:t>
      </w:r>
      <w:r w:rsidRPr="00E635F1">
        <w:rPr>
          <w:rFonts w:cs="Arial"/>
          <w:lang w:val="en-US"/>
        </w:rPr>
        <w:t>of the feature</w:t>
      </w:r>
      <w:r>
        <w:rPr>
          <w:rFonts w:cs="Arial"/>
          <w:lang w:val="en-US"/>
        </w:rPr>
        <w:t>.</w:t>
      </w:r>
    </w:p>
    <w:p w14:paraId="22961064" w14:textId="223A4E2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_Ref51768474 \h </w:instrText>
      </w:r>
      <w:r>
        <w:rPr>
          <w:b/>
        </w:rPr>
        <w:instrText xml:space="preserve"> \* MERGEFORMAT </w:instrText>
      </w:r>
      <w:r w:rsidRPr="007B7C43">
        <w:rPr>
          <w:b/>
        </w:rPr>
        <w:fldChar w:fldCharType="separate"/>
      </w:r>
      <w:r w:rsidR="00A13343">
        <w:rPr>
          <w:bCs/>
          <w:lang w:val="en-US"/>
        </w:rPr>
        <w:t>Error! Reference source not found.</w:t>
      </w:r>
      <w:r w:rsidRPr="007B7C43">
        <w:rPr>
          <w:b/>
        </w:rPr>
        <w:fldChar w:fldCharType="end"/>
      </w:r>
      <w:r>
        <w:tab/>
      </w:r>
      <w:r w:rsidRPr="007C20FA">
        <w:rPr>
          <w:rFonts w:cs="Arial"/>
          <w:lang w:val="en-US"/>
        </w:rPr>
        <w:t xml:space="preserve"> </w:t>
      </w:r>
      <w:r>
        <w:tab/>
      </w:r>
      <w:r w:rsidRPr="007C20FA">
        <w:rPr>
          <w:rFonts w:cs="Arial"/>
          <w:lang w:val="en-US"/>
        </w:rPr>
        <w:t xml:space="preserve">– </w:t>
      </w:r>
      <w:r>
        <w:tab/>
      </w:r>
      <w:r>
        <w:rPr>
          <w:rFonts w:cs="Arial"/>
          <w:lang w:val="en-US"/>
        </w:rPr>
        <w:t>Lists Security</w:t>
      </w:r>
      <w:r w:rsidRPr="00E635F1">
        <w:rPr>
          <w:rFonts w:cs="Arial"/>
          <w:lang w:val="en-US"/>
        </w:rPr>
        <w:t xml:space="preserve"> Goals </w:t>
      </w:r>
      <w:r>
        <w:rPr>
          <w:rFonts w:cs="Arial"/>
          <w:lang w:val="en-US"/>
        </w:rPr>
        <w:t xml:space="preserve">and Security Requirements </w:t>
      </w:r>
      <w:r w:rsidRPr="00E635F1">
        <w:rPr>
          <w:rFonts w:cs="Arial"/>
          <w:lang w:val="en-US"/>
        </w:rPr>
        <w:t>of the feature</w:t>
      </w:r>
      <w:r>
        <w:rPr>
          <w:rFonts w:cs="Arial"/>
          <w:lang w:val="en-US"/>
        </w:rPr>
        <w:t>.</w:t>
      </w:r>
    </w:p>
    <w:p w14:paraId="71FF8E56" w14:textId="77777777" w:rsidR="009B0BF0" w:rsidRDefault="009B0BF0" w:rsidP="009B0BF0">
      <w:pPr>
        <w:pStyle w:val="BodyText"/>
        <w:tabs>
          <w:tab w:val="clear" w:pos="1134"/>
          <w:tab w:val="clear" w:pos="3402"/>
          <w:tab w:val="left" w:pos="2977"/>
        </w:tabs>
        <w:ind w:left="3261" w:right="142" w:hanging="2693"/>
        <w:jc w:val="both"/>
        <w:rPr>
          <w:rFonts w:cs="Arial"/>
          <w:lang w:val="en-US"/>
        </w:rPr>
      </w:pPr>
    </w:p>
    <w:p w14:paraId="74047A6A" w14:textId="6E8CF6F1"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_Ref51772636 \h </w:instrText>
      </w:r>
      <w:r>
        <w:rPr>
          <w:b/>
        </w:rPr>
        <w:instrText xml:space="preserve"> \* MERGEFORMAT </w:instrText>
      </w:r>
      <w:r w:rsidRPr="007B7C43">
        <w:rPr>
          <w:b/>
        </w:rPr>
        <w:fldChar w:fldCharType="separate"/>
      </w:r>
      <w:r w:rsidR="00A13343">
        <w:rPr>
          <w:bCs/>
          <w:lang w:val="en-US"/>
        </w:rPr>
        <w:t>Error! Reference source not found.</w:t>
      </w:r>
      <w:r w:rsidRPr="007B7C43">
        <w:rPr>
          <w:b/>
        </w:rPr>
        <w:fldChar w:fldCharType="end"/>
      </w:r>
      <w:r w:rsidRPr="007C20FA">
        <w:rPr>
          <w:rFonts w:cs="Arial"/>
          <w:lang w:val="en-US"/>
        </w:rPr>
        <w:t xml:space="preserve"> </w:t>
      </w:r>
      <w:r>
        <w:tab/>
      </w:r>
      <w:r>
        <w:tab/>
      </w:r>
      <w:r w:rsidRPr="007C20FA">
        <w:rPr>
          <w:rFonts w:cs="Arial"/>
          <w:lang w:val="en-US"/>
        </w:rPr>
        <w:t xml:space="preserve">– </w:t>
      </w:r>
      <w:r>
        <w:tab/>
      </w:r>
      <w:r>
        <w:rPr>
          <w:rFonts w:cs="Arial"/>
          <w:lang w:val="en-US"/>
        </w:rPr>
        <w:t xml:space="preserve">Shows the coarse architecture, which the feature requirements are deployed to. </w:t>
      </w:r>
      <w:r w:rsidRPr="00423987">
        <w:rPr>
          <w:rFonts w:cs="Arial"/>
          <w:lang w:val="en-US"/>
        </w:rPr>
        <w:t>Describes the elements and the boundary of the feature as well as the decomposition and distribution of associated functions</w:t>
      </w:r>
      <w:r>
        <w:rPr>
          <w:rFonts w:cs="Arial"/>
          <w:lang w:val="en-US"/>
        </w:rPr>
        <w:t>.</w:t>
      </w:r>
    </w:p>
    <w:p w14:paraId="6AD93A67" w14:textId="21755B78"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_Ref51772645 \h </w:instrText>
      </w:r>
      <w:r>
        <w:rPr>
          <w:b/>
        </w:rPr>
        <w:instrText xml:space="preserve"> \* MERGEFORMAT </w:instrText>
      </w:r>
      <w:r w:rsidRPr="007B7C43">
        <w:rPr>
          <w:b/>
        </w:rPr>
      </w:r>
      <w:r w:rsidRPr="007B7C43">
        <w:rPr>
          <w:b/>
        </w:rPr>
        <w:fldChar w:fldCharType="separate"/>
      </w:r>
      <w:r w:rsidR="00A13343" w:rsidRPr="00A13343">
        <w:rPr>
          <w:b/>
        </w:rPr>
        <w:t>Traceability Matrix</w:t>
      </w:r>
      <w:r w:rsidRPr="007B7C43">
        <w:rPr>
          <w:b/>
        </w:rPr>
        <w:fldChar w:fldCharType="end"/>
      </w:r>
      <w:r w:rsidRPr="007C20FA">
        <w:rPr>
          <w:rFonts w:cs="Arial"/>
          <w:lang w:val="en-US"/>
        </w:rPr>
        <w:t xml:space="preserve"> </w:t>
      </w:r>
      <w:r>
        <w:tab/>
      </w:r>
      <w:r w:rsidRPr="007C20FA">
        <w:rPr>
          <w:rFonts w:cs="Arial"/>
          <w:lang w:val="en-US"/>
        </w:rPr>
        <w:t xml:space="preserve">– </w:t>
      </w:r>
      <w:r>
        <w:tab/>
      </w:r>
      <w:r>
        <w:rPr>
          <w:rFonts w:cs="Arial"/>
          <w:lang w:val="en-US"/>
        </w:rPr>
        <w:t xml:space="preserve">Traceability Matrix. </w:t>
      </w:r>
      <w:r>
        <w:rPr>
          <w:rFonts w:cs="Arial"/>
          <w:lang w:val="en-US"/>
        </w:rPr>
        <w:br/>
      </w:r>
    </w:p>
    <w:p w14:paraId="2AA27209" w14:textId="116E9B12"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_Ref51772651 \h </w:instrText>
      </w:r>
      <w:r>
        <w:rPr>
          <w:b/>
        </w:rPr>
        <w:instrText xml:space="preserve"> \* MERGEFORMAT </w:instrText>
      </w:r>
      <w:r w:rsidRPr="007B7C43">
        <w:rPr>
          <w:b/>
        </w:rPr>
        <w:fldChar w:fldCharType="separate"/>
      </w:r>
      <w:r w:rsidR="00A13343">
        <w:rPr>
          <w:bCs/>
          <w:lang w:val="en-US"/>
        </w:rPr>
        <w:t>Error! Reference source not found.</w:t>
      </w:r>
      <w:r w:rsidRPr="007B7C43">
        <w:rPr>
          <w:b/>
        </w:rPr>
        <w:fldChar w:fldCharType="end"/>
      </w:r>
      <w:r>
        <w:tab/>
      </w:r>
      <w:r>
        <w:tab/>
      </w:r>
      <w:r w:rsidRPr="007C20FA">
        <w:rPr>
          <w:rFonts w:cs="Arial"/>
          <w:lang w:val="en-US"/>
        </w:rPr>
        <w:t xml:space="preserve">– </w:t>
      </w:r>
      <w:r>
        <w:tab/>
      </w:r>
      <w:r>
        <w:rPr>
          <w:rFonts w:cs="Arial"/>
          <w:lang w:val="en-US"/>
        </w:rPr>
        <w:t xml:space="preserve">List of </w:t>
      </w:r>
      <w:r w:rsidRPr="007C20FA">
        <w:rPr>
          <w:rFonts w:cs="Arial"/>
          <w:lang w:val="en-US"/>
        </w:rPr>
        <w:t xml:space="preserve">Open </w:t>
      </w:r>
      <w:r>
        <w:rPr>
          <w:rFonts w:cs="Arial"/>
          <w:lang w:val="en-US"/>
        </w:rPr>
        <w:t>Concerns</w:t>
      </w:r>
    </w:p>
    <w:p w14:paraId="34FD9D69"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008C8C55" w14:textId="1993D435"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_Ref51772662 \h </w:instrText>
      </w:r>
      <w:r>
        <w:rPr>
          <w:b/>
        </w:rPr>
        <w:instrText xml:space="preserve"> \* MERGEFORMAT </w:instrText>
      </w:r>
      <w:r w:rsidRPr="007B7C43">
        <w:rPr>
          <w:b/>
        </w:rPr>
        <w:fldChar w:fldCharType="separate"/>
      </w:r>
      <w:r w:rsidR="00A13343">
        <w:rPr>
          <w:bCs/>
          <w:lang w:val="en-US"/>
        </w:rPr>
        <w:t>Error! Reference source not found.</w:t>
      </w:r>
      <w:r w:rsidRPr="007B7C43">
        <w:rPr>
          <w:b/>
        </w:rPr>
        <w:fldChar w:fldCharType="end"/>
      </w:r>
      <w:r w:rsidRPr="007C20FA">
        <w:rPr>
          <w:rFonts w:cs="Arial"/>
          <w:lang w:val="en-US"/>
        </w:rPr>
        <w:t xml:space="preserve"> </w:t>
      </w:r>
      <w:r>
        <w:tab/>
      </w:r>
      <w:r>
        <w:tab/>
      </w:r>
      <w:r w:rsidRPr="007C20FA">
        <w:rPr>
          <w:rFonts w:cs="Arial"/>
          <w:lang w:val="en-US"/>
        </w:rPr>
        <w:t xml:space="preserve">– </w:t>
      </w:r>
      <w:r>
        <w:tab/>
      </w:r>
      <w:r>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AF03B6C" w14:textId="1E90F998"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_Ref51772676 \h </w:instrText>
      </w:r>
      <w:r>
        <w:rPr>
          <w:b/>
        </w:rPr>
        <w:instrText xml:space="preserve"> \* MERGEFORMAT </w:instrText>
      </w:r>
      <w:r w:rsidRPr="007B7C43">
        <w:rPr>
          <w:b/>
        </w:rPr>
        <w:fldChar w:fldCharType="separate"/>
      </w:r>
      <w:r w:rsidR="00A13343">
        <w:rPr>
          <w:bCs/>
          <w:lang w:val="en-US"/>
        </w:rPr>
        <w:t>Error! Reference source not found.</w:t>
      </w:r>
      <w:r w:rsidRPr="007B7C43">
        <w:rPr>
          <w:b/>
        </w:rPr>
        <w:fldChar w:fldCharType="end"/>
      </w:r>
      <w:r>
        <w:tab/>
      </w:r>
      <w:r>
        <w:tab/>
      </w:r>
      <w:r w:rsidRPr="007C20FA">
        <w:rPr>
          <w:rFonts w:cs="Arial"/>
          <w:lang w:val="en-US"/>
        </w:rPr>
        <w:t xml:space="preserve">– </w:t>
      </w:r>
      <w:r>
        <w:tab/>
      </w:r>
      <w:r>
        <w:rPr>
          <w:rFonts w:cs="Arial"/>
          <w:lang w:val="en-US"/>
        </w:rPr>
        <w:t>Appendix</w:t>
      </w:r>
    </w:p>
    <w:p w14:paraId="671C16D1" w14:textId="77777777" w:rsidR="00243409" w:rsidRPr="007C20FA" w:rsidRDefault="00243409" w:rsidP="009A5EBD">
      <w:pPr>
        <w:pStyle w:val="BodyText"/>
        <w:tabs>
          <w:tab w:val="clear" w:pos="1134"/>
          <w:tab w:val="left" w:pos="1276"/>
        </w:tabs>
        <w:ind w:left="1276" w:right="142" w:hanging="1276"/>
        <w:jc w:val="both"/>
        <w:rPr>
          <w:rFonts w:cs="Arial"/>
          <w:lang w:val="en-US"/>
        </w:rPr>
      </w:pPr>
    </w:p>
    <w:p w14:paraId="258C8B45" w14:textId="77777777" w:rsidR="00514EE8" w:rsidRPr="007C20FA" w:rsidRDefault="00514EE8" w:rsidP="00514EE8">
      <w:pPr>
        <w:pStyle w:val="Heading2"/>
      </w:pPr>
      <w:bookmarkStart w:id="24" w:name="_Toc74903906"/>
      <w:r>
        <w:t>Document Conventions</w:t>
      </w:r>
      <w:bookmarkEnd w:id="24"/>
    </w:p>
    <w:p w14:paraId="2030C3D6" w14:textId="77777777" w:rsidR="009B0BF0" w:rsidRDefault="009B0BF0" w:rsidP="009B0BF0">
      <w:pPr>
        <w:pStyle w:val="Heading3"/>
        <w:rPr>
          <w:iCs/>
        </w:rPr>
      </w:pPr>
      <w:bookmarkStart w:id="25" w:name="_Toc57194670"/>
      <w:bookmarkStart w:id="26" w:name="_Ref402369865"/>
      <w:bookmarkStart w:id="27" w:name="_Toc396825968"/>
      <w:bookmarkStart w:id="28" w:name="_Toc388364620"/>
      <w:bookmarkStart w:id="29" w:name="_Toc74903907"/>
      <w:r w:rsidRPr="00855283">
        <w:t>Classification of Chapters</w:t>
      </w:r>
      <w:bookmarkEnd w:id="25"/>
      <w:bookmarkEnd w:id="29"/>
    </w:p>
    <w:p w14:paraId="09D59C26" w14:textId="77777777" w:rsidR="009B0BF0" w:rsidRPr="00855283" w:rsidRDefault="009B0BF0" w:rsidP="009B0BF0">
      <w:r>
        <w:t>A chapter is considered mandatory, unless the chapter or its parent chapter(s) are categorized by using the tag:</w:t>
      </w:r>
    </w:p>
    <w:p w14:paraId="62D40225" w14:textId="77777777" w:rsidR="009B0BF0" w:rsidRDefault="009B0BF0" w:rsidP="009B0BF0">
      <w:pPr>
        <w:rPr>
          <w:rStyle w:val="SubtleEmphasis"/>
          <w:b/>
        </w:rPr>
      </w:pPr>
    </w:p>
    <w:p w14:paraId="7A6322F3" w14:textId="77777777" w:rsidR="009B0BF0" w:rsidRDefault="009B0BF0" w:rsidP="009B0BF0">
      <w:pPr>
        <w:ind w:left="720"/>
        <w:rPr>
          <w:rStyle w:val="SubtleEmphasis"/>
        </w:rPr>
      </w:pPr>
      <w:r w:rsidRPr="00347A88">
        <w:rPr>
          <w:rStyle w:val="SubtleEmphasis"/>
          <w:b/>
        </w:rPr>
        <w:t>#Classification</w:t>
      </w:r>
      <w:r>
        <w:rPr>
          <w:rStyle w:val="SubtleEmphasis"/>
          <w:b/>
        </w:rPr>
        <w:t xml:space="preserve">: </w:t>
      </w:r>
      <w:r w:rsidRPr="00A02C2C">
        <w:rPr>
          <w:rStyle w:val="SubtleEmphasis"/>
        </w:rPr>
        <w:t>Some Condition</w:t>
      </w:r>
    </w:p>
    <w:p w14:paraId="4840B87E" w14:textId="77777777" w:rsidR="009B0BF0" w:rsidRDefault="009B0BF0" w:rsidP="009B0BF0"/>
    <w:p w14:paraId="75F2891F" w14:textId="77777777" w:rsidR="009B0BF0" w:rsidRDefault="009B0BF0" w:rsidP="009B0BF0">
      <w:r>
        <w:t xml:space="preserve">If no requirement/other content is known for a mandatory chapter, leave a statement “Not Applicable” </w:t>
      </w:r>
    </w:p>
    <w:p w14:paraId="748351CF" w14:textId="77777777" w:rsidR="009B0BF0" w:rsidRDefault="009B0BF0" w:rsidP="009B0BF0"/>
    <w:p w14:paraId="6CE67399" w14:textId="77777777" w:rsidR="009B0BF0" w:rsidRDefault="009B0BF0" w:rsidP="009B0BF0">
      <w:r>
        <w:t>Some chapters have a follow certain rules in context of specific Ford processes, e.g. Functional Safety. This is indicated at the beginning of the corresponding chapter by the tags:</w:t>
      </w:r>
    </w:p>
    <w:p w14:paraId="5FEDA918" w14:textId="77777777" w:rsidR="009B0BF0" w:rsidRDefault="009B0BF0" w:rsidP="009B0BF0"/>
    <w:p w14:paraId="3B7CE8F1" w14:textId="77777777" w:rsidR="009B0BF0" w:rsidRDefault="009B0BF0" w:rsidP="009B0BF0">
      <w:pPr>
        <w:ind w:left="720"/>
        <w:rPr>
          <w:rStyle w:val="SubtleEmphasis"/>
          <w:b/>
        </w:rPr>
      </w:pPr>
      <w:r w:rsidRPr="00347A88">
        <w:rPr>
          <w:rStyle w:val="SubtleEmphasis"/>
          <w:b/>
        </w:rPr>
        <w:t>#Functional Safety:</w:t>
      </w:r>
      <w:r>
        <w:rPr>
          <w:rStyle w:val="SubtleEmphasis"/>
          <w:b/>
        </w:rPr>
        <w:t xml:space="preserve"> </w:t>
      </w:r>
      <w:r w:rsidRPr="00A02C2C">
        <w:rPr>
          <w:rStyle w:val="SubtleEmphasis"/>
        </w:rPr>
        <w:t>Some process specific explanation</w:t>
      </w:r>
      <w:r>
        <w:rPr>
          <w:rStyle w:val="SubtleEmphasis"/>
          <w:b/>
        </w:rPr>
        <w:t xml:space="preserve"> </w:t>
      </w:r>
    </w:p>
    <w:p w14:paraId="444EDAE8" w14:textId="0F1E010E" w:rsidR="009B0BF0" w:rsidRPr="009B0BF0" w:rsidRDefault="009B0BF0" w:rsidP="009B0BF0">
      <w:pPr>
        <w:ind w:left="720"/>
        <w:rPr>
          <w:iCs/>
        </w:rPr>
      </w:pPr>
      <w:r>
        <w:rPr>
          <w:rStyle w:val="SubtleEmphasis"/>
          <w:b/>
        </w:rPr>
        <w:t xml:space="preserve">#Cybersecurity: </w:t>
      </w:r>
      <w:r w:rsidRPr="00A02C2C">
        <w:rPr>
          <w:rStyle w:val="SubtleEmphasis"/>
        </w:rPr>
        <w:t>Some process specific explanation</w:t>
      </w:r>
    </w:p>
    <w:p w14:paraId="1BC78ECA" w14:textId="30B90057" w:rsidR="00514EE8" w:rsidRPr="007C20FA" w:rsidRDefault="00514EE8" w:rsidP="00514EE8">
      <w:pPr>
        <w:pStyle w:val="Heading3"/>
      </w:pPr>
      <w:bookmarkStart w:id="30" w:name="_Toc74903908"/>
      <w:r w:rsidRPr="007C20FA">
        <w:t>Requirements Templates</w:t>
      </w:r>
      <w:bookmarkEnd w:id="26"/>
      <w:bookmarkEnd w:id="27"/>
      <w:bookmarkEnd w:id="28"/>
      <w:bookmarkEnd w:id="30"/>
    </w:p>
    <w:p w14:paraId="7FE7FAC8" w14:textId="00D42FF4" w:rsidR="009B0BF0" w:rsidRPr="008023EE" w:rsidRDefault="009B0BF0" w:rsidP="009B0BF0">
      <w:pPr>
        <w:rPr>
          <w:rStyle w:val="SubtleEmphasis"/>
          <w:i w:val="0"/>
          <w:color w:val="auto"/>
        </w:rPr>
      </w:pPr>
      <w:r w:rsidRPr="00C755F5">
        <w:rPr>
          <w:rStyle w:val="SubtleEmphasis"/>
          <w:i w:val="0"/>
          <w:color w:val="auto"/>
        </w:rPr>
        <w:t xml:space="preserve">Refer to </w:t>
      </w:r>
      <w:r w:rsidRPr="00C755F5">
        <w:rPr>
          <w:rStyle w:val="SubtleEmphasis"/>
          <w:i w:val="0"/>
          <w:color w:val="0000FF"/>
        </w:rPr>
        <w:t>“</w:t>
      </w:r>
      <w:hyperlink r:id="rId17" w:history="1">
        <w:r w:rsidRPr="00C755F5">
          <w:rPr>
            <w:rStyle w:val="SubtleEmphasis"/>
            <w:i w:val="0"/>
            <w:color w:val="0000FF"/>
          </w:rPr>
          <w:t>How to use the Specification Templates</w:t>
        </w:r>
      </w:hyperlink>
      <w:r w:rsidRPr="00C755F5">
        <w:rPr>
          <w:rStyle w:val="SubtleEmphasis"/>
          <w:i w:val="0"/>
          <w:color w:val="0000FF"/>
        </w:rPr>
        <w:t xml:space="preserve">” </w:t>
      </w:r>
      <w:r w:rsidRPr="00C755F5">
        <w:rPr>
          <w:rStyle w:val="SubtleEmphasis"/>
          <w:i w:val="0"/>
          <w:color w:val="auto"/>
        </w:rPr>
        <w:t xml:space="preserve">on how </w:t>
      </w:r>
      <w:r>
        <w:rPr>
          <w:rStyle w:val="SubtleEmphasis"/>
          <w:i w:val="0"/>
          <w:color w:val="auto"/>
        </w:rPr>
        <w:t xml:space="preserve">to use </w:t>
      </w:r>
      <w:r w:rsidRPr="00C755F5">
        <w:rPr>
          <w:rStyle w:val="SubtleEmphasis"/>
          <w:i w:val="0"/>
          <w:color w:val="auto"/>
        </w:rPr>
        <w:t xml:space="preserve">the </w:t>
      </w:r>
      <w:r>
        <w:rPr>
          <w:rStyle w:val="SubtleEmphasis"/>
          <w:i w:val="0"/>
          <w:color w:val="auto"/>
        </w:rPr>
        <w:t xml:space="preserve">specification templates and the VBA </w:t>
      </w:r>
      <w:r w:rsidRPr="00C755F5">
        <w:rPr>
          <w:rStyle w:val="SubtleEmphasis"/>
          <w:i w:val="0"/>
          <w:color w:val="auto"/>
        </w:rPr>
        <w:t xml:space="preserve">macros </w:t>
      </w:r>
      <w:r>
        <w:rPr>
          <w:rStyle w:val="SubtleEmphasis"/>
          <w:i w:val="0"/>
          <w:color w:val="auto"/>
        </w:rPr>
        <w:t>to create/edit</w:t>
      </w:r>
      <w:r w:rsidRPr="00C755F5">
        <w:rPr>
          <w:rStyle w:val="SubtleEmphasis"/>
          <w:i w:val="0"/>
          <w:color w:val="auto"/>
        </w:rPr>
        <w:t xml:space="preserve"> </w:t>
      </w:r>
      <w:r>
        <w:rPr>
          <w:rStyle w:val="SubtleEmphasis"/>
          <w:i w:val="0"/>
          <w:color w:val="auto"/>
        </w:rPr>
        <w:t xml:space="preserve">the </w:t>
      </w:r>
      <w:r w:rsidRPr="00C755F5">
        <w:rPr>
          <w:rStyle w:val="SubtleEmphasis"/>
          <w:i w:val="0"/>
          <w:color w:val="auto"/>
        </w:rPr>
        <w:t xml:space="preserve">requirements </w:t>
      </w:r>
      <w:r>
        <w:rPr>
          <w:rStyle w:val="SubtleEmphasis"/>
          <w:i w:val="0"/>
          <w:color w:val="auto"/>
        </w:rPr>
        <w:t xml:space="preserve">in </w:t>
      </w:r>
      <w:r w:rsidRPr="008023EE">
        <w:rPr>
          <w:rStyle w:val="SubtleEmphasis"/>
          <w:i w:val="0"/>
          <w:color w:val="auto"/>
        </w:rPr>
        <w:t>the specifications.</w:t>
      </w:r>
    </w:p>
    <w:p w14:paraId="018CC385" w14:textId="77777777" w:rsidR="009B0BF0" w:rsidRDefault="009B0BF0" w:rsidP="009B0BF0">
      <w:pPr>
        <w:rPr>
          <w:rStyle w:val="SubtleEmphasis"/>
          <w:i w:val="0"/>
          <w:color w:val="auto"/>
        </w:rPr>
      </w:pPr>
    </w:p>
    <w:p w14:paraId="10357859" w14:textId="77777777" w:rsidR="009B0BF0" w:rsidRPr="009B0BF0" w:rsidRDefault="009B0BF0" w:rsidP="009B0BF0">
      <w:pPr>
        <w:pStyle w:val="Heading4"/>
        <w:tabs>
          <w:tab w:val="num" w:pos="993"/>
        </w:tabs>
        <w:spacing w:after="60"/>
        <w:ind w:left="993" w:hanging="993"/>
        <w:rPr>
          <w:b/>
          <w:bCs w:val="0"/>
        </w:rPr>
      </w:pPr>
      <w:r w:rsidRPr="009B0BF0">
        <w:rPr>
          <w:b/>
          <w:bCs w:val="0"/>
        </w:rPr>
        <w:lastRenderedPageBreak/>
        <w:t>Requirements Attributes</w:t>
      </w:r>
    </w:p>
    <w:p w14:paraId="6E569631" w14:textId="67405518" w:rsidR="009B0BF0" w:rsidRPr="007C20FA" w:rsidRDefault="009B0BF0" w:rsidP="009B0BF0">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18" w:history="1">
        <w:r w:rsidRPr="00DE5C04">
          <w:rPr>
            <w:rStyle w:val="Hyperlink"/>
          </w:rPr>
          <w:t>RE Wiki - Requirements Attributes</w:t>
        </w:r>
      </w:hyperlink>
      <w:r w:rsidRPr="007C20FA">
        <w:t>.</w:t>
      </w:r>
    </w:p>
    <w:p w14:paraId="14377309" w14:textId="77777777" w:rsidR="006A34B2" w:rsidRDefault="006A34B2" w:rsidP="006A34B2">
      <w:pPr>
        <w:pStyle w:val="Heading2"/>
      </w:pPr>
      <w:bookmarkStart w:id="31" w:name="_Toc74903909"/>
      <w:r w:rsidRPr="007C20FA">
        <w:t>References</w:t>
      </w:r>
      <w:bookmarkEnd w:id="31"/>
    </w:p>
    <w:p w14:paraId="5E6A4518" w14:textId="77777777" w:rsidR="006A34B2" w:rsidRPr="007C20FA" w:rsidRDefault="006A34B2" w:rsidP="006A34B2">
      <w:pPr>
        <w:pStyle w:val="Heading3"/>
      </w:pPr>
      <w:bookmarkStart w:id="32" w:name="_Toc397081419"/>
      <w:bookmarkStart w:id="33" w:name="_Toc216853727"/>
      <w:bookmarkStart w:id="34" w:name="_Toc74903910"/>
      <w:r w:rsidRPr="007C20FA">
        <w:t xml:space="preserve">Ford </w:t>
      </w:r>
      <w:r>
        <w:t>D</w:t>
      </w:r>
      <w:r w:rsidRPr="007C20FA">
        <w:t>ocuments</w:t>
      </w:r>
      <w:bookmarkEnd w:id="32"/>
      <w:bookmarkEnd w:id="33"/>
      <w:bookmarkEnd w:id="34"/>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6A34B2" w:rsidRPr="007C20FA" w14:paraId="55B7A8F7" w14:textId="77777777" w:rsidTr="000216D7">
        <w:trPr>
          <w:cantSplit/>
          <w:tblHeader/>
          <w:jc w:val="center"/>
        </w:trPr>
        <w:tc>
          <w:tcPr>
            <w:tcW w:w="1418" w:type="dxa"/>
            <w:shd w:val="clear" w:color="auto" w:fill="E0E0E0"/>
          </w:tcPr>
          <w:p w14:paraId="012FDF8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969" w:type="dxa"/>
            <w:shd w:val="clear" w:color="auto" w:fill="E0E0E0"/>
          </w:tcPr>
          <w:p w14:paraId="24A010F2"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1417" w:type="dxa"/>
            <w:shd w:val="clear" w:color="auto" w:fill="E0E0E0"/>
          </w:tcPr>
          <w:p w14:paraId="2BB6DCE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2269" w:type="dxa"/>
            <w:shd w:val="clear" w:color="auto" w:fill="E0E0E0"/>
          </w:tcPr>
          <w:p w14:paraId="21451F63"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73D1E128"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7AFA9F5A" w14:textId="77777777" w:rsidTr="000216D7">
        <w:trPr>
          <w:trHeight w:val="104"/>
          <w:jc w:val="center"/>
        </w:trPr>
        <w:tc>
          <w:tcPr>
            <w:tcW w:w="1418" w:type="dxa"/>
          </w:tcPr>
          <w:p w14:paraId="1E1271AE" w14:textId="77777777" w:rsidR="006A34B2" w:rsidRPr="00D410AE" w:rsidRDefault="006A34B2" w:rsidP="00C1623D">
            <w:pPr>
              <w:rPr>
                <w:rFonts w:cs="Arial"/>
              </w:rPr>
            </w:pPr>
            <w:r>
              <w:rPr>
                <w:rFonts w:ascii="Helvetica" w:hAnsi="Helvetica" w:cs="Helvetica"/>
              </w:rPr>
              <w:t>Ford GIS Standard</w:t>
            </w:r>
          </w:p>
        </w:tc>
        <w:tc>
          <w:tcPr>
            <w:tcW w:w="3969" w:type="dxa"/>
          </w:tcPr>
          <w:p w14:paraId="2620E19D" w14:textId="15C5525C" w:rsidR="00AC065F" w:rsidRDefault="00AC065F" w:rsidP="00C1623D">
            <w:r>
              <w:t>Ford GIS Standard</w:t>
            </w:r>
          </w:p>
        </w:tc>
        <w:tc>
          <w:tcPr>
            <w:tcW w:w="1417" w:type="dxa"/>
          </w:tcPr>
          <w:p w14:paraId="673577B4" w14:textId="77777777" w:rsidR="006A34B2" w:rsidRPr="00D410AE" w:rsidRDefault="006A34B2" w:rsidP="00C1623D">
            <w:pPr>
              <w:rPr>
                <w:rFonts w:cs="Arial"/>
              </w:rPr>
            </w:pPr>
          </w:p>
        </w:tc>
        <w:tc>
          <w:tcPr>
            <w:tcW w:w="2269" w:type="dxa"/>
          </w:tcPr>
          <w:p w14:paraId="0364AAA4" w14:textId="77777777" w:rsidR="006C4613" w:rsidRDefault="006C4613"/>
        </w:tc>
        <w:tc>
          <w:tcPr>
            <w:tcW w:w="1133" w:type="dxa"/>
          </w:tcPr>
          <w:p w14:paraId="47F2FCFE" w14:textId="77777777" w:rsidR="006C4613" w:rsidRDefault="006C4613"/>
        </w:tc>
      </w:tr>
    </w:tbl>
    <w:p w14:paraId="7BC04909" w14:textId="27A73C8C" w:rsidR="006A34B2" w:rsidRPr="006576A8" w:rsidRDefault="006A34B2" w:rsidP="006A34B2">
      <w:pPr>
        <w:pStyle w:val="Caption"/>
      </w:pPr>
      <w:bookmarkStart w:id="35" w:name="_Toc74903984"/>
      <w:r w:rsidRPr="001B1565">
        <w:t xml:space="preserve">Table </w:t>
      </w:r>
      <w:r>
        <w:rPr>
          <w:noProof/>
        </w:rPr>
        <w:fldChar w:fldCharType="begin"/>
      </w:r>
      <w:r>
        <w:rPr>
          <w:noProof/>
        </w:rPr>
        <w:instrText xml:space="preserve"> SEQ Table \* ARABIC </w:instrText>
      </w:r>
      <w:r>
        <w:rPr>
          <w:noProof/>
        </w:rPr>
        <w:fldChar w:fldCharType="separate"/>
      </w:r>
      <w:r w:rsidR="00A13343">
        <w:rPr>
          <w:noProof/>
        </w:rPr>
        <w:t>2</w:t>
      </w:r>
      <w:r>
        <w:rPr>
          <w:noProof/>
        </w:rPr>
        <w:fldChar w:fldCharType="end"/>
      </w:r>
      <w:r w:rsidRPr="001B1565">
        <w:t xml:space="preserve">: </w:t>
      </w:r>
      <w:r>
        <w:t>Ford internal Documents</w:t>
      </w:r>
      <w:bookmarkEnd w:id="35"/>
    </w:p>
    <w:p w14:paraId="4E67D095" w14:textId="77777777" w:rsidR="006A34B2" w:rsidRPr="007C20FA" w:rsidRDefault="006A34B2" w:rsidP="006A34B2">
      <w:pPr>
        <w:pStyle w:val="Heading3"/>
      </w:pPr>
      <w:bookmarkStart w:id="36" w:name="_Toc397081420"/>
      <w:bookmarkStart w:id="37" w:name="_Toc216853729"/>
      <w:bookmarkStart w:id="38" w:name="_Toc215652136"/>
      <w:bookmarkStart w:id="39" w:name="_Toc74903911"/>
      <w:r w:rsidRPr="007C20FA">
        <w:t xml:space="preserve">External </w:t>
      </w:r>
      <w:r>
        <w:t>Documents and P</w:t>
      </w:r>
      <w:r w:rsidRPr="007C20FA">
        <w:t>ublications</w:t>
      </w:r>
      <w:bookmarkEnd w:id="36"/>
      <w:bookmarkEnd w:id="37"/>
      <w:bookmarkEnd w:id="38"/>
      <w:bookmarkEnd w:id="39"/>
    </w:p>
    <w:p w14:paraId="7FB9CAA1" w14:textId="449D2826" w:rsidR="006A34B2" w:rsidRDefault="006A34B2" w:rsidP="006A34B2">
      <w:pPr>
        <w:pStyle w:val="BodyText"/>
      </w:pPr>
      <w:r w:rsidRPr="000F2AEC">
        <w:t>The list of external documents could include books, reports and online sources.</w:t>
      </w:r>
    </w:p>
    <w:p w14:paraId="206EB431" w14:textId="77777777" w:rsidR="006A34B2" w:rsidRDefault="006A34B2" w:rsidP="006A34B2">
      <w:pPr>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1"/>
        <w:gridCol w:w="3407"/>
        <w:gridCol w:w="2268"/>
      </w:tblGrid>
      <w:tr w:rsidR="006A34B2" w:rsidRPr="007C20FA" w14:paraId="2F8BB5A9" w14:textId="77777777" w:rsidTr="007E000F">
        <w:trPr>
          <w:cantSplit/>
          <w:tblHeader/>
          <w:jc w:val="center"/>
        </w:trPr>
        <w:tc>
          <w:tcPr>
            <w:tcW w:w="4531" w:type="dxa"/>
            <w:shd w:val="clear" w:color="auto" w:fill="E0E0E0"/>
          </w:tcPr>
          <w:p w14:paraId="6BDBC56A"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407" w:type="dxa"/>
            <w:shd w:val="clear" w:color="auto" w:fill="E0E0E0"/>
          </w:tcPr>
          <w:p w14:paraId="69316EF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287BC6F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5C357276" w14:textId="77777777" w:rsidTr="007E000F">
        <w:trPr>
          <w:trHeight w:val="104"/>
          <w:jc w:val="center"/>
        </w:trPr>
        <w:tc>
          <w:tcPr>
            <w:tcW w:w="4531" w:type="dxa"/>
          </w:tcPr>
          <w:p w14:paraId="276D000A" w14:textId="77777777" w:rsidR="006A34B2" w:rsidRPr="00D410AE" w:rsidRDefault="006A34B2" w:rsidP="00C1623D">
            <w:pPr>
              <w:rPr>
                <w:rFonts w:cs="Arial"/>
              </w:rPr>
            </w:pPr>
            <w:r>
              <w:rPr>
                <w:rFonts w:ascii="Helvetica" w:hAnsi="Helvetica" w:cs="Helvetica"/>
              </w:rPr>
              <w:t>European General Data Protection Regulation GDPR (EU) 2016/679</w:t>
            </w:r>
          </w:p>
        </w:tc>
        <w:tc>
          <w:tcPr>
            <w:tcW w:w="3407" w:type="dxa"/>
          </w:tcPr>
          <w:p w14:paraId="4FE06494" w14:textId="77777777" w:rsidR="006C4613" w:rsidRDefault="006C4613"/>
        </w:tc>
        <w:tc>
          <w:tcPr>
            <w:tcW w:w="2268" w:type="dxa"/>
          </w:tcPr>
          <w:p w14:paraId="6E7F6677" w14:textId="77777777" w:rsidR="006C4613" w:rsidRDefault="006C4613"/>
        </w:tc>
      </w:tr>
      <w:tr w:rsidR="006A34B2" w:rsidRPr="007C20FA" w14:paraId="0C69DBCA" w14:textId="77777777" w:rsidTr="007E000F">
        <w:trPr>
          <w:trHeight w:val="104"/>
          <w:jc w:val="center"/>
        </w:trPr>
        <w:tc>
          <w:tcPr>
            <w:tcW w:w="4531" w:type="dxa"/>
          </w:tcPr>
          <w:p w14:paraId="288AE83B" w14:textId="77777777" w:rsidR="006A34B2" w:rsidRPr="00D410AE" w:rsidRDefault="006A34B2" w:rsidP="00C1623D">
            <w:pPr>
              <w:rPr>
                <w:rFonts w:cs="Arial"/>
              </w:rPr>
            </w:pPr>
            <w:r>
              <w:rPr>
                <w:rFonts w:ascii="Helvetica" w:hAnsi="Helvetica" w:cs="Helvetica"/>
              </w:rPr>
              <w:t>IEEE Std 1012-2004 IEEE Standard for Software Verification and Validation</w:t>
            </w:r>
          </w:p>
        </w:tc>
        <w:tc>
          <w:tcPr>
            <w:tcW w:w="3407" w:type="dxa"/>
          </w:tcPr>
          <w:p w14:paraId="73FBE2CB" w14:textId="77777777" w:rsidR="006C4613" w:rsidRDefault="006C4613"/>
        </w:tc>
        <w:tc>
          <w:tcPr>
            <w:tcW w:w="2268" w:type="dxa"/>
          </w:tcPr>
          <w:p w14:paraId="21386AE7" w14:textId="77777777" w:rsidR="006C4613" w:rsidRDefault="006C4613"/>
        </w:tc>
      </w:tr>
      <w:tr w:rsidR="006A34B2" w:rsidRPr="007C20FA" w14:paraId="2B075B49" w14:textId="77777777" w:rsidTr="007E000F">
        <w:trPr>
          <w:trHeight w:val="104"/>
          <w:jc w:val="center"/>
        </w:trPr>
        <w:tc>
          <w:tcPr>
            <w:tcW w:w="4531" w:type="dxa"/>
          </w:tcPr>
          <w:p w14:paraId="54218CE1" w14:textId="77777777" w:rsidR="006A34B2" w:rsidRPr="00D410AE" w:rsidRDefault="006A34B2" w:rsidP="00C1623D">
            <w:pPr>
              <w:rPr>
                <w:rFonts w:cs="Arial"/>
              </w:rPr>
            </w:pPr>
            <w:r>
              <w:rPr>
                <w:rFonts w:ascii="Helvetica" w:hAnsi="Helvetica" w:cs="Helvetica"/>
              </w:rPr>
              <w:t>ISO/IEC 19500-2:2003</w:t>
            </w:r>
          </w:p>
        </w:tc>
        <w:tc>
          <w:tcPr>
            <w:tcW w:w="3407" w:type="dxa"/>
          </w:tcPr>
          <w:p w14:paraId="45D8472E" w14:textId="05C59D58" w:rsidR="006A34B2" w:rsidRPr="00220CBA" w:rsidRDefault="00E47F75" w:rsidP="00E47F75">
            <w:r w:rsidRPr="00E47F75">
              <w:t>Information technology -- Open Distributed Processing -- Part 2</w:t>
            </w:r>
          </w:p>
        </w:tc>
        <w:tc>
          <w:tcPr>
            <w:tcW w:w="2268" w:type="dxa"/>
          </w:tcPr>
          <w:p w14:paraId="26266BEE" w14:textId="77777777" w:rsidR="006C4613" w:rsidRDefault="006C4613"/>
        </w:tc>
      </w:tr>
      <w:tr w:rsidR="006A34B2" w:rsidRPr="007C20FA" w14:paraId="3D365714" w14:textId="77777777" w:rsidTr="007E000F">
        <w:trPr>
          <w:trHeight w:val="104"/>
          <w:jc w:val="center"/>
        </w:trPr>
        <w:tc>
          <w:tcPr>
            <w:tcW w:w="4531" w:type="dxa"/>
          </w:tcPr>
          <w:p w14:paraId="5445C07B" w14:textId="77777777" w:rsidR="006A34B2" w:rsidRPr="00D410AE" w:rsidRDefault="006A34B2" w:rsidP="00C1623D">
            <w:pPr>
              <w:rPr>
                <w:rFonts w:cs="Arial"/>
              </w:rPr>
            </w:pPr>
            <w:r>
              <w:rPr>
                <w:rFonts w:ascii="Helvetica" w:hAnsi="Helvetica" w:cs="Helvetica"/>
              </w:rPr>
              <w:t>UML Testing Profile (UTP), v1.2</w:t>
            </w:r>
          </w:p>
        </w:tc>
        <w:tc>
          <w:tcPr>
            <w:tcW w:w="3407" w:type="dxa"/>
          </w:tcPr>
          <w:p w14:paraId="12F61B08" w14:textId="77777777" w:rsidR="006C4613" w:rsidRDefault="006C4613"/>
        </w:tc>
        <w:tc>
          <w:tcPr>
            <w:tcW w:w="2268" w:type="dxa"/>
          </w:tcPr>
          <w:p w14:paraId="0677CE69" w14:textId="77777777" w:rsidR="006C4613" w:rsidRDefault="006C4613"/>
        </w:tc>
      </w:tr>
    </w:tbl>
    <w:p w14:paraId="097504FE" w14:textId="566399EF" w:rsidR="006A34B2" w:rsidRPr="00220CBA" w:rsidRDefault="006A34B2" w:rsidP="006A34B2">
      <w:pPr>
        <w:pStyle w:val="Caption"/>
      </w:pPr>
      <w:bookmarkStart w:id="40" w:name="_Toc74903985"/>
      <w:r w:rsidRPr="001B1565">
        <w:t xml:space="preserve">Table </w:t>
      </w:r>
      <w:r>
        <w:rPr>
          <w:noProof/>
        </w:rPr>
        <w:fldChar w:fldCharType="begin"/>
      </w:r>
      <w:r>
        <w:rPr>
          <w:noProof/>
        </w:rPr>
        <w:instrText xml:space="preserve"> SEQ Table \* ARABIC </w:instrText>
      </w:r>
      <w:r>
        <w:rPr>
          <w:noProof/>
        </w:rPr>
        <w:fldChar w:fldCharType="separate"/>
      </w:r>
      <w:r w:rsidR="00A13343">
        <w:rPr>
          <w:noProof/>
        </w:rPr>
        <w:t>3</w:t>
      </w:r>
      <w:r>
        <w:rPr>
          <w:noProof/>
        </w:rPr>
        <w:fldChar w:fldCharType="end"/>
      </w:r>
      <w:r w:rsidRPr="001B1565">
        <w:t xml:space="preserve">: </w:t>
      </w:r>
      <w:r w:rsidRPr="007C20FA">
        <w:t>External documents and publications</w:t>
      </w:r>
      <w:bookmarkEnd w:id="40"/>
    </w:p>
    <w:p w14:paraId="1ECB9D76" w14:textId="77777777" w:rsidR="006A34B2" w:rsidRDefault="006A34B2" w:rsidP="006A34B2">
      <w:pPr>
        <w:pStyle w:val="Heading2"/>
      </w:pPr>
      <w:bookmarkStart w:id="41" w:name="_Toc74903912"/>
      <w:r>
        <w:t>Glossary</w:t>
      </w:r>
      <w:bookmarkEnd w:id="41"/>
    </w:p>
    <w:p w14:paraId="1D148728" w14:textId="77777777" w:rsidR="006A34B2" w:rsidRDefault="006A34B2" w:rsidP="006A34B2"/>
    <w:p w14:paraId="3791D044" w14:textId="0A820E04" w:rsidR="006A34B2" w:rsidRDefault="006A34B2" w:rsidP="006A34B2">
      <w:r>
        <w:t xml:space="preserve">See </w:t>
      </w:r>
      <w:r>
        <w:fldChar w:fldCharType="begin"/>
      </w:r>
      <w:r>
        <w:instrText xml:space="preserve"> REF _Ref534973481 \h </w:instrText>
      </w:r>
      <w:r>
        <w:fldChar w:fldCharType="separate"/>
      </w:r>
      <w:r w:rsidR="00A13343">
        <w:t>Appendix</w:t>
      </w:r>
      <w:r>
        <w:fldChar w:fldCharType="end"/>
      </w:r>
      <w:r>
        <w:t xml:space="preserve"> for Definitions and Abbreviations.</w:t>
      </w:r>
    </w:p>
    <w:p w14:paraId="53C1D76C" w14:textId="77777777" w:rsidR="00F925C4" w:rsidRDefault="00F925C4" w:rsidP="00F925C4">
      <w:pPr>
        <w:pStyle w:val="Heading3"/>
      </w:pPr>
      <w:bookmarkStart w:id="42" w:name="_Toc57194676"/>
      <w:bookmarkStart w:id="43" w:name="_Toc211245116"/>
      <w:bookmarkStart w:id="44" w:name="_Toc500052220"/>
      <w:bookmarkStart w:id="45" w:name="_Toc74903913"/>
      <w:r w:rsidRPr="007C20FA">
        <w:t>Definitions</w:t>
      </w:r>
      <w:bookmarkEnd w:id="42"/>
      <w:bookmarkEnd w:id="45"/>
    </w:p>
    <w:p w14:paraId="1D90B6CF" w14:textId="21DD1C56" w:rsidR="00F925C4" w:rsidRDefault="00F925C4" w:rsidP="00F925C4">
      <w:pPr>
        <w:pStyle w:val="Heading3"/>
      </w:pPr>
      <w:bookmarkStart w:id="46" w:name="_Toc216768466"/>
      <w:bookmarkStart w:id="47" w:name="_Toc57194677"/>
      <w:bookmarkStart w:id="48" w:name="_Toc397081423"/>
      <w:bookmarkStart w:id="49" w:name="_Toc216841810"/>
      <w:bookmarkStart w:id="50" w:name="_Toc74903914"/>
      <w:r w:rsidRPr="007C20FA">
        <w:t>Abbreviations</w:t>
      </w:r>
      <w:bookmarkEnd w:id="46"/>
      <w:bookmarkEnd w:id="47"/>
      <w:bookmarkEnd w:id="48"/>
      <w:bookmarkEnd w:id="49"/>
      <w:bookmarkEnd w:id="50"/>
    </w:p>
    <w:p w14:paraId="6FEF8629" w14:textId="6089B279" w:rsidR="006A34B2" w:rsidRDefault="006A34B2" w:rsidP="006A34B2">
      <w:pPr>
        <w:pStyle w:val="Heading3"/>
      </w:pPr>
      <w:bookmarkStart w:id="51" w:name="_Toc74903915"/>
      <w:r w:rsidRPr="000F7EE0">
        <w:t>Parameters / Values</w:t>
      </w:r>
      <w:bookmarkEnd w:id="51"/>
    </w:p>
    <w:p w14:paraId="235D51FD" w14:textId="4E1F28E2" w:rsidR="007202B4" w:rsidRDefault="007202B4" w:rsidP="007202B4"/>
    <w:p w14:paraId="44F5EF3B" w14:textId="77777777" w:rsidR="00EB7979" w:rsidRPr="00C0541A" w:rsidRDefault="00EB7979" w:rsidP="00EB7979"/>
    <w:p w14:paraId="391C803B" w14:textId="77777777" w:rsidR="007202B4" w:rsidRPr="007202B4" w:rsidRDefault="007202B4" w:rsidP="007202B4"/>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0216D7">
        <w:trPr>
          <w:tblHeader/>
          <w:jc w:val="cent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bl>
    <w:p w14:paraId="4E916C83" w14:textId="683A18A9" w:rsidR="006A34B2" w:rsidRDefault="006A34B2" w:rsidP="006A34B2">
      <w:pPr>
        <w:pStyle w:val="Caption"/>
        <w:rPr>
          <w:b w:val="0"/>
          <w:i/>
          <w:color w:val="7F7F7F" w:themeColor="text1" w:themeTint="80"/>
        </w:rPr>
      </w:pPr>
      <w:bookmarkStart w:id="52" w:name="_Toc74903986"/>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sidR="00A13343">
        <w:rPr>
          <w:noProof/>
        </w:rPr>
        <w:t>4</w:t>
      </w:r>
      <w:r w:rsidRPr="000F7EE0">
        <w:rPr>
          <w:noProof/>
        </w:rPr>
        <w:fldChar w:fldCharType="end"/>
      </w:r>
      <w:r w:rsidRPr="000F7EE0">
        <w:t>: Parameters / Values used in this document</w:t>
      </w:r>
      <w:bookmarkEnd w:id="43"/>
      <w:bookmarkEnd w:id="44"/>
      <w:bookmarkEnd w:id="52"/>
    </w:p>
    <w:p w14:paraId="18061A35" w14:textId="77777777" w:rsidR="00EB7979" w:rsidRPr="00EB7979" w:rsidRDefault="00EB7979" w:rsidP="00EB7979"/>
    <w:p w14:paraId="7417F7F7" w14:textId="77777777" w:rsidR="0027671B" w:rsidRPr="007C20FA" w:rsidRDefault="00D808DC" w:rsidP="0027671B">
      <w:pPr>
        <w:pStyle w:val="Heading1"/>
      </w:pPr>
      <w:bookmarkStart w:id="53" w:name="_Toc74903916"/>
      <w:r>
        <w:lastRenderedPageBreak/>
        <w:t xml:space="preserve">Feature </w:t>
      </w:r>
      <w:r w:rsidR="005300DD">
        <w:t>Overview</w:t>
      </w:r>
      <w:bookmarkEnd w:id="53"/>
    </w:p>
    <w:p w14:paraId="5690A3A8" w14:textId="77777777" w:rsidR="0027671B" w:rsidRDefault="00CC4DA9" w:rsidP="0027671B">
      <w:pPr>
        <w:pStyle w:val="Heading2"/>
      </w:pPr>
      <w:bookmarkStart w:id="54" w:name="_Toc397081435"/>
      <w:bookmarkStart w:id="55" w:name="_Toc74903917"/>
      <w:r>
        <w:t xml:space="preserve">Purpose and </w:t>
      </w:r>
      <w:r w:rsidR="005300DD">
        <w:t>Description</w:t>
      </w:r>
      <w:r>
        <w:t xml:space="preserve"> of </w:t>
      </w:r>
      <w:r w:rsidRPr="007C20FA">
        <w:t>Feature</w:t>
      </w:r>
      <w:bookmarkEnd w:id="54"/>
      <w:bookmarkEnd w:id="55"/>
    </w:p>
    <w:p w14:paraId="22DBCF57" w14:textId="77777777" w:rsidR="00220CBA" w:rsidRDefault="00220CBA" w:rsidP="00220CBA">
      <w:pPr>
        <w:rPr>
          <w:rFonts w:cs="Arial"/>
        </w:rPr>
      </w:pPr>
    </w:p>
    <w:p w14:paraId="787A09A6" w14:textId="77777777" w:rsidR="00220CBA" w:rsidRDefault="00220CBA" w:rsidP="00220CBA">
      <w:pPr>
        <w:rPr>
          <w:rFonts w:cs="Arial"/>
        </w:rPr>
      </w:pPr>
      <w:r>
        <w:rPr>
          <w:rFonts w:cs="Arial"/>
        </w:rPr>
        <w:t>Monitoring of the area around a parked vehicle using onboard sensors.  Sensors include :</w:t>
      </w:r>
    </w:p>
    <w:p w14:paraId="68B7784C" w14:textId="77777777" w:rsidR="00220CBA" w:rsidRDefault="00220CBA" w:rsidP="00220CBA">
      <w:pPr>
        <w:rPr>
          <w:rFonts w:cs="Arial"/>
        </w:rPr>
      </w:pPr>
      <w:r>
        <w:rPr>
          <w:rFonts w:cs="Arial"/>
        </w:rPr>
        <w:t>vehicle tilt, vehicle acceleration, ultrasonic sensors in cabin, microphone in cabin (PHOENIX versions only), interior cameras, external cameras, bed area radar and microphone (Pick-up trucks only).</w:t>
      </w:r>
    </w:p>
    <w:p w14:paraId="618EFA3D" w14:textId="77777777" w:rsidR="00220CBA" w:rsidRDefault="00220CBA" w:rsidP="00220CBA">
      <w:pPr>
        <w:rPr>
          <w:rFonts w:cs="Arial"/>
        </w:rPr>
      </w:pPr>
    </w:p>
    <w:p w14:paraId="4522CEF3" w14:textId="77777777" w:rsidR="00220CBA" w:rsidRDefault="00220CBA" w:rsidP="00220CBA">
      <w:pPr>
        <w:rPr>
          <w:rFonts w:cs="Arial"/>
        </w:rPr>
      </w:pPr>
      <w:r>
        <w:rPr>
          <w:rFonts w:cs="Arial"/>
        </w:rPr>
        <w:t>Videos and threat notifications are sent to the user via the FordPass App.  Video and threat data will be stored remotely (cloud) and locally (USB jump-drive).</w:t>
      </w:r>
    </w:p>
    <w:p w14:paraId="7CF690BC"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34E125F2" wp14:editId="3C798FBA">
            <wp:extent cx="4762500" cy="3609975"/>
            <wp:effectExtent l="0" t="0" r="0" b="0"/>
            <wp:docPr id="3" name="Picture 828763227.jpg" descr="828763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28763227.jpg"/>
                    <pic:cNvPicPr/>
                  </pic:nvPicPr>
                  <pic:blipFill>
                    <a:blip r:embed="rId19" cstate="print"/>
                    <a:stretch>
                      <a:fillRect/>
                    </a:stretch>
                  </pic:blipFill>
                  <pic:spPr>
                    <a:xfrm>
                      <a:off x="0" y="0"/>
                      <a:ext cx="4762500" cy="3609975"/>
                    </a:xfrm>
                    <a:prstGeom prst="rect">
                      <a:avLst/>
                    </a:prstGeom>
                  </pic:spPr>
                </pic:pic>
              </a:graphicData>
            </a:graphic>
          </wp:inline>
        </w:drawing>
      </w:r>
    </w:p>
    <w:p w14:paraId="3F96E6EC" w14:textId="728F0F64" w:rsidR="00220CBA" w:rsidRPr="00A074C1" w:rsidRDefault="00220CBA" w:rsidP="00FE4F4B">
      <w:pPr>
        <w:pStyle w:val="Caption"/>
        <w:rPr>
          <w:rFonts w:cs="Arial"/>
        </w:rPr>
      </w:pPr>
      <w:bookmarkStart w:id="56" w:name="_Toc529191290"/>
      <w:bookmarkStart w:id="57" w:name="_Toc74903972"/>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A13343">
        <w:rPr>
          <w:noProof/>
        </w:rPr>
        <w:t>1</w:t>
      </w:r>
      <w:r w:rsidR="00550F98">
        <w:rPr>
          <w:noProof/>
        </w:rPr>
        <w:fldChar w:fldCharType="end"/>
      </w:r>
      <w:r w:rsidRPr="00563A02">
        <w:t xml:space="preserve">: </w:t>
      </w:r>
      <w:r>
        <w:t>Feature Image Here</w:t>
      </w:r>
      <w:bookmarkEnd w:id="56"/>
      <w:bookmarkEnd w:id="57"/>
    </w:p>
    <w:p w14:paraId="78811673" w14:textId="77777777" w:rsidR="00220CBA" w:rsidRDefault="00220CBA" w:rsidP="00220CBA">
      <w:pPr>
        <w:rPr>
          <w:rFonts w:cs="Arial"/>
        </w:rPr>
      </w:pPr>
    </w:p>
    <w:p w14:paraId="6CED0E59" w14:textId="77777777" w:rsidR="00741AA6" w:rsidRPr="007C20FA" w:rsidRDefault="00741AA6" w:rsidP="00741AA6">
      <w:pPr>
        <w:pStyle w:val="Heading2"/>
      </w:pPr>
      <w:bookmarkStart w:id="58" w:name="_Toc74903918"/>
      <w:r>
        <w:t>Feature Variants</w:t>
      </w:r>
      <w:bookmarkEnd w:id="58"/>
    </w:p>
    <w:p w14:paraId="16713209" w14:textId="39617C57" w:rsidR="00741AA6" w:rsidRDefault="00741AA6" w:rsidP="00741AA6">
      <w:pPr>
        <w:rPr>
          <w:rFonts w:cs="Arial"/>
          <w:color w:val="808080"/>
          <w:szCs w:val="22"/>
        </w:rPr>
      </w:pPr>
    </w:p>
    <w:tbl>
      <w:tblPr>
        <w:tblStyle w:val="TableGrid"/>
        <w:tblW w:w="10598" w:type="dxa"/>
        <w:jc w:val="center"/>
        <w:tblLayout w:type="fixed"/>
        <w:tblCellMar>
          <w:left w:w="115" w:type="dxa"/>
          <w:right w:w="115" w:type="dxa"/>
        </w:tblCellMar>
        <w:tblLook w:val="0620" w:firstRow="1" w:lastRow="0" w:firstColumn="0" w:lastColumn="0" w:noHBand="1" w:noVBand="1"/>
      </w:tblPr>
      <w:tblGrid>
        <w:gridCol w:w="2122"/>
        <w:gridCol w:w="6945"/>
        <w:gridCol w:w="1531"/>
      </w:tblGrid>
      <w:tr w:rsidR="00220CBA" w14:paraId="1B668D8D" w14:textId="77777777" w:rsidTr="00425033">
        <w:trPr>
          <w:trHeight w:val="805"/>
          <w:jc w:val="center"/>
        </w:trPr>
        <w:tc>
          <w:tcPr>
            <w:tcW w:w="2122"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t>Variant Name</w:t>
            </w:r>
          </w:p>
        </w:tc>
        <w:tc>
          <w:tcPr>
            <w:tcW w:w="6945"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1531"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425033">
        <w:trPr>
          <w:jc w:val="center"/>
        </w:trPr>
        <w:tc>
          <w:tcPr>
            <w:tcW w:w="2122" w:type="dxa"/>
          </w:tcPr>
          <w:p w14:paraId="68C69ADA" w14:textId="77777777" w:rsidR="00220CBA" w:rsidRDefault="00220CBA" w:rsidP="009D2039">
            <w:pPr>
              <w:rPr>
                <w:b/>
              </w:rPr>
            </w:pPr>
            <w:r>
              <w:rPr>
                <w:b/>
              </w:rPr>
              <w:t>Cargo Van with 2 x CSM</w:t>
            </w:r>
          </w:p>
        </w:tc>
        <w:tc>
          <w:tcPr>
            <w:tcW w:w="6945" w:type="dxa"/>
          </w:tcPr>
          <w:p w14:paraId="098E3C90" w14:textId="77777777" w:rsidR="00220CBA" w:rsidRDefault="00220CBA" w:rsidP="009D2039">
            <w:r w:rsidRPr="009E1CE3">
              <w:t>Cargo van version.  Bed radar not installed - only for pick-up vehicles.  2 CSM units, one for cab and one for cargo area. 360 degree camera system not fitted.  1 x internal camera for cab area.</w:t>
            </w:r>
          </w:p>
        </w:tc>
        <w:tc>
          <w:tcPr>
            <w:tcW w:w="1531" w:type="dxa"/>
          </w:tcPr>
          <w:p w14:paraId="636A237B" w14:textId="77777777" w:rsidR="006C4613" w:rsidRDefault="006C4613"/>
        </w:tc>
      </w:tr>
      <w:tr w:rsidR="00220CBA" w14:paraId="59C49C0E" w14:textId="77777777" w:rsidTr="00425033">
        <w:trPr>
          <w:jc w:val="center"/>
        </w:trPr>
        <w:tc>
          <w:tcPr>
            <w:tcW w:w="2122" w:type="dxa"/>
          </w:tcPr>
          <w:p w14:paraId="79E01267" w14:textId="77777777" w:rsidR="00220CBA" w:rsidRDefault="00220CBA" w:rsidP="009D2039">
            <w:pPr>
              <w:rPr>
                <w:b/>
              </w:rPr>
            </w:pPr>
            <w:r>
              <w:rPr>
                <w:b/>
              </w:rPr>
              <w:t>Cargo Van with 2 x CSM and 360deg Camera</w:t>
            </w:r>
          </w:p>
        </w:tc>
        <w:tc>
          <w:tcPr>
            <w:tcW w:w="6945" w:type="dxa"/>
          </w:tcPr>
          <w:p w14:paraId="242EE8C3" w14:textId="77777777" w:rsidR="00220CBA" w:rsidRDefault="00220CBA" w:rsidP="009D2039">
            <w:r w:rsidRPr="009E1CE3">
              <w:t>Cargo van version.  Bed radar not installed - only for pick-up truck application.  2 CSM units, one for cab and one for cargo area. 360 degree camera system fitted.  1 x internal camera for cab area.</w:t>
            </w:r>
          </w:p>
        </w:tc>
        <w:tc>
          <w:tcPr>
            <w:tcW w:w="1531" w:type="dxa"/>
          </w:tcPr>
          <w:p w14:paraId="36A457AF" w14:textId="77777777" w:rsidR="006C4613" w:rsidRDefault="006C4613"/>
        </w:tc>
      </w:tr>
      <w:tr w:rsidR="00220CBA" w14:paraId="26653BD6" w14:textId="77777777" w:rsidTr="00425033">
        <w:trPr>
          <w:jc w:val="center"/>
        </w:trPr>
        <w:tc>
          <w:tcPr>
            <w:tcW w:w="2122" w:type="dxa"/>
          </w:tcPr>
          <w:p w14:paraId="66A3A9DD" w14:textId="77777777" w:rsidR="00220CBA" w:rsidRDefault="00220CBA" w:rsidP="009D2039">
            <w:pPr>
              <w:rPr>
                <w:b/>
              </w:rPr>
            </w:pPr>
            <w:r>
              <w:rPr>
                <w:b/>
              </w:rPr>
              <w:t>Pick Up Truck with bed radar</w:t>
            </w:r>
          </w:p>
        </w:tc>
        <w:tc>
          <w:tcPr>
            <w:tcW w:w="6945" w:type="dxa"/>
          </w:tcPr>
          <w:p w14:paraId="2FB868E4" w14:textId="77777777" w:rsidR="00220CBA" w:rsidRDefault="00220CBA" w:rsidP="009D2039">
            <w:r w:rsidRPr="009E1CE3">
              <w:t xml:space="preserve">Pick-up truck version.  Bed radar used for pick-up vehicles with a cargo load bed.  1 CSM unit in cab area. 360 degree camera system not fitted.  1 x internal camera in cab area.  </w:t>
            </w:r>
          </w:p>
        </w:tc>
        <w:tc>
          <w:tcPr>
            <w:tcW w:w="1531" w:type="dxa"/>
          </w:tcPr>
          <w:p w14:paraId="509CB1FE" w14:textId="77777777" w:rsidR="006C4613" w:rsidRDefault="006C4613"/>
        </w:tc>
      </w:tr>
      <w:tr w:rsidR="00220CBA" w14:paraId="7DD7F89E" w14:textId="77777777" w:rsidTr="00425033">
        <w:trPr>
          <w:jc w:val="center"/>
        </w:trPr>
        <w:tc>
          <w:tcPr>
            <w:tcW w:w="2122" w:type="dxa"/>
          </w:tcPr>
          <w:p w14:paraId="14B53D10" w14:textId="77777777" w:rsidR="00220CBA" w:rsidRDefault="00220CBA" w:rsidP="009D2039">
            <w:pPr>
              <w:rPr>
                <w:b/>
              </w:rPr>
            </w:pPr>
            <w:r>
              <w:rPr>
                <w:b/>
              </w:rPr>
              <w:t>Pick Up truck with bed radar and 360deg Camera</w:t>
            </w:r>
          </w:p>
        </w:tc>
        <w:tc>
          <w:tcPr>
            <w:tcW w:w="6945" w:type="dxa"/>
          </w:tcPr>
          <w:p w14:paraId="07F44AC2" w14:textId="77777777" w:rsidR="00220CBA" w:rsidRDefault="00220CBA" w:rsidP="009D2039">
            <w:r w:rsidRPr="009E1CE3">
              <w:t xml:space="preserve">Pick-up truck version.  Bed radar used for pick-up vehicles with a cargo load bed.  1 CSM unit in cab area. 360 degree camera system fitted.  1 x internal camera in cab area.  </w:t>
            </w:r>
          </w:p>
        </w:tc>
        <w:tc>
          <w:tcPr>
            <w:tcW w:w="1531" w:type="dxa"/>
          </w:tcPr>
          <w:p w14:paraId="41E4B3F1" w14:textId="77777777" w:rsidR="006C4613" w:rsidRDefault="006C4613"/>
        </w:tc>
      </w:tr>
      <w:tr w:rsidR="00220CBA" w14:paraId="136ADCD2" w14:textId="77777777" w:rsidTr="00425033">
        <w:trPr>
          <w:jc w:val="center"/>
        </w:trPr>
        <w:tc>
          <w:tcPr>
            <w:tcW w:w="2122" w:type="dxa"/>
          </w:tcPr>
          <w:p w14:paraId="6169BDF5" w14:textId="77777777" w:rsidR="00220CBA" w:rsidRDefault="00220CBA" w:rsidP="009D2039">
            <w:pPr>
              <w:rPr>
                <w:b/>
              </w:rPr>
            </w:pPr>
            <w:r>
              <w:rPr>
                <w:b/>
              </w:rPr>
              <w:lastRenderedPageBreak/>
              <w:t>SUV Bus Combi with 1 x Int Camera</w:t>
            </w:r>
          </w:p>
        </w:tc>
        <w:tc>
          <w:tcPr>
            <w:tcW w:w="6945" w:type="dxa"/>
          </w:tcPr>
          <w:p w14:paraId="30A943E2" w14:textId="77777777" w:rsidR="00220CBA" w:rsidRDefault="00220CBA" w:rsidP="009D2039">
            <w:r w:rsidRPr="009E1CE3">
              <w:t>SUV, Bus or Combi type vehicle. Bed radar not installed as no cargo bed area.  1 CSM unit in cab area. 360 degree camera system not fitted.  1 x internal camera in cab area.</w:t>
            </w:r>
          </w:p>
        </w:tc>
        <w:tc>
          <w:tcPr>
            <w:tcW w:w="1531" w:type="dxa"/>
          </w:tcPr>
          <w:p w14:paraId="689E13CF" w14:textId="77777777" w:rsidR="006C4613" w:rsidRDefault="006C4613"/>
        </w:tc>
      </w:tr>
      <w:tr w:rsidR="00220CBA" w14:paraId="056DC30A" w14:textId="77777777" w:rsidTr="00425033">
        <w:trPr>
          <w:jc w:val="center"/>
        </w:trPr>
        <w:tc>
          <w:tcPr>
            <w:tcW w:w="2122" w:type="dxa"/>
          </w:tcPr>
          <w:p w14:paraId="05A617FE" w14:textId="77777777" w:rsidR="00220CBA" w:rsidRDefault="00220CBA" w:rsidP="009D2039">
            <w:pPr>
              <w:rPr>
                <w:b/>
              </w:rPr>
            </w:pPr>
            <w:r>
              <w:rPr>
                <w:b/>
              </w:rPr>
              <w:t>SUV Bus Combi with 1 x Int Camera and 360deg Camera</w:t>
            </w:r>
          </w:p>
        </w:tc>
        <w:tc>
          <w:tcPr>
            <w:tcW w:w="6945" w:type="dxa"/>
          </w:tcPr>
          <w:p w14:paraId="4FF32B7D" w14:textId="77777777" w:rsidR="00220CBA" w:rsidRDefault="00220CBA" w:rsidP="009D2039">
            <w:r w:rsidRPr="009E1CE3">
              <w:t xml:space="preserve">SUV, Bus or Combi type vehicle. Bed radar not installed as no bed cargo area.  1 CSM unit in cab. 360 degree camera system fitted.  1 x internal camera in cab area.  </w:t>
            </w:r>
          </w:p>
        </w:tc>
        <w:tc>
          <w:tcPr>
            <w:tcW w:w="1531" w:type="dxa"/>
          </w:tcPr>
          <w:p w14:paraId="3ED82770" w14:textId="77777777" w:rsidR="006C4613" w:rsidRDefault="006C4613"/>
        </w:tc>
      </w:tr>
      <w:tr w:rsidR="00220CBA" w14:paraId="3914A341" w14:textId="77777777" w:rsidTr="00425033">
        <w:trPr>
          <w:jc w:val="center"/>
        </w:trPr>
        <w:tc>
          <w:tcPr>
            <w:tcW w:w="2122" w:type="dxa"/>
          </w:tcPr>
          <w:p w14:paraId="5EE017D2" w14:textId="77777777" w:rsidR="00220CBA" w:rsidRDefault="00220CBA" w:rsidP="009D2039">
            <w:pPr>
              <w:rPr>
                <w:b/>
              </w:rPr>
            </w:pPr>
            <w:r>
              <w:rPr>
                <w:b/>
              </w:rPr>
              <w:t>SUV Bus Combi with 2 x Int Camera</w:t>
            </w:r>
          </w:p>
        </w:tc>
        <w:tc>
          <w:tcPr>
            <w:tcW w:w="6945" w:type="dxa"/>
          </w:tcPr>
          <w:p w14:paraId="55FEAE2D" w14:textId="77777777" w:rsidR="00220CBA" w:rsidRDefault="00220CBA" w:rsidP="009D2039">
            <w:r w:rsidRPr="009E1CE3">
              <w:t>SUV, Bus or Combi type vehicle. Bed radar not installed as no bed cargo area.  1 CSM unit in cab. 360 degree camera system not fitted.  2 x internal cameras one for front of cab and one in rear.</w:t>
            </w:r>
          </w:p>
        </w:tc>
        <w:tc>
          <w:tcPr>
            <w:tcW w:w="1531" w:type="dxa"/>
          </w:tcPr>
          <w:p w14:paraId="266CDADA" w14:textId="77777777" w:rsidR="006C4613" w:rsidRDefault="006C4613"/>
        </w:tc>
      </w:tr>
      <w:tr w:rsidR="00220CBA" w14:paraId="77A442A1" w14:textId="77777777" w:rsidTr="00425033">
        <w:trPr>
          <w:jc w:val="center"/>
        </w:trPr>
        <w:tc>
          <w:tcPr>
            <w:tcW w:w="2122" w:type="dxa"/>
          </w:tcPr>
          <w:p w14:paraId="67C7C815" w14:textId="77777777" w:rsidR="00220CBA" w:rsidRDefault="00220CBA" w:rsidP="009D2039">
            <w:pPr>
              <w:rPr>
                <w:b/>
              </w:rPr>
            </w:pPr>
            <w:r>
              <w:rPr>
                <w:b/>
              </w:rPr>
              <w:t>SUV Bus Combi with 2 x Int Camera and 360deg Camera</w:t>
            </w:r>
          </w:p>
        </w:tc>
        <w:tc>
          <w:tcPr>
            <w:tcW w:w="6945" w:type="dxa"/>
          </w:tcPr>
          <w:p w14:paraId="7653B4CD" w14:textId="77777777" w:rsidR="00220CBA" w:rsidRDefault="00220CBA" w:rsidP="009D2039">
            <w:r w:rsidRPr="009E1CE3">
              <w:t>SUV, Bus or Combi type vehicle. Bed radar not installed as no bed cargo area.  1 CSM unit in cab. 360 degree camera system fitted.  2 x internal cameras one for front of cab and one in rear.</w:t>
            </w:r>
          </w:p>
        </w:tc>
        <w:tc>
          <w:tcPr>
            <w:tcW w:w="1531" w:type="dxa"/>
          </w:tcPr>
          <w:p w14:paraId="044C2140" w14:textId="77777777" w:rsidR="006C4613" w:rsidRDefault="006C4613"/>
        </w:tc>
      </w:tr>
    </w:tbl>
    <w:p w14:paraId="43A96666" w14:textId="062A591B" w:rsidR="00220CBA" w:rsidRDefault="00220CBA" w:rsidP="00220CBA">
      <w:pPr>
        <w:pStyle w:val="Caption"/>
      </w:pPr>
      <w:bookmarkStart w:id="59" w:name="_Toc529191302"/>
      <w:bookmarkStart w:id="60" w:name="_Toc74903987"/>
      <w:r w:rsidRPr="00E137F9">
        <w:t xml:space="preserve">Table </w:t>
      </w:r>
      <w:r>
        <w:rPr>
          <w:noProof/>
        </w:rPr>
        <w:fldChar w:fldCharType="begin"/>
      </w:r>
      <w:r>
        <w:rPr>
          <w:noProof/>
        </w:rPr>
        <w:instrText xml:space="preserve"> SEQ Table \* ARABIC </w:instrText>
      </w:r>
      <w:r>
        <w:rPr>
          <w:noProof/>
        </w:rPr>
        <w:fldChar w:fldCharType="separate"/>
      </w:r>
      <w:r w:rsidR="00A13343">
        <w:rPr>
          <w:noProof/>
        </w:rPr>
        <w:t>5</w:t>
      </w:r>
      <w:r>
        <w:rPr>
          <w:noProof/>
        </w:rPr>
        <w:fldChar w:fldCharType="end"/>
      </w:r>
      <w:r w:rsidRPr="00E137F9">
        <w:t>: Feature Variants</w:t>
      </w:r>
      <w:bookmarkEnd w:id="59"/>
      <w:bookmarkEnd w:id="60"/>
    </w:p>
    <w:p w14:paraId="30D3FD6B" w14:textId="77777777" w:rsidR="000C0B77" w:rsidRDefault="000C0B77" w:rsidP="004574B4">
      <w:pPr>
        <w:pStyle w:val="Heading3"/>
      </w:pPr>
      <w:bookmarkStart w:id="61" w:name="_Toc74903919"/>
      <w:r>
        <w:t>Regions &amp; Markets</w:t>
      </w:r>
      <w:bookmarkEnd w:id="61"/>
    </w:p>
    <w:p w14:paraId="23A0CFFC" w14:textId="77777777" w:rsidR="00220CBA" w:rsidRDefault="00220CBA" w:rsidP="00220CBA"/>
    <w:tbl>
      <w:tblPr>
        <w:tblStyle w:val="TableGrid"/>
        <w:tblW w:w="10525" w:type="dxa"/>
        <w:jc w:val="center"/>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0216D7">
        <w:trPr>
          <w:trHeight w:val="1083"/>
          <w:jc w:val="center"/>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0216D7">
        <w:trPr>
          <w:jc w:val="center"/>
        </w:trPr>
        <w:tc>
          <w:tcPr>
            <w:tcW w:w="1778" w:type="dxa"/>
            <w:vAlign w:val="center"/>
          </w:tcPr>
          <w:p w14:paraId="56B63CC3" w14:textId="77777777" w:rsidR="00220CBA" w:rsidRDefault="00220CBA" w:rsidP="009D2039">
            <w:pPr>
              <w:rPr>
                <w:b/>
              </w:rPr>
            </w:pPr>
            <w:r>
              <w:rPr>
                <w:b/>
              </w:rPr>
              <w:t>Cargo Van with 2 x CSM</w:t>
            </w:r>
          </w:p>
        </w:tc>
        <w:tc>
          <w:tcPr>
            <w:tcW w:w="1591" w:type="dxa"/>
            <w:vAlign w:val="center"/>
          </w:tcPr>
          <w:p w14:paraId="1FBDF9DF" w14:textId="77777777" w:rsidR="00220CBA" w:rsidRDefault="00220CBA" w:rsidP="009D2039">
            <w:pPr>
              <w:jc w:val="center"/>
            </w:pPr>
            <w:r>
              <w:t>Optional</w:t>
            </w:r>
          </w:p>
        </w:tc>
        <w:tc>
          <w:tcPr>
            <w:tcW w:w="1559" w:type="dxa"/>
            <w:vAlign w:val="center"/>
          </w:tcPr>
          <w:p w14:paraId="48E741D9" w14:textId="77777777" w:rsidR="00220CBA" w:rsidRDefault="00220CBA" w:rsidP="009D2039">
            <w:pPr>
              <w:jc w:val="center"/>
            </w:pPr>
            <w:r>
              <w:t>Optional</w:t>
            </w:r>
          </w:p>
        </w:tc>
        <w:tc>
          <w:tcPr>
            <w:tcW w:w="1229" w:type="dxa"/>
            <w:vAlign w:val="center"/>
          </w:tcPr>
          <w:p w14:paraId="2D3BF1A2" w14:textId="77777777" w:rsidR="00220CBA" w:rsidRDefault="00220CBA" w:rsidP="009D2039">
            <w:pPr>
              <w:jc w:val="center"/>
            </w:pPr>
            <w:r>
              <w:t>Optional</w:t>
            </w:r>
          </w:p>
        </w:tc>
        <w:tc>
          <w:tcPr>
            <w:tcW w:w="1488" w:type="dxa"/>
            <w:vAlign w:val="center"/>
          </w:tcPr>
          <w:p w14:paraId="0C9B0569" w14:textId="77777777" w:rsidR="00220CBA" w:rsidRDefault="00220CBA" w:rsidP="009D2039">
            <w:pPr>
              <w:jc w:val="center"/>
            </w:pPr>
            <w:r>
              <w:t>Optional</w:t>
            </w:r>
          </w:p>
        </w:tc>
        <w:tc>
          <w:tcPr>
            <w:tcW w:w="1440" w:type="dxa"/>
            <w:vAlign w:val="center"/>
          </w:tcPr>
          <w:p w14:paraId="40216805" w14:textId="77777777" w:rsidR="00220CBA" w:rsidRDefault="00220CBA" w:rsidP="009D2039">
            <w:pPr>
              <w:jc w:val="center"/>
            </w:pPr>
            <w:r>
              <w:t>Optional</w:t>
            </w:r>
          </w:p>
        </w:tc>
        <w:tc>
          <w:tcPr>
            <w:tcW w:w="1440" w:type="dxa"/>
            <w:vAlign w:val="center"/>
          </w:tcPr>
          <w:p w14:paraId="109872A7" w14:textId="77777777" w:rsidR="00220CBA" w:rsidRDefault="00220CBA" w:rsidP="009D2039">
            <w:pPr>
              <w:keepNext/>
              <w:jc w:val="center"/>
            </w:pPr>
            <w:r>
              <w:t>Optional</w:t>
            </w:r>
          </w:p>
        </w:tc>
      </w:tr>
      <w:tr w:rsidR="00220CBA" w14:paraId="0B0BE984" w14:textId="77777777" w:rsidTr="000216D7">
        <w:trPr>
          <w:jc w:val="center"/>
        </w:trPr>
        <w:tc>
          <w:tcPr>
            <w:tcW w:w="1778" w:type="dxa"/>
            <w:vAlign w:val="center"/>
          </w:tcPr>
          <w:p w14:paraId="739D0509" w14:textId="77777777" w:rsidR="00220CBA" w:rsidRDefault="00220CBA" w:rsidP="009D2039">
            <w:pPr>
              <w:rPr>
                <w:b/>
              </w:rPr>
            </w:pPr>
            <w:r>
              <w:rPr>
                <w:b/>
              </w:rPr>
              <w:t>Cargo Van with 2 x CSM and 360deg Camera</w:t>
            </w:r>
          </w:p>
        </w:tc>
        <w:tc>
          <w:tcPr>
            <w:tcW w:w="1591" w:type="dxa"/>
            <w:vAlign w:val="center"/>
          </w:tcPr>
          <w:p w14:paraId="69D70F7F" w14:textId="77777777" w:rsidR="00220CBA" w:rsidRDefault="00220CBA" w:rsidP="009D2039">
            <w:pPr>
              <w:jc w:val="center"/>
            </w:pPr>
            <w:r>
              <w:t>Optional</w:t>
            </w:r>
          </w:p>
        </w:tc>
        <w:tc>
          <w:tcPr>
            <w:tcW w:w="1559" w:type="dxa"/>
            <w:vAlign w:val="center"/>
          </w:tcPr>
          <w:p w14:paraId="7A7A6442" w14:textId="77777777" w:rsidR="00220CBA" w:rsidRDefault="00220CBA" w:rsidP="009D2039">
            <w:pPr>
              <w:jc w:val="center"/>
            </w:pPr>
            <w:r>
              <w:t>Optional</w:t>
            </w:r>
          </w:p>
        </w:tc>
        <w:tc>
          <w:tcPr>
            <w:tcW w:w="1229" w:type="dxa"/>
            <w:vAlign w:val="center"/>
          </w:tcPr>
          <w:p w14:paraId="4465321C" w14:textId="77777777" w:rsidR="00220CBA" w:rsidRDefault="00220CBA" w:rsidP="009D2039">
            <w:pPr>
              <w:jc w:val="center"/>
            </w:pPr>
            <w:r>
              <w:t>Optional</w:t>
            </w:r>
          </w:p>
        </w:tc>
        <w:tc>
          <w:tcPr>
            <w:tcW w:w="1488" w:type="dxa"/>
            <w:vAlign w:val="center"/>
          </w:tcPr>
          <w:p w14:paraId="79403901" w14:textId="77777777" w:rsidR="00220CBA" w:rsidRDefault="00220CBA" w:rsidP="009D2039">
            <w:pPr>
              <w:jc w:val="center"/>
            </w:pPr>
            <w:r>
              <w:t>Optional</w:t>
            </w:r>
          </w:p>
        </w:tc>
        <w:tc>
          <w:tcPr>
            <w:tcW w:w="1440" w:type="dxa"/>
            <w:vAlign w:val="center"/>
          </w:tcPr>
          <w:p w14:paraId="2FD7DD97" w14:textId="77777777" w:rsidR="00220CBA" w:rsidRDefault="00220CBA" w:rsidP="009D2039">
            <w:pPr>
              <w:jc w:val="center"/>
            </w:pPr>
            <w:r>
              <w:t>Optional</w:t>
            </w:r>
          </w:p>
        </w:tc>
        <w:tc>
          <w:tcPr>
            <w:tcW w:w="1440" w:type="dxa"/>
            <w:vAlign w:val="center"/>
          </w:tcPr>
          <w:p w14:paraId="075CB802" w14:textId="77777777" w:rsidR="00220CBA" w:rsidRDefault="00220CBA" w:rsidP="009D2039">
            <w:pPr>
              <w:keepNext/>
              <w:jc w:val="center"/>
            </w:pPr>
            <w:r>
              <w:t>Optional</w:t>
            </w:r>
          </w:p>
        </w:tc>
      </w:tr>
      <w:tr w:rsidR="00220CBA" w14:paraId="576998D5" w14:textId="77777777" w:rsidTr="000216D7">
        <w:trPr>
          <w:jc w:val="center"/>
        </w:trPr>
        <w:tc>
          <w:tcPr>
            <w:tcW w:w="1778" w:type="dxa"/>
            <w:vAlign w:val="center"/>
          </w:tcPr>
          <w:p w14:paraId="630A16B0" w14:textId="77777777" w:rsidR="00220CBA" w:rsidRDefault="00220CBA" w:rsidP="009D2039">
            <w:pPr>
              <w:rPr>
                <w:b/>
              </w:rPr>
            </w:pPr>
            <w:r>
              <w:rPr>
                <w:b/>
              </w:rPr>
              <w:t>Pick Up Truck with bed radar</w:t>
            </w:r>
          </w:p>
        </w:tc>
        <w:tc>
          <w:tcPr>
            <w:tcW w:w="1591" w:type="dxa"/>
            <w:vAlign w:val="center"/>
          </w:tcPr>
          <w:p w14:paraId="15153E73" w14:textId="77777777" w:rsidR="00220CBA" w:rsidRDefault="00220CBA" w:rsidP="009D2039">
            <w:pPr>
              <w:jc w:val="center"/>
            </w:pPr>
            <w:r>
              <w:t>Optional</w:t>
            </w:r>
          </w:p>
        </w:tc>
        <w:tc>
          <w:tcPr>
            <w:tcW w:w="1559" w:type="dxa"/>
            <w:vAlign w:val="center"/>
          </w:tcPr>
          <w:p w14:paraId="6B097374" w14:textId="77777777" w:rsidR="00220CBA" w:rsidRDefault="00220CBA" w:rsidP="009D2039">
            <w:pPr>
              <w:jc w:val="center"/>
            </w:pPr>
            <w:r>
              <w:t>Optional</w:t>
            </w:r>
          </w:p>
        </w:tc>
        <w:tc>
          <w:tcPr>
            <w:tcW w:w="1229" w:type="dxa"/>
            <w:vAlign w:val="center"/>
          </w:tcPr>
          <w:p w14:paraId="649F1363" w14:textId="77777777" w:rsidR="00220CBA" w:rsidRDefault="00220CBA" w:rsidP="009D2039">
            <w:pPr>
              <w:jc w:val="center"/>
            </w:pPr>
            <w:r>
              <w:t>No</w:t>
            </w:r>
          </w:p>
        </w:tc>
        <w:tc>
          <w:tcPr>
            <w:tcW w:w="1488" w:type="dxa"/>
            <w:vAlign w:val="center"/>
          </w:tcPr>
          <w:p w14:paraId="45B7ACAF" w14:textId="77777777" w:rsidR="00220CBA" w:rsidRDefault="00220CBA" w:rsidP="009D2039">
            <w:pPr>
              <w:jc w:val="center"/>
            </w:pPr>
            <w:r>
              <w:t>No</w:t>
            </w:r>
          </w:p>
        </w:tc>
        <w:tc>
          <w:tcPr>
            <w:tcW w:w="1440" w:type="dxa"/>
            <w:vAlign w:val="center"/>
          </w:tcPr>
          <w:p w14:paraId="326888BF" w14:textId="77777777" w:rsidR="00220CBA" w:rsidRDefault="00220CBA" w:rsidP="009D2039">
            <w:pPr>
              <w:jc w:val="center"/>
            </w:pPr>
            <w:r>
              <w:t>No</w:t>
            </w:r>
          </w:p>
        </w:tc>
        <w:tc>
          <w:tcPr>
            <w:tcW w:w="1440" w:type="dxa"/>
            <w:vAlign w:val="center"/>
          </w:tcPr>
          <w:p w14:paraId="6F52D2B0" w14:textId="77777777" w:rsidR="00220CBA" w:rsidRDefault="00220CBA" w:rsidP="009D2039">
            <w:pPr>
              <w:keepNext/>
              <w:jc w:val="center"/>
            </w:pPr>
            <w:r>
              <w:t>No</w:t>
            </w:r>
          </w:p>
        </w:tc>
      </w:tr>
      <w:tr w:rsidR="00220CBA" w14:paraId="15BDC9C5" w14:textId="77777777" w:rsidTr="000216D7">
        <w:trPr>
          <w:jc w:val="center"/>
        </w:trPr>
        <w:tc>
          <w:tcPr>
            <w:tcW w:w="1778" w:type="dxa"/>
            <w:vAlign w:val="center"/>
          </w:tcPr>
          <w:p w14:paraId="0918F6A1" w14:textId="77777777" w:rsidR="00220CBA" w:rsidRDefault="00220CBA" w:rsidP="009D2039">
            <w:pPr>
              <w:rPr>
                <w:b/>
              </w:rPr>
            </w:pPr>
            <w:r>
              <w:rPr>
                <w:b/>
              </w:rPr>
              <w:t>Pick Up truck with bed radar and 360deg Camera</w:t>
            </w:r>
          </w:p>
        </w:tc>
        <w:tc>
          <w:tcPr>
            <w:tcW w:w="1591" w:type="dxa"/>
            <w:vAlign w:val="center"/>
          </w:tcPr>
          <w:p w14:paraId="1DBA2A66" w14:textId="77777777" w:rsidR="00220CBA" w:rsidRDefault="00220CBA" w:rsidP="009D2039">
            <w:pPr>
              <w:jc w:val="center"/>
            </w:pPr>
            <w:r>
              <w:t>Optional</w:t>
            </w:r>
          </w:p>
        </w:tc>
        <w:tc>
          <w:tcPr>
            <w:tcW w:w="1559" w:type="dxa"/>
            <w:vAlign w:val="center"/>
          </w:tcPr>
          <w:p w14:paraId="09F94F78" w14:textId="77777777" w:rsidR="00220CBA" w:rsidRDefault="00220CBA" w:rsidP="009D2039">
            <w:pPr>
              <w:jc w:val="center"/>
            </w:pPr>
            <w:r>
              <w:t>Optional</w:t>
            </w:r>
          </w:p>
        </w:tc>
        <w:tc>
          <w:tcPr>
            <w:tcW w:w="1229" w:type="dxa"/>
            <w:vAlign w:val="center"/>
          </w:tcPr>
          <w:p w14:paraId="3C6A5BDA" w14:textId="77777777" w:rsidR="00220CBA" w:rsidRDefault="00220CBA" w:rsidP="009D2039">
            <w:pPr>
              <w:jc w:val="center"/>
            </w:pPr>
            <w:r>
              <w:t>No</w:t>
            </w:r>
          </w:p>
        </w:tc>
        <w:tc>
          <w:tcPr>
            <w:tcW w:w="1488" w:type="dxa"/>
            <w:vAlign w:val="center"/>
          </w:tcPr>
          <w:p w14:paraId="575288F2" w14:textId="77777777" w:rsidR="00220CBA" w:rsidRDefault="00220CBA" w:rsidP="009D2039">
            <w:pPr>
              <w:jc w:val="center"/>
            </w:pPr>
            <w:r>
              <w:t>No</w:t>
            </w:r>
          </w:p>
        </w:tc>
        <w:tc>
          <w:tcPr>
            <w:tcW w:w="1440" w:type="dxa"/>
            <w:vAlign w:val="center"/>
          </w:tcPr>
          <w:p w14:paraId="145C8216" w14:textId="77777777" w:rsidR="00220CBA" w:rsidRDefault="00220CBA" w:rsidP="009D2039">
            <w:pPr>
              <w:jc w:val="center"/>
            </w:pPr>
            <w:r>
              <w:t>No</w:t>
            </w:r>
          </w:p>
        </w:tc>
        <w:tc>
          <w:tcPr>
            <w:tcW w:w="1440" w:type="dxa"/>
            <w:vAlign w:val="center"/>
          </w:tcPr>
          <w:p w14:paraId="3BF7351F" w14:textId="77777777" w:rsidR="00220CBA" w:rsidRDefault="00220CBA" w:rsidP="009D2039">
            <w:pPr>
              <w:keepNext/>
              <w:jc w:val="center"/>
            </w:pPr>
            <w:r>
              <w:t>No</w:t>
            </w:r>
          </w:p>
        </w:tc>
      </w:tr>
      <w:tr w:rsidR="00220CBA" w14:paraId="6A561070" w14:textId="77777777" w:rsidTr="000216D7">
        <w:trPr>
          <w:jc w:val="center"/>
        </w:trPr>
        <w:tc>
          <w:tcPr>
            <w:tcW w:w="1778" w:type="dxa"/>
            <w:vAlign w:val="center"/>
          </w:tcPr>
          <w:p w14:paraId="2CF24670" w14:textId="77777777" w:rsidR="00220CBA" w:rsidRDefault="00220CBA" w:rsidP="009D2039">
            <w:pPr>
              <w:rPr>
                <w:b/>
              </w:rPr>
            </w:pPr>
            <w:r>
              <w:rPr>
                <w:b/>
              </w:rPr>
              <w:t>SUV Bus Combi with 1 x Int Camera</w:t>
            </w:r>
          </w:p>
        </w:tc>
        <w:tc>
          <w:tcPr>
            <w:tcW w:w="1591" w:type="dxa"/>
            <w:vAlign w:val="center"/>
          </w:tcPr>
          <w:p w14:paraId="6584EF2E" w14:textId="77777777" w:rsidR="00220CBA" w:rsidRDefault="00220CBA" w:rsidP="009D2039">
            <w:pPr>
              <w:jc w:val="center"/>
            </w:pPr>
            <w:r>
              <w:t>Optional</w:t>
            </w:r>
          </w:p>
        </w:tc>
        <w:tc>
          <w:tcPr>
            <w:tcW w:w="1559" w:type="dxa"/>
            <w:vAlign w:val="center"/>
          </w:tcPr>
          <w:p w14:paraId="37D8B644" w14:textId="77777777" w:rsidR="00220CBA" w:rsidRDefault="00220CBA" w:rsidP="009D2039">
            <w:pPr>
              <w:jc w:val="center"/>
            </w:pPr>
            <w:r>
              <w:t>Optional</w:t>
            </w:r>
          </w:p>
        </w:tc>
        <w:tc>
          <w:tcPr>
            <w:tcW w:w="1229" w:type="dxa"/>
            <w:vAlign w:val="center"/>
          </w:tcPr>
          <w:p w14:paraId="0FD52087" w14:textId="77777777" w:rsidR="00220CBA" w:rsidRDefault="00220CBA" w:rsidP="009D2039">
            <w:pPr>
              <w:jc w:val="center"/>
            </w:pPr>
            <w:r>
              <w:t>Optional</w:t>
            </w:r>
          </w:p>
        </w:tc>
        <w:tc>
          <w:tcPr>
            <w:tcW w:w="1488" w:type="dxa"/>
            <w:vAlign w:val="center"/>
          </w:tcPr>
          <w:p w14:paraId="7E4D9C01" w14:textId="77777777" w:rsidR="00220CBA" w:rsidRDefault="00220CBA" w:rsidP="009D2039">
            <w:pPr>
              <w:jc w:val="center"/>
            </w:pPr>
            <w:r>
              <w:t>Optional</w:t>
            </w:r>
          </w:p>
        </w:tc>
        <w:tc>
          <w:tcPr>
            <w:tcW w:w="1440" w:type="dxa"/>
            <w:vAlign w:val="center"/>
          </w:tcPr>
          <w:p w14:paraId="0266BEB7" w14:textId="77777777" w:rsidR="00220CBA" w:rsidRDefault="00220CBA" w:rsidP="009D2039">
            <w:pPr>
              <w:jc w:val="center"/>
            </w:pPr>
            <w:r>
              <w:t>Optional</w:t>
            </w:r>
          </w:p>
        </w:tc>
        <w:tc>
          <w:tcPr>
            <w:tcW w:w="1440" w:type="dxa"/>
            <w:vAlign w:val="center"/>
          </w:tcPr>
          <w:p w14:paraId="3AAF18C5" w14:textId="77777777" w:rsidR="00220CBA" w:rsidRDefault="00220CBA" w:rsidP="009D2039">
            <w:pPr>
              <w:keepNext/>
              <w:jc w:val="center"/>
            </w:pPr>
            <w:r>
              <w:t>Optional</w:t>
            </w:r>
          </w:p>
        </w:tc>
      </w:tr>
      <w:tr w:rsidR="00220CBA" w14:paraId="4BBF8C7D" w14:textId="77777777" w:rsidTr="000216D7">
        <w:trPr>
          <w:jc w:val="center"/>
        </w:trPr>
        <w:tc>
          <w:tcPr>
            <w:tcW w:w="1778" w:type="dxa"/>
            <w:vAlign w:val="center"/>
          </w:tcPr>
          <w:p w14:paraId="02C1857D" w14:textId="77777777" w:rsidR="00220CBA" w:rsidRDefault="00220CBA" w:rsidP="009D2039">
            <w:pPr>
              <w:rPr>
                <w:b/>
              </w:rPr>
            </w:pPr>
            <w:r>
              <w:rPr>
                <w:b/>
              </w:rPr>
              <w:t>SUV Bus Combi with 1 x Int Camera and 360deg Camera</w:t>
            </w:r>
          </w:p>
        </w:tc>
        <w:tc>
          <w:tcPr>
            <w:tcW w:w="1591" w:type="dxa"/>
            <w:vAlign w:val="center"/>
          </w:tcPr>
          <w:p w14:paraId="552AB5FF" w14:textId="77777777" w:rsidR="00220CBA" w:rsidRDefault="00220CBA" w:rsidP="009D2039">
            <w:pPr>
              <w:jc w:val="center"/>
            </w:pPr>
            <w:r>
              <w:t>Optional</w:t>
            </w:r>
          </w:p>
        </w:tc>
        <w:tc>
          <w:tcPr>
            <w:tcW w:w="1559" w:type="dxa"/>
            <w:vAlign w:val="center"/>
          </w:tcPr>
          <w:p w14:paraId="6294CA35" w14:textId="77777777" w:rsidR="00220CBA" w:rsidRDefault="00220CBA" w:rsidP="009D2039">
            <w:pPr>
              <w:jc w:val="center"/>
            </w:pPr>
            <w:r>
              <w:t>Optional</w:t>
            </w:r>
          </w:p>
        </w:tc>
        <w:tc>
          <w:tcPr>
            <w:tcW w:w="1229" w:type="dxa"/>
            <w:vAlign w:val="center"/>
          </w:tcPr>
          <w:p w14:paraId="011E4A8B" w14:textId="77777777" w:rsidR="00220CBA" w:rsidRDefault="00220CBA" w:rsidP="009D2039">
            <w:pPr>
              <w:jc w:val="center"/>
            </w:pPr>
            <w:r>
              <w:t>Optional</w:t>
            </w:r>
          </w:p>
        </w:tc>
        <w:tc>
          <w:tcPr>
            <w:tcW w:w="1488" w:type="dxa"/>
            <w:vAlign w:val="center"/>
          </w:tcPr>
          <w:p w14:paraId="021E7092" w14:textId="77777777" w:rsidR="00220CBA" w:rsidRDefault="00220CBA" w:rsidP="009D2039">
            <w:pPr>
              <w:jc w:val="center"/>
            </w:pPr>
            <w:r>
              <w:t>Optional</w:t>
            </w:r>
          </w:p>
        </w:tc>
        <w:tc>
          <w:tcPr>
            <w:tcW w:w="1440" w:type="dxa"/>
            <w:vAlign w:val="center"/>
          </w:tcPr>
          <w:p w14:paraId="64D13BBF" w14:textId="77777777" w:rsidR="00220CBA" w:rsidRDefault="00220CBA" w:rsidP="009D2039">
            <w:pPr>
              <w:jc w:val="center"/>
            </w:pPr>
            <w:r>
              <w:t>Optional</w:t>
            </w:r>
          </w:p>
        </w:tc>
        <w:tc>
          <w:tcPr>
            <w:tcW w:w="1440" w:type="dxa"/>
            <w:vAlign w:val="center"/>
          </w:tcPr>
          <w:p w14:paraId="49EE0841" w14:textId="77777777" w:rsidR="00220CBA" w:rsidRDefault="00220CBA" w:rsidP="009D2039">
            <w:pPr>
              <w:keepNext/>
              <w:jc w:val="center"/>
            </w:pPr>
            <w:r>
              <w:t>Optional</w:t>
            </w:r>
          </w:p>
        </w:tc>
      </w:tr>
      <w:tr w:rsidR="00220CBA" w14:paraId="1CBDABF1" w14:textId="77777777" w:rsidTr="000216D7">
        <w:trPr>
          <w:jc w:val="center"/>
        </w:trPr>
        <w:tc>
          <w:tcPr>
            <w:tcW w:w="1778" w:type="dxa"/>
            <w:vAlign w:val="center"/>
          </w:tcPr>
          <w:p w14:paraId="0E7D8050" w14:textId="77777777" w:rsidR="00220CBA" w:rsidRDefault="00220CBA" w:rsidP="009D2039">
            <w:pPr>
              <w:rPr>
                <w:b/>
              </w:rPr>
            </w:pPr>
            <w:r>
              <w:rPr>
                <w:b/>
              </w:rPr>
              <w:t>SUV Bus Combi with 2 x Int Camera</w:t>
            </w:r>
          </w:p>
        </w:tc>
        <w:tc>
          <w:tcPr>
            <w:tcW w:w="1591" w:type="dxa"/>
            <w:vAlign w:val="center"/>
          </w:tcPr>
          <w:p w14:paraId="7FB03BEC" w14:textId="77777777" w:rsidR="00220CBA" w:rsidRDefault="00220CBA" w:rsidP="009D2039">
            <w:pPr>
              <w:jc w:val="center"/>
            </w:pPr>
            <w:r>
              <w:t>Optional</w:t>
            </w:r>
          </w:p>
        </w:tc>
        <w:tc>
          <w:tcPr>
            <w:tcW w:w="1559" w:type="dxa"/>
            <w:vAlign w:val="center"/>
          </w:tcPr>
          <w:p w14:paraId="26F7DC26" w14:textId="77777777" w:rsidR="00220CBA" w:rsidRDefault="00220CBA" w:rsidP="009D2039">
            <w:pPr>
              <w:jc w:val="center"/>
            </w:pPr>
            <w:r>
              <w:t>Optional</w:t>
            </w:r>
          </w:p>
        </w:tc>
        <w:tc>
          <w:tcPr>
            <w:tcW w:w="1229" w:type="dxa"/>
            <w:vAlign w:val="center"/>
          </w:tcPr>
          <w:p w14:paraId="0DC56AC2" w14:textId="77777777" w:rsidR="00220CBA" w:rsidRDefault="00220CBA" w:rsidP="009D2039">
            <w:pPr>
              <w:jc w:val="center"/>
            </w:pPr>
            <w:r>
              <w:t>Optional</w:t>
            </w:r>
          </w:p>
        </w:tc>
        <w:tc>
          <w:tcPr>
            <w:tcW w:w="1488" w:type="dxa"/>
            <w:vAlign w:val="center"/>
          </w:tcPr>
          <w:p w14:paraId="699D5CDB" w14:textId="77777777" w:rsidR="00220CBA" w:rsidRDefault="00220CBA" w:rsidP="009D2039">
            <w:pPr>
              <w:jc w:val="center"/>
            </w:pPr>
            <w:r>
              <w:t>Optional</w:t>
            </w:r>
          </w:p>
        </w:tc>
        <w:tc>
          <w:tcPr>
            <w:tcW w:w="1440" w:type="dxa"/>
            <w:vAlign w:val="center"/>
          </w:tcPr>
          <w:p w14:paraId="5500293B" w14:textId="77777777" w:rsidR="00220CBA" w:rsidRDefault="00220CBA" w:rsidP="009D2039">
            <w:pPr>
              <w:jc w:val="center"/>
            </w:pPr>
            <w:r>
              <w:t>Optional</w:t>
            </w:r>
          </w:p>
        </w:tc>
        <w:tc>
          <w:tcPr>
            <w:tcW w:w="1440" w:type="dxa"/>
            <w:vAlign w:val="center"/>
          </w:tcPr>
          <w:p w14:paraId="023A96F3" w14:textId="77777777" w:rsidR="00220CBA" w:rsidRDefault="00220CBA" w:rsidP="009D2039">
            <w:pPr>
              <w:keepNext/>
              <w:jc w:val="center"/>
            </w:pPr>
            <w:r>
              <w:t>Optional</w:t>
            </w:r>
          </w:p>
        </w:tc>
      </w:tr>
      <w:tr w:rsidR="00220CBA" w14:paraId="2A11E48E" w14:textId="77777777" w:rsidTr="000216D7">
        <w:trPr>
          <w:jc w:val="center"/>
        </w:trPr>
        <w:tc>
          <w:tcPr>
            <w:tcW w:w="1778" w:type="dxa"/>
            <w:vAlign w:val="center"/>
          </w:tcPr>
          <w:p w14:paraId="3379F0DB" w14:textId="77777777" w:rsidR="00220CBA" w:rsidRDefault="00220CBA" w:rsidP="009D2039">
            <w:pPr>
              <w:rPr>
                <w:b/>
              </w:rPr>
            </w:pPr>
            <w:r>
              <w:rPr>
                <w:b/>
              </w:rPr>
              <w:t>SUV Bus Combi with 2 x Int Camera and 360deg Camera</w:t>
            </w:r>
          </w:p>
        </w:tc>
        <w:tc>
          <w:tcPr>
            <w:tcW w:w="1591" w:type="dxa"/>
            <w:vAlign w:val="center"/>
          </w:tcPr>
          <w:p w14:paraId="6819C3CB" w14:textId="77777777" w:rsidR="00220CBA" w:rsidRDefault="00220CBA" w:rsidP="009D2039">
            <w:pPr>
              <w:jc w:val="center"/>
            </w:pPr>
            <w:r>
              <w:t>Optional</w:t>
            </w:r>
          </w:p>
        </w:tc>
        <w:tc>
          <w:tcPr>
            <w:tcW w:w="1559" w:type="dxa"/>
            <w:vAlign w:val="center"/>
          </w:tcPr>
          <w:p w14:paraId="3F793277" w14:textId="77777777" w:rsidR="00220CBA" w:rsidRDefault="00220CBA" w:rsidP="009D2039">
            <w:pPr>
              <w:jc w:val="center"/>
            </w:pPr>
            <w:r>
              <w:t>Optional</w:t>
            </w:r>
          </w:p>
        </w:tc>
        <w:tc>
          <w:tcPr>
            <w:tcW w:w="1229" w:type="dxa"/>
            <w:vAlign w:val="center"/>
          </w:tcPr>
          <w:p w14:paraId="2791D267" w14:textId="77777777" w:rsidR="00220CBA" w:rsidRDefault="00220CBA" w:rsidP="009D2039">
            <w:pPr>
              <w:jc w:val="center"/>
            </w:pPr>
            <w:r>
              <w:t>Optional</w:t>
            </w:r>
          </w:p>
        </w:tc>
        <w:tc>
          <w:tcPr>
            <w:tcW w:w="1488" w:type="dxa"/>
            <w:vAlign w:val="center"/>
          </w:tcPr>
          <w:p w14:paraId="204184B9" w14:textId="77777777" w:rsidR="00220CBA" w:rsidRDefault="00220CBA" w:rsidP="009D2039">
            <w:pPr>
              <w:jc w:val="center"/>
            </w:pPr>
            <w:r>
              <w:t>Optional</w:t>
            </w:r>
          </w:p>
        </w:tc>
        <w:tc>
          <w:tcPr>
            <w:tcW w:w="1440" w:type="dxa"/>
            <w:vAlign w:val="center"/>
          </w:tcPr>
          <w:p w14:paraId="0C8D75BE" w14:textId="77777777" w:rsidR="00220CBA" w:rsidRDefault="00220CBA" w:rsidP="009D2039">
            <w:pPr>
              <w:jc w:val="center"/>
            </w:pPr>
            <w:r>
              <w:t>Optional</w:t>
            </w:r>
          </w:p>
        </w:tc>
        <w:tc>
          <w:tcPr>
            <w:tcW w:w="1440" w:type="dxa"/>
            <w:vAlign w:val="center"/>
          </w:tcPr>
          <w:p w14:paraId="29EAA6E8" w14:textId="77777777" w:rsidR="00220CBA" w:rsidRDefault="00220CBA" w:rsidP="009D2039">
            <w:pPr>
              <w:keepNext/>
              <w:jc w:val="center"/>
            </w:pPr>
            <w:r>
              <w:t>Optional</w:t>
            </w:r>
          </w:p>
        </w:tc>
      </w:tr>
    </w:tbl>
    <w:p w14:paraId="39B408FD" w14:textId="491B9264" w:rsidR="00220CBA" w:rsidRDefault="00220CBA" w:rsidP="00220CBA">
      <w:pPr>
        <w:pStyle w:val="Caption"/>
      </w:pPr>
      <w:bookmarkStart w:id="62" w:name="_Toc529191303"/>
      <w:bookmarkStart w:id="63" w:name="_Toc74903988"/>
      <w:r w:rsidRPr="002F2EAA">
        <w:t xml:space="preserve">Table </w:t>
      </w:r>
      <w:r>
        <w:rPr>
          <w:noProof/>
        </w:rPr>
        <w:fldChar w:fldCharType="begin"/>
      </w:r>
      <w:r>
        <w:rPr>
          <w:noProof/>
        </w:rPr>
        <w:instrText xml:space="preserve"> SEQ Table \* ARABIC </w:instrText>
      </w:r>
      <w:r>
        <w:rPr>
          <w:noProof/>
        </w:rPr>
        <w:fldChar w:fldCharType="separate"/>
      </w:r>
      <w:r w:rsidR="00A13343">
        <w:rPr>
          <w:noProof/>
        </w:rPr>
        <w:t>6</w:t>
      </w:r>
      <w:r>
        <w:rPr>
          <w:noProof/>
        </w:rPr>
        <w:fldChar w:fldCharType="end"/>
      </w:r>
      <w:r w:rsidRPr="002F2EAA">
        <w:t>: Regions &amp; Markets</w:t>
      </w:r>
      <w:bookmarkEnd w:id="62"/>
      <w:bookmarkEnd w:id="63"/>
    </w:p>
    <w:p w14:paraId="19C0F2E2" w14:textId="768734B6" w:rsidR="00741AA6" w:rsidRDefault="000157E2" w:rsidP="00741AA6">
      <w:pPr>
        <w:pStyle w:val="Heading2"/>
      </w:pPr>
      <w:bookmarkStart w:id="64" w:name="_Toc74903920"/>
      <w:r>
        <w:t>Input Requirements</w:t>
      </w:r>
      <w:r w:rsidR="00F925C4">
        <w:t>/Documents</w:t>
      </w:r>
      <w:bookmarkEnd w:id="64"/>
    </w:p>
    <w:p w14:paraId="465C7134" w14:textId="77777777" w:rsidR="00CD2FD6" w:rsidRPr="00DD513D" w:rsidRDefault="00CD2FD6" w:rsidP="00CD2FD6">
      <w:pPr>
        <w:rPr>
          <w:rStyle w:val="SubtleEmphasis"/>
          <w:i w:val="0"/>
          <w:iCs w:val="0"/>
        </w:rPr>
      </w:pPr>
    </w:p>
    <w:tbl>
      <w:tblPr>
        <w:tblStyle w:val="TableGrid"/>
        <w:tblW w:w="10206" w:type="dxa"/>
        <w:tblLayout w:type="fixed"/>
        <w:tblLook w:val="0600" w:firstRow="0" w:lastRow="0" w:firstColumn="0" w:lastColumn="0" w:noHBand="1" w:noVBand="1"/>
      </w:tblPr>
      <w:tblGrid>
        <w:gridCol w:w="1560"/>
        <w:gridCol w:w="2693"/>
        <w:gridCol w:w="3397"/>
        <w:gridCol w:w="2556"/>
      </w:tblGrid>
      <w:tr w:rsidR="00CD2FD6" w:rsidRPr="007C20FA" w14:paraId="6CCE0A7C" w14:textId="77777777" w:rsidTr="004E0236">
        <w:trPr>
          <w:trHeight w:val="20"/>
        </w:trPr>
        <w:tc>
          <w:tcPr>
            <w:tcW w:w="1560" w:type="dxa"/>
            <w:shd w:val="clear" w:color="auto" w:fill="D9D9D9" w:themeFill="background1" w:themeFillShade="D9"/>
          </w:tcPr>
          <w:p w14:paraId="636FBB9E" w14:textId="77777777" w:rsidR="00CD2FD6" w:rsidRPr="00B723AB" w:rsidRDefault="00CD2FD6" w:rsidP="00A13343">
            <w:pPr>
              <w:rPr>
                <w:rFonts w:ascii="Helvetica" w:hAnsi="Helvetica" w:cs="Helvetica"/>
                <w:b/>
              </w:rPr>
            </w:pPr>
            <w:r w:rsidRPr="00B723AB">
              <w:rPr>
                <w:rFonts w:ascii="Helvetica" w:hAnsi="Helvetica" w:cs="Helvetica"/>
                <w:b/>
              </w:rPr>
              <w:t>Reference</w:t>
            </w:r>
          </w:p>
          <w:p w14:paraId="507D9389" w14:textId="35F69247" w:rsidR="00CD2FD6" w:rsidRDefault="00CD2FD6" w:rsidP="00A13343">
            <w:pPr>
              <w:rPr>
                <w:rFonts w:ascii="Helvetica" w:hAnsi="Helvetica" w:cs="Helvetica"/>
                <w:sz w:val="16"/>
              </w:rPr>
            </w:pPr>
            <w:r w:rsidRPr="00B574CB">
              <w:rPr>
                <w:rFonts w:ascii="Helvetica" w:hAnsi="Helvetica" w:cs="Helvetica"/>
                <w:sz w:val="16"/>
              </w:rPr>
              <w:t>(Reference as listed in ch.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fldChar w:fldCharType="separate"/>
            </w:r>
            <w:r w:rsidR="00A13343">
              <w:rPr>
                <w:rFonts w:ascii="Helvetica" w:hAnsi="Helvetica" w:cs="Helvetica"/>
                <w:b/>
                <w:bCs/>
                <w:sz w:val="16"/>
              </w:rPr>
              <w:t>Error! Reference source not found.</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14:paraId="7C91C143" w14:textId="77777777" w:rsidR="00CD2FD6" w:rsidRPr="00B723AB" w:rsidRDefault="00CD2FD6" w:rsidP="00A13343">
            <w:pPr>
              <w:rPr>
                <w:rFonts w:ascii="Helvetica" w:hAnsi="Helvetica" w:cs="Helvetica"/>
                <w:sz w:val="16"/>
              </w:rPr>
            </w:pPr>
          </w:p>
        </w:tc>
        <w:tc>
          <w:tcPr>
            <w:tcW w:w="2693" w:type="dxa"/>
            <w:shd w:val="clear" w:color="auto" w:fill="D9D9D9" w:themeFill="background1" w:themeFillShade="D9"/>
          </w:tcPr>
          <w:p w14:paraId="7EB02704" w14:textId="77777777" w:rsidR="00CD2FD6" w:rsidRPr="007C20FA" w:rsidRDefault="00CD2FD6" w:rsidP="00A13343">
            <w:pPr>
              <w:rPr>
                <w:rFonts w:ascii="Helvetica" w:hAnsi="Helvetica" w:cs="Helvetica"/>
                <w:b/>
              </w:rPr>
            </w:pPr>
            <w:r>
              <w:rPr>
                <w:rFonts w:ascii="Helvetica" w:hAnsi="Helvetica" w:cs="Helvetica"/>
                <w:b/>
              </w:rPr>
              <w:t>Section/Requirement</w:t>
            </w:r>
          </w:p>
        </w:tc>
        <w:tc>
          <w:tcPr>
            <w:tcW w:w="3397" w:type="dxa"/>
            <w:shd w:val="clear" w:color="auto" w:fill="D9D9D9" w:themeFill="background1" w:themeFillShade="D9"/>
          </w:tcPr>
          <w:p w14:paraId="46D5B213" w14:textId="77777777" w:rsidR="00CD2FD6" w:rsidRPr="007C20FA" w:rsidRDefault="00CD2FD6" w:rsidP="00A13343">
            <w:pPr>
              <w:rPr>
                <w:rFonts w:ascii="Helvetica" w:hAnsi="Helvetica" w:cs="Helvetica"/>
                <w:b/>
              </w:rPr>
            </w:pPr>
            <w:r>
              <w:rPr>
                <w:rFonts w:ascii="Helvetica" w:hAnsi="Helvetica" w:cs="Helvetica"/>
                <w:b/>
              </w:rPr>
              <w:t>Description</w:t>
            </w:r>
          </w:p>
        </w:tc>
        <w:tc>
          <w:tcPr>
            <w:tcW w:w="2556" w:type="dxa"/>
            <w:shd w:val="clear" w:color="auto" w:fill="D9D9D9" w:themeFill="background1" w:themeFillShade="D9"/>
          </w:tcPr>
          <w:p w14:paraId="0F1D52DB" w14:textId="77777777" w:rsidR="00CD2FD6" w:rsidRDefault="00CD2FD6" w:rsidP="00A13343">
            <w:pPr>
              <w:rPr>
                <w:rFonts w:ascii="Helvetica" w:hAnsi="Helvetica" w:cs="Helvetica"/>
                <w:b/>
              </w:rPr>
            </w:pPr>
            <w:r>
              <w:rPr>
                <w:rFonts w:ascii="Helvetica" w:hAnsi="Helvetica" w:cs="Helvetica"/>
                <w:b/>
              </w:rPr>
              <w:t>Derived Requirement</w:t>
            </w:r>
          </w:p>
          <w:p w14:paraId="730047C3" w14:textId="2386DF3B" w:rsidR="00CD2FD6" w:rsidRPr="00B574CB" w:rsidRDefault="00CD2FD6" w:rsidP="00A13343">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fldChar w:fldCharType="separate"/>
            </w:r>
            <w:r w:rsidR="00A13343">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5E055E" w:rsidRPr="007C20FA" w14:paraId="23714B0E" w14:textId="77777777" w:rsidTr="00A13343">
        <w:trPr>
          <w:trHeight w:val="20"/>
        </w:trPr>
        <w:tc>
          <w:tcPr>
            <w:tcW w:w="10206" w:type="dxa"/>
            <w:gridSpan w:val="4"/>
            <w:shd w:val="clear" w:color="auto" w:fill="F2F2F2" w:themeFill="background1" w:themeFillShade="F2"/>
          </w:tcPr>
          <w:p w14:paraId="3775209F" w14:textId="53A47C76" w:rsidR="005E055E" w:rsidRDefault="005E055E" w:rsidP="005E055E">
            <w:pPr>
              <w:rPr>
                <w:rFonts w:ascii="Helvetica" w:hAnsi="Helvetica" w:cs="Helvetica"/>
                <w:b/>
              </w:rPr>
            </w:pPr>
            <w:r>
              <w:rPr>
                <w:rFonts w:ascii="Helvetica" w:hAnsi="Helvetica" w:cs="Helvetica"/>
                <w:b/>
              </w:rPr>
              <w:t>Attribute Requirements</w:t>
            </w:r>
          </w:p>
        </w:tc>
      </w:tr>
      <w:tr w:rsidR="005E055E" w:rsidRPr="007C20FA" w14:paraId="61313708" w14:textId="77777777" w:rsidTr="004E0236">
        <w:trPr>
          <w:trHeight w:val="20"/>
        </w:trPr>
        <w:tc>
          <w:tcPr>
            <w:tcW w:w="1560" w:type="dxa"/>
          </w:tcPr>
          <w:p w14:paraId="0B79E000" w14:textId="77777777" w:rsidR="006C4613" w:rsidRDefault="006C4613"/>
        </w:tc>
        <w:tc>
          <w:tcPr>
            <w:tcW w:w="2693" w:type="dxa"/>
          </w:tcPr>
          <w:p w14:paraId="49CF68B7" w14:textId="31CEB00F" w:rsidR="005E055E" w:rsidRPr="00D410AE" w:rsidRDefault="005E055E" w:rsidP="005E055E">
            <w:pPr>
              <w:rPr>
                <w:rFonts w:cs="Arial"/>
              </w:rPr>
            </w:pPr>
            <w:r>
              <w:rPr>
                <w:rFonts w:cs="Arial"/>
              </w:rPr>
              <w:t>Improve Security</w:t>
            </w:r>
          </w:p>
        </w:tc>
        <w:tc>
          <w:tcPr>
            <w:tcW w:w="3397" w:type="dxa"/>
          </w:tcPr>
          <w:p w14:paraId="6145047E" w14:textId="77777777" w:rsidR="005E055E" w:rsidRPr="004D0563" w:rsidRDefault="005E055E" w:rsidP="005E055E">
            <w:pPr>
              <w:rPr>
                <w:rFonts w:cs="Arial"/>
              </w:rPr>
            </w:pPr>
            <w:r w:rsidRPr="004D0563">
              <w:rPr>
                <w:rFonts w:cs="Arial"/>
              </w:rPr>
              <w:t>A feature to improve the security of a vehicle when parked</w:t>
            </w:r>
          </w:p>
          <w:p w14:paraId="34F104E1" w14:textId="68B5164C" w:rsidR="005E055E" w:rsidRPr="00D410AE" w:rsidRDefault="005E055E" w:rsidP="005E055E">
            <w:pPr>
              <w:rPr>
                <w:rFonts w:cs="Arial"/>
              </w:rPr>
            </w:pPr>
          </w:p>
        </w:tc>
        <w:tc>
          <w:tcPr>
            <w:tcW w:w="2556" w:type="dxa"/>
          </w:tcPr>
          <w:p w14:paraId="5D930D41" w14:textId="77777777" w:rsidR="006C4613" w:rsidRDefault="006C4613"/>
        </w:tc>
      </w:tr>
      <w:tr w:rsidR="005E055E" w:rsidRPr="007C20FA" w14:paraId="1F2A5EE4" w14:textId="77777777" w:rsidTr="00A13343">
        <w:trPr>
          <w:trHeight w:val="20"/>
        </w:trPr>
        <w:tc>
          <w:tcPr>
            <w:tcW w:w="10206" w:type="dxa"/>
            <w:gridSpan w:val="4"/>
            <w:shd w:val="clear" w:color="auto" w:fill="F2F2F2" w:themeFill="background1" w:themeFillShade="F2"/>
          </w:tcPr>
          <w:p w14:paraId="0882DB79" w14:textId="77777777" w:rsidR="005E055E" w:rsidRDefault="005E055E" w:rsidP="005E055E">
            <w:pPr>
              <w:rPr>
                <w:rFonts w:ascii="Helvetica" w:hAnsi="Helvetica" w:cs="Helvetica"/>
                <w:b/>
              </w:rPr>
            </w:pPr>
            <w:r>
              <w:rPr>
                <w:rFonts w:ascii="Helvetica" w:hAnsi="Helvetica" w:cs="Helvetica"/>
                <w:b/>
              </w:rPr>
              <w:t>Ford Engineering Standards</w:t>
            </w:r>
          </w:p>
        </w:tc>
      </w:tr>
      <w:tr w:rsidR="005E055E" w:rsidRPr="007C20FA" w14:paraId="5E3F1CB0" w14:textId="77777777" w:rsidTr="004E0236">
        <w:trPr>
          <w:trHeight w:val="20"/>
        </w:trPr>
        <w:tc>
          <w:tcPr>
            <w:tcW w:w="1560" w:type="dxa"/>
          </w:tcPr>
          <w:p w14:paraId="37871191" w14:textId="77777777" w:rsidR="005E055E" w:rsidRPr="00D410AE" w:rsidRDefault="005E055E" w:rsidP="005E055E">
            <w:pPr>
              <w:rPr>
                <w:rFonts w:cs="Arial"/>
              </w:rPr>
            </w:pPr>
          </w:p>
        </w:tc>
        <w:tc>
          <w:tcPr>
            <w:tcW w:w="2693" w:type="dxa"/>
          </w:tcPr>
          <w:p w14:paraId="53B9BF1E" w14:textId="4057648F" w:rsidR="005E055E" w:rsidRPr="00D410AE" w:rsidRDefault="005E055E" w:rsidP="005E055E">
            <w:pPr>
              <w:rPr>
                <w:rFonts w:cs="Arial"/>
              </w:rPr>
            </w:pPr>
          </w:p>
        </w:tc>
        <w:tc>
          <w:tcPr>
            <w:tcW w:w="3397" w:type="dxa"/>
          </w:tcPr>
          <w:p w14:paraId="17E5BAC4" w14:textId="77777777" w:rsidR="005E055E" w:rsidRPr="00D410AE" w:rsidRDefault="005E055E" w:rsidP="005E055E">
            <w:pPr>
              <w:rPr>
                <w:rFonts w:cs="Arial"/>
              </w:rPr>
            </w:pPr>
          </w:p>
        </w:tc>
        <w:tc>
          <w:tcPr>
            <w:tcW w:w="2556" w:type="dxa"/>
          </w:tcPr>
          <w:p w14:paraId="633AB503" w14:textId="77777777" w:rsidR="005E055E" w:rsidRDefault="005E055E" w:rsidP="005E055E">
            <w:pPr>
              <w:rPr>
                <w:rFonts w:cs="Arial"/>
              </w:rPr>
            </w:pPr>
          </w:p>
        </w:tc>
      </w:tr>
      <w:tr w:rsidR="005E055E" w:rsidRPr="007C20FA" w14:paraId="6278D5C7" w14:textId="77777777" w:rsidTr="00A13343">
        <w:trPr>
          <w:trHeight w:val="20"/>
        </w:trPr>
        <w:tc>
          <w:tcPr>
            <w:tcW w:w="10206" w:type="dxa"/>
            <w:gridSpan w:val="4"/>
            <w:shd w:val="clear" w:color="auto" w:fill="F2F2F2" w:themeFill="background1" w:themeFillShade="F2"/>
          </w:tcPr>
          <w:p w14:paraId="36EAA2EB" w14:textId="77777777" w:rsidR="005E055E" w:rsidRPr="006623A0" w:rsidRDefault="005E055E" w:rsidP="005E055E">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5E055E" w:rsidRPr="007C20FA" w14:paraId="42A01437" w14:textId="77777777" w:rsidTr="004E0236">
        <w:trPr>
          <w:trHeight w:val="20"/>
        </w:trPr>
        <w:tc>
          <w:tcPr>
            <w:tcW w:w="1560" w:type="dxa"/>
          </w:tcPr>
          <w:p w14:paraId="6D706BB9" w14:textId="77777777" w:rsidR="006C4613" w:rsidRDefault="006C4613"/>
        </w:tc>
        <w:tc>
          <w:tcPr>
            <w:tcW w:w="2693" w:type="dxa"/>
          </w:tcPr>
          <w:p w14:paraId="450BCB8B" w14:textId="77777777" w:rsidR="005E055E" w:rsidRPr="00D410AE" w:rsidRDefault="005E055E" w:rsidP="005E055E">
            <w:pPr>
              <w:rPr>
                <w:rFonts w:cs="Arial"/>
              </w:rPr>
            </w:pPr>
            <w:r>
              <w:rPr>
                <w:rFonts w:cs="Arial"/>
              </w:rPr>
              <w:t>Compliance with FMVSS101</w:t>
            </w:r>
          </w:p>
        </w:tc>
        <w:tc>
          <w:tcPr>
            <w:tcW w:w="3397" w:type="dxa"/>
          </w:tcPr>
          <w:p w14:paraId="708C69A9" w14:textId="77777777" w:rsidR="005E055E" w:rsidRPr="004D0563" w:rsidRDefault="005E055E" w:rsidP="005E055E">
            <w:pPr>
              <w:rPr>
                <w:rFonts w:cs="Arial"/>
              </w:rPr>
            </w:pPr>
            <w:r w:rsidRPr="004D0563">
              <w:rPr>
                <w:rFonts w:cs="Arial"/>
              </w:rPr>
              <w:t>The Feature shall comply with FMVSS101.</w:t>
            </w:r>
          </w:p>
          <w:p w14:paraId="55BE7440" w14:textId="77777777" w:rsidR="005E055E" w:rsidRPr="00D410AE" w:rsidRDefault="005E055E" w:rsidP="005E055E">
            <w:pPr>
              <w:rPr>
                <w:rFonts w:cs="Arial"/>
              </w:rPr>
            </w:pPr>
          </w:p>
        </w:tc>
        <w:tc>
          <w:tcPr>
            <w:tcW w:w="2556" w:type="dxa"/>
          </w:tcPr>
          <w:p w14:paraId="0CE194BE" w14:textId="77777777" w:rsidR="006C4613" w:rsidRDefault="006C4613"/>
        </w:tc>
      </w:tr>
      <w:tr w:rsidR="005E055E" w:rsidRPr="007C20FA" w14:paraId="51E9F1E2" w14:textId="77777777" w:rsidTr="00A13343">
        <w:trPr>
          <w:trHeight w:val="20"/>
        </w:trPr>
        <w:tc>
          <w:tcPr>
            <w:tcW w:w="10206" w:type="dxa"/>
            <w:gridSpan w:val="4"/>
            <w:shd w:val="clear" w:color="auto" w:fill="F2F2F2" w:themeFill="background1" w:themeFillShade="F2"/>
          </w:tcPr>
          <w:p w14:paraId="3910BB30" w14:textId="77777777" w:rsidR="005E055E" w:rsidRDefault="005E055E" w:rsidP="005E055E">
            <w:pPr>
              <w:rPr>
                <w:rFonts w:ascii="Helvetica" w:hAnsi="Helvetica" w:cs="Helvetica"/>
                <w:b/>
              </w:rPr>
            </w:pPr>
            <w:r>
              <w:rPr>
                <w:rFonts w:ascii="Helvetica" w:hAnsi="Helvetica" w:cs="Helvetica"/>
                <w:b/>
              </w:rPr>
              <w:t>Industry Standards</w:t>
            </w:r>
          </w:p>
        </w:tc>
      </w:tr>
      <w:tr w:rsidR="005E055E" w:rsidRPr="007C20FA" w14:paraId="08D517E2" w14:textId="77777777" w:rsidTr="004E0236">
        <w:trPr>
          <w:trHeight w:val="20"/>
        </w:trPr>
        <w:tc>
          <w:tcPr>
            <w:tcW w:w="1560" w:type="dxa"/>
          </w:tcPr>
          <w:p w14:paraId="4513EC4E" w14:textId="77777777" w:rsidR="006C4613" w:rsidRDefault="006C4613"/>
        </w:tc>
        <w:tc>
          <w:tcPr>
            <w:tcW w:w="2693" w:type="dxa"/>
          </w:tcPr>
          <w:p w14:paraId="437B25DE" w14:textId="77777777" w:rsidR="005E055E" w:rsidRPr="00D410AE" w:rsidRDefault="005E055E" w:rsidP="005E055E">
            <w:pPr>
              <w:rPr>
                <w:rFonts w:cs="Arial"/>
              </w:rPr>
            </w:pPr>
            <w:r>
              <w:rPr>
                <w:rFonts w:cs="Arial"/>
              </w:rPr>
              <w:t>ISO 26262</w:t>
            </w:r>
          </w:p>
        </w:tc>
        <w:tc>
          <w:tcPr>
            <w:tcW w:w="3397" w:type="dxa"/>
          </w:tcPr>
          <w:p w14:paraId="66688046" w14:textId="77777777" w:rsidR="005E055E" w:rsidRPr="004D0563" w:rsidRDefault="005E055E" w:rsidP="005E055E">
            <w:pPr>
              <w:rPr>
                <w:rFonts w:cs="Arial"/>
              </w:rPr>
            </w:pPr>
            <w:r w:rsidRPr="004D0563">
              <w:rPr>
                <w:rFonts w:cs="Arial"/>
              </w:rPr>
              <w:t>The system should be developed according to Ford's implementation of Functional Safety.</w:t>
            </w:r>
          </w:p>
          <w:p w14:paraId="520DFA56" w14:textId="77777777" w:rsidR="005E055E" w:rsidRPr="00D410AE" w:rsidRDefault="005E055E" w:rsidP="005E055E">
            <w:pPr>
              <w:rPr>
                <w:rFonts w:cs="Arial"/>
              </w:rPr>
            </w:pPr>
          </w:p>
        </w:tc>
        <w:tc>
          <w:tcPr>
            <w:tcW w:w="2556" w:type="dxa"/>
          </w:tcPr>
          <w:p w14:paraId="285D376A" w14:textId="77777777" w:rsidR="006C4613" w:rsidRDefault="006C4613"/>
        </w:tc>
      </w:tr>
      <w:tr w:rsidR="005E055E" w:rsidRPr="007C20FA" w14:paraId="104EF804" w14:textId="77777777" w:rsidTr="00A13343">
        <w:trPr>
          <w:trHeight w:val="20"/>
        </w:trPr>
        <w:tc>
          <w:tcPr>
            <w:tcW w:w="10206" w:type="dxa"/>
            <w:gridSpan w:val="4"/>
            <w:shd w:val="clear" w:color="auto" w:fill="F2F2F2" w:themeFill="background1" w:themeFillShade="F2"/>
          </w:tcPr>
          <w:p w14:paraId="3A98BB1C" w14:textId="77777777" w:rsidR="005E055E" w:rsidRDefault="005E055E" w:rsidP="005E055E">
            <w:pPr>
              <w:rPr>
                <w:rFonts w:ascii="Helvetica" w:hAnsi="Helvetica" w:cs="Helvetica"/>
                <w:b/>
              </w:rPr>
            </w:pPr>
            <w:r>
              <w:rPr>
                <w:rFonts w:ascii="Helvetica" w:hAnsi="Helvetica" w:cs="Helvetica"/>
                <w:b/>
              </w:rPr>
              <w:t>Other Sources</w:t>
            </w:r>
          </w:p>
        </w:tc>
      </w:tr>
    </w:tbl>
    <w:p w14:paraId="59031810" w14:textId="2E097248" w:rsidR="00CD2FD6" w:rsidRDefault="00CD2FD6" w:rsidP="00CD2FD6">
      <w:pPr>
        <w:pStyle w:val="Caption"/>
      </w:pPr>
      <w:bookmarkStart w:id="65" w:name="_Toc35000662"/>
      <w:bookmarkStart w:id="66" w:name="_Toc25321850"/>
      <w:bookmarkStart w:id="67" w:name="_Toc74903989"/>
      <w:r w:rsidRPr="00702453">
        <w:t xml:space="preserve">Table </w:t>
      </w:r>
      <w:r>
        <w:rPr>
          <w:noProof/>
        </w:rPr>
        <w:fldChar w:fldCharType="begin"/>
      </w:r>
      <w:r>
        <w:rPr>
          <w:noProof/>
        </w:rPr>
        <w:instrText xml:space="preserve"> STYLEREF 1 \s </w:instrText>
      </w:r>
      <w:r>
        <w:rPr>
          <w:noProof/>
        </w:rPr>
        <w:fldChar w:fldCharType="separate"/>
      </w:r>
      <w:r w:rsidR="00A13343">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A13343">
        <w:rPr>
          <w:noProof/>
        </w:rPr>
        <w:t>7</w:t>
      </w:r>
      <w:r>
        <w:rPr>
          <w:noProof/>
        </w:rPr>
        <w:fldChar w:fldCharType="end"/>
      </w:r>
      <w:r w:rsidRPr="00702453">
        <w:t xml:space="preserve">: </w:t>
      </w:r>
      <w:r>
        <w:t>Input Requirements/Documents</w:t>
      </w:r>
      <w:bookmarkEnd w:id="65"/>
      <w:bookmarkEnd w:id="66"/>
      <w:bookmarkEnd w:id="67"/>
    </w:p>
    <w:p w14:paraId="407EAD8D" w14:textId="77777777" w:rsidR="00CD2FD6" w:rsidRPr="00CD2FD6" w:rsidRDefault="00CD2FD6" w:rsidP="00CD2FD6"/>
    <w:p w14:paraId="1C4CA48F" w14:textId="77777777" w:rsidR="003A1067" w:rsidRDefault="003A1067" w:rsidP="00B618BF">
      <w:pPr>
        <w:pStyle w:val="Heading2"/>
      </w:pPr>
      <w:bookmarkStart w:id="68" w:name="_Toc74903921"/>
      <w:r>
        <w:t>Lessons Learned</w:t>
      </w:r>
      <w:bookmarkEnd w:id="68"/>
    </w:p>
    <w:p w14:paraId="08A38420" w14:textId="77777777" w:rsidR="002755EC" w:rsidRPr="002755EC" w:rsidRDefault="002755EC" w:rsidP="00220CBA">
      <w:pPr>
        <w:rPr>
          <w:rFonts w:cs="Arial"/>
        </w:rPr>
      </w:pPr>
    </w:p>
    <w:p w14:paraId="38C40F9F"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Quality History Items:</w:t>
      </w:r>
    </w:p>
    <w:p w14:paraId="1B23B780"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Limited to only one smart phone alert</w:t>
      </w:r>
    </w:p>
    <w:p w14:paraId="444362BF"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Parking in Area with Poor Cellular Coverage</w:t>
      </w:r>
    </w:p>
    <w:p w14:paraId="68300A88"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Sudden No Power or Lost communication</w:t>
      </w:r>
    </w:p>
    <w:p w14:paraId="1610F8BF"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Sudden block or covering of camera lens</w:t>
      </w:r>
    </w:p>
    <w:p w14:paraId="24237C19"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Cloud Failure no record of theft attack or recording stops prematurely</w:t>
      </w:r>
    </w:p>
    <w:p w14:paraId="005C9437"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Poor quality image. Dark image, jerky image</w:t>
      </w:r>
    </w:p>
    <w:p w14:paraId="7AAEC03E"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Poor Detection performance in rain/snow/hail or adverse weather conditions</w:t>
      </w:r>
    </w:p>
    <w:p w14:paraId="1D12088F"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Road salt, grime, dust, foreign objects on Camera</w:t>
      </w:r>
    </w:p>
    <w:p w14:paraId="57DF0561"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Not Able To Connect Live View As It Is Happening</w:t>
      </w:r>
    </w:p>
    <w:p w14:paraId="21DE3341"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Does not power up</w:t>
      </w:r>
    </w:p>
    <w:p w14:paraId="6461165C"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Does not respond quick enough for Crash Event</w:t>
      </w:r>
    </w:p>
    <w:p w14:paraId="7BA3A7C7"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Difficult to set up Sentinel on my SmartPhone</w:t>
      </w:r>
    </w:p>
    <w:p w14:paraId="50686DC2"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Fleet User with Multiple Vehicles</w:t>
      </w:r>
    </w:p>
    <w:p w14:paraId="658591C8" w14:textId="77777777" w:rsidR="00B618BF" w:rsidRDefault="00367469" w:rsidP="00B618BF">
      <w:pPr>
        <w:pStyle w:val="Heading2"/>
      </w:pPr>
      <w:bookmarkStart w:id="69" w:name="_Toc74903922"/>
      <w:r>
        <w:t>Assumptions</w:t>
      </w:r>
      <w:bookmarkEnd w:id="69"/>
    </w:p>
    <w:p w14:paraId="0F0DE14C" w14:textId="77777777" w:rsidR="00B929AD" w:rsidRDefault="00B929AD" w:rsidP="00220CBA"/>
    <w:p w14:paraId="55CF0F9E" w14:textId="6C980F1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041172D5" w14:textId="77777777" w:rsidR="0027671B" w:rsidRPr="007C20FA" w:rsidRDefault="00D808DC" w:rsidP="0027671B">
      <w:pPr>
        <w:pStyle w:val="Heading1"/>
      </w:pPr>
      <w:bookmarkStart w:id="70" w:name="_Toc74903923"/>
      <w:r>
        <w:lastRenderedPageBreak/>
        <w:t>Feature Context</w:t>
      </w:r>
      <w:bookmarkEnd w:id="70"/>
    </w:p>
    <w:p w14:paraId="2C6F0FE6" w14:textId="77777777" w:rsidR="00CB3F15" w:rsidRDefault="0027671B" w:rsidP="0027671B">
      <w:pPr>
        <w:pStyle w:val="Heading2"/>
      </w:pPr>
      <w:bookmarkStart w:id="71" w:name="_Toc74903924"/>
      <w:r w:rsidRPr="007C20FA">
        <w:t xml:space="preserve">Feature </w:t>
      </w:r>
      <w:r w:rsidR="00CC22B6">
        <w:t>Context</w:t>
      </w:r>
      <w:r w:rsidRPr="007C20FA">
        <w:t xml:space="preserve"> Diagram</w:t>
      </w:r>
      <w:bookmarkEnd w:id="71"/>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1E8BB21B" wp14:editId="703C7FFC">
            <wp:extent cx="6466205" cy="4707712"/>
            <wp:effectExtent l="0" t="0" r="0" b="0"/>
            <wp:docPr id="6" name="Picture 368504702.jpg" descr="368504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68504702.jpg"/>
                    <pic:cNvPicPr/>
                  </pic:nvPicPr>
                  <pic:blipFill>
                    <a:blip r:embed="rId20" cstate="print"/>
                    <a:stretch>
                      <a:fillRect/>
                    </a:stretch>
                  </pic:blipFill>
                  <pic:spPr>
                    <a:xfrm>
                      <a:off x="0" y="0"/>
                      <a:ext cx="6466205" cy="4707712"/>
                    </a:xfrm>
                    <a:prstGeom prst="rect">
                      <a:avLst/>
                    </a:prstGeom>
                  </pic:spPr>
                </pic:pic>
              </a:graphicData>
            </a:graphic>
          </wp:inline>
        </w:drawing>
      </w:r>
    </w:p>
    <w:p w14:paraId="1F7ADE5B" w14:textId="58D9C5BA" w:rsidR="00782814" w:rsidRPr="00955B78" w:rsidRDefault="00782814" w:rsidP="00782814">
      <w:pPr>
        <w:pStyle w:val="Caption"/>
      </w:pPr>
      <w:bookmarkStart w:id="72" w:name="_Toc74903973"/>
      <w:r w:rsidRPr="00041150">
        <w:t xml:space="preserve">Figure </w:t>
      </w:r>
      <w:r>
        <w:rPr>
          <w:noProof/>
        </w:rPr>
        <w:fldChar w:fldCharType="begin"/>
      </w:r>
      <w:r>
        <w:rPr>
          <w:noProof/>
        </w:rPr>
        <w:instrText xml:space="preserve"> SEQ Figure \* ARABIC </w:instrText>
      </w:r>
      <w:r>
        <w:rPr>
          <w:noProof/>
        </w:rPr>
        <w:fldChar w:fldCharType="separate"/>
      </w:r>
      <w:r w:rsidR="00A13343">
        <w:rPr>
          <w:noProof/>
        </w:rPr>
        <w:t>2</w:t>
      </w:r>
      <w:r>
        <w:rPr>
          <w:noProof/>
        </w:rPr>
        <w:fldChar w:fldCharType="end"/>
      </w:r>
      <w:r w:rsidRPr="00041150">
        <w:t>: Feature Context</w:t>
      </w:r>
      <w:bookmarkEnd w:id="72"/>
    </w:p>
    <w:p w14:paraId="5308FB24" w14:textId="26BCBD06" w:rsidR="00E11755" w:rsidRDefault="00A8754B" w:rsidP="00E11755">
      <w:pPr>
        <w:pStyle w:val="Heading2"/>
        <w:tabs>
          <w:tab w:val="clear" w:pos="718"/>
          <w:tab w:val="left" w:pos="709"/>
        </w:tabs>
        <w:ind w:left="0" w:firstLine="0"/>
      </w:pPr>
      <w:bookmarkStart w:id="73" w:name="_Toc215652143"/>
      <w:bookmarkStart w:id="74" w:name="_Toc74903925"/>
      <w:r>
        <w:t xml:space="preserve">List of </w:t>
      </w:r>
      <w:r w:rsidR="00E33B01">
        <w:t>Influences</w:t>
      </w:r>
      <w:bookmarkEnd w:id="73"/>
      <w:bookmarkEnd w:id="74"/>
    </w:p>
    <w:tbl>
      <w:tblPr>
        <w:tblStyle w:val="TableGrid"/>
        <w:tblW w:w="10173" w:type="dxa"/>
        <w:jc w:val="center"/>
        <w:tblLayout w:type="fixed"/>
        <w:tblLook w:val="0620" w:firstRow="1" w:lastRow="0" w:firstColumn="0" w:lastColumn="0" w:noHBand="1" w:noVBand="1"/>
      </w:tblPr>
      <w:tblGrid>
        <w:gridCol w:w="1642"/>
        <w:gridCol w:w="1871"/>
        <w:gridCol w:w="6660"/>
      </w:tblGrid>
      <w:tr w:rsidR="009D2039" w:rsidRPr="00490955" w14:paraId="25CCE724" w14:textId="77777777" w:rsidTr="00A654A1">
        <w:trPr>
          <w:jc w:val="center"/>
        </w:trPr>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A654A1">
        <w:trPr>
          <w:jc w:val="center"/>
        </w:trPr>
        <w:tc>
          <w:tcPr>
            <w:tcW w:w="1642" w:type="dxa"/>
            <w:vMerge w:val="restart"/>
            <w:vAlign w:val="center"/>
          </w:tcPr>
          <w:p w14:paraId="6FCAB812" w14:textId="77777777" w:rsidR="009D2039" w:rsidRDefault="009D2039" w:rsidP="009D2039">
            <w:pPr>
              <w:rPr>
                <w:rFonts w:cs="Arial"/>
              </w:rPr>
            </w:pPr>
            <w:r>
              <w:rPr>
                <w:rFonts w:cs="Arial"/>
              </w:rPr>
              <w:t>Battery SOC</w:t>
            </w:r>
          </w:p>
        </w:tc>
        <w:tc>
          <w:tcPr>
            <w:tcW w:w="1871" w:type="dxa"/>
            <w:vAlign w:val="center"/>
          </w:tcPr>
          <w:p w14:paraId="55C84E53" w14:textId="77777777" w:rsidR="009D2039" w:rsidRDefault="009D2039" w:rsidP="009D2039">
            <w:pPr>
              <w:rPr>
                <w:rFonts w:cs="Arial"/>
              </w:rPr>
            </w:pPr>
            <w:r>
              <w:rPr>
                <w:rFonts w:cs="Arial"/>
              </w:rPr>
              <w:t>Battery SOC Provider To Sentinel</w:t>
            </w:r>
          </w:p>
        </w:tc>
        <w:tc>
          <w:tcPr>
            <w:tcW w:w="6660" w:type="dxa"/>
            <w:vAlign w:val="center"/>
          </w:tcPr>
          <w:p w14:paraId="6FEFEB68" w14:textId="77777777" w:rsidR="009D2039" w:rsidRDefault="009D2039" w:rsidP="009D2039">
            <w:pPr>
              <w:rPr>
                <w:rFonts w:cs="Arial"/>
              </w:rPr>
            </w:pPr>
            <w:r w:rsidRPr="00B04B2A">
              <w:rPr>
                <w:rFonts w:cs="Arial"/>
              </w:rPr>
              <w:t>Electrical power is required by the feature.  The battery state of charge (SOC) information is required as Sentinel will need to be disabled if the SOC is below a threshold value.</w:t>
            </w:r>
          </w:p>
        </w:tc>
      </w:tr>
      <w:tr w:rsidR="009D2039" w:rsidRPr="00717330" w14:paraId="3ADC8119" w14:textId="77777777" w:rsidTr="00A654A1">
        <w:trPr>
          <w:jc w:val="center"/>
        </w:trPr>
        <w:tc>
          <w:tcPr>
            <w:tcW w:w="1642" w:type="dxa"/>
            <w:vMerge w:val="restart"/>
            <w:vAlign w:val="center"/>
          </w:tcPr>
          <w:p w14:paraId="51479E0B" w14:textId="77777777" w:rsidR="009D2039" w:rsidRDefault="009D2039" w:rsidP="009D2039">
            <w:pPr>
              <w:rPr>
                <w:rFonts w:cs="Arial"/>
              </w:rPr>
            </w:pPr>
            <w:r>
              <w:rPr>
                <w:rFonts w:cs="Arial"/>
              </w:rPr>
              <w:t>Configuration During Manufacturing</w:t>
            </w:r>
          </w:p>
        </w:tc>
        <w:tc>
          <w:tcPr>
            <w:tcW w:w="1871" w:type="dxa"/>
            <w:vAlign w:val="center"/>
          </w:tcPr>
          <w:p w14:paraId="4386DB6C" w14:textId="77777777" w:rsidR="009D2039" w:rsidRDefault="009D2039" w:rsidP="009D2039">
            <w:pPr>
              <w:rPr>
                <w:rFonts w:cs="Arial"/>
              </w:rPr>
            </w:pPr>
            <w:r>
              <w:rPr>
                <w:rFonts w:cs="Arial"/>
              </w:rPr>
              <w:t>Manufacturing To Sentinel</w:t>
            </w:r>
          </w:p>
        </w:tc>
        <w:tc>
          <w:tcPr>
            <w:tcW w:w="6660" w:type="dxa"/>
            <w:vAlign w:val="center"/>
          </w:tcPr>
          <w:p w14:paraId="279C8664" w14:textId="77777777" w:rsidR="009D2039" w:rsidRDefault="009D2039" w:rsidP="009D2039">
            <w:pPr>
              <w:rPr>
                <w:rFonts w:cs="Arial"/>
              </w:rPr>
            </w:pPr>
            <w:r w:rsidRPr="00B04B2A">
              <w:rPr>
                <w:rFonts w:cs="Arial"/>
              </w:rPr>
              <w:t>Request to hold the Tilting Angle, unless service personnel enables tilting.</w:t>
            </w:r>
          </w:p>
        </w:tc>
      </w:tr>
      <w:tr w:rsidR="009D2039" w:rsidRPr="00717330" w14:paraId="7AA704AC" w14:textId="77777777" w:rsidTr="00A654A1">
        <w:trPr>
          <w:jc w:val="center"/>
        </w:trPr>
        <w:tc>
          <w:tcPr>
            <w:tcW w:w="1642" w:type="dxa"/>
            <w:vMerge w:val="restart"/>
            <w:vAlign w:val="center"/>
          </w:tcPr>
          <w:p w14:paraId="38515C99" w14:textId="77777777" w:rsidR="009D2039" w:rsidRDefault="009D2039" w:rsidP="009D2039">
            <w:pPr>
              <w:rPr>
                <w:rFonts w:cs="Arial"/>
              </w:rPr>
            </w:pPr>
            <w:r>
              <w:rPr>
                <w:rFonts w:cs="Arial"/>
              </w:rPr>
              <w:t>Data connection plan information</w:t>
            </w:r>
          </w:p>
        </w:tc>
        <w:tc>
          <w:tcPr>
            <w:tcW w:w="1871" w:type="dxa"/>
            <w:vAlign w:val="center"/>
          </w:tcPr>
          <w:p w14:paraId="245A1C1F" w14:textId="77777777" w:rsidR="009D2039" w:rsidRDefault="009D2039" w:rsidP="009D2039">
            <w:pPr>
              <w:rPr>
                <w:rFonts w:cs="Arial"/>
              </w:rPr>
            </w:pPr>
            <w:r>
              <w:rPr>
                <w:rFonts w:cs="Arial"/>
              </w:rPr>
              <w:t>HMI To Sentinel</w:t>
            </w:r>
          </w:p>
        </w:tc>
        <w:tc>
          <w:tcPr>
            <w:tcW w:w="6660" w:type="dxa"/>
            <w:vAlign w:val="center"/>
          </w:tcPr>
          <w:p w14:paraId="2FF59021" w14:textId="77777777" w:rsidR="009D2039" w:rsidRDefault="009D2039" w:rsidP="009D2039">
            <w:pPr>
              <w:rPr>
                <w:rFonts w:cs="Arial"/>
              </w:rPr>
            </w:pPr>
            <w:r w:rsidRPr="00B04B2A">
              <w:rPr>
                <w:rFonts w:cs="Arial"/>
              </w:rPr>
              <w:t>Information to allow the data connection plan to be established.  Information includes paswords and contact information.</w:t>
            </w:r>
          </w:p>
        </w:tc>
      </w:tr>
      <w:tr w:rsidR="009D2039" w:rsidRPr="00717330" w14:paraId="4CEC85D8" w14:textId="77777777" w:rsidTr="00A654A1">
        <w:trPr>
          <w:jc w:val="center"/>
        </w:trPr>
        <w:tc>
          <w:tcPr>
            <w:tcW w:w="1642" w:type="dxa"/>
            <w:vMerge/>
            <w:vAlign w:val="center"/>
          </w:tcPr>
          <w:p w14:paraId="0C660401" w14:textId="77777777" w:rsidR="009D2039" w:rsidRPr="00927C07" w:rsidRDefault="009D2039" w:rsidP="009D2039">
            <w:pPr>
              <w:rPr>
                <w:rFonts w:cs="Arial"/>
              </w:rPr>
            </w:pPr>
          </w:p>
        </w:tc>
        <w:tc>
          <w:tcPr>
            <w:tcW w:w="1871" w:type="dxa"/>
            <w:vAlign w:val="center"/>
          </w:tcPr>
          <w:p w14:paraId="746B2DA5" w14:textId="77777777" w:rsidR="009D2039" w:rsidRDefault="009D2039" w:rsidP="009D2039">
            <w:pPr>
              <w:rPr>
                <w:rFonts w:cs="Arial"/>
              </w:rPr>
            </w:pPr>
            <w:r>
              <w:rPr>
                <w:rFonts w:cs="Arial"/>
              </w:rPr>
              <w:t>User To HMI</w:t>
            </w:r>
          </w:p>
        </w:tc>
        <w:tc>
          <w:tcPr>
            <w:tcW w:w="6660" w:type="dxa"/>
            <w:vAlign w:val="center"/>
          </w:tcPr>
          <w:p w14:paraId="4EC31A30" w14:textId="77777777" w:rsidR="009D2039" w:rsidRDefault="009D2039" w:rsidP="009D2039">
            <w:pPr>
              <w:rPr>
                <w:rFonts w:cs="Arial"/>
              </w:rPr>
            </w:pPr>
            <w:r w:rsidRPr="00B04B2A">
              <w:rPr>
                <w:rFonts w:cs="Arial"/>
              </w:rPr>
              <w:t>Information to allow the data connection plan to be established.  Information includes paswords and contact information.</w:t>
            </w:r>
          </w:p>
        </w:tc>
      </w:tr>
      <w:tr w:rsidR="009D2039" w:rsidRPr="00717330" w14:paraId="4BC637CB" w14:textId="77777777" w:rsidTr="00A654A1">
        <w:trPr>
          <w:jc w:val="center"/>
        </w:trPr>
        <w:tc>
          <w:tcPr>
            <w:tcW w:w="1642" w:type="dxa"/>
            <w:vMerge w:val="restart"/>
            <w:vAlign w:val="center"/>
          </w:tcPr>
          <w:p w14:paraId="2DD07808" w14:textId="77777777" w:rsidR="009D2039" w:rsidRDefault="009D2039" w:rsidP="009D2039">
            <w:pPr>
              <w:rPr>
                <w:rFonts w:cs="Arial"/>
              </w:rPr>
            </w:pPr>
            <w:r>
              <w:rPr>
                <w:rFonts w:cs="Arial"/>
              </w:rPr>
              <w:t>Data Security Limit</w:t>
            </w:r>
          </w:p>
        </w:tc>
        <w:tc>
          <w:tcPr>
            <w:tcW w:w="1871" w:type="dxa"/>
            <w:vAlign w:val="center"/>
          </w:tcPr>
          <w:p w14:paraId="3199A785" w14:textId="77777777" w:rsidR="009D2039" w:rsidRDefault="009D2039" w:rsidP="009D2039">
            <w:pPr>
              <w:rPr>
                <w:rFonts w:cs="Arial"/>
              </w:rPr>
            </w:pPr>
            <w:r>
              <w:rPr>
                <w:rFonts w:cs="Arial"/>
              </w:rPr>
              <w:t>Regulations To Sentinel</w:t>
            </w:r>
          </w:p>
        </w:tc>
        <w:tc>
          <w:tcPr>
            <w:tcW w:w="6660" w:type="dxa"/>
            <w:vAlign w:val="center"/>
          </w:tcPr>
          <w:p w14:paraId="6EBC6045" w14:textId="77777777" w:rsidR="009D2039" w:rsidRDefault="009D2039" w:rsidP="009D2039">
            <w:pPr>
              <w:rPr>
                <w:rFonts w:cs="Arial"/>
              </w:rPr>
            </w:pPr>
            <w:r w:rsidRPr="00B04B2A">
              <w:rPr>
                <w:rFonts w:cs="Arial"/>
              </w:rPr>
              <w:t>There may be local legal constraints on what data can be collected and how it can be stored and transmitted, and to who.</w:t>
            </w:r>
          </w:p>
        </w:tc>
      </w:tr>
      <w:tr w:rsidR="009D2039" w:rsidRPr="00717330" w14:paraId="7582B504" w14:textId="77777777" w:rsidTr="00A654A1">
        <w:trPr>
          <w:jc w:val="center"/>
        </w:trPr>
        <w:tc>
          <w:tcPr>
            <w:tcW w:w="1642" w:type="dxa"/>
            <w:vMerge w:val="restart"/>
            <w:vAlign w:val="center"/>
          </w:tcPr>
          <w:p w14:paraId="0E5742FC" w14:textId="77777777" w:rsidR="009D2039" w:rsidRDefault="009D2039" w:rsidP="009D2039">
            <w:pPr>
              <w:rPr>
                <w:rFonts w:cs="Arial"/>
              </w:rPr>
            </w:pPr>
            <w:r>
              <w:rPr>
                <w:rFonts w:cs="Arial"/>
              </w:rPr>
              <w:t>Degrade Intruder Detection</w:t>
            </w:r>
          </w:p>
        </w:tc>
        <w:tc>
          <w:tcPr>
            <w:tcW w:w="1871" w:type="dxa"/>
            <w:vAlign w:val="center"/>
          </w:tcPr>
          <w:p w14:paraId="44B18807" w14:textId="77777777" w:rsidR="009D2039" w:rsidRDefault="009D2039" w:rsidP="009D2039">
            <w:pPr>
              <w:rPr>
                <w:rFonts w:cs="Arial"/>
              </w:rPr>
            </w:pPr>
            <w:r>
              <w:rPr>
                <w:rFonts w:cs="Arial"/>
              </w:rPr>
              <w:t>Environment To Intruder Detection</w:t>
            </w:r>
          </w:p>
        </w:tc>
        <w:tc>
          <w:tcPr>
            <w:tcW w:w="6660" w:type="dxa"/>
            <w:vAlign w:val="center"/>
          </w:tcPr>
          <w:p w14:paraId="69BC3D25" w14:textId="77777777" w:rsidR="009D2039" w:rsidRDefault="009D2039" w:rsidP="009D2039">
            <w:pPr>
              <w:rPr>
                <w:rFonts w:cs="Arial"/>
              </w:rPr>
            </w:pPr>
            <w:r w:rsidRPr="00B04B2A">
              <w:rPr>
                <w:rFonts w:cs="Arial"/>
              </w:rPr>
              <w:t xml:space="preserve">Camera lenses may be obscured preventing clear view. </w:t>
            </w:r>
          </w:p>
        </w:tc>
      </w:tr>
      <w:tr w:rsidR="009D2039" w:rsidRPr="00717330" w14:paraId="1542CB25" w14:textId="77777777" w:rsidTr="00A654A1">
        <w:trPr>
          <w:jc w:val="center"/>
        </w:trPr>
        <w:tc>
          <w:tcPr>
            <w:tcW w:w="1642" w:type="dxa"/>
            <w:vMerge/>
            <w:vAlign w:val="center"/>
          </w:tcPr>
          <w:p w14:paraId="32674EF8" w14:textId="77777777" w:rsidR="009D2039" w:rsidRPr="00927C07" w:rsidRDefault="009D2039" w:rsidP="009D2039">
            <w:pPr>
              <w:rPr>
                <w:rFonts w:cs="Arial"/>
              </w:rPr>
            </w:pPr>
          </w:p>
        </w:tc>
        <w:tc>
          <w:tcPr>
            <w:tcW w:w="1871" w:type="dxa"/>
            <w:vAlign w:val="center"/>
          </w:tcPr>
          <w:p w14:paraId="404D44F4" w14:textId="77777777" w:rsidR="009D2039" w:rsidRDefault="009D2039" w:rsidP="009D2039">
            <w:pPr>
              <w:rPr>
                <w:rFonts w:cs="Arial"/>
              </w:rPr>
            </w:pPr>
            <w:r>
              <w:rPr>
                <w:rFonts w:cs="Arial"/>
              </w:rPr>
              <w:t>Environment To Sentinel</w:t>
            </w:r>
          </w:p>
        </w:tc>
        <w:tc>
          <w:tcPr>
            <w:tcW w:w="6660" w:type="dxa"/>
            <w:vAlign w:val="center"/>
          </w:tcPr>
          <w:p w14:paraId="6F5B1BB4" w14:textId="77777777" w:rsidR="009D2039" w:rsidRDefault="009D2039" w:rsidP="009D2039">
            <w:pPr>
              <w:rPr>
                <w:rFonts w:cs="Arial"/>
              </w:rPr>
            </w:pPr>
            <w:r w:rsidRPr="00B04B2A">
              <w:rPr>
                <w:rFonts w:cs="Arial"/>
              </w:rPr>
              <w:t xml:space="preserve">Camera lenses may be obscured preventing clear view. </w:t>
            </w:r>
          </w:p>
        </w:tc>
      </w:tr>
      <w:tr w:rsidR="009D2039" w:rsidRPr="00717330" w14:paraId="5E38258A" w14:textId="77777777" w:rsidTr="00A654A1">
        <w:trPr>
          <w:jc w:val="center"/>
        </w:trPr>
        <w:tc>
          <w:tcPr>
            <w:tcW w:w="1642" w:type="dxa"/>
            <w:vMerge w:val="restart"/>
            <w:vAlign w:val="center"/>
          </w:tcPr>
          <w:p w14:paraId="3E77FC92" w14:textId="77777777" w:rsidR="009D2039" w:rsidRDefault="009D2039" w:rsidP="009D2039">
            <w:pPr>
              <w:rPr>
                <w:rFonts w:cs="Arial"/>
              </w:rPr>
            </w:pPr>
            <w:r>
              <w:rPr>
                <w:rFonts w:cs="Arial"/>
              </w:rPr>
              <w:lastRenderedPageBreak/>
              <w:t>Disable feature</w:t>
            </w:r>
          </w:p>
        </w:tc>
        <w:tc>
          <w:tcPr>
            <w:tcW w:w="1871" w:type="dxa"/>
            <w:vAlign w:val="center"/>
          </w:tcPr>
          <w:p w14:paraId="1C213460" w14:textId="77777777" w:rsidR="009D2039" w:rsidRDefault="009D2039" w:rsidP="009D2039">
            <w:pPr>
              <w:rPr>
                <w:rFonts w:cs="Arial"/>
              </w:rPr>
            </w:pPr>
            <w:r>
              <w:rPr>
                <w:rFonts w:cs="Arial"/>
              </w:rPr>
              <w:t>Onboard HMI To Sentinel</w:t>
            </w:r>
          </w:p>
        </w:tc>
        <w:tc>
          <w:tcPr>
            <w:tcW w:w="6660" w:type="dxa"/>
            <w:vAlign w:val="center"/>
          </w:tcPr>
          <w:p w14:paraId="40E2F75B" w14:textId="77777777" w:rsidR="009D2039" w:rsidRDefault="009D2039" w:rsidP="009D2039">
            <w:pPr>
              <w:rPr>
                <w:rFonts w:cs="Arial"/>
              </w:rPr>
            </w:pPr>
            <w:r w:rsidRPr="00B04B2A">
              <w:rPr>
                <w:rFonts w:cs="Arial"/>
              </w:rPr>
              <w:t xml:space="preserve">The intruder detectors must be enabled. </w:t>
            </w:r>
          </w:p>
        </w:tc>
      </w:tr>
      <w:tr w:rsidR="009D2039" w:rsidRPr="00717330" w14:paraId="52895E24" w14:textId="77777777" w:rsidTr="00A654A1">
        <w:trPr>
          <w:jc w:val="center"/>
        </w:trPr>
        <w:tc>
          <w:tcPr>
            <w:tcW w:w="1642" w:type="dxa"/>
            <w:vMerge/>
            <w:vAlign w:val="center"/>
          </w:tcPr>
          <w:p w14:paraId="2B0503EA" w14:textId="77777777" w:rsidR="009D2039" w:rsidRPr="00927C07" w:rsidRDefault="009D2039" w:rsidP="009D2039">
            <w:pPr>
              <w:rPr>
                <w:rFonts w:cs="Arial"/>
              </w:rPr>
            </w:pPr>
          </w:p>
        </w:tc>
        <w:tc>
          <w:tcPr>
            <w:tcW w:w="1871" w:type="dxa"/>
            <w:vAlign w:val="center"/>
          </w:tcPr>
          <w:p w14:paraId="7A73E73E" w14:textId="77777777" w:rsidR="009D2039" w:rsidRDefault="009D2039" w:rsidP="009D2039">
            <w:pPr>
              <w:rPr>
                <w:rFonts w:cs="Arial"/>
              </w:rPr>
            </w:pPr>
            <w:r>
              <w:rPr>
                <w:rFonts w:cs="Arial"/>
              </w:rPr>
              <w:t>User To Onboard HMI</w:t>
            </w:r>
          </w:p>
        </w:tc>
        <w:tc>
          <w:tcPr>
            <w:tcW w:w="6660" w:type="dxa"/>
            <w:vAlign w:val="center"/>
          </w:tcPr>
          <w:p w14:paraId="4B7B416A" w14:textId="77777777" w:rsidR="009D2039" w:rsidRDefault="009D2039" w:rsidP="009D2039">
            <w:pPr>
              <w:rPr>
                <w:rFonts w:cs="Arial"/>
              </w:rPr>
            </w:pPr>
            <w:r w:rsidRPr="00B04B2A">
              <w:rPr>
                <w:rFonts w:cs="Arial"/>
              </w:rPr>
              <w:t xml:space="preserve">The intruder detectors must be enabled. </w:t>
            </w:r>
          </w:p>
        </w:tc>
      </w:tr>
      <w:tr w:rsidR="009D2039" w:rsidRPr="00717330" w14:paraId="1D41C6D9" w14:textId="77777777" w:rsidTr="00A654A1">
        <w:trPr>
          <w:jc w:val="center"/>
        </w:trPr>
        <w:tc>
          <w:tcPr>
            <w:tcW w:w="1642" w:type="dxa"/>
            <w:vMerge w:val="restart"/>
            <w:vAlign w:val="center"/>
          </w:tcPr>
          <w:p w14:paraId="7AED74B9" w14:textId="77777777" w:rsidR="009D2039" w:rsidRDefault="009D2039" w:rsidP="009D2039">
            <w:pPr>
              <w:rPr>
                <w:rFonts w:cs="Arial"/>
              </w:rPr>
            </w:pPr>
            <w:r>
              <w:rPr>
                <w:rFonts w:cs="Arial"/>
              </w:rPr>
              <w:t>EM Communication Degradation</w:t>
            </w:r>
          </w:p>
        </w:tc>
        <w:tc>
          <w:tcPr>
            <w:tcW w:w="1871" w:type="dxa"/>
            <w:vAlign w:val="center"/>
          </w:tcPr>
          <w:p w14:paraId="02A3E1C2" w14:textId="77777777" w:rsidR="009D2039" w:rsidRDefault="009D2039" w:rsidP="009D2039">
            <w:pPr>
              <w:rPr>
                <w:rFonts w:cs="Arial"/>
              </w:rPr>
            </w:pPr>
            <w:r>
              <w:rPr>
                <w:rFonts w:cs="Arial"/>
              </w:rPr>
              <w:t>Environment To Intruder Detection</w:t>
            </w:r>
          </w:p>
        </w:tc>
        <w:tc>
          <w:tcPr>
            <w:tcW w:w="6660" w:type="dxa"/>
            <w:vAlign w:val="center"/>
          </w:tcPr>
          <w:p w14:paraId="64188F63" w14:textId="77777777" w:rsidR="009D2039" w:rsidRDefault="009D2039" w:rsidP="009D2039">
            <w:pPr>
              <w:rPr>
                <w:rFonts w:cs="Arial"/>
              </w:rPr>
            </w:pPr>
            <w:r w:rsidRPr="00B04B2A">
              <w:rPr>
                <w:rFonts w:cs="Arial"/>
              </w:rPr>
              <w:t>Signals to the cloud may be attenuated by being in poor signal area on in an enclosed space.</w:t>
            </w:r>
          </w:p>
        </w:tc>
      </w:tr>
      <w:tr w:rsidR="009D2039" w:rsidRPr="00717330" w14:paraId="64E6D18F" w14:textId="77777777" w:rsidTr="00A654A1">
        <w:trPr>
          <w:jc w:val="center"/>
        </w:trPr>
        <w:tc>
          <w:tcPr>
            <w:tcW w:w="1642" w:type="dxa"/>
            <w:vMerge w:val="restart"/>
            <w:vAlign w:val="center"/>
          </w:tcPr>
          <w:p w14:paraId="7F76434D" w14:textId="77777777" w:rsidR="009D2039" w:rsidRDefault="009D2039" w:rsidP="009D2039">
            <w:pPr>
              <w:rPr>
                <w:rFonts w:cs="Arial"/>
              </w:rPr>
            </w:pPr>
            <w:r>
              <w:rPr>
                <w:rFonts w:cs="Arial"/>
              </w:rPr>
              <w:t>Enable feature</w:t>
            </w:r>
          </w:p>
        </w:tc>
        <w:tc>
          <w:tcPr>
            <w:tcW w:w="1871" w:type="dxa"/>
            <w:vAlign w:val="center"/>
          </w:tcPr>
          <w:p w14:paraId="7700E452" w14:textId="77777777" w:rsidR="009D2039" w:rsidRDefault="009D2039" w:rsidP="009D2039">
            <w:pPr>
              <w:rPr>
                <w:rFonts w:cs="Arial"/>
              </w:rPr>
            </w:pPr>
            <w:r>
              <w:rPr>
                <w:rFonts w:cs="Arial"/>
              </w:rPr>
              <w:t>Onboard HMI To Sentinel</w:t>
            </w:r>
          </w:p>
        </w:tc>
        <w:tc>
          <w:tcPr>
            <w:tcW w:w="6660" w:type="dxa"/>
            <w:vAlign w:val="center"/>
          </w:tcPr>
          <w:p w14:paraId="784407A9" w14:textId="77777777" w:rsidR="009D2039" w:rsidRDefault="009D2039" w:rsidP="009D2039">
            <w:pPr>
              <w:rPr>
                <w:rFonts w:cs="Arial"/>
              </w:rPr>
            </w:pPr>
            <w:r w:rsidRPr="00B04B2A">
              <w:rPr>
                <w:rFonts w:cs="Arial"/>
              </w:rPr>
              <w:t xml:space="preserve">The intruder detectors must be enabled. </w:t>
            </w:r>
          </w:p>
        </w:tc>
      </w:tr>
      <w:tr w:rsidR="009D2039" w:rsidRPr="00717330" w14:paraId="5DF9869B" w14:textId="77777777" w:rsidTr="00A654A1">
        <w:trPr>
          <w:jc w:val="center"/>
        </w:trPr>
        <w:tc>
          <w:tcPr>
            <w:tcW w:w="1642" w:type="dxa"/>
            <w:vMerge/>
            <w:vAlign w:val="center"/>
          </w:tcPr>
          <w:p w14:paraId="06023BD6" w14:textId="77777777" w:rsidR="009D2039" w:rsidRPr="00927C07" w:rsidRDefault="009D2039" w:rsidP="009D2039">
            <w:pPr>
              <w:rPr>
                <w:rFonts w:cs="Arial"/>
              </w:rPr>
            </w:pPr>
          </w:p>
        </w:tc>
        <w:tc>
          <w:tcPr>
            <w:tcW w:w="1871" w:type="dxa"/>
            <w:vAlign w:val="center"/>
          </w:tcPr>
          <w:p w14:paraId="1EBE2EE6" w14:textId="77777777" w:rsidR="009D2039" w:rsidRDefault="009D2039" w:rsidP="009D2039">
            <w:pPr>
              <w:rPr>
                <w:rFonts w:cs="Arial"/>
              </w:rPr>
            </w:pPr>
            <w:r>
              <w:rPr>
                <w:rFonts w:cs="Arial"/>
              </w:rPr>
              <w:t>User To Onboard HMI</w:t>
            </w:r>
          </w:p>
        </w:tc>
        <w:tc>
          <w:tcPr>
            <w:tcW w:w="6660" w:type="dxa"/>
            <w:vAlign w:val="center"/>
          </w:tcPr>
          <w:p w14:paraId="011A0334" w14:textId="77777777" w:rsidR="009D2039" w:rsidRDefault="009D2039" w:rsidP="009D2039">
            <w:pPr>
              <w:rPr>
                <w:rFonts w:cs="Arial"/>
              </w:rPr>
            </w:pPr>
            <w:r w:rsidRPr="00B04B2A">
              <w:rPr>
                <w:rFonts w:cs="Arial"/>
              </w:rPr>
              <w:t xml:space="preserve">The intruder detectors must be enabled. </w:t>
            </w:r>
          </w:p>
        </w:tc>
      </w:tr>
      <w:tr w:rsidR="009D2039" w:rsidRPr="00717330" w14:paraId="3D3FA005" w14:textId="77777777" w:rsidTr="00A654A1">
        <w:trPr>
          <w:jc w:val="center"/>
        </w:trPr>
        <w:tc>
          <w:tcPr>
            <w:tcW w:w="1642" w:type="dxa"/>
            <w:vMerge w:val="restart"/>
            <w:vAlign w:val="center"/>
          </w:tcPr>
          <w:p w14:paraId="48ADC24C" w14:textId="77777777" w:rsidR="009D2039" w:rsidRDefault="009D2039" w:rsidP="009D2039">
            <w:pPr>
              <w:rPr>
                <w:rFonts w:cs="Arial"/>
              </w:rPr>
            </w:pPr>
            <w:r>
              <w:rPr>
                <w:rFonts w:cs="Arial"/>
              </w:rPr>
              <w:t>Enable Intruder Detectors</w:t>
            </w:r>
          </w:p>
        </w:tc>
        <w:tc>
          <w:tcPr>
            <w:tcW w:w="1871" w:type="dxa"/>
            <w:vAlign w:val="center"/>
          </w:tcPr>
          <w:p w14:paraId="4D03C8AE" w14:textId="77777777" w:rsidR="009D2039" w:rsidRDefault="009D2039" w:rsidP="009D2039">
            <w:pPr>
              <w:rPr>
                <w:rFonts w:cs="Arial"/>
              </w:rPr>
            </w:pPr>
            <w:r>
              <w:rPr>
                <w:rFonts w:cs="Arial"/>
              </w:rPr>
              <w:t>Sentinel To Intruder Detection</w:t>
            </w:r>
          </w:p>
        </w:tc>
        <w:tc>
          <w:tcPr>
            <w:tcW w:w="6660" w:type="dxa"/>
            <w:vAlign w:val="center"/>
          </w:tcPr>
          <w:p w14:paraId="2536AAB5" w14:textId="77777777" w:rsidR="009D2039" w:rsidRDefault="009D2039" w:rsidP="009D2039">
            <w:pPr>
              <w:rPr>
                <w:rFonts w:cs="Arial"/>
              </w:rPr>
            </w:pPr>
            <w:r w:rsidRPr="00B04B2A">
              <w:rPr>
                <w:rFonts w:cs="Arial"/>
              </w:rPr>
              <w:t xml:space="preserve">The intruder detectors must be enabled. </w:t>
            </w:r>
          </w:p>
        </w:tc>
      </w:tr>
      <w:tr w:rsidR="009D2039" w:rsidRPr="00717330" w14:paraId="3DA10600" w14:textId="77777777" w:rsidTr="00A654A1">
        <w:trPr>
          <w:jc w:val="center"/>
        </w:trPr>
        <w:tc>
          <w:tcPr>
            <w:tcW w:w="1642" w:type="dxa"/>
            <w:vMerge w:val="restart"/>
            <w:vAlign w:val="center"/>
          </w:tcPr>
          <w:p w14:paraId="4CEAB77B" w14:textId="77777777" w:rsidR="009D2039" w:rsidRDefault="009D2039" w:rsidP="009D2039">
            <w:pPr>
              <w:rPr>
                <w:rFonts w:cs="Arial"/>
              </w:rPr>
            </w:pPr>
            <w:r>
              <w:rPr>
                <w:rFonts w:cs="Arial"/>
              </w:rPr>
              <w:t>Enable service mode</w:t>
            </w:r>
          </w:p>
        </w:tc>
        <w:tc>
          <w:tcPr>
            <w:tcW w:w="1871" w:type="dxa"/>
            <w:vAlign w:val="center"/>
          </w:tcPr>
          <w:p w14:paraId="638DD774" w14:textId="77777777" w:rsidR="009D2039" w:rsidRDefault="009D2039" w:rsidP="009D2039">
            <w:pPr>
              <w:rPr>
                <w:rFonts w:cs="Arial"/>
              </w:rPr>
            </w:pPr>
            <w:r>
              <w:rPr>
                <w:rFonts w:cs="Arial"/>
              </w:rPr>
              <w:t>Service Personnel To Sentinel</w:t>
            </w:r>
          </w:p>
        </w:tc>
        <w:tc>
          <w:tcPr>
            <w:tcW w:w="6660" w:type="dxa"/>
            <w:vAlign w:val="center"/>
          </w:tcPr>
          <w:p w14:paraId="538F5AF3" w14:textId="77777777" w:rsidR="009D2039" w:rsidRDefault="009D2039" w:rsidP="009D2039">
            <w:pPr>
              <w:rPr>
                <w:rFonts w:cs="Arial"/>
              </w:rPr>
            </w:pPr>
            <w:r w:rsidRPr="00B04B2A">
              <w:rPr>
                <w:rFonts w:cs="Arial"/>
              </w:rPr>
              <w:t>Influence Description from Documentation field.</w:t>
            </w:r>
          </w:p>
        </w:tc>
      </w:tr>
      <w:tr w:rsidR="009D2039" w:rsidRPr="00717330" w14:paraId="53B5A96B" w14:textId="77777777" w:rsidTr="00A654A1">
        <w:trPr>
          <w:jc w:val="center"/>
        </w:trPr>
        <w:tc>
          <w:tcPr>
            <w:tcW w:w="1642" w:type="dxa"/>
            <w:vMerge w:val="restart"/>
            <w:vAlign w:val="center"/>
          </w:tcPr>
          <w:p w14:paraId="65701327" w14:textId="77777777" w:rsidR="009D2039" w:rsidRDefault="009D2039" w:rsidP="009D2039">
            <w:pPr>
              <w:rPr>
                <w:rFonts w:cs="Arial"/>
              </w:rPr>
            </w:pPr>
            <w:r>
              <w:rPr>
                <w:rFonts w:cs="Arial"/>
              </w:rPr>
              <w:t>Intruder Detector Data</w:t>
            </w:r>
          </w:p>
        </w:tc>
        <w:tc>
          <w:tcPr>
            <w:tcW w:w="1871" w:type="dxa"/>
            <w:vAlign w:val="center"/>
          </w:tcPr>
          <w:p w14:paraId="179BA140" w14:textId="77777777" w:rsidR="009D2039" w:rsidRDefault="009D2039" w:rsidP="009D2039">
            <w:pPr>
              <w:rPr>
                <w:rFonts w:cs="Arial"/>
              </w:rPr>
            </w:pPr>
            <w:r>
              <w:rPr>
                <w:rFonts w:cs="Arial"/>
              </w:rPr>
              <w:t>HMI To User</w:t>
            </w:r>
          </w:p>
        </w:tc>
        <w:tc>
          <w:tcPr>
            <w:tcW w:w="6660" w:type="dxa"/>
            <w:vAlign w:val="center"/>
          </w:tcPr>
          <w:p w14:paraId="4885E52C" w14:textId="6C2079F4" w:rsidR="009D2039" w:rsidRDefault="009D2039" w:rsidP="009D2039">
            <w:pPr>
              <w:rPr>
                <w:rFonts w:cs="Arial"/>
              </w:rPr>
            </w:pPr>
            <w:r w:rsidRPr="00B04B2A">
              <w:rPr>
                <w:rFonts w:cs="Arial"/>
              </w:rPr>
              <w:t>Data from the various intruder detectors needs to be fed back to the feature.</w:t>
            </w:r>
          </w:p>
        </w:tc>
      </w:tr>
      <w:tr w:rsidR="009D2039" w:rsidRPr="00717330" w14:paraId="5F4E0A4D" w14:textId="77777777" w:rsidTr="00A654A1">
        <w:trPr>
          <w:jc w:val="center"/>
        </w:trPr>
        <w:tc>
          <w:tcPr>
            <w:tcW w:w="1642" w:type="dxa"/>
            <w:vMerge/>
            <w:vAlign w:val="center"/>
          </w:tcPr>
          <w:p w14:paraId="7B313EF1" w14:textId="77777777" w:rsidR="009D2039" w:rsidRPr="00927C07" w:rsidRDefault="009D2039" w:rsidP="009D2039">
            <w:pPr>
              <w:rPr>
                <w:rFonts w:cs="Arial"/>
              </w:rPr>
            </w:pPr>
          </w:p>
        </w:tc>
        <w:tc>
          <w:tcPr>
            <w:tcW w:w="1871" w:type="dxa"/>
            <w:vAlign w:val="center"/>
          </w:tcPr>
          <w:p w14:paraId="2B4891EC" w14:textId="77777777" w:rsidR="009D2039" w:rsidRDefault="009D2039" w:rsidP="009D2039">
            <w:pPr>
              <w:rPr>
                <w:rFonts w:cs="Arial"/>
              </w:rPr>
            </w:pPr>
            <w:r>
              <w:rPr>
                <w:rFonts w:cs="Arial"/>
              </w:rPr>
              <w:t>Intruder Detection To Sentinel</w:t>
            </w:r>
          </w:p>
        </w:tc>
        <w:tc>
          <w:tcPr>
            <w:tcW w:w="6660" w:type="dxa"/>
            <w:vAlign w:val="center"/>
          </w:tcPr>
          <w:p w14:paraId="1A12D3A4" w14:textId="34F3870B" w:rsidR="009D2039" w:rsidRDefault="009D2039" w:rsidP="009D2039">
            <w:pPr>
              <w:rPr>
                <w:rFonts w:cs="Arial"/>
              </w:rPr>
            </w:pPr>
            <w:r w:rsidRPr="00B04B2A">
              <w:rPr>
                <w:rFonts w:cs="Arial"/>
              </w:rPr>
              <w:t>Data from the various intruder detectors needs to be fed back to the feature.</w:t>
            </w:r>
          </w:p>
        </w:tc>
      </w:tr>
      <w:tr w:rsidR="009D2039" w:rsidRPr="00717330" w14:paraId="25587451" w14:textId="77777777" w:rsidTr="00A654A1">
        <w:trPr>
          <w:jc w:val="center"/>
        </w:trPr>
        <w:tc>
          <w:tcPr>
            <w:tcW w:w="1642" w:type="dxa"/>
            <w:vMerge/>
            <w:vAlign w:val="center"/>
          </w:tcPr>
          <w:p w14:paraId="4FEE1000" w14:textId="77777777" w:rsidR="009D2039" w:rsidRPr="00927C07" w:rsidRDefault="009D2039" w:rsidP="009D2039">
            <w:pPr>
              <w:rPr>
                <w:rFonts w:cs="Arial"/>
              </w:rPr>
            </w:pPr>
          </w:p>
        </w:tc>
        <w:tc>
          <w:tcPr>
            <w:tcW w:w="1871" w:type="dxa"/>
            <w:vAlign w:val="center"/>
          </w:tcPr>
          <w:p w14:paraId="7AE8BCA5" w14:textId="77777777" w:rsidR="009D2039" w:rsidRDefault="009D2039" w:rsidP="009D2039">
            <w:pPr>
              <w:rPr>
                <w:rFonts w:cs="Arial"/>
              </w:rPr>
            </w:pPr>
            <w:r>
              <w:rPr>
                <w:rFonts w:cs="Arial"/>
              </w:rPr>
              <w:t>Onboard Storage To Sentinel</w:t>
            </w:r>
          </w:p>
        </w:tc>
        <w:tc>
          <w:tcPr>
            <w:tcW w:w="6660" w:type="dxa"/>
            <w:vAlign w:val="center"/>
          </w:tcPr>
          <w:p w14:paraId="4D99EE51" w14:textId="7D907F25" w:rsidR="009D2039" w:rsidRDefault="009D2039" w:rsidP="009D2039">
            <w:pPr>
              <w:rPr>
                <w:rFonts w:cs="Arial"/>
              </w:rPr>
            </w:pPr>
            <w:r w:rsidRPr="00B04B2A">
              <w:rPr>
                <w:rFonts w:cs="Arial"/>
              </w:rPr>
              <w:t>Data from the various intruder detectors needs to be fed back to the feature.</w:t>
            </w:r>
          </w:p>
        </w:tc>
      </w:tr>
      <w:tr w:rsidR="009D2039" w:rsidRPr="00717330" w14:paraId="7B368C60" w14:textId="77777777" w:rsidTr="00A654A1">
        <w:trPr>
          <w:jc w:val="center"/>
        </w:trPr>
        <w:tc>
          <w:tcPr>
            <w:tcW w:w="1642" w:type="dxa"/>
            <w:vMerge/>
            <w:vAlign w:val="center"/>
          </w:tcPr>
          <w:p w14:paraId="4D730790" w14:textId="77777777" w:rsidR="009D2039" w:rsidRPr="00927C07" w:rsidRDefault="009D2039" w:rsidP="009D2039">
            <w:pPr>
              <w:rPr>
                <w:rFonts w:cs="Arial"/>
              </w:rPr>
            </w:pPr>
          </w:p>
        </w:tc>
        <w:tc>
          <w:tcPr>
            <w:tcW w:w="1871" w:type="dxa"/>
            <w:vAlign w:val="center"/>
          </w:tcPr>
          <w:p w14:paraId="50F60BBC" w14:textId="77777777" w:rsidR="009D2039" w:rsidRDefault="009D2039" w:rsidP="009D2039">
            <w:pPr>
              <w:rPr>
                <w:rFonts w:cs="Arial"/>
              </w:rPr>
            </w:pPr>
            <w:r>
              <w:rPr>
                <w:rFonts w:cs="Arial"/>
              </w:rPr>
              <w:t>Remote Storage To Sentinel</w:t>
            </w:r>
          </w:p>
        </w:tc>
        <w:tc>
          <w:tcPr>
            <w:tcW w:w="6660" w:type="dxa"/>
            <w:vAlign w:val="center"/>
          </w:tcPr>
          <w:p w14:paraId="0A2CFEC5" w14:textId="2B6A9997" w:rsidR="009D2039" w:rsidRDefault="009D2039" w:rsidP="009D2039">
            <w:pPr>
              <w:rPr>
                <w:rFonts w:cs="Arial"/>
              </w:rPr>
            </w:pPr>
            <w:r w:rsidRPr="00B04B2A">
              <w:rPr>
                <w:rFonts w:cs="Arial"/>
              </w:rPr>
              <w:t>Data from the various intruder detectors needs to be fed back to the feature.</w:t>
            </w:r>
          </w:p>
        </w:tc>
      </w:tr>
      <w:tr w:rsidR="009D2039" w:rsidRPr="00717330" w14:paraId="2FA8134E" w14:textId="77777777" w:rsidTr="00A654A1">
        <w:trPr>
          <w:jc w:val="center"/>
        </w:trPr>
        <w:tc>
          <w:tcPr>
            <w:tcW w:w="1642" w:type="dxa"/>
            <w:vMerge/>
            <w:vAlign w:val="center"/>
          </w:tcPr>
          <w:p w14:paraId="76B443A5" w14:textId="77777777" w:rsidR="009D2039" w:rsidRPr="00927C07" w:rsidRDefault="009D2039" w:rsidP="009D2039">
            <w:pPr>
              <w:rPr>
                <w:rFonts w:cs="Arial"/>
              </w:rPr>
            </w:pPr>
          </w:p>
        </w:tc>
        <w:tc>
          <w:tcPr>
            <w:tcW w:w="1871" w:type="dxa"/>
            <w:vAlign w:val="center"/>
          </w:tcPr>
          <w:p w14:paraId="7C940C0C" w14:textId="77777777" w:rsidR="009D2039" w:rsidRDefault="009D2039" w:rsidP="009D2039">
            <w:pPr>
              <w:rPr>
                <w:rFonts w:cs="Arial"/>
              </w:rPr>
            </w:pPr>
            <w:r>
              <w:rPr>
                <w:rFonts w:cs="Arial"/>
              </w:rPr>
              <w:t>Sentinel To HMI</w:t>
            </w:r>
          </w:p>
        </w:tc>
        <w:tc>
          <w:tcPr>
            <w:tcW w:w="6660" w:type="dxa"/>
            <w:vAlign w:val="center"/>
          </w:tcPr>
          <w:p w14:paraId="569F12FB" w14:textId="3393061B" w:rsidR="009D2039" w:rsidRDefault="009D2039" w:rsidP="009D2039">
            <w:pPr>
              <w:rPr>
                <w:rFonts w:cs="Arial"/>
              </w:rPr>
            </w:pPr>
            <w:r w:rsidRPr="00B04B2A">
              <w:rPr>
                <w:rFonts w:cs="Arial"/>
              </w:rPr>
              <w:t>Data from the various intruder detectors needs to be fed back to the feature.</w:t>
            </w:r>
          </w:p>
        </w:tc>
      </w:tr>
      <w:tr w:rsidR="009D2039" w:rsidRPr="00717330" w14:paraId="25F3D4A2" w14:textId="77777777" w:rsidTr="00A654A1">
        <w:trPr>
          <w:jc w:val="center"/>
        </w:trPr>
        <w:tc>
          <w:tcPr>
            <w:tcW w:w="1642" w:type="dxa"/>
            <w:vMerge/>
            <w:vAlign w:val="center"/>
          </w:tcPr>
          <w:p w14:paraId="5DF9754B" w14:textId="77777777" w:rsidR="009D2039" w:rsidRPr="00927C07" w:rsidRDefault="009D2039" w:rsidP="009D2039">
            <w:pPr>
              <w:rPr>
                <w:rFonts w:cs="Arial"/>
              </w:rPr>
            </w:pPr>
          </w:p>
        </w:tc>
        <w:tc>
          <w:tcPr>
            <w:tcW w:w="1871" w:type="dxa"/>
            <w:vAlign w:val="center"/>
          </w:tcPr>
          <w:p w14:paraId="4615B5E8" w14:textId="77777777" w:rsidR="009D2039" w:rsidRDefault="009D2039" w:rsidP="009D2039">
            <w:pPr>
              <w:rPr>
                <w:rFonts w:cs="Arial"/>
              </w:rPr>
            </w:pPr>
            <w:r>
              <w:rPr>
                <w:rFonts w:cs="Arial"/>
              </w:rPr>
              <w:t>Sentinel To Onboard Storage</w:t>
            </w:r>
          </w:p>
        </w:tc>
        <w:tc>
          <w:tcPr>
            <w:tcW w:w="6660" w:type="dxa"/>
            <w:vAlign w:val="center"/>
          </w:tcPr>
          <w:p w14:paraId="49F06231" w14:textId="2A5E01E4" w:rsidR="009D2039" w:rsidRDefault="009D2039" w:rsidP="009D2039">
            <w:pPr>
              <w:rPr>
                <w:rFonts w:cs="Arial"/>
              </w:rPr>
            </w:pPr>
            <w:r w:rsidRPr="00B04B2A">
              <w:rPr>
                <w:rFonts w:cs="Arial"/>
              </w:rPr>
              <w:t>Data from the various intruder detectors needs to be fed back to the feature.</w:t>
            </w:r>
          </w:p>
        </w:tc>
      </w:tr>
      <w:tr w:rsidR="009D2039" w:rsidRPr="00717330" w14:paraId="75317FDD" w14:textId="77777777" w:rsidTr="00A654A1">
        <w:trPr>
          <w:jc w:val="center"/>
        </w:trPr>
        <w:tc>
          <w:tcPr>
            <w:tcW w:w="1642" w:type="dxa"/>
            <w:vMerge/>
            <w:vAlign w:val="center"/>
          </w:tcPr>
          <w:p w14:paraId="163114BC" w14:textId="77777777" w:rsidR="009D2039" w:rsidRPr="00927C07" w:rsidRDefault="009D2039" w:rsidP="009D2039">
            <w:pPr>
              <w:rPr>
                <w:rFonts w:cs="Arial"/>
              </w:rPr>
            </w:pPr>
          </w:p>
        </w:tc>
        <w:tc>
          <w:tcPr>
            <w:tcW w:w="1871" w:type="dxa"/>
            <w:vAlign w:val="center"/>
          </w:tcPr>
          <w:p w14:paraId="73F52784" w14:textId="77777777" w:rsidR="009D2039" w:rsidRDefault="009D2039" w:rsidP="009D2039">
            <w:pPr>
              <w:rPr>
                <w:rFonts w:cs="Arial"/>
              </w:rPr>
            </w:pPr>
            <w:r>
              <w:rPr>
                <w:rFonts w:cs="Arial"/>
              </w:rPr>
              <w:t>Sentinel To Remote Storage</w:t>
            </w:r>
          </w:p>
        </w:tc>
        <w:tc>
          <w:tcPr>
            <w:tcW w:w="6660" w:type="dxa"/>
            <w:vAlign w:val="center"/>
          </w:tcPr>
          <w:p w14:paraId="1EF9EE23" w14:textId="737B57A0" w:rsidR="009D2039" w:rsidRDefault="009D2039" w:rsidP="009D2039">
            <w:pPr>
              <w:rPr>
                <w:rFonts w:cs="Arial"/>
              </w:rPr>
            </w:pPr>
            <w:r w:rsidRPr="00B04B2A">
              <w:rPr>
                <w:rFonts w:cs="Arial"/>
              </w:rPr>
              <w:t>Data from the various intruder detectors needs to be fed back to the feature.</w:t>
            </w:r>
          </w:p>
        </w:tc>
      </w:tr>
      <w:tr w:rsidR="009D2039" w:rsidRPr="00717330" w14:paraId="704CC215" w14:textId="77777777" w:rsidTr="00A654A1">
        <w:trPr>
          <w:jc w:val="center"/>
        </w:trPr>
        <w:tc>
          <w:tcPr>
            <w:tcW w:w="1642" w:type="dxa"/>
            <w:vMerge w:val="restart"/>
            <w:vAlign w:val="center"/>
          </w:tcPr>
          <w:p w14:paraId="0703489C" w14:textId="77777777" w:rsidR="009D2039" w:rsidRDefault="009D2039" w:rsidP="009D2039">
            <w:pPr>
              <w:rPr>
                <w:rFonts w:cs="Arial"/>
              </w:rPr>
            </w:pPr>
            <w:r>
              <w:rPr>
                <w:rFonts w:cs="Arial"/>
              </w:rPr>
              <w:t>Intruder Warning Message</w:t>
            </w:r>
          </w:p>
        </w:tc>
        <w:tc>
          <w:tcPr>
            <w:tcW w:w="1871" w:type="dxa"/>
            <w:vAlign w:val="center"/>
          </w:tcPr>
          <w:p w14:paraId="24053DF3" w14:textId="77777777" w:rsidR="009D2039" w:rsidRDefault="009D2039" w:rsidP="009D2039">
            <w:pPr>
              <w:rPr>
                <w:rFonts w:cs="Arial"/>
              </w:rPr>
            </w:pPr>
            <w:r>
              <w:rPr>
                <w:rFonts w:cs="Arial"/>
              </w:rPr>
              <w:t>HMI To User</w:t>
            </w:r>
          </w:p>
        </w:tc>
        <w:tc>
          <w:tcPr>
            <w:tcW w:w="6660" w:type="dxa"/>
            <w:vAlign w:val="center"/>
          </w:tcPr>
          <w:p w14:paraId="78264C5F" w14:textId="77777777" w:rsidR="009D2039" w:rsidRDefault="009D2039" w:rsidP="009D2039">
            <w:pPr>
              <w:rPr>
                <w:rFonts w:cs="Arial"/>
              </w:rPr>
            </w:pPr>
            <w:r w:rsidRPr="00B04B2A">
              <w:rPr>
                <w:rFonts w:cs="Arial"/>
              </w:rPr>
              <w:t xml:space="preserve"> Intruder warning messages will be fed to the user. </w:t>
            </w:r>
          </w:p>
        </w:tc>
      </w:tr>
      <w:tr w:rsidR="009D2039" w:rsidRPr="00717330" w14:paraId="747785C1" w14:textId="77777777" w:rsidTr="00A654A1">
        <w:trPr>
          <w:jc w:val="center"/>
        </w:trPr>
        <w:tc>
          <w:tcPr>
            <w:tcW w:w="1642" w:type="dxa"/>
            <w:vMerge/>
            <w:vAlign w:val="center"/>
          </w:tcPr>
          <w:p w14:paraId="4BBE9D49" w14:textId="77777777" w:rsidR="009D2039" w:rsidRPr="00927C07" w:rsidRDefault="009D2039" w:rsidP="009D2039">
            <w:pPr>
              <w:rPr>
                <w:rFonts w:cs="Arial"/>
              </w:rPr>
            </w:pPr>
          </w:p>
        </w:tc>
        <w:tc>
          <w:tcPr>
            <w:tcW w:w="1871" w:type="dxa"/>
            <w:vAlign w:val="center"/>
          </w:tcPr>
          <w:p w14:paraId="6AA4C485" w14:textId="77777777" w:rsidR="009D2039" w:rsidRDefault="009D2039" w:rsidP="009D2039">
            <w:pPr>
              <w:rPr>
                <w:rFonts w:cs="Arial"/>
              </w:rPr>
            </w:pPr>
            <w:r>
              <w:rPr>
                <w:rFonts w:cs="Arial"/>
              </w:rPr>
              <w:t>Sentinel To HMI</w:t>
            </w:r>
          </w:p>
        </w:tc>
        <w:tc>
          <w:tcPr>
            <w:tcW w:w="6660" w:type="dxa"/>
            <w:vAlign w:val="center"/>
          </w:tcPr>
          <w:p w14:paraId="4E141BB3" w14:textId="77777777" w:rsidR="009D2039" w:rsidRDefault="009D2039" w:rsidP="009D2039">
            <w:pPr>
              <w:rPr>
                <w:rFonts w:cs="Arial"/>
              </w:rPr>
            </w:pPr>
            <w:r w:rsidRPr="00B04B2A">
              <w:rPr>
                <w:rFonts w:cs="Arial"/>
              </w:rPr>
              <w:t xml:space="preserve"> Intruder warning messages will be fed to the user. </w:t>
            </w:r>
          </w:p>
        </w:tc>
      </w:tr>
      <w:tr w:rsidR="009D2039" w:rsidRPr="00717330" w14:paraId="4AF2A16E" w14:textId="77777777" w:rsidTr="00A654A1">
        <w:trPr>
          <w:jc w:val="center"/>
        </w:trPr>
        <w:tc>
          <w:tcPr>
            <w:tcW w:w="1642" w:type="dxa"/>
            <w:vMerge w:val="restart"/>
            <w:vAlign w:val="center"/>
          </w:tcPr>
          <w:p w14:paraId="28533440" w14:textId="77777777" w:rsidR="009D2039" w:rsidRDefault="009D2039" w:rsidP="009D2039">
            <w:pPr>
              <w:rPr>
                <w:rFonts w:cs="Arial"/>
              </w:rPr>
            </w:pPr>
            <w:r>
              <w:rPr>
                <w:rFonts w:cs="Arial"/>
              </w:rPr>
              <w:t>Non-threateningobjects</w:t>
            </w:r>
          </w:p>
        </w:tc>
        <w:tc>
          <w:tcPr>
            <w:tcW w:w="1871" w:type="dxa"/>
            <w:vAlign w:val="center"/>
          </w:tcPr>
          <w:p w14:paraId="1B084DE6" w14:textId="77777777" w:rsidR="009D2039" w:rsidRDefault="009D2039" w:rsidP="009D2039">
            <w:pPr>
              <w:rPr>
                <w:rFonts w:cs="Arial"/>
              </w:rPr>
            </w:pPr>
            <w:r>
              <w:rPr>
                <w:rFonts w:cs="Arial"/>
              </w:rPr>
              <w:t>Environment To Intruder Detection</w:t>
            </w:r>
          </w:p>
        </w:tc>
        <w:tc>
          <w:tcPr>
            <w:tcW w:w="6660" w:type="dxa"/>
            <w:vAlign w:val="center"/>
          </w:tcPr>
          <w:p w14:paraId="28A13172" w14:textId="77777777" w:rsidR="009D2039" w:rsidRDefault="009D2039" w:rsidP="009D2039">
            <w:pPr>
              <w:rPr>
                <w:rFonts w:cs="Arial"/>
              </w:rPr>
            </w:pPr>
            <w:r w:rsidRPr="00B04B2A">
              <w:rPr>
                <w:rFonts w:cs="Arial"/>
              </w:rPr>
              <w:t>Wind etc may move vehicle.</w:t>
            </w:r>
          </w:p>
        </w:tc>
      </w:tr>
      <w:tr w:rsidR="009D2039" w:rsidRPr="00717330" w14:paraId="75F0F8A9" w14:textId="77777777" w:rsidTr="00A654A1">
        <w:trPr>
          <w:jc w:val="center"/>
        </w:trPr>
        <w:tc>
          <w:tcPr>
            <w:tcW w:w="1642" w:type="dxa"/>
            <w:vMerge/>
            <w:vAlign w:val="center"/>
          </w:tcPr>
          <w:p w14:paraId="5927C995" w14:textId="77777777" w:rsidR="009D2039" w:rsidRPr="00927C07" w:rsidRDefault="009D2039" w:rsidP="009D2039">
            <w:pPr>
              <w:rPr>
                <w:rFonts w:cs="Arial"/>
              </w:rPr>
            </w:pPr>
          </w:p>
        </w:tc>
        <w:tc>
          <w:tcPr>
            <w:tcW w:w="1871" w:type="dxa"/>
            <w:vAlign w:val="center"/>
          </w:tcPr>
          <w:p w14:paraId="666D440D" w14:textId="77777777" w:rsidR="009D2039" w:rsidRDefault="009D2039" w:rsidP="009D2039">
            <w:pPr>
              <w:rPr>
                <w:rFonts w:cs="Arial"/>
              </w:rPr>
            </w:pPr>
            <w:r>
              <w:rPr>
                <w:rFonts w:cs="Arial"/>
              </w:rPr>
              <w:t>Environment To Sentinel</w:t>
            </w:r>
          </w:p>
        </w:tc>
        <w:tc>
          <w:tcPr>
            <w:tcW w:w="6660" w:type="dxa"/>
            <w:vAlign w:val="center"/>
          </w:tcPr>
          <w:p w14:paraId="08D88848" w14:textId="77777777" w:rsidR="009D2039" w:rsidRDefault="009D2039" w:rsidP="009D2039">
            <w:pPr>
              <w:rPr>
                <w:rFonts w:cs="Arial"/>
              </w:rPr>
            </w:pPr>
            <w:r w:rsidRPr="00B04B2A">
              <w:rPr>
                <w:rFonts w:cs="Arial"/>
              </w:rPr>
              <w:t>Wind etc may move vehicle.</w:t>
            </w:r>
          </w:p>
        </w:tc>
      </w:tr>
      <w:tr w:rsidR="009D2039" w:rsidRPr="00717330" w14:paraId="1F39A5AF" w14:textId="77777777" w:rsidTr="00A654A1">
        <w:trPr>
          <w:jc w:val="center"/>
        </w:trPr>
        <w:tc>
          <w:tcPr>
            <w:tcW w:w="1642" w:type="dxa"/>
            <w:vMerge w:val="restart"/>
            <w:vAlign w:val="center"/>
          </w:tcPr>
          <w:p w14:paraId="388068AD" w14:textId="77777777" w:rsidR="009D2039" w:rsidRDefault="009D2039" w:rsidP="009D2039">
            <w:pPr>
              <w:rPr>
                <w:rFonts w:cs="Arial"/>
              </w:rPr>
            </w:pPr>
            <w:r>
              <w:rPr>
                <w:rFonts w:cs="Arial"/>
              </w:rPr>
              <w:t>Request for Sales Demonstration Data</w:t>
            </w:r>
          </w:p>
        </w:tc>
        <w:tc>
          <w:tcPr>
            <w:tcW w:w="1871" w:type="dxa"/>
            <w:vAlign w:val="center"/>
          </w:tcPr>
          <w:p w14:paraId="313C834C" w14:textId="77777777" w:rsidR="009D2039" w:rsidRDefault="009D2039" w:rsidP="009D2039">
            <w:pPr>
              <w:rPr>
                <w:rFonts w:cs="Arial"/>
              </w:rPr>
            </w:pPr>
            <w:r>
              <w:rPr>
                <w:rFonts w:cs="Arial"/>
              </w:rPr>
              <w:t>Sales/Dealer To Sentinel</w:t>
            </w:r>
          </w:p>
        </w:tc>
        <w:tc>
          <w:tcPr>
            <w:tcW w:w="6660" w:type="dxa"/>
            <w:vAlign w:val="center"/>
          </w:tcPr>
          <w:p w14:paraId="7985DB44" w14:textId="77777777" w:rsidR="009D2039" w:rsidRDefault="009D2039" w:rsidP="009D2039">
            <w:pPr>
              <w:rPr>
                <w:rFonts w:cs="Arial"/>
              </w:rPr>
            </w:pPr>
            <w:r w:rsidRPr="00B04B2A">
              <w:rPr>
                <w:rFonts w:cs="Arial"/>
              </w:rPr>
              <w:t>Influence Description from Documentation field.</w:t>
            </w:r>
          </w:p>
        </w:tc>
      </w:tr>
      <w:tr w:rsidR="009D2039" w:rsidRPr="00717330" w14:paraId="7F163BC5" w14:textId="77777777" w:rsidTr="00A654A1">
        <w:trPr>
          <w:jc w:val="center"/>
        </w:trPr>
        <w:tc>
          <w:tcPr>
            <w:tcW w:w="1642" w:type="dxa"/>
            <w:vMerge w:val="restart"/>
            <w:vAlign w:val="center"/>
          </w:tcPr>
          <w:p w14:paraId="0195E64C" w14:textId="77777777" w:rsidR="009D2039" w:rsidRDefault="009D2039" w:rsidP="009D2039">
            <w:pPr>
              <w:rPr>
                <w:rFonts w:cs="Arial"/>
              </w:rPr>
            </w:pPr>
            <w:r>
              <w:rPr>
                <w:rFonts w:cs="Arial"/>
              </w:rPr>
              <w:t>Sales Demonstration Data</w:t>
            </w:r>
          </w:p>
        </w:tc>
        <w:tc>
          <w:tcPr>
            <w:tcW w:w="1871" w:type="dxa"/>
            <w:vAlign w:val="center"/>
          </w:tcPr>
          <w:p w14:paraId="6EB09C2B" w14:textId="77777777" w:rsidR="009D2039" w:rsidRDefault="009D2039" w:rsidP="009D2039">
            <w:pPr>
              <w:rPr>
                <w:rFonts w:cs="Arial"/>
              </w:rPr>
            </w:pPr>
            <w:r>
              <w:rPr>
                <w:rFonts w:cs="Arial"/>
              </w:rPr>
              <w:t>Sentinel To Sales/Dealer</w:t>
            </w:r>
          </w:p>
        </w:tc>
        <w:tc>
          <w:tcPr>
            <w:tcW w:w="6660" w:type="dxa"/>
            <w:vAlign w:val="center"/>
          </w:tcPr>
          <w:p w14:paraId="0863FE0F" w14:textId="77777777" w:rsidR="009D2039" w:rsidRDefault="009D2039" w:rsidP="009D2039">
            <w:pPr>
              <w:rPr>
                <w:rFonts w:cs="Arial"/>
              </w:rPr>
            </w:pPr>
            <w:r w:rsidRPr="00B04B2A">
              <w:rPr>
                <w:rFonts w:cs="Arial"/>
              </w:rPr>
              <w:t>Electrical power is required by the feature.</w:t>
            </w:r>
          </w:p>
        </w:tc>
      </w:tr>
      <w:tr w:rsidR="009D2039" w:rsidRPr="00717330" w14:paraId="1A601B5C" w14:textId="77777777" w:rsidTr="00A654A1">
        <w:trPr>
          <w:jc w:val="center"/>
        </w:trPr>
        <w:tc>
          <w:tcPr>
            <w:tcW w:w="1642" w:type="dxa"/>
            <w:vMerge w:val="restart"/>
            <w:vAlign w:val="center"/>
          </w:tcPr>
          <w:p w14:paraId="12FFE8DC" w14:textId="77777777" w:rsidR="009D2039" w:rsidRDefault="009D2039" w:rsidP="009D2039">
            <w:pPr>
              <w:rPr>
                <w:rFonts w:cs="Arial"/>
              </w:rPr>
            </w:pPr>
            <w:r>
              <w:rPr>
                <w:rFonts w:cs="Arial"/>
              </w:rPr>
              <w:t>Select Camera</w:t>
            </w:r>
          </w:p>
        </w:tc>
        <w:tc>
          <w:tcPr>
            <w:tcW w:w="1871" w:type="dxa"/>
            <w:vAlign w:val="center"/>
          </w:tcPr>
          <w:p w14:paraId="7E94EFCC" w14:textId="77777777" w:rsidR="009D2039" w:rsidRDefault="009D2039" w:rsidP="009D2039">
            <w:pPr>
              <w:rPr>
                <w:rFonts w:cs="Arial"/>
              </w:rPr>
            </w:pPr>
            <w:r>
              <w:rPr>
                <w:rFonts w:cs="Arial"/>
              </w:rPr>
              <w:t>HMI To Sentinel</w:t>
            </w:r>
          </w:p>
        </w:tc>
        <w:tc>
          <w:tcPr>
            <w:tcW w:w="6660" w:type="dxa"/>
            <w:vAlign w:val="center"/>
          </w:tcPr>
          <w:p w14:paraId="32C067EF" w14:textId="30E299D8" w:rsidR="009D2039" w:rsidRDefault="009D2039" w:rsidP="009D2039">
            <w:pPr>
              <w:rPr>
                <w:rFonts w:cs="Arial"/>
              </w:rPr>
            </w:pPr>
            <w:r w:rsidRPr="00B04B2A">
              <w:rPr>
                <w:rFonts w:cs="Arial"/>
              </w:rPr>
              <w:t>The User must select which camera to view.</w:t>
            </w:r>
          </w:p>
        </w:tc>
      </w:tr>
      <w:tr w:rsidR="009D2039" w:rsidRPr="00717330" w14:paraId="43803467" w14:textId="77777777" w:rsidTr="00A654A1">
        <w:trPr>
          <w:jc w:val="center"/>
        </w:trPr>
        <w:tc>
          <w:tcPr>
            <w:tcW w:w="1642" w:type="dxa"/>
            <w:vMerge/>
            <w:vAlign w:val="center"/>
          </w:tcPr>
          <w:p w14:paraId="74066299" w14:textId="77777777" w:rsidR="009D2039" w:rsidRPr="00927C07" w:rsidRDefault="009D2039" w:rsidP="009D2039">
            <w:pPr>
              <w:rPr>
                <w:rFonts w:cs="Arial"/>
              </w:rPr>
            </w:pPr>
          </w:p>
        </w:tc>
        <w:tc>
          <w:tcPr>
            <w:tcW w:w="1871" w:type="dxa"/>
            <w:vAlign w:val="center"/>
          </w:tcPr>
          <w:p w14:paraId="3401810B" w14:textId="77777777" w:rsidR="009D2039" w:rsidRDefault="009D2039" w:rsidP="009D2039">
            <w:pPr>
              <w:rPr>
                <w:rFonts w:cs="Arial"/>
              </w:rPr>
            </w:pPr>
            <w:r>
              <w:rPr>
                <w:rFonts w:cs="Arial"/>
              </w:rPr>
              <w:t>User To HMI</w:t>
            </w:r>
          </w:p>
        </w:tc>
        <w:tc>
          <w:tcPr>
            <w:tcW w:w="6660" w:type="dxa"/>
            <w:vAlign w:val="center"/>
          </w:tcPr>
          <w:p w14:paraId="38C04768" w14:textId="01680766" w:rsidR="009D2039" w:rsidRDefault="009D2039" w:rsidP="009D2039">
            <w:pPr>
              <w:rPr>
                <w:rFonts w:cs="Arial"/>
              </w:rPr>
            </w:pPr>
            <w:r w:rsidRPr="00B04B2A">
              <w:rPr>
                <w:rFonts w:cs="Arial"/>
              </w:rPr>
              <w:t>The User must select which camera to view.</w:t>
            </w:r>
          </w:p>
        </w:tc>
      </w:tr>
      <w:tr w:rsidR="009D2039" w:rsidRPr="00717330" w14:paraId="38D44FE1" w14:textId="77777777" w:rsidTr="00A654A1">
        <w:trPr>
          <w:jc w:val="center"/>
        </w:trPr>
        <w:tc>
          <w:tcPr>
            <w:tcW w:w="1642" w:type="dxa"/>
            <w:vMerge w:val="restart"/>
            <w:vAlign w:val="center"/>
          </w:tcPr>
          <w:p w14:paraId="2867222B" w14:textId="77777777" w:rsidR="009D2039" w:rsidRDefault="009D2039" w:rsidP="009D2039">
            <w:pPr>
              <w:rPr>
                <w:rFonts w:cs="Arial"/>
              </w:rPr>
            </w:pPr>
            <w:r>
              <w:rPr>
                <w:rFonts w:cs="Arial"/>
              </w:rPr>
              <w:t>Trigger</w:t>
            </w:r>
          </w:p>
        </w:tc>
        <w:tc>
          <w:tcPr>
            <w:tcW w:w="1871" w:type="dxa"/>
            <w:vAlign w:val="center"/>
          </w:tcPr>
          <w:p w14:paraId="1796A1CB" w14:textId="77777777" w:rsidR="009D2039" w:rsidRDefault="009D2039" w:rsidP="009D2039">
            <w:pPr>
              <w:rPr>
                <w:rFonts w:cs="Arial"/>
              </w:rPr>
            </w:pPr>
            <w:r>
              <w:rPr>
                <w:rFonts w:cs="Arial"/>
              </w:rPr>
              <w:t>Battery SOC Provider To Sentinel</w:t>
            </w:r>
          </w:p>
        </w:tc>
        <w:tc>
          <w:tcPr>
            <w:tcW w:w="6660" w:type="dxa"/>
            <w:vAlign w:val="center"/>
          </w:tcPr>
          <w:p w14:paraId="08C997E1" w14:textId="77777777" w:rsidR="009D2039" w:rsidRDefault="009D2039" w:rsidP="009D2039">
            <w:pPr>
              <w:rPr>
                <w:rFonts w:cs="Arial"/>
              </w:rPr>
            </w:pPr>
            <w:r w:rsidRPr="00B04B2A">
              <w:rPr>
                <w:rFonts w:cs="Arial"/>
              </w:rPr>
              <w:t>Influence Description from Documentation field.</w:t>
            </w:r>
          </w:p>
        </w:tc>
      </w:tr>
      <w:tr w:rsidR="009D2039" w:rsidRPr="00717330" w14:paraId="4F4E4933" w14:textId="77777777" w:rsidTr="00A654A1">
        <w:trPr>
          <w:jc w:val="center"/>
        </w:trPr>
        <w:tc>
          <w:tcPr>
            <w:tcW w:w="1642" w:type="dxa"/>
            <w:vMerge w:val="restart"/>
            <w:vAlign w:val="center"/>
          </w:tcPr>
          <w:p w14:paraId="44094CF8" w14:textId="77777777" w:rsidR="009D2039" w:rsidRDefault="009D2039" w:rsidP="009D2039">
            <w:pPr>
              <w:rPr>
                <w:rFonts w:cs="Arial"/>
              </w:rPr>
            </w:pPr>
            <w:r>
              <w:rPr>
                <w:rFonts w:cs="Arial"/>
              </w:rPr>
              <w:t>Trigger Detectors</w:t>
            </w:r>
          </w:p>
        </w:tc>
        <w:tc>
          <w:tcPr>
            <w:tcW w:w="1871" w:type="dxa"/>
            <w:vAlign w:val="center"/>
          </w:tcPr>
          <w:p w14:paraId="33DAA4F4" w14:textId="77777777" w:rsidR="009D2039" w:rsidRDefault="009D2039" w:rsidP="009D2039">
            <w:pPr>
              <w:rPr>
                <w:rFonts w:cs="Arial"/>
              </w:rPr>
            </w:pPr>
            <w:r>
              <w:rPr>
                <w:rFonts w:cs="Arial"/>
              </w:rPr>
              <w:t>Intruder To Intruder Detection</w:t>
            </w:r>
          </w:p>
        </w:tc>
        <w:tc>
          <w:tcPr>
            <w:tcW w:w="6660" w:type="dxa"/>
            <w:vAlign w:val="center"/>
          </w:tcPr>
          <w:p w14:paraId="65F6FCD4" w14:textId="77777777" w:rsidR="009D2039" w:rsidRDefault="009D2039" w:rsidP="009D2039">
            <w:pPr>
              <w:rPr>
                <w:rFonts w:cs="Arial"/>
              </w:rPr>
            </w:pPr>
            <w:r w:rsidRPr="00B04B2A">
              <w:rPr>
                <w:rFonts w:cs="Arial"/>
              </w:rPr>
              <w:t xml:space="preserve">Intruder triggers detectors such as: door ajar, accelerometer in vehicle, Ultrasonic detector, radar detector </w:t>
            </w:r>
          </w:p>
        </w:tc>
      </w:tr>
      <w:tr w:rsidR="009D2039" w:rsidRPr="00717330" w14:paraId="1FB820F0" w14:textId="77777777" w:rsidTr="00A654A1">
        <w:trPr>
          <w:jc w:val="center"/>
        </w:trPr>
        <w:tc>
          <w:tcPr>
            <w:tcW w:w="1642" w:type="dxa"/>
            <w:vMerge/>
            <w:vAlign w:val="center"/>
          </w:tcPr>
          <w:p w14:paraId="095B10DB" w14:textId="77777777" w:rsidR="009D2039" w:rsidRPr="00927C07" w:rsidRDefault="009D2039" w:rsidP="009D2039">
            <w:pPr>
              <w:rPr>
                <w:rFonts w:cs="Arial"/>
              </w:rPr>
            </w:pPr>
          </w:p>
        </w:tc>
        <w:tc>
          <w:tcPr>
            <w:tcW w:w="1871" w:type="dxa"/>
            <w:vAlign w:val="center"/>
          </w:tcPr>
          <w:p w14:paraId="05A2678C" w14:textId="77777777" w:rsidR="009D2039" w:rsidRDefault="009D2039" w:rsidP="009D2039">
            <w:pPr>
              <w:rPr>
                <w:rFonts w:cs="Arial"/>
              </w:rPr>
            </w:pPr>
            <w:r>
              <w:rPr>
                <w:rFonts w:cs="Arial"/>
              </w:rPr>
              <w:t>Intruder To Sentinel</w:t>
            </w:r>
          </w:p>
        </w:tc>
        <w:tc>
          <w:tcPr>
            <w:tcW w:w="6660" w:type="dxa"/>
            <w:vAlign w:val="center"/>
          </w:tcPr>
          <w:p w14:paraId="426B0C00" w14:textId="77777777" w:rsidR="009D2039" w:rsidRDefault="009D2039" w:rsidP="009D2039">
            <w:pPr>
              <w:rPr>
                <w:rFonts w:cs="Arial"/>
              </w:rPr>
            </w:pPr>
            <w:r w:rsidRPr="00B04B2A">
              <w:rPr>
                <w:rFonts w:cs="Arial"/>
              </w:rPr>
              <w:t xml:space="preserve">Intruder triggers detectors such as: door ajar, accelerometer in vehicle, Ultrasonic detector, radar detector </w:t>
            </w:r>
          </w:p>
        </w:tc>
      </w:tr>
      <w:tr w:rsidR="009D2039" w:rsidRPr="00717330" w14:paraId="387CCC18" w14:textId="77777777" w:rsidTr="00A654A1">
        <w:trPr>
          <w:jc w:val="center"/>
        </w:trPr>
        <w:tc>
          <w:tcPr>
            <w:tcW w:w="1642" w:type="dxa"/>
            <w:vMerge w:val="restart"/>
            <w:vAlign w:val="center"/>
          </w:tcPr>
          <w:p w14:paraId="75D44EDB" w14:textId="77777777" w:rsidR="009D2039" w:rsidRDefault="009D2039" w:rsidP="009D2039">
            <w:pPr>
              <w:rPr>
                <w:rFonts w:cs="Arial"/>
              </w:rPr>
            </w:pPr>
            <w:r>
              <w:rPr>
                <w:rFonts w:cs="Arial"/>
              </w:rPr>
              <w:t>Trigger to Send</w:t>
            </w:r>
          </w:p>
        </w:tc>
        <w:tc>
          <w:tcPr>
            <w:tcW w:w="1871" w:type="dxa"/>
            <w:vAlign w:val="center"/>
          </w:tcPr>
          <w:p w14:paraId="6CE2262F" w14:textId="77777777" w:rsidR="009D2039" w:rsidRDefault="009D2039" w:rsidP="009D2039">
            <w:pPr>
              <w:rPr>
                <w:rFonts w:cs="Arial"/>
              </w:rPr>
            </w:pPr>
            <w:r>
              <w:rPr>
                <w:rFonts w:cs="Arial"/>
              </w:rPr>
              <w:t>Sentinel To Onboard Storage</w:t>
            </w:r>
          </w:p>
        </w:tc>
        <w:tc>
          <w:tcPr>
            <w:tcW w:w="6660" w:type="dxa"/>
            <w:vAlign w:val="center"/>
          </w:tcPr>
          <w:p w14:paraId="3ADFD861" w14:textId="0EF0770D" w:rsidR="009D2039" w:rsidRDefault="009D2039" w:rsidP="009D2039">
            <w:pPr>
              <w:rPr>
                <w:rFonts w:cs="Arial"/>
              </w:rPr>
            </w:pPr>
            <w:r w:rsidRPr="00B04B2A">
              <w:rPr>
                <w:rFonts w:cs="Arial"/>
              </w:rPr>
              <w:t>The storage of data and the streaming of that data after storage remotely must be enabled and disabled.</w:t>
            </w:r>
          </w:p>
        </w:tc>
      </w:tr>
      <w:tr w:rsidR="009D2039" w:rsidRPr="00717330" w14:paraId="193FF43B" w14:textId="77777777" w:rsidTr="00A654A1">
        <w:trPr>
          <w:jc w:val="center"/>
        </w:trPr>
        <w:tc>
          <w:tcPr>
            <w:tcW w:w="1642" w:type="dxa"/>
            <w:vMerge/>
            <w:vAlign w:val="center"/>
          </w:tcPr>
          <w:p w14:paraId="26AE79CE" w14:textId="77777777" w:rsidR="009D2039" w:rsidRPr="00927C07" w:rsidRDefault="009D2039" w:rsidP="009D2039">
            <w:pPr>
              <w:rPr>
                <w:rFonts w:cs="Arial"/>
              </w:rPr>
            </w:pPr>
          </w:p>
        </w:tc>
        <w:tc>
          <w:tcPr>
            <w:tcW w:w="1871" w:type="dxa"/>
            <w:vAlign w:val="center"/>
          </w:tcPr>
          <w:p w14:paraId="0E839973" w14:textId="77777777" w:rsidR="009D2039" w:rsidRDefault="009D2039" w:rsidP="009D2039">
            <w:pPr>
              <w:rPr>
                <w:rFonts w:cs="Arial"/>
              </w:rPr>
            </w:pPr>
            <w:r>
              <w:rPr>
                <w:rFonts w:cs="Arial"/>
              </w:rPr>
              <w:t>Sentinel To Remote Storage</w:t>
            </w:r>
          </w:p>
        </w:tc>
        <w:tc>
          <w:tcPr>
            <w:tcW w:w="6660" w:type="dxa"/>
            <w:vAlign w:val="center"/>
          </w:tcPr>
          <w:p w14:paraId="69A27A6F" w14:textId="3A13E8E7" w:rsidR="009D2039" w:rsidRDefault="009D2039" w:rsidP="009D2039">
            <w:pPr>
              <w:rPr>
                <w:rFonts w:cs="Arial"/>
              </w:rPr>
            </w:pPr>
            <w:r w:rsidRPr="00B04B2A">
              <w:rPr>
                <w:rFonts w:cs="Arial"/>
              </w:rPr>
              <w:t>The storage of data and the streaming of that data after storage remotely must be enabled and disabled.</w:t>
            </w:r>
          </w:p>
        </w:tc>
      </w:tr>
      <w:tr w:rsidR="009D2039" w:rsidRPr="00717330" w14:paraId="5AC9E46F" w14:textId="77777777" w:rsidTr="00A654A1">
        <w:trPr>
          <w:jc w:val="center"/>
        </w:trPr>
        <w:tc>
          <w:tcPr>
            <w:tcW w:w="1642" w:type="dxa"/>
            <w:vMerge w:val="restart"/>
            <w:vAlign w:val="center"/>
          </w:tcPr>
          <w:p w14:paraId="4589313B" w14:textId="77777777" w:rsidR="009D2039" w:rsidRDefault="009D2039" w:rsidP="009D2039">
            <w:pPr>
              <w:rPr>
                <w:rFonts w:cs="Arial"/>
              </w:rPr>
            </w:pPr>
            <w:r>
              <w:rPr>
                <w:rFonts w:cs="Arial"/>
              </w:rPr>
              <w:t>Trigger to Store</w:t>
            </w:r>
          </w:p>
        </w:tc>
        <w:tc>
          <w:tcPr>
            <w:tcW w:w="1871" w:type="dxa"/>
            <w:vAlign w:val="center"/>
          </w:tcPr>
          <w:p w14:paraId="3B328E4F" w14:textId="77777777" w:rsidR="009D2039" w:rsidRDefault="009D2039" w:rsidP="009D2039">
            <w:pPr>
              <w:rPr>
                <w:rFonts w:cs="Arial"/>
              </w:rPr>
            </w:pPr>
            <w:r>
              <w:rPr>
                <w:rFonts w:cs="Arial"/>
              </w:rPr>
              <w:t>Sentinel To Onboard Storage</w:t>
            </w:r>
          </w:p>
        </w:tc>
        <w:tc>
          <w:tcPr>
            <w:tcW w:w="6660" w:type="dxa"/>
            <w:vAlign w:val="center"/>
          </w:tcPr>
          <w:p w14:paraId="1D8A396E" w14:textId="28DAC767" w:rsidR="009D2039" w:rsidRDefault="009D2039" w:rsidP="009D2039">
            <w:pPr>
              <w:rPr>
                <w:rFonts w:cs="Arial"/>
              </w:rPr>
            </w:pPr>
            <w:r w:rsidRPr="00B04B2A">
              <w:rPr>
                <w:rFonts w:cs="Arial"/>
              </w:rPr>
              <w:t>The storage remotely must be enabled and disabled.</w:t>
            </w:r>
          </w:p>
        </w:tc>
      </w:tr>
      <w:tr w:rsidR="009D2039" w:rsidRPr="00717330" w14:paraId="4010DE23" w14:textId="77777777" w:rsidTr="00A654A1">
        <w:trPr>
          <w:jc w:val="center"/>
        </w:trPr>
        <w:tc>
          <w:tcPr>
            <w:tcW w:w="1642" w:type="dxa"/>
            <w:vMerge/>
            <w:vAlign w:val="center"/>
          </w:tcPr>
          <w:p w14:paraId="0E4D6E5D" w14:textId="77777777" w:rsidR="009D2039" w:rsidRPr="00927C07" w:rsidRDefault="009D2039" w:rsidP="009D2039">
            <w:pPr>
              <w:rPr>
                <w:rFonts w:cs="Arial"/>
              </w:rPr>
            </w:pPr>
          </w:p>
        </w:tc>
        <w:tc>
          <w:tcPr>
            <w:tcW w:w="1871" w:type="dxa"/>
            <w:vAlign w:val="center"/>
          </w:tcPr>
          <w:p w14:paraId="4B8F98D0" w14:textId="77777777" w:rsidR="009D2039" w:rsidRDefault="009D2039" w:rsidP="009D2039">
            <w:pPr>
              <w:rPr>
                <w:rFonts w:cs="Arial"/>
              </w:rPr>
            </w:pPr>
            <w:r>
              <w:rPr>
                <w:rFonts w:cs="Arial"/>
              </w:rPr>
              <w:t>Sentinel To Remote Storage</w:t>
            </w:r>
          </w:p>
        </w:tc>
        <w:tc>
          <w:tcPr>
            <w:tcW w:w="6660" w:type="dxa"/>
            <w:vAlign w:val="center"/>
          </w:tcPr>
          <w:p w14:paraId="5EE631C9" w14:textId="77777777" w:rsidR="009D2039" w:rsidRDefault="009D2039" w:rsidP="009D2039">
            <w:pPr>
              <w:rPr>
                <w:rFonts w:cs="Arial"/>
              </w:rPr>
            </w:pPr>
            <w:r w:rsidRPr="00B04B2A">
              <w:rPr>
                <w:rFonts w:cs="Arial"/>
              </w:rPr>
              <w:t xml:space="preserve"> The storage remotely must be enabled and disabled.</w:t>
            </w:r>
          </w:p>
        </w:tc>
      </w:tr>
    </w:tbl>
    <w:p w14:paraId="28D782B7" w14:textId="343F7EFD" w:rsidR="009D2039" w:rsidRDefault="009D2039" w:rsidP="009D2039">
      <w:pPr>
        <w:pStyle w:val="Caption"/>
      </w:pPr>
      <w:bookmarkStart w:id="75" w:name="_Toc438470870"/>
      <w:bookmarkStart w:id="76" w:name="_Toc529191304"/>
      <w:bookmarkStart w:id="77" w:name="_Toc74903990"/>
      <w:r w:rsidRPr="00041150">
        <w:t xml:space="preserve">Table </w:t>
      </w:r>
      <w:r>
        <w:rPr>
          <w:noProof/>
        </w:rPr>
        <w:fldChar w:fldCharType="begin"/>
      </w:r>
      <w:r>
        <w:rPr>
          <w:noProof/>
        </w:rPr>
        <w:instrText xml:space="preserve"> SEQ Table \* ARABIC </w:instrText>
      </w:r>
      <w:r>
        <w:rPr>
          <w:noProof/>
        </w:rPr>
        <w:fldChar w:fldCharType="separate"/>
      </w:r>
      <w:r w:rsidR="00A13343">
        <w:rPr>
          <w:noProof/>
        </w:rPr>
        <w:t>8</w:t>
      </w:r>
      <w:r>
        <w:rPr>
          <w:noProof/>
        </w:rPr>
        <w:fldChar w:fldCharType="end"/>
      </w:r>
      <w:r w:rsidRPr="00041150">
        <w:t xml:space="preserve">: List of </w:t>
      </w:r>
      <w:bookmarkEnd w:id="75"/>
      <w:r w:rsidRPr="00041150">
        <w:t>Influences</w:t>
      </w:r>
      <w:bookmarkEnd w:id="76"/>
      <w:bookmarkEnd w:id="77"/>
    </w:p>
    <w:p w14:paraId="724C3246" w14:textId="41B9DF33" w:rsidR="0027671B" w:rsidRDefault="00D808DC" w:rsidP="0027671B">
      <w:pPr>
        <w:pStyle w:val="Heading1"/>
      </w:pPr>
      <w:bookmarkStart w:id="78" w:name="_Toc74903926"/>
      <w:r>
        <w:lastRenderedPageBreak/>
        <w:t>Feature Modeling</w:t>
      </w:r>
      <w:bookmarkEnd w:id="78"/>
    </w:p>
    <w:p w14:paraId="7031AD8C" w14:textId="77777777" w:rsidR="00F25E60" w:rsidRDefault="00F25E60" w:rsidP="00F25E60">
      <w:pPr>
        <w:pStyle w:val="Heading2"/>
      </w:pPr>
      <w:bookmarkStart w:id="79" w:name="_Ref453344424"/>
      <w:bookmarkStart w:id="80" w:name="_Toc397081452"/>
      <w:bookmarkStart w:id="81" w:name="_Toc217292214"/>
      <w:bookmarkStart w:id="82" w:name="_Toc215652158"/>
      <w:bookmarkStart w:id="83" w:name="_Toc215652155"/>
      <w:bookmarkStart w:id="84" w:name="_Toc74903927"/>
      <w:r>
        <w:t>Operation Modes and States</w:t>
      </w:r>
      <w:bookmarkEnd w:id="79"/>
      <w:bookmarkEnd w:id="84"/>
    </w:p>
    <w:p w14:paraId="1709DF5C" w14:textId="77777777" w:rsidR="009D2039" w:rsidRDefault="009D2039" w:rsidP="009D2039"/>
    <w:p w14:paraId="698A3B8D" w14:textId="4B5CD580" w:rsidR="00D87533" w:rsidRDefault="0027671B" w:rsidP="006C5FCA">
      <w:pPr>
        <w:pStyle w:val="Heading2"/>
      </w:pPr>
      <w:bookmarkStart w:id="85" w:name="_Toc74903928"/>
      <w:r w:rsidRPr="007C20FA">
        <w:t>Use Case</w:t>
      </w:r>
      <w:r w:rsidR="00D87533">
        <w:t>s</w:t>
      </w:r>
      <w:bookmarkEnd w:id="85"/>
    </w:p>
    <w:p w14:paraId="4C72F988" w14:textId="77777777" w:rsidR="005D3786" w:rsidRPr="005D3786" w:rsidRDefault="005D3786" w:rsidP="005D3786"/>
    <w:p w14:paraId="71DBB8EF" w14:textId="77777777" w:rsidR="0027671B" w:rsidRDefault="006B1C15" w:rsidP="006B1C15">
      <w:pPr>
        <w:pStyle w:val="Heading3"/>
      </w:pPr>
      <w:bookmarkStart w:id="86" w:name="_Toc74903929"/>
      <w:r>
        <w:t>Use Case</w:t>
      </w:r>
      <w:r w:rsidR="0027671B" w:rsidRPr="007C20FA">
        <w:t xml:space="preserve"> Diagram</w:t>
      </w:r>
      <w:bookmarkEnd w:id="80"/>
      <w:bookmarkEnd w:id="86"/>
    </w:p>
    <w:p w14:paraId="2E70FFCE" w14:textId="77777777" w:rsidR="00A56428" w:rsidRPr="00A56428" w:rsidRDefault="00A56428" w:rsidP="009D2039"/>
    <w:p w14:paraId="446939CF" w14:textId="77777777" w:rsidR="009D2039" w:rsidRPr="00707E0A" w:rsidRDefault="009D2039" w:rsidP="009D2039">
      <w:pPr>
        <w:jc w:val="center"/>
      </w:pPr>
      <w:r>
        <w:rPr>
          <w:noProof/>
        </w:rPr>
        <w:drawing>
          <wp:inline distT="0" distB="0" distL="0" distR="0" wp14:anchorId="5C06E001" wp14:editId="0ECC7124">
            <wp:extent cx="6466205" cy="4737615"/>
            <wp:effectExtent l="0" t="0" r="0" b="0"/>
            <wp:docPr id="8" name="Picture 239283789.jpg" descr="2392837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9283789.jpg"/>
                    <pic:cNvPicPr/>
                  </pic:nvPicPr>
                  <pic:blipFill>
                    <a:blip r:embed="rId21" cstate="print"/>
                    <a:stretch>
                      <a:fillRect/>
                    </a:stretch>
                  </pic:blipFill>
                  <pic:spPr>
                    <a:xfrm>
                      <a:off x="0" y="0"/>
                      <a:ext cx="6466205" cy="4737615"/>
                    </a:xfrm>
                    <a:prstGeom prst="rect">
                      <a:avLst/>
                    </a:prstGeom>
                  </pic:spPr>
                </pic:pic>
              </a:graphicData>
            </a:graphic>
          </wp:inline>
        </w:drawing>
      </w:r>
    </w:p>
    <w:p w14:paraId="13DB8EDF" w14:textId="290CD11B" w:rsidR="009D2039" w:rsidRDefault="009D2039" w:rsidP="009D2039">
      <w:pPr>
        <w:pStyle w:val="Caption"/>
      </w:pPr>
      <w:bookmarkStart w:id="87" w:name="_Toc529191294"/>
      <w:bookmarkStart w:id="88" w:name="_Toc74903974"/>
      <w:r w:rsidRPr="00707E0A">
        <w:t xml:space="preserve">Figure </w:t>
      </w:r>
      <w:r>
        <w:rPr>
          <w:noProof/>
        </w:rPr>
        <w:fldChar w:fldCharType="begin"/>
      </w:r>
      <w:r>
        <w:rPr>
          <w:noProof/>
        </w:rPr>
        <w:instrText xml:space="preserve"> SEQ Figure \* ARABIC </w:instrText>
      </w:r>
      <w:r>
        <w:rPr>
          <w:noProof/>
        </w:rPr>
        <w:fldChar w:fldCharType="separate"/>
      </w:r>
      <w:r w:rsidR="00A13343">
        <w:rPr>
          <w:noProof/>
        </w:rPr>
        <w:t>3</w:t>
      </w:r>
      <w:r>
        <w:rPr>
          <w:noProof/>
        </w:rPr>
        <w:fldChar w:fldCharType="end"/>
      </w:r>
      <w:r w:rsidRPr="00707E0A">
        <w:t xml:space="preserve">: </w:t>
      </w:r>
      <w:bookmarkEnd w:id="87"/>
      <w:r w:rsidRPr="00707E0A">
        <w:t>Feature Use Cases</w:t>
      </w:r>
      <w:bookmarkEnd w:id="88"/>
    </w:p>
    <w:p w14:paraId="6226B0B1" w14:textId="77777777" w:rsidR="00A56428" w:rsidRPr="00A56428" w:rsidRDefault="00A56428" w:rsidP="009D2039"/>
    <w:p w14:paraId="01555730" w14:textId="77777777" w:rsidR="009D2039" w:rsidRPr="00707E0A" w:rsidRDefault="009D2039" w:rsidP="009D2039">
      <w:pPr>
        <w:jc w:val="center"/>
      </w:pPr>
      <w:r>
        <w:rPr>
          <w:noProof/>
        </w:rPr>
        <w:lastRenderedPageBreak/>
        <w:drawing>
          <wp:inline distT="0" distB="0" distL="0" distR="0" wp14:anchorId="541D1F55" wp14:editId="7C47F4FD">
            <wp:extent cx="6466204" cy="7174644"/>
            <wp:effectExtent l="0" t="0" r="0" b="0"/>
            <wp:docPr id="10" name="Picture 1062444027.jpg" descr="1062444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62444027.jpg"/>
                    <pic:cNvPicPr/>
                  </pic:nvPicPr>
                  <pic:blipFill>
                    <a:blip r:embed="rId22" cstate="print"/>
                    <a:stretch>
                      <a:fillRect/>
                    </a:stretch>
                  </pic:blipFill>
                  <pic:spPr>
                    <a:xfrm>
                      <a:off x="0" y="0"/>
                      <a:ext cx="6466204" cy="7174644"/>
                    </a:xfrm>
                    <a:prstGeom prst="rect">
                      <a:avLst/>
                    </a:prstGeom>
                  </pic:spPr>
                </pic:pic>
              </a:graphicData>
            </a:graphic>
          </wp:inline>
        </w:drawing>
      </w:r>
    </w:p>
    <w:p w14:paraId="41FE7A98" w14:textId="2B23153B" w:rsidR="009D2039" w:rsidRDefault="009D2039" w:rsidP="009D2039">
      <w:pPr>
        <w:pStyle w:val="Caption"/>
      </w:pPr>
      <w:bookmarkStart w:id="89" w:name="_Toc74903975"/>
      <w:r w:rsidRPr="00707E0A">
        <w:t xml:space="preserve">Figure </w:t>
      </w:r>
      <w:r>
        <w:rPr>
          <w:noProof/>
        </w:rPr>
        <w:fldChar w:fldCharType="begin"/>
      </w:r>
      <w:r>
        <w:rPr>
          <w:noProof/>
        </w:rPr>
        <w:instrText xml:space="preserve"> SEQ Figure \* ARABIC </w:instrText>
      </w:r>
      <w:r>
        <w:rPr>
          <w:noProof/>
        </w:rPr>
        <w:fldChar w:fldCharType="separate"/>
      </w:r>
      <w:r w:rsidR="00A13343">
        <w:rPr>
          <w:noProof/>
        </w:rPr>
        <w:t>4</w:t>
      </w:r>
      <w:r>
        <w:rPr>
          <w:noProof/>
        </w:rPr>
        <w:fldChar w:fldCharType="end"/>
      </w:r>
      <w:r w:rsidRPr="00707E0A">
        <w:t>: Feature Use Cases including FuSa</w:t>
      </w:r>
      <w:bookmarkEnd w:id="89"/>
    </w:p>
    <w:p w14:paraId="42F5EFA3" w14:textId="77777777" w:rsidR="00500EF7" w:rsidRPr="00500EF7" w:rsidRDefault="00500EF7" w:rsidP="009B212B"/>
    <w:p w14:paraId="39ED54E2" w14:textId="77777777" w:rsidR="00FB2CF2" w:rsidRPr="007C20FA" w:rsidRDefault="00FB2CF2" w:rsidP="006B1C15">
      <w:pPr>
        <w:pStyle w:val="Heading3"/>
      </w:pPr>
      <w:bookmarkStart w:id="90" w:name="_Toc397081453"/>
      <w:bookmarkStart w:id="91" w:name="_Toc74903930"/>
      <w:r w:rsidRPr="007C20FA">
        <w:t>Actors</w:t>
      </w:r>
      <w:bookmarkEnd w:id="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A654A1">
        <w:trPr>
          <w:trHeight w:val="395"/>
          <w:tblHeader/>
          <w:jc w:val="cent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A654A1">
        <w:trPr>
          <w:jc w:val="center"/>
        </w:trPr>
        <w:tc>
          <w:tcPr>
            <w:tcW w:w="3828" w:type="dxa"/>
          </w:tcPr>
          <w:p w14:paraId="285122AE" w14:textId="77777777" w:rsidR="009D2039" w:rsidRDefault="009D2039" w:rsidP="009D2039">
            <w:r>
              <w:t>Battery SOC Provider</w:t>
            </w:r>
          </w:p>
        </w:tc>
        <w:tc>
          <w:tcPr>
            <w:tcW w:w="6095" w:type="dxa"/>
          </w:tcPr>
          <w:p w14:paraId="26F89FE5" w14:textId="77777777" w:rsidR="009D2039" w:rsidRDefault="009D2039" w:rsidP="009D2039">
            <w:r>
              <w:t>The feature requires an electrical power supply.  This is important as the vehicle will be powered off during operation of the feature, thus power will be coming from the vehicle battery - battery drain is an important consideration.</w:t>
            </w:r>
          </w:p>
        </w:tc>
      </w:tr>
      <w:tr w:rsidR="009D2039" w:rsidRPr="00E80917" w14:paraId="718018FC" w14:textId="77777777" w:rsidTr="00A654A1">
        <w:trPr>
          <w:jc w:val="center"/>
        </w:trPr>
        <w:tc>
          <w:tcPr>
            <w:tcW w:w="3828" w:type="dxa"/>
          </w:tcPr>
          <w:p w14:paraId="5AB1EEDD" w14:textId="77777777" w:rsidR="009D2039" w:rsidRDefault="009D2039" w:rsidP="009D2039">
            <w:r>
              <w:lastRenderedPageBreak/>
              <w:t>HMI</w:t>
            </w:r>
          </w:p>
        </w:tc>
        <w:tc>
          <w:tcPr>
            <w:tcW w:w="6095" w:type="dxa"/>
          </w:tcPr>
          <w:p w14:paraId="77256AD3" w14:textId="77777777" w:rsidR="009D2039" w:rsidRDefault="009D2039" w:rsidP="009D2039">
            <w:r>
              <w:t>HMI includes on board and remote communication between the feature and the user.</w:t>
            </w:r>
          </w:p>
        </w:tc>
      </w:tr>
      <w:tr w:rsidR="009D2039" w:rsidRPr="00E80917" w14:paraId="021CC63E" w14:textId="77777777" w:rsidTr="00A654A1">
        <w:trPr>
          <w:jc w:val="center"/>
        </w:trPr>
        <w:tc>
          <w:tcPr>
            <w:tcW w:w="3828" w:type="dxa"/>
          </w:tcPr>
          <w:p w14:paraId="5A4B70F5" w14:textId="77777777" w:rsidR="009D2039" w:rsidRDefault="009D2039" w:rsidP="009D2039">
            <w:r>
              <w:t>Intruder Detection</w:t>
            </w:r>
          </w:p>
        </w:tc>
        <w:tc>
          <w:tcPr>
            <w:tcW w:w="6095" w:type="dxa"/>
          </w:tcPr>
          <w:p w14:paraId="1B39591F" w14:textId="77777777" w:rsidR="009D2039" w:rsidRDefault="009D2039" w:rsidP="009D2039">
            <w:r>
              <w:t xml:space="preserve">Intruder detection includes all methods used to detect criminal activity on, in or near the vehicle. Typical detectors may be for door ajar, acceleration/vibration/sound, ultrasonic, radar and video. </w:t>
            </w:r>
          </w:p>
        </w:tc>
      </w:tr>
      <w:tr w:rsidR="009D2039" w:rsidRPr="00E80917" w14:paraId="0DB9D19A" w14:textId="77777777" w:rsidTr="00A654A1">
        <w:trPr>
          <w:jc w:val="center"/>
        </w:trPr>
        <w:tc>
          <w:tcPr>
            <w:tcW w:w="3828" w:type="dxa"/>
          </w:tcPr>
          <w:p w14:paraId="24EDF30B" w14:textId="77777777" w:rsidR="009D2039" w:rsidRDefault="009D2039" w:rsidP="009D2039">
            <w:r>
              <w:t>Onboard Storage</w:t>
            </w:r>
          </w:p>
        </w:tc>
        <w:tc>
          <w:tcPr>
            <w:tcW w:w="6095" w:type="dxa"/>
          </w:tcPr>
          <w:p w14:paraId="5791C184" w14:textId="77777777" w:rsidR="009D2039" w:rsidRDefault="009D2039" w:rsidP="009D2039">
            <w:r>
              <w:t>On board storage of intruder detector data for access later by the user.  This has limitations versus remote storage, but will not be limited by having good communications to the remote storage site..</w:t>
            </w:r>
          </w:p>
        </w:tc>
      </w:tr>
      <w:tr w:rsidR="009D2039" w:rsidRPr="00E80917" w14:paraId="39003076" w14:textId="77777777" w:rsidTr="00A654A1">
        <w:trPr>
          <w:jc w:val="center"/>
        </w:trPr>
        <w:tc>
          <w:tcPr>
            <w:tcW w:w="3828" w:type="dxa"/>
          </w:tcPr>
          <w:p w14:paraId="2CAAC2F5" w14:textId="77777777" w:rsidR="009D2039" w:rsidRDefault="009D2039" w:rsidP="009D2039">
            <w:r>
              <w:t>Remote Storage</w:t>
            </w:r>
          </w:p>
        </w:tc>
        <w:tc>
          <w:tcPr>
            <w:tcW w:w="6095" w:type="dxa"/>
          </w:tcPr>
          <w:p w14:paraId="2E060BD2" w14:textId="77777777" w:rsidR="009D2039" w:rsidRDefault="009D2039" w:rsidP="009D2039">
            <w:r>
              <w:t>Data from the intruder detectors will be stored remotely.  This may allow increased storage capacity and less likelihood of data theft (versus storing in the vehicle).  A disadvantage (versus on board storage) is that good communication is required between the vehicle and the remote storage site.</w:t>
            </w:r>
          </w:p>
        </w:tc>
      </w:tr>
      <w:tr w:rsidR="009D2039" w:rsidRPr="00E80917" w14:paraId="7ECB00D6" w14:textId="77777777" w:rsidTr="00A654A1">
        <w:trPr>
          <w:jc w:val="center"/>
        </w:trPr>
        <w:tc>
          <w:tcPr>
            <w:tcW w:w="3828" w:type="dxa"/>
          </w:tcPr>
          <w:p w14:paraId="574FE90C" w14:textId="77777777" w:rsidR="009D2039" w:rsidRDefault="009D2039" w:rsidP="009D2039">
            <w:r>
              <w:t>User</w:t>
            </w:r>
          </w:p>
        </w:tc>
        <w:tc>
          <w:tcPr>
            <w:tcW w:w="6095" w:type="dxa"/>
          </w:tcPr>
          <w:p w14:paraId="2FAC4475" w14:textId="77777777" w:rsidR="009D2039" w:rsidRDefault="009D2039" w:rsidP="009D2039">
            <w:r>
              <w:t>The user of the system, expected to normally be the driver or owner of the vehicle.  Could also be someone involved with operating a commercial fleet of vehicles.</w:t>
            </w:r>
          </w:p>
        </w:tc>
      </w:tr>
    </w:tbl>
    <w:p w14:paraId="7A11461F" w14:textId="7547BC62" w:rsidR="009D2039" w:rsidRDefault="009D2039" w:rsidP="009D2039">
      <w:pPr>
        <w:pStyle w:val="Caption"/>
      </w:pPr>
      <w:bookmarkStart w:id="92" w:name="_Toc529191307"/>
      <w:bookmarkStart w:id="93" w:name="_Toc74903991"/>
      <w:r w:rsidRPr="00041150">
        <w:t xml:space="preserve">Table </w:t>
      </w:r>
      <w:r>
        <w:rPr>
          <w:noProof/>
        </w:rPr>
        <w:fldChar w:fldCharType="begin"/>
      </w:r>
      <w:r>
        <w:rPr>
          <w:noProof/>
        </w:rPr>
        <w:instrText xml:space="preserve"> SEQ Table \* ARABIC </w:instrText>
      </w:r>
      <w:r>
        <w:rPr>
          <w:noProof/>
        </w:rPr>
        <w:fldChar w:fldCharType="separate"/>
      </w:r>
      <w:r w:rsidR="00A13343">
        <w:rPr>
          <w:noProof/>
        </w:rPr>
        <w:t>9</w:t>
      </w:r>
      <w:r>
        <w:rPr>
          <w:noProof/>
        </w:rPr>
        <w:fldChar w:fldCharType="end"/>
      </w:r>
      <w:r w:rsidRPr="00041150">
        <w:t>: List of Actors</w:t>
      </w:r>
      <w:bookmarkEnd w:id="92"/>
      <w:bookmarkEnd w:id="93"/>
    </w:p>
    <w:p w14:paraId="6C8D5502" w14:textId="77777777" w:rsidR="0027671B" w:rsidRDefault="0027671B" w:rsidP="006B1C15">
      <w:pPr>
        <w:pStyle w:val="Heading3"/>
      </w:pPr>
      <w:bookmarkStart w:id="94" w:name="_Toc74903931"/>
      <w:r w:rsidRPr="007C20FA">
        <w:t xml:space="preserve">Use Case </w:t>
      </w:r>
      <w:bookmarkEnd w:id="90"/>
      <w:r w:rsidR="005673EC">
        <w:t>Descriptions</w:t>
      </w:r>
      <w:bookmarkEnd w:id="94"/>
    </w:p>
    <w:p w14:paraId="392C1267" w14:textId="77777777" w:rsidR="009F1DBF" w:rsidRDefault="009F1DBF" w:rsidP="009D2039"/>
    <w:p w14:paraId="0EB3B543" w14:textId="718DE15D" w:rsidR="00842150" w:rsidRPr="0017445F" w:rsidRDefault="00842150" w:rsidP="00842150">
      <w:pPr>
        <w:pStyle w:val="REUseCase"/>
        <w:shd w:val="clear" w:color="auto" w:fill="F2F2F2" w:themeFill="background1" w:themeFillShade="F2"/>
      </w:pPr>
      <w:r>
        <w:t>1 Be notified of intrusion and record video</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AFDAF58" w14:textId="77777777" w:rsidTr="000A70F7">
        <w:trPr>
          <w:trHeight w:val="255"/>
          <w:jc w:val="center"/>
        </w:trPr>
        <w:tc>
          <w:tcPr>
            <w:tcW w:w="2546" w:type="dxa"/>
            <w:vMerge w:val="restart"/>
            <w:shd w:val="clear" w:color="auto" w:fill="D9D9D9" w:themeFill="background1" w:themeFillShade="D9"/>
            <w:hideMark/>
          </w:tcPr>
          <w:p w14:paraId="42E626BF" w14:textId="77777777" w:rsidR="00673483" w:rsidRDefault="00673483" w:rsidP="00673483">
            <w:pPr>
              <w:rPr>
                <w:rFonts w:cs="Arial"/>
                <w:b/>
                <w:bCs/>
                <w:color w:val="000000"/>
                <w:szCs w:val="22"/>
              </w:rPr>
            </w:pPr>
            <w:r w:rsidRPr="007C20FA">
              <w:rPr>
                <w:rFonts w:cs="Arial"/>
                <w:b/>
                <w:bCs/>
                <w:color w:val="000000"/>
                <w:szCs w:val="22"/>
              </w:rPr>
              <w:t>Actors</w:t>
            </w:r>
          </w:p>
          <w:p w14:paraId="5A8F8157" w14:textId="5C50A9A1" w:rsidR="00673483" w:rsidRPr="00C46391" w:rsidRDefault="00673483" w:rsidP="00673483">
            <w:pPr>
              <w:rPr>
                <w:rFonts w:cs="Arial"/>
                <w:color w:val="000000"/>
                <w:szCs w:val="22"/>
              </w:rPr>
            </w:pPr>
          </w:p>
        </w:tc>
        <w:tc>
          <w:tcPr>
            <w:tcW w:w="1560" w:type="dxa"/>
            <w:shd w:val="clear" w:color="auto" w:fill="auto"/>
          </w:tcPr>
          <w:p w14:paraId="02F61D6D" w14:textId="77777777" w:rsidR="00673483" w:rsidRDefault="00673483" w:rsidP="00673483">
            <w:r>
              <w:t>Primary</w:t>
            </w:r>
          </w:p>
        </w:tc>
        <w:tc>
          <w:tcPr>
            <w:tcW w:w="6208" w:type="dxa"/>
            <w:shd w:val="clear" w:color="auto" w:fill="auto"/>
          </w:tcPr>
          <w:p w14:paraId="065B4547" w14:textId="77777777" w:rsidR="00673483" w:rsidRDefault="00673483" w:rsidP="00673483">
            <w:pPr>
              <w:rPr>
                <w:rFonts w:cs="Arial"/>
                <w:color w:val="C0504D" w:themeColor="accent2"/>
                <w:szCs w:val="22"/>
              </w:rPr>
            </w:pPr>
            <w:r w:rsidRPr="00240914">
              <w:t>HMI</w:t>
            </w:r>
            <w:r w:rsidRPr="004A20FB">
              <w:rPr>
                <w:rFonts w:cs="Arial"/>
                <w:color w:val="C0504D" w:themeColor="accent2"/>
                <w:szCs w:val="22"/>
              </w:rPr>
              <w:t xml:space="preserve"> </w:t>
            </w:r>
          </w:p>
        </w:tc>
      </w:tr>
      <w:tr w:rsidR="00673483" w:rsidRPr="007C20FA" w14:paraId="06902D7A" w14:textId="77777777" w:rsidTr="000A70F7">
        <w:trPr>
          <w:trHeight w:val="255"/>
          <w:jc w:val="center"/>
        </w:trPr>
        <w:tc>
          <w:tcPr>
            <w:tcW w:w="2546" w:type="dxa"/>
            <w:vMerge/>
            <w:shd w:val="clear" w:color="auto" w:fill="D9D9D9" w:themeFill="background1" w:themeFillShade="D9"/>
          </w:tcPr>
          <w:p w14:paraId="39EE6A46" w14:textId="77777777" w:rsidR="00673483" w:rsidRPr="007C20FA" w:rsidRDefault="00673483" w:rsidP="00673483">
            <w:pPr>
              <w:rPr>
                <w:rFonts w:cs="Arial"/>
                <w:b/>
                <w:bCs/>
                <w:color w:val="000000"/>
                <w:szCs w:val="22"/>
              </w:rPr>
            </w:pPr>
          </w:p>
        </w:tc>
        <w:tc>
          <w:tcPr>
            <w:tcW w:w="1560" w:type="dxa"/>
            <w:shd w:val="clear" w:color="auto" w:fill="auto"/>
          </w:tcPr>
          <w:p w14:paraId="0A6FDD18" w14:textId="2A6978FB"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9E0E7D4" w14:textId="542A82E3" w:rsidR="00673483" w:rsidRDefault="00673483" w:rsidP="00673483">
            <w:pPr>
              <w:rPr>
                <w:rFonts w:cs="Arial"/>
                <w:color w:val="000000"/>
                <w:szCs w:val="22"/>
              </w:rPr>
            </w:pPr>
            <w:r w:rsidRPr="00240914">
              <w:rPr>
                <w:rFonts w:cs="Arial"/>
                <w:szCs w:val="22"/>
              </w:rPr>
              <w:t>User</w:t>
            </w:r>
          </w:p>
        </w:tc>
      </w:tr>
      <w:tr w:rsidR="00534199" w:rsidRPr="007C20FA" w14:paraId="68F49042" w14:textId="77777777" w:rsidTr="000A70F7">
        <w:trPr>
          <w:trHeight w:val="255"/>
          <w:jc w:val="center"/>
        </w:trPr>
        <w:tc>
          <w:tcPr>
            <w:tcW w:w="2546" w:type="dxa"/>
            <w:shd w:val="clear" w:color="auto" w:fill="D9D9D9" w:themeFill="background1" w:themeFillShade="D9"/>
          </w:tcPr>
          <w:p w14:paraId="4264BC1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C03F3E3" w14:textId="77777777" w:rsidR="00534199" w:rsidRDefault="00534199" w:rsidP="00534199">
            <w:pPr>
              <w:rPr>
                <w:rFonts w:cs="Arial"/>
                <w:color w:val="000000"/>
                <w:szCs w:val="22"/>
              </w:rPr>
            </w:pPr>
          </w:p>
        </w:tc>
        <w:tc>
          <w:tcPr>
            <w:tcW w:w="6208" w:type="dxa"/>
            <w:shd w:val="clear" w:color="auto" w:fill="auto"/>
          </w:tcPr>
          <w:p w14:paraId="2EB0290D" w14:textId="77777777" w:rsidR="00534199" w:rsidRDefault="00534199" w:rsidP="00534199">
            <w:pPr>
              <w:rPr>
                <w:rFonts w:cs="Arial"/>
                <w:color w:val="000000"/>
                <w:szCs w:val="22"/>
              </w:rPr>
            </w:pPr>
            <w:r>
              <w:rPr>
                <w:rFonts w:cs="Arial"/>
                <w:color w:val="000000"/>
                <w:szCs w:val="22"/>
              </w:rPr>
              <w:t>Sentinel</w:t>
            </w:r>
          </w:p>
        </w:tc>
      </w:tr>
      <w:tr w:rsidR="00534199" w:rsidRPr="007C20FA" w14:paraId="23D09B1C" w14:textId="77777777" w:rsidTr="000A70F7">
        <w:trPr>
          <w:trHeight w:val="255"/>
          <w:jc w:val="center"/>
        </w:trPr>
        <w:tc>
          <w:tcPr>
            <w:tcW w:w="2546" w:type="dxa"/>
            <w:shd w:val="clear" w:color="auto" w:fill="D9D9D9" w:themeFill="background1" w:themeFillShade="D9"/>
            <w:hideMark/>
          </w:tcPr>
          <w:p w14:paraId="094F35F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ED69748" w14:textId="77777777" w:rsidR="00534199" w:rsidRPr="007C20FA" w:rsidRDefault="00534199" w:rsidP="00534199">
            <w:pPr>
              <w:rPr>
                <w:rFonts w:cs="Arial"/>
                <w:color w:val="000000"/>
                <w:szCs w:val="22"/>
              </w:rPr>
            </w:pPr>
          </w:p>
        </w:tc>
        <w:tc>
          <w:tcPr>
            <w:tcW w:w="6208" w:type="dxa"/>
            <w:shd w:val="clear" w:color="auto" w:fill="auto"/>
          </w:tcPr>
          <w:p w14:paraId="4CEC04C2" w14:textId="77777777" w:rsidR="006C4613" w:rsidRDefault="006C4613"/>
        </w:tc>
      </w:tr>
      <w:tr w:rsidR="00534199" w:rsidRPr="007C20FA" w14:paraId="6C36D2DA" w14:textId="77777777" w:rsidTr="000A70F7">
        <w:trPr>
          <w:trHeight w:val="20"/>
          <w:jc w:val="center"/>
        </w:trPr>
        <w:tc>
          <w:tcPr>
            <w:tcW w:w="2546" w:type="dxa"/>
            <w:vMerge w:val="restart"/>
            <w:shd w:val="clear" w:color="auto" w:fill="D9D9D9" w:themeFill="background1" w:themeFillShade="D9"/>
            <w:hideMark/>
          </w:tcPr>
          <w:p w14:paraId="14DB515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6C7B3D9"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73C96AF" w14:textId="77777777" w:rsidR="00534199" w:rsidRDefault="00534199" w:rsidP="00534199">
            <w:pPr>
              <w:rPr>
                <w:rFonts w:cs="Arial"/>
                <w:color w:val="000000"/>
                <w:szCs w:val="22"/>
              </w:rPr>
            </w:pPr>
            <w:r>
              <w:rPr>
                <w:rFonts w:cs="Arial"/>
                <w:color w:val="000000"/>
                <w:szCs w:val="22"/>
              </w:rPr>
              <w:t>Sentinel feature activated.</w:t>
            </w:r>
          </w:p>
          <w:p w14:paraId="157F596D" w14:textId="77777777" w:rsidR="00534199" w:rsidRDefault="00534199" w:rsidP="00534199">
            <w:pPr>
              <w:rPr>
                <w:rFonts w:cs="Arial"/>
                <w:color w:val="000000"/>
                <w:szCs w:val="22"/>
              </w:rPr>
            </w:pPr>
          </w:p>
          <w:p w14:paraId="519660FF" w14:textId="77777777" w:rsidR="00534199" w:rsidRDefault="00534199" w:rsidP="00534199">
            <w:pPr>
              <w:rPr>
                <w:rFonts w:cs="Arial"/>
                <w:color w:val="000000"/>
                <w:szCs w:val="22"/>
              </w:rPr>
            </w:pPr>
            <w:r>
              <w:rPr>
                <w:rFonts w:cs="Arial"/>
                <w:color w:val="000000"/>
                <w:szCs w:val="22"/>
              </w:rPr>
              <w:t>User has activated sentinel feature.</w:t>
            </w:r>
          </w:p>
          <w:p w14:paraId="1113EB89" w14:textId="77777777" w:rsidR="00534199" w:rsidRDefault="00534199" w:rsidP="00534199">
            <w:pPr>
              <w:rPr>
                <w:rFonts w:cs="Arial"/>
                <w:color w:val="000000"/>
                <w:szCs w:val="22"/>
              </w:rPr>
            </w:pPr>
          </w:p>
          <w:p w14:paraId="443F9287" w14:textId="77777777" w:rsidR="00534199" w:rsidRDefault="00534199" w:rsidP="00534199">
            <w:pPr>
              <w:rPr>
                <w:rFonts w:cs="Arial"/>
                <w:color w:val="000000"/>
                <w:szCs w:val="22"/>
              </w:rPr>
            </w:pPr>
            <w:r>
              <w:rPr>
                <w:rFonts w:cs="Arial"/>
                <w:color w:val="000000"/>
                <w:szCs w:val="22"/>
              </w:rPr>
              <w:t>Network signal available (or USB memory device installed)</w:t>
            </w:r>
          </w:p>
          <w:p w14:paraId="55E521E1" w14:textId="77777777" w:rsidR="00534199" w:rsidRDefault="00534199" w:rsidP="00534199">
            <w:pPr>
              <w:rPr>
                <w:rFonts w:cs="Arial"/>
                <w:color w:val="000000"/>
                <w:szCs w:val="22"/>
              </w:rPr>
            </w:pPr>
          </w:p>
          <w:p w14:paraId="52519099" w14:textId="77777777" w:rsidR="00534199" w:rsidRDefault="00534199" w:rsidP="00534199">
            <w:pPr>
              <w:rPr>
                <w:rFonts w:cs="Arial"/>
                <w:color w:val="000000"/>
                <w:szCs w:val="22"/>
              </w:rPr>
            </w:pPr>
            <w:r>
              <w:rPr>
                <w:rFonts w:cs="Arial"/>
                <w:color w:val="000000"/>
                <w:szCs w:val="22"/>
              </w:rPr>
              <w:t>To exit - user is already viewing live feed through a camera.</w:t>
            </w:r>
          </w:p>
        </w:tc>
      </w:tr>
      <w:tr w:rsidR="00534199" w:rsidRPr="007C20FA" w14:paraId="41C5AFA5" w14:textId="77777777" w:rsidTr="000A70F7">
        <w:trPr>
          <w:trHeight w:val="20"/>
          <w:jc w:val="center"/>
        </w:trPr>
        <w:tc>
          <w:tcPr>
            <w:tcW w:w="2546" w:type="dxa"/>
            <w:vMerge w:val="restart"/>
            <w:shd w:val="clear" w:color="auto" w:fill="D9D9D9" w:themeFill="background1" w:themeFillShade="D9"/>
          </w:tcPr>
          <w:p w14:paraId="2DD1A677"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21E0829C"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2C2339EC" w14:textId="77777777" w:rsidR="00534199" w:rsidRDefault="00534199" w:rsidP="00534199">
            <w:pPr>
              <w:rPr>
                <w:rFonts w:cs="Arial"/>
                <w:color w:val="000000"/>
                <w:szCs w:val="22"/>
              </w:rPr>
            </w:pPr>
            <w:r>
              <w:rPr>
                <w:rFonts w:cs="Arial"/>
                <w:color w:val="000000"/>
                <w:szCs w:val="22"/>
              </w:rPr>
              <w:t>Door ajar signal, accelerometer signal, ultrasonic signal or radar signal.  To exit - Request from user to cancel video feed via app</w:t>
            </w:r>
          </w:p>
        </w:tc>
      </w:tr>
      <w:tr w:rsidR="00534199" w:rsidRPr="007C20FA" w14:paraId="54338160" w14:textId="77777777" w:rsidTr="000A70F7">
        <w:trPr>
          <w:trHeight w:val="255"/>
          <w:jc w:val="center"/>
        </w:trPr>
        <w:tc>
          <w:tcPr>
            <w:tcW w:w="2546" w:type="dxa"/>
            <w:vMerge w:val="restart"/>
            <w:shd w:val="clear" w:color="auto" w:fill="D9D9D9" w:themeFill="background1" w:themeFillShade="D9"/>
          </w:tcPr>
          <w:p w14:paraId="44E33EB4"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1B8BFF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5473BFA" w14:textId="77777777" w:rsidR="00534199" w:rsidRDefault="00534199" w:rsidP="00534199">
            <w:pPr>
              <w:rPr>
                <w:rFonts w:cs="Arial"/>
                <w:color w:val="000000"/>
                <w:szCs w:val="22"/>
              </w:rPr>
            </w:pPr>
            <w:r>
              <w:rPr>
                <w:rFonts w:cs="Arial"/>
                <w:color w:val="000000"/>
                <w:szCs w:val="22"/>
              </w:rPr>
              <w:t>Perimeter Alarm records a change in ajar status.</w:t>
            </w:r>
          </w:p>
          <w:p w14:paraId="1E2531F3" w14:textId="77777777" w:rsidR="00534199" w:rsidRDefault="00534199" w:rsidP="00534199">
            <w:pPr>
              <w:rPr>
                <w:rFonts w:cs="Arial"/>
                <w:color w:val="000000"/>
                <w:szCs w:val="22"/>
              </w:rPr>
            </w:pPr>
            <w:r>
              <w:rPr>
                <w:rFonts w:cs="Arial"/>
                <w:color w:val="000000"/>
                <w:szCs w:val="22"/>
              </w:rPr>
              <w:t>Sentinel begins recording video/ clicking photos.</w:t>
            </w:r>
          </w:p>
        </w:tc>
      </w:tr>
      <w:tr w:rsidR="00534199" w:rsidRPr="007C20FA" w14:paraId="622506C4" w14:textId="77777777" w:rsidTr="000A70F7">
        <w:trPr>
          <w:trHeight w:val="255"/>
          <w:jc w:val="center"/>
        </w:trPr>
        <w:tc>
          <w:tcPr>
            <w:tcW w:w="2546" w:type="dxa"/>
            <w:vMerge/>
            <w:shd w:val="clear" w:color="auto" w:fill="D9D9D9" w:themeFill="background1" w:themeFillShade="D9"/>
          </w:tcPr>
          <w:p w14:paraId="56F7209B" w14:textId="77777777" w:rsidR="00534199" w:rsidRPr="007C20FA" w:rsidRDefault="00534199" w:rsidP="00534199">
            <w:pPr>
              <w:rPr>
                <w:rFonts w:cs="Arial"/>
                <w:b/>
                <w:bCs/>
                <w:color w:val="000000"/>
                <w:szCs w:val="22"/>
              </w:rPr>
            </w:pPr>
          </w:p>
        </w:tc>
        <w:tc>
          <w:tcPr>
            <w:tcW w:w="1560" w:type="dxa"/>
            <w:shd w:val="clear" w:color="auto" w:fill="auto"/>
          </w:tcPr>
          <w:p w14:paraId="0A5986D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13F9EE21" w14:textId="77777777" w:rsidR="00534199" w:rsidRDefault="00534199" w:rsidP="00534199">
            <w:pPr>
              <w:rPr>
                <w:rFonts w:cs="Arial"/>
                <w:color w:val="000000"/>
                <w:szCs w:val="22"/>
              </w:rPr>
            </w:pPr>
            <w:r>
              <w:rPr>
                <w:rFonts w:cs="Arial"/>
                <w:color w:val="000000"/>
                <w:szCs w:val="22"/>
              </w:rPr>
              <w:t>Sensors record movement around the vehicle.</w:t>
            </w:r>
          </w:p>
          <w:p w14:paraId="763119F6" w14:textId="77777777" w:rsidR="00534199" w:rsidRDefault="00534199" w:rsidP="00534199">
            <w:pPr>
              <w:rPr>
                <w:rFonts w:cs="Arial"/>
                <w:color w:val="000000"/>
                <w:szCs w:val="22"/>
              </w:rPr>
            </w:pPr>
            <w:r>
              <w:rPr>
                <w:rFonts w:cs="Arial"/>
                <w:color w:val="000000"/>
                <w:szCs w:val="22"/>
              </w:rPr>
              <w:t>Sentinel begins recording video/ clicking photos.</w:t>
            </w:r>
          </w:p>
        </w:tc>
      </w:tr>
      <w:tr w:rsidR="00534199" w:rsidRPr="007C20FA" w14:paraId="197B2C87" w14:textId="77777777" w:rsidTr="000A70F7">
        <w:trPr>
          <w:trHeight w:val="255"/>
          <w:jc w:val="center"/>
        </w:trPr>
        <w:tc>
          <w:tcPr>
            <w:tcW w:w="2546" w:type="dxa"/>
            <w:vMerge/>
            <w:shd w:val="clear" w:color="auto" w:fill="D9D9D9" w:themeFill="background1" w:themeFillShade="D9"/>
          </w:tcPr>
          <w:p w14:paraId="54BDF87D" w14:textId="77777777" w:rsidR="00534199" w:rsidRPr="007C20FA" w:rsidRDefault="00534199" w:rsidP="00534199">
            <w:pPr>
              <w:rPr>
                <w:rFonts w:cs="Arial"/>
                <w:b/>
                <w:bCs/>
                <w:color w:val="000000"/>
                <w:szCs w:val="22"/>
              </w:rPr>
            </w:pPr>
          </w:p>
        </w:tc>
        <w:tc>
          <w:tcPr>
            <w:tcW w:w="1560" w:type="dxa"/>
            <w:shd w:val="clear" w:color="auto" w:fill="auto"/>
          </w:tcPr>
          <w:p w14:paraId="16F2B2A6"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77BC389B" w14:textId="77777777" w:rsidR="00534199" w:rsidRDefault="00534199" w:rsidP="00534199">
            <w:pPr>
              <w:rPr>
                <w:rFonts w:cs="Arial"/>
                <w:color w:val="000000"/>
                <w:szCs w:val="22"/>
              </w:rPr>
            </w:pPr>
            <w:r>
              <w:rPr>
                <w:rFonts w:cs="Arial"/>
                <w:color w:val="000000"/>
                <w:szCs w:val="22"/>
              </w:rPr>
              <w:t>Sensors record movement in the truck bed/cargo bay area.</w:t>
            </w:r>
          </w:p>
          <w:p w14:paraId="0AD49C41" w14:textId="77777777" w:rsidR="00534199" w:rsidRDefault="00534199" w:rsidP="00534199">
            <w:pPr>
              <w:rPr>
                <w:rFonts w:cs="Arial"/>
                <w:color w:val="000000"/>
                <w:szCs w:val="22"/>
              </w:rPr>
            </w:pPr>
            <w:r>
              <w:rPr>
                <w:rFonts w:cs="Arial"/>
                <w:color w:val="000000"/>
                <w:szCs w:val="22"/>
              </w:rPr>
              <w:t>Sentinel begins recording video/ clicking photos.</w:t>
            </w:r>
          </w:p>
        </w:tc>
      </w:tr>
      <w:tr w:rsidR="00534199" w:rsidRPr="007C20FA" w14:paraId="22589D7E" w14:textId="77777777" w:rsidTr="000A70F7">
        <w:trPr>
          <w:trHeight w:val="255"/>
          <w:jc w:val="center"/>
        </w:trPr>
        <w:tc>
          <w:tcPr>
            <w:tcW w:w="2546" w:type="dxa"/>
            <w:vMerge/>
            <w:shd w:val="clear" w:color="auto" w:fill="D9D9D9" w:themeFill="background1" w:themeFillShade="D9"/>
          </w:tcPr>
          <w:p w14:paraId="2567F263" w14:textId="77777777" w:rsidR="00534199" w:rsidRPr="007C20FA" w:rsidRDefault="00534199" w:rsidP="00534199">
            <w:pPr>
              <w:rPr>
                <w:rFonts w:cs="Arial"/>
                <w:b/>
                <w:bCs/>
                <w:color w:val="000000"/>
                <w:szCs w:val="22"/>
              </w:rPr>
            </w:pPr>
          </w:p>
        </w:tc>
        <w:tc>
          <w:tcPr>
            <w:tcW w:w="1560" w:type="dxa"/>
            <w:shd w:val="clear" w:color="auto" w:fill="auto"/>
          </w:tcPr>
          <w:p w14:paraId="1FCA9469"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39AC4ED2" w14:textId="77777777" w:rsidR="00534199" w:rsidRDefault="00534199" w:rsidP="00534199">
            <w:pPr>
              <w:rPr>
                <w:rFonts w:cs="Arial"/>
                <w:color w:val="000000"/>
                <w:szCs w:val="22"/>
              </w:rPr>
            </w:pPr>
            <w:r>
              <w:rPr>
                <w:rFonts w:cs="Arial"/>
                <w:color w:val="000000"/>
                <w:szCs w:val="22"/>
              </w:rPr>
              <w:t>User exits out of the current camera feed.</w:t>
            </w:r>
          </w:p>
        </w:tc>
      </w:tr>
      <w:tr w:rsidR="00534199" w:rsidRPr="007C20FA" w14:paraId="66392D63" w14:textId="77777777" w:rsidTr="000A70F7">
        <w:trPr>
          <w:trHeight w:val="255"/>
          <w:jc w:val="center"/>
        </w:trPr>
        <w:tc>
          <w:tcPr>
            <w:tcW w:w="2546" w:type="dxa"/>
            <w:shd w:val="clear" w:color="auto" w:fill="D9D9D9" w:themeFill="background1" w:themeFillShade="D9"/>
          </w:tcPr>
          <w:p w14:paraId="4181889C"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60EFE287" w14:textId="77777777" w:rsidR="00534199" w:rsidRDefault="00534199" w:rsidP="00534199">
            <w:pPr>
              <w:rPr>
                <w:rFonts w:cs="Arial"/>
                <w:color w:val="000000"/>
                <w:szCs w:val="22"/>
              </w:rPr>
            </w:pPr>
          </w:p>
        </w:tc>
        <w:tc>
          <w:tcPr>
            <w:tcW w:w="6208" w:type="dxa"/>
            <w:shd w:val="clear" w:color="auto" w:fill="auto"/>
          </w:tcPr>
          <w:p w14:paraId="6DD231A7" w14:textId="77777777" w:rsidR="00534199" w:rsidRDefault="00534199" w:rsidP="00534199">
            <w:pPr>
              <w:rPr>
                <w:rFonts w:cs="Arial"/>
                <w:color w:val="000000"/>
                <w:szCs w:val="22"/>
              </w:rPr>
            </w:pPr>
            <w:r>
              <w:rPr>
                <w:rFonts w:cs="Arial"/>
                <w:color w:val="000000"/>
                <w:szCs w:val="22"/>
              </w:rPr>
              <w:t>Poor Internet Connection - Driver Moves Vehicle</w:t>
            </w:r>
          </w:p>
        </w:tc>
      </w:tr>
      <w:tr w:rsidR="00534199" w:rsidRPr="007C20FA" w14:paraId="39F9C43D" w14:textId="77777777" w:rsidTr="000A70F7">
        <w:trPr>
          <w:trHeight w:val="255"/>
          <w:jc w:val="center"/>
        </w:trPr>
        <w:tc>
          <w:tcPr>
            <w:tcW w:w="2546" w:type="dxa"/>
            <w:vMerge w:val="restart"/>
            <w:shd w:val="clear" w:color="auto" w:fill="D9D9D9" w:themeFill="background1" w:themeFillShade="D9"/>
          </w:tcPr>
          <w:p w14:paraId="3A8F0DC0"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01DCE763"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6DE18235" w14:textId="77777777" w:rsidR="00534199" w:rsidRDefault="00534199" w:rsidP="00534199">
            <w:pPr>
              <w:rPr>
                <w:rFonts w:cs="Arial"/>
                <w:color w:val="000000"/>
                <w:szCs w:val="22"/>
              </w:rPr>
            </w:pPr>
            <w:r>
              <w:rPr>
                <w:rFonts w:cs="Arial"/>
                <w:color w:val="000000"/>
                <w:szCs w:val="22"/>
              </w:rPr>
              <w:t>Network connection not available or poor quality.</w:t>
            </w:r>
          </w:p>
        </w:tc>
      </w:tr>
      <w:tr w:rsidR="00534199" w:rsidRPr="007C20FA" w14:paraId="459488B5" w14:textId="77777777" w:rsidTr="000A70F7">
        <w:trPr>
          <w:trHeight w:val="255"/>
          <w:jc w:val="center"/>
        </w:trPr>
        <w:tc>
          <w:tcPr>
            <w:tcW w:w="2546" w:type="dxa"/>
            <w:vMerge/>
            <w:shd w:val="clear" w:color="auto" w:fill="D9D9D9" w:themeFill="background1" w:themeFillShade="D9"/>
          </w:tcPr>
          <w:p w14:paraId="3DEA23C3" w14:textId="77777777" w:rsidR="00534199" w:rsidRDefault="00534199" w:rsidP="00534199">
            <w:pPr>
              <w:rPr>
                <w:rFonts w:cs="Arial"/>
                <w:b/>
                <w:bCs/>
                <w:color w:val="000000"/>
                <w:szCs w:val="22"/>
              </w:rPr>
            </w:pPr>
          </w:p>
        </w:tc>
        <w:tc>
          <w:tcPr>
            <w:tcW w:w="1560" w:type="dxa"/>
            <w:shd w:val="clear" w:color="auto" w:fill="auto"/>
          </w:tcPr>
          <w:p w14:paraId="4F5D37A6"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3C9E9E06" w14:textId="77777777" w:rsidR="00534199" w:rsidRDefault="00534199" w:rsidP="00534199">
            <w:pPr>
              <w:rPr>
                <w:rFonts w:cs="Arial"/>
                <w:color w:val="000000"/>
                <w:szCs w:val="22"/>
              </w:rPr>
            </w:pPr>
            <w:r>
              <w:rPr>
                <w:rFonts w:cs="Arial"/>
                <w:color w:val="000000"/>
                <w:szCs w:val="22"/>
              </w:rPr>
              <w:t>Sentinel Informs driver</w:t>
            </w:r>
          </w:p>
        </w:tc>
      </w:tr>
      <w:tr w:rsidR="00534199" w:rsidRPr="007C20FA" w14:paraId="439CBAD7" w14:textId="77777777" w:rsidTr="000A70F7">
        <w:trPr>
          <w:trHeight w:val="255"/>
          <w:jc w:val="center"/>
        </w:trPr>
        <w:tc>
          <w:tcPr>
            <w:tcW w:w="2546" w:type="dxa"/>
            <w:vMerge/>
            <w:shd w:val="clear" w:color="auto" w:fill="D9D9D9" w:themeFill="background1" w:themeFillShade="D9"/>
          </w:tcPr>
          <w:p w14:paraId="2C212F50" w14:textId="77777777" w:rsidR="00534199" w:rsidRDefault="00534199" w:rsidP="00534199">
            <w:pPr>
              <w:rPr>
                <w:rFonts w:cs="Arial"/>
                <w:b/>
                <w:bCs/>
                <w:color w:val="000000"/>
                <w:szCs w:val="22"/>
              </w:rPr>
            </w:pPr>
          </w:p>
        </w:tc>
        <w:tc>
          <w:tcPr>
            <w:tcW w:w="1560" w:type="dxa"/>
            <w:shd w:val="clear" w:color="auto" w:fill="auto"/>
          </w:tcPr>
          <w:p w14:paraId="1020CF75"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55C3623E" w14:textId="77777777" w:rsidR="00534199" w:rsidRDefault="00534199" w:rsidP="00534199">
            <w:pPr>
              <w:rPr>
                <w:rFonts w:cs="Arial"/>
                <w:color w:val="000000"/>
                <w:szCs w:val="22"/>
              </w:rPr>
            </w:pPr>
            <w:r>
              <w:rPr>
                <w:rFonts w:cs="Arial"/>
                <w:color w:val="000000"/>
                <w:szCs w:val="22"/>
              </w:rPr>
              <w:t>Driver decides to move vehicle for better connection or use USB</w:t>
            </w:r>
          </w:p>
        </w:tc>
      </w:tr>
      <w:tr w:rsidR="00534199" w:rsidRPr="007C20FA" w14:paraId="5E815905" w14:textId="77777777" w:rsidTr="000A70F7">
        <w:trPr>
          <w:trHeight w:val="255"/>
          <w:jc w:val="center"/>
        </w:trPr>
        <w:tc>
          <w:tcPr>
            <w:tcW w:w="2546" w:type="dxa"/>
            <w:vMerge/>
            <w:shd w:val="clear" w:color="auto" w:fill="D9D9D9" w:themeFill="background1" w:themeFillShade="D9"/>
          </w:tcPr>
          <w:p w14:paraId="6EB8AD88" w14:textId="77777777" w:rsidR="00534199" w:rsidRDefault="00534199" w:rsidP="00534199">
            <w:pPr>
              <w:rPr>
                <w:rFonts w:cs="Arial"/>
                <w:b/>
                <w:bCs/>
                <w:color w:val="000000"/>
                <w:szCs w:val="22"/>
              </w:rPr>
            </w:pPr>
          </w:p>
        </w:tc>
        <w:tc>
          <w:tcPr>
            <w:tcW w:w="1560" w:type="dxa"/>
            <w:shd w:val="clear" w:color="auto" w:fill="auto"/>
          </w:tcPr>
          <w:p w14:paraId="3DE63C08" w14:textId="77777777" w:rsidR="00534199" w:rsidRDefault="00534199" w:rsidP="00534199">
            <w:pPr>
              <w:rPr>
                <w:rFonts w:cs="Arial"/>
                <w:color w:val="000000"/>
                <w:szCs w:val="22"/>
              </w:rPr>
            </w:pPr>
            <w:r>
              <w:rPr>
                <w:rFonts w:cs="Arial"/>
                <w:color w:val="000000"/>
                <w:szCs w:val="22"/>
              </w:rPr>
              <w:t>A4</w:t>
            </w:r>
          </w:p>
        </w:tc>
        <w:tc>
          <w:tcPr>
            <w:tcW w:w="6208" w:type="dxa"/>
            <w:shd w:val="clear" w:color="auto" w:fill="auto"/>
          </w:tcPr>
          <w:p w14:paraId="4499E209" w14:textId="77777777" w:rsidR="00534199" w:rsidRDefault="00534199" w:rsidP="00534199">
            <w:pPr>
              <w:rPr>
                <w:rFonts w:cs="Arial"/>
                <w:color w:val="000000"/>
                <w:szCs w:val="22"/>
              </w:rPr>
            </w:pPr>
            <w:r>
              <w:rPr>
                <w:rFonts w:cs="Arial"/>
                <w:color w:val="000000"/>
                <w:szCs w:val="22"/>
              </w:rPr>
              <w:t>Sentinel armed and operating</w:t>
            </w:r>
          </w:p>
        </w:tc>
      </w:tr>
      <w:tr w:rsidR="00534199" w:rsidRPr="007C20FA" w14:paraId="3F060194" w14:textId="77777777" w:rsidTr="000A70F7">
        <w:trPr>
          <w:trHeight w:val="255"/>
          <w:jc w:val="center"/>
        </w:trPr>
        <w:tc>
          <w:tcPr>
            <w:tcW w:w="2546" w:type="dxa"/>
            <w:vMerge w:val="restart"/>
            <w:shd w:val="clear" w:color="auto" w:fill="D9D9D9" w:themeFill="background1" w:themeFillShade="D9"/>
          </w:tcPr>
          <w:p w14:paraId="4FD193D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BDD315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1BBD9FC" w14:textId="77777777" w:rsidR="00534199" w:rsidRDefault="00534199" w:rsidP="00534199">
            <w:pPr>
              <w:rPr>
                <w:rFonts w:cs="Arial"/>
                <w:color w:val="000000"/>
                <w:szCs w:val="22"/>
              </w:rPr>
            </w:pPr>
            <w:r>
              <w:rPr>
                <w:rFonts w:cs="Arial"/>
                <w:color w:val="000000"/>
                <w:szCs w:val="22"/>
              </w:rPr>
              <w:t>Sentinel sends notification.  To exit - user is already viewing live feed through a camera.</w:t>
            </w:r>
          </w:p>
        </w:tc>
      </w:tr>
    </w:tbl>
    <w:p w14:paraId="23410848" w14:textId="77777777" w:rsidR="009F1DBF" w:rsidRDefault="009F1DBF" w:rsidP="009D2039"/>
    <w:p w14:paraId="10E7887A" w14:textId="77777777" w:rsidR="00842150" w:rsidRPr="0017445F" w:rsidRDefault="00842150" w:rsidP="00842150">
      <w:pPr>
        <w:pStyle w:val="REUseCase"/>
        <w:shd w:val="clear" w:color="auto" w:fill="F2F2F2" w:themeFill="background1" w:themeFillShade="F2"/>
      </w:pPr>
      <w:r>
        <w:t>3 User requests live video feed</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2A138B7A" w14:textId="77777777" w:rsidTr="000A70F7">
        <w:trPr>
          <w:trHeight w:val="255"/>
          <w:jc w:val="center"/>
        </w:trPr>
        <w:tc>
          <w:tcPr>
            <w:tcW w:w="2546" w:type="dxa"/>
            <w:vMerge w:val="restart"/>
            <w:shd w:val="clear" w:color="auto" w:fill="D9D9D9" w:themeFill="background1" w:themeFillShade="D9"/>
            <w:hideMark/>
          </w:tcPr>
          <w:p w14:paraId="1D6B6D64" w14:textId="77777777" w:rsidR="00673483" w:rsidRDefault="00673483" w:rsidP="00673483">
            <w:pPr>
              <w:rPr>
                <w:rFonts w:cs="Arial"/>
                <w:b/>
                <w:bCs/>
                <w:color w:val="000000"/>
                <w:szCs w:val="22"/>
              </w:rPr>
            </w:pPr>
            <w:r w:rsidRPr="007C20FA">
              <w:rPr>
                <w:rFonts w:cs="Arial"/>
                <w:b/>
                <w:bCs/>
                <w:color w:val="000000"/>
                <w:szCs w:val="22"/>
              </w:rPr>
              <w:lastRenderedPageBreak/>
              <w:t>Actors</w:t>
            </w:r>
          </w:p>
          <w:p w14:paraId="3D504A3A" w14:textId="77777777" w:rsidR="00673483" w:rsidRPr="00C46391" w:rsidRDefault="00673483" w:rsidP="00673483">
            <w:pPr>
              <w:rPr>
                <w:rFonts w:cs="Arial"/>
                <w:color w:val="000000"/>
                <w:szCs w:val="22"/>
              </w:rPr>
            </w:pPr>
          </w:p>
        </w:tc>
        <w:tc>
          <w:tcPr>
            <w:tcW w:w="1560" w:type="dxa"/>
            <w:shd w:val="clear" w:color="auto" w:fill="auto"/>
          </w:tcPr>
          <w:p w14:paraId="4C3C760D" w14:textId="77777777" w:rsidR="00673483" w:rsidRDefault="00673483" w:rsidP="00673483">
            <w:r>
              <w:t>Primary</w:t>
            </w:r>
          </w:p>
        </w:tc>
        <w:tc>
          <w:tcPr>
            <w:tcW w:w="6208" w:type="dxa"/>
            <w:shd w:val="clear" w:color="auto" w:fill="auto"/>
          </w:tcPr>
          <w:p w14:paraId="4689A88A" w14:textId="77777777" w:rsidR="00673483" w:rsidRDefault="00673483" w:rsidP="00673483">
            <w:pPr>
              <w:rPr>
                <w:rFonts w:cs="Arial"/>
                <w:color w:val="C0504D" w:themeColor="accent2"/>
                <w:szCs w:val="22"/>
              </w:rPr>
            </w:pPr>
            <w:r w:rsidRPr="00240914">
              <w:t>Phone app</w:t>
            </w:r>
            <w:r w:rsidRPr="004A20FB">
              <w:rPr>
                <w:rFonts w:cs="Arial"/>
                <w:color w:val="C0504D" w:themeColor="accent2"/>
                <w:szCs w:val="22"/>
              </w:rPr>
              <w:t xml:space="preserve"> </w:t>
            </w:r>
          </w:p>
        </w:tc>
      </w:tr>
      <w:tr w:rsidR="00673483" w:rsidRPr="007C20FA" w14:paraId="1F278DD8" w14:textId="77777777" w:rsidTr="000A70F7">
        <w:trPr>
          <w:trHeight w:val="255"/>
          <w:jc w:val="center"/>
        </w:trPr>
        <w:tc>
          <w:tcPr>
            <w:tcW w:w="2546" w:type="dxa"/>
            <w:vMerge/>
            <w:shd w:val="clear" w:color="auto" w:fill="D9D9D9" w:themeFill="background1" w:themeFillShade="D9"/>
          </w:tcPr>
          <w:p w14:paraId="4ADA9CE3" w14:textId="77777777" w:rsidR="00673483" w:rsidRPr="007C20FA" w:rsidRDefault="00673483" w:rsidP="00673483">
            <w:pPr>
              <w:rPr>
                <w:rFonts w:cs="Arial"/>
                <w:b/>
                <w:bCs/>
                <w:color w:val="000000"/>
                <w:szCs w:val="22"/>
              </w:rPr>
            </w:pPr>
          </w:p>
        </w:tc>
        <w:tc>
          <w:tcPr>
            <w:tcW w:w="1560" w:type="dxa"/>
            <w:shd w:val="clear" w:color="auto" w:fill="auto"/>
          </w:tcPr>
          <w:p w14:paraId="3FC19AF0"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0161C74D" w14:textId="77777777" w:rsidR="00673483" w:rsidRDefault="00673483" w:rsidP="00673483">
            <w:pPr>
              <w:rPr>
                <w:rFonts w:cs="Arial"/>
                <w:color w:val="000000"/>
                <w:szCs w:val="22"/>
              </w:rPr>
            </w:pPr>
            <w:r w:rsidRPr="00240914">
              <w:rPr>
                <w:rFonts w:cs="Arial"/>
                <w:szCs w:val="22"/>
              </w:rPr>
              <w:t>User</w:t>
            </w:r>
          </w:p>
        </w:tc>
      </w:tr>
      <w:tr w:rsidR="00673483" w:rsidRPr="007C20FA" w14:paraId="5173CECB" w14:textId="77777777" w:rsidTr="000A70F7">
        <w:trPr>
          <w:trHeight w:val="255"/>
          <w:jc w:val="center"/>
        </w:trPr>
        <w:tc>
          <w:tcPr>
            <w:tcW w:w="2546" w:type="dxa"/>
            <w:vMerge/>
            <w:shd w:val="clear" w:color="auto" w:fill="D9D9D9" w:themeFill="background1" w:themeFillShade="D9"/>
          </w:tcPr>
          <w:p w14:paraId="36327F55" w14:textId="77777777" w:rsidR="00673483" w:rsidRPr="007C20FA" w:rsidRDefault="00673483" w:rsidP="00673483">
            <w:pPr>
              <w:rPr>
                <w:rFonts w:cs="Arial"/>
                <w:b/>
                <w:bCs/>
                <w:color w:val="000000"/>
                <w:szCs w:val="22"/>
              </w:rPr>
            </w:pPr>
          </w:p>
        </w:tc>
        <w:tc>
          <w:tcPr>
            <w:tcW w:w="1560" w:type="dxa"/>
            <w:shd w:val="clear" w:color="auto" w:fill="auto"/>
          </w:tcPr>
          <w:p w14:paraId="7D91DE00" w14:textId="5FFE9AF6"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4B796C23" w14:textId="77777777" w:rsidR="00673483" w:rsidRDefault="00673483" w:rsidP="00673483">
            <w:pPr>
              <w:rPr>
                <w:rFonts w:cs="Arial"/>
                <w:color w:val="000000"/>
                <w:szCs w:val="22"/>
              </w:rPr>
            </w:pPr>
            <w:r w:rsidRPr="00240914">
              <w:rPr>
                <w:rFonts w:cs="Arial"/>
                <w:szCs w:val="22"/>
              </w:rPr>
              <w:t>Intruder Detection</w:t>
            </w:r>
          </w:p>
        </w:tc>
      </w:tr>
      <w:tr w:rsidR="00534199" w:rsidRPr="007C20FA" w14:paraId="7C7BD8CD" w14:textId="77777777" w:rsidTr="000A70F7">
        <w:trPr>
          <w:trHeight w:val="255"/>
          <w:jc w:val="center"/>
        </w:trPr>
        <w:tc>
          <w:tcPr>
            <w:tcW w:w="2546" w:type="dxa"/>
            <w:shd w:val="clear" w:color="auto" w:fill="D9D9D9" w:themeFill="background1" w:themeFillShade="D9"/>
          </w:tcPr>
          <w:p w14:paraId="0C3669CD"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1E8588A2" w14:textId="77777777" w:rsidR="00534199" w:rsidRDefault="00534199" w:rsidP="00534199">
            <w:pPr>
              <w:rPr>
                <w:rFonts w:cs="Arial"/>
                <w:color w:val="000000"/>
                <w:szCs w:val="22"/>
              </w:rPr>
            </w:pPr>
          </w:p>
        </w:tc>
        <w:tc>
          <w:tcPr>
            <w:tcW w:w="6208" w:type="dxa"/>
            <w:shd w:val="clear" w:color="auto" w:fill="auto"/>
          </w:tcPr>
          <w:p w14:paraId="03D77A4F" w14:textId="77777777" w:rsidR="00534199" w:rsidRDefault="00534199" w:rsidP="00534199">
            <w:pPr>
              <w:rPr>
                <w:rFonts w:cs="Arial"/>
                <w:color w:val="000000"/>
                <w:szCs w:val="22"/>
              </w:rPr>
            </w:pPr>
            <w:r>
              <w:rPr>
                <w:rFonts w:cs="Arial"/>
                <w:color w:val="000000"/>
                <w:szCs w:val="22"/>
              </w:rPr>
              <w:t>Sentinel</w:t>
            </w:r>
          </w:p>
        </w:tc>
      </w:tr>
      <w:tr w:rsidR="00534199" w:rsidRPr="007C20FA" w14:paraId="2F29B8B9" w14:textId="77777777" w:rsidTr="000A70F7">
        <w:trPr>
          <w:trHeight w:val="255"/>
          <w:jc w:val="center"/>
        </w:trPr>
        <w:tc>
          <w:tcPr>
            <w:tcW w:w="2546" w:type="dxa"/>
            <w:shd w:val="clear" w:color="auto" w:fill="D9D9D9" w:themeFill="background1" w:themeFillShade="D9"/>
            <w:hideMark/>
          </w:tcPr>
          <w:p w14:paraId="363921D7"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48D40833" w14:textId="77777777" w:rsidR="00534199" w:rsidRPr="007C20FA" w:rsidRDefault="00534199" w:rsidP="00534199">
            <w:pPr>
              <w:rPr>
                <w:rFonts w:cs="Arial"/>
                <w:color w:val="000000"/>
                <w:szCs w:val="22"/>
              </w:rPr>
            </w:pPr>
          </w:p>
        </w:tc>
        <w:tc>
          <w:tcPr>
            <w:tcW w:w="6208" w:type="dxa"/>
            <w:shd w:val="clear" w:color="auto" w:fill="auto"/>
          </w:tcPr>
          <w:p w14:paraId="094B773B" w14:textId="77777777" w:rsidR="006C4613" w:rsidRDefault="006C4613"/>
        </w:tc>
      </w:tr>
      <w:tr w:rsidR="00534199" w:rsidRPr="007C20FA" w14:paraId="6B1E6FD8" w14:textId="77777777" w:rsidTr="000A70F7">
        <w:trPr>
          <w:trHeight w:val="20"/>
          <w:jc w:val="center"/>
        </w:trPr>
        <w:tc>
          <w:tcPr>
            <w:tcW w:w="2546" w:type="dxa"/>
            <w:vMerge w:val="restart"/>
            <w:shd w:val="clear" w:color="auto" w:fill="D9D9D9" w:themeFill="background1" w:themeFillShade="D9"/>
            <w:hideMark/>
          </w:tcPr>
          <w:p w14:paraId="6EA06413"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1A2C2910"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B2FFD8A" w14:textId="77777777" w:rsidR="00534199" w:rsidRDefault="00534199" w:rsidP="00534199">
            <w:pPr>
              <w:rPr>
                <w:rFonts w:cs="Arial"/>
                <w:color w:val="000000"/>
                <w:szCs w:val="22"/>
              </w:rPr>
            </w:pPr>
            <w:r>
              <w:rPr>
                <w:rFonts w:cs="Arial"/>
                <w:color w:val="000000"/>
                <w:szCs w:val="22"/>
              </w:rPr>
              <w:t>User is already viewing live feed through another camera.</w:t>
            </w:r>
          </w:p>
        </w:tc>
      </w:tr>
      <w:tr w:rsidR="00534199" w:rsidRPr="007C20FA" w14:paraId="521C8457" w14:textId="77777777" w:rsidTr="000A70F7">
        <w:trPr>
          <w:trHeight w:val="20"/>
          <w:jc w:val="center"/>
        </w:trPr>
        <w:tc>
          <w:tcPr>
            <w:tcW w:w="2546" w:type="dxa"/>
            <w:vMerge w:val="restart"/>
            <w:shd w:val="clear" w:color="auto" w:fill="D9D9D9" w:themeFill="background1" w:themeFillShade="D9"/>
          </w:tcPr>
          <w:p w14:paraId="09B5B413"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1AC9E118"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4DCD254B" w14:textId="77777777" w:rsidR="00534199" w:rsidRDefault="00534199" w:rsidP="00534199">
            <w:pPr>
              <w:rPr>
                <w:rFonts w:cs="Arial"/>
                <w:color w:val="000000"/>
                <w:szCs w:val="22"/>
              </w:rPr>
            </w:pPr>
            <w:r>
              <w:rPr>
                <w:rFonts w:cs="Arial"/>
                <w:color w:val="000000"/>
                <w:szCs w:val="22"/>
              </w:rPr>
              <w:t>Request from user , via app</w:t>
            </w:r>
          </w:p>
        </w:tc>
      </w:tr>
      <w:tr w:rsidR="00534199" w:rsidRPr="007C20FA" w14:paraId="76B63235" w14:textId="77777777" w:rsidTr="000A70F7">
        <w:trPr>
          <w:trHeight w:val="255"/>
          <w:jc w:val="center"/>
        </w:trPr>
        <w:tc>
          <w:tcPr>
            <w:tcW w:w="2546" w:type="dxa"/>
            <w:vMerge w:val="restart"/>
            <w:shd w:val="clear" w:color="auto" w:fill="D9D9D9" w:themeFill="background1" w:themeFillShade="D9"/>
          </w:tcPr>
          <w:p w14:paraId="2B0DCC22"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4B5CF59D"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484769E4" w14:textId="77777777" w:rsidR="00534199" w:rsidRDefault="00534199" w:rsidP="00534199">
            <w:pPr>
              <w:rPr>
                <w:rFonts w:cs="Arial"/>
                <w:color w:val="000000"/>
                <w:szCs w:val="22"/>
              </w:rPr>
            </w:pPr>
            <w:r>
              <w:rPr>
                <w:rFonts w:cs="Arial"/>
                <w:color w:val="000000"/>
                <w:szCs w:val="22"/>
              </w:rPr>
              <w:t>User exits out of the current camera feed.</w:t>
            </w:r>
          </w:p>
        </w:tc>
      </w:tr>
      <w:tr w:rsidR="00534199" w:rsidRPr="007C20FA" w14:paraId="5C50085E" w14:textId="77777777" w:rsidTr="000A70F7">
        <w:trPr>
          <w:trHeight w:val="255"/>
          <w:jc w:val="center"/>
        </w:trPr>
        <w:tc>
          <w:tcPr>
            <w:tcW w:w="2546" w:type="dxa"/>
            <w:vMerge/>
            <w:shd w:val="clear" w:color="auto" w:fill="D9D9D9" w:themeFill="background1" w:themeFillShade="D9"/>
          </w:tcPr>
          <w:p w14:paraId="46B1080D" w14:textId="77777777" w:rsidR="00534199" w:rsidRPr="007C20FA" w:rsidRDefault="00534199" w:rsidP="00534199">
            <w:pPr>
              <w:rPr>
                <w:rFonts w:cs="Arial"/>
                <w:b/>
                <w:bCs/>
                <w:color w:val="000000"/>
                <w:szCs w:val="22"/>
              </w:rPr>
            </w:pPr>
          </w:p>
        </w:tc>
        <w:tc>
          <w:tcPr>
            <w:tcW w:w="1560" w:type="dxa"/>
            <w:shd w:val="clear" w:color="auto" w:fill="auto"/>
          </w:tcPr>
          <w:p w14:paraId="108EAAAD"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4C365B0E" w14:textId="77777777" w:rsidR="00534199" w:rsidRDefault="00534199" w:rsidP="00534199">
            <w:pPr>
              <w:rPr>
                <w:rFonts w:cs="Arial"/>
                <w:color w:val="000000"/>
                <w:szCs w:val="22"/>
              </w:rPr>
            </w:pPr>
            <w:r>
              <w:rPr>
                <w:rFonts w:cs="Arial"/>
                <w:color w:val="000000"/>
                <w:szCs w:val="22"/>
              </w:rPr>
              <w:t>User selects another camera to watch live video.</w:t>
            </w:r>
          </w:p>
        </w:tc>
      </w:tr>
      <w:tr w:rsidR="00534199" w:rsidRPr="007C20FA" w14:paraId="54949612" w14:textId="77777777" w:rsidTr="000A70F7">
        <w:trPr>
          <w:trHeight w:val="255"/>
          <w:jc w:val="center"/>
        </w:trPr>
        <w:tc>
          <w:tcPr>
            <w:tcW w:w="2546" w:type="dxa"/>
            <w:vMerge w:val="restart"/>
            <w:shd w:val="clear" w:color="auto" w:fill="D9D9D9" w:themeFill="background1" w:themeFillShade="D9"/>
          </w:tcPr>
          <w:p w14:paraId="055DE7A7"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7E8C9B8D"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3385EAA" w14:textId="77777777" w:rsidR="00534199" w:rsidRDefault="00534199" w:rsidP="00534199">
            <w:pPr>
              <w:rPr>
                <w:rFonts w:cs="Arial"/>
                <w:color w:val="000000"/>
                <w:szCs w:val="22"/>
              </w:rPr>
            </w:pPr>
            <w:r>
              <w:rPr>
                <w:rFonts w:cs="Arial"/>
                <w:color w:val="000000"/>
                <w:szCs w:val="22"/>
              </w:rPr>
              <w:t>User is able to change the camera for live video feed.</w:t>
            </w:r>
          </w:p>
        </w:tc>
      </w:tr>
    </w:tbl>
    <w:p w14:paraId="634E032F" w14:textId="77777777" w:rsidR="009F1DBF" w:rsidRDefault="009F1DBF" w:rsidP="009D2039"/>
    <w:p w14:paraId="42DD0953" w14:textId="77777777" w:rsidR="00842150" w:rsidRPr="0017445F" w:rsidRDefault="00842150" w:rsidP="00842150">
      <w:pPr>
        <w:pStyle w:val="REUseCase"/>
        <w:shd w:val="clear" w:color="auto" w:fill="F2F2F2" w:themeFill="background1" w:themeFillShade="F2"/>
      </w:pPr>
      <w:r>
        <w:t>4 Manage Subscription</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4F7DCCE4" w14:textId="77777777" w:rsidTr="000A70F7">
        <w:trPr>
          <w:trHeight w:val="255"/>
          <w:jc w:val="center"/>
        </w:trPr>
        <w:tc>
          <w:tcPr>
            <w:tcW w:w="2546" w:type="dxa"/>
            <w:vMerge w:val="restart"/>
            <w:shd w:val="clear" w:color="auto" w:fill="D9D9D9" w:themeFill="background1" w:themeFillShade="D9"/>
            <w:hideMark/>
          </w:tcPr>
          <w:p w14:paraId="34BB9A88" w14:textId="77777777" w:rsidR="00673483" w:rsidRDefault="00673483" w:rsidP="00673483">
            <w:pPr>
              <w:rPr>
                <w:rFonts w:cs="Arial"/>
                <w:b/>
                <w:bCs/>
                <w:color w:val="000000"/>
                <w:szCs w:val="22"/>
              </w:rPr>
            </w:pPr>
            <w:r w:rsidRPr="007C20FA">
              <w:rPr>
                <w:rFonts w:cs="Arial"/>
                <w:b/>
                <w:bCs/>
                <w:color w:val="000000"/>
                <w:szCs w:val="22"/>
              </w:rPr>
              <w:t>Actors</w:t>
            </w:r>
          </w:p>
          <w:p w14:paraId="1C242408" w14:textId="77777777" w:rsidR="00673483" w:rsidRPr="00C46391" w:rsidRDefault="00673483" w:rsidP="00673483">
            <w:pPr>
              <w:rPr>
                <w:rFonts w:cs="Arial"/>
                <w:color w:val="000000"/>
                <w:szCs w:val="22"/>
              </w:rPr>
            </w:pPr>
          </w:p>
        </w:tc>
        <w:tc>
          <w:tcPr>
            <w:tcW w:w="1560" w:type="dxa"/>
            <w:shd w:val="clear" w:color="auto" w:fill="auto"/>
          </w:tcPr>
          <w:p w14:paraId="31870B78" w14:textId="77777777" w:rsidR="00673483" w:rsidRDefault="00673483" w:rsidP="00673483">
            <w:r>
              <w:t>Primary</w:t>
            </w:r>
          </w:p>
        </w:tc>
        <w:tc>
          <w:tcPr>
            <w:tcW w:w="6208" w:type="dxa"/>
            <w:shd w:val="clear" w:color="auto" w:fill="auto"/>
          </w:tcPr>
          <w:p w14:paraId="24CFB5CA"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78D63F2E" w14:textId="77777777" w:rsidTr="000A70F7">
        <w:trPr>
          <w:trHeight w:val="255"/>
          <w:jc w:val="center"/>
        </w:trPr>
        <w:tc>
          <w:tcPr>
            <w:tcW w:w="2546" w:type="dxa"/>
            <w:vMerge/>
            <w:shd w:val="clear" w:color="auto" w:fill="D9D9D9" w:themeFill="background1" w:themeFillShade="D9"/>
          </w:tcPr>
          <w:p w14:paraId="282A1DBF" w14:textId="77777777" w:rsidR="00673483" w:rsidRPr="007C20FA" w:rsidRDefault="00673483" w:rsidP="00673483">
            <w:pPr>
              <w:rPr>
                <w:rFonts w:cs="Arial"/>
                <w:b/>
                <w:bCs/>
                <w:color w:val="000000"/>
                <w:szCs w:val="22"/>
              </w:rPr>
            </w:pPr>
          </w:p>
        </w:tc>
        <w:tc>
          <w:tcPr>
            <w:tcW w:w="1560" w:type="dxa"/>
            <w:shd w:val="clear" w:color="auto" w:fill="auto"/>
          </w:tcPr>
          <w:p w14:paraId="72C3F6D5"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62E15066" w14:textId="77777777" w:rsidR="00673483" w:rsidRDefault="00673483" w:rsidP="00673483">
            <w:pPr>
              <w:rPr>
                <w:rFonts w:cs="Arial"/>
                <w:color w:val="000000"/>
                <w:szCs w:val="22"/>
              </w:rPr>
            </w:pPr>
            <w:r w:rsidRPr="00240914">
              <w:rPr>
                <w:rFonts w:cs="Arial"/>
                <w:szCs w:val="22"/>
              </w:rPr>
              <w:t>Remote Storage</w:t>
            </w:r>
          </w:p>
        </w:tc>
      </w:tr>
      <w:tr w:rsidR="00534199" w:rsidRPr="007C20FA" w14:paraId="5864CB1A" w14:textId="77777777" w:rsidTr="000A70F7">
        <w:trPr>
          <w:trHeight w:val="255"/>
          <w:jc w:val="center"/>
        </w:trPr>
        <w:tc>
          <w:tcPr>
            <w:tcW w:w="2546" w:type="dxa"/>
            <w:shd w:val="clear" w:color="auto" w:fill="D9D9D9" w:themeFill="background1" w:themeFillShade="D9"/>
          </w:tcPr>
          <w:p w14:paraId="4E42B7A7"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708C69E4" w14:textId="77777777" w:rsidR="00534199" w:rsidRDefault="00534199" w:rsidP="00534199">
            <w:pPr>
              <w:rPr>
                <w:rFonts w:cs="Arial"/>
                <w:color w:val="000000"/>
                <w:szCs w:val="22"/>
              </w:rPr>
            </w:pPr>
          </w:p>
        </w:tc>
        <w:tc>
          <w:tcPr>
            <w:tcW w:w="6208" w:type="dxa"/>
            <w:shd w:val="clear" w:color="auto" w:fill="auto"/>
          </w:tcPr>
          <w:p w14:paraId="55C74311" w14:textId="77777777" w:rsidR="00534199" w:rsidRDefault="00534199" w:rsidP="00534199">
            <w:pPr>
              <w:rPr>
                <w:rFonts w:cs="Arial"/>
                <w:color w:val="000000"/>
                <w:szCs w:val="22"/>
              </w:rPr>
            </w:pPr>
            <w:r>
              <w:rPr>
                <w:rFonts w:cs="Arial"/>
                <w:color w:val="000000"/>
                <w:szCs w:val="22"/>
              </w:rPr>
              <w:t>Sentinel</w:t>
            </w:r>
          </w:p>
        </w:tc>
      </w:tr>
      <w:tr w:rsidR="00534199" w:rsidRPr="007C20FA" w14:paraId="333D6456" w14:textId="77777777" w:rsidTr="000A70F7">
        <w:trPr>
          <w:trHeight w:val="255"/>
          <w:jc w:val="center"/>
        </w:trPr>
        <w:tc>
          <w:tcPr>
            <w:tcW w:w="2546" w:type="dxa"/>
            <w:shd w:val="clear" w:color="auto" w:fill="D9D9D9" w:themeFill="background1" w:themeFillShade="D9"/>
            <w:hideMark/>
          </w:tcPr>
          <w:p w14:paraId="2DD07BD0"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22AAC76" w14:textId="77777777" w:rsidR="00534199" w:rsidRPr="007C20FA" w:rsidRDefault="00534199" w:rsidP="00534199">
            <w:pPr>
              <w:rPr>
                <w:rFonts w:cs="Arial"/>
                <w:color w:val="000000"/>
                <w:szCs w:val="22"/>
              </w:rPr>
            </w:pPr>
          </w:p>
        </w:tc>
        <w:tc>
          <w:tcPr>
            <w:tcW w:w="6208" w:type="dxa"/>
            <w:shd w:val="clear" w:color="auto" w:fill="auto"/>
          </w:tcPr>
          <w:p w14:paraId="2A26F2CD" w14:textId="77777777" w:rsidR="006C4613" w:rsidRDefault="006C4613"/>
        </w:tc>
      </w:tr>
      <w:tr w:rsidR="00534199" w:rsidRPr="007C20FA" w14:paraId="1B7DC5EF" w14:textId="77777777" w:rsidTr="000A70F7">
        <w:trPr>
          <w:trHeight w:val="20"/>
          <w:jc w:val="center"/>
        </w:trPr>
        <w:tc>
          <w:tcPr>
            <w:tcW w:w="2546" w:type="dxa"/>
            <w:vMerge w:val="restart"/>
            <w:shd w:val="clear" w:color="auto" w:fill="D9D9D9" w:themeFill="background1" w:themeFillShade="D9"/>
            <w:hideMark/>
          </w:tcPr>
          <w:p w14:paraId="553F041E"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D8DDAAC"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760AE846" w14:textId="77777777" w:rsidR="00534199" w:rsidRDefault="00534199" w:rsidP="00534199">
            <w:pPr>
              <w:rPr>
                <w:rFonts w:cs="Arial"/>
                <w:color w:val="000000"/>
                <w:szCs w:val="22"/>
              </w:rPr>
            </w:pPr>
            <w:r>
              <w:rPr>
                <w:rFonts w:cs="Arial"/>
                <w:color w:val="000000"/>
                <w:szCs w:val="22"/>
              </w:rPr>
              <w:t>Feature available on FordPass App</w:t>
            </w:r>
          </w:p>
        </w:tc>
      </w:tr>
      <w:tr w:rsidR="00534199" w:rsidRPr="007C20FA" w14:paraId="04578D3A" w14:textId="77777777" w:rsidTr="000A70F7">
        <w:trPr>
          <w:trHeight w:val="20"/>
          <w:jc w:val="center"/>
        </w:trPr>
        <w:tc>
          <w:tcPr>
            <w:tcW w:w="2546" w:type="dxa"/>
            <w:vMerge/>
            <w:shd w:val="clear" w:color="auto" w:fill="D9D9D9" w:themeFill="background1" w:themeFillShade="D9"/>
          </w:tcPr>
          <w:p w14:paraId="0E43E73D" w14:textId="77777777" w:rsidR="00534199" w:rsidRPr="007C20FA" w:rsidRDefault="00534199" w:rsidP="00534199">
            <w:pPr>
              <w:rPr>
                <w:rFonts w:cs="Arial"/>
                <w:b/>
                <w:bCs/>
                <w:color w:val="000000"/>
                <w:szCs w:val="22"/>
              </w:rPr>
            </w:pPr>
          </w:p>
        </w:tc>
        <w:tc>
          <w:tcPr>
            <w:tcW w:w="1560" w:type="dxa"/>
            <w:shd w:val="clear" w:color="auto" w:fill="auto"/>
          </w:tcPr>
          <w:p w14:paraId="2D80540D"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431F2915" w14:textId="77777777" w:rsidR="00534199" w:rsidRDefault="00534199" w:rsidP="00534199">
            <w:pPr>
              <w:rPr>
                <w:rFonts w:cs="Arial"/>
                <w:color w:val="000000"/>
                <w:szCs w:val="22"/>
              </w:rPr>
            </w:pPr>
            <w:r>
              <w:rPr>
                <w:rFonts w:cs="Arial"/>
                <w:color w:val="000000"/>
                <w:szCs w:val="22"/>
              </w:rPr>
              <w:t>Sentinel hardware and software installed on vehicle</w:t>
            </w:r>
          </w:p>
        </w:tc>
      </w:tr>
      <w:tr w:rsidR="00534199" w:rsidRPr="007C20FA" w14:paraId="4514AAA4" w14:textId="77777777" w:rsidTr="000A70F7">
        <w:trPr>
          <w:trHeight w:val="20"/>
          <w:jc w:val="center"/>
        </w:trPr>
        <w:tc>
          <w:tcPr>
            <w:tcW w:w="2546" w:type="dxa"/>
            <w:shd w:val="clear" w:color="auto" w:fill="D9D9D9" w:themeFill="background1" w:themeFillShade="D9"/>
          </w:tcPr>
          <w:p w14:paraId="1F42BF75"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A00DF50" w14:textId="77777777" w:rsidR="00534199" w:rsidRDefault="00534199" w:rsidP="00534199">
            <w:pPr>
              <w:rPr>
                <w:rFonts w:cs="Arial"/>
                <w:color w:val="000000"/>
                <w:szCs w:val="22"/>
              </w:rPr>
            </w:pPr>
          </w:p>
        </w:tc>
        <w:tc>
          <w:tcPr>
            <w:tcW w:w="6208" w:type="dxa"/>
            <w:shd w:val="clear" w:color="auto" w:fill="auto"/>
          </w:tcPr>
          <w:p w14:paraId="1E83EDAF" w14:textId="77777777" w:rsidR="00534199" w:rsidRDefault="00534199" w:rsidP="00534199">
            <w:pPr>
              <w:rPr>
                <w:rFonts w:cs="Arial"/>
                <w:color w:val="000000"/>
                <w:szCs w:val="22"/>
              </w:rPr>
            </w:pPr>
            <w:r>
              <w:rPr>
                <w:rFonts w:cs="Arial"/>
                <w:color w:val="000000"/>
                <w:szCs w:val="22"/>
              </w:rPr>
              <w:t>Subscription set-up for feature</w:t>
            </w:r>
          </w:p>
        </w:tc>
      </w:tr>
      <w:tr w:rsidR="00534199" w:rsidRPr="007C20FA" w14:paraId="4C44C6FA" w14:textId="77777777" w:rsidTr="000A70F7">
        <w:trPr>
          <w:trHeight w:val="255"/>
          <w:jc w:val="center"/>
        </w:trPr>
        <w:tc>
          <w:tcPr>
            <w:tcW w:w="2546" w:type="dxa"/>
            <w:vMerge w:val="restart"/>
            <w:shd w:val="clear" w:color="auto" w:fill="D9D9D9" w:themeFill="background1" w:themeFillShade="D9"/>
          </w:tcPr>
          <w:p w14:paraId="1D77DA81"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A065278"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7F9683A1" w14:textId="77777777" w:rsidR="00534199" w:rsidRDefault="00534199" w:rsidP="00534199">
            <w:pPr>
              <w:rPr>
                <w:rFonts w:cs="Arial"/>
                <w:color w:val="000000"/>
                <w:szCs w:val="22"/>
              </w:rPr>
            </w:pPr>
            <w:r>
              <w:rPr>
                <w:rFonts w:cs="Arial"/>
                <w:color w:val="000000"/>
                <w:szCs w:val="22"/>
              </w:rPr>
              <w:t>User opens FordPass App and requests feature</w:t>
            </w:r>
          </w:p>
        </w:tc>
      </w:tr>
      <w:tr w:rsidR="00534199" w:rsidRPr="007C20FA" w14:paraId="3C6E6CAE" w14:textId="77777777" w:rsidTr="000A70F7">
        <w:trPr>
          <w:trHeight w:val="255"/>
          <w:jc w:val="center"/>
        </w:trPr>
        <w:tc>
          <w:tcPr>
            <w:tcW w:w="2546" w:type="dxa"/>
            <w:vMerge/>
            <w:shd w:val="clear" w:color="auto" w:fill="D9D9D9" w:themeFill="background1" w:themeFillShade="D9"/>
          </w:tcPr>
          <w:p w14:paraId="059238AB" w14:textId="77777777" w:rsidR="00534199" w:rsidRPr="007C20FA" w:rsidRDefault="00534199" w:rsidP="00534199">
            <w:pPr>
              <w:rPr>
                <w:rFonts w:cs="Arial"/>
                <w:b/>
                <w:bCs/>
                <w:color w:val="000000"/>
                <w:szCs w:val="22"/>
              </w:rPr>
            </w:pPr>
          </w:p>
        </w:tc>
        <w:tc>
          <w:tcPr>
            <w:tcW w:w="1560" w:type="dxa"/>
            <w:shd w:val="clear" w:color="auto" w:fill="auto"/>
          </w:tcPr>
          <w:p w14:paraId="5594B569"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45006D50" w14:textId="77777777" w:rsidR="00534199" w:rsidRDefault="00534199" w:rsidP="00534199">
            <w:pPr>
              <w:rPr>
                <w:rFonts w:cs="Arial"/>
                <w:color w:val="000000"/>
                <w:szCs w:val="22"/>
              </w:rPr>
            </w:pPr>
            <w:r>
              <w:rPr>
                <w:rFonts w:cs="Arial"/>
                <w:color w:val="000000"/>
                <w:szCs w:val="22"/>
              </w:rPr>
              <w:t>User prompted for subscription details</w:t>
            </w:r>
          </w:p>
        </w:tc>
      </w:tr>
      <w:tr w:rsidR="00534199" w:rsidRPr="007C20FA" w14:paraId="60E52E29" w14:textId="77777777" w:rsidTr="000A70F7">
        <w:trPr>
          <w:trHeight w:val="255"/>
          <w:jc w:val="center"/>
        </w:trPr>
        <w:tc>
          <w:tcPr>
            <w:tcW w:w="2546" w:type="dxa"/>
            <w:vMerge/>
            <w:shd w:val="clear" w:color="auto" w:fill="D9D9D9" w:themeFill="background1" w:themeFillShade="D9"/>
          </w:tcPr>
          <w:p w14:paraId="734C2826" w14:textId="77777777" w:rsidR="00534199" w:rsidRPr="007C20FA" w:rsidRDefault="00534199" w:rsidP="00534199">
            <w:pPr>
              <w:rPr>
                <w:rFonts w:cs="Arial"/>
                <w:b/>
                <w:bCs/>
                <w:color w:val="000000"/>
                <w:szCs w:val="22"/>
              </w:rPr>
            </w:pPr>
          </w:p>
        </w:tc>
        <w:tc>
          <w:tcPr>
            <w:tcW w:w="1560" w:type="dxa"/>
            <w:shd w:val="clear" w:color="auto" w:fill="auto"/>
          </w:tcPr>
          <w:p w14:paraId="4BAD2AF2"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4D556A8B" w14:textId="77777777" w:rsidR="00534199" w:rsidRDefault="00534199" w:rsidP="00534199">
            <w:pPr>
              <w:rPr>
                <w:rFonts w:cs="Arial"/>
                <w:color w:val="000000"/>
                <w:szCs w:val="22"/>
              </w:rPr>
            </w:pPr>
            <w:r>
              <w:rPr>
                <w:rFonts w:cs="Arial"/>
                <w:color w:val="000000"/>
                <w:szCs w:val="22"/>
              </w:rPr>
              <w:t>User enters subscription details</w:t>
            </w:r>
          </w:p>
        </w:tc>
      </w:tr>
      <w:tr w:rsidR="00534199" w:rsidRPr="007C20FA" w14:paraId="776AF934" w14:textId="77777777" w:rsidTr="000A70F7">
        <w:trPr>
          <w:trHeight w:val="255"/>
          <w:jc w:val="center"/>
        </w:trPr>
        <w:tc>
          <w:tcPr>
            <w:tcW w:w="2546" w:type="dxa"/>
            <w:vMerge/>
            <w:shd w:val="clear" w:color="auto" w:fill="D9D9D9" w:themeFill="background1" w:themeFillShade="D9"/>
          </w:tcPr>
          <w:p w14:paraId="5328C8AA" w14:textId="77777777" w:rsidR="00534199" w:rsidRPr="007C20FA" w:rsidRDefault="00534199" w:rsidP="00534199">
            <w:pPr>
              <w:rPr>
                <w:rFonts w:cs="Arial"/>
                <w:b/>
                <w:bCs/>
                <w:color w:val="000000"/>
                <w:szCs w:val="22"/>
              </w:rPr>
            </w:pPr>
          </w:p>
        </w:tc>
        <w:tc>
          <w:tcPr>
            <w:tcW w:w="1560" w:type="dxa"/>
            <w:shd w:val="clear" w:color="auto" w:fill="auto"/>
          </w:tcPr>
          <w:p w14:paraId="5EA6FF91"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47A74766" w14:textId="77777777" w:rsidR="00534199" w:rsidRDefault="00534199" w:rsidP="00534199">
            <w:pPr>
              <w:rPr>
                <w:rFonts w:cs="Arial"/>
                <w:color w:val="000000"/>
                <w:szCs w:val="22"/>
              </w:rPr>
            </w:pPr>
            <w:r>
              <w:rPr>
                <w:rFonts w:cs="Arial"/>
                <w:color w:val="000000"/>
                <w:szCs w:val="22"/>
              </w:rPr>
              <w:t>Information verified and subscription set-up</w:t>
            </w:r>
          </w:p>
        </w:tc>
      </w:tr>
      <w:tr w:rsidR="00534199" w:rsidRPr="007C20FA" w14:paraId="229D1C44" w14:textId="77777777" w:rsidTr="000A70F7">
        <w:trPr>
          <w:trHeight w:val="255"/>
          <w:jc w:val="center"/>
        </w:trPr>
        <w:tc>
          <w:tcPr>
            <w:tcW w:w="2546" w:type="dxa"/>
            <w:vMerge/>
            <w:shd w:val="clear" w:color="auto" w:fill="D9D9D9" w:themeFill="background1" w:themeFillShade="D9"/>
          </w:tcPr>
          <w:p w14:paraId="5DE74855" w14:textId="77777777" w:rsidR="00534199" w:rsidRPr="007C20FA" w:rsidRDefault="00534199" w:rsidP="00534199">
            <w:pPr>
              <w:rPr>
                <w:rFonts w:cs="Arial"/>
                <w:b/>
                <w:bCs/>
                <w:color w:val="000000"/>
                <w:szCs w:val="22"/>
              </w:rPr>
            </w:pPr>
          </w:p>
        </w:tc>
        <w:tc>
          <w:tcPr>
            <w:tcW w:w="1560" w:type="dxa"/>
            <w:shd w:val="clear" w:color="auto" w:fill="auto"/>
          </w:tcPr>
          <w:p w14:paraId="0CCEDC3E"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76E3F78F" w14:textId="77777777" w:rsidR="00534199" w:rsidRDefault="00534199" w:rsidP="00534199">
            <w:pPr>
              <w:rPr>
                <w:rFonts w:cs="Arial"/>
                <w:color w:val="000000"/>
                <w:szCs w:val="22"/>
              </w:rPr>
            </w:pPr>
            <w:r>
              <w:rPr>
                <w:rFonts w:cs="Arial"/>
                <w:color w:val="000000"/>
                <w:szCs w:val="22"/>
              </w:rPr>
              <w:t>User informed that subscription is set-up</w:t>
            </w:r>
          </w:p>
        </w:tc>
      </w:tr>
      <w:tr w:rsidR="00534199" w:rsidRPr="007C20FA" w14:paraId="0DCD43AA" w14:textId="77777777" w:rsidTr="000A70F7">
        <w:trPr>
          <w:trHeight w:val="255"/>
          <w:jc w:val="center"/>
        </w:trPr>
        <w:tc>
          <w:tcPr>
            <w:tcW w:w="2546" w:type="dxa"/>
            <w:shd w:val="clear" w:color="auto" w:fill="D9D9D9" w:themeFill="background1" w:themeFillShade="D9"/>
          </w:tcPr>
          <w:p w14:paraId="0052252A"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6A68622B" w14:textId="77777777" w:rsidR="00534199" w:rsidRDefault="00534199" w:rsidP="00534199">
            <w:pPr>
              <w:rPr>
                <w:rFonts w:cs="Arial"/>
                <w:color w:val="000000"/>
                <w:szCs w:val="22"/>
              </w:rPr>
            </w:pPr>
          </w:p>
        </w:tc>
        <w:tc>
          <w:tcPr>
            <w:tcW w:w="6208" w:type="dxa"/>
            <w:shd w:val="clear" w:color="auto" w:fill="auto"/>
          </w:tcPr>
          <w:p w14:paraId="418B0861" w14:textId="77777777" w:rsidR="00534199" w:rsidRDefault="00534199" w:rsidP="00534199">
            <w:pPr>
              <w:rPr>
                <w:rFonts w:cs="Arial"/>
                <w:color w:val="000000"/>
                <w:szCs w:val="22"/>
              </w:rPr>
            </w:pPr>
            <w:r>
              <w:rPr>
                <w:rFonts w:cs="Arial"/>
                <w:color w:val="000000"/>
                <w:szCs w:val="22"/>
              </w:rPr>
              <w:t>No subscription</w:t>
            </w:r>
          </w:p>
        </w:tc>
      </w:tr>
      <w:tr w:rsidR="00534199" w:rsidRPr="007C20FA" w14:paraId="3A705C92" w14:textId="77777777" w:rsidTr="000A70F7">
        <w:trPr>
          <w:trHeight w:val="255"/>
          <w:jc w:val="center"/>
        </w:trPr>
        <w:tc>
          <w:tcPr>
            <w:tcW w:w="2546" w:type="dxa"/>
            <w:vMerge w:val="restart"/>
            <w:shd w:val="clear" w:color="auto" w:fill="D9D9D9" w:themeFill="background1" w:themeFillShade="D9"/>
          </w:tcPr>
          <w:p w14:paraId="16A97CBE"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7F235066"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08D04EEC" w14:textId="77777777" w:rsidR="00534199" w:rsidRDefault="00534199" w:rsidP="00534199">
            <w:pPr>
              <w:rPr>
                <w:rFonts w:cs="Arial"/>
                <w:color w:val="000000"/>
                <w:szCs w:val="22"/>
              </w:rPr>
            </w:pPr>
            <w:r>
              <w:rPr>
                <w:rFonts w:cs="Arial"/>
                <w:color w:val="000000"/>
                <w:szCs w:val="22"/>
              </w:rPr>
              <w:t>User attempts to use feature</w:t>
            </w:r>
          </w:p>
        </w:tc>
      </w:tr>
      <w:tr w:rsidR="00534199" w:rsidRPr="007C20FA" w14:paraId="7427D562" w14:textId="77777777" w:rsidTr="000A70F7">
        <w:trPr>
          <w:trHeight w:val="255"/>
          <w:jc w:val="center"/>
        </w:trPr>
        <w:tc>
          <w:tcPr>
            <w:tcW w:w="2546" w:type="dxa"/>
            <w:vMerge/>
            <w:shd w:val="clear" w:color="auto" w:fill="D9D9D9" w:themeFill="background1" w:themeFillShade="D9"/>
          </w:tcPr>
          <w:p w14:paraId="039C26A8" w14:textId="77777777" w:rsidR="00534199" w:rsidRDefault="00534199" w:rsidP="00534199">
            <w:pPr>
              <w:rPr>
                <w:rFonts w:cs="Arial"/>
                <w:b/>
                <w:bCs/>
                <w:color w:val="000000"/>
                <w:szCs w:val="22"/>
              </w:rPr>
            </w:pPr>
          </w:p>
        </w:tc>
        <w:tc>
          <w:tcPr>
            <w:tcW w:w="1560" w:type="dxa"/>
            <w:shd w:val="clear" w:color="auto" w:fill="auto"/>
          </w:tcPr>
          <w:p w14:paraId="1883B7CD"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102EF2DE" w14:textId="77777777" w:rsidR="00534199" w:rsidRDefault="00534199" w:rsidP="00534199">
            <w:pPr>
              <w:rPr>
                <w:rFonts w:cs="Arial"/>
                <w:color w:val="000000"/>
                <w:szCs w:val="22"/>
              </w:rPr>
            </w:pPr>
            <w:r>
              <w:rPr>
                <w:rFonts w:cs="Arial"/>
                <w:color w:val="000000"/>
                <w:szCs w:val="22"/>
              </w:rPr>
              <w:t>Feature detects no subscription</w:t>
            </w:r>
          </w:p>
        </w:tc>
      </w:tr>
      <w:tr w:rsidR="00534199" w:rsidRPr="007C20FA" w14:paraId="6E0FC617" w14:textId="77777777" w:rsidTr="000A70F7">
        <w:trPr>
          <w:trHeight w:val="255"/>
          <w:jc w:val="center"/>
        </w:trPr>
        <w:tc>
          <w:tcPr>
            <w:tcW w:w="2546" w:type="dxa"/>
            <w:vMerge/>
            <w:shd w:val="clear" w:color="auto" w:fill="D9D9D9" w:themeFill="background1" w:themeFillShade="D9"/>
          </w:tcPr>
          <w:p w14:paraId="37320D48" w14:textId="77777777" w:rsidR="00534199" w:rsidRDefault="00534199" w:rsidP="00534199">
            <w:pPr>
              <w:rPr>
                <w:rFonts w:cs="Arial"/>
                <w:b/>
                <w:bCs/>
                <w:color w:val="000000"/>
                <w:szCs w:val="22"/>
              </w:rPr>
            </w:pPr>
          </w:p>
        </w:tc>
        <w:tc>
          <w:tcPr>
            <w:tcW w:w="1560" w:type="dxa"/>
            <w:shd w:val="clear" w:color="auto" w:fill="auto"/>
          </w:tcPr>
          <w:p w14:paraId="16346697"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735063C1" w14:textId="77777777" w:rsidR="00534199" w:rsidRDefault="00534199" w:rsidP="00534199">
            <w:pPr>
              <w:rPr>
                <w:rFonts w:cs="Arial"/>
                <w:color w:val="000000"/>
                <w:szCs w:val="22"/>
              </w:rPr>
            </w:pPr>
            <w:r>
              <w:rPr>
                <w:rFonts w:cs="Arial"/>
                <w:color w:val="000000"/>
                <w:szCs w:val="22"/>
              </w:rPr>
              <w:t>Message to user "No valid subscrption - to subscribe TBE"</w:t>
            </w:r>
          </w:p>
        </w:tc>
      </w:tr>
      <w:tr w:rsidR="00534199" w:rsidRPr="007C20FA" w14:paraId="62EFFAE1" w14:textId="77777777" w:rsidTr="000A70F7">
        <w:trPr>
          <w:trHeight w:val="255"/>
          <w:jc w:val="center"/>
        </w:trPr>
        <w:tc>
          <w:tcPr>
            <w:tcW w:w="2546" w:type="dxa"/>
            <w:vMerge w:val="restart"/>
            <w:shd w:val="clear" w:color="auto" w:fill="D9D9D9" w:themeFill="background1" w:themeFillShade="D9"/>
          </w:tcPr>
          <w:p w14:paraId="6E2F5E9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2A4D630F"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5DE0EF0" w14:textId="77777777" w:rsidR="00534199" w:rsidRDefault="00534199" w:rsidP="00534199">
            <w:pPr>
              <w:rPr>
                <w:rFonts w:cs="Arial"/>
                <w:color w:val="000000"/>
                <w:szCs w:val="22"/>
              </w:rPr>
            </w:pPr>
            <w:r>
              <w:rPr>
                <w:rFonts w:cs="Arial"/>
                <w:color w:val="000000"/>
                <w:szCs w:val="22"/>
              </w:rPr>
              <w:t>Subscription enabled</w:t>
            </w:r>
          </w:p>
        </w:tc>
      </w:tr>
    </w:tbl>
    <w:p w14:paraId="2B7886F2" w14:textId="77777777" w:rsidR="009F1DBF" w:rsidRDefault="009F1DBF" w:rsidP="009D2039"/>
    <w:p w14:paraId="49DDB965" w14:textId="77777777" w:rsidR="00842150" w:rsidRPr="0017445F" w:rsidRDefault="00842150" w:rsidP="00842150">
      <w:pPr>
        <w:pStyle w:val="REUseCase"/>
        <w:shd w:val="clear" w:color="auto" w:fill="F2F2F2" w:themeFill="background1" w:themeFillShade="F2"/>
      </w:pPr>
      <w:r>
        <w:t>5 Modify sentinel settings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55A34A9A" w14:textId="77777777" w:rsidTr="000A70F7">
        <w:trPr>
          <w:trHeight w:val="255"/>
          <w:jc w:val="center"/>
        </w:trPr>
        <w:tc>
          <w:tcPr>
            <w:tcW w:w="2546" w:type="dxa"/>
            <w:vMerge w:val="restart"/>
            <w:shd w:val="clear" w:color="auto" w:fill="D9D9D9" w:themeFill="background1" w:themeFillShade="D9"/>
            <w:hideMark/>
          </w:tcPr>
          <w:p w14:paraId="5A1E3C78" w14:textId="77777777" w:rsidR="00673483" w:rsidRDefault="00673483" w:rsidP="00673483">
            <w:pPr>
              <w:rPr>
                <w:rFonts w:cs="Arial"/>
                <w:b/>
                <w:bCs/>
                <w:color w:val="000000"/>
                <w:szCs w:val="22"/>
              </w:rPr>
            </w:pPr>
            <w:r w:rsidRPr="007C20FA">
              <w:rPr>
                <w:rFonts w:cs="Arial"/>
                <w:b/>
                <w:bCs/>
                <w:color w:val="000000"/>
                <w:szCs w:val="22"/>
              </w:rPr>
              <w:t>Actors</w:t>
            </w:r>
          </w:p>
          <w:p w14:paraId="5502AD32" w14:textId="77777777" w:rsidR="00673483" w:rsidRPr="00C46391" w:rsidRDefault="00673483" w:rsidP="00673483">
            <w:pPr>
              <w:rPr>
                <w:rFonts w:cs="Arial"/>
                <w:color w:val="000000"/>
                <w:szCs w:val="22"/>
              </w:rPr>
            </w:pPr>
          </w:p>
        </w:tc>
        <w:tc>
          <w:tcPr>
            <w:tcW w:w="1560" w:type="dxa"/>
            <w:shd w:val="clear" w:color="auto" w:fill="auto"/>
          </w:tcPr>
          <w:p w14:paraId="62BB3CB1" w14:textId="77777777" w:rsidR="00673483" w:rsidRDefault="00673483" w:rsidP="00673483">
            <w:r>
              <w:t>Primary</w:t>
            </w:r>
          </w:p>
        </w:tc>
        <w:tc>
          <w:tcPr>
            <w:tcW w:w="6208" w:type="dxa"/>
            <w:shd w:val="clear" w:color="auto" w:fill="auto"/>
          </w:tcPr>
          <w:p w14:paraId="441430DC" w14:textId="77777777" w:rsidR="00673483" w:rsidRDefault="00673483" w:rsidP="00673483">
            <w:pPr>
              <w:rPr>
                <w:rFonts w:cs="Arial"/>
                <w:color w:val="C0504D" w:themeColor="accent2"/>
                <w:szCs w:val="22"/>
              </w:rPr>
            </w:pPr>
            <w:r w:rsidRPr="00240914">
              <w:t>Phone app</w:t>
            </w:r>
            <w:r w:rsidRPr="004A20FB">
              <w:rPr>
                <w:rFonts w:cs="Arial"/>
                <w:color w:val="C0504D" w:themeColor="accent2"/>
                <w:szCs w:val="22"/>
              </w:rPr>
              <w:t xml:space="preserve"> </w:t>
            </w:r>
          </w:p>
        </w:tc>
      </w:tr>
      <w:tr w:rsidR="00673483" w:rsidRPr="007C20FA" w14:paraId="2A189950" w14:textId="77777777" w:rsidTr="000A70F7">
        <w:trPr>
          <w:trHeight w:val="255"/>
          <w:jc w:val="center"/>
        </w:trPr>
        <w:tc>
          <w:tcPr>
            <w:tcW w:w="2546" w:type="dxa"/>
            <w:vMerge/>
            <w:shd w:val="clear" w:color="auto" w:fill="D9D9D9" w:themeFill="background1" w:themeFillShade="D9"/>
          </w:tcPr>
          <w:p w14:paraId="7471D840" w14:textId="77777777" w:rsidR="00673483" w:rsidRPr="007C20FA" w:rsidRDefault="00673483" w:rsidP="00673483">
            <w:pPr>
              <w:rPr>
                <w:rFonts w:cs="Arial"/>
                <w:b/>
                <w:bCs/>
                <w:color w:val="000000"/>
                <w:szCs w:val="22"/>
              </w:rPr>
            </w:pPr>
          </w:p>
        </w:tc>
        <w:tc>
          <w:tcPr>
            <w:tcW w:w="1560" w:type="dxa"/>
            <w:shd w:val="clear" w:color="auto" w:fill="auto"/>
          </w:tcPr>
          <w:p w14:paraId="4E81F514"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6AA3D468" w14:textId="77777777" w:rsidR="00673483" w:rsidRDefault="00673483" w:rsidP="00673483">
            <w:pPr>
              <w:rPr>
                <w:rFonts w:cs="Arial"/>
                <w:color w:val="000000"/>
                <w:szCs w:val="22"/>
              </w:rPr>
            </w:pPr>
            <w:r w:rsidRPr="00240914">
              <w:rPr>
                <w:rFonts w:cs="Arial"/>
                <w:szCs w:val="22"/>
              </w:rPr>
              <w:t>User</w:t>
            </w:r>
          </w:p>
        </w:tc>
      </w:tr>
      <w:tr w:rsidR="00534199" w:rsidRPr="007C20FA" w14:paraId="0636D731" w14:textId="77777777" w:rsidTr="000A70F7">
        <w:trPr>
          <w:trHeight w:val="255"/>
          <w:jc w:val="center"/>
        </w:trPr>
        <w:tc>
          <w:tcPr>
            <w:tcW w:w="2546" w:type="dxa"/>
            <w:shd w:val="clear" w:color="auto" w:fill="D9D9D9" w:themeFill="background1" w:themeFillShade="D9"/>
          </w:tcPr>
          <w:p w14:paraId="0CBE4B63"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7B5EC6B7" w14:textId="77777777" w:rsidR="00534199" w:rsidRDefault="00534199" w:rsidP="00534199">
            <w:pPr>
              <w:rPr>
                <w:rFonts w:cs="Arial"/>
                <w:color w:val="000000"/>
                <w:szCs w:val="22"/>
              </w:rPr>
            </w:pPr>
          </w:p>
        </w:tc>
        <w:tc>
          <w:tcPr>
            <w:tcW w:w="6208" w:type="dxa"/>
            <w:shd w:val="clear" w:color="auto" w:fill="auto"/>
          </w:tcPr>
          <w:p w14:paraId="7DFA4BB2" w14:textId="77777777" w:rsidR="00534199" w:rsidRDefault="00534199" w:rsidP="00534199">
            <w:pPr>
              <w:rPr>
                <w:rFonts w:cs="Arial"/>
                <w:color w:val="000000"/>
                <w:szCs w:val="22"/>
              </w:rPr>
            </w:pPr>
            <w:r>
              <w:rPr>
                <w:rFonts w:cs="Arial"/>
                <w:color w:val="000000"/>
                <w:szCs w:val="22"/>
              </w:rPr>
              <w:t>Sentinel</w:t>
            </w:r>
          </w:p>
        </w:tc>
      </w:tr>
      <w:tr w:rsidR="00534199" w:rsidRPr="007C20FA" w14:paraId="64B55ACD" w14:textId="77777777" w:rsidTr="000A70F7">
        <w:trPr>
          <w:trHeight w:val="255"/>
          <w:jc w:val="center"/>
        </w:trPr>
        <w:tc>
          <w:tcPr>
            <w:tcW w:w="2546" w:type="dxa"/>
            <w:shd w:val="clear" w:color="auto" w:fill="D9D9D9" w:themeFill="background1" w:themeFillShade="D9"/>
            <w:hideMark/>
          </w:tcPr>
          <w:p w14:paraId="00EA1918"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2FD15A3A" w14:textId="77777777" w:rsidR="00534199" w:rsidRPr="007C20FA" w:rsidRDefault="00534199" w:rsidP="00534199">
            <w:pPr>
              <w:rPr>
                <w:rFonts w:cs="Arial"/>
                <w:color w:val="000000"/>
                <w:szCs w:val="22"/>
              </w:rPr>
            </w:pPr>
          </w:p>
        </w:tc>
        <w:tc>
          <w:tcPr>
            <w:tcW w:w="6208" w:type="dxa"/>
            <w:shd w:val="clear" w:color="auto" w:fill="auto"/>
          </w:tcPr>
          <w:p w14:paraId="0D7F38DE" w14:textId="77777777" w:rsidR="006C4613" w:rsidRDefault="006C4613"/>
        </w:tc>
      </w:tr>
      <w:tr w:rsidR="00534199" w:rsidRPr="007C20FA" w14:paraId="4742AFDA" w14:textId="77777777" w:rsidTr="000A70F7">
        <w:trPr>
          <w:trHeight w:val="20"/>
          <w:jc w:val="center"/>
        </w:trPr>
        <w:tc>
          <w:tcPr>
            <w:tcW w:w="2546" w:type="dxa"/>
            <w:vMerge w:val="restart"/>
            <w:shd w:val="clear" w:color="auto" w:fill="D9D9D9" w:themeFill="background1" w:themeFillShade="D9"/>
            <w:hideMark/>
          </w:tcPr>
          <w:p w14:paraId="1C694ADF"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0E6A0776"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14ACE10F" w14:textId="77777777" w:rsidR="00534199" w:rsidRDefault="00534199" w:rsidP="00534199">
            <w:pPr>
              <w:rPr>
                <w:rFonts w:cs="Arial"/>
                <w:color w:val="000000"/>
                <w:szCs w:val="22"/>
              </w:rPr>
            </w:pPr>
            <w:r>
              <w:rPr>
                <w:rFonts w:cs="Arial"/>
                <w:color w:val="000000"/>
                <w:szCs w:val="22"/>
              </w:rPr>
              <w:t>Vehicle power on and feature enabled. Vehicle is in ignition OFF condition.</w:t>
            </w:r>
          </w:p>
        </w:tc>
      </w:tr>
      <w:tr w:rsidR="00534199" w:rsidRPr="007C20FA" w14:paraId="480D72E4" w14:textId="77777777" w:rsidTr="000A70F7">
        <w:trPr>
          <w:trHeight w:val="20"/>
          <w:jc w:val="center"/>
        </w:trPr>
        <w:tc>
          <w:tcPr>
            <w:tcW w:w="2546" w:type="dxa"/>
            <w:vMerge w:val="restart"/>
            <w:shd w:val="clear" w:color="auto" w:fill="D9D9D9" w:themeFill="background1" w:themeFillShade="D9"/>
          </w:tcPr>
          <w:p w14:paraId="646108E6"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799F3D10"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6CF68306" w14:textId="77777777" w:rsidR="00534199" w:rsidRDefault="00534199" w:rsidP="00534199">
            <w:pPr>
              <w:rPr>
                <w:rFonts w:cs="Arial"/>
                <w:color w:val="000000"/>
                <w:szCs w:val="22"/>
              </w:rPr>
            </w:pPr>
            <w:r>
              <w:rPr>
                <w:rFonts w:cs="Arial"/>
                <w:color w:val="000000"/>
                <w:szCs w:val="22"/>
              </w:rPr>
              <w:t>Input from driver via vehicle or mobile HMI</w:t>
            </w:r>
          </w:p>
        </w:tc>
      </w:tr>
      <w:tr w:rsidR="00534199" w:rsidRPr="007C20FA" w14:paraId="5160A240" w14:textId="77777777" w:rsidTr="000A70F7">
        <w:trPr>
          <w:trHeight w:val="20"/>
          <w:jc w:val="center"/>
        </w:trPr>
        <w:tc>
          <w:tcPr>
            <w:tcW w:w="2546" w:type="dxa"/>
            <w:shd w:val="clear" w:color="auto" w:fill="D9D9D9" w:themeFill="background1" w:themeFillShade="D9"/>
          </w:tcPr>
          <w:p w14:paraId="46FD7C74"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059C5000" w14:textId="77777777" w:rsidR="00534199" w:rsidRDefault="00534199" w:rsidP="00534199">
            <w:pPr>
              <w:rPr>
                <w:rFonts w:cs="Arial"/>
                <w:color w:val="000000"/>
                <w:szCs w:val="22"/>
              </w:rPr>
            </w:pPr>
          </w:p>
        </w:tc>
        <w:tc>
          <w:tcPr>
            <w:tcW w:w="6208" w:type="dxa"/>
            <w:shd w:val="clear" w:color="auto" w:fill="auto"/>
          </w:tcPr>
          <w:p w14:paraId="58B5CC04" w14:textId="77777777" w:rsidR="00534199" w:rsidRDefault="00534199" w:rsidP="00534199">
            <w:pPr>
              <w:rPr>
                <w:rFonts w:cs="Arial"/>
                <w:color w:val="000000"/>
                <w:szCs w:val="22"/>
              </w:rPr>
            </w:pPr>
            <w:r>
              <w:rPr>
                <w:rFonts w:cs="Arial"/>
                <w:color w:val="000000"/>
                <w:szCs w:val="22"/>
              </w:rPr>
              <w:t>Modify Sentinel Settings</w:t>
            </w:r>
          </w:p>
        </w:tc>
      </w:tr>
      <w:tr w:rsidR="00534199" w:rsidRPr="007C20FA" w14:paraId="0DA5674A" w14:textId="77777777" w:rsidTr="000A70F7">
        <w:trPr>
          <w:trHeight w:val="255"/>
          <w:jc w:val="center"/>
        </w:trPr>
        <w:tc>
          <w:tcPr>
            <w:tcW w:w="2546" w:type="dxa"/>
            <w:vMerge w:val="restart"/>
            <w:shd w:val="clear" w:color="auto" w:fill="D9D9D9" w:themeFill="background1" w:themeFillShade="D9"/>
          </w:tcPr>
          <w:p w14:paraId="033D4134"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5FFB1419"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3E3EE35E" w14:textId="77777777" w:rsidR="00534199" w:rsidRDefault="00534199" w:rsidP="00534199">
            <w:pPr>
              <w:rPr>
                <w:rFonts w:cs="Arial"/>
                <w:color w:val="000000"/>
                <w:szCs w:val="22"/>
              </w:rPr>
            </w:pPr>
            <w:r>
              <w:rPr>
                <w:rFonts w:cs="Arial"/>
                <w:color w:val="000000"/>
                <w:szCs w:val="22"/>
              </w:rPr>
              <w:t xml:space="preserve">User changes feature parameter settings.  New settings stored.User activates the sentinel feature on ford pass app. </w:t>
            </w:r>
          </w:p>
        </w:tc>
      </w:tr>
      <w:tr w:rsidR="00534199" w:rsidRPr="007C20FA" w14:paraId="01708BBB" w14:textId="77777777" w:rsidTr="000A70F7">
        <w:trPr>
          <w:trHeight w:val="255"/>
          <w:jc w:val="center"/>
        </w:trPr>
        <w:tc>
          <w:tcPr>
            <w:tcW w:w="2546" w:type="dxa"/>
            <w:vMerge/>
            <w:shd w:val="clear" w:color="auto" w:fill="D9D9D9" w:themeFill="background1" w:themeFillShade="D9"/>
          </w:tcPr>
          <w:p w14:paraId="1D784911" w14:textId="77777777" w:rsidR="00534199" w:rsidRPr="007C20FA" w:rsidRDefault="00534199" w:rsidP="00534199">
            <w:pPr>
              <w:rPr>
                <w:rFonts w:cs="Arial"/>
                <w:b/>
                <w:bCs/>
                <w:color w:val="000000"/>
                <w:szCs w:val="22"/>
              </w:rPr>
            </w:pPr>
          </w:p>
        </w:tc>
        <w:tc>
          <w:tcPr>
            <w:tcW w:w="1560" w:type="dxa"/>
            <w:shd w:val="clear" w:color="auto" w:fill="auto"/>
          </w:tcPr>
          <w:p w14:paraId="2A97DA1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1E96275B" w14:textId="77777777" w:rsidR="00534199" w:rsidRDefault="00534199" w:rsidP="00534199">
            <w:pPr>
              <w:rPr>
                <w:rFonts w:cs="Arial"/>
                <w:color w:val="000000"/>
                <w:szCs w:val="22"/>
              </w:rPr>
            </w:pPr>
            <w:r>
              <w:rPr>
                <w:rFonts w:cs="Arial"/>
                <w:color w:val="000000"/>
                <w:szCs w:val="22"/>
              </w:rPr>
              <w:t>This information from the app is conveyed to the TCU to ensure the activation of the feature.</w:t>
            </w:r>
          </w:p>
        </w:tc>
      </w:tr>
      <w:tr w:rsidR="00534199" w:rsidRPr="007C20FA" w14:paraId="66166504" w14:textId="77777777" w:rsidTr="000A70F7">
        <w:trPr>
          <w:trHeight w:val="255"/>
          <w:jc w:val="center"/>
        </w:trPr>
        <w:tc>
          <w:tcPr>
            <w:tcW w:w="2546" w:type="dxa"/>
            <w:vMerge w:val="restart"/>
            <w:shd w:val="clear" w:color="auto" w:fill="D9D9D9" w:themeFill="background1" w:themeFillShade="D9"/>
          </w:tcPr>
          <w:p w14:paraId="55AD24DA"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6E6BA792"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33087251" w14:textId="77777777" w:rsidR="00534199" w:rsidRDefault="00534199" w:rsidP="00534199">
            <w:pPr>
              <w:rPr>
                <w:rFonts w:cs="Arial"/>
                <w:color w:val="000000"/>
                <w:szCs w:val="22"/>
              </w:rPr>
            </w:pPr>
            <w:r>
              <w:rPr>
                <w:rFonts w:cs="Arial"/>
                <w:color w:val="000000"/>
                <w:szCs w:val="22"/>
              </w:rPr>
              <w:t>Feature parameter settings updated. User can receive notification from phone.</w:t>
            </w:r>
          </w:p>
        </w:tc>
      </w:tr>
    </w:tbl>
    <w:p w14:paraId="042E3142" w14:textId="77777777" w:rsidR="009F1DBF" w:rsidRDefault="009F1DBF" w:rsidP="009D2039"/>
    <w:p w14:paraId="7B246C8B" w14:textId="77777777" w:rsidR="00842150" w:rsidRPr="0017445F" w:rsidRDefault="00842150" w:rsidP="00842150">
      <w:pPr>
        <w:pStyle w:val="REUseCase"/>
        <w:shd w:val="clear" w:color="auto" w:fill="F2F2F2" w:themeFill="background1" w:themeFillShade="F2"/>
      </w:pPr>
      <w:r>
        <w:t>5 Perform utility operations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6466FEB2" w14:textId="77777777" w:rsidTr="000A70F7">
        <w:trPr>
          <w:trHeight w:val="255"/>
          <w:jc w:val="center"/>
        </w:trPr>
        <w:tc>
          <w:tcPr>
            <w:tcW w:w="2546" w:type="dxa"/>
            <w:vMerge w:val="restart"/>
            <w:shd w:val="clear" w:color="auto" w:fill="D9D9D9" w:themeFill="background1" w:themeFillShade="D9"/>
            <w:hideMark/>
          </w:tcPr>
          <w:p w14:paraId="3F64F9D8" w14:textId="77777777" w:rsidR="00673483" w:rsidRDefault="00673483" w:rsidP="00673483">
            <w:pPr>
              <w:rPr>
                <w:rFonts w:cs="Arial"/>
                <w:b/>
                <w:bCs/>
                <w:color w:val="000000"/>
                <w:szCs w:val="22"/>
              </w:rPr>
            </w:pPr>
            <w:r w:rsidRPr="007C20FA">
              <w:rPr>
                <w:rFonts w:cs="Arial"/>
                <w:b/>
                <w:bCs/>
                <w:color w:val="000000"/>
                <w:szCs w:val="22"/>
              </w:rPr>
              <w:t>Actors</w:t>
            </w:r>
          </w:p>
          <w:p w14:paraId="1FD1BC4C" w14:textId="77777777" w:rsidR="00673483" w:rsidRPr="00C46391" w:rsidRDefault="00673483" w:rsidP="00673483">
            <w:pPr>
              <w:rPr>
                <w:rFonts w:cs="Arial"/>
                <w:color w:val="000000"/>
                <w:szCs w:val="22"/>
              </w:rPr>
            </w:pPr>
          </w:p>
        </w:tc>
        <w:tc>
          <w:tcPr>
            <w:tcW w:w="1560" w:type="dxa"/>
            <w:shd w:val="clear" w:color="auto" w:fill="auto"/>
          </w:tcPr>
          <w:p w14:paraId="4C316781" w14:textId="77777777" w:rsidR="00673483" w:rsidRDefault="00673483" w:rsidP="00673483">
            <w:r>
              <w:t>Primary</w:t>
            </w:r>
          </w:p>
        </w:tc>
        <w:tc>
          <w:tcPr>
            <w:tcW w:w="6208" w:type="dxa"/>
            <w:shd w:val="clear" w:color="auto" w:fill="auto"/>
          </w:tcPr>
          <w:p w14:paraId="1E5CAD09"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1D5DDE82" w14:textId="77777777" w:rsidTr="000A70F7">
        <w:trPr>
          <w:trHeight w:val="255"/>
          <w:jc w:val="center"/>
        </w:trPr>
        <w:tc>
          <w:tcPr>
            <w:tcW w:w="2546" w:type="dxa"/>
            <w:vMerge/>
            <w:shd w:val="clear" w:color="auto" w:fill="D9D9D9" w:themeFill="background1" w:themeFillShade="D9"/>
          </w:tcPr>
          <w:p w14:paraId="5E45D6FE" w14:textId="77777777" w:rsidR="00673483" w:rsidRPr="007C20FA" w:rsidRDefault="00673483" w:rsidP="00673483">
            <w:pPr>
              <w:rPr>
                <w:rFonts w:cs="Arial"/>
                <w:b/>
                <w:bCs/>
                <w:color w:val="000000"/>
                <w:szCs w:val="22"/>
              </w:rPr>
            </w:pPr>
          </w:p>
        </w:tc>
        <w:tc>
          <w:tcPr>
            <w:tcW w:w="1560" w:type="dxa"/>
            <w:shd w:val="clear" w:color="auto" w:fill="auto"/>
          </w:tcPr>
          <w:p w14:paraId="3855B06E"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A5E43DA" w14:textId="77777777" w:rsidR="006C4613" w:rsidRDefault="006C4613"/>
        </w:tc>
      </w:tr>
      <w:tr w:rsidR="00534199" w:rsidRPr="007C20FA" w14:paraId="15D8543A" w14:textId="77777777" w:rsidTr="000A70F7">
        <w:trPr>
          <w:trHeight w:val="255"/>
          <w:jc w:val="center"/>
        </w:trPr>
        <w:tc>
          <w:tcPr>
            <w:tcW w:w="2546" w:type="dxa"/>
            <w:shd w:val="clear" w:color="auto" w:fill="D9D9D9" w:themeFill="background1" w:themeFillShade="D9"/>
          </w:tcPr>
          <w:p w14:paraId="352DF2AD" w14:textId="77777777" w:rsidR="00534199" w:rsidRDefault="00534199" w:rsidP="00534199">
            <w:pPr>
              <w:rPr>
                <w:rFonts w:cs="Arial"/>
                <w:b/>
                <w:color w:val="000000"/>
                <w:szCs w:val="22"/>
              </w:rPr>
            </w:pPr>
            <w:r w:rsidRPr="00F851D0">
              <w:rPr>
                <w:rFonts w:cs="Arial"/>
                <w:b/>
                <w:color w:val="000000"/>
                <w:szCs w:val="22"/>
              </w:rPr>
              <w:lastRenderedPageBreak/>
              <w:t>Subject</w:t>
            </w:r>
          </w:p>
        </w:tc>
        <w:tc>
          <w:tcPr>
            <w:tcW w:w="1560" w:type="dxa"/>
            <w:shd w:val="clear" w:color="auto" w:fill="auto"/>
          </w:tcPr>
          <w:p w14:paraId="3EC39B55" w14:textId="77777777" w:rsidR="00534199" w:rsidRDefault="00534199" w:rsidP="00534199">
            <w:pPr>
              <w:rPr>
                <w:rFonts w:cs="Arial"/>
                <w:color w:val="000000"/>
                <w:szCs w:val="22"/>
              </w:rPr>
            </w:pPr>
          </w:p>
        </w:tc>
        <w:tc>
          <w:tcPr>
            <w:tcW w:w="6208" w:type="dxa"/>
            <w:shd w:val="clear" w:color="auto" w:fill="auto"/>
          </w:tcPr>
          <w:p w14:paraId="712AE677" w14:textId="77777777" w:rsidR="00534199" w:rsidRDefault="00534199" w:rsidP="00534199">
            <w:pPr>
              <w:rPr>
                <w:rFonts w:cs="Arial"/>
                <w:color w:val="000000"/>
                <w:szCs w:val="22"/>
              </w:rPr>
            </w:pPr>
            <w:r>
              <w:rPr>
                <w:rFonts w:cs="Arial"/>
                <w:color w:val="000000"/>
                <w:szCs w:val="22"/>
              </w:rPr>
              <w:t>Sentinel</w:t>
            </w:r>
          </w:p>
        </w:tc>
      </w:tr>
      <w:tr w:rsidR="00534199" w:rsidRPr="007C20FA" w14:paraId="51D45D69" w14:textId="77777777" w:rsidTr="000A70F7">
        <w:trPr>
          <w:trHeight w:val="255"/>
          <w:jc w:val="center"/>
        </w:trPr>
        <w:tc>
          <w:tcPr>
            <w:tcW w:w="2546" w:type="dxa"/>
            <w:shd w:val="clear" w:color="auto" w:fill="D9D9D9" w:themeFill="background1" w:themeFillShade="D9"/>
            <w:hideMark/>
          </w:tcPr>
          <w:p w14:paraId="2723E540"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271E9A39" w14:textId="77777777" w:rsidR="00534199" w:rsidRPr="007C20FA" w:rsidRDefault="00534199" w:rsidP="00534199">
            <w:pPr>
              <w:rPr>
                <w:rFonts w:cs="Arial"/>
                <w:color w:val="000000"/>
                <w:szCs w:val="22"/>
              </w:rPr>
            </w:pPr>
          </w:p>
        </w:tc>
        <w:tc>
          <w:tcPr>
            <w:tcW w:w="6208" w:type="dxa"/>
            <w:shd w:val="clear" w:color="auto" w:fill="auto"/>
          </w:tcPr>
          <w:p w14:paraId="5C0F4B9B" w14:textId="77777777" w:rsidR="006C4613" w:rsidRDefault="006C4613"/>
        </w:tc>
      </w:tr>
      <w:tr w:rsidR="00534199" w:rsidRPr="007C20FA" w14:paraId="6FF3BC45" w14:textId="77777777" w:rsidTr="000A70F7">
        <w:trPr>
          <w:trHeight w:val="20"/>
          <w:jc w:val="center"/>
        </w:trPr>
        <w:tc>
          <w:tcPr>
            <w:tcW w:w="2546" w:type="dxa"/>
            <w:vMerge w:val="restart"/>
            <w:shd w:val="clear" w:color="auto" w:fill="D9D9D9" w:themeFill="background1" w:themeFillShade="D9"/>
            <w:hideMark/>
          </w:tcPr>
          <w:p w14:paraId="5B1078C2"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21F58EBC"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6471771F" w14:textId="77777777" w:rsidR="00534199" w:rsidRDefault="00534199" w:rsidP="00534199">
            <w:pPr>
              <w:rPr>
                <w:rFonts w:cs="Arial"/>
                <w:color w:val="000000"/>
                <w:szCs w:val="22"/>
              </w:rPr>
            </w:pPr>
            <w:r>
              <w:rPr>
                <w:rFonts w:cs="Arial"/>
                <w:color w:val="000000"/>
                <w:szCs w:val="22"/>
              </w:rPr>
              <w:t>Sentinel ON</w:t>
            </w:r>
          </w:p>
        </w:tc>
      </w:tr>
      <w:tr w:rsidR="00534199" w:rsidRPr="007C20FA" w14:paraId="04F16364" w14:textId="77777777" w:rsidTr="000A70F7">
        <w:trPr>
          <w:trHeight w:val="20"/>
          <w:jc w:val="center"/>
        </w:trPr>
        <w:tc>
          <w:tcPr>
            <w:tcW w:w="2546" w:type="dxa"/>
            <w:shd w:val="clear" w:color="auto" w:fill="D9D9D9" w:themeFill="background1" w:themeFillShade="D9"/>
          </w:tcPr>
          <w:p w14:paraId="748AA55D"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05F6DC32" w14:textId="77777777" w:rsidR="00534199" w:rsidRDefault="00534199" w:rsidP="00534199">
            <w:pPr>
              <w:rPr>
                <w:rFonts w:cs="Arial"/>
                <w:color w:val="000000"/>
                <w:szCs w:val="22"/>
              </w:rPr>
            </w:pPr>
          </w:p>
        </w:tc>
        <w:tc>
          <w:tcPr>
            <w:tcW w:w="6208" w:type="dxa"/>
            <w:shd w:val="clear" w:color="auto" w:fill="auto"/>
          </w:tcPr>
          <w:p w14:paraId="6A6A23EE" w14:textId="77777777" w:rsidR="00534199" w:rsidRDefault="00534199" w:rsidP="00534199">
            <w:pPr>
              <w:rPr>
                <w:rFonts w:cs="Arial"/>
                <w:color w:val="000000"/>
                <w:szCs w:val="22"/>
              </w:rPr>
            </w:pPr>
            <w:r>
              <w:rPr>
                <w:rFonts w:cs="Arial"/>
                <w:color w:val="000000"/>
                <w:szCs w:val="22"/>
              </w:rPr>
              <w:t>Perform utility operations</w:t>
            </w:r>
          </w:p>
        </w:tc>
      </w:tr>
      <w:tr w:rsidR="00534199" w:rsidRPr="007C20FA" w14:paraId="5A63C9F9" w14:textId="77777777" w:rsidTr="000A70F7">
        <w:trPr>
          <w:trHeight w:val="255"/>
          <w:jc w:val="center"/>
        </w:trPr>
        <w:tc>
          <w:tcPr>
            <w:tcW w:w="2546" w:type="dxa"/>
            <w:vMerge w:val="restart"/>
            <w:shd w:val="clear" w:color="auto" w:fill="D9D9D9" w:themeFill="background1" w:themeFillShade="D9"/>
          </w:tcPr>
          <w:p w14:paraId="3B7EA575"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049E40D7"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462A2896" w14:textId="77777777" w:rsidR="00534199" w:rsidRDefault="00534199" w:rsidP="00534199">
            <w:pPr>
              <w:rPr>
                <w:rFonts w:cs="Arial"/>
                <w:color w:val="000000"/>
                <w:szCs w:val="22"/>
              </w:rPr>
            </w:pPr>
            <w:r>
              <w:rPr>
                <w:rFonts w:cs="Arial"/>
                <w:color w:val="000000"/>
                <w:szCs w:val="22"/>
              </w:rPr>
              <w:t>Inform user of low battery SoC and if feature disabled due to low battery SoC</w:t>
            </w:r>
          </w:p>
        </w:tc>
      </w:tr>
      <w:tr w:rsidR="00534199" w:rsidRPr="007C20FA" w14:paraId="6EB345B0" w14:textId="77777777" w:rsidTr="000A70F7">
        <w:trPr>
          <w:trHeight w:val="255"/>
          <w:jc w:val="center"/>
        </w:trPr>
        <w:tc>
          <w:tcPr>
            <w:tcW w:w="2546" w:type="dxa"/>
            <w:vMerge/>
            <w:shd w:val="clear" w:color="auto" w:fill="D9D9D9" w:themeFill="background1" w:themeFillShade="D9"/>
          </w:tcPr>
          <w:p w14:paraId="41483A3C" w14:textId="77777777" w:rsidR="00534199" w:rsidRPr="007C20FA" w:rsidRDefault="00534199" w:rsidP="00534199">
            <w:pPr>
              <w:rPr>
                <w:rFonts w:cs="Arial"/>
                <w:b/>
                <w:bCs/>
                <w:color w:val="000000"/>
                <w:szCs w:val="22"/>
              </w:rPr>
            </w:pPr>
          </w:p>
        </w:tc>
        <w:tc>
          <w:tcPr>
            <w:tcW w:w="1560" w:type="dxa"/>
            <w:shd w:val="clear" w:color="auto" w:fill="auto"/>
          </w:tcPr>
          <w:p w14:paraId="0AEEF567"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0C492F96" w14:textId="77777777" w:rsidR="00534199" w:rsidRDefault="00534199" w:rsidP="00534199">
            <w:pPr>
              <w:rPr>
                <w:rFonts w:cs="Arial"/>
                <w:color w:val="000000"/>
                <w:szCs w:val="22"/>
              </w:rPr>
            </w:pPr>
            <w:r>
              <w:rPr>
                <w:rFonts w:cs="Arial"/>
                <w:color w:val="000000"/>
                <w:szCs w:val="22"/>
              </w:rPr>
              <w:t>Detect vehicle parked and inform user to install USB memory device</w:t>
            </w:r>
          </w:p>
        </w:tc>
      </w:tr>
      <w:tr w:rsidR="00534199" w:rsidRPr="007C20FA" w14:paraId="0AAE6B2E" w14:textId="77777777" w:rsidTr="000A70F7">
        <w:trPr>
          <w:trHeight w:val="255"/>
          <w:jc w:val="center"/>
        </w:trPr>
        <w:tc>
          <w:tcPr>
            <w:tcW w:w="2546" w:type="dxa"/>
            <w:vMerge/>
            <w:shd w:val="clear" w:color="auto" w:fill="D9D9D9" w:themeFill="background1" w:themeFillShade="D9"/>
          </w:tcPr>
          <w:p w14:paraId="6E85539E" w14:textId="77777777" w:rsidR="00534199" w:rsidRPr="007C20FA" w:rsidRDefault="00534199" w:rsidP="00534199">
            <w:pPr>
              <w:rPr>
                <w:rFonts w:cs="Arial"/>
                <w:b/>
                <w:bCs/>
                <w:color w:val="000000"/>
                <w:szCs w:val="22"/>
              </w:rPr>
            </w:pPr>
          </w:p>
        </w:tc>
        <w:tc>
          <w:tcPr>
            <w:tcW w:w="1560" w:type="dxa"/>
            <w:shd w:val="clear" w:color="auto" w:fill="auto"/>
          </w:tcPr>
          <w:p w14:paraId="0BE5B6C8"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06A1DD2B" w14:textId="77777777" w:rsidR="00534199" w:rsidRDefault="00534199" w:rsidP="00534199">
            <w:pPr>
              <w:rPr>
                <w:rFonts w:cs="Arial"/>
                <w:color w:val="000000"/>
                <w:szCs w:val="22"/>
              </w:rPr>
            </w:pPr>
            <w:r>
              <w:rPr>
                <w:rFonts w:cs="Arial"/>
                <w:color w:val="000000"/>
                <w:szCs w:val="22"/>
              </w:rPr>
              <w:t>Feature to operate in Ignition OFF mode</w:t>
            </w:r>
          </w:p>
        </w:tc>
      </w:tr>
      <w:tr w:rsidR="00534199" w:rsidRPr="007C20FA" w14:paraId="2C2770B8" w14:textId="77777777" w:rsidTr="000A70F7">
        <w:trPr>
          <w:trHeight w:val="255"/>
          <w:jc w:val="center"/>
        </w:trPr>
        <w:tc>
          <w:tcPr>
            <w:tcW w:w="2546" w:type="dxa"/>
            <w:vMerge/>
            <w:shd w:val="clear" w:color="auto" w:fill="D9D9D9" w:themeFill="background1" w:themeFillShade="D9"/>
          </w:tcPr>
          <w:p w14:paraId="60526BCC" w14:textId="77777777" w:rsidR="00534199" w:rsidRPr="007C20FA" w:rsidRDefault="00534199" w:rsidP="00534199">
            <w:pPr>
              <w:rPr>
                <w:rFonts w:cs="Arial"/>
                <w:b/>
                <w:bCs/>
                <w:color w:val="000000"/>
                <w:szCs w:val="22"/>
              </w:rPr>
            </w:pPr>
          </w:p>
        </w:tc>
        <w:tc>
          <w:tcPr>
            <w:tcW w:w="1560" w:type="dxa"/>
            <w:shd w:val="clear" w:color="auto" w:fill="auto"/>
          </w:tcPr>
          <w:p w14:paraId="54FE51C4"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3B93B22E" w14:textId="77777777" w:rsidR="00534199" w:rsidRDefault="00534199" w:rsidP="00534199">
            <w:pPr>
              <w:rPr>
                <w:rFonts w:cs="Arial"/>
                <w:color w:val="000000"/>
                <w:szCs w:val="22"/>
              </w:rPr>
            </w:pPr>
            <w:r>
              <w:rPr>
                <w:rFonts w:cs="Arial"/>
                <w:color w:val="000000"/>
                <w:szCs w:val="22"/>
              </w:rPr>
              <w:t>Service Mode to be available</w:t>
            </w:r>
          </w:p>
        </w:tc>
      </w:tr>
      <w:tr w:rsidR="00534199" w:rsidRPr="007C20FA" w14:paraId="6A2D266A" w14:textId="77777777" w:rsidTr="000A70F7">
        <w:trPr>
          <w:trHeight w:val="255"/>
          <w:jc w:val="center"/>
        </w:trPr>
        <w:tc>
          <w:tcPr>
            <w:tcW w:w="2546" w:type="dxa"/>
            <w:vMerge/>
            <w:shd w:val="clear" w:color="auto" w:fill="D9D9D9" w:themeFill="background1" w:themeFillShade="D9"/>
          </w:tcPr>
          <w:p w14:paraId="001C0CCD" w14:textId="77777777" w:rsidR="00534199" w:rsidRPr="007C20FA" w:rsidRDefault="00534199" w:rsidP="00534199">
            <w:pPr>
              <w:rPr>
                <w:rFonts w:cs="Arial"/>
                <w:b/>
                <w:bCs/>
                <w:color w:val="000000"/>
                <w:szCs w:val="22"/>
              </w:rPr>
            </w:pPr>
          </w:p>
        </w:tc>
        <w:tc>
          <w:tcPr>
            <w:tcW w:w="1560" w:type="dxa"/>
            <w:shd w:val="clear" w:color="auto" w:fill="auto"/>
          </w:tcPr>
          <w:p w14:paraId="4F23D2AA"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2C559475" w14:textId="77777777" w:rsidR="00534199" w:rsidRDefault="00534199" w:rsidP="00534199">
            <w:pPr>
              <w:rPr>
                <w:rFonts w:cs="Arial"/>
                <w:color w:val="000000"/>
                <w:szCs w:val="22"/>
              </w:rPr>
            </w:pPr>
            <w:r>
              <w:rPr>
                <w:rFonts w:cs="Arial"/>
                <w:color w:val="000000"/>
                <w:szCs w:val="22"/>
              </w:rPr>
              <w:t>Allow OTA software updates</w:t>
            </w:r>
          </w:p>
        </w:tc>
      </w:tr>
      <w:tr w:rsidR="00534199" w:rsidRPr="007C20FA" w14:paraId="373EDBE9" w14:textId="77777777" w:rsidTr="000A70F7">
        <w:trPr>
          <w:trHeight w:val="255"/>
          <w:jc w:val="center"/>
        </w:trPr>
        <w:tc>
          <w:tcPr>
            <w:tcW w:w="2546" w:type="dxa"/>
            <w:vMerge/>
            <w:shd w:val="clear" w:color="auto" w:fill="D9D9D9" w:themeFill="background1" w:themeFillShade="D9"/>
          </w:tcPr>
          <w:p w14:paraId="6127AF82" w14:textId="77777777" w:rsidR="00534199" w:rsidRPr="007C20FA" w:rsidRDefault="00534199" w:rsidP="00534199">
            <w:pPr>
              <w:rPr>
                <w:rFonts w:cs="Arial"/>
                <w:b/>
                <w:bCs/>
                <w:color w:val="000000"/>
                <w:szCs w:val="22"/>
              </w:rPr>
            </w:pPr>
          </w:p>
        </w:tc>
        <w:tc>
          <w:tcPr>
            <w:tcW w:w="1560" w:type="dxa"/>
            <w:shd w:val="clear" w:color="auto" w:fill="auto"/>
          </w:tcPr>
          <w:p w14:paraId="4A8509DC" w14:textId="77777777" w:rsidR="00534199" w:rsidRDefault="00534199" w:rsidP="00534199">
            <w:pPr>
              <w:rPr>
                <w:rFonts w:cs="Arial"/>
                <w:color w:val="000000"/>
                <w:szCs w:val="22"/>
              </w:rPr>
            </w:pPr>
            <w:r>
              <w:rPr>
                <w:rFonts w:cs="Arial"/>
                <w:color w:val="000000"/>
                <w:szCs w:val="22"/>
              </w:rPr>
              <w:t>M6</w:t>
            </w:r>
          </w:p>
        </w:tc>
        <w:tc>
          <w:tcPr>
            <w:tcW w:w="6208" w:type="dxa"/>
            <w:shd w:val="clear" w:color="auto" w:fill="auto"/>
          </w:tcPr>
          <w:p w14:paraId="6CD80B85" w14:textId="77777777" w:rsidR="00534199" w:rsidRDefault="00534199" w:rsidP="00534199">
            <w:pPr>
              <w:rPr>
                <w:rFonts w:cs="Arial"/>
                <w:color w:val="000000"/>
                <w:szCs w:val="22"/>
              </w:rPr>
            </w:pPr>
            <w:r>
              <w:rPr>
                <w:rFonts w:cs="Arial"/>
                <w:color w:val="000000"/>
                <w:szCs w:val="22"/>
              </w:rPr>
              <w:t>Allow the user to exit the vehicle without triggering the feature (when feature ON)</w:t>
            </w:r>
          </w:p>
        </w:tc>
      </w:tr>
      <w:tr w:rsidR="00534199" w:rsidRPr="007C20FA" w14:paraId="61BF1307" w14:textId="77777777" w:rsidTr="000A70F7">
        <w:trPr>
          <w:trHeight w:val="255"/>
          <w:jc w:val="center"/>
        </w:trPr>
        <w:tc>
          <w:tcPr>
            <w:tcW w:w="2546" w:type="dxa"/>
            <w:vMerge/>
            <w:shd w:val="clear" w:color="auto" w:fill="D9D9D9" w:themeFill="background1" w:themeFillShade="D9"/>
          </w:tcPr>
          <w:p w14:paraId="01875762" w14:textId="77777777" w:rsidR="00534199" w:rsidRPr="007C20FA" w:rsidRDefault="00534199" w:rsidP="00534199">
            <w:pPr>
              <w:rPr>
                <w:rFonts w:cs="Arial"/>
                <w:b/>
                <w:bCs/>
                <w:color w:val="000000"/>
                <w:szCs w:val="22"/>
              </w:rPr>
            </w:pPr>
          </w:p>
        </w:tc>
        <w:tc>
          <w:tcPr>
            <w:tcW w:w="1560" w:type="dxa"/>
            <w:shd w:val="clear" w:color="auto" w:fill="auto"/>
          </w:tcPr>
          <w:p w14:paraId="403006FE" w14:textId="77777777" w:rsidR="00534199" w:rsidRDefault="00534199" w:rsidP="00534199">
            <w:pPr>
              <w:rPr>
                <w:rFonts w:cs="Arial"/>
                <w:color w:val="000000"/>
                <w:szCs w:val="22"/>
              </w:rPr>
            </w:pPr>
            <w:r>
              <w:rPr>
                <w:rFonts w:cs="Arial"/>
                <w:color w:val="000000"/>
                <w:szCs w:val="22"/>
              </w:rPr>
              <w:t>M7</w:t>
            </w:r>
          </w:p>
        </w:tc>
        <w:tc>
          <w:tcPr>
            <w:tcW w:w="6208" w:type="dxa"/>
            <w:shd w:val="clear" w:color="auto" w:fill="auto"/>
          </w:tcPr>
          <w:p w14:paraId="0D89278D" w14:textId="77777777" w:rsidR="00534199" w:rsidRDefault="00534199" w:rsidP="00534199">
            <w:pPr>
              <w:rPr>
                <w:rFonts w:cs="Arial"/>
                <w:color w:val="000000"/>
                <w:szCs w:val="22"/>
              </w:rPr>
            </w:pPr>
            <w:r>
              <w:rPr>
                <w:rFonts w:cs="Arial"/>
                <w:color w:val="000000"/>
                <w:szCs w:val="22"/>
              </w:rPr>
              <w:t>Allow one or more user details to be entered</w:t>
            </w:r>
          </w:p>
        </w:tc>
      </w:tr>
      <w:tr w:rsidR="00534199" w:rsidRPr="007C20FA" w14:paraId="0C2001E9" w14:textId="77777777" w:rsidTr="000A70F7">
        <w:trPr>
          <w:trHeight w:val="255"/>
          <w:jc w:val="center"/>
        </w:trPr>
        <w:tc>
          <w:tcPr>
            <w:tcW w:w="2546" w:type="dxa"/>
            <w:vMerge/>
            <w:shd w:val="clear" w:color="auto" w:fill="D9D9D9" w:themeFill="background1" w:themeFillShade="D9"/>
          </w:tcPr>
          <w:p w14:paraId="7A49E654" w14:textId="77777777" w:rsidR="00534199" w:rsidRPr="007C20FA" w:rsidRDefault="00534199" w:rsidP="00534199">
            <w:pPr>
              <w:rPr>
                <w:rFonts w:cs="Arial"/>
                <w:b/>
                <w:bCs/>
                <w:color w:val="000000"/>
                <w:szCs w:val="22"/>
              </w:rPr>
            </w:pPr>
          </w:p>
        </w:tc>
        <w:tc>
          <w:tcPr>
            <w:tcW w:w="1560" w:type="dxa"/>
            <w:shd w:val="clear" w:color="auto" w:fill="auto"/>
          </w:tcPr>
          <w:p w14:paraId="00162F36" w14:textId="77777777" w:rsidR="00534199" w:rsidRDefault="00534199" w:rsidP="00534199">
            <w:pPr>
              <w:rPr>
                <w:rFonts w:cs="Arial"/>
                <w:color w:val="000000"/>
                <w:szCs w:val="22"/>
              </w:rPr>
            </w:pPr>
            <w:r>
              <w:rPr>
                <w:rFonts w:cs="Arial"/>
                <w:color w:val="000000"/>
                <w:szCs w:val="22"/>
              </w:rPr>
              <w:t>M8</w:t>
            </w:r>
          </w:p>
        </w:tc>
        <w:tc>
          <w:tcPr>
            <w:tcW w:w="6208" w:type="dxa"/>
            <w:shd w:val="clear" w:color="auto" w:fill="auto"/>
          </w:tcPr>
          <w:p w14:paraId="6E1DE67B" w14:textId="77777777" w:rsidR="00534199" w:rsidRDefault="00534199" w:rsidP="00534199">
            <w:pPr>
              <w:rPr>
                <w:rFonts w:cs="Arial"/>
                <w:color w:val="000000"/>
                <w:szCs w:val="22"/>
              </w:rPr>
            </w:pPr>
            <w:r>
              <w:rPr>
                <w:rFonts w:cs="Arial"/>
                <w:color w:val="000000"/>
                <w:szCs w:val="22"/>
              </w:rPr>
              <w:t>Check subscription is valid</w:t>
            </w:r>
          </w:p>
        </w:tc>
      </w:tr>
      <w:tr w:rsidR="00534199" w:rsidRPr="007C20FA" w14:paraId="56031C21" w14:textId="77777777" w:rsidTr="000A70F7">
        <w:trPr>
          <w:trHeight w:val="255"/>
          <w:jc w:val="center"/>
        </w:trPr>
        <w:tc>
          <w:tcPr>
            <w:tcW w:w="2546" w:type="dxa"/>
            <w:vMerge/>
            <w:shd w:val="clear" w:color="auto" w:fill="D9D9D9" w:themeFill="background1" w:themeFillShade="D9"/>
          </w:tcPr>
          <w:p w14:paraId="42F60742" w14:textId="77777777" w:rsidR="00534199" w:rsidRPr="007C20FA" w:rsidRDefault="00534199" w:rsidP="00534199">
            <w:pPr>
              <w:rPr>
                <w:rFonts w:cs="Arial"/>
                <w:b/>
                <w:bCs/>
                <w:color w:val="000000"/>
                <w:szCs w:val="22"/>
              </w:rPr>
            </w:pPr>
          </w:p>
        </w:tc>
        <w:tc>
          <w:tcPr>
            <w:tcW w:w="1560" w:type="dxa"/>
            <w:shd w:val="clear" w:color="auto" w:fill="auto"/>
          </w:tcPr>
          <w:p w14:paraId="738150FB" w14:textId="77777777" w:rsidR="00534199" w:rsidRDefault="00534199" w:rsidP="00534199">
            <w:pPr>
              <w:rPr>
                <w:rFonts w:cs="Arial"/>
                <w:color w:val="000000"/>
                <w:szCs w:val="22"/>
              </w:rPr>
            </w:pPr>
            <w:r>
              <w:rPr>
                <w:rFonts w:cs="Arial"/>
                <w:color w:val="000000"/>
                <w:szCs w:val="22"/>
              </w:rPr>
              <w:t>M9</w:t>
            </w:r>
          </w:p>
        </w:tc>
        <w:tc>
          <w:tcPr>
            <w:tcW w:w="6208" w:type="dxa"/>
            <w:shd w:val="clear" w:color="auto" w:fill="auto"/>
          </w:tcPr>
          <w:p w14:paraId="430C9D80" w14:textId="77777777" w:rsidR="00534199" w:rsidRDefault="00534199" w:rsidP="00534199">
            <w:pPr>
              <w:rPr>
                <w:rFonts w:cs="Arial"/>
                <w:color w:val="000000"/>
                <w:szCs w:val="22"/>
              </w:rPr>
            </w:pPr>
            <w:r>
              <w:rPr>
                <w:rFonts w:cs="Arial"/>
                <w:color w:val="000000"/>
                <w:szCs w:val="22"/>
              </w:rPr>
              <w:t>Inform User if USB memory device not installed</w:t>
            </w:r>
          </w:p>
        </w:tc>
      </w:tr>
      <w:tr w:rsidR="00534199" w:rsidRPr="007C20FA" w14:paraId="4DA89CDC" w14:textId="77777777" w:rsidTr="000A70F7">
        <w:trPr>
          <w:trHeight w:val="255"/>
          <w:jc w:val="center"/>
        </w:trPr>
        <w:tc>
          <w:tcPr>
            <w:tcW w:w="2546" w:type="dxa"/>
            <w:vMerge/>
            <w:shd w:val="clear" w:color="auto" w:fill="D9D9D9" w:themeFill="background1" w:themeFillShade="D9"/>
          </w:tcPr>
          <w:p w14:paraId="505AF5A7" w14:textId="77777777" w:rsidR="00534199" w:rsidRPr="007C20FA" w:rsidRDefault="00534199" w:rsidP="00534199">
            <w:pPr>
              <w:rPr>
                <w:rFonts w:cs="Arial"/>
                <w:b/>
                <w:bCs/>
                <w:color w:val="000000"/>
                <w:szCs w:val="22"/>
              </w:rPr>
            </w:pPr>
          </w:p>
        </w:tc>
        <w:tc>
          <w:tcPr>
            <w:tcW w:w="1560" w:type="dxa"/>
            <w:shd w:val="clear" w:color="auto" w:fill="auto"/>
          </w:tcPr>
          <w:p w14:paraId="4C8EF570" w14:textId="77777777" w:rsidR="00534199" w:rsidRDefault="00534199" w:rsidP="00534199">
            <w:pPr>
              <w:rPr>
                <w:rFonts w:cs="Arial"/>
                <w:color w:val="000000"/>
                <w:szCs w:val="22"/>
              </w:rPr>
            </w:pPr>
            <w:r>
              <w:rPr>
                <w:rFonts w:cs="Arial"/>
                <w:color w:val="000000"/>
                <w:szCs w:val="22"/>
              </w:rPr>
              <w:t>M10</w:t>
            </w:r>
          </w:p>
        </w:tc>
        <w:tc>
          <w:tcPr>
            <w:tcW w:w="6208" w:type="dxa"/>
            <w:shd w:val="clear" w:color="auto" w:fill="auto"/>
          </w:tcPr>
          <w:p w14:paraId="236AA780" w14:textId="77777777" w:rsidR="00534199" w:rsidRDefault="00534199" w:rsidP="00534199">
            <w:pPr>
              <w:rPr>
                <w:rFonts w:cs="Arial"/>
                <w:color w:val="000000"/>
                <w:szCs w:val="22"/>
              </w:rPr>
            </w:pPr>
            <w:r>
              <w:rPr>
                <w:rFonts w:cs="Arial"/>
                <w:color w:val="000000"/>
                <w:szCs w:val="22"/>
              </w:rPr>
              <w:t>Allow management of the subscription of the feature</w:t>
            </w:r>
          </w:p>
        </w:tc>
      </w:tr>
      <w:tr w:rsidR="00534199" w:rsidRPr="007C20FA" w14:paraId="611A5706" w14:textId="77777777" w:rsidTr="000A70F7">
        <w:trPr>
          <w:trHeight w:val="255"/>
          <w:jc w:val="center"/>
        </w:trPr>
        <w:tc>
          <w:tcPr>
            <w:tcW w:w="2546" w:type="dxa"/>
            <w:vMerge w:val="restart"/>
            <w:shd w:val="clear" w:color="auto" w:fill="D9D9D9" w:themeFill="background1" w:themeFillShade="D9"/>
          </w:tcPr>
          <w:p w14:paraId="58968913"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22157FFC"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2DDBB779" w14:textId="77777777" w:rsidR="00534199" w:rsidRDefault="00534199" w:rsidP="00534199">
            <w:pPr>
              <w:rPr>
                <w:rFonts w:cs="Arial"/>
                <w:color w:val="000000"/>
                <w:szCs w:val="22"/>
              </w:rPr>
            </w:pPr>
            <w:r>
              <w:rPr>
                <w:rFonts w:cs="Arial"/>
                <w:color w:val="000000"/>
                <w:szCs w:val="22"/>
              </w:rPr>
              <w:t>Successful completion of utility operation</w:t>
            </w:r>
          </w:p>
        </w:tc>
      </w:tr>
    </w:tbl>
    <w:p w14:paraId="4A89789D" w14:textId="77777777" w:rsidR="009F1DBF" w:rsidRDefault="009F1DBF" w:rsidP="009D2039"/>
    <w:p w14:paraId="16E50D68" w14:textId="77777777" w:rsidR="00842150" w:rsidRPr="0017445F" w:rsidRDefault="00842150" w:rsidP="00842150">
      <w:pPr>
        <w:pStyle w:val="REUseCase"/>
        <w:shd w:val="clear" w:color="auto" w:fill="F2F2F2" w:themeFill="background1" w:themeFillShade="F2"/>
      </w:pPr>
      <w:r>
        <w:t>6 Access recorded videos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2A17C282" w14:textId="77777777" w:rsidTr="000A70F7">
        <w:trPr>
          <w:trHeight w:val="255"/>
          <w:jc w:val="center"/>
        </w:trPr>
        <w:tc>
          <w:tcPr>
            <w:tcW w:w="2546" w:type="dxa"/>
            <w:vMerge w:val="restart"/>
            <w:shd w:val="clear" w:color="auto" w:fill="D9D9D9" w:themeFill="background1" w:themeFillShade="D9"/>
            <w:hideMark/>
          </w:tcPr>
          <w:p w14:paraId="6C40179C" w14:textId="77777777" w:rsidR="00673483" w:rsidRDefault="00673483" w:rsidP="00673483">
            <w:pPr>
              <w:rPr>
                <w:rFonts w:cs="Arial"/>
                <w:b/>
                <w:bCs/>
                <w:color w:val="000000"/>
                <w:szCs w:val="22"/>
              </w:rPr>
            </w:pPr>
            <w:r w:rsidRPr="007C20FA">
              <w:rPr>
                <w:rFonts w:cs="Arial"/>
                <w:b/>
                <w:bCs/>
                <w:color w:val="000000"/>
                <w:szCs w:val="22"/>
              </w:rPr>
              <w:t>Actors</w:t>
            </w:r>
          </w:p>
          <w:p w14:paraId="71D6AACA" w14:textId="77777777" w:rsidR="00673483" w:rsidRPr="00C46391" w:rsidRDefault="00673483" w:rsidP="00673483">
            <w:pPr>
              <w:rPr>
                <w:rFonts w:cs="Arial"/>
                <w:color w:val="000000"/>
                <w:szCs w:val="22"/>
              </w:rPr>
            </w:pPr>
          </w:p>
        </w:tc>
        <w:tc>
          <w:tcPr>
            <w:tcW w:w="1560" w:type="dxa"/>
            <w:shd w:val="clear" w:color="auto" w:fill="auto"/>
          </w:tcPr>
          <w:p w14:paraId="5362EF9B" w14:textId="77777777" w:rsidR="00673483" w:rsidRDefault="00673483" w:rsidP="00673483">
            <w:r>
              <w:t>Primary</w:t>
            </w:r>
          </w:p>
        </w:tc>
        <w:tc>
          <w:tcPr>
            <w:tcW w:w="6208" w:type="dxa"/>
            <w:shd w:val="clear" w:color="auto" w:fill="auto"/>
          </w:tcPr>
          <w:p w14:paraId="158F00A0" w14:textId="77777777" w:rsidR="00673483" w:rsidRDefault="00673483" w:rsidP="00673483">
            <w:pPr>
              <w:rPr>
                <w:rFonts w:cs="Arial"/>
                <w:color w:val="C0504D" w:themeColor="accent2"/>
                <w:szCs w:val="22"/>
              </w:rPr>
            </w:pPr>
            <w:r w:rsidRPr="004A20FB">
              <w:rPr>
                <w:rFonts w:cs="Arial"/>
                <w:color w:val="C0504D" w:themeColor="accent2"/>
                <w:szCs w:val="22"/>
              </w:rPr>
              <w:t xml:space="preserve"> </w:t>
            </w:r>
          </w:p>
        </w:tc>
      </w:tr>
      <w:tr w:rsidR="00673483" w:rsidRPr="007C20FA" w14:paraId="2E0CB760" w14:textId="77777777" w:rsidTr="000A70F7">
        <w:trPr>
          <w:trHeight w:val="255"/>
          <w:jc w:val="center"/>
        </w:trPr>
        <w:tc>
          <w:tcPr>
            <w:tcW w:w="2546" w:type="dxa"/>
            <w:vMerge/>
            <w:shd w:val="clear" w:color="auto" w:fill="D9D9D9" w:themeFill="background1" w:themeFillShade="D9"/>
          </w:tcPr>
          <w:p w14:paraId="6C8DBA88" w14:textId="77777777" w:rsidR="00673483" w:rsidRPr="007C20FA" w:rsidRDefault="00673483" w:rsidP="00673483">
            <w:pPr>
              <w:rPr>
                <w:rFonts w:cs="Arial"/>
                <w:b/>
                <w:bCs/>
                <w:color w:val="000000"/>
                <w:szCs w:val="22"/>
              </w:rPr>
            </w:pPr>
          </w:p>
        </w:tc>
        <w:tc>
          <w:tcPr>
            <w:tcW w:w="1560" w:type="dxa"/>
            <w:shd w:val="clear" w:color="auto" w:fill="auto"/>
          </w:tcPr>
          <w:p w14:paraId="1439F449"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0E5D582F" w14:textId="77777777" w:rsidR="006C4613" w:rsidRDefault="006C4613"/>
        </w:tc>
      </w:tr>
      <w:tr w:rsidR="00534199" w:rsidRPr="007C20FA" w14:paraId="6F3153DE" w14:textId="77777777" w:rsidTr="000A70F7">
        <w:trPr>
          <w:trHeight w:val="255"/>
          <w:jc w:val="center"/>
        </w:trPr>
        <w:tc>
          <w:tcPr>
            <w:tcW w:w="2546" w:type="dxa"/>
            <w:shd w:val="clear" w:color="auto" w:fill="D9D9D9" w:themeFill="background1" w:themeFillShade="D9"/>
          </w:tcPr>
          <w:p w14:paraId="38E3AF7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11CF8762" w14:textId="77777777" w:rsidR="00534199" w:rsidRDefault="00534199" w:rsidP="00534199">
            <w:pPr>
              <w:rPr>
                <w:rFonts w:cs="Arial"/>
                <w:color w:val="000000"/>
                <w:szCs w:val="22"/>
              </w:rPr>
            </w:pPr>
          </w:p>
        </w:tc>
        <w:tc>
          <w:tcPr>
            <w:tcW w:w="6208" w:type="dxa"/>
            <w:shd w:val="clear" w:color="auto" w:fill="auto"/>
          </w:tcPr>
          <w:p w14:paraId="61896695" w14:textId="77777777" w:rsidR="00534199" w:rsidRDefault="00534199" w:rsidP="00534199">
            <w:pPr>
              <w:rPr>
                <w:rFonts w:cs="Arial"/>
                <w:color w:val="000000"/>
                <w:szCs w:val="22"/>
              </w:rPr>
            </w:pPr>
            <w:r>
              <w:rPr>
                <w:rFonts w:cs="Arial"/>
                <w:color w:val="000000"/>
                <w:szCs w:val="22"/>
              </w:rPr>
              <w:t>Sentinel</w:t>
            </w:r>
          </w:p>
        </w:tc>
      </w:tr>
      <w:tr w:rsidR="00534199" w:rsidRPr="007C20FA" w14:paraId="2259D4C5" w14:textId="77777777" w:rsidTr="000A70F7">
        <w:trPr>
          <w:trHeight w:val="255"/>
          <w:jc w:val="center"/>
        </w:trPr>
        <w:tc>
          <w:tcPr>
            <w:tcW w:w="2546" w:type="dxa"/>
            <w:shd w:val="clear" w:color="auto" w:fill="D9D9D9" w:themeFill="background1" w:themeFillShade="D9"/>
            <w:hideMark/>
          </w:tcPr>
          <w:p w14:paraId="526B6183"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7C88ADC9" w14:textId="77777777" w:rsidR="00534199" w:rsidRPr="007C20FA" w:rsidRDefault="00534199" w:rsidP="00534199">
            <w:pPr>
              <w:rPr>
                <w:rFonts w:cs="Arial"/>
                <w:color w:val="000000"/>
                <w:szCs w:val="22"/>
              </w:rPr>
            </w:pPr>
          </w:p>
        </w:tc>
        <w:tc>
          <w:tcPr>
            <w:tcW w:w="6208" w:type="dxa"/>
            <w:shd w:val="clear" w:color="auto" w:fill="auto"/>
          </w:tcPr>
          <w:p w14:paraId="227FF800" w14:textId="77777777" w:rsidR="006C4613" w:rsidRDefault="006C4613"/>
        </w:tc>
      </w:tr>
      <w:tr w:rsidR="00534199" w:rsidRPr="007C20FA" w14:paraId="1EACB4EE" w14:textId="77777777" w:rsidTr="000A70F7">
        <w:trPr>
          <w:trHeight w:val="20"/>
          <w:jc w:val="center"/>
        </w:trPr>
        <w:tc>
          <w:tcPr>
            <w:tcW w:w="2546" w:type="dxa"/>
            <w:vMerge w:val="restart"/>
            <w:shd w:val="clear" w:color="auto" w:fill="D9D9D9" w:themeFill="background1" w:themeFillShade="D9"/>
            <w:hideMark/>
          </w:tcPr>
          <w:p w14:paraId="6B4448F4"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35AFAC1B"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F6A5E34" w14:textId="77777777" w:rsidR="00534199" w:rsidRDefault="00534199" w:rsidP="00534199">
            <w:pPr>
              <w:rPr>
                <w:rFonts w:cs="Arial"/>
                <w:color w:val="000000"/>
                <w:szCs w:val="22"/>
              </w:rPr>
            </w:pPr>
            <w:r>
              <w:rPr>
                <w:rFonts w:cs="Arial"/>
                <w:color w:val="000000"/>
                <w:szCs w:val="22"/>
              </w:rPr>
              <w:t xml:space="preserve">Availability of video stored remotely or on USB. </w:t>
            </w:r>
          </w:p>
        </w:tc>
      </w:tr>
      <w:tr w:rsidR="00534199" w:rsidRPr="007C20FA" w14:paraId="65023DFC" w14:textId="77777777" w:rsidTr="000A70F7">
        <w:trPr>
          <w:trHeight w:val="20"/>
          <w:jc w:val="center"/>
        </w:trPr>
        <w:tc>
          <w:tcPr>
            <w:tcW w:w="2546" w:type="dxa"/>
            <w:vMerge w:val="restart"/>
            <w:shd w:val="clear" w:color="auto" w:fill="D9D9D9" w:themeFill="background1" w:themeFillShade="D9"/>
          </w:tcPr>
          <w:p w14:paraId="62A5BF3D"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0BA66A85"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0A511E40" w14:textId="77777777" w:rsidR="00534199" w:rsidRDefault="00534199" w:rsidP="00534199">
            <w:pPr>
              <w:rPr>
                <w:rFonts w:cs="Arial"/>
                <w:color w:val="000000"/>
                <w:szCs w:val="22"/>
              </w:rPr>
            </w:pPr>
            <w:r>
              <w:rPr>
                <w:rFonts w:cs="Arial"/>
                <w:color w:val="000000"/>
                <w:szCs w:val="22"/>
              </w:rPr>
              <w:t>Request from user via HMI</w:t>
            </w:r>
          </w:p>
        </w:tc>
      </w:tr>
      <w:tr w:rsidR="00534199" w:rsidRPr="007C20FA" w14:paraId="722DD4EF" w14:textId="77777777" w:rsidTr="000A70F7">
        <w:trPr>
          <w:trHeight w:val="255"/>
          <w:jc w:val="center"/>
        </w:trPr>
        <w:tc>
          <w:tcPr>
            <w:tcW w:w="2546" w:type="dxa"/>
            <w:vMerge w:val="restart"/>
            <w:shd w:val="clear" w:color="auto" w:fill="D9D9D9" w:themeFill="background1" w:themeFillShade="D9"/>
          </w:tcPr>
          <w:p w14:paraId="2210EA5B"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7DFB578F"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E5AF320" w14:textId="77777777" w:rsidR="00534199" w:rsidRDefault="00534199" w:rsidP="00534199">
            <w:pPr>
              <w:rPr>
                <w:rFonts w:cs="Arial"/>
                <w:color w:val="000000"/>
                <w:szCs w:val="22"/>
              </w:rPr>
            </w:pPr>
            <w:r>
              <w:rPr>
                <w:rFonts w:cs="Arial"/>
                <w:color w:val="000000"/>
                <w:szCs w:val="22"/>
              </w:rPr>
              <w:t>User requests video view.</w:t>
            </w:r>
          </w:p>
        </w:tc>
      </w:tr>
      <w:tr w:rsidR="00534199" w:rsidRPr="007C20FA" w14:paraId="230E12FD" w14:textId="77777777" w:rsidTr="000A70F7">
        <w:trPr>
          <w:trHeight w:val="255"/>
          <w:jc w:val="center"/>
        </w:trPr>
        <w:tc>
          <w:tcPr>
            <w:tcW w:w="2546" w:type="dxa"/>
            <w:vMerge/>
            <w:shd w:val="clear" w:color="auto" w:fill="D9D9D9" w:themeFill="background1" w:themeFillShade="D9"/>
          </w:tcPr>
          <w:p w14:paraId="634ECB82" w14:textId="77777777" w:rsidR="00534199" w:rsidRPr="007C20FA" w:rsidRDefault="00534199" w:rsidP="00534199">
            <w:pPr>
              <w:rPr>
                <w:rFonts w:cs="Arial"/>
                <w:b/>
                <w:bCs/>
                <w:color w:val="000000"/>
                <w:szCs w:val="22"/>
              </w:rPr>
            </w:pPr>
          </w:p>
        </w:tc>
        <w:tc>
          <w:tcPr>
            <w:tcW w:w="1560" w:type="dxa"/>
            <w:shd w:val="clear" w:color="auto" w:fill="auto"/>
          </w:tcPr>
          <w:p w14:paraId="60E22FA3"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604A7241" w14:textId="77777777" w:rsidR="00534199" w:rsidRDefault="00534199" w:rsidP="00534199">
            <w:pPr>
              <w:rPr>
                <w:rFonts w:cs="Arial"/>
                <w:color w:val="000000"/>
                <w:szCs w:val="22"/>
              </w:rPr>
            </w:pPr>
            <w:r>
              <w:rPr>
                <w:rFonts w:cs="Arial"/>
                <w:color w:val="000000"/>
                <w:szCs w:val="22"/>
              </w:rPr>
              <w:t xml:space="preserve"> Feature presents available videoes to user. </w:t>
            </w:r>
          </w:p>
        </w:tc>
      </w:tr>
      <w:tr w:rsidR="00534199" w:rsidRPr="007C20FA" w14:paraId="38E0E69E" w14:textId="77777777" w:rsidTr="000A70F7">
        <w:trPr>
          <w:trHeight w:val="255"/>
          <w:jc w:val="center"/>
        </w:trPr>
        <w:tc>
          <w:tcPr>
            <w:tcW w:w="2546" w:type="dxa"/>
            <w:vMerge/>
            <w:shd w:val="clear" w:color="auto" w:fill="D9D9D9" w:themeFill="background1" w:themeFillShade="D9"/>
          </w:tcPr>
          <w:p w14:paraId="6DFB328C" w14:textId="77777777" w:rsidR="00534199" w:rsidRPr="007C20FA" w:rsidRDefault="00534199" w:rsidP="00534199">
            <w:pPr>
              <w:rPr>
                <w:rFonts w:cs="Arial"/>
                <w:b/>
                <w:bCs/>
                <w:color w:val="000000"/>
                <w:szCs w:val="22"/>
              </w:rPr>
            </w:pPr>
          </w:p>
        </w:tc>
        <w:tc>
          <w:tcPr>
            <w:tcW w:w="1560" w:type="dxa"/>
            <w:shd w:val="clear" w:color="auto" w:fill="auto"/>
          </w:tcPr>
          <w:p w14:paraId="58CF1F5E"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1CF33264" w14:textId="77777777" w:rsidR="00534199" w:rsidRDefault="00534199" w:rsidP="00534199">
            <w:pPr>
              <w:rPr>
                <w:rFonts w:cs="Arial"/>
                <w:color w:val="000000"/>
                <w:szCs w:val="22"/>
              </w:rPr>
            </w:pPr>
            <w:r>
              <w:rPr>
                <w:rFonts w:cs="Arial"/>
                <w:color w:val="000000"/>
                <w:szCs w:val="22"/>
              </w:rPr>
              <w:t xml:space="preserve"> User selects required video. </w:t>
            </w:r>
          </w:p>
        </w:tc>
      </w:tr>
      <w:tr w:rsidR="00534199" w:rsidRPr="007C20FA" w14:paraId="65B7DDF9" w14:textId="77777777" w:rsidTr="000A70F7">
        <w:trPr>
          <w:trHeight w:val="255"/>
          <w:jc w:val="center"/>
        </w:trPr>
        <w:tc>
          <w:tcPr>
            <w:tcW w:w="2546" w:type="dxa"/>
            <w:vMerge/>
            <w:shd w:val="clear" w:color="auto" w:fill="D9D9D9" w:themeFill="background1" w:themeFillShade="D9"/>
          </w:tcPr>
          <w:p w14:paraId="26FC0F65" w14:textId="77777777" w:rsidR="00534199" w:rsidRPr="007C20FA" w:rsidRDefault="00534199" w:rsidP="00534199">
            <w:pPr>
              <w:rPr>
                <w:rFonts w:cs="Arial"/>
                <w:b/>
                <w:bCs/>
                <w:color w:val="000000"/>
                <w:szCs w:val="22"/>
              </w:rPr>
            </w:pPr>
          </w:p>
        </w:tc>
        <w:tc>
          <w:tcPr>
            <w:tcW w:w="1560" w:type="dxa"/>
            <w:shd w:val="clear" w:color="auto" w:fill="auto"/>
          </w:tcPr>
          <w:p w14:paraId="2EE760EC"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7D7DFF4B" w14:textId="77777777" w:rsidR="00534199" w:rsidRDefault="00534199" w:rsidP="00534199">
            <w:pPr>
              <w:rPr>
                <w:rFonts w:cs="Arial"/>
                <w:color w:val="000000"/>
                <w:szCs w:val="22"/>
              </w:rPr>
            </w:pPr>
            <w:r>
              <w:rPr>
                <w:rFonts w:cs="Arial"/>
                <w:color w:val="000000"/>
                <w:szCs w:val="22"/>
              </w:rPr>
              <w:t xml:space="preserve"> Feature plays video via HMI.</w:t>
            </w:r>
          </w:p>
        </w:tc>
      </w:tr>
    </w:tbl>
    <w:p w14:paraId="59CB91DE" w14:textId="77777777" w:rsidR="009F1DBF" w:rsidRDefault="009F1DBF" w:rsidP="009D2039"/>
    <w:p w14:paraId="71A7C783" w14:textId="77777777" w:rsidR="00842150" w:rsidRPr="0017445F" w:rsidRDefault="00842150" w:rsidP="00842150">
      <w:pPr>
        <w:pStyle w:val="REUseCase"/>
        <w:shd w:val="clear" w:color="auto" w:fill="F2F2F2" w:themeFill="background1" w:themeFillShade="F2"/>
      </w:pPr>
      <w:r>
        <w:t>7 Launch tutorial</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613999E3" w14:textId="77777777" w:rsidTr="000A70F7">
        <w:trPr>
          <w:trHeight w:val="255"/>
          <w:jc w:val="center"/>
        </w:trPr>
        <w:tc>
          <w:tcPr>
            <w:tcW w:w="2546" w:type="dxa"/>
            <w:vMerge w:val="restart"/>
            <w:shd w:val="clear" w:color="auto" w:fill="D9D9D9" w:themeFill="background1" w:themeFillShade="D9"/>
            <w:hideMark/>
          </w:tcPr>
          <w:p w14:paraId="4C9DF2F0" w14:textId="77777777" w:rsidR="00673483" w:rsidRDefault="00673483" w:rsidP="00673483">
            <w:pPr>
              <w:rPr>
                <w:rFonts w:cs="Arial"/>
                <w:b/>
                <w:bCs/>
                <w:color w:val="000000"/>
                <w:szCs w:val="22"/>
              </w:rPr>
            </w:pPr>
            <w:r w:rsidRPr="007C20FA">
              <w:rPr>
                <w:rFonts w:cs="Arial"/>
                <w:b/>
                <w:bCs/>
                <w:color w:val="000000"/>
                <w:szCs w:val="22"/>
              </w:rPr>
              <w:t>Actors</w:t>
            </w:r>
          </w:p>
          <w:p w14:paraId="627DAEE3" w14:textId="77777777" w:rsidR="00673483" w:rsidRPr="00C46391" w:rsidRDefault="00673483" w:rsidP="00673483">
            <w:pPr>
              <w:rPr>
                <w:rFonts w:cs="Arial"/>
                <w:color w:val="000000"/>
                <w:szCs w:val="22"/>
              </w:rPr>
            </w:pPr>
          </w:p>
        </w:tc>
        <w:tc>
          <w:tcPr>
            <w:tcW w:w="1560" w:type="dxa"/>
            <w:shd w:val="clear" w:color="auto" w:fill="auto"/>
          </w:tcPr>
          <w:p w14:paraId="0AAB222B" w14:textId="77777777" w:rsidR="00673483" w:rsidRDefault="00673483" w:rsidP="00673483">
            <w:r>
              <w:t>Primary</w:t>
            </w:r>
          </w:p>
        </w:tc>
        <w:tc>
          <w:tcPr>
            <w:tcW w:w="6208" w:type="dxa"/>
            <w:shd w:val="clear" w:color="auto" w:fill="auto"/>
          </w:tcPr>
          <w:p w14:paraId="624A8E15" w14:textId="77777777" w:rsidR="00673483" w:rsidRDefault="00673483" w:rsidP="00673483">
            <w:pPr>
              <w:rPr>
                <w:rFonts w:cs="Arial"/>
                <w:color w:val="C0504D" w:themeColor="accent2"/>
                <w:szCs w:val="22"/>
              </w:rPr>
            </w:pPr>
            <w:r w:rsidRPr="00240914">
              <w:t>Phone app</w:t>
            </w:r>
            <w:r w:rsidRPr="004A20FB">
              <w:rPr>
                <w:rFonts w:cs="Arial"/>
                <w:color w:val="C0504D" w:themeColor="accent2"/>
                <w:szCs w:val="22"/>
              </w:rPr>
              <w:t xml:space="preserve"> </w:t>
            </w:r>
          </w:p>
        </w:tc>
      </w:tr>
      <w:tr w:rsidR="00673483" w:rsidRPr="007C20FA" w14:paraId="5D8C4083" w14:textId="77777777" w:rsidTr="000A70F7">
        <w:trPr>
          <w:trHeight w:val="255"/>
          <w:jc w:val="center"/>
        </w:trPr>
        <w:tc>
          <w:tcPr>
            <w:tcW w:w="2546" w:type="dxa"/>
            <w:vMerge/>
            <w:shd w:val="clear" w:color="auto" w:fill="D9D9D9" w:themeFill="background1" w:themeFillShade="D9"/>
          </w:tcPr>
          <w:p w14:paraId="79D186A2" w14:textId="77777777" w:rsidR="00673483" w:rsidRPr="007C20FA" w:rsidRDefault="00673483" w:rsidP="00673483">
            <w:pPr>
              <w:rPr>
                <w:rFonts w:cs="Arial"/>
                <w:b/>
                <w:bCs/>
                <w:color w:val="000000"/>
                <w:szCs w:val="22"/>
              </w:rPr>
            </w:pPr>
          </w:p>
        </w:tc>
        <w:tc>
          <w:tcPr>
            <w:tcW w:w="1560" w:type="dxa"/>
            <w:shd w:val="clear" w:color="auto" w:fill="auto"/>
          </w:tcPr>
          <w:p w14:paraId="7626E7A4"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D9162E8" w14:textId="77777777" w:rsidR="00673483" w:rsidRDefault="00673483" w:rsidP="00673483">
            <w:pPr>
              <w:rPr>
                <w:rFonts w:cs="Arial"/>
                <w:color w:val="000000"/>
                <w:szCs w:val="22"/>
              </w:rPr>
            </w:pPr>
            <w:r w:rsidRPr="00240914">
              <w:rPr>
                <w:rFonts w:cs="Arial"/>
                <w:szCs w:val="22"/>
              </w:rPr>
              <w:t>User</w:t>
            </w:r>
          </w:p>
        </w:tc>
      </w:tr>
      <w:tr w:rsidR="00534199" w:rsidRPr="007C20FA" w14:paraId="4C20D255" w14:textId="77777777" w:rsidTr="000A70F7">
        <w:trPr>
          <w:trHeight w:val="255"/>
          <w:jc w:val="center"/>
        </w:trPr>
        <w:tc>
          <w:tcPr>
            <w:tcW w:w="2546" w:type="dxa"/>
            <w:shd w:val="clear" w:color="auto" w:fill="D9D9D9" w:themeFill="background1" w:themeFillShade="D9"/>
          </w:tcPr>
          <w:p w14:paraId="6893C072"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074AD3F9" w14:textId="77777777" w:rsidR="00534199" w:rsidRDefault="00534199" w:rsidP="00534199">
            <w:pPr>
              <w:rPr>
                <w:rFonts w:cs="Arial"/>
                <w:color w:val="000000"/>
                <w:szCs w:val="22"/>
              </w:rPr>
            </w:pPr>
          </w:p>
        </w:tc>
        <w:tc>
          <w:tcPr>
            <w:tcW w:w="6208" w:type="dxa"/>
            <w:shd w:val="clear" w:color="auto" w:fill="auto"/>
          </w:tcPr>
          <w:p w14:paraId="5CB2A2EA" w14:textId="77777777" w:rsidR="00534199" w:rsidRDefault="00534199" w:rsidP="00534199">
            <w:pPr>
              <w:rPr>
                <w:rFonts w:cs="Arial"/>
                <w:color w:val="000000"/>
                <w:szCs w:val="22"/>
              </w:rPr>
            </w:pPr>
            <w:r>
              <w:rPr>
                <w:rFonts w:cs="Arial"/>
                <w:color w:val="000000"/>
                <w:szCs w:val="22"/>
              </w:rPr>
              <w:t>Sentinel</w:t>
            </w:r>
          </w:p>
        </w:tc>
      </w:tr>
      <w:tr w:rsidR="00534199" w:rsidRPr="007C20FA" w14:paraId="7EFFC146" w14:textId="77777777" w:rsidTr="000A70F7">
        <w:trPr>
          <w:trHeight w:val="255"/>
          <w:jc w:val="center"/>
        </w:trPr>
        <w:tc>
          <w:tcPr>
            <w:tcW w:w="2546" w:type="dxa"/>
            <w:shd w:val="clear" w:color="auto" w:fill="D9D9D9" w:themeFill="background1" w:themeFillShade="D9"/>
            <w:hideMark/>
          </w:tcPr>
          <w:p w14:paraId="2231F33A"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714CC492" w14:textId="77777777" w:rsidR="00534199" w:rsidRPr="007C20FA" w:rsidRDefault="00534199" w:rsidP="00534199">
            <w:pPr>
              <w:rPr>
                <w:rFonts w:cs="Arial"/>
                <w:color w:val="000000"/>
                <w:szCs w:val="22"/>
              </w:rPr>
            </w:pPr>
          </w:p>
        </w:tc>
        <w:tc>
          <w:tcPr>
            <w:tcW w:w="6208" w:type="dxa"/>
            <w:shd w:val="clear" w:color="auto" w:fill="auto"/>
          </w:tcPr>
          <w:p w14:paraId="291E0057" w14:textId="77777777" w:rsidR="006C4613" w:rsidRDefault="006C4613"/>
        </w:tc>
      </w:tr>
      <w:tr w:rsidR="00534199" w:rsidRPr="007C20FA" w14:paraId="2AAF1A78" w14:textId="77777777" w:rsidTr="000A70F7">
        <w:trPr>
          <w:trHeight w:val="20"/>
          <w:jc w:val="center"/>
        </w:trPr>
        <w:tc>
          <w:tcPr>
            <w:tcW w:w="2546" w:type="dxa"/>
            <w:vMerge w:val="restart"/>
            <w:shd w:val="clear" w:color="auto" w:fill="D9D9D9" w:themeFill="background1" w:themeFillShade="D9"/>
            <w:hideMark/>
          </w:tcPr>
          <w:p w14:paraId="34A6990F"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764AAD63"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9EAA01C" w14:textId="77777777" w:rsidR="00534199" w:rsidRDefault="00534199" w:rsidP="00534199">
            <w:pPr>
              <w:rPr>
                <w:rFonts w:cs="Arial"/>
                <w:color w:val="000000"/>
                <w:szCs w:val="22"/>
              </w:rPr>
            </w:pPr>
            <w:r>
              <w:rPr>
                <w:rFonts w:cs="Arial"/>
                <w:color w:val="000000"/>
                <w:szCs w:val="22"/>
              </w:rPr>
              <w:t>User needs information about the usage of the sentinel feature on app.</w:t>
            </w:r>
          </w:p>
          <w:p w14:paraId="290D1070" w14:textId="77777777" w:rsidR="00534199" w:rsidRDefault="00534199" w:rsidP="00534199">
            <w:pPr>
              <w:rPr>
                <w:rFonts w:cs="Arial"/>
                <w:color w:val="000000"/>
                <w:szCs w:val="22"/>
              </w:rPr>
            </w:pPr>
            <w:r>
              <w:rPr>
                <w:rFonts w:cs="Arial"/>
                <w:color w:val="000000"/>
                <w:szCs w:val="22"/>
              </w:rPr>
              <w:t>App acknowledges the fact that the customer is a first-time user of the feature/app.</w:t>
            </w:r>
          </w:p>
          <w:p w14:paraId="753C705A" w14:textId="77777777" w:rsidR="00534199" w:rsidRDefault="00534199" w:rsidP="00534199">
            <w:pPr>
              <w:rPr>
                <w:rFonts w:cs="Arial"/>
                <w:color w:val="000000"/>
                <w:szCs w:val="22"/>
              </w:rPr>
            </w:pPr>
            <w:r>
              <w:rPr>
                <w:rFonts w:cs="Arial"/>
                <w:color w:val="000000"/>
                <w:szCs w:val="22"/>
              </w:rPr>
              <w:t>Sentinel features acknowledges that the customer is a first-time user of the feature/app.</w:t>
            </w:r>
          </w:p>
        </w:tc>
      </w:tr>
      <w:tr w:rsidR="00534199" w:rsidRPr="007C20FA" w14:paraId="38E5DBE7" w14:textId="77777777" w:rsidTr="000A70F7">
        <w:trPr>
          <w:trHeight w:val="20"/>
          <w:jc w:val="center"/>
        </w:trPr>
        <w:tc>
          <w:tcPr>
            <w:tcW w:w="2546" w:type="dxa"/>
            <w:vMerge w:val="restart"/>
            <w:shd w:val="clear" w:color="auto" w:fill="D9D9D9" w:themeFill="background1" w:themeFillShade="D9"/>
          </w:tcPr>
          <w:p w14:paraId="1A97251E"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3377BA3A"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1330241B" w14:textId="77777777" w:rsidR="00534199" w:rsidRDefault="00534199" w:rsidP="00534199">
            <w:pPr>
              <w:rPr>
                <w:rFonts w:cs="Arial"/>
                <w:color w:val="000000"/>
                <w:szCs w:val="22"/>
              </w:rPr>
            </w:pPr>
            <w:r>
              <w:rPr>
                <w:rFonts w:cs="Arial"/>
                <w:color w:val="000000"/>
                <w:szCs w:val="22"/>
              </w:rPr>
              <w:t>First use of feature detected, or request by user.</w:t>
            </w:r>
          </w:p>
        </w:tc>
      </w:tr>
      <w:tr w:rsidR="00534199" w:rsidRPr="007C20FA" w14:paraId="6BD8EBBA" w14:textId="77777777" w:rsidTr="000A70F7">
        <w:trPr>
          <w:trHeight w:val="20"/>
          <w:jc w:val="center"/>
        </w:trPr>
        <w:tc>
          <w:tcPr>
            <w:tcW w:w="2546" w:type="dxa"/>
            <w:shd w:val="clear" w:color="auto" w:fill="D9D9D9" w:themeFill="background1" w:themeFillShade="D9"/>
          </w:tcPr>
          <w:p w14:paraId="6531FA51"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95CE79E" w14:textId="77777777" w:rsidR="00534199" w:rsidRDefault="00534199" w:rsidP="00534199">
            <w:pPr>
              <w:rPr>
                <w:rFonts w:cs="Arial"/>
                <w:color w:val="000000"/>
                <w:szCs w:val="22"/>
              </w:rPr>
            </w:pPr>
          </w:p>
        </w:tc>
        <w:tc>
          <w:tcPr>
            <w:tcW w:w="6208" w:type="dxa"/>
            <w:shd w:val="clear" w:color="auto" w:fill="auto"/>
          </w:tcPr>
          <w:p w14:paraId="0C2E6B59" w14:textId="77777777" w:rsidR="00534199" w:rsidRDefault="00534199" w:rsidP="00534199">
            <w:pPr>
              <w:rPr>
                <w:rFonts w:cs="Arial"/>
                <w:color w:val="000000"/>
                <w:szCs w:val="22"/>
              </w:rPr>
            </w:pPr>
            <w:r>
              <w:rPr>
                <w:rFonts w:cs="Arial"/>
                <w:color w:val="000000"/>
                <w:szCs w:val="22"/>
              </w:rPr>
              <w:t>Launch Tutorial Video</w:t>
            </w:r>
          </w:p>
        </w:tc>
      </w:tr>
      <w:tr w:rsidR="00534199" w:rsidRPr="007C20FA" w14:paraId="4C3FC1D8" w14:textId="77777777" w:rsidTr="000A70F7">
        <w:trPr>
          <w:trHeight w:val="255"/>
          <w:jc w:val="center"/>
        </w:trPr>
        <w:tc>
          <w:tcPr>
            <w:tcW w:w="2546" w:type="dxa"/>
            <w:vMerge w:val="restart"/>
            <w:shd w:val="clear" w:color="auto" w:fill="D9D9D9" w:themeFill="background1" w:themeFillShade="D9"/>
          </w:tcPr>
          <w:p w14:paraId="7BD839D3"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312F4C37"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7E8B977E" w14:textId="77777777" w:rsidR="00534199" w:rsidRDefault="00534199" w:rsidP="00534199">
            <w:pPr>
              <w:rPr>
                <w:rFonts w:cs="Arial"/>
                <w:color w:val="000000"/>
                <w:szCs w:val="22"/>
              </w:rPr>
            </w:pPr>
            <w:r>
              <w:rPr>
                <w:rFonts w:cs="Arial"/>
                <w:color w:val="000000"/>
                <w:szCs w:val="22"/>
              </w:rPr>
              <w:t>User requests tutorial by selecting the appropriate option on fordpass app.</w:t>
            </w:r>
          </w:p>
        </w:tc>
      </w:tr>
      <w:tr w:rsidR="00534199" w:rsidRPr="007C20FA" w14:paraId="407CDBC9" w14:textId="77777777" w:rsidTr="000A70F7">
        <w:trPr>
          <w:trHeight w:val="255"/>
          <w:jc w:val="center"/>
        </w:trPr>
        <w:tc>
          <w:tcPr>
            <w:tcW w:w="2546" w:type="dxa"/>
            <w:vMerge/>
            <w:shd w:val="clear" w:color="auto" w:fill="D9D9D9" w:themeFill="background1" w:themeFillShade="D9"/>
          </w:tcPr>
          <w:p w14:paraId="44FC6C16" w14:textId="77777777" w:rsidR="00534199" w:rsidRPr="007C20FA" w:rsidRDefault="00534199" w:rsidP="00534199">
            <w:pPr>
              <w:rPr>
                <w:rFonts w:cs="Arial"/>
                <w:b/>
                <w:bCs/>
                <w:color w:val="000000"/>
                <w:szCs w:val="22"/>
              </w:rPr>
            </w:pPr>
          </w:p>
        </w:tc>
        <w:tc>
          <w:tcPr>
            <w:tcW w:w="1560" w:type="dxa"/>
            <w:shd w:val="clear" w:color="auto" w:fill="auto"/>
          </w:tcPr>
          <w:p w14:paraId="22CB620F"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6F7D99A9" w14:textId="77777777" w:rsidR="00534199" w:rsidRDefault="00534199" w:rsidP="00534199">
            <w:pPr>
              <w:rPr>
                <w:rFonts w:cs="Arial"/>
                <w:color w:val="000000"/>
                <w:szCs w:val="22"/>
              </w:rPr>
            </w:pPr>
            <w:r>
              <w:rPr>
                <w:rFonts w:cs="Arial"/>
                <w:color w:val="000000"/>
                <w:szCs w:val="22"/>
              </w:rPr>
              <w:t>App acknowledges the fact that the customer is a first-time user of the feature/app.</w:t>
            </w:r>
          </w:p>
        </w:tc>
      </w:tr>
      <w:tr w:rsidR="00534199" w:rsidRPr="007C20FA" w14:paraId="5213E682" w14:textId="77777777" w:rsidTr="000A70F7">
        <w:trPr>
          <w:trHeight w:val="255"/>
          <w:jc w:val="center"/>
        </w:trPr>
        <w:tc>
          <w:tcPr>
            <w:tcW w:w="2546" w:type="dxa"/>
            <w:vMerge/>
            <w:shd w:val="clear" w:color="auto" w:fill="D9D9D9" w:themeFill="background1" w:themeFillShade="D9"/>
          </w:tcPr>
          <w:p w14:paraId="11087D5F" w14:textId="77777777" w:rsidR="00534199" w:rsidRPr="007C20FA" w:rsidRDefault="00534199" w:rsidP="00534199">
            <w:pPr>
              <w:rPr>
                <w:rFonts w:cs="Arial"/>
                <w:b/>
                <w:bCs/>
                <w:color w:val="000000"/>
                <w:szCs w:val="22"/>
              </w:rPr>
            </w:pPr>
          </w:p>
        </w:tc>
        <w:tc>
          <w:tcPr>
            <w:tcW w:w="1560" w:type="dxa"/>
            <w:shd w:val="clear" w:color="auto" w:fill="auto"/>
          </w:tcPr>
          <w:p w14:paraId="0DBE66B4"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5C76BBEA" w14:textId="77777777" w:rsidR="00534199" w:rsidRDefault="00534199" w:rsidP="00534199">
            <w:pPr>
              <w:rPr>
                <w:rFonts w:cs="Arial"/>
                <w:color w:val="000000"/>
                <w:szCs w:val="22"/>
              </w:rPr>
            </w:pPr>
            <w:r>
              <w:rPr>
                <w:rFonts w:cs="Arial"/>
                <w:color w:val="000000"/>
                <w:szCs w:val="22"/>
              </w:rPr>
              <w:t>User selects the option to skip the tutorial.</w:t>
            </w:r>
          </w:p>
        </w:tc>
      </w:tr>
      <w:tr w:rsidR="00534199" w:rsidRPr="007C20FA" w14:paraId="7EFDA537" w14:textId="77777777" w:rsidTr="000A70F7">
        <w:trPr>
          <w:trHeight w:val="255"/>
          <w:jc w:val="center"/>
        </w:trPr>
        <w:tc>
          <w:tcPr>
            <w:tcW w:w="2546" w:type="dxa"/>
            <w:vMerge/>
            <w:shd w:val="clear" w:color="auto" w:fill="D9D9D9" w:themeFill="background1" w:themeFillShade="D9"/>
          </w:tcPr>
          <w:p w14:paraId="607EF5A5" w14:textId="77777777" w:rsidR="00534199" w:rsidRPr="007C20FA" w:rsidRDefault="00534199" w:rsidP="00534199">
            <w:pPr>
              <w:rPr>
                <w:rFonts w:cs="Arial"/>
                <w:b/>
                <w:bCs/>
                <w:color w:val="000000"/>
                <w:szCs w:val="22"/>
              </w:rPr>
            </w:pPr>
          </w:p>
        </w:tc>
        <w:tc>
          <w:tcPr>
            <w:tcW w:w="1560" w:type="dxa"/>
            <w:shd w:val="clear" w:color="auto" w:fill="auto"/>
          </w:tcPr>
          <w:p w14:paraId="01A2B4C7"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59FDF71B" w14:textId="77777777" w:rsidR="00534199" w:rsidRDefault="00534199" w:rsidP="00534199">
            <w:pPr>
              <w:rPr>
                <w:rFonts w:cs="Arial"/>
                <w:color w:val="000000"/>
                <w:szCs w:val="22"/>
              </w:rPr>
            </w:pPr>
            <w:r>
              <w:rPr>
                <w:rFonts w:cs="Arial"/>
                <w:color w:val="000000"/>
                <w:szCs w:val="22"/>
              </w:rPr>
              <w:t>Sentinel is showing/playing the tutorial.</w:t>
            </w:r>
          </w:p>
        </w:tc>
      </w:tr>
      <w:tr w:rsidR="00534199" w:rsidRPr="007C20FA" w14:paraId="3D763F6F" w14:textId="77777777" w:rsidTr="000A70F7">
        <w:trPr>
          <w:trHeight w:val="255"/>
          <w:jc w:val="center"/>
        </w:trPr>
        <w:tc>
          <w:tcPr>
            <w:tcW w:w="2546" w:type="dxa"/>
            <w:vMerge w:val="restart"/>
            <w:shd w:val="clear" w:color="auto" w:fill="D9D9D9" w:themeFill="background1" w:themeFillShade="D9"/>
          </w:tcPr>
          <w:p w14:paraId="63B8358D"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2CEB44C1"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58B9747B" w14:textId="77777777" w:rsidR="00534199" w:rsidRDefault="00534199" w:rsidP="00534199">
            <w:pPr>
              <w:rPr>
                <w:rFonts w:cs="Arial"/>
                <w:color w:val="000000"/>
                <w:szCs w:val="22"/>
              </w:rPr>
            </w:pPr>
            <w:r>
              <w:rPr>
                <w:rFonts w:cs="Arial"/>
                <w:color w:val="000000"/>
                <w:szCs w:val="22"/>
              </w:rPr>
              <w:t>Sentinel feature shows/plays the tutorial.</w:t>
            </w:r>
          </w:p>
          <w:p w14:paraId="5DB680C0" w14:textId="77777777" w:rsidR="00534199" w:rsidRDefault="00534199" w:rsidP="00534199">
            <w:pPr>
              <w:rPr>
                <w:rFonts w:cs="Arial"/>
                <w:color w:val="000000"/>
                <w:szCs w:val="22"/>
              </w:rPr>
            </w:pPr>
            <w:r>
              <w:rPr>
                <w:rFonts w:cs="Arial"/>
                <w:color w:val="000000"/>
                <w:szCs w:val="22"/>
              </w:rPr>
              <w:t>The tutorial is skipped by the user.</w:t>
            </w:r>
          </w:p>
        </w:tc>
      </w:tr>
    </w:tbl>
    <w:p w14:paraId="32594237" w14:textId="77777777" w:rsidR="00AD2571" w:rsidRPr="008F3667" w:rsidRDefault="00AD2571" w:rsidP="00AE0397">
      <w:pPr>
        <w:pStyle w:val="BodyText"/>
        <w:rPr>
          <w:lang w:val="en-US"/>
        </w:rPr>
      </w:pPr>
    </w:p>
    <w:p w14:paraId="26C9A0C9" w14:textId="77777777" w:rsidR="00BF3DF8" w:rsidRDefault="00BF3DF8">
      <w:pPr>
        <w:overflowPunct/>
        <w:autoSpaceDE/>
        <w:autoSpaceDN/>
        <w:adjustRightInd/>
        <w:textAlignment w:val="auto"/>
        <w:rPr>
          <w:rFonts w:cs="Arial"/>
          <w:b/>
          <w:iCs/>
          <w:kern w:val="32"/>
          <w:sz w:val="28"/>
          <w:szCs w:val="28"/>
        </w:rPr>
      </w:pPr>
      <w:r>
        <w:br w:type="page"/>
      </w:r>
    </w:p>
    <w:p w14:paraId="6ADF1B8F" w14:textId="77777777" w:rsidR="00BF3DF8" w:rsidRDefault="00BF3DF8" w:rsidP="00E4313B">
      <w:pPr>
        <w:pStyle w:val="Heading2"/>
        <w:sectPr w:rsidR="00BF3DF8" w:rsidSect="00DB513B">
          <w:headerReference w:type="default" r:id="rId23"/>
          <w:footerReference w:type="default" r:id="rId24"/>
          <w:pgSz w:w="11907" w:h="16840" w:code="9"/>
          <w:pgMar w:top="1440" w:right="862" w:bottom="1440" w:left="862" w:header="567" w:footer="737" w:gutter="0"/>
          <w:cols w:space="720"/>
        </w:sectPr>
      </w:pPr>
    </w:p>
    <w:p w14:paraId="254E02FC" w14:textId="7E306934" w:rsidR="00E4313B" w:rsidRDefault="00E4313B" w:rsidP="00E4313B">
      <w:pPr>
        <w:pStyle w:val="Heading2"/>
      </w:pPr>
      <w:bookmarkStart w:id="95" w:name="_Toc74903932"/>
      <w:r>
        <w:lastRenderedPageBreak/>
        <w:t xml:space="preserve">Driving </w:t>
      </w:r>
      <w:r w:rsidR="00F5085D">
        <w:t>and Operati</w:t>
      </w:r>
      <w:r w:rsidR="00EF6AAD">
        <w:t>on</w:t>
      </w:r>
      <w:r w:rsidR="00F5085D">
        <w:t xml:space="preserve"> </w:t>
      </w:r>
      <w:r>
        <w:t>Scenarios</w:t>
      </w:r>
      <w:bookmarkEnd w:id="95"/>
    </w:p>
    <w:p w14:paraId="7F67D667" w14:textId="77777777" w:rsidR="009D2039" w:rsidRDefault="009D2039" w:rsidP="009D2039"/>
    <w:p w14:paraId="2C301CD9" w14:textId="21554EFE" w:rsidR="003258EE" w:rsidRDefault="003258EE" w:rsidP="003258EE">
      <w:pPr>
        <w:pStyle w:val="REScenario"/>
        <w:shd w:val="clear" w:color="auto" w:fill="F2F2F2" w:themeFill="background1" w:themeFillShade="F2"/>
      </w:pPr>
      <w:r>
        <w:t>Obtain vehicle camera video feed</w:t>
      </w:r>
    </w:p>
    <w:p w14:paraId="3EE4F3FC"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6F8E8A70" wp14:editId="4A61E6B2">
            <wp:extent cx="8864600" cy="3359216"/>
            <wp:effectExtent l="0" t="0" r="0" b="0"/>
            <wp:docPr id="12" name="Picture 935465947.jpg" descr="935465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35465947.jpg"/>
                    <pic:cNvPicPr/>
                  </pic:nvPicPr>
                  <pic:blipFill>
                    <a:blip r:embed="rId25" cstate="print"/>
                    <a:stretch>
                      <a:fillRect/>
                    </a:stretch>
                  </pic:blipFill>
                  <pic:spPr>
                    <a:xfrm>
                      <a:off x="0" y="0"/>
                      <a:ext cx="8864600" cy="3359216"/>
                    </a:xfrm>
                    <a:prstGeom prst="rect">
                      <a:avLst/>
                    </a:prstGeom>
                  </pic:spPr>
                </pic:pic>
              </a:graphicData>
            </a:graphic>
          </wp:inline>
        </w:drawing>
      </w:r>
    </w:p>
    <w:p w14:paraId="694FF7DF" w14:textId="77777777" w:rsidR="003258EE" w:rsidRDefault="003258EE" w:rsidP="003258EE">
      <w:pPr>
        <w:pStyle w:val="REScenario"/>
        <w:shd w:val="clear" w:color="auto" w:fill="F2F2F2" w:themeFill="background1" w:themeFillShade="F2"/>
      </w:pPr>
      <w:r>
        <w:t>Sentinel Scenarios</w:t>
      </w:r>
    </w:p>
    <w:p w14:paraId="3BE5258A"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28DC05D2" wp14:editId="1BD803E3">
            <wp:extent cx="8864600" cy="2594261"/>
            <wp:effectExtent l="0" t="0" r="0" b="0"/>
            <wp:docPr id="14" name="Picture 936072412.jpg" descr="936072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36072412.jpg"/>
                    <pic:cNvPicPr/>
                  </pic:nvPicPr>
                  <pic:blipFill>
                    <a:blip r:embed="rId26" cstate="print"/>
                    <a:stretch>
                      <a:fillRect/>
                    </a:stretch>
                  </pic:blipFill>
                  <pic:spPr>
                    <a:xfrm>
                      <a:off x="0" y="0"/>
                      <a:ext cx="8864600" cy="2594261"/>
                    </a:xfrm>
                    <a:prstGeom prst="rect">
                      <a:avLst/>
                    </a:prstGeom>
                  </pic:spPr>
                </pic:pic>
              </a:graphicData>
            </a:graphic>
          </wp:inline>
        </w:drawing>
      </w:r>
    </w:p>
    <w:p w14:paraId="39A9151F" w14:textId="77777777" w:rsidR="00BF3DF8" w:rsidRDefault="00BF3DF8" w:rsidP="008736C6">
      <w:pPr>
        <w:pStyle w:val="Heading2"/>
        <w:sectPr w:rsidR="00BF3DF8" w:rsidSect="00BF3DF8">
          <w:pgSz w:w="16840" w:h="11907" w:orient="landscape" w:code="9"/>
          <w:pgMar w:top="862" w:right="1440" w:bottom="862" w:left="1440" w:header="567" w:footer="737" w:gutter="0"/>
          <w:cols w:space="720"/>
          <w:docGrid w:linePitch="272"/>
        </w:sectPr>
      </w:pPr>
    </w:p>
    <w:p w14:paraId="26FAC72C" w14:textId="280096E2" w:rsidR="008736C6" w:rsidRDefault="008736C6" w:rsidP="008736C6">
      <w:pPr>
        <w:pStyle w:val="Heading2"/>
      </w:pPr>
      <w:bookmarkStart w:id="96" w:name="_Toc74903933"/>
      <w:r>
        <w:lastRenderedPageBreak/>
        <w:t>Decision Tables</w:t>
      </w:r>
      <w:bookmarkEnd w:id="96"/>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bookmarkEnd w:id="81"/>
      <w:bookmarkEnd w:id="82"/>
      <w:bookmarkEnd w:id="83"/>
    </w:p>
    <w:p w14:paraId="3E872CFE" w14:textId="77777777" w:rsidR="0027671B" w:rsidRDefault="00D808DC" w:rsidP="0027671B">
      <w:pPr>
        <w:pStyle w:val="Heading1"/>
      </w:pPr>
      <w:bookmarkStart w:id="97" w:name="_Toc397081459"/>
      <w:bookmarkStart w:id="98" w:name="_Ref357774543"/>
      <w:bookmarkStart w:id="99" w:name="_Ref300051457"/>
      <w:bookmarkStart w:id="100" w:name="_Toc74903934"/>
      <w:r>
        <w:lastRenderedPageBreak/>
        <w:t>Feature Requirements</w:t>
      </w:r>
      <w:bookmarkEnd w:id="97"/>
      <w:bookmarkEnd w:id="98"/>
      <w:bookmarkEnd w:id="99"/>
      <w:bookmarkEnd w:id="100"/>
    </w:p>
    <w:p w14:paraId="33B3941C" w14:textId="18466643" w:rsidR="0027671B" w:rsidRDefault="0027671B" w:rsidP="00094F0D">
      <w:pPr>
        <w:pStyle w:val="Heading2"/>
      </w:pPr>
      <w:bookmarkStart w:id="101" w:name="_Toc397081466"/>
      <w:bookmarkStart w:id="102" w:name="_Toc74903935"/>
      <w:r w:rsidRPr="007C20FA">
        <w:t>Functional Requirements</w:t>
      </w:r>
      <w:bookmarkEnd w:id="101"/>
      <w:bookmarkEnd w:id="102"/>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103" w:name="_56aeec51de6d26350e18a948d972df2e"/>
      <w:r>
        <w:t>R_F_Sentinel_00004</w:t>
      </w:r>
      <w:bookmarkEnd w:id="103"/>
      <w:r>
        <w:t xml:space="preserve"> Arm Sentinel</w:t>
      </w:r>
    </w:p>
    <w:p w14:paraId="2384C72A" w14:textId="77777777" w:rsidR="00E11189" w:rsidRDefault="00E11189" w:rsidP="00E11189">
      <w:pPr>
        <w:rPr>
          <w:rFonts w:cs="Arial"/>
        </w:rPr>
      </w:pPr>
      <w:r>
        <w:rPr>
          <w:rFonts w:cs="Arial"/>
        </w:rPr>
        <w:t>If enabled and no disabling conditions exist, the Sentinel feature shall  automatically arm.</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R_F_Sentinel_00004</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A782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allow activation and deactivation of the feature automatically when all enabling conditions exist</w:t>
            </w:r>
          </w:p>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23CC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feature getting activated when all enabling conditions exist</w:t>
            </w:r>
          </w:p>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DDFED1" w14:textId="77777777" w:rsidR="006C4613" w:rsidRDefault="006C4613"/>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85700B"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0AB2D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DAC56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919D097" wp14:editId="7E640260">
                  <wp:extent cx="152400" cy="152400"/>
                  <wp:effectExtent l="0" t="0" r="0" b="0"/>
                  <wp:docPr id="16"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2820D9" w14:textId="77777777" w:rsidR="006C4613" w:rsidRDefault="006C4613"/>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811048"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5A5FE9"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14F36037" w:rsidR="00B3499B" w:rsidRPr="00B3499B" w:rsidRDefault="00A13343" w:rsidP="007C00FA">
            <w:pPr>
              <w:rPr>
                <w:rFonts w:cs="Arial"/>
                <w:bCs/>
                <w:color w:val="808080" w:themeColor="background1" w:themeShade="80"/>
                <w:sz w:val="16"/>
                <w:szCs w:val="14"/>
              </w:rPr>
            </w:pPr>
            <w:hyperlink r:id="rId2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009F173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0F1E71F9" w14:textId="77777777" w:rsidR="00E11189" w:rsidRPr="0017445F" w:rsidRDefault="00E11189" w:rsidP="00E11189">
      <w:pPr>
        <w:pStyle w:val="RERequirement"/>
        <w:shd w:val="clear" w:color="auto" w:fill="F2F2F2" w:themeFill="background1" w:themeFillShade="F2"/>
      </w:pPr>
      <w:bookmarkStart w:id="104" w:name="_cb08a7e5fb4293912776d1044a3ea8c2"/>
      <w:r>
        <w:t>R_F_Sentinel_00006</w:t>
      </w:r>
      <w:bookmarkEnd w:id="104"/>
      <w:r>
        <w:t xml:space="preserve"> Intrusion Detection - Perimeter Alarm</w:t>
      </w:r>
    </w:p>
    <w:p w14:paraId="1E07088B" w14:textId="77777777" w:rsidR="00E11189" w:rsidRDefault="00E11189" w:rsidP="00E11189">
      <w:pPr>
        <w:rPr>
          <w:rFonts w:cs="Arial"/>
        </w:rPr>
      </w:pPr>
      <w:r>
        <w:rPr>
          <w:rFonts w:cs="Arial"/>
        </w:rPr>
        <w:t>If the perimeter alarm is triggered and sentinel feature is armed, sentinel feature shall detect intrusion.</w:t>
      </w:r>
    </w:p>
    <w:p w14:paraId="0EDF80F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925318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63F7C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R_F_Sentinel_00006</w:t>
            </w:r>
          </w:p>
        </w:tc>
      </w:tr>
      <w:tr w:rsidR="00B3499B" w:rsidRPr="00B3499B" w14:paraId="3F5CCE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EB117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0AE0B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Sentinel feature receives information from the Door Ajar Modules including the cause of the trigger.</w:t>
            </w:r>
          </w:p>
        </w:tc>
      </w:tr>
      <w:tr w:rsidR="00B3499B" w:rsidRPr="00B3499B" w14:paraId="7DFB0C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62AA9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38896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intrusion detected in less than 2 seconds</w:t>
            </w:r>
          </w:p>
        </w:tc>
      </w:tr>
      <w:tr w:rsidR="00B3499B" w:rsidRPr="00B3499B" w14:paraId="0A3F7C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0D295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F73F2D" w14:textId="77777777" w:rsidR="006C4613" w:rsidRDefault="006C4613"/>
        </w:tc>
      </w:tr>
      <w:tr w:rsidR="00B3499B" w:rsidRPr="00B3499B" w14:paraId="7F9D20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8550B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75425C"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7F95C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A171F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765034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F151A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D5867F"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DBC0EB1" wp14:editId="128C72D9">
                  <wp:extent cx="152400" cy="152400"/>
                  <wp:effectExtent l="0" t="0" r="0" b="0"/>
                  <wp:docPr id="18"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959D6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C3C458" w14:textId="77777777" w:rsidR="006C4613" w:rsidRDefault="006C4613"/>
        </w:tc>
      </w:tr>
      <w:tr w:rsidR="00B3499B" w:rsidRPr="00B3499B" w14:paraId="1E97251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FE6FC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1306ED"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FD7FA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16DD12"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2BC63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61160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B7F0F8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77E58A" w14:textId="1CBC7766" w:rsidR="00B3499B" w:rsidRPr="00B3499B" w:rsidRDefault="00A13343" w:rsidP="007C00FA">
            <w:pPr>
              <w:rPr>
                <w:rFonts w:cs="Arial"/>
                <w:bCs/>
                <w:color w:val="808080" w:themeColor="background1" w:themeShade="80"/>
                <w:sz w:val="16"/>
                <w:szCs w:val="14"/>
              </w:rPr>
            </w:pPr>
            <w:hyperlink r:id="rId2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AD995A" w14:textId="2834A0F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E0F0B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832AE5" w14:textId="77777777" w:rsidR="006D5A3A" w:rsidRDefault="006D5A3A" w:rsidP="009A277F"/>
    <w:p w14:paraId="67117B44" w14:textId="77777777" w:rsidR="00E11189" w:rsidRPr="0017445F" w:rsidRDefault="00E11189" w:rsidP="00E11189">
      <w:pPr>
        <w:pStyle w:val="RERequirement"/>
        <w:shd w:val="clear" w:color="auto" w:fill="F2F2F2" w:themeFill="background1" w:themeFillShade="F2"/>
      </w:pPr>
      <w:bookmarkStart w:id="105" w:name="_658de5254b88527f0f4b825b2a1955ab"/>
      <w:r>
        <w:t>R_F_Sentinel_00007</w:t>
      </w:r>
      <w:bookmarkEnd w:id="105"/>
      <w:r>
        <w:t xml:space="preserve"> Intrusion Detection - Radar (Bed Area)</w:t>
      </w:r>
    </w:p>
    <w:p w14:paraId="24B2C515" w14:textId="77777777" w:rsidR="00E11189" w:rsidRDefault="00E11189" w:rsidP="00E11189">
      <w:pPr>
        <w:rPr>
          <w:rFonts w:cs="Arial"/>
        </w:rPr>
      </w:pPr>
      <w:r>
        <w:rPr>
          <w:rFonts w:cs="Arial"/>
        </w:rPr>
        <w:t>If the bead radar system detects an intruder, the sentinel feature shall detect intrusion.</w:t>
      </w:r>
    </w:p>
    <w:p w14:paraId="793F874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C18B29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348D2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R_F_Sentinel_00007</w:t>
            </w:r>
          </w:p>
        </w:tc>
      </w:tr>
      <w:tr w:rsidR="00B3499B" w:rsidRPr="00B3499B" w14:paraId="2F06FE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8924D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8782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Sentinel feature receives information from the Radar including the cause of the trigger.</w:t>
            </w:r>
          </w:p>
        </w:tc>
      </w:tr>
      <w:tr w:rsidR="00B3499B" w:rsidRPr="00B3499B" w14:paraId="4AA6F10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6D084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E3866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intrusion detected in less than 2 seconds</w:t>
            </w:r>
          </w:p>
        </w:tc>
      </w:tr>
      <w:tr w:rsidR="00B3499B" w:rsidRPr="00B3499B" w14:paraId="50AE1A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78B54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CFB060" w14:textId="77777777" w:rsidR="006C4613" w:rsidRDefault="006C4613"/>
        </w:tc>
      </w:tr>
      <w:tr w:rsidR="00B3499B" w:rsidRPr="00B3499B" w14:paraId="33407B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30459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EAD4C0"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F09F3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19F10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201C04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D939C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8AD292"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11E9A71" wp14:editId="7E17AFF2">
                  <wp:extent cx="152400" cy="152400"/>
                  <wp:effectExtent l="0" t="0" r="0" b="0"/>
                  <wp:docPr id="20"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BD233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FD2909" w14:textId="77777777" w:rsidR="006C4613" w:rsidRDefault="006C4613"/>
        </w:tc>
      </w:tr>
      <w:tr w:rsidR="00B3499B" w:rsidRPr="00B3499B" w14:paraId="7E77AAF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DBFE1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B089D6"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A48E6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F850C5"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3F94B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393A2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89BE31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E61780" w14:textId="4852CB65" w:rsidR="00B3499B" w:rsidRPr="00B3499B" w:rsidRDefault="00A13343" w:rsidP="007C00FA">
            <w:pPr>
              <w:rPr>
                <w:rFonts w:cs="Arial"/>
                <w:bCs/>
                <w:color w:val="808080" w:themeColor="background1" w:themeShade="80"/>
                <w:sz w:val="16"/>
                <w:szCs w:val="14"/>
              </w:rPr>
            </w:pPr>
            <w:hyperlink r:id="rId3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2060A4" w14:textId="7DB6610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2856E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4DD14" w14:textId="77777777" w:rsidR="006D5A3A" w:rsidRDefault="006D5A3A" w:rsidP="009A277F"/>
    <w:p w14:paraId="2B820063" w14:textId="77777777" w:rsidR="00E11189" w:rsidRPr="0017445F" w:rsidRDefault="00E11189" w:rsidP="00E11189">
      <w:pPr>
        <w:pStyle w:val="RERequirement"/>
        <w:shd w:val="clear" w:color="auto" w:fill="F2F2F2" w:themeFill="background1" w:themeFillShade="F2"/>
      </w:pPr>
      <w:bookmarkStart w:id="106" w:name="_1c34b8acf1c7b0b39656f9b1859a6fa0"/>
      <w:r>
        <w:t>R_F_Sentinel_00008</w:t>
      </w:r>
      <w:bookmarkEnd w:id="106"/>
      <w:r>
        <w:t xml:space="preserve"> Intrusion Detection Confirmed - Object in Bed Area</w:t>
      </w:r>
    </w:p>
    <w:p w14:paraId="3555B1AE" w14:textId="77777777" w:rsidR="00E11189" w:rsidRDefault="00E11189" w:rsidP="00E11189">
      <w:pPr>
        <w:rPr>
          <w:rFonts w:cs="Arial"/>
        </w:rPr>
      </w:pPr>
      <w:r>
        <w:rPr>
          <w:rFonts w:cs="Arial"/>
        </w:rPr>
        <w:t>If an object is detected in truck bed area, sentinel feature shall detect intrusion.</w:t>
      </w:r>
    </w:p>
    <w:p w14:paraId="338E204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3706FB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7902E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R_F_Sentinel_00008</w:t>
            </w:r>
          </w:p>
        </w:tc>
      </w:tr>
      <w:tr w:rsidR="00B3499B" w:rsidRPr="00B3499B" w14:paraId="715BC1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79C02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CE674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detect/confirm real threat and reduce false alert</w:t>
            </w:r>
          </w:p>
        </w:tc>
      </w:tr>
      <w:tr w:rsidR="00B3499B" w:rsidRPr="00B3499B" w14:paraId="289476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0C5E9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956D7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intrusion detected in less than 2 seconds</w:t>
            </w:r>
          </w:p>
        </w:tc>
      </w:tr>
      <w:tr w:rsidR="00B3499B" w:rsidRPr="00B3499B" w14:paraId="04A4AD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9E356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742462" w14:textId="77777777" w:rsidR="006C4613" w:rsidRDefault="006C4613"/>
        </w:tc>
      </w:tr>
      <w:tr w:rsidR="00B3499B" w:rsidRPr="00B3499B" w14:paraId="577726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A5ADC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08EFFB"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EB429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6706A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5B053A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0959A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C0DE11"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DC5E161" wp14:editId="5B6439DA">
                  <wp:extent cx="152400" cy="152400"/>
                  <wp:effectExtent l="0" t="0" r="0" b="0"/>
                  <wp:docPr id="22"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1404D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09D38A" w14:textId="77777777" w:rsidR="006C4613" w:rsidRDefault="006C4613"/>
        </w:tc>
      </w:tr>
      <w:tr w:rsidR="00B3499B" w:rsidRPr="00B3499B" w14:paraId="476B78E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A2844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B9D669"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63579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23B603"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0A64A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C388F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3DC283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0AF14C" w14:textId="7079298D" w:rsidR="00B3499B" w:rsidRPr="00B3499B" w:rsidRDefault="00A13343" w:rsidP="007C00FA">
            <w:pPr>
              <w:rPr>
                <w:rFonts w:cs="Arial"/>
                <w:bCs/>
                <w:color w:val="808080" w:themeColor="background1" w:themeShade="80"/>
                <w:sz w:val="16"/>
                <w:szCs w:val="14"/>
              </w:rPr>
            </w:pPr>
            <w:hyperlink r:id="rId3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D791E1" w14:textId="644A7D4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04311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FFBADD" w14:textId="77777777" w:rsidR="006D5A3A" w:rsidRDefault="006D5A3A" w:rsidP="009A277F"/>
    <w:p w14:paraId="10B0BE47" w14:textId="77777777" w:rsidR="00E11189" w:rsidRPr="0017445F" w:rsidRDefault="00E11189" w:rsidP="00E11189">
      <w:pPr>
        <w:pStyle w:val="RERequirement"/>
        <w:shd w:val="clear" w:color="auto" w:fill="F2F2F2" w:themeFill="background1" w:themeFillShade="F2"/>
      </w:pPr>
      <w:bookmarkStart w:id="107" w:name="_00a5ae9d84fc6e8088a7c93a93323eae"/>
      <w:r>
        <w:lastRenderedPageBreak/>
        <w:t>R_F_Sentinel_00009</w:t>
      </w:r>
      <w:bookmarkEnd w:id="107"/>
      <w:r>
        <w:t xml:space="preserve"> Intrusion Detection - Inclination/Acceleration Sensor CSM Based (accelerometer)</w:t>
      </w:r>
    </w:p>
    <w:p w14:paraId="6780655C" w14:textId="77777777" w:rsidR="00E11189" w:rsidRDefault="00E11189" w:rsidP="00E11189">
      <w:pPr>
        <w:rPr>
          <w:rFonts w:cs="Arial"/>
        </w:rPr>
      </w:pPr>
      <w:r>
        <w:rPr>
          <w:rFonts w:cs="Arial"/>
        </w:rPr>
        <w:t>If the vibration sensor is triggered, sentinel feature shall detect intrusion. (Usually in CSM)</w:t>
      </w:r>
    </w:p>
    <w:p w14:paraId="43BD63C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49DCBD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A9653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R_F_Sentinel_00009</w:t>
            </w:r>
          </w:p>
        </w:tc>
      </w:tr>
      <w:tr w:rsidR="00B3499B" w:rsidRPr="00B3499B" w14:paraId="70BE44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A212E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B33C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detect intrusion if vehicle inclination is changed</w:t>
            </w:r>
          </w:p>
        </w:tc>
      </w:tr>
      <w:tr w:rsidR="00B3499B" w:rsidRPr="00B3499B" w14:paraId="629E1A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5D12C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A596F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intrusion detected in less than 2 seconds</w:t>
            </w:r>
          </w:p>
        </w:tc>
      </w:tr>
      <w:tr w:rsidR="00B3499B" w:rsidRPr="00B3499B" w14:paraId="61934A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7397C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936B96" w14:textId="77777777" w:rsidR="006C4613" w:rsidRDefault="006C4613"/>
        </w:tc>
      </w:tr>
      <w:tr w:rsidR="00B3499B" w:rsidRPr="00B3499B" w14:paraId="086028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A5ED4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8C895E"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7ECD6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9B358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75699A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0AD86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1CD8A2"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F0C4487" wp14:editId="04ADAAD7">
                  <wp:extent cx="152400" cy="152400"/>
                  <wp:effectExtent l="0" t="0" r="0" b="0"/>
                  <wp:docPr id="24"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AFAA6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27F186" w14:textId="77777777" w:rsidR="006C4613" w:rsidRDefault="006C4613"/>
        </w:tc>
      </w:tr>
      <w:tr w:rsidR="00B3499B" w:rsidRPr="00B3499B" w14:paraId="380DFBA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68D8F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57C94E"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D285E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67130E"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52E5C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45565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DEA78C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7D2545" w14:textId="40CD38EA" w:rsidR="00B3499B" w:rsidRPr="00B3499B" w:rsidRDefault="00A13343" w:rsidP="007C00FA">
            <w:pPr>
              <w:rPr>
                <w:rFonts w:cs="Arial"/>
                <w:bCs/>
                <w:color w:val="808080" w:themeColor="background1" w:themeShade="80"/>
                <w:sz w:val="16"/>
                <w:szCs w:val="14"/>
              </w:rPr>
            </w:pPr>
            <w:hyperlink r:id="rId3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0B807C" w14:textId="5E075B3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4D0CA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728EAB3" w14:textId="77777777" w:rsidR="006D5A3A" w:rsidRDefault="006D5A3A" w:rsidP="009A277F"/>
    <w:p w14:paraId="07C09E89" w14:textId="77777777" w:rsidR="00E11189" w:rsidRPr="0017445F" w:rsidRDefault="00E11189" w:rsidP="00E11189">
      <w:pPr>
        <w:pStyle w:val="RERequirement"/>
        <w:shd w:val="clear" w:color="auto" w:fill="F2F2F2" w:themeFill="background1" w:themeFillShade="F2"/>
      </w:pPr>
      <w:bookmarkStart w:id="108" w:name="_8ce1e180ed48a01069ba5e6f03d3018b"/>
      <w:r>
        <w:t>R_F_Sentinel_00011</w:t>
      </w:r>
      <w:bookmarkEnd w:id="108"/>
      <w:r>
        <w:t xml:space="preserve"> Record Video</w:t>
      </w:r>
    </w:p>
    <w:p w14:paraId="038EA884" w14:textId="77777777" w:rsidR="00E11189" w:rsidRDefault="00E11189" w:rsidP="00E11189">
      <w:pPr>
        <w:rPr>
          <w:rFonts w:cs="Arial"/>
        </w:rPr>
      </w:pPr>
      <w:r>
        <w:rPr>
          <w:rFonts w:cs="Arial"/>
        </w:rPr>
        <w:t>If triggered (by any detector), sentinel feature shall start recording video in less than 2.5 seconds.  Data to be stored on cloud (unless cloud connectivity not allowed).  The cameras should cover the required field of view and with the required level of image distortion and image quality.</w:t>
      </w:r>
    </w:p>
    <w:p w14:paraId="12E3930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0C6FD7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8BC9B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R_F_Sentinel_00011</w:t>
            </w:r>
          </w:p>
        </w:tc>
      </w:tr>
      <w:tr w:rsidR="00B3499B" w:rsidRPr="00B3499B" w14:paraId="045BC6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F7E6E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62DA4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implement video recording</w:t>
            </w:r>
          </w:p>
        </w:tc>
      </w:tr>
      <w:tr w:rsidR="00B3499B" w:rsidRPr="00B3499B" w14:paraId="714AC6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D65E4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EB272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recording starts in less than 2.5 seconds when intrusion is detected</w:t>
            </w:r>
          </w:p>
        </w:tc>
      </w:tr>
      <w:tr w:rsidR="00B3499B" w:rsidRPr="00B3499B" w14:paraId="0E7EFD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A794C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27CEB" w14:textId="77777777" w:rsidR="006C4613" w:rsidRDefault="006C4613"/>
        </w:tc>
      </w:tr>
      <w:tr w:rsidR="00B3499B" w:rsidRPr="00B3499B" w14:paraId="33D506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DC087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3E0A15"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15B8B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5B624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3B9A9A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56ABB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058642"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57FABA3" wp14:editId="5DE84229">
                  <wp:extent cx="152400" cy="152400"/>
                  <wp:effectExtent l="0" t="0" r="0" b="0"/>
                  <wp:docPr id="26"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FC6D7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003FC2" w14:textId="77777777" w:rsidR="006C4613" w:rsidRDefault="006C4613"/>
        </w:tc>
      </w:tr>
      <w:tr w:rsidR="00B3499B" w:rsidRPr="00B3499B" w14:paraId="0FF030A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28832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3C0472"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8379B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E1DF90"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4A6EF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905A9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3F1009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87D37C" w14:textId="46073D65" w:rsidR="00B3499B" w:rsidRPr="00B3499B" w:rsidRDefault="00A13343" w:rsidP="007C00FA">
            <w:pPr>
              <w:rPr>
                <w:rFonts w:cs="Arial"/>
                <w:bCs/>
                <w:color w:val="808080" w:themeColor="background1" w:themeShade="80"/>
                <w:sz w:val="16"/>
                <w:szCs w:val="14"/>
              </w:rPr>
            </w:pPr>
            <w:hyperlink r:id="rId3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C8FAD6" w14:textId="7664C3E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4BC5D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AFE7D7" w14:textId="77777777" w:rsidR="006D5A3A" w:rsidRDefault="006D5A3A" w:rsidP="009A277F"/>
    <w:p w14:paraId="6A5DCDD0" w14:textId="77777777" w:rsidR="00E11189" w:rsidRPr="0017445F" w:rsidRDefault="00E11189" w:rsidP="00E11189">
      <w:pPr>
        <w:pStyle w:val="RERequirement"/>
        <w:shd w:val="clear" w:color="auto" w:fill="F2F2F2" w:themeFill="background1" w:themeFillShade="F2"/>
      </w:pPr>
      <w:bookmarkStart w:id="109" w:name="_de90995b597dd1312dad0262ee58e733"/>
      <w:r>
        <w:t>R_F_Sentinel_00012</w:t>
      </w:r>
      <w:bookmarkEnd w:id="109"/>
      <w:r>
        <w:t xml:space="preserve"> Store Video - Cloud</w:t>
      </w:r>
    </w:p>
    <w:p w14:paraId="2BAD92EF" w14:textId="77777777" w:rsidR="00E11189" w:rsidRDefault="00E11189" w:rsidP="00E11189">
      <w:pPr>
        <w:rPr>
          <w:rFonts w:cs="Arial"/>
        </w:rPr>
      </w:pPr>
      <w:r>
        <w:rPr>
          <w:rFonts w:cs="Arial"/>
        </w:rPr>
        <w:t>Once triggered, the Sentinel Feature shall store videos to cloud storage</w:t>
      </w:r>
    </w:p>
    <w:p w14:paraId="3CEAA3A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5E4032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952CC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R_F_Sentinel_00012</w:t>
            </w:r>
          </w:p>
        </w:tc>
      </w:tr>
      <w:tr w:rsidR="00B3499B" w:rsidRPr="00B3499B" w14:paraId="6230BA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5A74E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433AB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implement video storage in cloud storage space</w:t>
            </w:r>
          </w:p>
        </w:tc>
      </w:tr>
      <w:tr w:rsidR="00B3499B" w:rsidRPr="00B3499B" w14:paraId="10D00F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7469C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0B1FC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video stored in cloud storage</w:t>
            </w:r>
          </w:p>
        </w:tc>
      </w:tr>
      <w:tr w:rsidR="00B3499B" w:rsidRPr="00B3499B" w14:paraId="4DB20F5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E542C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3F4E78" w14:textId="77777777" w:rsidR="006C4613" w:rsidRDefault="006C4613"/>
        </w:tc>
      </w:tr>
      <w:tr w:rsidR="00B3499B" w:rsidRPr="00B3499B" w14:paraId="49D9AC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03237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757D06"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4A50B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07F1F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10A217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C8FC2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7EB059"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23F16B5" wp14:editId="3956E23D">
                  <wp:extent cx="152400" cy="152400"/>
                  <wp:effectExtent l="0" t="0" r="0" b="0"/>
                  <wp:docPr id="28"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401F0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F3EB9A" w14:textId="77777777" w:rsidR="006C4613" w:rsidRDefault="006C4613"/>
        </w:tc>
      </w:tr>
      <w:tr w:rsidR="00B3499B" w:rsidRPr="00B3499B" w14:paraId="310BD86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5E694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FA11FB"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90725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7F8199"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9B9D1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E5E19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91497E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791DEA" w14:textId="0605F016" w:rsidR="00B3499B" w:rsidRPr="00B3499B" w:rsidRDefault="00A13343" w:rsidP="007C00FA">
            <w:pPr>
              <w:rPr>
                <w:rFonts w:cs="Arial"/>
                <w:bCs/>
                <w:color w:val="808080" w:themeColor="background1" w:themeShade="80"/>
                <w:sz w:val="16"/>
                <w:szCs w:val="14"/>
              </w:rPr>
            </w:pPr>
            <w:hyperlink r:id="rId3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7D6C93" w14:textId="5302F98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BB4A0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15830B" w14:textId="77777777" w:rsidR="006D5A3A" w:rsidRDefault="006D5A3A" w:rsidP="009A277F"/>
    <w:p w14:paraId="525100F5" w14:textId="77777777" w:rsidR="00E11189" w:rsidRPr="0017445F" w:rsidRDefault="00E11189" w:rsidP="00E11189">
      <w:pPr>
        <w:pStyle w:val="RERequirement"/>
        <w:shd w:val="clear" w:color="auto" w:fill="F2F2F2" w:themeFill="background1" w:themeFillShade="F2"/>
      </w:pPr>
      <w:bookmarkStart w:id="110" w:name="_6d097133a843ef4ababcc9647785fe32"/>
      <w:r>
        <w:t>R_F_Sentinel_00015</w:t>
      </w:r>
      <w:bookmarkEnd w:id="110"/>
      <w:r>
        <w:t xml:space="preserve"> Allow Remote Start with Sentinel</w:t>
      </w:r>
    </w:p>
    <w:p w14:paraId="089E872E" w14:textId="77777777" w:rsidR="00E11189" w:rsidRDefault="00E11189" w:rsidP="00E11189">
      <w:pPr>
        <w:rPr>
          <w:rFonts w:cs="Arial"/>
        </w:rPr>
      </w:pPr>
      <w:r>
        <w:rPr>
          <w:rFonts w:cs="Arial"/>
        </w:rPr>
        <w:t>When Sentinel is armed and the user requests a remote powertrain start, Sentinel shall continue to function.</w:t>
      </w:r>
    </w:p>
    <w:p w14:paraId="44B4B0D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B0265A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F0629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R_F_Sentinel_00015</w:t>
            </w:r>
          </w:p>
        </w:tc>
      </w:tr>
      <w:tr w:rsidR="00B3499B" w:rsidRPr="00B3499B" w14:paraId="33C1D9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02F07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CEF60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Users may need to keep Sentinel armed whilst using the remote start functiionality</w:t>
            </w:r>
          </w:p>
        </w:tc>
      </w:tr>
      <w:tr w:rsidR="00B3499B" w:rsidRPr="00B3499B" w14:paraId="6B1144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BE94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42505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feature being disabled in KEY OFF and accessory mode operations</w:t>
            </w:r>
          </w:p>
        </w:tc>
      </w:tr>
      <w:tr w:rsidR="00B3499B" w:rsidRPr="00B3499B" w14:paraId="2865490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89E1A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A210A5" w14:textId="77777777" w:rsidR="006C4613" w:rsidRDefault="006C4613"/>
        </w:tc>
      </w:tr>
      <w:tr w:rsidR="00B3499B" w:rsidRPr="00B3499B" w14:paraId="5BD7C76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AF8F7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20E1EF"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88961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F3E65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3534D9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0AB98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7C3F78"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53218BF" wp14:editId="7DEC4860">
                  <wp:extent cx="152400" cy="152400"/>
                  <wp:effectExtent l="0" t="0" r="0" b="0"/>
                  <wp:docPr id="30"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9BA6C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58F828" w14:textId="77777777" w:rsidR="006C4613" w:rsidRDefault="006C4613"/>
        </w:tc>
      </w:tr>
      <w:tr w:rsidR="00B3499B" w:rsidRPr="00B3499B" w14:paraId="251929E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80E60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050424"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7CA70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1FA79C"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6DC1C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AF81F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06DD85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689E70" w14:textId="1C0189CA" w:rsidR="00B3499B" w:rsidRPr="00B3499B" w:rsidRDefault="00A13343" w:rsidP="007C00FA">
            <w:pPr>
              <w:rPr>
                <w:rFonts w:cs="Arial"/>
                <w:bCs/>
                <w:color w:val="808080" w:themeColor="background1" w:themeShade="80"/>
                <w:sz w:val="16"/>
                <w:szCs w:val="14"/>
              </w:rPr>
            </w:pPr>
            <w:hyperlink r:id="rId3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9318A3" w14:textId="1401342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24F8E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1239D4" w14:textId="77777777" w:rsidR="006D5A3A" w:rsidRDefault="006D5A3A" w:rsidP="009A277F"/>
    <w:p w14:paraId="13417640" w14:textId="77777777" w:rsidR="00E11189" w:rsidRPr="0017445F" w:rsidRDefault="00E11189" w:rsidP="00E11189">
      <w:pPr>
        <w:pStyle w:val="RERequirement"/>
        <w:shd w:val="clear" w:color="auto" w:fill="F2F2F2" w:themeFill="background1" w:themeFillShade="F2"/>
      </w:pPr>
      <w:bookmarkStart w:id="111" w:name="_0105b89c3e5cb2d5cb8b505594059ed7"/>
      <w:r>
        <w:t>R_F_Sentinel_00016</w:t>
      </w:r>
      <w:bookmarkEnd w:id="111"/>
      <w:r>
        <w:t xml:space="preserve"> Power Mode - Ignition Off</w:t>
      </w:r>
    </w:p>
    <w:p w14:paraId="51622EDE" w14:textId="77777777" w:rsidR="00E11189" w:rsidRDefault="00E11189" w:rsidP="00E11189">
      <w:pPr>
        <w:rPr>
          <w:rFonts w:cs="Arial"/>
        </w:rPr>
      </w:pPr>
      <w:r>
        <w:rPr>
          <w:rFonts w:cs="Arial"/>
        </w:rPr>
        <w:t>At anytime, the Sentinel feature shall be able to work in "ignition off" power mode.</w:t>
      </w:r>
    </w:p>
    <w:p w14:paraId="3EACEEA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4A907D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4BC3F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R_F_Sentinel_00016</w:t>
            </w:r>
          </w:p>
        </w:tc>
      </w:tr>
      <w:tr w:rsidR="00B3499B" w:rsidRPr="00B3499B" w14:paraId="2CCA8EF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9F60CF"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51AF9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specifies condition in which feature can work</w:t>
            </w:r>
          </w:p>
        </w:tc>
      </w:tr>
      <w:tr w:rsidR="00B3499B" w:rsidRPr="00B3499B" w14:paraId="6BC0FD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DAB83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DB3D0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sentinel feature will be active in ignition off condition.</w:t>
            </w:r>
          </w:p>
        </w:tc>
      </w:tr>
      <w:tr w:rsidR="00B3499B" w:rsidRPr="00B3499B" w14:paraId="7BDDB3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DD125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15E421" w14:textId="77777777" w:rsidR="006C4613" w:rsidRDefault="006C4613"/>
        </w:tc>
      </w:tr>
      <w:tr w:rsidR="00B3499B" w:rsidRPr="00B3499B" w14:paraId="1476C44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31D85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456FD4"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DFD2E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AB1CA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1E0A0F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54A59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609A58"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CA187C7" wp14:editId="0BE2D5B5">
                  <wp:extent cx="152400" cy="152400"/>
                  <wp:effectExtent l="0" t="0" r="0" b="0"/>
                  <wp:docPr id="32"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0E06A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22D31E" w14:textId="77777777" w:rsidR="006C4613" w:rsidRDefault="006C4613"/>
        </w:tc>
      </w:tr>
      <w:tr w:rsidR="00B3499B" w:rsidRPr="00B3499B" w14:paraId="5C9D2FE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034C0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892833"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D7FD1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14BCDC"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9E208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52EEB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2C1260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44BFEA" w14:textId="4F31A993" w:rsidR="00B3499B" w:rsidRPr="00B3499B" w:rsidRDefault="00A13343" w:rsidP="007C00FA">
            <w:pPr>
              <w:rPr>
                <w:rFonts w:cs="Arial"/>
                <w:bCs/>
                <w:color w:val="808080" w:themeColor="background1" w:themeShade="80"/>
                <w:sz w:val="16"/>
                <w:szCs w:val="14"/>
              </w:rPr>
            </w:pPr>
            <w:hyperlink r:id="rId3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83308E" w14:textId="210A3C4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EA621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DBC98E" w14:textId="77777777" w:rsidR="006D5A3A" w:rsidRDefault="006D5A3A" w:rsidP="009A277F"/>
    <w:p w14:paraId="18D03A95" w14:textId="77777777" w:rsidR="00E11189" w:rsidRPr="0017445F" w:rsidRDefault="00E11189" w:rsidP="00E11189">
      <w:pPr>
        <w:pStyle w:val="RERequirement"/>
        <w:shd w:val="clear" w:color="auto" w:fill="F2F2F2" w:themeFill="background1" w:themeFillShade="F2"/>
      </w:pPr>
      <w:bookmarkStart w:id="112" w:name="_3aad4c21e9267901277a636919edc974"/>
      <w:r>
        <w:t>R_F_Sentinel_00017</w:t>
      </w:r>
      <w:bookmarkEnd w:id="112"/>
      <w:r>
        <w:t xml:space="preserve"> Jump Drive - Fit and Record/Pause/Stop/Resume/ Play  Data</w:t>
      </w:r>
    </w:p>
    <w:p w14:paraId="0764327C" w14:textId="77777777" w:rsidR="00E11189" w:rsidRDefault="00E11189" w:rsidP="00E11189">
      <w:pPr>
        <w:rPr>
          <w:rFonts w:cs="Arial"/>
        </w:rPr>
      </w:pPr>
      <w:r>
        <w:rPr>
          <w:rFonts w:cs="Arial"/>
        </w:rPr>
        <w:t>Before arming the feature, the user shall be able to plug in a USB drive in a secure vehicle location to store and later access videos.  This will include record, pause, stop, play and resume video play.  Meta data such as date/time and type of intrusion event will also be recorded and available to the user.</w:t>
      </w:r>
    </w:p>
    <w:p w14:paraId="29F1760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4DBD6F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4A6A4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R_F_Sentinel_00017</w:t>
            </w:r>
          </w:p>
        </w:tc>
      </w:tr>
      <w:tr w:rsidR="00B3499B" w:rsidRPr="00B3499B" w14:paraId="29D7AB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D1E1C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CE427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allows user to access videos</w:t>
            </w:r>
          </w:p>
        </w:tc>
      </w:tr>
      <w:tr w:rsidR="00B3499B" w:rsidRPr="00B3499B" w14:paraId="0B290B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E15E9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F6ABC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 being able to access videos satisfies this requirement</w:t>
            </w:r>
          </w:p>
        </w:tc>
      </w:tr>
      <w:tr w:rsidR="00B3499B" w:rsidRPr="00B3499B" w14:paraId="7591A0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9F5A7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5DCD16" w14:textId="77777777" w:rsidR="006C4613" w:rsidRDefault="006C4613"/>
        </w:tc>
      </w:tr>
      <w:tr w:rsidR="00B3499B" w:rsidRPr="00B3499B" w14:paraId="6E0BBC3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CC1FF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F270A4"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D8027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E2921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132097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419DC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E632A"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82D3056" wp14:editId="18A413D5">
                  <wp:extent cx="152400" cy="152400"/>
                  <wp:effectExtent l="0" t="0" r="0" b="0"/>
                  <wp:docPr id="34"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3EF88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D05A2F" w14:textId="77777777" w:rsidR="006C4613" w:rsidRDefault="006C4613"/>
        </w:tc>
      </w:tr>
      <w:tr w:rsidR="00B3499B" w:rsidRPr="00B3499B" w14:paraId="769C7F0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5E7FC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58B1D6"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AB2F9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4D8D52"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3357F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C3262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6480E0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C3662C" w14:textId="617CEE51" w:rsidR="00B3499B" w:rsidRPr="00B3499B" w:rsidRDefault="00A13343" w:rsidP="007C00FA">
            <w:pPr>
              <w:rPr>
                <w:rFonts w:cs="Arial"/>
                <w:bCs/>
                <w:color w:val="808080" w:themeColor="background1" w:themeShade="80"/>
                <w:sz w:val="16"/>
                <w:szCs w:val="14"/>
              </w:rPr>
            </w:pPr>
            <w:hyperlink r:id="rId3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338C6A" w14:textId="58D2F48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9E7DA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4F9EAE" w14:textId="77777777" w:rsidR="006D5A3A" w:rsidRDefault="006D5A3A" w:rsidP="009A277F"/>
    <w:p w14:paraId="5A873527" w14:textId="77777777" w:rsidR="00E11189" w:rsidRPr="0017445F" w:rsidRDefault="00E11189" w:rsidP="00E11189">
      <w:pPr>
        <w:pStyle w:val="RERequirement"/>
        <w:shd w:val="clear" w:color="auto" w:fill="F2F2F2" w:themeFill="background1" w:themeFillShade="F2"/>
      </w:pPr>
      <w:bookmarkStart w:id="113" w:name="_fb97ef124c2837464caa52ebb2e2e979"/>
      <w:r>
        <w:t>R_F_Sentinel_00025</w:t>
      </w:r>
      <w:bookmarkEnd w:id="113"/>
      <w:r>
        <w:t xml:space="preserve"> Video Stored on Cloud - Select View</w:t>
      </w:r>
    </w:p>
    <w:p w14:paraId="100EFF00" w14:textId="77777777" w:rsidR="00E11189" w:rsidRDefault="00E11189" w:rsidP="00E11189">
      <w:pPr>
        <w:rPr>
          <w:rFonts w:cs="Arial"/>
        </w:rPr>
      </w:pPr>
      <w:r>
        <w:rPr>
          <w:rFonts w:cs="Arial"/>
        </w:rPr>
        <w:t>After terminating video streaming, sentinel feature shall allow user to change camera view on the Ford Pass application.</w:t>
      </w:r>
    </w:p>
    <w:p w14:paraId="2A5950B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6A9AB1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7A01F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R_F_Sentinel_00025</w:t>
            </w:r>
          </w:p>
        </w:tc>
      </w:tr>
      <w:tr w:rsidR="00B3499B" w:rsidRPr="00B3499B" w14:paraId="27BC7C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151C5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EE36E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allows user to change vehicle camera to watch the video</w:t>
            </w:r>
          </w:p>
        </w:tc>
      </w:tr>
      <w:tr w:rsidR="00B3499B" w:rsidRPr="00B3499B" w14:paraId="7A4299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F98E0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C9BC1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 being able to change the vehicle camera</w:t>
            </w:r>
          </w:p>
        </w:tc>
      </w:tr>
      <w:tr w:rsidR="00B3499B" w:rsidRPr="00B3499B" w14:paraId="6EC36BB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F92C6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28514A" w14:textId="77777777" w:rsidR="006C4613" w:rsidRDefault="006C4613"/>
        </w:tc>
      </w:tr>
      <w:tr w:rsidR="00B3499B" w:rsidRPr="00B3499B" w14:paraId="73CAC5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08DBB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E111C2"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730E0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ECFDA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2B7123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F6936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82F22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9999BE2" wp14:editId="44FE0E35">
                  <wp:extent cx="152400" cy="152400"/>
                  <wp:effectExtent l="0" t="0" r="0" b="0"/>
                  <wp:docPr id="36"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907A1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A7A4FC" w14:textId="77777777" w:rsidR="006C4613" w:rsidRDefault="006C4613"/>
        </w:tc>
      </w:tr>
      <w:tr w:rsidR="00B3499B" w:rsidRPr="00B3499B" w14:paraId="6900DE4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7DEBC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CB602D"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35763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5DE79"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34996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EDEF4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45483D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5CADDF" w14:textId="40B75904" w:rsidR="00B3499B" w:rsidRPr="00B3499B" w:rsidRDefault="00A13343" w:rsidP="007C00FA">
            <w:pPr>
              <w:rPr>
                <w:rFonts w:cs="Arial"/>
                <w:bCs/>
                <w:color w:val="808080" w:themeColor="background1" w:themeShade="80"/>
                <w:sz w:val="16"/>
                <w:szCs w:val="14"/>
              </w:rPr>
            </w:pPr>
            <w:hyperlink r:id="rId3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8740EB" w14:textId="1D60C04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D2495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953BFC0" w14:textId="77777777" w:rsidR="006D5A3A" w:rsidRDefault="006D5A3A" w:rsidP="009A277F"/>
    <w:p w14:paraId="4CF01C5D" w14:textId="77777777" w:rsidR="00E11189" w:rsidRPr="0017445F" w:rsidRDefault="00E11189" w:rsidP="00E11189">
      <w:pPr>
        <w:pStyle w:val="RERequirement"/>
        <w:shd w:val="clear" w:color="auto" w:fill="F2F2F2" w:themeFill="background1" w:themeFillShade="F2"/>
      </w:pPr>
      <w:bookmarkStart w:id="114" w:name="_70554a1c8c115bb10b53a5a0f2c3954c"/>
      <w:r>
        <w:t>R_F_Sentinel_00026</w:t>
      </w:r>
      <w:bookmarkEnd w:id="114"/>
      <w:r>
        <w:t xml:space="preserve"> Low Light Capability</w:t>
      </w:r>
    </w:p>
    <w:p w14:paraId="327D000A" w14:textId="77777777" w:rsidR="00E11189" w:rsidRDefault="00E11189" w:rsidP="00E11189">
      <w:pPr>
        <w:rPr>
          <w:rFonts w:cs="Arial"/>
        </w:rPr>
      </w:pPr>
      <w:r>
        <w:rPr>
          <w:rFonts w:cs="Arial"/>
        </w:rPr>
        <w:t>Under low light / dark conditions, the Sentinel feature  shall be able to record videos</w:t>
      </w:r>
    </w:p>
    <w:p w14:paraId="00775AD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D293E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E4064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R_F_Sentinel_00026</w:t>
            </w:r>
          </w:p>
        </w:tc>
      </w:tr>
      <w:tr w:rsidR="00B3499B" w:rsidRPr="00B3499B" w14:paraId="569F77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81323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70BA1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needs to operate in low abient light conditions, with low light levels in the vehicle in both the cab area, bed area and in an enclosed cargo area in vans</w:t>
            </w:r>
          </w:p>
        </w:tc>
      </w:tr>
      <w:tr w:rsidR="00B3499B" w:rsidRPr="00B3499B" w14:paraId="3B1BCC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B4274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536A2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Capability of cameras and lumens capability of lighting to see clear video of full length of vehicle interior views.  Low light/dark conditions are defined as zero lux level.  Clear video conditions to be determined with CX reviews.</w:t>
            </w:r>
          </w:p>
        </w:tc>
      </w:tr>
      <w:tr w:rsidR="00B3499B" w:rsidRPr="00B3499B" w14:paraId="2ABC87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7C954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76CDA9" w14:textId="77777777" w:rsidR="006C4613" w:rsidRDefault="006C4613"/>
        </w:tc>
      </w:tr>
      <w:tr w:rsidR="00B3499B" w:rsidRPr="00B3499B" w14:paraId="1B7DB7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9C130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921F41"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C5A6D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9DDEE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28647C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ED442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5CAE29"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173F0AD" wp14:editId="37E50C7E">
                  <wp:extent cx="152400" cy="152400"/>
                  <wp:effectExtent l="0" t="0" r="0" b="0"/>
                  <wp:docPr id="38"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924FD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0E7327" w14:textId="77777777" w:rsidR="006C4613" w:rsidRDefault="006C4613"/>
        </w:tc>
      </w:tr>
      <w:tr w:rsidR="00B3499B" w:rsidRPr="00B3499B" w14:paraId="3DB4D89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188CA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D98BC1"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D3732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F6A685"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5F0AF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35817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86CCA2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E547A2" w14:textId="500C2453" w:rsidR="00B3499B" w:rsidRPr="00B3499B" w:rsidRDefault="00A13343" w:rsidP="007C00FA">
            <w:pPr>
              <w:rPr>
                <w:rFonts w:cs="Arial"/>
                <w:bCs/>
                <w:color w:val="808080" w:themeColor="background1" w:themeShade="80"/>
                <w:sz w:val="16"/>
                <w:szCs w:val="14"/>
              </w:rPr>
            </w:pPr>
            <w:hyperlink r:id="rId3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F9EF96" w14:textId="273CF60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69303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09468AE" w14:textId="77777777" w:rsidR="006D5A3A" w:rsidRDefault="006D5A3A" w:rsidP="009A277F"/>
    <w:p w14:paraId="28809043" w14:textId="77777777" w:rsidR="00E11189" w:rsidRPr="0017445F" w:rsidRDefault="00E11189" w:rsidP="00E11189">
      <w:pPr>
        <w:pStyle w:val="RERequirement"/>
        <w:shd w:val="clear" w:color="auto" w:fill="F2F2F2" w:themeFill="background1" w:themeFillShade="F2"/>
      </w:pPr>
      <w:bookmarkStart w:id="115" w:name="_fe22d0f8d0e3990d994bfa61fd00b993"/>
      <w:r>
        <w:t>R_F_Sentinel_00027</w:t>
      </w:r>
      <w:bookmarkEnd w:id="115"/>
      <w:r>
        <w:t xml:space="preserve"> Video Stream Buffering</w:t>
      </w:r>
    </w:p>
    <w:p w14:paraId="672B24E4" w14:textId="77777777" w:rsidR="00E11189" w:rsidRDefault="00E11189" w:rsidP="00E11189">
      <w:pPr>
        <w:rPr>
          <w:rFonts w:cs="Arial"/>
        </w:rPr>
      </w:pPr>
      <w:r>
        <w:rPr>
          <w:rFonts w:cs="Arial"/>
        </w:rPr>
        <w:t>When triggered, the Sentinel feature shall allow video storage of at least 35 seconds of digitalized video.</w:t>
      </w:r>
    </w:p>
    <w:p w14:paraId="7D3334C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3E3473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7C194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R_F_Sentinel_00027</w:t>
            </w:r>
          </w:p>
        </w:tc>
      </w:tr>
      <w:tr w:rsidR="00B3499B" w:rsidRPr="00B3499B" w14:paraId="0C19B1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2FAAD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BA249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specifies the minimum duration of videos that can be buffered</w:t>
            </w:r>
          </w:p>
        </w:tc>
      </w:tr>
      <w:tr w:rsidR="00B3499B" w:rsidRPr="00B3499B" w14:paraId="1826C2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B8B26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A0493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videos being buffered for 35 seconds satisfies this requirement</w:t>
            </w:r>
          </w:p>
        </w:tc>
      </w:tr>
      <w:tr w:rsidR="00B3499B" w:rsidRPr="00B3499B" w14:paraId="374595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F0BBC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60AFD0" w14:textId="77777777" w:rsidR="006C4613" w:rsidRDefault="006C4613"/>
        </w:tc>
      </w:tr>
      <w:tr w:rsidR="00B3499B" w:rsidRPr="00B3499B" w14:paraId="4956F9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7E9E6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8F4B3B"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45D54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14ADA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6EC750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A2D3F9"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AAC503"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91D09F9" wp14:editId="1A148B3F">
                  <wp:extent cx="152400" cy="152400"/>
                  <wp:effectExtent l="0" t="0" r="0" b="0"/>
                  <wp:docPr id="40"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54B77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10277B" w14:textId="77777777" w:rsidR="006C4613" w:rsidRDefault="006C4613"/>
        </w:tc>
      </w:tr>
      <w:tr w:rsidR="00B3499B" w:rsidRPr="00B3499B" w14:paraId="4649C64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77A91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9F1599"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0C6F9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22BC7E"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A5FB2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A1B92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055BCF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490803" w14:textId="398897C9" w:rsidR="00B3499B" w:rsidRPr="00B3499B" w:rsidRDefault="00A13343" w:rsidP="007C00FA">
            <w:pPr>
              <w:rPr>
                <w:rFonts w:cs="Arial"/>
                <w:bCs/>
                <w:color w:val="808080" w:themeColor="background1" w:themeShade="80"/>
                <w:sz w:val="16"/>
                <w:szCs w:val="14"/>
              </w:rPr>
            </w:pPr>
            <w:hyperlink r:id="rId4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C5099E" w14:textId="5E8ACD6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0EEAE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3E1F0D" w14:textId="77777777" w:rsidR="006D5A3A" w:rsidRDefault="006D5A3A" w:rsidP="009A277F"/>
    <w:p w14:paraId="1E3A03BA" w14:textId="77777777" w:rsidR="00E11189" w:rsidRPr="0017445F" w:rsidRDefault="00E11189" w:rsidP="00E11189">
      <w:pPr>
        <w:pStyle w:val="RERequirement"/>
        <w:shd w:val="clear" w:color="auto" w:fill="F2F2F2" w:themeFill="background1" w:themeFillShade="F2"/>
      </w:pPr>
      <w:bookmarkStart w:id="116" w:name="_209013d6cc16e8cef54cb3a3f7c06954"/>
      <w:r>
        <w:t>R_F_Sentinel_00028</w:t>
      </w:r>
      <w:bookmarkEnd w:id="116"/>
      <w:r>
        <w:t xml:space="preserve"> Video Stream Stitching - 360 Degree External Cameras</w:t>
      </w:r>
    </w:p>
    <w:p w14:paraId="32ADAD6B" w14:textId="77777777" w:rsidR="00E11189" w:rsidRDefault="00E11189" w:rsidP="00E11189">
      <w:pPr>
        <w:rPr>
          <w:rFonts w:cs="Arial"/>
        </w:rPr>
      </w:pPr>
      <w:r>
        <w:rPr>
          <w:rFonts w:cs="Arial"/>
        </w:rPr>
        <w:t>When triggered, the Sentinel feature shall allow streaming of the external 360-degree camera signals  into a single video feed.</w:t>
      </w:r>
    </w:p>
    <w:p w14:paraId="4BE2BA3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CB906F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0E896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R_F_Sentinel_00028</w:t>
            </w:r>
          </w:p>
        </w:tc>
      </w:tr>
      <w:tr w:rsidR="00B3499B" w:rsidRPr="00B3499B" w14:paraId="43D42A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4CD21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24F4E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specifies the video stream stiching process of the two cameras</w:t>
            </w:r>
          </w:p>
        </w:tc>
      </w:tr>
      <w:tr w:rsidR="00B3499B" w:rsidRPr="00B3499B" w14:paraId="5E54BE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6D19C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83A4C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demonstrated video stitching capability of video processing system </w:t>
            </w:r>
          </w:p>
        </w:tc>
      </w:tr>
      <w:tr w:rsidR="00B3499B" w:rsidRPr="00B3499B" w14:paraId="61C47C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0EEA6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35944" w14:textId="77777777" w:rsidR="006C4613" w:rsidRDefault="006C4613"/>
        </w:tc>
      </w:tr>
      <w:tr w:rsidR="00B3499B" w:rsidRPr="00B3499B" w14:paraId="136ABB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ED771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FD8D76"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28A9E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09F78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03CDEA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B1CBA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EBF21"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12EB80B" wp14:editId="185754C4">
                  <wp:extent cx="152400" cy="152400"/>
                  <wp:effectExtent l="0" t="0" r="0" b="0"/>
                  <wp:docPr id="42"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57195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735D45" w14:textId="77777777" w:rsidR="006C4613" w:rsidRDefault="006C4613"/>
        </w:tc>
      </w:tr>
      <w:tr w:rsidR="00B3499B" w:rsidRPr="00B3499B" w14:paraId="31B52CD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BA24D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2351E6"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09B49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616B4E"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5E6B7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4ED10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C64226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8527C5" w14:textId="3B2B0263" w:rsidR="00B3499B" w:rsidRPr="00B3499B" w:rsidRDefault="00A13343" w:rsidP="007C00FA">
            <w:pPr>
              <w:rPr>
                <w:rFonts w:cs="Arial"/>
                <w:bCs/>
                <w:color w:val="808080" w:themeColor="background1" w:themeShade="80"/>
                <w:sz w:val="16"/>
                <w:szCs w:val="14"/>
              </w:rPr>
            </w:pPr>
            <w:hyperlink r:id="rId4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535BE0" w14:textId="5EA6628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F879C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889A1B7" w14:textId="77777777" w:rsidR="006D5A3A" w:rsidRDefault="006D5A3A" w:rsidP="009A277F"/>
    <w:p w14:paraId="630DB575" w14:textId="77777777" w:rsidR="00E11189" w:rsidRPr="0017445F" w:rsidRDefault="00E11189" w:rsidP="00E11189">
      <w:pPr>
        <w:pStyle w:val="RERequirement"/>
        <w:shd w:val="clear" w:color="auto" w:fill="F2F2F2" w:themeFill="background1" w:themeFillShade="F2"/>
      </w:pPr>
      <w:bookmarkStart w:id="117" w:name="_99825c28d293c92f404f997b4d363865"/>
      <w:r>
        <w:t>R_F_Sentinel_00049</w:t>
      </w:r>
      <w:bookmarkEnd w:id="117"/>
      <w:r>
        <w:t xml:space="preserve"> Sentinel Disabled - Low Battery</w:t>
      </w:r>
    </w:p>
    <w:p w14:paraId="1FF72A63" w14:textId="77777777" w:rsidR="00E11189" w:rsidRDefault="00E11189" w:rsidP="00E11189">
      <w:pPr>
        <w:rPr>
          <w:rFonts w:cs="Arial"/>
        </w:rPr>
      </w:pPr>
      <w:r>
        <w:rPr>
          <w:rFonts w:cs="Arial"/>
        </w:rPr>
        <w:t>If vehicle battery state of charge is low, the Sentinel feature shall disable itself and inform user.</w:t>
      </w:r>
    </w:p>
    <w:p w14:paraId="6821EC7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12B1F6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7A26B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R_F_Sentinel_00049</w:t>
            </w:r>
          </w:p>
        </w:tc>
      </w:tr>
      <w:tr w:rsidR="00B3499B" w:rsidRPr="00B3499B" w14:paraId="229069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5FA66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7E9E6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functions in key OFF and battery SOC doesn’t drop to a critical level</w:t>
            </w:r>
          </w:p>
        </w:tc>
      </w:tr>
      <w:tr w:rsidR="00B3499B" w:rsidRPr="00B3499B" w14:paraId="5CF8B0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3306E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9C01A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of feature disabling when SOC drops below threshold</w:t>
            </w:r>
          </w:p>
        </w:tc>
      </w:tr>
      <w:tr w:rsidR="00B3499B" w:rsidRPr="00B3499B" w14:paraId="213645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930FA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CBEC54" w14:textId="77777777" w:rsidR="006C4613" w:rsidRDefault="006C4613"/>
        </w:tc>
      </w:tr>
      <w:tr w:rsidR="00B3499B" w:rsidRPr="00B3499B" w14:paraId="5E8D3B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27848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1305EF"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D756B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26DA3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062399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2701F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82E992"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95BA3B7" wp14:editId="7BA48C60">
                  <wp:extent cx="152400" cy="152400"/>
                  <wp:effectExtent l="0" t="0" r="0" b="0"/>
                  <wp:docPr id="44"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4770A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B9EF70" w14:textId="77777777" w:rsidR="006C4613" w:rsidRDefault="006C4613"/>
        </w:tc>
      </w:tr>
      <w:tr w:rsidR="00B3499B" w:rsidRPr="00B3499B" w14:paraId="4386177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3276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FC0757"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B27BC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38611"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7B0EE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F837E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6F8825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3E71F8" w14:textId="6A4A5E2C" w:rsidR="00B3499B" w:rsidRPr="00B3499B" w:rsidRDefault="00A13343" w:rsidP="007C00FA">
            <w:pPr>
              <w:rPr>
                <w:rFonts w:cs="Arial"/>
                <w:bCs/>
                <w:color w:val="808080" w:themeColor="background1" w:themeShade="80"/>
                <w:sz w:val="16"/>
                <w:szCs w:val="14"/>
              </w:rPr>
            </w:pPr>
            <w:hyperlink r:id="rId4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A6ECBF" w14:textId="5C5AD84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D510F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ACF655" w14:textId="77777777" w:rsidR="006D5A3A" w:rsidRDefault="006D5A3A" w:rsidP="009A277F"/>
    <w:p w14:paraId="7472F397" w14:textId="77777777" w:rsidR="00E11189" w:rsidRPr="0017445F" w:rsidRDefault="00E11189" w:rsidP="00E11189">
      <w:pPr>
        <w:pStyle w:val="RERequirement"/>
        <w:shd w:val="clear" w:color="auto" w:fill="F2F2F2" w:themeFill="background1" w:themeFillShade="F2"/>
      </w:pPr>
      <w:bookmarkStart w:id="118" w:name="_c96d129a92ff8ca63d81f08bd37a7e18"/>
      <w:r>
        <w:t>R_F_Sentinel_00050</w:t>
      </w:r>
      <w:bookmarkEnd w:id="118"/>
      <w:r>
        <w:t xml:space="preserve"> Sentinel Disabled - Module Occupied</w:t>
      </w:r>
    </w:p>
    <w:p w14:paraId="78F7EA74" w14:textId="77777777" w:rsidR="00E11189" w:rsidRDefault="00E11189" w:rsidP="00E11189">
      <w:pPr>
        <w:rPr>
          <w:rFonts w:cs="Arial"/>
        </w:rPr>
      </w:pPr>
      <w:r>
        <w:rPr>
          <w:rFonts w:cs="Arial"/>
        </w:rPr>
        <w:t>If vehicle modules (related to sentinel feature functionality) are not available, the Sentinel feature shall disable itself.</w:t>
      </w:r>
    </w:p>
    <w:p w14:paraId="59EA550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080CC2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CDF01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R_F_Sentinel_00050</w:t>
            </w:r>
          </w:p>
        </w:tc>
      </w:tr>
      <w:tr w:rsidR="00B3499B" w:rsidRPr="00B3499B" w14:paraId="1DFF00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2471D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30537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correct modules are required for the feature.</w:t>
            </w:r>
          </w:p>
        </w:tc>
      </w:tr>
      <w:tr w:rsidR="00B3499B" w:rsidRPr="00B3499B" w14:paraId="2ABEADF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D3783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B8847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395BE8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23887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36DA28" w14:textId="77777777" w:rsidR="006C4613" w:rsidRDefault="006C4613"/>
        </w:tc>
      </w:tr>
      <w:tr w:rsidR="00B3499B" w:rsidRPr="00B3499B" w14:paraId="663331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F36AA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4EDDE3"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A30BC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08BC7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1BFA920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F4F5B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8306F5"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2AA4A77" wp14:editId="09F7A05C">
                  <wp:extent cx="152400" cy="152400"/>
                  <wp:effectExtent l="0" t="0" r="0" b="0"/>
                  <wp:docPr id="46"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EB58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77C62D" w14:textId="77777777" w:rsidR="006C4613" w:rsidRDefault="006C4613"/>
        </w:tc>
      </w:tr>
      <w:tr w:rsidR="00B3499B" w:rsidRPr="00B3499B" w14:paraId="73C0645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0DCA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DEB349"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90DAA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20F80F"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D924B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61CB4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6E8DE8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D65FFB" w14:textId="77D7A612" w:rsidR="00B3499B" w:rsidRPr="00B3499B" w:rsidRDefault="00A13343"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2CFC1F" w14:textId="1FC21A2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D1063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EAD9364" w14:textId="77777777" w:rsidR="006D5A3A" w:rsidRDefault="006D5A3A" w:rsidP="009A277F"/>
    <w:p w14:paraId="13FC65EE" w14:textId="77777777" w:rsidR="00E11189" w:rsidRPr="0017445F" w:rsidRDefault="00E11189" w:rsidP="00E11189">
      <w:pPr>
        <w:pStyle w:val="RERequirement"/>
        <w:shd w:val="clear" w:color="auto" w:fill="F2F2F2" w:themeFill="background1" w:themeFillShade="F2"/>
      </w:pPr>
      <w:bookmarkStart w:id="119" w:name="_e33d827ec8039e543addd4c635575e98"/>
      <w:r>
        <w:t>R_F_Sentinel_00052</w:t>
      </w:r>
      <w:bookmarkEnd w:id="119"/>
      <w:r>
        <w:t xml:space="preserve"> Sentinel Disabled - If an OTA software update is in progress.</w:t>
      </w:r>
    </w:p>
    <w:p w14:paraId="54DF2603" w14:textId="77777777" w:rsidR="00E11189" w:rsidRDefault="00E11189" w:rsidP="00E11189">
      <w:pPr>
        <w:rPr>
          <w:rFonts w:cs="Arial"/>
        </w:rPr>
      </w:pPr>
      <w:r>
        <w:rPr>
          <w:rFonts w:cs="Arial"/>
        </w:rPr>
        <w:t>If OTA situation/event is happening, the Sentinel feature shall disable itself.</w:t>
      </w:r>
    </w:p>
    <w:p w14:paraId="0FC2370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9D484B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C5DDA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R_F_Sentinel_00052</w:t>
            </w:r>
          </w:p>
        </w:tc>
      </w:tr>
      <w:tr w:rsidR="00B3499B" w:rsidRPr="00B3499B" w14:paraId="4965AD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F52E4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FD886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cannot operate in parallel with the softweare being updated.</w:t>
            </w:r>
          </w:p>
        </w:tc>
      </w:tr>
      <w:tr w:rsidR="00B3499B" w:rsidRPr="00B3499B" w14:paraId="71882C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BA433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B1D6B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4FBE6C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23502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C7DEE3" w14:textId="77777777" w:rsidR="006C4613" w:rsidRDefault="006C4613"/>
        </w:tc>
      </w:tr>
      <w:tr w:rsidR="00B3499B" w:rsidRPr="00B3499B" w14:paraId="3F1565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5CFEB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A5B88F"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A6114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F0B32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7D7F13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EAE33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1B530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BCF96E6" wp14:editId="65DCFF92">
                  <wp:extent cx="152400" cy="152400"/>
                  <wp:effectExtent l="0" t="0" r="0" b="0"/>
                  <wp:docPr id="48"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4D072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18A501" w14:textId="77777777" w:rsidR="006C4613" w:rsidRDefault="006C4613"/>
        </w:tc>
      </w:tr>
      <w:tr w:rsidR="00B3499B" w:rsidRPr="00B3499B" w14:paraId="07FA016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2B0DB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B8D628"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FC7F5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AF13E4"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9ADB0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D1AD8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393A9D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14E101" w14:textId="3D20D605" w:rsidR="00B3499B" w:rsidRPr="00B3499B" w:rsidRDefault="00A13343"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089E42" w14:textId="4B05FDD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AC1AF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E829E0" w14:textId="77777777" w:rsidR="006D5A3A" w:rsidRDefault="006D5A3A" w:rsidP="009A277F"/>
    <w:p w14:paraId="6F9B3EC1" w14:textId="77777777" w:rsidR="00E11189" w:rsidRPr="0017445F" w:rsidRDefault="00E11189" w:rsidP="00E11189">
      <w:pPr>
        <w:pStyle w:val="RERequirement"/>
        <w:shd w:val="clear" w:color="auto" w:fill="F2F2F2" w:themeFill="background1" w:themeFillShade="F2"/>
      </w:pPr>
      <w:bookmarkStart w:id="120" w:name="_cf59dcffc5774d05cddc513c4ca0872c"/>
      <w:r>
        <w:t>R_F_Sentinel_00053</w:t>
      </w:r>
      <w:bookmarkEnd w:id="120"/>
      <w:r>
        <w:t xml:space="preserve"> Sentinel Disabled - No Sentinel Plan</w:t>
      </w:r>
    </w:p>
    <w:p w14:paraId="31C35DC9" w14:textId="77777777" w:rsidR="00E11189" w:rsidRDefault="00E11189" w:rsidP="00E11189">
      <w:pPr>
        <w:rPr>
          <w:rFonts w:cs="Arial"/>
        </w:rPr>
      </w:pPr>
      <w:r>
        <w:rPr>
          <w:rFonts w:cs="Arial"/>
        </w:rPr>
        <w:lastRenderedPageBreak/>
        <w:t>If no sentinel plan is purchased/available, the Sentinel feature shall disable itself.</w:t>
      </w:r>
    </w:p>
    <w:p w14:paraId="2EF1C29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BA9518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C3A54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R_F_Sentinel_00053</w:t>
            </w:r>
          </w:p>
        </w:tc>
      </w:tr>
      <w:tr w:rsidR="00B3499B" w:rsidRPr="00B3499B" w14:paraId="51165A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A906E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B812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A payment plan is required to access the feature.</w:t>
            </w:r>
          </w:p>
        </w:tc>
      </w:tr>
      <w:tr w:rsidR="00B3499B" w:rsidRPr="00B3499B" w14:paraId="7A05F87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9A0C0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CD5A1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35B9BC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1B1FB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9D7C62" w14:textId="77777777" w:rsidR="006C4613" w:rsidRDefault="006C4613"/>
        </w:tc>
      </w:tr>
      <w:tr w:rsidR="00B3499B" w:rsidRPr="00B3499B" w14:paraId="3F7DB5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91BDB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280BB8"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565D7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4BC2D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0B1FAC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97877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35C975"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A45745B" wp14:editId="058DAB9E">
                  <wp:extent cx="152400" cy="152400"/>
                  <wp:effectExtent l="0" t="0" r="0" b="0"/>
                  <wp:docPr id="50"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7E81C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461EFD" w14:textId="77777777" w:rsidR="006C4613" w:rsidRDefault="006C4613"/>
        </w:tc>
      </w:tr>
      <w:tr w:rsidR="00B3499B" w:rsidRPr="00B3499B" w14:paraId="6F620E7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497E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E40ECB"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18837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77966F"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D3215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B34B7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7E63E6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D27C32" w14:textId="0F49CB1F" w:rsidR="00B3499B" w:rsidRPr="00B3499B" w:rsidRDefault="00A13343"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F35936" w14:textId="368E55F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B25EA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F4DA6C" w14:textId="77777777" w:rsidR="006D5A3A" w:rsidRDefault="006D5A3A" w:rsidP="009A277F"/>
    <w:p w14:paraId="1A6C3562" w14:textId="77777777" w:rsidR="00E11189" w:rsidRPr="0017445F" w:rsidRDefault="00E11189" w:rsidP="00E11189">
      <w:pPr>
        <w:pStyle w:val="RERequirement"/>
        <w:shd w:val="clear" w:color="auto" w:fill="F2F2F2" w:themeFill="background1" w:themeFillShade="F2"/>
      </w:pPr>
      <w:bookmarkStart w:id="121" w:name="_a69316291baeea44c0d81c2d2f44c3a5"/>
      <w:r>
        <w:t>R_F_Sentinel_00056</w:t>
      </w:r>
      <w:bookmarkEnd w:id="121"/>
      <w:r>
        <w:t xml:space="preserve"> Over the Air Updates</w:t>
      </w:r>
    </w:p>
    <w:p w14:paraId="4448A367" w14:textId="77777777" w:rsidR="00E11189" w:rsidRDefault="00E11189" w:rsidP="00E11189">
      <w:pPr>
        <w:rPr>
          <w:rFonts w:cs="Arial"/>
        </w:rPr>
      </w:pPr>
      <w:r>
        <w:rPr>
          <w:rFonts w:cs="Arial"/>
        </w:rPr>
        <w:t>When user approves OTA updates, the Sentinel feature shall allow OTA updates.</w:t>
      </w:r>
    </w:p>
    <w:p w14:paraId="31B1861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A953E2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726B9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R_F_Sentinel_00056</w:t>
            </w:r>
          </w:p>
        </w:tc>
      </w:tr>
      <w:tr w:rsidR="00B3499B" w:rsidRPr="00B3499B" w14:paraId="3A59E4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7EBCB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1A487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Improvements to the software can be made remotely without needed visits to service centres/dealerships by customers.</w:t>
            </w:r>
          </w:p>
        </w:tc>
      </w:tr>
      <w:tr w:rsidR="00B3499B" w:rsidRPr="00B3499B" w14:paraId="6DA73F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B2211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AB3F4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of OTA update of software</w:t>
            </w:r>
          </w:p>
        </w:tc>
      </w:tr>
      <w:tr w:rsidR="00B3499B" w:rsidRPr="00B3499B" w14:paraId="56E575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47F12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BD9F6" w14:textId="77777777" w:rsidR="006C4613" w:rsidRDefault="006C4613"/>
        </w:tc>
      </w:tr>
      <w:tr w:rsidR="00B3499B" w:rsidRPr="00B3499B" w14:paraId="25380E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EAE55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6CE9F6"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58546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AB3C6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7B0C42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9EDB8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596A97"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6FD76BC" wp14:editId="64C0D5D3">
                  <wp:extent cx="152400" cy="152400"/>
                  <wp:effectExtent l="0" t="0" r="0" b="0"/>
                  <wp:docPr id="52"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5B0FE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7CE93A" w14:textId="77777777" w:rsidR="006C4613" w:rsidRDefault="006C4613"/>
        </w:tc>
      </w:tr>
      <w:tr w:rsidR="00B3499B" w:rsidRPr="00B3499B" w14:paraId="4E2081B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656EF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5F987B"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6985D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407D52"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14821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CE806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94EBE4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1C9627" w14:textId="476DB3CB" w:rsidR="00B3499B" w:rsidRPr="00B3499B" w:rsidRDefault="00A13343" w:rsidP="007C00FA">
            <w:pPr>
              <w:rPr>
                <w:rFonts w:cs="Arial"/>
                <w:bCs/>
                <w:color w:val="808080" w:themeColor="background1" w:themeShade="80"/>
                <w:sz w:val="16"/>
                <w:szCs w:val="14"/>
              </w:rPr>
            </w:pPr>
            <w:hyperlink r:id="rId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B9461C" w14:textId="17C4C69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C3884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CE60754" w14:textId="77777777" w:rsidR="006D5A3A" w:rsidRDefault="006D5A3A" w:rsidP="009A277F"/>
    <w:p w14:paraId="5FB3E613" w14:textId="77777777" w:rsidR="00E11189" w:rsidRPr="0017445F" w:rsidRDefault="00E11189" w:rsidP="00E11189">
      <w:pPr>
        <w:pStyle w:val="RERequirement"/>
        <w:shd w:val="clear" w:color="auto" w:fill="F2F2F2" w:themeFill="background1" w:themeFillShade="F2"/>
      </w:pPr>
      <w:bookmarkStart w:id="122" w:name="_4b113af09f49bd7a481958fc59572cf6"/>
      <w:r>
        <w:t>R_F_Sentinel_00057</w:t>
      </w:r>
      <w:bookmarkEnd w:id="122"/>
      <w:r>
        <w:t xml:space="preserve"> Machine Learning</w:t>
      </w:r>
    </w:p>
    <w:p w14:paraId="138E4876" w14:textId="77777777" w:rsidR="00E11189" w:rsidRDefault="00E11189" w:rsidP="00E11189">
      <w:pPr>
        <w:rPr>
          <w:rFonts w:cs="Arial"/>
        </w:rPr>
      </w:pPr>
      <w:r>
        <w:rPr>
          <w:rFonts w:cs="Arial"/>
        </w:rPr>
        <w:t>When performing any sentinel feature functionality, the Sentinel feature shall have in-vehicle and cloud-machine learning capabilities.</w:t>
      </w:r>
    </w:p>
    <w:p w14:paraId="547E9D6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2D7343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6842C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R_F_Sentinel_00057</w:t>
            </w:r>
          </w:p>
        </w:tc>
      </w:tr>
      <w:tr w:rsidR="00B3499B" w:rsidRPr="00B3499B" w14:paraId="3966CA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FA42D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E2586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will allow improved intruder detection using the available detector inputs.</w:t>
            </w:r>
          </w:p>
        </w:tc>
      </w:tr>
      <w:tr w:rsidR="00B3499B" w:rsidRPr="00B3499B" w14:paraId="505FB5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7185D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28E18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of ML capability under multiple scenarions, intruder type, vehicle type, environmental conditions</w:t>
            </w:r>
          </w:p>
        </w:tc>
      </w:tr>
      <w:tr w:rsidR="00B3499B" w:rsidRPr="00B3499B" w14:paraId="2C8962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B5883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3760CE" w14:textId="77777777" w:rsidR="006C4613" w:rsidRDefault="006C4613"/>
        </w:tc>
      </w:tr>
      <w:tr w:rsidR="00B3499B" w:rsidRPr="00B3499B" w14:paraId="411D89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94CB0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3D3314"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DD679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DAC0A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4C0451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2955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C75EEE"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4D7DD16" wp14:editId="7849823C">
                  <wp:extent cx="152400" cy="152400"/>
                  <wp:effectExtent l="0" t="0" r="0" b="0"/>
                  <wp:docPr id="54"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9198C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9E7BE9" w14:textId="77777777" w:rsidR="006C4613" w:rsidRDefault="006C4613"/>
        </w:tc>
      </w:tr>
      <w:tr w:rsidR="00B3499B" w:rsidRPr="00B3499B" w14:paraId="34824D0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C767A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E07637"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24023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7495A0"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9CD8B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32CA2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9F3AA2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D1DFFC" w14:textId="43CCD52E" w:rsidR="00B3499B" w:rsidRPr="00B3499B" w:rsidRDefault="00A13343"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8A833D" w14:textId="7EFEE96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D999F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D2D6A8" w14:textId="77777777" w:rsidR="006D5A3A" w:rsidRDefault="006D5A3A" w:rsidP="009A277F"/>
    <w:p w14:paraId="5A81D1FB" w14:textId="77777777" w:rsidR="00E11189" w:rsidRPr="0017445F" w:rsidRDefault="00E11189" w:rsidP="00E11189">
      <w:pPr>
        <w:pStyle w:val="RERequirement"/>
        <w:shd w:val="clear" w:color="auto" w:fill="F2F2F2" w:themeFill="background1" w:themeFillShade="F2"/>
      </w:pPr>
      <w:bookmarkStart w:id="123" w:name="_43199950ba9c6d045e87e78a1ccb533b"/>
      <w:r>
        <w:t>R_F_Sentinel_00060</w:t>
      </w:r>
      <w:bookmarkEnd w:id="123"/>
      <w:r>
        <w:t xml:space="preserve"> Record Data - Date</w:t>
      </w:r>
    </w:p>
    <w:p w14:paraId="41617A0D" w14:textId="77777777" w:rsidR="00E11189" w:rsidRDefault="00E11189" w:rsidP="00E11189">
      <w:pPr>
        <w:rPr>
          <w:rFonts w:cs="Arial"/>
        </w:rPr>
      </w:pPr>
      <w:r>
        <w:rPr>
          <w:rFonts w:cs="Arial"/>
        </w:rPr>
        <w:t>Upon a detected intrusion, the Sentinel feature shall record date information.</w:t>
      </w:r>
    </w:p>
    <w:p w14:paraId="539425D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5CEFB5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7C1F7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R_F_Sentinel_00060</w:t>
            </w:r>
          </w:p>
        </w:tc>
      </w:tr>
      <w:tr w:rsidR="00B3499B" w:rsidRPr="00B3499B" w14:paraId="251A2E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8CB83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848CC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may help determine the date of an intruder event</w:t>
            </w:r>
          </w:p>
        </w:tc>
      </w:tr>
      <w:tr w:rsidR="00B3499B" w:rsidRPr="00B3499B" w14:paraId="540B15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6473B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B7537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545919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3B9B4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C1013C" w14:textId="77777777" w:rsidR="006C4613" w:rsidRDefault="006C4613"/>
        </w:tc>
      </w:tr>
      <w:tr w:rsidR="00B3499B" w:rsidRPr="00B3499B" w14:paraId="758864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3D315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99B91B"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5F222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AD970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05163A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7BC51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45FB2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716318E" wp14:editId="6977F4DE">
                  <wp:extent cx="152400" cy="152400"/>
                  <wp:effectExtent l="0" t="0" r="0" b="0"/>
                  <wp:docPr id="56"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BFAB5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1C91E8" w14:textId="77777777" w:rsidR="006C4613" w:rsidRDefault="006C4613"/>
        </w:tc>
      </w:tr>
      <w:tr w:rsidR="00B3499B" w:rsidRPr="00B3499B" w14:paraId="7EBB992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C8D2E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4FC3B4"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13BDC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64A95A"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C1B9A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FC6BA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08D2E9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F01834" w14:textId="1ABD75D3" w:rsidR="00B3499B" w:rsidRPr="00B3499B" w:rsidRDefault="00A13343"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DD8064" w14:textId="02E252F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93862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418D89" w14:textId="77777777" w:rsidR="006D5A3A" w:rsidRDefault="006D5A3A" w:rsidP="009A277F"/>
    <w:p w14:paraId="04DF6E1B" w14:textId="77777777" w:rsidR="00E11189" w:rsidRPr="0017445F" w:rsidRDefault="00E11189" w:rsidP="00E11189">
      <w:pPr>
        <w:pStyle w:val="RERequirement"/>
        <w:shd w:val="clear" w:color="auto" w:fill="F2F2F2" w:themeFill="background1" w:themeFillShade="F2"/>
      </w:pPr>
      <w:bookmarkStart w:id="124" w:name="_35bb617a7af258a42986785851036d29"/>
      <w:r>
        <w:t>R_F_Sentinel_00061</w:t>
      </w:r>
      <w:bookmarkEnd w:id="124"/>
      <w:r>
        <w:t xml:space="preserve"> Record Data - Time</w:t>
      </w:r>
    </w:p>
    <w:p w14:paraId="0A8FB12B" w14:textId="77777777" w:rsidR="00E11189" w:rsidRDefault="00E11189" w:rsidP="00E11189">
      <w:pPr>
        <w:rPr>
          <w:rFonts w:cs="Arial"/>
        </w:rPr>
      </w:pPr>
      <w:r>
        <w:rPr>
          <w:rFonts w:cs="Arial"/>
        </w:rPr>
        <w:t>Upon a detected intrusion, the Sentinel feature shall record time.</w:t>
      </w:r>
    </w:p>
    <w:p w14:paraId="458C814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30AC21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49248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R_F_Sentinel_00061</w:t>
            </w:r>
          </w:p>
        </w:tc>
      </w:tr>
      <w:tr w:rsidR="00B3499B" w:rsidRPr="00B3499B" w14:paraId="5A9DC1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C4693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04FE5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may help determine the time of an intruder event</w:t>
            </w:r>
          </w:p>
        </w:tc>
      </w:tr>
      <w:tr w:rsidR="00B3499B" w:rsidRPr="00B3499B" w14:paraId="60B5EA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243ED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8AAA5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3F62022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F8E09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CCD05C" w14:textId="77777777" w:rsidR="006C4613" w:rsidRDefault="006C4613"/>
        </w:tc>
      </w:tr>
      <w:tr w:rsidR="00B3499B" w:rsidRPr="00B3499B" w14:paraId="45CF79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FA97B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9B5519"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1C5F1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7912B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60182B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FA0D5"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49E78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9F9D226" wp14:editId="3FFFCC0E">
                  <wp:extent cx="152400" cy="152400"/>
                  <wp:effectExtent l="0" t="0" r="0" b="0"/>
                  <wp:docPr id="58"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44830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62B074" w14:textId="77777777" w:rsidR="006C4613" w:rsidRDefault="006C4613"/>
        </w:tc>
      </w:tr>
      <w:tr w:rsidR="00B3499B" w:rsidRPr="00B3499B" w14:paraId="61FE3DF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5C0DD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8C63F2"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E32F8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A2339D"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A3006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5243C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208DF5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9D3547" w14:textId="39EFAE8C" w:rsidR="00B3499B" w:rsidRPr="00B3499B" w:rsidRDefault="00A13343"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11D63C" w14:textId="6556B56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5495F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96E086A" w14:textId="77777777" w:rsidR="006D5A3A" w:rsidRDefault="006D5A3A" w:rsidP="009A277F"/>
    <w:p w14:paraId="3D45C098" w14:textId="77777777" w:rsidR="00E11189" w:rsidRPr="0017445F" w:rsidRDefault="00E11189" w:rsidP="00E11189">
      <w:pPr>
        <w:pStyle w:val="RERequirement"/>
        <w:shd w:val="clear" w:color="auto" w:fill="F2F2F2" w:themeFill="background1" w:themeFillShade="F2"/>
      </w:pPr>
      <w:bookmarkStart w:id="125" w:name="_527b981e8f21cc3c529ea403268501a1"/>
      <w:r>
        <w:t>R_F_Sentinel_00062</w:t>
      </w:r>
      <w:bookmarkEnd w:id="125"/>
      <w:r>
        <w:t xml:space="preserve"> Record Perimeter Alarm Trigger</w:t>
      </w:r>
    </w:p>
    <w:p w14:paraId="37FA6B40" w14:textId="77777777" w:rsidR="00E11189" w:rsidRDefault="00E11189" w:rsidP="00E11189">
      <w:pPr>
        <w:rPr>
          <w:rFonts w:cs="Arial"/>
        </w:rPr>
      </w:pPr>
      <w:r>
        <w:rPr>
          <w:rFonts w:cs="Arial"/>
        </w:rPr>
        <w:t>Upon a detected intrusion, the Sentinel feature shall record perimeter alarm sensor status (eg. ajar status).</w:t>
      </w:r>
    </w:p>
    <w:p w14:paraId="1CF13C8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DCC747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AC15C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R_F_Sentinel_00062</w:t>
            </w:r>
          </w:p>
        </w:tc>
      </w:tr>
      <w:tr w:rsidR="00B3499B" w:rsidRPr="00B3499B" w14:paraId="55F6A79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9CFF2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F45F3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may help determine the type of intruder event.</w:t>
            </w:r>
          </w:p>
        </w:tc>
      </w:tr>
      <w:tr w:rsidR="00B3499B" w:rsidRPr="00B3499B" w14:paraId="0E4B190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880C1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43DB9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797430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0BE2B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05FAD2" w14:textId="77777777" w:rsidR="006C4613" w:rsidRDefault="006C4613"/>
        </w:tc>
      </w:tr>
      <w:tr w:rsidR="00B3499B" w:rsidRPr="00B3499B" w14:paraId="0A067B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8381A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129932"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8BFAC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20F93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5A1EBD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C409A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B3D331"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343FD2B" wp14:editId="72542A6B">
                  <wp:extent cx="152400" cy="152400"/>
                  <wp:effectExtent l="0" t="0" r="0" b="0"/>
                  <wp:docPr id="60"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B9D21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BEC880" w14:textId="77777777" w:rsidR="006C4613" w:rsidRDefault="006C4613"/>
        </w:tc>
      </w:tr>
      <w:tr w:rsidR="00B3499B" w:rsidRPr="00B3499B" w14:paraId="74D7FF6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4B552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0EF77D"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3937F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522D3"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B5CA8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284B2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D0639F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6D9292" w14:textId="32B5C5D0" w:rsidR="00B3499B" w:rsidRPr="00B3499B" w:rsidRDefault="00A13343"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9CAC9B" w14:textId="69534E8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96675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2EA5A4C" w14:textId="77777777" w:rsidR="006D5A3A" w:rsidRDefault="006D5A3A" w:rsidP="009A277F"/>
    <w:p w14:paraId="3396FDD6" w14:textId="77777777" w:rsidR="00E11189" w:rsidRPr="0017445F" w:rsidRDefault="00E11189" w:rsidP="00E11189">
      <w:pPr>
        <w:pStyle w:val="RERequirement"/>
        <w:shd w:val="clear" w:color="auto" w:fill="F2F2F2" w:themeFill="background1" w:themeFillShade="F2"/>
      </w:pPr>
      <w:bookmarkStart w:id="126" w:name="_ed468925b15d875abfbb63a5d4c0dbf2"/>
      <w:r>
        <w:t>R_F_Sentinel_00063</w:t>
      </w:r>
      <w:bookmarkEnd w:id="126"/>
      <w:r>
        <w:t xml:space="preserve"> Record Data - Radar</w:t>
      </w:r>
    </w:p>
    <w:p w14:paraId="4294C79E" w14:textId="77777777" w:rsidR="00E11189" w:rsidRDefault="00E11189" w:rsidP="00E11189">
      <w:pPr>
        <w:rPr>
          <w:rFonts w:cs="Arial"/>
        </w:rPr>
      </w:pPr>
      <w:r>
        <w:rPr>
          <w:rFonts w:cs="Arial"/>
        </w:rPr>
        <w:t>Upon a detected intrusion, the Sentinel feature shall record radar status.</w:t>
      </w:r>
    </w:p>
    <w:p w14:paraId="60BAE02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166976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36E7C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R_F_Sentinel_00063</w:t>
            </w:r>
          </w:p>
        </w:tc>
      </w:tr>
      <w:tr w:rsidR="00B3499B" w:rsidRPr="00B3499B" w14:paraId="07BE69F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CC449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6FD80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may help determine the type of intruder event.</w:t>
            </w:r>
          </w:p>
        </w:tc>
      </w:tr>
      <w:tr w:rsidR="00B3499B" w:rsidRPr="00B3499B" w14:paraId="5B06AE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F40D2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A8BA7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38B467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51850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69C4ED" w14:textId="77777777" w:rsidR="006C4613" w:rsidRDefault="006C4613"/>
        </w:tc>
      </w:tr>
      <w:tr w:rsidR="00B3499B" w:rsidRPr="00B3499B" w14:paraId="27675E7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05BE4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61AF8B"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9823D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A2C4D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4676EF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A0426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1FC88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1EC35DF" wp14:editId="7DDB6E2C">
                  <wp:extent cx="152400" cy="152400"/>
                  <wp:effectExtent l="0" t="0" r="0" b="0"/>
                  <wp:docPr id="62"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5CA07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858CCA" w14:textId="77777777" w:rsidR="006C4613" w:rsidRDefault="006C4613"/>
        </w:tc>
      </w:tr>
      <w:tr w:rsidR="00B3499B" w:rsidRPr="00B3499B" w14:paraId="16EABA9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D8BF2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2A985C"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3BCB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0A9FC6"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A0683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CBC90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C058EA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046E5F" w14:textId="1D9A9769" w:rsidR="00B3499B" w:rsidRPr="00B3499B" w:rsidRDefault="00A13343" w:rsidP="007C00FA">
            <w:pPr>
              <w:rPr>
                <w:rFonts w:cs="Arial"/>
                <w:bCs/>
                <w:color w:val="808080" w:themeColor="background1" w:themeShade="80"/>
                <w:sz w:val="16"/>
                <w:szCs w:val="14"/>
              </w:rPr>
            </w:pPr>
            <w:hyperlink r:id="rId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0B0B9A" w14:textId="647DCE0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C8EBA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C3DA755" w14:textId="77777777" w:rsidR="006D5A3A" w:rsidRDefault="006D5A3A" w:rsidP="009A277F"/>
    <w:p w14:paraId="2449307D" w14:textId="77777777" w:rsidR="00E11189" w:rsidRPr="0017445F" w:rsidRDefault="00E11189" w:rsidP="00E11189">
      <w:pPr>
        <w:pStyle w:val="RERequirement"/>
        <w:shd w:val="clear" w:color="auto" w:fill="F2F2F2" w:themeFill="background1" w:themeFillShade="F2"/>
      </w:pPr>
      <w:bookmarkStart w:id="127" w:name="_36dd5aecf66ab290fee0f57fca7d970b"/>
      <w:r>
        <w:t>R_F_Sentinel_00065</w:t>
      </w:r>
      <w:bookmarkEnd w:id="127"/>
      <w:r>
        <w:t xml:space="preserve"> Access Videos - USB</w:t>
      </w:r>
    </w:p>
    <w:p w14:paraId="26D5DF43" w14:textId="77777777" w:rsidR="00E11189" w:rsidRDefault="00E11189" w:rsidP="00E11189">
      <w:pPr>
        <w:rPr>
          <w:rFonts w:cs="Arial"/>
        </w:rPr>
      </w:pPr>
      <w:r>
        <w:rPr>
          <w:rFonts w:cs="Arial"/>
        </w:rPr>
        <w:t>Upon user request, the Sentinel feature shall allow user to access videos stored in USB drive (local storage).</w:t>
      </w:r>
    </w:p>
    <w:p w14:paraId="75E2DB7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8127F3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0B358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R_F_Sentinel_00065</w:t>
            </w:r>
          </w:p>
        </w:tc>
      </w:tr>
      <w:tr w:rsidR="00B3499B" w:rsidRPr="00B3499B" w14:paraId="59BD9D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A68F9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E0237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allow viweing of videos - from USB</w:t>
            </w:r>
          </w:p>
        </w:tc>
      </w:tr>
      <w:tr w:rsidR="00B3499B" w:rsidRPr="00B3499B" w14:paraId="135870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53926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237BF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74AAD2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D545D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E45558" w14:textId="77777777" w:rsidR="006C4613" w:rsidRDefault="006C4613"/>
        </w:tc>
      </w:tr>
      <w:tr w:rsidR="00B3499B" w:rsidRPr="00B3499B" w14:paraId="2532BA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58A2E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6E4E02"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B3979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CC49A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2BB4FD8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200BA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6B0C49"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61E76BB" wp14:editId="39BDE1BD">
                  <wp:extent cx="152400" cy="152400"/>
                  <wp:effectExtent l="0" t="0" r="0" b="0"/>
                  <wp:docPr id="64"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C31C7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27FA2B" w14:textId="77777777" w:rsidR="006C4613" w:rsidRDefault="006C4613"/>
        </w:tc>
      </w:tr>
      <w:tr w:rsidR="00B3499B" w:rsidRPr="00B3499B" w14:paraId="103FB92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6F80A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A6971A"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FF888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2572D8"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B38D1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391DF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9FDC27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AE7231" w14:textId="02FB17D5" w:rsidR="00B3499B" w:rsidRPr="00B3499B" w:rsidRDefault="00A13343" w:rsidP="007C00FA">
            <w:pPr>
              <w:rPr>
                <w:rFonts w:cs="Arial"/>
                <w:bCs/>
                <w:color w:val="808080" w:themeColor="background1" w:themeShade="80"/>
                <w:sz w:val="16"/>
                <w:szCs w:val="14"/>
              </w:rPr>
            </w:pPr>
            <w:hyperlink r:id="rId5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5FB304" w14:textId="6CC6E14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638BF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1A6ED4" w14:textId="77777777" w:rsidR="006D5A3A" w:rsidRDefault="006D5A3A" w:rsidP="009A277F"/>
    <w:p w14:paraId="2C1A90CF" w14:textId="77777777" w:rsidR="00E11189" w:rsidRPr="0017445F" w:rsidRDefault="00E11189" w:rsidP="00E11189">
      <w:pPr>
        <w:pStyle w:val="RERequirement"/>
        <w:shd w:val="clear" w:color="auto" w:fill="F2F2F2" w:themeFill="background1" w:themeFillShade="F2"/>
      </w:pPr>
      <w:bookmarkStart w:id="128" w:name="_2103eca86aa459a2af53d658fd12c4b6"/>
      <w:r>
        <w:t>R_F_Sentinel_00066</w:t>
      </w:r>
      <w:bookmarkEnd w:id="128"/>
      <w:r>
        <w:t xml:space="preserve"> Access Videos - Cloud</w:t>
      </w:r>
    </w:p>
    <w:p w14:paraId="12322E38" w14:textId="77777777" w:rsidR="00E11189" w:rsidRDefault="00E11189" w:rsidP="00E11189">
      <w:pPr>
        <w:rPr>
          <w:rFonts w:cs="Arial"/>
        </w:rPr>
      </w:pPr>
      <w:r>
        <w:rPr>
          <w:rFonts w:cs="Arial"/>
        </w:rPr>
        <w:t>Upon user request, the Sentinel feature shall allow user to access videos stored in cloud storage.</w:t>
      </w:r>
    </w:p>
    <w:p w14:paraId="2A23C5B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EDE849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6550E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R_F_Sentinel_00066</w:t>
            </w:r>
          </w:p>
        </w:tc>
      </w:tr>
      <w:tr w:rsidR="00B3499B" w:rsidRPr="00B3499B" w14:paraId="573F7E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907AC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C3F94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allow viewing of videos - from the cloud.</w:t>
            </w:r>
          </w:p>
        </w:tc>
      </w:tr>
      <w:tr w:rsidR="00B3499B" w:rsidRPr="00B3499B" w14:paraId="359647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E5B13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CCA9A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2D6840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2E14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F92E0A" w14:textId="77777777" w:rsidR="006C4613" w:rsidRDefault="006C4613"/>
        </w:tc>
      </w:tr>
      <w:tr w:rsidR="00B3499B" w:rsidRPr="00B3499B" w14:paraId="389AF6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75B29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510E71"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A3D8B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BEED1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6FC545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FD058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C8E674"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489E886" wp14:editId="79AA46DA">
                  <wp:extent cx="152400" cy="152400"/>
                  <wp:effectExtent l="0" t="0" r="0" b="0"/>
                  <wp:docPr id="66"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3DB9A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07D00D" w14:textId="77777777" w:rsidR="006C4613" w:rsidRDefault="006C4613"/>
        </w:tc>
      </w:tr>
      <w:tr w:rsidR="00B3499B" w:rsidRPr="00B3499B" w14:paraId="398139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12F94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F2CB53"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6F0C9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42C3BD"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5BFD0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07E24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C2ED27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925BAA" w14:textId="73D595CB" w:rsidR="00B3499B" w:rsidRPr="00B3499B" w:rsidRDefault="00A13343" w:rsidP="007C00FA">
            <w:pPr>
              <w:rPr>
                <w:rFonts w:cs="Arial"/>
                <w:bCs/>
                <w:color w:val="808080" w:themeColor="background1" w:themeShade="80"/>
                <w:sz w:val="16"/>
                <w:szCs w:val="14"/>
              </w:rPr>
            </w:pPr>
            <w:hyperlink r:id="rId5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D35076" w14:textId="2FE5303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C2B88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B4CDF85" w14:textId="77777777" w:rsidR="006D5A3A" w:rsidRDefault="006D5A3A" w:rsidP="009A277F"/>
    <w:p w14:paraId="0F27C550" w14:textId="77777777" w:rsidR="00E11189" w:rsidRPr="0017445F" w:rsidRDefault="00E11189" w:rsidP="00E11189">
      <w:pPr>
        <w:pStyle w:val="RERequirement"/>
        <w:shd w:val="clear" w:color="auto" w:fill="F2F2F2" w:themeFill="background1" w:themeFillShade="F2"/>
      </w:pPr>
      <w:bookmarkStart w:id="129" w:name="_5fcbf27d56c69b6e5ff222d78d0e8fcc"/>
      <w:r>
        <w:t>R_F_Sentinel_00067</w:t>
      </w:r>
      <w:bookmarkEnd w:id="129"/>
      <w:r>
        <w:t xml:space="preserve"> Cloud Storage - Pause Video</w:t>
      </w:r>
    </w:p>
    <w:p w14:paraId="03C9594B" w14:textId="77777777" w:rsidR="00E11189" w:rsidRDefault="00E11189" w:rsidP="00E11189">
      <w:pPr>
        <w:rPr>
          <w:rFonts w:cs="Arial"/>
        </w:rPr>
      </w:pPr>
      <w:r>
        <w:rPr>
          <w:rFonts w:cs="Arial"/>
        </w:rPr>
        <w:t>Upon user request, the Sentinel feature shall allow user to pause videos sored in cloud storage.</w:t>
      </w:r>
    </w:p>
    <w:p w14:paraId="5E7353C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68CA39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63039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Requirement ID: R_F_Sentinel_00067</w:t>
            </w:r>
          </w:p>
        </w:tc>
      </w:tr>
      <w:tr w:rsidR="00B3499B" w:rsidRPr="00B3499B" w14:paraId="7D1E7F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6C065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3BD31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may want to pause the video, for example to study a still image in more detail.</w:t>
            </w:r>
          </w:p>
        </w:tc>
      </w:tr>
      <w:tr w:rsidR="00B3499B" w:rsidRPr="00B3499B" w14:paraId="1FEA57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15445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EBFA3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69EEA1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30CB4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F32C12" w14:textId="77777777" w:rsidR="006C4613" w:rsidRDefault="006C4613"/>
        </w:tc>
      </w:tr>
      <w:tr w:rsidR="00B3499B" w:rsidRPr="00B3499B" w14:paraId="5CF787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AD180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80719B"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931AB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74629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68413A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157C3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4AE721"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46D01CC" wp14:editId="34EAB877">
                  <wp:extent cx="152400" cy="152400"/>
                  <wp:effectExtent l="0" t="0" r="0" b="0"/>
                  <wp:docPr id="68"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91A9B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28AB52" w14:textId="77777777" w:rsidR="006C4613" w:rsidRDefault="006C4613"/>
        </w:tc>
      </w:tr>
      <w:tr w:rsidR="00B3499B" w:rsidRPr="00B3499B" w14:paraId="2EADB2F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6C9A4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66A434"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B62AA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8EC7EB"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98634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24892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44C780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B8ABB7" w14:textId="17702944" w:rsidR="00B3499B" w:rsidRPr="00B3499B" w:rsidRDefault="00A13343" w:rsidP="007C00FA">
            <w:pPr>
              <w:rPr>
                <w:rFonts w:cs="Arial"/>
                <w:bCs/>
                <w:color w:val="808080" w:themeColor="background1" w:themeShade="80"/>
                <w:sz w:val="16"/>
                <w:szCs w:val="14"/>
              </w:rPr>
            </w:pPr>
            <w:hyperlink r:id="rId5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A06578" w14:textId="6AA39F4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618C3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A5E69B" w14:textId="77777777" w:rsidR="006D5A3A" w:rsidRDefault="006D5A3A" w:rsidP="009A277F"/>
    <w:p w14:paraId="2B8CB362" w14:textId="77777777" w:rsidR="00E11189" w:rsidRPr="0017445F" w:rsidRDefault="00E11189" w:rsidP="00E11189">
      <w:pPr>
        <w:pStyle w:val="RERequirement"/>
        <w:shd w:val="clear" w:color="auto" w:fill="F2F2F2" w:themeFill="background1" w:themeFillShade="F2"/>
      </w:pPr>
      <w:bookmarkStart w:id="130" w:name="_9535e03eada01e3c4d55cf53d60ee579"/>
      <w:r>
        <w:t>R_F_Sentinel_00068</w:t>
      </w:r>
      <w:bookmarkEnd w:id="130"/>
      <w:r>
        <w:t xml:space="preserve"> Cloud Storage -Resume Video</w:t>
      </w:r>
    </w:p>
    <w:p w14:paraId="4FCA7FBB" w14:textId="77777777" w:rsidR="00E11189" w:rsidRDefault="00E11189" w:rsidP="00E11189">
      <w:pPr>
        <w:rPr>
          <w:rFonts w:cs="Arial"/>
        </w:rPr>
      </w:pPr>
      <w:r>
        <w:rPr>
          <w:rFonts w:cs="Arial"/>
        </w:rPr>
        <w:t>Upon user request, the Sentinel feature shall allow user to resume viewing videos stored in cloud storage.</w:t>
      </w:r>
    </w:p>
    <w:p w14:paraId="26930D9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FA3789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7C24F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R_F_Sentinel_00068</w:t>
            </w:r>
          </w:p>
        </w:tc>
      </w:tr>
      <w:tr w:rsidR="00B3499B" w:rsidRPr="00B3499B" w14:paraId="59DEFA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5616B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B3415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may want to pause the stream, then restart viewing/streaming.</w:t>
            </w:r>
          </w:p>
        </w:tc>
      </w:tr>
      <w:tr w:rsidR="00B3499B" w:rsidRPr="00B3499B" w14:paraId="285418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45940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4C9DF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726D2F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4603F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131DDB" w14:textId="77777777" w:rsidR="006C4613" w:rsidRDefault="006C4613"/>
        </w:tc>
      </w:tr>
      <w:tr w:rsidR="00B3499B" w:rsidRPr="00B3499B" w14:paraId="57ECDF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C2474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34B22C"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A4443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D999C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10BE73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415B4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583B71"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BB38067" wp14:editId="2051BAB9">
                  <wp:extent cx="152400" cy="152400"/>
                  <wp:effectExtent l="0" t="0" r="0" b="0"/>
                  <wp:docPr id="70"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ED26C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F694FC" w14:textId="77777777" w:rsidR="006C4613" w:rsidRDefault="006C4613"/>
        </w:tc>
      </w:tr>
      <w:tr w:rsidR="00B3499B" w:rsidRPr="00B3499B" w14:paraId="3737455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73C4A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4B8F5B"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C796D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F3590C"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AC2D8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5C4E5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2AE4B5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6AEDE5" w14:textId="300012FF" w:rsidR="00B3499B" w:rsidRPr="00B3499B" w:rsidRDefault="00A13343" w:rsidP="007C00FA">
            <w:pPr>
              <w:rPr>
                <w:rFonts w:cs="Arial"/>
                <w:bCs/>
                <w:color w:val="808080" w:themeColor="background1" w:themeShade="80"/>
                <w:sz w:val="16"/>
                <w:szCs w:val="14"/>
              </w:rPr>
            </w:pPr>
            <w:hyperlink r:id="rId5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5503E" w14:textId="539DA3F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54437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38CE0CE" w14:textId="77777777" w:rsidR="006D5A3A" w:rsidRDefault="006D5A3A" w:rsidP="009A277F"/>
    <w:p w14:paraId="2E993260" w14:textId="77777777" w:rsidR="00E11189" w:rsidRPr="0017445F" w:rsidRDefault="00E11189" w:rsidP="00E11189">
      <w:pPr>
        <w:pStyle w:val="RERequirement"/>
        <w:shd w:val="clear" w:color="auto" w:fill="F2F2F2" w:themeFill="background1" w:themeFillShade="F2"/>
      </w:pPr>
      <w:bookmarkStart w:id="131" w:name="_3511e87afdf5f5de752b16c8a73cacf7"/>
      <w:r>
        <w:t>R_F_Sentinel_00069</w:t>
      </w:r>
      <w:bookmarkEnd w:id="131"/>
      <w:r>
        <w:t xml:space="preserve"> Cloud Storage -Delete Video</w:t>
      </w:r>
    </w:p>
    <w:p w14:paraId="462E6A29" w14:textId="77777777" w:rsidR="00E11189" w:rsidRDefault="00E11189" w:rsidP="00E11189">
      <w:pPr>
        <w:rPr>
          <w:rFonts w:cs="Arial"/>
        </w:rPr>
      </w:pPr>
      <w:r>
        <w:rPr>
          <w:rFonts w:cs="Arial"/>
        </w:rPr>
        <w:t>Upon user request, the Sentinel feature shall allow user to delete videos stored in cloud storage.</w:t>
      </w:r>
    </w:p>
    <w:p w14:paraId="7DAB863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9DF9E9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48548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R_F_Sentinel_00069</w:t>
            </w:r>
          </w:p>
        </w:tc>
      </w:tr>
      <w:tr w:rsidR="00B3499B" w:rsidRPr="00B3499B" w14:paraId="0BE9976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D35DF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C7E00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is required to free-up storage space and to help organise lists of data.</w:t>
            </w:r>
          </w:p>
        </w:tc>
      </w:tr>
      <w:tr w:rsidR="00B3499B" w:rsidRPr="00B3499B" w14:paraId="1E73A2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62FD4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9A531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3588DF2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1CCC1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CED331" w14:textId="77777777" w:rsidR="006C4613" w:rsidRDefault="006C4613"/>
        </w:tc>
      </w:tr>
      <w:tr w:rsidR="00B3499B" w:rsidRPr="00B3499B" w14:paraId="6A5DB1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E5F1F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81B621"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34D87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6059B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6DDBE9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76BDC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5B330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A7513BC" wp14:editId="78830CE7">
                  <wp:extent cx="152400" cy="152400"/>
                  <wp:effectExtent l="0" t="0" r="0" b="0"/>
                  <wp:docPr id="72"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C1E5D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9C4A52" w14:textId="77777777" w:rsidR="006C4613" w:rsidRDefault="006C4613"/>
        </w:tc>
      </w:tr>
      <w:tr w:rsidR="00B3499B" w:rsidRPr="00B3499B" w14:paraId="01C129A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C744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56A6FC"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50D27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A5D1B3"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6AB70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FBD90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690E34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678BCF" w14:textId="1DC56128" w:rsidR="00B3499B" w:rsidRPr="00B3499B" w:rsidRDefault="00A13343" w:rsidP="007C00FA">
            <w:pPr>
              <w:rPr>
                <w:rFonts w:cs="Arial"/>
                <w:bCs/>
                <w:color w:val="808080" w:themeColor="background1" w:themeShade="80"/>
                <w:sz w:val="16"/>
                <w:szCs w:val="14"/>
              </w:rPr>
            </w:pPr>
            <w:hyperlink r:id="rId5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6B817C" w14:textId="46A6444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53312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F6D0E24" w14:textId="77777777" w:rsidR="006D5A3A" w:rsidRDefault="006D5A3A" w:rsidP="009A277F"/>
    <w:p w14:paraId="05C436A6" w14:textId="77777777" w:rsidR="00E11189" w:rsidRPr="0017445F" w:rsidRDefault="00E11189" w:rsidP="00E11189">
      <w:pPr>
        <w:pStyle w:val="RERequirement"/>
        <w:shd w:val="clear" w:color="auto" w:fill="F2F2F2" w:themeFill="background1" w:themeFillShade="F2"/>
      </w:pPr>
      <w:bookmarkStart w:id="132" w:name="_210fa4326c5934ecc6d4a552fecd280f"/>
      <w:r>
        <w:t>R_F_Sentinel_00070</w:t>
      </w:r>
      <w:bookmarkEnd w:id="132"/>
      <w:r>
        <w:t xml:space="preserve"> Cloud Storage -Filter Videos/Audio (by date/time)</w:t>
      </w:r>
    </w:p>
    <w:p w14:paraId="5371414A" w14:textId="77777777" w:rsidR="00E11189" w:rsidRDefault="00E11189" w:rsidP="00E11189">
      <w:pPr>
        <w:rPr>
          <w:rFonts w:cs="Arial"/>
        </w:rPr>
      </w:pPr>
      <w:r>
        <w:rPr>
          <w:rFonts w:cs="Arial"/>
        </w:rPr>
        <w:t>Upon user request, the Sentinel feature shall allow user to filter/list videos (and audio if available) in cloud storage (based on date filters).</w:t>
      </w:r>
    </w:p>
    <w:p w14:paraId="3AE29C8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8D44E7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9CEA4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R_F_Sentinel_00070</w:t>
            </w:r>
          </w:p>
        </w:tc>
      </w:tr>
      <w:tr w:rsidR="00B3499B" w:rsidRPr="00B3499B" w14:paraId="0D08847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D3905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5604F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is to help the user find the most relevant video clip - based on the date of the event.</w:t>
            </w:r>
          </w:p>
        </w:tc>
      </w:tr>
      <w:tr w:rsidR="00B3499B" w:rsidRPr="00B3499B" w14:paraId="2F8668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CFA1A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7A43C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540238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630BF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CE5E3E" w14:textId="77777777" w:rsidR="006C4613" w:rsidRDefault="006C4613"/>
        </w:tc>
      </w:tr>
      <w:tr w:rsidR="00B3499B" w:rsidRPr="00B3499B" w14:paraId="60FA81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4821D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76497"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EAB7E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9E7BA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3A5EB7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55177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70EBD8"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692F2A0" wp14:editId="5E72D5F1">
                  <wp:extent cx="152400" cy="152400"/>
                  <wp:effectExtent l="0" t="0" r="0" b="0"/>
                  <wp:docPr id="74"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14943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87A8AC" w14:textId="77777777" w:rsidR="006C4613" w:rsidRDefault="006C4613"/>
        </w:tc>
      </w:tr>
      <w:tr w:rsidR="00B3499B" w:rsidRPr="00B3499B" w14:paraId="5756E52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AE26D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14995C"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4C526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0266E2"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318C5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E103A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6453C4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A2EDAD" w14:textId="1EBE00C2" w:rsidR="00B3499B" w:rsidRPr="00B3499B" w:rsidRDefault="00A13343" w:rsidP="007C00FA">
            <w:pPr>
              <w:rPr>
                <w:rFonts w:cs="Arial"/>
                <w:bCs/>
                <w:color w:val="808080" w:themeColor="background1" w:themeShade="80"/>
                <w:sz w:val="16"/>
                <w:szCs w:val="14"/>
              </w:rPr>
            </w:pPr>
            <w:hyperlink r:id="rId5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84E920" w14:textId="58B6546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F0645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9269397" w14:textId="77777777" w:rsidR="006D5A3A" w:rsidRDefault="006D5A3A" w:rsidP="009A277F"/>
    <w:p w14:paraId="47F8BDE1" w14:textId="77777777" w:rsidR="00E11189" w:rsidRPr="0017445F" w:rsidRDefault="00E11189" w:rsidP="00E11189">
      <w:pPr>
        <w:pStyle w:val="RERequirement"/>
        <w:shd w:val="clear" w:color="auto" w:fill="F2F2F2" w:themeFill="background1" w:themeFillShade="F2"/>
      </w:pPr>
      <w:bookmarkStart w:id="133" w:name="_d87c61a67e4702f94c848dcbe9cefce9"/>
      <w:r>
        <w:t>R_F_Sentinel_00071</w:t>
      </w:r>
      <w:bookmarkEnd w:id="133"/>
      <w:r>
        <w:t xml:space="preserve"> Local Storage -Filter Videos/Audio (by date/time)</w:t>
      </w:r>
    </w:p>
    <w:p w14:paraId="2C993928" w14:textId="77777777" w:rsidR="00E11189" w:rsidRDefault="00E11189" w:rsidP="00E11189">
      <w:pPr>
        <w:rPr>
          <w:rFonts w:cs="Arial"/>
        </w:rPr>
      </w:pPr>
      <w:r>
        <w:rPr>
          <w:rFonts w:cs="Arial"/>
        </w:rPr>
        <w:t>Upon user request, the Sentinel feature shall allow user to filter/list videos (and audio if available) in local storage (based on time filters).</w:t>
      </w:r>
    </w:p>
    <w:p w14:paraId="0D3273E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4410CA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94F32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R_F_Sentinel_00071</w:t>
            </w:r>
          </w:p>
        </w:tc>
      </w:tr>
      <w:tr w:rsidR="00B3499B" w:rsidRPr="00B3499B" w14:paraId="42BBBD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8EB18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3CE8C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is to help the user find the most relevant video clip - based on the time of the event.</w:t>
            </w:r>
          </w:p>
        </w:tc>
      </w:tr>
      <w:tr w:rsidR="00B3499B" w:rsidRPr="00B3499B" w14:paraId="2DC3A1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6BD20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646D5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4F3A5F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27326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C63DB7" w14:textId="77777777" w:rsidR="006C4613" w:rsidRDefault="006C4613"/>
        </w:tc>
      </w:tr>
      <w:tr w:rsidR="00B3499B" w:rsidRPr="00B3499B" w14:paraId="4E0F0B0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636A4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F08FC4"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C81C9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FE4E5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1DD609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27260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EB62A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6865504" wp14:editId="1A786BD2">
                  <wp:extent cx="152400" cy="152400"/>
                  <wp:effectExtent l="0" t="0" r="0" b="0"/>
                  <wp:docPr id="76"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34F87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2CA580" w14:textId="77777777" w:rsidR="006C4613" w:rsidRDefault="006C4613"/>
        </w:tc>
      </w:tr>
      <w:tr w:rsidR="00B3499B" w:rsidRPr="00B3499B" w14:paraId="430481A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29D524"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E293DA"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4F00D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E102FE"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3C828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68F82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2D759E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EDBD54" w14:textId="2341502F" w:rsidR="00B3499B" w:rsidRPr="00B3499B" w:rsidRDefault="00A13343" w:rsidP="007C00FA">
            <w:pPr>
              <w:rPr>
                <w:rFonts w:cs="Arial"/>
                <w:bCs/>
                <w:color w:val="808080" w:themeColor="background1" w:themeShade="80"/>
                <w:sz w:val="16"/>
                <w:szCs w:val="14"/>
              </w:rPr>
            </w:pPr>
            <w:hyperlink r:id="rId5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851011" w14:textId="6E74B3C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C619C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9FF93D" w14:textId="77777777" w:rsidR="006D5A3A" w:rsidRDefault="006D5A3A" w:rsidP="009A277F"/>
    <w:p w14:paraId="36294D3C" w14:textId="77777777" w:rsidR="00E11189" w:rsidRPr="0017445F" w:rsidRDefault="00E11189" w:rsidP="00E11189">
      <w:pPr>
        <w:pStyle w:val="RERequirement"/>
        <w:shd w:val="clear" w:color="auto" w:fill="F2F2F2" w:themeFill="background1" w:themeFillShade="F2"/>
      </w:pPr>
      <w:bookmarkStart w:id="134" w:name="_c5a680327bc07f75e1943fd29d0166de"/>
      <w:r>
        <w:t>R_F_Sentinel_00073</w:t>
      </w:r>
      <w:bookmarkEnd w:id="134"/>
      <w:r>
        <w:t xml:space="preserve"> Cloud Storage -Overwrite</w:t>
      </w:r>
    </w:p>
    <w:p w14:paraId="6984D9DA" w14:textId="77777777" w:rsidR="00E11189" w:rsidRDefault="00E11189" w:rsidP="00E11189">
      <w:pPr>
        <w:rPr>
          <w:rFonts w:cs="Arial"/>
        </w:rPr>
      </w:pPr>
      <w:r>
        <w:rPr>
          <w:rFonts w:cs="Arial"/>
        </w:rPr>
        <w:t>When cloud storage is full, the Sentinel feature shall automatically overwrite old videos (based on storage capacity limit reached, date of recording).</w:t>
      </w:r>
    </w:p>
    <w:p w14:paraId="28A65EF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8C82FB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96946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R_F_Sentinel_00073</w:t>
            </w:r>
          </w:p>
        </w:tc>
      </w:tr>
      <w:tr w:rsidR="00B3499B" w:rsidRPr="00B3499B" w14:paraId="4EF72B2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DBB32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74F56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amount of data collected may exceed the available storage capacity.</w:t>
            </w:r>
          </w:p>
        </w:tc>
      </w:tr>
      <w:tr w:rsidR="00B3499B" w:rsidRPr="00B3499B" w14:paraId="06B53A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3FAD5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E8EC1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7A8E09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A11A3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7689B7" w14:textId="77777777" w:rsidR="006C4613" w:rsidRDefault="006C4613"/>
        </w:tc>
      </w:tr>
      <w:tr w:rsidR="00B3499B" w:rsidRPr="00B3499B" w14:paraId="2AECD0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FEDE5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A4918A"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701E1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404D9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7CB69A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131E7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858F55"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8CD2A63" wp14:editId="11DFDC4D">
                  <wp:extent cx="152400" cy="152400"/>
                  <wp:effectExtent l="0" t="0" r="0" b="0"/>
                  <wp:docPr id="78"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D8754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176CD2" w14:textId="77777777" w:rsidR="006C4613" w:rsidRDefault="006C4613"/>
        </w:tc>
      </w:tr>
      <w:tr w:rsidR="00B3499B" w:rsidRPr="00B3499B" w14:paraId="418808A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4624D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001A42"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FC1AC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9B7AF0"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C829B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F469B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DADF1A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C044C9" w14:textId="4302B048" w:rsidR="00B3499B" w:rsidRPr="00B3499B" w:rsidRDefault="00A13343" w:rsidP="007C00FA">
            <w:pPr>
              <w:rPr>
                <w:rFonts w:cs="Arial"/>
                <w:bCs/>
                <w:color w:val="808080" w:themeColor="background1" w:themeShade="80"/>
                <w:sz w:val="16"/>
                <w:szCs w:val="14"/>
              </w:rPr>
            </w:pPr>
            <w:hyperlink r:id="rId5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1B9840" w14:textId="6E256E2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ACC92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1D5424" w14:textId="77777777" w:rsidR="006D5A3A" w:rsidRDefault="006D5A3A" w:rsidP="009A277F"/>
    <w:p w14:paraId="513197D5" w14:textId="77777777" w:rsidR="00E11189" w:rsidRPr="0017445F" w:rsidRDefault="00E11189" w:rsidP="00E11189">
      <w:pPr>
        <w:pStyle w:val="RERequirement"/>
        <w:shd w:val="clear" w:color="auto" w:fill="F2F2F2" w:themeFill="background1" w:themeFillShade="F2"/>
      </w:pPr>
      <w:bookmarkStart w:id="135" w:name="_8eaf471004f0426fd98346f52d31a790"/>
      <w:r>
        <w:t>R_F_Sentinel_00074</w:t>
      </w:r>
      <w:bookmarkEnd w:id="135"/>
      <w:r>
        <w:t xml:space="preserve"> Live Stream - Pause</w:t>
      </w:r>
    </w:p>
    <w:p w14:paraId="769AAD67" w14:textId="77777777" w:rsidR="00E11189" w:rsidRDefault="00E11189" w:rsidP="00E11189">
      <w:pPr>
        <w:rPr>
          <w:rFonts w:cs="Arial"/>
        </w:rPr>
      </w:pPr>
      <w:r>
        <w:rPr>
          <w:rFonts w:cs="Arial"/>
        </w:rPr>
        <w:t>Upon user request, the Sentinel feature shall allow user to pause live video streaming.</w:t>
      </w:r>
    </w:p>
    <w:p w14:paraId="26FB3F4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703001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B67DC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R_F_Sentinel_00074</w:t>
            </w:r>
          </w:p>
        </w:tc>
      </w:tr>
      <w:tr w:rsidR="00B3499B" w:rsidRPr="00B3499B" w14:paraId="6BB7F7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28892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2208C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may want to pause the video, for example to study a still image in more detail.</w:t>
            </w:r>
          </w:p>
        </w:tc>
      </w:tr>
      <w:tr w:rsidR="00B3499B" w:rsidRPr="00B3499B" w14:paraId="28697D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A4024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F8448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6FAC9B6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7FA4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48C4A4" w14:textId="77777777" w:rsidR="006C4613" w:rsidRDefault="006C4613"/>
        </w:tc>
      </w:tr>
      <w:tr w:rsidR="00B3499B" w:rsidRPr="00B3499B" w14:paraId="4F15B0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D361E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5F31C9"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05AA3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5FAA5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4CE00B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325E1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4FEC2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41342A0" wp14:editId="01EFC700">
                  <wp:extent cx="152400" cy="152400"/>
                  <wp:effectExtent l="0" t="0" r="0" b="0"/>
                  <wp:docPr id="80"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23413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8921BC" w14:textId="77777777" w:rsidR="006C4613" w:rsidRDefault="006C4613"/>
        </w:tc>
      </w:tr>
      <w:tr w:rsidR="00B3499B" w:rsidRPr="00B3499B" w14:paraId="78E2975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32986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0CD5AD"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6DFAC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3B8A13"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2CE18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D5D89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EE6F31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D565FC" w14:textId="5CAAA632" w:rsidR="00B3499B" w:rsidRPr="00B3499B" w:rsidRDefault="00A13343" w:rsidP="007C00FA">
            <w:pPr>
              <w:rPr>
                <w:rFonts w:cs="Arial"/>
                <w:bCs/>
                <w:color w:val="808080" w:themeColor="background1" w:themeShade="80"/>
                <w:sz w:val="16"/>
                <w:szCs w:val="14"/>
              </w:rPr>
            </w:pPr>
            <w:hyperlink r:id="rId6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B64BFD" w14:textId="76419AE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8E01C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09150B" w14:textId="77777777" w:rsidR="006D5A3A" w:rsidRDefault="006D5A3A" w:rsidP="009A277F"/>
    <w:p w14:paraId="407936B7" w14:textId="77777777" w:rsidR="00E11189" w:rsidRPr="0017445F" w:rsidRDefault="00E11189" w:rsidP="00E11189">
      <w:pPr>
        <w:pStyle w:val="RERequirement"/>
        <w:shd w:val="clear" w:color="auto" w:fill="F2F2F2" w:themeFill="background1" w:themeFillShade="F2"/>
      </w:pPr>
      <w:bookmarkStart w:id="136" w:name="_3065936b69099892a1b170ab6edca56a"/>
      <w:r>
        <w:t>R_F_Sentinel_00075</w:t>
      </w:r>
      <w:bookmarkEnd w:id="136"/>
      <w:r>
        <w:t xml:space="preserve"> Live Stream - Resume</w:t>
      </w:r>
    </w:p>
    <w:p w14:paraId="0534DDA8" w14:textId="77777777" w:rsidR="00E11189" w:rsidRDefault="00E11189" w:rsidP="00E11189">
      <w:pPr>
        <w:rPr>
          <w:rFonts w:cs="Arial"/>
        </w:rPr>
      </w:pPr>
      <w:r>
        <w:rPr>
          <w:rFonts w:cs="Arial"/>
        </w:rPr>
        <w:t>Upon user request, the Sentinel feature shall allow user to resume live video streaming.</w:t>
      </w:r>
    </w:p>
    <w:p w14:paraId="58281AF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4A3DF2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9F8AF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R_F_Sentinel_00075</w:t>
            </w:r>
          </w:p>
        </w:tc>
      </w:tr>
      <w:tr w:rsidR="00B3499B" w:rsidRPr="00B3499B" w14:paraId="53E326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B4D3C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2E4A3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may want to pause the stream, then restart viewing/streaming.</w:t>
            </w:r>
          </w:p>
        </w:tc>
      </w:tr>
      <w:tr w:rsidR="00B3499B" w:rsidRPr="00B3499B" w14:paraId="781E6A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4917F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29A7F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7E41399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E4D4E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C943F8" w14:textId="77777777" w:rsidR="006C4613" w:rsidRDefault="006C4613"/>
        </w:tc>
      </w:tr>
      <w:tr w:rsidR="00B3499B" w:rsidRPr="00B3499B" w14:paraId="56D889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4B2E0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326B30"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46C85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80520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18D32FF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125B2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F0981"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6B1FA6D" wp14:editId="54E126FA">
                  <wp:extent cx="152400" cy="152400"/>
                  <wp:effectExtent l="0" t="0" r="0" b="0"/>
                  <wp:docPr id="82"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5C981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449349" w14:textId="77777777" w:rsidR="006C4613" w:rsidRDefault="006C4613"/>
        </w:tc>
      </w:tr>
      <w:tr w:rsidR="00B3499B" w:rsidRPr="00B3499B" w14:paraId="7496772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E2CA8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815E30"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071EB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316289"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9E13B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67F7B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261DFF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65E6F0" w14:textId="22B2EB80" w:rsidR="00B3499B" w:rsidRPr="00B3499B" w:rsidRDefault="00A13343" w:rsidP="007C00FA">
            <w:pPr>
              <w:rPr>
                <w:rFonts w:cs="Arial"/>
                <w:bCs/>
                <w:color w:val="808080" w:themeColor="background1" w:themeShade="80"/>
                <w:sz w:val="16"/>
                <w:szCs w:val="14"/>
              </w:rPr>
            </w:pPr>
            <w:hyperlink r:id="rId6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596207" w14:textId="271F87E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125C0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DB16D8" w14:textId="77777777" w:rsidR="006D5A3A" w:rsidRDefault="006D5A3A" w:rsidP="009A277F"/>
    <w:p w14:paraId="43085B2C" w14:textId="77777777" w:rsidR="00E11189" w:rsidRPr="0017445F" w:rsidRDefault="00E11189" w:rsidP="00E11189">
      <w:pPr>
        <w:pStyle w:val="RERequirement"/>
        <w:shd w:val="clear" w:color="auto" w:fill="F2F2F2" w:themeFill="background1" w:themeFillShade="F2"/>
      </w:pPr>
      <w:bookmarkStart w:id="137" w:name="_247d1eb0e1b4aa213f70047895fddd4f"/>
      <w:r>
        <w:t>R_F_Sentinel_00076</w:t>
      </w:r>
      <w:bookmarkEnd w:id="137"/>
      <w:r>
        <w:t xml:space="preserve"> Local Storage - Delete Videos</w:t>
      </w:r>
    </w:p>
    <w:p w14:paraId="329E86D2" w14:textId="77777777" w:rsidR="00E11189" w:rsidRDefault="00E11189" w:rsidP="00E11189">
      <w:pPr>
        <w:rPr>
          <w:rFonts w:cs="Arial"/>
        </w:rPr>
      </w:pPr>
      <w:r>
        <w:rPr>
          <w:rFonts w:cs="Arial"/>
        </w:rPr>
        <w:t>Upon user request, the Sentinel feature shall allow user to delete videos stored in local storage (SYNC).</w:t>
      </w:r>
    </w:p>
    <w:p w14:paraId="06A6E5F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1ACA7F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D190C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R_F_Sentinel_00076</w:t>
            </w:r>
          </w:p>
        </w:tc>
      </w:tr>
      <w:tr w:rsidR="00B3499B" w:rsidRPr="00B3499B" w14:paraId="6E1419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B3AD7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1314D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is required to free-up storage space and to help organise lists of data.</w:t>
            </w:r>
          </w:p>
        </w:tc>
      </w:tr>
      <w:tr w:rsidR="00B3499B" w:rsidRPr="00B3499B" w14:paraId="590169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17E59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CEA0F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6A0DF3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423B0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DF13F8" w14:textId="77777777" w:rsidR="006C4613" w:rsidRDefault="006C4613"/>
        </w:tc>
      </w:tr>
      <w:tr w:rsidR="00B3499B" w:rsidRPr="00B3499B" w14:paraId="3E28B7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36D64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C6F580"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C5009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B3CF6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4151C2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26BA9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D0818D"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CA12D92" wp14:editId="2E5E1155">
                  <wp:extent cx="152400" cy="152400"/>
                  <wp:effectExtent l="0" t="0" r="0" b="0"/>
                  <wp:docPr id="84"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06EA7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5ECFAC" w14:textId="77777777" w:rsidR="006C4613" w:rsidRDefault="006C4613"/>
        </w:tc>
      </w:tr>
      <w:tr w:rsidR="00B3499B" w:rsidRPr="00B3499B" w14:paraId="434988A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A105C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681888"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8206E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4EA7AC"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836BB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C7490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66258F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0D4DB4" w14:textId="2577E611" w:rsidR="00B3499B" w:rsidRPr="00B3499B" w:rsidRDefault="00A13343" w:rsidP="007C00FA">
            <w:pPr>
              <w:rPr>
                <w:rFonts w:cs="Arial"/>
                <w:bCs/>
                <w:color w:val="808080" w:themeColor="background1" w:themeShade="80"/>
                <w:sz w:val="16"/>
                <w:szCs w:val="14"/>
              </w:rPr>
            </w:pPr>
            <w:hyperlink r:id="rId6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6AF211" w14:textId="06DF093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D563C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FC8727" w14:textId="77777777" w:rsidR="006D5A3A" w:rsidRDefault="006D5A3A" w:rsidP="009A277F"/>
    <w:p w14:paraId="43D9A135" w14:textId="77777777" w:rsidR="00E11189" w:rsidRPr="0017445F" w:rsidRDefault="00E11189" w:rsidP="00E11189">
      <w:pPr>
        <w:pStyle w:val="RERequirement"/>
        <w:shd w:val="clear" w:color="auto" w:fill="F2F2F2" w:themeFill="background1" w:themeFillShade="F2"/>
      </w:pPr>
      <w:bookmarkStart w:id="138" w:name="_ab3becaaab40aae4734ee21384fa72ce"/>
      <w:r>
        <w:t>R_F_Sentinel_00077</w:t>
      </w:r>
      <w:bookmarkEnd w:id="138"/>
      <w:r>
        <w:t xml:space="preserve"> Local Storage -Overwrite</w:t>
      </w:r>
    </w:p>
    <w:p w14:paraId="0F0A5762" w14:textId="77777777" w:rsidR="00E11189" w:rsidRDefault="00E11189" w:rsidP="00E11189">
      <w:pPr>
        <w:rPr>
          <w:rFonts w:cs="Arial"/>
        </w:rPr>
      </w:pPr>
      <w:r>
        <w:rPr>
          <w:rFonts w:cs="Arial"/>
        </w:rPr>
        <w:t>When local storage is full, the Sentinel feature shall automatically overwrite old videos (based on storage capacity limit reached, date of recording).</w:t>
      </w:r>
    </w:p>
    <w:p w14:paraId="1AC6F80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64B4D6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25416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R_F_Sentinel_00077</w:t>
            </w:r>
          </w:p>
        </w:tc>
      </w:tr>
      <w:tr w:rsidR="00B3499B" w:rsidRPr="00B3499B" w14:paraId="2768B2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E6719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9FA42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Limited storage space may casue the amount of video data captured to exceed the amount of storage space available</w:t>
            </w:r>
          </w:p>
        </w:tc>
      </w:tr>
      <w:tr w:rsidR="00B3499B" w:rsidRPr="00B3499B" w14:paraId="3720B9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854BA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B57A4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649787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7771E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589D4D" w14:textId="77777777" w:rsidR="006C4613" w:rsidRDefault="006C4613"/>
        </w:tc>
      </w:tr>
      <w:tr w:rsidR="00B3499B" w:rsidRPr="00B3499B" w14:paraId="46A287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410AA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4374D3"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E5A4A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EAB15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3F5975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43E02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FB8241"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9CBB4CE" wp14:editId="46E43540">
                  <wp:extent cx="152400" cy="152400"/>
                  <wp:effectExtent l="0" t="0" r="0" b="0"/>
                  <wp:docPr id="86"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C0A6A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C6CAA9" w14:textId="77777777" w:rsidR="006C4613" w:rsidRDefault="006C4613"/>
        </w:tc>
      </w:tr>
      <w:tr w:rsidR="00B3499B" w:rsidRPr="00B3499B" w14:paraId="1DE93AA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F90F1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C49AB5"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6FD1D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12462"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6D74F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2D8F8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6AF352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7B6964" w14:textId="69F29FAC" w:rsidR="00B3499B" w:rsidRPr="00B3499B" w:rsidRDefault="00A13343" w:rsidP="007C00FA">
            <w:pPr>
              <w:rPr>
                <w:rFonts w:cs="Arial"/>
                <w:bCs/>
                <w:color w:val="808080" w:themeColor="background1" w:themeShade="80"/>
                <w:sz w:val="16"/>
                <w:szCs w:val="14"/>
              </w:rPr>
            </w:pPr>
            <w:hyperlink r:id="rId6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86E390" w14:textId="2BB3304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D4FB0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96EB85" w14:textId="77777777" w:rsidR="006D5A3A" w:rsidRDefault="006D5A3A" w:rsidP="009A277F"/>
    <w:p w14:paraId="5AD5F254" w14:textId="77777777" w:rsidR="00E11189" w:rsidRPr="0017445F" w:rsidRDefault="00E11189" w:rsidP="00E11189">
      <w:pPr>
        <w:pStyle w:val="RERequirement"/>
        <w:shd w:val="clear" w:color="auto" w:fill="F2F2F2" w:themeFill="background1" w:themeFillShade="F2"/>
      </w:pPr>
      <w:bookmarkStart w:id="139" w:name="_f61663022a0c788ef11e1946bc1a7522"/>
      <w:r>
        <w:t>R_F_Sentinel_00080</w:t>
      </w:r>
      <w:bookmarkEnd w:id="139"/>
      <w:r>
        <w:t xml:space="preserve"> Record and Store Date/Time of Video Recordings</w:t>
      </w:r>
    </w:p>
    <w:p w14:paraId="5CBE7660" w14:textId="77777777" w:rsidR="00E11189" w:rsidRDefault="00E11189" w:rsidP="00E11189">
      <w:pPr>
        <w:rPr>
          <w:rFonts w:cs="Arial"/>
        </w:rPr>
      </w:pPr>
      <w:r>
        <w:rPr>
          <w:rFonts w:cs="Arial"/>
        </w:rPr>
        <w:t>The date and time of any video data or threat event data shall be recorded.</w:t>
      </w:r>
    </w:p>
    <w:p w14:paraId="11D0365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AFA433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C2606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R_F_Sentinel_00080</w:t>
            </w:r>
          </w:p>
        </w:tc>
      </w:tr>
      <w:tr w:rsidR="00B3499B" w:rsidRPr="00B3499B" w14:paraId="05FB38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F1542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35EE1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determine when threat events occurred</w:t>
            </w:r>
          </w:p>
        </w:tc>
      </w:tr>
      <w:tr w:rsidR="00B3499B" w:rsidRPr="00B3499B" w14:paraId="606992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B5576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E716F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with test</w:t>
            </w:r>
          </w:p>
        </w:tc>
      </w:tr>
      <w:tr w:rsidR="00B3499B" w:rsidRPr="00B3499B" w14:paraId="458B2D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1686B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3C3A08" w14:textId="77777777" w:rsidR="006C4613" w:rsidRDefault="006C4613"/>
        </w:tc>
      </w:tr>
      <w:tr w:rsidR="00B3499B" w:rsidRPr="00B3499B" w14:paraId="32AD3B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54FE0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A2D27F"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723E8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D6C76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140F73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BF19C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4C6F4F"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BDBC01A" wp14:editId="786575D7">
                  <wp:extent cx="152400" cy="152400"/>
                  <wp:effectExtent l="0" t="0" r="0" b="0"/>
                  <wp:docPr id="88"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57144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B099F6" w14:textId="77777777" w:rsidR="006C4613" w:rsidRDefault="006C4613"/>
        </w:tc>
      </w:tr>
      <w:tr w:rsidR="00B3499B" w:rsidRPr="00B3499B" w14:paraId="6A9CFCF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DBFA8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2653A6"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63DBE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F7E32A"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D2AF9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A69B3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CAF01C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A0AEB3" w14:textId="704C391F" w:rsidR="00B3499B" w:rsidRPr="00B3499B" w:rsidRDefault="00A13343" w:rsidP="007C00FA">
            <w:pPr>
              <w:rPr>
                <w:rFonts w:cs="Arial"/>
                <w:bCs/>
                <w:color w:val="808080" w:themeColor="background1" w:themeShade="80"/>
                <w:sz w:val="16"/>
                <w:szCs w:val="14"/>
              </w:rPr>
            </w:pPr>
            <w:hyperlink r:id="rId6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5ADA3F" w14:textId="017A689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739F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E3129E" w14:textId="77777777" w:rsidR="006D5A3A" w:rsidRDefault="006D5A3A" w:rsidP="009A277F"/>
    <w:p w14:paraId="624E1881" w14:textId="77777777" w:rsidR="00E11189" w:rsidRPr="0017445F" w:rsidRDefault="00E11189" w:rsidP="00E11189">
      <w:pPr>
        <w:pStyle w:val="RERequirement"/>
        <w:shd w:val="clear" w:color="auto" w:fill="F2F2F2" w:themeFill="background1" w:themeFillShade="F2"/>
      </w:pPr>
      <w:bookmarkStart w:id="140" w:name="_89f56628dcddd79628003b9d31fffd9f"/>
      <w:r>
        <w:t>R_F_Sentinel_00081</w:t>
      </w:r>
      <w:bookmarkEnd w:id="140"/>
      <w:r>
        <w:t xml:space="preserve"> Recording Indicator for Video/Audio</w:t>
      </w:r>
    </w:p>
    <w:p w14:paraId="690EF649" w14:textId="77777777" w:rsidR="00E11189" w:rsidRDefault="00E11189" w:rsidP="00E11189">
      <w:pPr>
        <w:rPr>
          <w:rFonts w:cs="Arial"/>
        </w:rPr>
      </w:pPr>
      <w:r>
        <w:rPr>
          <w:rFonts w:cs="Arial"/>
        </w:rPr>
        <w:t>The recording of video and audio may require an indicator to warn those near-by. This requirement is market dependent.</w:t>
      </w:r>
    </w:p>
    <w:p w14:paraId="7E0B3E2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C11875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5C9D7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R_F_Sentinel_00081</w:t>
            </w:r>
          </w:p>
        </w:tc>
      </w:tr>
      <w:tr w:rsidR="00B3499B" w:rsidRPr="00B3499B" w14:paraId="596640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82F04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48801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Potenially required for legal reasons in some regions and to inform user or others that recording is in progress</w:t>
            </w:r>
          </w:p>
        </w:tc>
      </w:tr>
      <w:tr w:rsidR="00B3499B" w:rsidRPr="00B3499B" w14:paraId="75C6BD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B7FD8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86B47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with test</w:t>
            </w:r>
          </w:p>
        </w:tc>
      </w:tr>
      <w:tr w:rsidR="00B3499B" w:rsidRPr="00B3499B" w14:paraId="444678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64C4D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E13F4F" w14:textId="77777777" w:rsidR="006C4613" w:rsidRDefault="006C4613"/>
        </w:tc>
      </w:tr>
      <w:tr w:rsidR="00B3499B" w:rsidRPr="00B3499B" w14:paraId="7F0A7E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7DB60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BC4C23"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C1934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3C36A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41490C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B3986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EB30BE"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766B57C" wp14:editId="6A4D43F7">
                  <wp:extent cx="152400" cy="152400"/>
                  <wp:effectExtent l="0" t="0" r="0" b="0"/>
                  <wp:docPr id="90"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B9A3C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CC7FA0" w14:textId="77777777" w:rsidR="006C4613" w:rsidRDefault="006C4613"/>
        </w:tc>
      </w:tr>
      <w:tr w:rsidR="00B3499B" w:rsidRPr="00B3499B" w14:paraId="0C9DB99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7BADE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CBEDBB"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6C053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10C022"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A7B82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51C92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D389B9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E60EDB" w14:textId="325C83EF" w:rsidR="00B3499B" w:rsidRPr="00B3499B" w:rsidRDefault="00A13343" w:rsidP="007C00FA">
            <w:pPr>
              <w:rPr>
                <w:rFonts w:cs="Arial"/>
                <w:bCs/>
                <w:color w:val="808080" w:themeColor="background1" w:themeShade="80"/>
                <w:sz w:val="16"/>
                <w:szCs w:val="14"/>
              </w:rPr>
            </w:pPr>
            <w:hyperlink r:id="rId6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D4AD18" w14:textId="64F6973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013AC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B5CBA5" w14:textId="77777777" w:rsidR="006D5A3A" w:rsidRDefault="006D5A3A" w:rsidP="009A277F"/>
    <w:p w14:paraId="4C523FF9" w14:textId="77777777" w:rsidR="00E11189" w:rsidRPr="0017445F" w:rsidRDefault="00E11189" w:rsidP="00E11189">
      <w:pPr>
        <w:pStyle w:val="RERequirement"/>
        <w:shd w:val="clear" w:color="auto" w:fill="F2F2F2" w:themeFill="background1" w:themeFillShade="F2"/>
      </w:pPr>
      <w:bookmarkStart w:id="141" w:name="_b24e67a68bb28d16d6e98737be3072f0"/>
      <w:r>
        <w:t>R_F_Sentinel_00085</w:t>
      </w:r>
      <w:bookmarkEnd w:id="141"/>
      <w:r>
        <w:t xml:space="preserve"> Cloud Storage - Days/GB</w:t>
      </w:r>
    </w:p>
    <w:p w14:paraId="0A6D14CB" w14:textId="77777777" w:rsidR="00E11189" w:rsidRDefault="00E11189" w:rsidP="00E11189">
      <w:pPr>
        <w:rPr>
          <w:rFonts w:cs="Arial"/>
        </w:rPr>
      </w:pPr>
      <w:r>
        <w:rPr>
          <w:rFonts w:cs="Arial"/>
        </w:rPr>
        <w:t>The cloud storage shall have a capacity of:  TBE days/ TBE GB</w:t>
      </w:r>
    </w:p>
    <w:p w14:paraId="15C3615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C25325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7A76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R_F_Sentinel_00085</w:t>
            </w:r>
          </w:p>
        </w:tc>
      </w:tr>
      <w:tr w:rsidR="00B3499B" w:rsidRPr="00B3499B" w14:paraId="57DE24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09DEA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AF370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Sufficeint storage is required to store video/audio date etc</w:t>
            </w:r>
          </w:p>
        </w:tc>
      </w:tr>
      <w:tr w:rsidR="00B3499B" w:rsidRPr="00B3499B" w14:paraId="7E62D2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1C44F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8E050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with test</w:t>
            </w:r>
          </w:p>
        </w:tc>
      </w:tr>
      <w:tr w:rsidR="00B3499B" w:rsidRPr="00B3499B" w14:paraId="45B2EF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2BB60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F24E4F" w14:textId="77777777" w:rsidR="006C4613" w:rsidRDefault="006C4613"/>
        </w:tc>
      </w:tr>
      <w:tr w:rsidR="00B3499B" w:rsidRPr="00B3499B" w14:paraId="629CF2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9C358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BD94CC"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01FE3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81A4D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0E8E1A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0CBC7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A66FD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135467B" wp14:editId="63DD97CD">
                  <wp:extent cx="152400" cy="152400"/>
                  <wp:effectExtent l="0" t="0" r="0" b="0"/>
                  <wp:docPr id="92"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1DE38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AD6F27" w14:textId="77777777" w:rsidR="006C4613" w:rsidRDefault="006C4613"/>
        </w:tc>
      </w:tr>
      <w:tr w:rsidR="00B3499B" w:rsidRPr="00B3499B" w14:paraId="2FE18CD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906AF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63C43E"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6C61F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F6A8E7"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BA88E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22B75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38794E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E58320" w14:textId="1D4E940F" w:rsidR="00B3499B" w:rsidRPr="00B3499B" w:rsidRDefault="00A13343" w:rsidP="007C00FA">
            <w:pPr>
              <w:rPr>
                <w:rFonts w:cs="Arial"/>
                <w:bCs/>
                <w:color w:val="808080" w:themeColor="background1" w:themeShade="80"/>
                <w:sz w:val="16"/>
                <w:szCs w:val="14"/>
              </w:rPr>
            </w:pPr>
            <w:hyperlink r:id="rId6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E44D19" w14:textId="4AAC8CF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6E964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36858D4" w14:textId="77777777" w:rsidR="006D5A3A" w:rsidRDefault="006D5A3A" w:rsidP="009A277F"/>
    <w:p w14:paraId="0524A0F9" w14:textId="77777777" w:rsidR="00E11189" w:rsidRPr="0017445F" w:rsidRDefault="00E11189" w:rsidP="00E11189">
      <w:pPr>
        <w:pStyle w:val="RERequirement"/>
        <w:shd w:val="clear" w:color="auto" w:fill="F2F2F2" w:themeFill="background1" w:themeFillShade="F2"/>
      </w:pPr>
      <w:bookmarkStart w:id="142" w:name="_47affe4cbefc1c9bd07f4a5f098219e9"/>
      <w:r>
        <w:t>R_F_Sentinel_00091</w:t>
      </w:r>
      <w:bookmarkEnd w:id="142"/>
      <w:r>
        <w:t xml:space="preserve"> SYNC/PHOENIX Playback USB Video</w:t>
      </w:r>
    </w:p>
    <w:p w14:paraId="69402FEB" w14:textId="77777777" w:rsidR="00E11189" w:rsidRDefault="00E11189" w:rsidP="00E11189">
      <w:pPr>
        <w:rPr>
          <w:rFonts w:cs="Arial"/>
        </w:rPr>
      </w:pPr>
      <w:r>
        <w:rPr>
          <w:rFonts w:cs="Arial"/>
        </w:rPr>
        <w:t>It shall be possible to playback video recorded on the USB memory device via SYNC/PHOENIX</w:t>
      </w:r>
    </w:p>
    <w:p w14:paraId="5E7B44C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22FC7B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0B650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R_F_Sentinel_00091</w:t>
            </w:r>
          </w:p>
        </w:tc>
      </w:tr>
      <w:tr w:rsidR="00B3499B" w:rsidRPr="00B3499B" w14:paraId="1C6BD3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0D68D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7C8E4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view recorded video (and audio) in the vehicle on SYNC/Phoenix</w:t>
            </w:r>
          </w:p>
        </w:tc>
      </w:tr>
      <w:tr w:rsidR="00B3499B" w:rsidRPr="00B3499B" w14:paraId="46AA94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95F4B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D9A56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testing</w:t>
            </w:r>
          </w:p>
        </w:tc>
      </w:tr>
      <w:tr w:rsidR="00B3499B" w:rsidRPr="00B3499B" w14:paraId="1A09EE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1065B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B0E8D" w14:textId="77777777" w:rsidR="006C4613" w:rsidRDefault="006C4613"/>
        </w:tc>
      </w:tr>
      <w:tr w:rsidR="00B3499B" w:rsidRPr="00B3499B" w14:paraId="15227F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0A805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EB3F0F"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DF030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8428E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449880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742B4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ADC452"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7157960" wp14:editId="1DDE32EA">
                  <wp:extent cx="152400" cy="152400"/>
                  <wp:effectExtent l="0" t="0" r="0" b="0"/>
                  <wp:docPr id="94"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51631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535960" w14:textId="77777777" w:rsidR="006C4613" w:rsidRDefault="006C4613"/>
        </w:tc>
      </w:tr>
      <w:tr w:rsidR="00B3499B" w:rsidRPr="00B3499B" w14:paraId="18323B3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88A8C5"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BF5798"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904DB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033EAD"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8845B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E779A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757B71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17182E" w14:textId="37E5052D" w:rsidR="00B3499B" w:rsidRPr="00B3499B" w:rsidRDefault="00A13343" w:rsidP="007C00FA">
            <w:pPr>
              <w:rPr>
                <w:rFonts w:cs="Arial"/>
                <w:bCs/>
                <w:color w:val="808080" w:themeColor="background1" w:themeShade="80"/>
                <w:sz w:val="16"/>
                <w:szCs w:val="14"/>
              </w:rPr>
            </w:pPr>
            <w:hyperlink r:id="rId6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077D12" w14:textId="0CEC575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55E5A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B16F5FE" w14:textId="77777777" w:rsidR="006D5A3A" w:rsidRDefault="006D5A3A" w:rsidP="009A277F"/>
    <w:p w14:paraId="0B45D1AA" w14:textId="77777777" w:rsidR="00C703C2" w:rsidRDefault="00C703C2" w:rsidP="00094F0D">
      <w:pPr>
        <w:pStyle w:val="Heading3"/>
      </w:pPr>
      <w:bookmarkStart w:id="143" w:name="_Toc74903936"/>
      <w:r>
        <w:t>Error Handling</w:t>
      </w:r>
      <w:bookmarkEnd w:id="143"/>
    </w:p>
    <w:p w14:paraId="36BD274F" w14:textId="77777777" w:rsidR="007A03E0" w:rsidRDefault="007A03E0" w:rsidP="009A277F"/>
    <w:p w14:paraId="1A2CE0CA" w14:textId="77777777" w:rsidR="009A277F" w:rsidRPr="00D63FB5" w:rsidRDefault="009A277F" w:rsidP="009A277F">
      <w:pPr>
        <w:rPr>
          <w:color w:val="7F7F7F" w:themeColor="text1" w:themeTint="80"/>
        </w:rPr>
      </w:pPr>
      <w:commentRangeStart w:id="144"/>
      <w:r w:rsidRPr="00D63FB5">
        <w:rPr>
          <w:color w:val="7F7F7F" w:themeColor="text1" w:themeTint="80"/>
        </w:rPr>
        <w:t>No Error Handling Requirements specified.</w:t>
      </w:r>
      <w:commentRangeEnd w:id="144"/>
      <w:r w:rsidRPr="00D63FB5">
        <w:rPr>
          <w:rStyle w:val="CommentReference"/>
          <w:rFonts w:ascii="Times New Roman" w:hAnsi="Times New Roman"/>
          <w:color w:val="7F7F7F" w:themeColor="text1" w:themeTint="80"/>
        </w:rPr>
        <w:commentReference w:id="144"/>
      </w:r>
    </w:p>
    <w:p w14:paraId="75812FD2" w14:textId="77777777" w:rsidR="00B44510" w:rsidRDefault="00B44510">
      <w:pPr>
        <w:pStyle w:val="Heading2"/>
      </w:pPr>
      <w:bookmarkStart w:id="145" w:name="_Toc74903937"/>
      <w:r>
        <w:t>Non</w:t>
      </w:r>
      <w:r w:rsidR="003A1067">
        <w:t>-F</w:t>
      </w:r>
      <w:r>
        <w:t>unctional Requirements</w:t>
      </w:r>
      <w:bookmarkEnd w:id="145"/>
    </w:p>
    <w:p w14:paraId="430F9C8C" w14:textId="59DA37FE" w:rsidR="008759BF" w:rsidRDefault="008759BF" w:rsidP="008759BF">
      <w:pPr>
        <w:pStyle w:val="Heading3"/>
      </w:pPr>
      <w:bookmarkStart w:id="146" w:name="_Toc74903938"/>
      <w:r>
        <w:t>Security</w:t>
      </w:r>
      <w:bookmarkEnd w:id="146"/>
    </w:p>
    <w:p w14:paraId="06E51FA0" w14:textId="77777777" w:rsidR="007A03E0" w:rsidRDefault="007A03E0" w:rsidP="009A277F"/>
    <w:p w14:paraId="61EAFE8C" w14:textId="77777777" w:rsidR="00E11189" w:rsidRPr="0017445F" w:rsidRDefault="00E11189" w:rsidP="00E11189">
      <w:pPr>
        <w:pStyle w:val="RERequirement"/>
        <w:shd w:val="clear" w:color="auto" w:fill="F2F2F2" w:themeFill="background1" w:themeFillShade="F2"/>
      </w:pPr>
      <w:bookmarkStart w:id="147" w:name="_9a0643ad250df76dc15bf9d0993da8d5"/>
      <w:r>
        <w:t>R_F_Sentinel_00014</w:t>
      </w:r>
      <w:bookmarkEnd w:id="147"/>
      <w:r>
        <w:t xml:space="preserve"> Notify User in Under 1s</w:t>
      </w:r>
    </w:p>
    <w:p w14:paraId="0F343946" w14:textId="77777777" w:rsidR="00E11189" w:rsidRDefault="00E11189" w:rsidP="00E11189">
      <w:pPr>
        <w:rPr>
          <w:rFonts w:cs="Arial"/>
        </w:rPr>
      </w:pPr>
      <w:r>
        <w:rPr>
          <w:rFonts w:cs="Arial"/>
        </w:rPr>
        <w:t>If intrusion is detected, the Sentinel feature shall notify user in less than 1 second.</w:t>
      </w:r>
    </w:p>
    <w:p w14:paraId="6185E1E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E366BD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396DC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R_F_Sentinel_00014</w:t>
            </w:r>
          </w:p>
        </w:tc>
      </w:tr>
      <w:tr w:rsidR="00B3499B" w:rsidRPr="00B3499B" w14:paraId="29AF32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D35E6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D8C2A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notify the user of any type of intrusion</w:t>
            </w:r>
          </w:p>
        </w:tc>
      </w:tr>
      <w:tr w:rsidR="00B3499B" w:rsidRPr="00B3499B" w14:paraId="3E495F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359D9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EC24B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being notified within 1 second of an intrusion being detected will satisfy this requirment</w:t>
            </w:r>
          </w:p>
        </w:tc>
      </w:tr>
      <w:tr w:rsidR="00B3499B" w:rsidRPr="00B3499B" w14:paraId="06075C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DE44A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FD21D3" w14:textId="77777777" w:rsidR="006C4613" w:rsidRDefault="006C4613"/>
        </w:tc>
      </w:tr>
      <w:tr w:rsidR="00B3499B" w:rsidRPr="00B3499B" w14:paraId="4B90CC3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73EB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7E908E"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7C84C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FDD2E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2C7264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F86F0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C8D0E3"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0540915" wp14:editId="62ED4ECE">
                  <wp:extent cx="152400" cy="152400"/>
                  <wp:effectExtent l="0" t="0" r="0" b="0"/>
                  <wp:docPr id="96"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0270C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AD53BD" w14:textId="77777777" w:rsidR="006C4613" w:rsidRDefault="006C4613"/>
        </w:tc>
      </w:tr>
      <w:tr w:rsidR="00B3499B" w:rsidRPr="00B3499B" w14:paraId="030F792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86B7C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442980"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F8EAC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5438AC"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0F10E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082F6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934076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A8AFBC" w14:textId="7DFD315D" w:rsidR="00B3499B" w:rsidRPr="00B3499B" w:rsidRDefault="00A13343" w:rsidP="007C00FA">
            <w:pPr>
              <w:rPr>
                <w:rFonts w:cs="Arial"/>
                <w:bCs/>
                <w:color w:val="808080" w:themeColor="background1" w:themeShade="80"/>
                <w:sz w:val="16"/>
                <w:szCs w:val="14"/>
              </w:rPr>
            </w:pPr>
            <w:hyperlink r:id="rId7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6A607D" w14:textId="331C47A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049E2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0CD46E" w14:textId="77777777" w:rsidR="006D5A3A" w:rsidRDefault="006D5A3A" w:rsidP="009A277F"/>
    <w:p w14:paraId="0B127ED4" w14:textId="6B74AAE8" w:rsidR="00B61E09" w:rsidRDefault="00B61E09" w:rsidP="00B61E09">
      <w:pPr>
        <w:pStyle w:val="Heading3"/>
      </w:pPr>
      <w:bookmarkStart w:id="148" w:name="_Toc435447962"/>
      <w:bookmarkStart w:id="149" w:name="_Toc74903939"/>
      <w:r>
        <w:t>Reliability</w:t>
      </w:r>
      <w:bookmarkEnd w:id="148"/>
      <w:bookmarkEnd w:id="149"/>
    </w:p>
    <w:p w14:paraId="4AC885EA" w14:textId="77777777" w:rsidR="007A03E0" w:rsidRDefault="007A03E0" w:rsidP="009A277F"/>
    <w:p w14:paraId="01829A3E" w14:textId="77777777" w:rsidR="009A277F" w:rsidRPr="00D63FB5" w:rsidRDefault="009A277F" w:rsidP="009A277F">
      <w:pPr>
        <w:rPr>
          <w:color w:val="7F7F7F" w:themeColor="text1" w:themeTint="80"/>
        </w:rPr>
      </w:pPr>
      <w:commentRangeStart w:id="150"/>
      <w:r w:rsidRPr="00D63FB5">
        <w:rPr>
          <w:color w:val="7F7F7F" w:themeColor="text1" w:themeTint="80"/>
        </w:rPr>
        <w:t>No Reliability Requirements specified.</w:t>
      </w:r>
      <w:commentRangeEnd w:id="150"/>
      <w:r>
        <w:rPr>
          <w:rStyle w:val="CommentReference"/>
          <w:rFonts w:ascii="Times New Roman" w:hAnsi="Times New Roman"/>
        </w:rPr>
        <w:commentReference w:id="150"/>
      </w:r>
    </w:p>
    <w:p w14:paraId="3725B76B" w14:textId="409A1180" w:rsidR="007A6479" w:rsidRDefault="007A6479" w:rsidP="007A6479">
      <w:pPr>
        <w:pStyle w:val="Heading3"/>
      </w:pPr>
      <w:bookmarkStart w:id="151" w:name="_Toc74903940"/>
      <w:r>
        <w:t>Performance</w:t>
      </w:r>
      <w:bookmarkEnd w:id="151"/>
    </w:p>
    <w:p w14:paraId="3CFA4788" w14:textId="77777777" w:rsidR="007A6479" w:rsidRDefault="007A6479" w:rsidP="007A6479"/>
    <w:p w14:paraId="04F70F24" w14:textId="5341B8BD" w:rsidR="007A6479" w:rsidRPr="00D63FB5" w:rsidRDefault="007A6479" w:rsidP="007A6479">
      <w:pPr>
        <w:rPr>
          <w:color w:val="7F7F7F" w:themeColor="text1" w:themeTint="80"/>
        </w:rPr>
      </w:pPr>
      <w:commentRangeStart w:id="152"/>
      <w:r w:rsidRPr="00D63FB5">
        <w:rPr>
          <w:color w:val="7F7F7F" w:themeColor="text1" w:themeTint="80"/>
        </w:rPr>
        <w:t xml:space="preserve">No </w:t>
      </w:r>
      <w:r>
        <w:rPr>
          <w:color w:val="7F7F7F" w:themeColor="text1" w:themeTint="80"/>
        </w:rPr>
        <w:t>Performance</w:t>
      </w:r>
      <w:r w:rsidRPr="00D63FB5">
        <w:rPr>
          <w:color w:val="7F7F7F" w:themeColor="text1" w:themeTint="80"/>
        </w:rPr>
        <w:t xml:space="preserve"> Requirements specified.</w:t>
      </w:r>
      <w:commentRangeEnd w:id="152"/>
      <w:r>
        <w:rPr>
          <w:rStyle w:val="CommentReference"/>
          <w:rFonts w:ascii="Times New Roman" w:hAnsi="Times New Roman"/>
        </w:rPr>
        <w:commentReference w:id="152"/>
      </w:r>
    </w:p>
    <w:p w14:paraId="6685D413" w14:textId="77777777" w:rsidR="007A6479" w:rsidRPr="00FE1A48" w:rsidRDefault="007A6479" w:rsidP="009A277F"/>
    <w:p w14:paraId="6CD64E23" w14:textId="77777777" w:rsidR="008759BF" w:rsidRDefault="008759BF" w:rsidP="008759BF">
      <w:pPr>
        <w:pStyle w:val="Heading2"/>
      </w:pPr>
      <w:bookmarkStart w:id="153" w:name="_Toc74903941"/>
      <w:r>
        <w:t>HMI Requirements</w:t>
      </w:r>
      <w:bookmarkEnd w:id="153"/>
    </w:p>
    <w:p w14:paraId="15349C5C" w14:textId="77777777" w:rsidR="007A03E0" w:rsidRDefault="007A03E0" w:rsidP="009A277F"/>
    <w:p w14:paraId="5E24F2CF" w14:textId="77777777" w:rsidR="00E11189" w:rsidRPr="0017445F" w:rsidRDefault="00E11189" w:rsidP="00E11189">
      <w:pPr>
        <w:pStyle w:val="RERequirement"/>
        <w:shd w:val="clear" w:color="auto" w:fill="F2F2F2" w:themeFill="background1" w:themeFillShade="F2"/>
      </w:pPr>
      <w:bookmarkStart w:id="154" w:name="_d9cc6e252c589e5d10a56d45e9b81d98"/>
      <w:r>
        <w:t>R_F_Sentinel_00001</w:t>
      </w:r>
      <w:bookmarkEnd w:id="154"/>
      <w:r>
        <w:t xml:space="preserve"> Enable Disable from App</w:t>
      </w:r>
    </w:p>
    <w:p w14:paraId="4A83E0B7" w14:textId="77777777" w:rsidR="00E11189" w:rsidRDefault="00E11189" w:rsidP="00E11189">
      <w:pPr>
        <w:rPr>
          <w:rFonts w:cs="Arial"/>
        </w:rPr>
      </w:pPr>
      <w:r>
        <w:rPr>
          <w:rFonts w:cs="Arial"/>
        </w:rPr>
        <w:t>When the user requests via mobile device app, the Sentinel feature shall allow the user to enable/disable the sentinel feature</w:t>
      </w:r>
    </w:p>
    <w:p w14:paraId="4050AD7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D40F8D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1A7D2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R_F_Sentinel_00001</w:t>
            </w:r>
          </w:p>
        </w:tc>
      </w:tr>
      <w:tr w:rsidR="00B3499B" w:rsidRPr="00B3499B" w14:paraId="5DDBDA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984E7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0701C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allow enabling and disabling of the feature</w:t>
            </w:r>
          </w:p>
        </w:tc>
      </w:tr>
      <w:tr w:rsidR="00B3499B" w:rsidRPr="00B3499B" w14:paraId="3EB4AC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699ED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FE9C0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feature enabled and disabled when requested by the user</w:t>
            </w:r>
          </w:p>
        </w:tc>
      </w:tr>
      <w:tr w:rsidR="00B3499B" w:rsidRPr="00B3499B" w14:paraId="4F626D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3D5EC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6A2035" w14:textId="77777777" w:rsidR="006C4613" w:rsidRDefault="006C4613"/>
        </w:tc>
      </w:tr>
      <w:tr w:rsidR="00B3499B" w:rsidRPr="00B3499B" w14:paraId="38044E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06A5A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0D598C"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3128F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FCCAF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0D5AEC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44C22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D8D504"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4F52F7E" wp14:editId="0D2BDBE1">
                  <wp:extent cx="152400" cy="152400"/>
                  <wp:effectExtent l="0" t="0" r="0" b="0"/>
                  <wp:docPr id="98"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70D08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FD5963" w14:textId="77777777" w:rsidR="006C4613" w:rsidRDefault="006C4613"/>
        </w:tc>
      </w:tr>
      <w:tr w:rsidR="00B3499B" w:rsidRPr="00B3499B" w14:paraId="48714CC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254EE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51BC7A"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B8813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410BB7"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6B604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59FDF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ECDE7D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9AD917" w14:textId="6FF95560" w:rsidR="00B3499B" w:rsidRPr="00B3499B" w:rsidRDefault="00A13343" w:rsidP="007C00FA">
            <w:pPr>
              <w:rPr>
                <w:rFonts w:cs="Arial"/>
                <w:bCs/>
                <w:color w:val="808080" w:themeColor="background1" w:themeShade="80"/>
                <w:sz w:val="16"/>
                <w:szCs w:val="14"/>
              </w:rPr>
            </w:pPr>
            <w:hyperlink r:id="rId7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8711AE" w14:textId="78524F0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BE479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C05ADD" w14:textId="77777777" w:rsidR="006D5A3A" w:rsidRDefault="006D5A3A" w:rsidP="009A277F"/>
    <w:p w14:paraId="4C43F78D" w14:textId="77777777" w:rsidR="00E11189" w:rsidRPr="0017445F" w:rsidRDefault="00E11189" w:rsidP="00E11189">
      <w:pPr>
        <w:pStyle w:val="RERequirement"/>
        <w:shd w:val="clear" w:color="auto" w:fill="F2F2F2" w:themeFill="background1" w:themeFillShade="F2"/>
      </w:pPr>
      <w:bookmarkStart w:id="155" w:name="_08c57288edea9f31d4a6b50b779321c8"/>
      <w:r>
        <w:t>R_F_Sentinel_00002</w:t>
      </w:r>
      <w:bookmarkEnd w:id="155"/>
      <w:r>
        <w:t xml:space="preserve"> Enable Disable from APIM</w:t>
      </w:r>
    </w:p>
    <w:p w14:paraId="667CAAE5" w14:textId="77777777" w:rsidR="00E11189" w:rsidRDefault="00E11189" w:rsidP="00E11189">
      <w:pPr>
        <w:rPr>
          <w:rFonts w:cs="Arial"/>
        </w:rPr>
      </w:pPr>
      <w:r>
        <w:rPr>
          <w:rFonts w:cs="Arial"/>
        </w:rPr>
        <w:t>When the user requests via vehicle HMI (SYNC), the Sentinel feature shall allow the user to enable/disable the sentinel feature.</w:t>
      </w:r>
    </w:p>
    <w:p w14:paraId="57B508C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89E9BB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1DADB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R_F_Sentinel_00002</w:t>
            </w:r>
          </w:p>
        </w:tc>
      </w:tr>
      <w:tr w:rsidR="00B3499B" w:rsidRPr="00B3499B" w14:paraId="3529F8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C807C7"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F50C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allow enabling and disabling of the feature</w:t>
            </w:r>
          </w:p>
        </w:tc>
      </w:tr>
      <w:tr w:rsidR="00B3499B" w:rsidRPr="00B3499B" w14:paraId="54DEB7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3A672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95049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feature enabled and disabled when requested by the user</w:t>
            </w:r>
          </w:p>
        </w:tc>
      </w:tr>
      <w:tr w:rsidR="00B3499B" w:rsidRPr="00B3499B" w14:paraId="033434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38597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CDBF64" w14:textId="77777777" w:rsidR="006C4613" w:rsidRDefault="006C4613"/>
        </w:tc>
      </w:tr>
      <w:tr w:rsidR="00B3499B" w:rsidRPr="00B3499B" w14:paraId="4F32EE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E0FF8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B804C3"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9B7D1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1A476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652821B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ECC14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C0DC8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69EF7D0" wp14:editId="7B95E5CA">
                  <wp:extent cx="152400" cy="152400"/>
                  <wp:effectExtent l="0" t="0" r="0" b="0"/>
                  <wp:docPr id="100"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D8DF0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F06A3B" w14:textId="77777777" w:rsidR="006C4613" w:rsidRDefault="006C4613"/>
        </w:tc>
      </w:tr>
      <w:tr w:rsidR="00B3499B" w:rsidRPr="00B3499B" w14:paraId="4ABAEC3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A3345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1CB26B"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F59C8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827880"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55ACB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CF45F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5AA1F7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04E6A1" w14:textId="79FA80E9" w:rsidR="00B3499B" w:rsidRPr="00B3499B" w:rsidRDefault="00A13343" w:rsidP="007C00FA">
            <w:pPr>
              <w:rPr>
                <w:rFonts w:cs="Arial"/>
                <w:bCs/>
                <w:color w:val="808080" w:themeColor="background1" w:themeShade="80"/>
                <w:sz w:val="16"/>
                <w:szCs w:val="14"/>
              </w:rPr>
            </w:pPr>
            <w:hyperlink r:id="rId7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107080" w14:textId="54A1782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B8B95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A85ACD6" w14:textId="77777777" w:rsidR="006D5A3A" w:rsidRDefault="006D5A3A" w:rsidP="009A277F"/>
    <w:p w14:paraId="654465B5" w14:textId="77777777" w:rsidR="00E11189" w:rsidRPr="0017445F" w:rsidRDefault="00E11189" w:rsidP="00E11189">
      <w:pPr>
        <w:pStyle w:val="RERequirement"/>
        <w:shd w:val="clear" w:color="auto" w:fill="F2F2F2" w:themeFill="background1" w:themeFillShade="F2"/>
      </w:pPr>
      <w:bookmarkStart w:id="156" w:name="_3e1169e12952dc1aefff330c41a1570a"/>
      <w:r>
        <w:t>R_F_Sentinel_00003</w:t>
      </w:r>
      <w:bookmarkEnd w:id="156"/>
      <w:r>
        <w:t xml:space="preserve"> Notifications</w:t>
      </w:r>
    </w:p>
    <w:p w14:paraId="0BFEB40A" w14:textId="77777777" w:rsidR="00E11189" w:rsidRDefault="00E11189" w:rsidP="00E11189">
      <w:pPr>
        <w:rPr>
          <w:rFonts w:cs="Arial"/>
        </w:rPr>
      </w:pPr>
      <w:r>
        <w:rPr>
          <w:rFonts w:cs="Arial"/>
        </w:rPr>
        <w:t>The user shall enable/disable to receive notifications in the Ford Pass Application.</w:t>
      </w:r>
    </w:p>
    <w:p w14:paraId="454D8A9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244CA1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CAD47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R_F_Sentinel_00003</w:t>
            </w:r>
          </w:p>
        </w:tc>
      </w:tr>
      <w:tr w:rsidR="00B3499B" w:rsidRPr="00B3499B" w14:paraId="177BC4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0ABD4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0C71F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allow the user to receive notifications from Sentinel feature</w:t>
            </w:r>
          </w:p>
        </w:tc>
      </w:tr>
      <w:tr w:rsidR="00B3499B" w:rsidRPr="00B3499B" w14:paraId="037884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30303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B5688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 able to receive or cancel notifications would satisfy this requirement</w:t>
            </w:r>
          </w:p>
        </w:tc>
      </w:tr>
      <w:tr w:rsidR="00B3499B" w:rsidRPr="00B3499B" w14:paraId="4FD62E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8B70F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794198" w14:textId="77777777" w:rsidR="006C4613" w:rsidRDefault="006C4613"/>
        </w:tc>
      </w:tr>
      <w:tr w:rsidR="00B3499B" w:rsidRPr="00B3499B" w14:paraId="30615E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D011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3761D8"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B190B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0A3A0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67808D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81FF5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2E3E8A"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09D608E" wp14:editId="708E1042">
                  <wp:extent cx="152400" cy="152400"/>
                  <wp:effectExtent l="0" t="0" r="0" b="0"/>
                  <wp:docPr id="102"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22375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B193D0" w14:textId="77777777" w:rsidR="006C4613" w:rsidRDefault="006C4613"/>
        </w:tc>
      </w:tr>
      <w:tr w:rsidR="00B3499B" w:rsidRPr="00B3499B" w14:paraId="31F54BC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D0636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83599D"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11B00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9AEE22"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AE764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FC592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881724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6972C1" w14:textId="778F5171" w:rsidR="00B3499B" w:rsidRPr="00B3499B" w:rsidRDefault="00A13343" w:rsidP="007C00FA">
            <w:pPr>
              <w:rPr>
                <w:rFonts w:cs="Arial"/>
                <w:bCs/>
                <w:color w:val="808080" w:themeColor="background1" w:themeShade="80"/>
                <w:sz w:val="16"/>
                <w:szCs w:val="14"/>
              </w:rPr>
            </w:pPr>
            <w:hyperlink r:id="rId7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641EF2" w14:textId="0F80746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03F2A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09AD56" w14:textId="77777777" w:rsidR="006D5A3A" w:rsidRDefault="006D5A3A" w:rsidP="009A277F"/>
    <w:p w14:paraId="034BA825" w14:textId="77777777" w:rsidR="00E11189" w:rsidRPr="0017445F" w:rsidRDefault="00E11189" w:rsidP="00E11189">
      <w:pPr>
        <w:pStyle w:val="RERequirement"/>
        <w:shd w:val="clear" w:color="auto" w:fill="F2F2F2" w:themeFill="background1" w:themeFillShade="F2"/>
      </w:pPr>
      <w:bookmarkStart w:id="157" w:name="_2ba78fe15d6d61e5234eeb09bf72dc76"/>
      <w:r>
        <w:t>R_F_Sentinel_00013</w:t>
      </w:r>
      <w:bookmarkEnd w:id="157"/>
      <w:r>
        <w:t xml:space="preserve"> Store Video - Local</w:t>
      </w:r>
    </w:p>
    <w:p w14:paraId="087E3623" w14:textId="77777777" w:rsidR="00E11189" w:rsidRDefault="00E11189" w:rsidP="00E11189">
      <w:pPr>
        <w:rPr>
          <w:rFonts w:cs="Arial"/>
        </w:rPr>
      </w:pPr>
      <w:r>
        <w:rPr>
          <w:rFonts w:cs="Arial"/>
        </w:rPr>
        <w:t>When recording and cloud storage not available, or, when recording and sentinel feature not able to store videos in cloud storage, the Sentinel feature shall store videos in local storage.</w:t>
      </w:r>
    </w:p>
    <w:p w14:paraId="6CEF940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069253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0E29D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R_F_Sentinel_00013</w:t>
            </w:r>
          </w:p>
        </w:tc>
      </w:tr>
      <w:tr w:rsidR="00B3499B" w:rsidRPr="00B3499B" w14:paraId="2B1FF0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C529E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E4B5D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exists to implement a contingency video storage option if cloud is unaccessible</w:t>
            </w:r>
          </w:p>
        </w:tc>
      </w:tr>
      <w:tr w:rsidR="00B3499B" w:rsidRPr="00B3499B" w14:paraId="0F54B4F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5206C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DB979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video stored in local storage in case of loss of communication with cloud</w:t>
            </w:r>
          </w:p>
        </w:tc>
      </w:tr>
      <w:tr w:rsidR="00B3499B" w:rsidRPr="00B3499B" w14:paraId="5B64AB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AF180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3AD75C" w14:textId="77777777" w:rsidR="006C4613" w:rsidRDefault="006C4613"/>
        </w:tc>
      </w:tr>
      <w:tr w:rsidR="00B3499B" w:rsidRPr="00B3499B" w14:paraId="63A065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04031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F88277"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B216F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2939E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6B642E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51C51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03F37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512AAAA" wp14:editId="082A0AD0">
                  <wp:extent cx="152400" cy="152400"/>
                  <wp:effectExtent l="0" t="0" r="0" b="0"/>
                  <wp:docPr id="104"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A0788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3C610F" w14:textId="77777777" w:rsidR="006C4613" w:rsidRDefault="006C4613"/>
        </w:tc>
      </w:tr>
      <w:tr w:rsidR="00B3499B" w:rsidRPr="00B3499B" w14:paraId="526EDD6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5E8AF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061EE4"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DBDFB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22C6AD"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2CA81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39AB5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3D1AA7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31A0FA" w14:textId="66FC8735" w:rsidR="00B3499B" w:rsidRPr="00B3499B" w:rsidRDefault="00A13343" w:rsidP="007C00FA">
            <w:pPr>
              <w:rPr>
                <w:rFonts w:cs="Arial"/>
                <w:bCs/>
                <w:color w:val="808080" w:themeColor="background1" w:themeShade="80"/>
                <w:sz w:val="16"/>
                <w:szCs w:val="14"/>
              </w:rPr>
            </w:pPr>
            <w:hyperlink r:id="rId7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F94C65" w14:textId="6E6E059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F493A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864D10" w14:textId="77777777" w:rsidR="006D5A3A" w:rsidRDefault="006D5A3A" w:rsidP="009A277F"/>
    <w:p w14:paraId="44471583" w14:textId="77777777" w:rsidR="00E11189" w:rsidRPr="0017445F" w:rsidRDefault="00E11189" w:rsidP="00E11189">
      <w:pPr>
        <w:pStyle w:val="RERequirement"/>
        <w:shd w:val="clear" w:color="auto" w:fill="F2F2F2" w:themeFill="background1" w:themeFillShade="F2"/>
      </w:pPr>
      <w:bookmarkStart w:id="158" w:name="_b997b83692374bba7835485da4841cf8"/>
      <w:r>
        <w:t>R_F_Sentinel_00021</w:t>
      </w:r>
      <w:bookmarkEnd w:id="158"/>
      <w:r>
        <w:t xml:space="preserve"> Live Video Stream - Select View</w:t>
      </w:r>
    </w:p>
    <w:p w14:paraId="76110CFE" w14:textId="77777777" w:rsidR="00E11189" w:rsidRDefault="00E11189" w:rsidP="00E11189">
      <w:pPr>
        <w:rPr>
          <w:rFonts w:cs="Arial"/>
        </w:rPr>
      </w:pPr>
      <w:r>
        <w:rPr>
          <w:rFonts w:cs="Arial"/>
        </w:rPr>
        <w:t>At anytime, the Sentinel feature shall allow user to request video streaming from an available vehicle camera view.</w:t>
      </w:r>
    </w:p>
    <w:p w14:paraId="072C544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1FA2FF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A9DFC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R_F_Sentinel_00021</w:t>
            </w:r>
          </w:p>
        </w:tc>
      </w:tr>
      <w:tr w:rsidR="00B3499B" w:rsidRPr="00B3499B" w14:paraId="7D0E6F0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0F787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8E383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allows user to view video stream from desired vehicle camera</w:t>
            </w:r>
          </w:p>
        </w:tc>
      </w:tr>
      <w:tr w:rsidR="00B3499B" w:rsidRPr="00B3499B" w14:paraId="3259B3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C6B82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93DB8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 being able to select a vehicle camera</w:t>
            </w:r>
          </w:p>
        </w:tc>
      </w:tr>
      <w:tr w:rsidR="00B3499B" w:rsidRPr="00B3499B" w14:paraId="3D2219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4F6B7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DB5A40" w14:textId="77777777" w:rsidR="006C4613" w:rsidRDefault="006C4613"/>
        </w:tc>
      </w:tr>
      <w:tr w:rsidR="00B3499B" w:rsidRPr="00B3499B" w14:paraId="26D4EC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448B1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97CA7E"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4009E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C8E3B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20BB67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91125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7964D4"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FED72E0" wp14:editId="635CE6BF">
                  <wp:extent cx="152400" cy="152400"/>
                  <wp:effectExtent l="0" t="0" r="0" b="0"/>
                  <wp:docPr id="106"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1DEEF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6513F4" w14:textId="77777777" w:rsidR="006C4613" w:rsidRDefault="006C4613"/>
        </w:tc>
      </w:tr>
      <w:tr w:rsidR="00B3499B" w:rsidRPr="00B3499B" w14:paraId="7BF368F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7EC75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B1F14E"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83069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A1A79A"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A78E5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0D9AA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FAA99B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0E9336" w14:textId="616163A8" w:rsidR="00B3499B" w:rsidRPr="00B3499B" w:rsidRDefault="00A13343" w:rsidP="007C00FA">
            <w:pPr>
              <w:rPr>
                <w:rFonts w:cs="Arial"/>
                <w:bCs/>
                <w:color w:val="808080" w:themeColor="background1" w:themeShade="80"/>
                <w:sz w:val="16"/>
                <w:szCs w:val="14"/>
              </w:rPr>
            </w:pPr>
            <w:hyperlink r:id="rId7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32638B" w14:textId="63BCDB5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21BF0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ED77BB5" w14:textId="77777777" w:rsidR="006D5A3A" w:rsidRDefault="006D5A3A" w:rsidP="009A277F"/>
    <w:p w14:paraId="5BB1CF7B" w14:textId="77777777" w:rsidR="00E11189" w:rsidRPr="0017445F" w:rsidRDefault="00E11189" w:rsidP="00E11189">
      <w:pPr>
        <w:pStyle w:val="RERequirement"/>
        <w:shd w:val="clear" w:color="auto" w:fill="F2F2F2" w:themeFill="background1" w:themeFillShade="F2"/>
      </w:pPr>
      <w:bookmarkStart w:id="159" w:name="_e28ed0c594764b37dcf54f5dd5decbdb"/>
      <w:r>
        <w:t>R_F_Sentinel_00023</w:t>
      </w:r>
      <w:bookmarkEnd w:id="159"/>
      <w:r>
        <w:t xml:space="preserve"> Stream - Terminate</w:t>
      </w:r>
    </w:p>
    <w:p w14:paraId="4F717DEB" w14:textId="77777777" w:rsidR="00E11189" w:rsidRDefault="00E11189" w:rsidP="00E11189">
      <w:pPr>
        <w:rPr>
          <w:rFonts w:cs="Arial"/>
        </w:rPr>
      </w:pPr>
      <w:r>
        <w:rPr>
          <w:rFonts w:cs="Arial"/>
        </w:rPr>
        <w:t>At anytime, sentinel feature shall allow user to terminate video feed on the Ford Pass application.</w:t>
      </w:r>
    </w:p>
    <w:p w14:paraId="4FF8913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CE15BB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E7B39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R_F_Sentinel_00023</w:t>
            </w:r>
          </w:p>
        </w:tc>
      </w:tr>
      <w:tr w:rsidR="00B3499B" w:rsidRPr="00B3499B" w14:paraId="797AFD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87FCE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FE151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requirement allows user to close the video stream</w:t>
            </w:r>
          </w:p>
        </w:tc>
      </w:tr>
      <w:tr w:rsidR="00B3499B" w:rsidRPr="00B3499B" w14:paraId="1E9AC4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5346E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D53D3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 being able to close the video</w:t>
            </w:r>
          </w:p>
        </w:tc>
      </w:tr>
      <w:tr w:rsidR="00B3499B" w:rsidRPr="00B3499B" w14:paraId="5660B3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6D26D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78D3C3" w14:textId="77777777" w:rsidR="006C4613" w:rsidRDefault="006C4613"/>
        </w:tc>
      </w:tr>
      <w:tr w:rsidR="00B3499B" w:rsidRPr="00B3499B" w14:paraId="67FBDD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DD041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F31F20"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FE0BF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1E71A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1E1BE5E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67A7E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A20DF5"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E0D1263" wp14:editId="56875A79">
                  <wp:extent cx="152400" cy="152400"/>
                  <wp:effectExtent l="0" t="0" r="0" b="0"/>
                  <wp:docPr id="108"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FE483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2477FB" w14:textId="77777777" w:rsidR="006C4613" w:rsidRDefault="006C4613"/>
        </w:tc>
      </w:tr>
      <w:tr w:rsidR="00B3499B" w:rsidRPr="00B3499B" w14:paraId="2A2C8AE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4E886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D4DDCB"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4D9BE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638B39"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E0BF2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11426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D0235D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DACACB" w14:textId="1B010F92" w:rsidR="00B3499B" w:rsidRPr="00B3499B" w:rsidRDefault="00A13343" w:rsidP="007C00FA">
            <w:pPr>
              <w:rPr>
                <w:rFonts w:cs="Arial"/>
                <w:bCs/>
                <w:color w:val="808080" w:themeColor="background1" w:themeShade="80"/>
                <w:sz w:val="16"/>
                <w:szCs w:val="14"/>
              </w:rPr>
            </w:pPr>
            <w:hyperlink r:id="rId7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A28AAA" w14:textId="4A55425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AE691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D8C343" w14:textId="77777777" w:rsidR="006D5A3A" w:rsidRDefault="006D5A3A" w:rsidP="009A277F"/>
    <w:p w14:paraId="5EC7BDBA" w14:textId="77777777" w:rsidR="00E11189" w:rsidRPr="0017445F" w:rsidRDefault="00E11189" w:rsidP="00E11189">
      <w:pPr>
        <w:pStyle w:val="RERequirement"/>
        <w:shd w:val="clear" w:color="auto" w:fill="F2F2F2" w:themeFill="background1" w:themeFillShade="F2"/>
      </w:pPr>
      <w:bookmarkStart w:id="160" w:name="_f7dd70324c216866e346d5aca65a7cb2"/>
      <w:r>
        <w:t>R_F_Sentinel_00054</w:t>
      </w:r>
      <w:bookmarkEnd w:id="160"/>
      <w:r>
        <w:t xml:space="preserve"> Sentinel Disabled - Environmental Contamination</w:t>
      </w:r>
    </w:p>
    <w:p w14:paraId="2FC660FD" w14:textId="77777777" w:rsidR="00E11189" w:rsidRDefault="00E11189" w:rsidP="00E11189">
      <w:pPr>
        <w:rPr>
          <w:rFonts w:cs="Arial"/>
        </w:rPr>
      </w:pPr>
      <w:r>
        <w:rPr>
          <w:rFonts w:cs="Arial"/>
        </w:rPr>
        <w:t>If environmental contamination prevents/stops sentinel feature from working, the Sentinel feature shall disable itself.</w:t>
      </w:r>
    </w:p>
    <w:p w14:paraId="68838A4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BD03BC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5C7A6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R_F_Sentinel_00054</w:t>
            </w:r>
          </w:p>
        </w:tc>
      </w:tr>
      <w:tr w:rsidR="00B3499B" w:rsidRPr="00B3499B" w14:paraId="302AB1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92E96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1134F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any detector (such a s acamera) becomes inoperative to to environmental contamination, the feature may be disabled.</w:t>
            </w:r>
          </w:p>
        </w:tc>
      </w:tr>
      <w:tr w:rsidR="00B3499B" w:rsidRPr="00B3499B" w14:paraId="69EA60D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EAD1A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8F20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30534E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92180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AFE0E4" w14:textId="77777777" w:rsidR="006C4613" w:rsidRDefault="006C4613"/>
        </w:tc>
      </w:tr>
      <w:tr w:rsidR="00B3499B" w:rsidRPr="00B3499B" w14:paraId="5D34E7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F12C5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3EA9B8"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01E6D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0093D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6AA49E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9ACF1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0775D4"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1A6AD33" wp14:editId="124F3DD2">
                  <wp:extent cx="152400" cy="152400"/>
                  <wp:effectExtent l="0" t="0" r="0" b="0"/>
                  <wp:docPr id="110"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40230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8BA0CD" w14:textId="77777777" w:rsidR="006C4613" w:rsidRDefault="006C4613"/>
        </w:tc>
      </w:tr>
      <w:tr w:rsidR="00B3499B" w:rsidRPr="00B3499B" w14:paraId="5016365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571B6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C2C2FD"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BF40D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269B1E"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19BE2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A048D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2764DD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2EAAD9" w14:textId="55E1DFDC" w:rsidR="00B3499B" w:rsidRPr="00B3499B" w:rsidRDefault="00A13343" w:rsidP="007C00FA">
            <w:pPr>
              <w:rPr>
                <w:rFonts w:cs="Arial"/>
                <w:bCs/>
                <w:color w:val="808080" w:themeColor="background1" w:themeShade="80"/>
                <w:sz w:val="16"/>
                <w:szCs w:val="14"/>
              </w:rPr>
            </w:pPr>
            <w:hyperlink r:id="rId7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5D367A" w14:textId="52B38E1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FFB2A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F953DBF" w14:textId="77777777" w:rsidR="006D5A3A" w:rsidRDefault="006D5A3A" w:rsidP="009A277F"/>
    <w:p w14:paraId="7B6E9FE6" w14:textId="77777777" w:rsidR="00E11189" w:rsidRPr="0017445F" w:rsidRDefault="00E11189" w:rsidP="00E11189">
      <w:pPr>
        <w:pStyle w:val="RERequirement"/>
        <w:shd w:val="clear" w:color="auto" w:fill="F2F2F2" w:themeFill="background1" w:themeFillShade="F2"/>
      </w:pPr>
      <w:bookmarkStart w:id="161" w:name="_184fa25eecc00d65e9c3e627eb73bd42"/>
      <w:r>
        <w:t>R_F_Sentinel_00055</w:t>
      </w:r>
      <w:bookmarkEnd w:id="161"/>
      <w:r>
        <w:t xml:space="preserve"> Allow Exit</w:t>
      </w:r>
    </w:p>
    <w:p w14:paraId="5DF940C0" w14:textId="77777777" w:rsidR="00E11189" w:rsidRDefault="00E11189" w:rsidP="00E11189">
      <w:pPr>
        <w:rPr>
          <w:rFonts w:cs="Arial"/>
        </w:rPr>
      </w:pPr>
      <w:r>
        <w:rPr>
          <w:rFonts w:cs="Arial"/>
        </w:rPr>
        <w:t>When user requests to exit Ford Pass application, the Sentinel feature shall allow user to exit.</w:t>
      </w:r>
    </w:p>
    <w:p w14:paraId="3E35EBE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DF86B8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A6E05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R_F_Sentinel_00055</w:t>
            </w:r>
          </w:p>
        </w:tc>
      </w:tr>
      <w:tr w:rsidR="00B3499B" w:rsidRPr="00B3499B" w14:paraId="3693B4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40F2C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F927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will nedd to exit the application</w:t>
            </w:r>
          </w:p>
        </w:tc>
      </w:tr>
      <w:tr w:rsidR="00B3499B" w:rsidRPr="00B3499B" w14:paraId="229601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7EA75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E5E52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3DD201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BA275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8559C7" w14:textId="77777777" w:rsidR="006C4613" w:rsidRDefault="006C4613"/>
        </w:tc>
      </w:tr>
      <w:tr w:rsidR="00B3499B" w:rsidRPr="00B3499B" w14:paraId="49847F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8806C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785E5A"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C871A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BD983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33FC8D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1444D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A31D0A"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5034EED" wp14:editId="6AF77EF6">
                  <wp:extent cx="152400" cy="152400"/>
                  <wp:effectExtent l="0" t="0" r="0" b="0"/>
                  <wp:docPr id="112"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9DF68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086AF8" w14:textId="77777777" w:rsidR="006C4613" w:rsidRDefault="006C4613"/>
        </w:tc>
      </w:tr>
      <w:tr w:rsidR="00B3499B" w:rsidRPr="00B3499B" w14:paraId="385E887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D0264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5A5960"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3860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D97F53"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F6899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0A2C9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8D6DEC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A6C3C9" w14:textId="30F994CC" w:rsidR="00B3499B" w:rsidRPr="00B3499B" w:rsidRDefault="00A13343" w:rsidP="007C00FA">
            <w:pPr>
              <w:rPr>
                <w:rFonts w:cs="Arial"/>
                <w:bCs/>
                <w:color w:val="808080" w:themeColor="background1" w:themeShade="80"/>
                <w:sz w:val="16"/>
                <w:szCs w:val="14"/>
              </w:rPr>
            </w:pPr>
            <w:hyperlink r:id="rId7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B1AC1F" w14:textId="7EF93A1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24DA4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2CBA2D" w14:textId="77777777" w:rsidR="006D5A3A" w:rsidRDefault="006D5A3A" w:rsidP="009A277F"/>
    <w:p w14:paraId="5CEF3A5F" w14:textId="77777777" w:rsidR="00E11189" w:rsidRPr="0017445F" w:rsidRDefault="00E11189" w:rsidP="00E11189">
      <w:pPr>
        <w:pStyle w:val="RERequirement"/>
        <w:shd w:val="clear" w:color="auto" w:fill="F2F2F2" w:themeFill="background1" w:themeFillShade="F2"/>
      </w:pPr>
      <w:bookmarkStart w:id="162" w:name="_3f828f0bac9893e299be86ef4c2f5427"/>
      <w:r>
        <w:t>R_F_Sentinel_00058</w:t>
      </w:r>
      <w:bookmarkEnd w:id="162"/>
      <w:r>
        <w:t xml:space="preserve"> Service Mode</w:t>
      </w:r>
    </w:p>
    <w:p w14:paraId="609F292C" w14:textId="77777777" w:rsidR="00E11189" w:rsidRDefault="00E11189" w:rsidP="00E11189">
      <w:pPr>
        <w:rPr>
          <w:rFonts w:cs="Arial"/>
        </w:rPr>
      </w:pPr>
      <w:r>
        <w:rPr>
          <w:rFonts w:cs="Arial"/>
        </w:rPr>
        <w:t>Upon user request, the Sentinel feature shall have a service mode available (fault monitoring, repairing, debugging).</w:t>
      </w:r>
    </w:p>
    <w:p w14:paraId="54FB74F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44C79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C23A5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R_F_Sentinel_00058</w:t>
            </w:r>
          </w:p>
        </w:tc>
      </w:tr>
      <w:tr w:rsidR="00B3499B" w:rsidRPr="00B3499B" w14:paraId="64CD5A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A9B73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E7484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is to allow determination of any faults with the system</w:t>
            </w:r>
          </w:p>
        </w:tc>
      </w:tr>
      <w:tr w:rsidR="00B3499B" w:rsidRPr="00B3499B" w14:paraId="72E692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2190D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BD5EB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w:t>
            </w:r>
          </w:p>
        </w:tc>
      </w:tr>
      <w:tr w:rsidR="00B3499B" w:rsidRPr="00B3499B" w14:paraId="798EAA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7DF03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7437D5" w14:textId="77777777" w:rsidR="006C4613" w:rsidRDefault="006C4613"/>
        </w:tc>
      </w:tr>
      <w:tr w:rsidR="00B3499B" w:rsidRPr="00B3499B" w14:paraId="3F11B5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2C7BA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9072BC"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8E71A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AA3DC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35F96F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60085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2CC3A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3CE8B4B" wp14:editId="15C293B1">
                  <wp:extent cx="152400" cy="152400"/>
                  <wp:effectExtent l="0" t="0" r="0" b="0"/>
                  <wp:docPr id="114"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5AB38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A66EE7" w14:textId="77777777" w:rsidR="006C4613" w:rsidRDefault="006C4613"/>
        </w:tc>
      </w:tr>
      <w:tr w:rsidR="00B3499B" w:rsidRPr="00B3499B" w14:paraId="448A036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36A89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ED5ED9"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5C900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0F7892"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91732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FC3BA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DA34F1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B1A963" w14:textId="68855444" w:rsidR="00B3499B" w:rsidRPr="00B3499B" w:rsidRDefault="00A13343" w:rsidP="007C00FA">
            <w:pPr>
              <w:rPr>
                <w:rFonts w:cs="Arial"/>
                <w:bCs/>
                <w:color w:val="808080" w:themeColor="background1" w:themeShade="80"/>
                <w:sz w:val="16"/>
                <w:szCs w:val="14"/>
              </w:rPr>
            </w:pPr>
            <w:hyperlink r:id="rId8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BC2E6E" w14:textId="3577252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4E085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1E22DD" w14:textId="77777777" w:rsidR="006D5A3A" w:rsidRDefault="006D5A3A" w:rsidP="009A277F"/>
    <w:p w14:paraId="282C3547" w14:textId="77777777" w:rsidR="00E11189" w:rsidRPr="0017445F" w:rsidRDefault="00E11189" w:rsidP="00E11189">
      <w:pPr>
        <w:pStyle w:val="RERequirement"/>
        <w:shd w:val="clear" w:color="auto" w:fill="F2F2F2" w:themeFill="background1" w:themeFillShade="F2"/>
      </w:pPr>
      <w:bookmarkStart w:id="163" w:name="_16ccc67850bf981d84e43f81d968d2cb"/>
      <w:r>
        <w:t>R_F_Sentinel_00079</w:t>
      </w:r>
      <w:bookmarkEnd w:id="163"/>
      <w:r>
        <w:t xml:space="preserve"> Allow Input of User Information</w:t>
      </w:r>
    </w:p>
    <w:p w14:paraId="4304B916" w14:textId="77777777" w:rsidR="00E11189" w:rsidRDefault="00E11189" w:rsidP="00E11189">
      <w:pPr>
        <w:rPr>
          <w:rFonts w:cs="Arial"/>
        </w:rPr>
      </w:pPr>
      <w:r>
        <w:rPr>
          <w:rFonts w:cs="Arial"/>
        </w:rPr>
        <w:t>Allow input of multiple users' information and order of notification  -  via mobile device.  Information includes: name, phone number, order to be notified of a threat event, payment details and vehicle identifier.</w:t>
      </w:r>
    </w:p>
    <w:p w14:paraId="273D681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DAA55C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CF382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R_F_Sentinel_00079</w:t>
            </w:r>
          </w:p>
        </w:tc>
      </w:tr>
      <w:tr w:rsidR="00B3499B" w:rsidRPr="00B3499B" w14:paraId="7CE48E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A8DDC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51D1A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 setting-up the subscription so the revenue can be gained from the feature</w:t>
            </w:r>
          </w:p>
        </w:tc>
      </w:tr>
      <w:tr w:rsidR="00B3499B" w:rsidRPr="00B3499B" w14:paraId="285904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3872C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989A0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demonstrated during test</w:t>
            </w:r>
          </w:p>
        </w:tc>
      </w:tr>
      <w:tr w:rsidR="00B3499B" w:rsidRPr="00B3499B" w14:paraId="14235E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0B074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B712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Allow input of multiple users' information and order of notification  -  via mobile device.  Information includes: name, phone number, order to be notified of a threat event, payment details and vehicle identifier.</w:t>
            </w:r>
          </w:p>
        </w:tc>
      </w:tr>
      <w:tr w:rsidR="00B3499B" w:rsidRPr="00B3499B" w14:paraId="4D494A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FB8BD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2FC5F6"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CA63E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687B2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197925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CE416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B0959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4A89FCD" wp14:editId="340765A6">
                  <wp:extent cx="152400" cy="152400"/>
                  <wp:effectExtent l="0" t="0" r="0" b="0"/>
                  <wp:docPr id="116"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67950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CCF8FE" w14:textId="77777777" w:rsidR="006C4613" w:rsidRDefault="006C4613"/>
        </w:tc>
      </w:tr>
      <w:tr w:rsidR="00B3499B" w:rsidRPr="00B3499B" w14:paraId="2FC12D1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9427C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C61358"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E0F6F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6EBC44"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395D6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C2584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BF778F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EC16CA" w14:textId="327DD53F" w:rsidR="00B3499B" w:rsidRPr="00B3499B" w:rsidRDefault="00A13343" w:rsidP="007C00FA">
            <w:pPr>
              <w:rPr>
                <w:rFonts w:cs="Arial"/>
                <w:bCs/>
                <w:color w:val="808080" w:themeColor="background1" w:themeShade="80"/>
                <w:sz w:val="16"/>
                <w:szCs w:val="14"/>
              </w:rPr>
            </w:pPr>
            <w:hyperlink r:id="rId8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32FCC8" w14:textId="2C0FFB1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183D6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E8ADE9" w14:textId="77777777" w:rsidR="006D5A3A" w:rsidRDefault="006D5A3A" w:rsidP="009A277F"/>
    <w:p w14:paraId="1C64D276" w14:textId="77777777" w:rsidR="00E11189" w:rsidRPr="0017445F" w:rsidRDefault="00E11189" w:rsidP="00E11189">
      <w:pPr>
        <w:pStyle w:val="RERequirement"/>
        <w:shd w:val="clear" w:color="auto" w:fill="F2F2F2" w:themeFill="background1" w:themeFillShade="F2"/>
      </w:pPr>
      <w:bookmarkStart w:id="164" w:name="_5de0ab7d97e0826720c1b2ca15f8e27f"/>
      <w:r>
        <w:t>R_F_Sentinel_00082</w:t>
      </w:r>
      <w:bookmarkEnd w:id="164"/>
      <w:r>
        <w:t xml:space="preserve"> Subscription and Enable</w:t>
      </w:r>
    </w:p>
    <w:p w14:paraId="62EAB46F" w14:textId="77777777" w:rsidR="00E11189" w:rsidRDefault="00E11189" w:rsidP="00E11189">
      <w:pPr>
        <w:rPr>
          <w:rFonts w:cs="Arial"/>
        </w:rPr>
      </w:pPr>
      <w:r>
        <w:rPr>
          <w:rFonts w:cs="Arial"/>
        </w:rPr>
        <w:t>A verified subscription plan will need to be in place before the feature shall operate.</w:t>
      </w:r>
    </w:p>
    <w:p w14:paraId="6118EFA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C212F3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AF822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R_F_Sentinel_00082</w:t>
            </w:r>
          </w:p>
        </w:tc>
      </w:tr>
      <w:tr w:rsidR="00B3499B" w:rsidRPr="00B3499B" w14:paraId="173E6D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1D466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225C5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gain revenue from the Sentinel Feature/Service</w:t>
            </w:r>
          </w:p>
        </w:tc>
      </w:tr>
      <w:tr w:rsidR="00B3499B" w:rsidRPr="00B3499B" w14:paraId="338AFE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FC6C5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D459E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with test</w:t>
            </w:r>
          </w:p>
        </w:tc>
      </w:tr>
      <w:tr w:rsidR="00B3499B" w:rsidRPr="00B3499B" w14:paraId="5F9D0C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650FB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19D214" w14:textId="77777777" w:rsidR="006C4613" w:rsidRDefault="006C4613"/>
        </w:tc>
      </w:tr>
      <w:tr w:rsidR="00B3499B" w:rsidRPr="00B3499B" w14:paraId="63EEC9D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E33C5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8DA5BF"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1C84A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1AB71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37AA3C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C1364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4D574E"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AD3538B" wp14:editId="3838C4DA">
                  <wp:extent cx="152400" cy="152400"/>
                  <wp:effectExtent l="0" t="0" r="0" b="0"/>
                  <wp:docPr id="118"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1B26A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A77E6E" w14:textId="77777777" w:rsidR="006C4613" w:rsidRDefault="006C4613"/>
        </w:tc>
      </w:tr>
      <w:tr w:rsidR="00B3499B" w:rsidRPr="00B3499B" w14:paraId="394D2D2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CD618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2396D2"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5DA5C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AE3CBB"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5C9F8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6211A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818556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CA356A" w14:textId="5CB4E1A5" w:rsidR="00B3499B" w:rsidRPr="00B3499B" w:rsidRDefault="00A13343" w:rsidP="007C00FA">
            <w:pPr>
              <w:rPr>
                <w:rFonts w:cs="Arial"/>
                <w:bCs/>
                <w:color w:val="808080" w:themeColor="background1" w:themeShade="80"/>
                <w:sz w:val="16"/>
                <w:szCs w:val="14"/>
              </w:rPr>
            </w:pPr>
            <w:hyperlink r:id="rId8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701433" w14:textId="6F830F0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C3C99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91442F" w14:textId="77777777" w:rsidR="006D5A3A" w:rsidRDefault="006D5A3A" w:rsidP="009A277F"/>
    <w:p w14:paraId="67F18AE6" w14:textId="77777777" w:rsidR="00E11189" w:rsidRPr="0017445F" w:rsidRDefault="00E11189" w:rsidP="00E11189">
      <w:pPr>
        <w:pStyle w:val="RERequirement"/>
        <w:shd w:val="clear" w:color="auto" w:fill="F2F2F2" w:themeFill="background1" w:themeFillShade="F2"/>
      </w:pPr>
      <w:bookmarkStart w:id="165" w:name="_d67757d84be5c6f28476b2fd39403923"/>
      <w:r>
        <w:t>R_F_Sentinel_00083</w:t>
      </w:r>
      <w:bookmarkEnd w:id="165"/>
      <w:r>
        <w:t xml:space="preserve"> Local Storage - GB</w:t>
      </w:r>
    </w:p>
    <w:p w14:paraId="386A92DD" w14:textId="77777777" w:rsidR="00E11189" w:rsidRDefault="00E11189" w:rsidP="00E11189">
      <w:pPr>
        <w:rPr>
          <w:rFonts w:cs="Arial"/>
        </w:rPr>
      </w:pPr>
      <w:r>
        <w:rPr>
          <w:rFonts w:cs="Arial"/>
        </w:rPr>
        <w:t>The local (USB) storage shall have a capacity of:  TBE GB</w:t>
      </w:r>
    </w:p>
    <w:p w14:paraId="6B91050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BDAF9C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7B724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R_F_Sentinel_00083</w:t>
            </w:r>
          </w:p>
        </w:tc>
      </w:tr>
      <w:tr w:rsidR="00B3499B" w:rsidRPr="00B3499B" w14:paraId="0CCAEE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AE5E0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59241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Sufficeint storage is required to store video/audio date etc</w:t>
            </w:r>
          </w:p>
        </w:tc>
      </w:tr>
      <w:tr w:rsidR="00B3499B" w:rsidRPr="00B3499B" w14:paraId="3FB02D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233AA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8D3ED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with test</w:t>
            </w:r>
          </w:p>
        </w:tc>
      </w:tr>
      <w:tr w:rsidR="00B3499B" w:rsidRPr="00B3499B" w14:paraId="3D6831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BC092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B741E8" w14:textId="77777777" w:rsidR="006C4613" w:rsidRDefault="006C4613"/>
        </w:tc>
      </w:tr>
      <w:tr w:rsidR="00B3499B" w:rsidRPr="00B3499B" w14:paraId="4F9B92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5235B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E3648E"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95627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EF68F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11718C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416B6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C32F54"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4E4B25D" wp14:editId="049B8B75">
                  <wp:extent cx="152400" cy="152400"/>
                  <wp:effectExtent l="0" t="0" r="0" b="0"/>
                  <wp:docPr id="120"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FB979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F328D0" w14:textId="77777777" w:rsidR="006C4613" w:rsidRDefault="006C4613"/>
        </w:tc>
      </w:tr>
      <w:tr w:rsidR="00B3499B" w:rsidRPr="00B3499B" w14:paraId="2CE6287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337B2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074E9E"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5FF4F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4675D6"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236A1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AA861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E3DEDB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AB6BD2" w14:textId="30EBD6E4" w:rsidR="00B3499B" w:rsidRPr="00B3499B" w:rsidRDefault="00A13343" w:rsidP="007C00FA">
            <w:pPr>
              <w:rPr>
                <w:rFonts w:cs="Arial"/>
                <w:bCs/>
                <w:color w:val="808080" w:themeColor="background1" w:themeShade="80"/>
                <w:sz w:val="16"/>
                <w:szCs w:val="14"/>
              </w:rPr>
            </w:pPr>
            <w:hyperlink r:id="rId8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54242B" w14:textId="7F322BC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FC470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D4C62B" w14:textId="77777777" w:rsidR="006D5A3A" w:rsidRDefault="006D5A3A" w:rsidP="009A277F"/>
    <w:p w14:paraId="55C326CD" w14:textId="77777777" w:rsidR="00E11189" w:rsidRPr="0017445F" w:rsidRDefault="00E11189" w:rsidP="00E11189">
      <w:pPr>
        <w:pStyle w:val="RERequirement"/>
        <w:shd w:val="clear" w:color="auto" w:fill="F2F2F2" w:themeFill="background1" w:themeFillShade="F2"/>
      </w:pPr>
      <w:bookmarkStart w:id="166" w:name="_7b692d5a8be26a71721c0a0a2a6bd513"/>
      <w:r>
        <w:t>R_F_Sentinel_00086</w:t>
      </w:r>
      <w:bookmarkEnd w:id="166"/>
      <w:r>
        <w:t xml:space="preserve"> Subscription Management</w:t>
      </w:r>
    </w:p>
    <w:p w14:paraId="3AB475BE" w14:textId="77777777" w:rsidR="00E11189" w:rsidRDefault="00E11189" w:rsidP="00E11189">
      <w:pPr>
        <w:rPr>
          <w:rFonts w:cs="Arial"/>
        </w:rPr>
      </w:pPr>
      <w:r>
        <w:rPr>
          <w:rFonts w:cs="Arial"/>
        </w:rPr>
        <w:t>When attempting to use the feature for the first time the user shall be requested to enter subscription information (subsequent subscription management may also be required)</w:t>
      </w:r>
    </w:p>
    <w:p w14:paraId="3815C9B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823372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E9886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R_F_Sentinel_00086</w:t>
            </w:r>
          </w:p>
        </w:tc>
      </w:tr>
      <w:tr w:rsidR="00B3499B" w:rsidRPr="00B3499B" w14:paraId="40701C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07BB8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B29E4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Financial, security and personal information required</w:t>
            </w:r>
          </w:p>
        </w:tc>
      </w:tr>
      <w:tr w:rsidR="00B3499B" w:rsidRPr="00B3499B" w14:paraId="305F4B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F7F3F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5790E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with test</w:t>
            </w:r>
          </w:p>
        </w:tc>
      </w:tr>
      <w:tr w:rsidR="00B3499B" w:rsidRPr="00B3499B" w14:paraId="40F067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E82B6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D607A7" w14:textId="77777777" w:rsidR="006C4613" w:rsidRDefault="006C4613"/>
        </w:tc>
      </w:tr>
      <w:tr w:rsidR="00B3499B" w:rsidRPr="00B3499B" w14:paraId="59ACD7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BDF2E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1B99D9"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E9FA3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2FF3E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7C0D45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D37F7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CE0D1E"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E41A9BF" wp14:editId="1819DE9A">
                  <wp:extent cx="152400" cy="152400"/>
                  <wp:effectExtent l="0" t="0" r="0" b="0"/>
                  <wp:docPr id="122"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D9E84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B1B8D9" w14:textId="77777777" w:rsidR="006C4613" w:rsidRDefault="006C4613"/>
        </w:tc>
      </w:tr>
      <w:tr w:rsidR="00B3499B" w:rsidRPr="00B3499B" w14:paraId="3499C5F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8FC2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2E9A05"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D7859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2CA82E"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3CBAA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D0D57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E72A37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4C741E" w14:textId="71BD92E7" w:rsidR="00B3499B" w:rsidRPr="00B3499B" w:rsidRDefault="00A13343" w:rsidP="007C00FA">
            <w:pPr>
              <w:rPr>
                <w:rFonts w:cs="Arial"/>
                <w:bCs/>
                <w:color w:val="808080" w:themeColor="background1" w:themeShade="80"/>
                <w:sz w:val="16"/>
                <w:szCs w:val="14"/>
              </w:rPr>
            </w:pPr>
            <w:hyperlink r:id="rId8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0F5F24" w14:textId="5E0996C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C1C36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F59332" w14:textId="77777777" w:rsidR="006D5A3A" w:rsidRDefault="006D5A3A" w:rsidP="009A277F"/>
    <w:p w14:paraId="2E1CE13F" w14:textId="77777777" w:rsidR="00E11189" w:rsidRPr="0017445F" w:rsidRDefault="00E11189" w:rsidP="00E11189">
      <w:pPr>
        <w:pStyle w:val="RERequirement"/>
        <w:shd w:val="clear" w:color="auto" w:fill="F2F2F2" w:themeFill="background1" w:themeFillShade="F2"/>
      </w:pPr>
      <w:bookmarkStart w:id="167" w:name="_09dbb25c9911632ab6f783ee894ea4ff"/>
      <w:r>
        <w:t>R_F_Sentinel_00092</w:t>
      </w:r>
      <w:bookmarkEnd w:id="167"/>
      <w:r>
        <w:t xml:space="preserve"> PC (Computer) Playback of USB Video</w:t>
      </w:r>
    </w:p>
    <w:p w14:paraId="24F9FFEF" w14:textId="77777777" w:rsidR="00E11189" w:rsidRDefault="00E11189" w:rsidP="00E11189">
      <w:pPr>
        <w:rPr>
          <w:rFonts w:cs="Arial"/>
        </w:rPr>
      </w:pPr>
      <w:r>
        <w:rPr>
          <w:rFonts w:cs="Arial"/>
        </w:rPr>
        <w:t>It shall be possible to playback video recorded on the USB memory device via a PC (computer)</w:t>
      </w:r>
    </w:p>
    <w:p w14:paraId="25DC49B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4661D2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03EB4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R_F_Sentinel_00092</w:t>
            </w:r>
          </w:p>
        </w:tc>
      </w:tr>
      <w:tr w:rsidR="00B3499B" w:rsidRPr="00B3499B" w14:paraId="29B8D97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78F52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6285E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allow video recorded on the USB memory device to be played on a PC</w:t>
            </w:r>
          </w:p>
        </w:tc>
      </w:tr>
      <w:tr w:rsidR="00B3499B" w:rsidRPr="00B3499B" w14:paraId="309619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7CB56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48093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Demonstration during testing</w:t>
            </w:r>
          </w:p>
        </w:tc>
      </w:tr>
      <w:tr w:rsidR="00B3499B" w:rsidRPr="00B3499B" w14:paraId="05B975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5B8A3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29C0E" w14:textId="77777777" w:rsidR="006C4613" w:rsidRDefault="006C4613"/>
        </w:tc>
      </w:tr>
      <w:tr w:rsidR="00B3499B" w:rsidRPr="00B3499B" w14:paraId="7FB918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DA436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592687"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27EDE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DE56E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Ishan Gupta</w:t>
            </w:r>
          </w:p>
        </w:tc>
      </w:tr>
      <w:tr w:rsidR="00B3499B" w:rsidRPr="00B3499B" w14:paraId="0DA8A1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DCFB7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82CE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37D8819" wp14:editId="71DAEBDD">
                  <wp:extent cx="152400" cy="152400"/>
                  <wp:effectExtent l="0" t="0" r="0" b="0"/>
                  <wp:docPr id="124" name="Picture 1788064390.jpg" descr="1788064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788064390.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Proj-AR:14 Improve Security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CF223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6137DB" w14:textId="77777777" w:rsidR="006C4613" w:rsidRDefault="006C4613"/>
        </w:tc>
      </w:tr>
      <w:tr w:rsidR="00B3499B" w:rsidRPr="00B3499B" w14:paraId="1CFB1EB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40F18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7E6064" w14:textId="77777777" w:rsidR="006C4613" w:rsidRDefault="006C461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44DDC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FDFCE1" w14:textId="77777777" w:rsidR="006C4613" w:rsidRDefault="006C461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DB23C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F91DD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FABFE5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D74419" w14:textId="3E637EAA" w:rsidR="00B3499B" w:rsidRPr="00B3499B" w:rsidRDefault="00A13343" w:rsidP="007C00FA">
            <w:pPr>
              <w:rPr>
                <w:rFonts w:cs="Arial"/>
                <w:bCs/>
                <w:color w:val="808080" w:themeColor="background1" w:themeShade="80"/>
                <w:sz w:val="16"/>
                <w:szCs w:val="14"/>
              </w:rPr>
            </w:pPr>
            <w:hyperlink r:id="rId8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5C748F" w14:textId="2BC7C49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A1334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F066F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48D778" w14:textId="77777777" w:rsidR="006D5A3A" w:rsidRDefault="006D5A3A" w:rsidP="009A277F"/>
    <w:p w14:paraId="5135D075" w14:textId="23EE425D" w:rsidR="001A180F" w:rsidRPr="001A180F" w:rsidRDefault="008759BF" w:rsidP="001A180F">
      <w:pPr>
        <w:pStyle w:val="Heading2"/>
      </w:pPr>
      <w:bookmarkStart w:id="168" w:name="_Toc435447963"/>
      <w:bookmarkStart w:id="169" w:name="_Toc74903942"/>
      <w:r>
        <w:t>Other Requirements</w:t>
      </w:r>
      <w:bookmarkEnd w:id="168"/>
      <w:bookmarkEnd w:id="169"/>
    </w:p>
    <w:p w14:paraId="188B03CE" w14:textId="77777777" w:rsidR="001A180F" w:rsidRDefault="001A180F" w:rsidP="008759BF">
      <w:pPr>
        <w:pStyle w:val="Heading3"/>
      </w:pPr>
      <w:bookmarkStart w:id="170" w:name="_Toc435447964"/>
      <w:bookmarkStart w:id="171" w:name="_Toc74903943"/>
      <w:r>
        <w:t>Design Requirements</w:t>
      </w:r>
      <w:bookmarkEnd w:id="171"/>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172" w:name="_Toc74903944"/>
      <w:r>
        <w:t>Manufacturing Requirements</w:t>
      </w:r>
      <w:bookmarkEnd w:id="170"/>
      <w:bookmarkEnd w:id="172"/>
    </w:p>
    <w:p w14:paraId="40B251FC" w14:textId="77777777" w:rsidR="007A03E0" w:rsidRDefault="007A03E0" w:rsidP="009A277F"/>
    <w:p w14:paraId="23CCF31E" w14:textId="77777777" w:rsidR="009A277F" w:rsidRPr="00FE1A48" w:rsidRDefault="009A277F" w:rsidP="009A277F">
      <w:pPr>
        <w:rPr>
          <w:color w:val="808080" w:themeColor="background1" w:themeShade="80"/>
        </w:rPr>
      </w:pPr>
      <w:commentRangeStart w:id="173"/>
      <w:r w:rsidRPr="00FE1A48">
        <w:rPr>
          <w:color w:val="808080" w:themeColor="background1" w:themeShade="80"/>
        </w:rPr>
        <w:lastRenderedPageBreak/>
        <w:t>No Manufacturing Requirements specified.</w:t>
      </w:r>
      <w:commentRangeEnd w:id="173"/>
      <w:r w:rsidR="00FE1A48">
        <w:rPr>
          <w:rStyle w:val="CommentReference"/>
          <w:rFonts w:ascii="Times New Roman" w:hAnsi="Times New Roman"/>
        </w:rPr>
        <w:commentReference w:id="173"/>
      </w:r>
    </w:p>
    <w:p w14:paraId="14D9D5AD" w14:textId="77777777" w:rsidR="008759BF" w:rsidRDefault="008759BF" w:rsidP="008759BF">
      <w:pPr>
        <w:pStyle w:val="Heading3"/>
      </w:pPr>
      <w:bookmarkStart w:id="174" w:name="_Toc435447965"/>
      <w:bookmarkStart w:id="175" w:name="_Toc74903945"/>
      <w:r>
        <w:t>Service Requirements</w:t>
      </w:r>
      <w:bookmarkEnd w:id="174"/>
      <w:bookmarkEnd w:id="175"/>
    </w:p>
    <w:p w14:paraId="65F9C0F5" w14:textId="77777777" w:rsidR="007A03E0" w:rsidRDefault="007A03E0" w:rsidP="009A277F"/>
    <w:p w14:paraId="65743403" w14:textId="77777777" w:rsidR="009A277F" w:rsidRPr="00D63FB5" w:rsidRDefault="009A277F" w:rsidP="009A277F">
      <w:pPr>
        <w:rPr>
          <w:color w:val="7F7F7F" w:themeColor="text1" w:themeTint="80"/>
        </w:rPr>
      </w:pPr>
      <w:commentRangeStart w:id="176"/>
      <w:r w:rsidRPr="00D63FB5">
        <w:rPr>
          <w:color w:val="7F7F7F" w:themeColor="text1" w:themeTint="80"/>
        </w:rPr>
        <w:t>No Service Requirements specified.</w:t>
      </w:r>
      <w:commentRangeEnd w:id="176"/>
      <w:r>
        <w:rPr>
          <w:rStyle w:val="CommentReference"/>
          <w:rFonts w:ascii="Times New Roman" w:hAnsi="Times New Roman"/>
        </w:rPr>
        <w:commentReference w:id="176"/>
      </w:r>
    </w:p>
    <w:p w14:paraId="50ABD39F" w14:textId="6AE25353" w:rsidR="00210CF7" w:rsidRDefault="00210CF7" w:rsidP="009A277F"/>
    <w:p w14:paraId="40FD730B" w14:textId="77777777" w:rsidR="00210CF7" w:rsidRPr="00210CF7" w:rsidRDefault="00210CF7" w:rsidP="00210CF7">
      <w:pPr>
        <w:pStyle w:val="Heading4"/>
        <w:spacing w:after="60"/>
        <w:ind w:left="964" w:hanging="964"/>
        <w:rPr>
          <w:b/>
        </w:rPr>
      </w:pPr>
      <w:r w:rsidRPr="00210CF7">
        <w:rPr>
          <w:b/>
        </w:rPr>
        <w:t>Cloud Connectivity Data Analytics Requirements</w:t>
      </w:r>
    </w:p>
    <w:p w14:paraId="07A38BD2" w14:textId="77777777" w:rsidR="00210CF7" w:rsidRPr="00FE1A48" w:rsidRDefault="00210CF7" w:rsidP="009A277F"/>
    <w:p w14:paraId="2F0C94AA" w14:textId="77777777" w:rsidR="008759BF" w:rsidRDefault="008759BF" w:rsidP="008759BF">
      <w:pPr>
        <w:pStyle w:val="Heading3"/>
      </w:pPr>
      <w:bookmarkStart w:id="177" w:name="_Toc435447966"/>
      <w:bookmarkStart w:id="178" w:name="_Toc74903946"/>
      <w:r>
        <w:t>After Sales Requirements</w:t>
      </w:r>
      <w:bookmarkEnd w:id="177"/>
      <w:bookmarkEnd w:id="178"/>
    </w:p>
    <w:p w14:paraId="3A616066" w14:textId="77777777" w:rsidR="007A03E0" w:rsidRDefault="007A03E0" w:rsidP="009A277F"/>
    <w:p w14:paraId="2F883BFD" w14:textId="77777777" w:rsidR="009A277F" w:rsidRPr="00D63FB5" w:rsidRDefault="009A277F" w:rsidP="009A277F">
      <w:pPr>
        <w:rPr>
          <w:color w:val="7F7F7F" w:themeColor="text1" w:themeTint="80"/>
        </w:rPr>
      </w:pPr>
      <w:commentRangeStart w:id="179"/>
      <w:r w:rsidRPr="00D63FB5">
        <w:rPr>
          <w:color w:val="7F7F7F" w:themeColor="text1" w:themeTint="80"/>
        </w:rPr>
        <w:t>No After Sales Requirements specified.</w:t>
      </w:r>
      <w:commentRangeEnd w:id="179"/>
      <w:r w:rsidRPr="00D63FB5">
        <w:rPr>
          <w:rStyle w:val="CommentReference"/>
          <w:rFonts w:ascii="Times New Roman" w:hAnsi="Times New Roman"/>
          <w:color w:val="7F7F7F" w:themeColor="text1" w:themeTint="80"/>
        </w:rPr>
        <w:commentReference w:id="179"/>
      </w:r>
    </w:p>
    <w:p w14:paraId="434024FE" w14:textId="044B51A8" w:rsidR="008759BF" w:rsidRDefault="008759BF" w:rsidP="008759BF">
      <w:pPr>
        <w:pStyle w:val="Heading3"/>
      </w:pPr>
      <w:bookmarkStart w:id="180" w:name="_Toc273425167"/>
      <w:bookmarkStart w:id="181" w:name="_Toc435447967"/>
      <w:bookmarkStart w:id="182" w:name="_Toc74903947"/>
      <w:r>
        <w:t xml:space="preserve">Process </w:t>
      </w:r>
      <w:r w:rsidR="00D71A31">
        <w:t>R</w:t>
      </w:r>
      <w:r>
        <w:t>equirements</w:t>
      </w:r>
      <w:bookmarkEnd w:id="180"/>
      <w:bookmarkEnd w:id="181"/>
      <w:bookmarkEnd w:id="182"/>
    </w:p>
    <w:p w14:paraId="4DFADEBC" w14:textId="77777777" w:rsidR="007A03E0" w:rsidRDefault="007A03E0" w:rsidP="009A277F"/>
    <w:p w14:paraId="15579634" w14:textId="77777777" w:rsidR="009A277F" w:rsidRPr="00D63FB5" w:rsidRDefault="009A277F" w:rsidP="009A277F">
      <w:pPr>
        <w:rPr>
          <w:color w:val="7F7F7F" w:themeColor="text1" w:themeTint="80"/>
        </w:rPr>
      </w:pPr>
      <w:commentRangeStart w:id="183"/>
      <w:r w:rsidRPr="00D63FB5">
        <w:rPr>
          <w:color w:val="7F7F7F" w:themeColor="text1" w:themeTint="80"/>
        </w:rPr>
        <w:t>No Process Requirements specified.</w:t>
      </w:r>
      <w:commentRangeEnd w:id="183"/>
      <w:r>
        <w:rPr>
          <w:rStyle w:val="CommentReference"/>
          <w:rFonts w:ascii="Times New Roman" w:hAnsi="Times New Roman"/>
        </w:rPr>
        <w:commentReference w:id="183"/>
      </w:r>
    </w:p>
    <w:p w14:paraId="1E71419A" w14:textId="77777777" w:rsidR="00B924AD" w:rsidRDefault="00D808DC" w:rsidP="0059666E">
      <w:pPr>
        <w:pStyle w:val="Heading1"/>
      </w:pPr>
      <w:bookmarkStart w:id="184" w:name="_Ref513649109"/>
      <w:bookmarkStart w:id="185" w:name="_Ref513649114"/>
      <w:bookmarkStart w:id="186" w:name="_Toc74903948"/>
      <w:r>
        <w:lastRenderedPageBreak/>
        <w:t>Functional Safety</w:t>
      </w:r>
      <w:bookmarkEnd w:id="184"/>
      <w:bookmarkEnd w:id="185"/>
      <w:bookmarkEnd w:id="186"/>
    </w:p>
    <w:p w14:paraId="4DA338AD" w14:textId="77777777" w:rsidR="00B924AD" w:rsidRDefault="00B924AD" w:rsidP="0059666E">
      <w:pPr>
        <w:pStyle w:val="Heading2"/>
      </w:pPr>
      <w:bookmarkStart w:id="187" w:name="_Toc454970192"/>
      <w:bookmarkStart w:id="188" w:name="_Toc457382175"/>
      <w:bookmarkStart w:id="189" w:name="_Toc74903949"/>
      <w:r>
        <w:t>System Behaviors for HARA</w:t>
      </w:r>
      <w:bookmarkEnd w:id="187"/>
      <w:bookmarkEnd w:id="188"/>
      <w:bookmarkEnd w:id="189"/>
    </w:p>
    <w:p w14:paraId="60F7BE61" w14:textId="77777777" w:rsidR="009A277F" w:rsidRPr="000E3810" w:rsidRDefault="009A277F" w:rsidP="009A277F">
      <w:pPr>
        <w:rPr>
          <w:rFonts w:cs="Arial"/>
          <w:szCs w:val="22"/>
        </w:rPr>
      </w:pPr>
    </w:p>
    <w:tbl>
      <w:tblPr>
        <w:tblStyle w:val="TableGrid"/>
        <w:tblW w:w="10404" w:type="dxa"/>
        <w:jc w:val="center"/>
        <w:tblLayout w:type="fixed"/>
        <w:tblCellMar>
          <w:left w:w="115" w:type="dxa"/>
          <w:right w:w="115" w:type="dxa"/>
        </w:tblCellMar>
        <w:tblLook w:val="0620" w:firstRow="1" w:lastRow="0" w:firstColumn="0" w:lastColumn="0" w:noHBand="1" w:noVBand="1"/>
      </w:tblPr>
      <w:tblGrid>
        <w:gridCol w:w="2628"/>
        <w:gridCol w:w="3888"/>
        <w:gridCol w:w="3888"/>
      </w:tblGrid>
      <w:tr w:rsidR="007423E2" w14:paraId="42ACB90C" w14:textId="3582AE48" w:rsidTr="007423E2">
        <w:trPr>
          <w:trHeight w:val="350"/>
          <w:jc w:val="center"/>
        </w:trPr>
        <w:tc>
          <w:tcPr>
            <w:tcW w:w="2628" w:type="dxa"/>
            <w:shd w:val="clear" w:color="auto" w:fill="D9D9D9" w:themeFill="background1" w:themeFillShade="D9"/>
            <w:vAlign w:val="center"/>
          </w:tcPr>
          <w:p w14:paraId="1B4F863A" w14:textId="77777777" w:rsidR="007423E2" w:rsidRPr="00643D15" w:rsidRDefault="007423E2" w:rsidP="00A8009D">
            <w:pPr>
              <w:jc w:val="center"/>
              <w:rPr>
                <w:b/>
                <w:lang w:val="en-GB"/>
              </w:rPr>
            </w:pPr>
            <w:r w:rsidRPr="00643D15">
              <w:rPr>
                <w:b/>
                <w:lang w:val="en-GB"/>
              </w:rPr>
              <w:t>ID</w:t>
            </w:r>
          </w:p>
        </w:tc>
        <w:tc>
          <w:tcPr>
            <w:tcW w:w="3888" w:type="dxa"/>
            <w:shd w:val="clear" w:color="auto" w:fill="D9D9D9" w:themeFill="background1" w:themeFillShade="D9"/>
            <w:vAlign w:val="center"/>
          </w:tcPr>
          <w:p w14:paraId="54DD23A1" w14:textId="77777777" w:rsidR="007423E2" w:rsidRPr="00643D15" w:rsidRDefault="007423E2" w:rsidP="00A8009D">
            <w:pPr>
              <w:jc w:val="center"/>
              <w:rPr>
                <w:b/>
                <w:lang w:val="en-GB"/>
              </w:rPr>
            </w:pPr>
            <w:r w:rsidRPr="00643D15">
              <w:rPr>
                <w:b/>
                <w:lang w:val="en-GB"/>
              </w:rPr>
              <w:t>Name</w:t>
            </w:r>
          </w:p>
        </w:tc>
        <w:tc>
          <w:tcPr>
            <w:tcW w:w="3888" w:type="dxa"/>
            <w:shd w:val="clear" w:color="auto" w:fill="D9D9D9" w:themeFill="background1" w:themeFillShade="D9"/>
            <w:vAlign w:val="center"/>
          </w:tcPr>
          <w:p w14:paraId="7164CE14" w14:textId="1B16E813" w:rsidR="007423E2" w:rsidRPr="00643D15" w:rsidRDefault="00845297" w:rsidP="007423E2">
            <w:pPr>
              <w:jc w:val="center"/>
              <w:rPr>
                <w:b/>
                <w:lang w:val="en-GB"/>
              </w:rPr>
            </w:pPr>
            <w:r w:rsidRPr="00845297">
              <w:rPr>
                <w:b/>
                <w:lang w:val="en-GB"/>
              </w:rPr>
              <w:t>Description</w:t>
            </w:r>
          </w:p>
        </w:tc>
      </w:tr>
      <w:tr w:rsidR="007423E2" w14:paraId="04410D49" w14:textId="4342D1DF" w:rsidTr="007423E2">
        <w:trPr>
          <w:trHeight w:val="323"/>
          <w:jc w:val="center"/>
        </w:trPr>
        <w:tc>
          <w:tcPr>
            <w:tcW w:w="2628" w:type="dxa"/>
            <w:vAlign w:val="center"/>
          </w:tcPr>
          <w:p w14:paraId="78011FE5" w14:textId="77777777" w:rsidR="006C4613" w:rsidRDefault="006C4613"/>
        </w:tc>
        <w:tc>
          <w:tcPr>
            <w:tcW w:w="3888" w:type="dxa"/>
            <w:vAlign w:val="center"/>
          </w:tcPr>
          <w:p w14:paraId="7A06971F" w14:textId="77777777" w:rsidR="007423E2" w:rsidRDefault="007423E2" w:rsidP="00A8009D">
            <w:r>
              <w:t>SB04 Notify Customer of Intrusion</w:t>
            </w:r>
          </w:p>
          <w:p w14:paraId="53CD40F0" w14:textId="79144BB9" w:rsidR="007423E2" w:rsidRPr="00AC15B9" w:rsidRDefault="007423E2" w:rsidP="00A8009D"/>
        </w:tc>
        <w:tc>
          <w:tcPr>
            <w:tcW w:w="3888" w:type="dxa"/>
          </w:tcPr>
          <w:p w14:paraId="5E318B67" w14:textId="77777777" w:rsidR="006C4613" w:rsidRDefault="006C4613"/>
        </w:tc>
      </w:tr>
      <w:tr w:rsidR="007423E2" w14:paraId="1293FD1C" w14:textId="77777777" w:rsidTr="007423E2">
        <w:trPr>
          <w:trHeight w:val="323"/>
          <w:jc w:val="center"/>
        </w:trPr>
        <w:tc>
          <w:tcPr>
            <w:tcW w:w="2628" w:type="dxa"/>
            <w:vAlign w:val="center"/>
          </w:tcPr>
          <w:p w14:paraId="2DBDC7F5" w14:textId="77777777" w:rsidR="006C4613" w:rsidRDefault="006C4613"/>
        </w:tc>
        <w:tc>
          <w:tcPr>
            <w:tcW w:w="3888" w:type="dxa"/>
            <w:vAlign w:val="center"/>
          </w:tcPr>
          <w:p w14:paraId="64ACDE2A" w14:textId="77777777" w:rsidR="007423E2" w:rsidRDefault="007423E2" w:rsidP="00A8009D">
            <w:r>
              <w:t>SB01 Enable Sentinel</w:t>
            </w:r>
          </w:p>
          <w:p w14:paraId="56D3DB21" w14:textId="77777777" w:rsidR="007423E2" w:rsidRPr="00AC15B9" w:rsidRDefault="007423E2" w:rsidP="00A8009D"/>
        </w:tc>
        <w:tc>
          <w:tcPr>
            <w:tcW w:w="3888" w:type="dxa"/>
          </w:tcPr>
          <w:p w14:paraId="188A7415" w14:textId="77777777" w:rsidR="006C4613" w:rsidRDefault="006C4613"/>
        </w:tc>
      </w:tr>
      <w:tr w:rsidR="007423E2" w14:paraId="21971B01" w14:textId="77777777" w:rsidTr="007423E2">
        <w:trPr>
          <w:trHeight w:val="323"/>
          <w:jc w:val="center"/>
        </w:trPr>
        <w:tc>
          <w:tcPr>
            <w:tcW w:w="2628" w:type="dxa"/>
            <w:vAlign w:val="center"/>
          </w:tcPr>
          <w:p w14:paraId="5261C67B" w14:textId="77777777" w:rsidR="006C4613" w:rsidRDefault="006C4613"/>
        </w:tc>
        <w:tc>
          <w:tcPr>
            <w:tcW w:w="3888" w:type="dxa"/>
            <w:vAlign w:val="center"/>
          </w:tcPr>
          <w:p w14:paraId="0C083614" w14:textId="77777777" w:rsidR="007423E2" w:rsidRDefault="007423E2" w:rsidP="00A8009D">
            <w:r>
              <w:t>SB05 Record</w:t>
            </w:r>
          </w:p>
          <w:p w14:paraId="320F4521" w14:textId="77777777" w:rsidR="007423E2" w:rsidRPr="00AC15B9" w:rsidRDefault="007423E2" w:rsidP="00A8009D"/>
        </w:tc>
        <w:tc>
          <w:tcPr>
            <w:tcW w:w="3888" w:type="dxa"/>
          </w:tcPr>
          <w:p w14:paraId="0EDBCEBE" w14:textId="77777777" w:rsidR="006C4613" w:rsidRDefault="006C4613"/>
        </w:tc>
      </w:tr>
      <w:tr w:rsidR="007423E2" w14:paraId="09A19BC9" w14:textId="77777777" w:rsidTr="007423E2">
        <w:trPr>
          <w:trHeight w:val="323"/>
          <w:jc w:val="center"/>
        </w:trPr>
        <w:tc>
          <w:tcPr>
            <w:tcW w:w="2628" w:type="dxa"/>
            <w:vAlign w:val="center"/>
          </w:tcPr>
          <w:p w14:paraId="3CF3AFE2" w14:textId="77777777" w:rsidR="006C4613" w:rsidRDefault="006C4613"/>
        </w:tc>
        <w:tc>
          <w:tcPr>
            <w:tcW w:w="3888" w:type="dxa"/>
            <w:vAlign w:val="center"/>
          </w:tcPr>
          <w:p w14:paraId="6BAF459E" w14:textId="77777777" w:rsidR="007423E2" w:rsidRDefault="007423E2" w:rsidP="00A8009D">
            <w:r>
              <w:t>SB07 Disable Sentinel</w:t>
            </w:r>
          </w:p>
          <w:p w14:paraId="3E0EBA68" w14:textId="77777777" w:rsidR="007423E2" w:rsidRPr="00AC15B9" w:rsidRDefault="007423E2" w:rsidP="00A8009D"/>
        </w:tc>
        <w:tc>
          <w:tcPr>
            <w:tcW w:w="3888" w:type="dxa"/>
          </w:tcPr>
          <w:p w14:paraId="5611F2EF" w14:textId="77777777" w:rsidR="006C4613" w:rsidRDefault="006C4613"/>
        </w:tc>
      </w:tr>
      <w:tr w:rsidR="007423E2" w14:paraId="049E42A7" w14:textId="77777777" w:rsidTr="007423E2">
        <w:trPr>
          <w:trHeight w:val="323"/>
          <w:jc w:val="center"/>
        </w:trPr>
        <w:tc>
          <w:tcPr>
            <w:tcW w:w="2628" w:type="dxa"/>
            <w:vAlign w:val="center"/>
          </w:tcPr>
          <w:p w14:paraId="17E22325" w14:textId="77777777" w:rsidR="006C4613" w:rsidRDefault="006C4613"/>
        </w:tc>
        <w:tc>
          <w:tcPr>
            <w:tcW w:w="3888" w:type="dxa"/>
            <w:vAlign w:val="center"/>
          </w:tcPr>
          <w:p w14:paraId="596B13F6" w14:textId="77777777" w:rsidR="007423E2" w:rsidRDefault="007423E2" w:rsidP="00A8009D">
            <w:r>
              <w:t>SB08 Modify Sentinel Settings</w:t>
            </w:r>
          </w:p>
          <w:p w14:paraId="7BE9B62E" w14:textId="77777777" w:rsidR="007423E2" w:rsidRPr="00AC15B9" w:rsidRDefault="007423E2" w:rsidP="00A8009D"/>
        </w:tc>
        <w:tc>
          <w:tcPr>
            <w:tcW w:w="3888" w:type="dxa"/>
          </w:tcPr>
          <w:p w14:paraId="4FFEFF8A" w14:textId="77777777" w:rsidR="006C4613" w:rsidRDefault="006C4613"/>
        </w:tc>
      </w:tr>
      <w:tr w:rsidR="007423E2" w14:paraId="17D12FF6" w14:textId="77777777" w:rsidTr="007423E2">
        <w:trPr>
          <w:trHeight w:val="323"/>
          <w:jc w:val="center"/>
        </w:trPr>
        <w:tc>
          <w:tcPr>
            <w:tcW w:w="2628" w:type="dxa"/>
            <w:vAlign w:val="center"/>
          </w:tcPr>
          <w:p w14:paraId="466FBB43" w14:textId="77777777" w:rsidR="006C4613" w:rsidRDefault="006C4613"/>
        </w:tc>
        <w:tc>
          <w:tcPr>
            <w:tcW w:w="3888" w:type="dxa"/>
            <w:vAlign w:val="center"/>
          </w:tcPr>
          <w:p w14:paraId="476FD4D4" w14:textId="77777777" w:rsidR="007423E2" w:rsidRDefault="007423E2" w:rsidP="00A8009D">
            <w:r>
              <w:t>SB02 Detect Vehicle Intrusion</w:t>
            </w:r>
          </w:p>
          <w:p w14:paraId="28449A8A" w14:textId="77777777" w:rsidR="007423E2" w:rsidRPr="00AC15B9" w:rsidRDefault="007423E2" w:rsidP="00A8009D"/>
        </w:tc>
        <w:tc>
          <w:tcPr>
            <w:tcW w:w="3888" w:type="dxa"/>
          </w:tcPr>
          <w:p w14:paraId="6AE96B95" w14:textId="77777777" w:rsidR="006C4613" w:rsidRDefault="006C4613"/>
        </w:tc>
      </w:tr>
      <w:tr w:rsidR="007423E2" w14:paraId="57C8D2A5" w14:textId="77777777" w:rsidTr="007423E2">
        <w:trPr>
          <w:trHeight w:val="323"/>
          <w:jc w:val="center"/>
        </w:trPr>
        <w:tc>
          <w:tcPr>
            <w:tcW w:w="2628" w:type="dxa"/>
            <w:vAlign w:val="center"/>
          </w:tcPr>
          <w:p w14:paraId="4F29BB85" w14:textId="77777777" w:rsidR="006C4613" w:rsidRDefault="006C4613"/>
        </w:tc>
        <w:tc>
          <w:tcPr>
            <w:tcW w:w="3888" w:type="dxa"/>
            <w:vAlign w:val="center"/>
          </w:tcPr>
          <w:p w14:paraId="0F0BBE47" w14:textId="77777777" w:rsidR="007423E2" w:rsidRDefault="007423E2" w:rsidP="00A8009D">
            <w:r>
              <w:t>SB06 Store Recording</w:t>
            </w:r>
          </w:p>
          <w:p w14:paraId="508F5EEB" w14:textId="77777777" w:rsidR="007423E2" w:rsidRPr="00AC15B9" w:rsidRDefault="007423E2" w:rsidP="00A8009D"/>
        </w:tc>
        <w:tc>
          <w:tcPr>
            <w:tcW w:w="3888" w:type="dxa"/>
          </w:tcPr>
          <w:p w14:paraId="27392EE5" w14:textId="77777777" w:rsidR="006C4613" w:rsidRDefault="006C4613"/>
        </w:tc>
      </w:tr>
      <w:tr w:rsidR="007423E2" w14:paraId="5653FB60" w14:textId="77777777" w:rsidTr="007423E2">
        <w:trPr>
          <w:trHeight w:val="323"/>
          <w:jc w:val="center"/>
        </w:trPr>
        <w:tc>
          <w:tcPr>
            <w:tcW w:w="2628" w:type="dxa"/>
            <w:vAlign w:val="center"/>
          </w:tcPr>
          <w:p w14:paraId="4E45DA68" w14:textId="77777777" w:rsidR="006C4613" w:rsidRDefault="006C4613"/>
        </w:tc>
        <w:tc>
          <w:tcPr>
            <w:tcW w:w="3888" w:type="dxa"/>
            <w:vAlign w:val="center"/>
          </w:tcPr>
          <w:p w14:paraId="68D8B925" w14:textId="77777777" w:rsidR="007423E2" w:rsidRDefault="007423E2" w:rsidP="00A8009D">
            <w:r>
              <w:t>SB03 Determine Valid Intrusion</w:t>
            </w:r>
          </w:p>
          <w:p w14:paraId="5D43B9D3" w14:textId="77777777" w:rsidR="007423E2" w:rsidRPr="00AC15B9" w:rsidRDefault="007423E2" w:rsidP="00A8009D"/>
        </w:tc>
        <w:tc>
          <w:tcPr>
            <w:tcW w:w="3888" w:type="dxa"/>
          </w:tcPr>
          <w:p w14:paraId="0A3CB763" w14:textId="77777777" w:rsidR="006C4613" w:rsidRDefault="006C4613"/>
        </w:tc>
      </w:tr>
    </w:tbl>
    <w:p w14:paraId="4EA751AE" w14:textId="0EDF1BEB" w:rsidR="009A277F" w:rsidRDefault="009A277F" w:rsidP="009A277F">
      <w:pPr>
        <w:pStyle w:val="Caption"/>
      </w:pPr>
      <w:bookmarkStart w:id="190" w:name="_Toc529191308"/>
      <w:bookmarkStart w:id="191" w:name="_Toc74903992"/>
      <w:r w:rsidRPr="00FC63F6">
        <w:t xml:space="preserve">Table </w:t>
      </w:r>
      <w:r>
        <w:rPr>
          <w:noProof/>
        </w:rPr>
        <w:fldChar w:fldCharType="begin"/>
      </w:r>
      <w:r>
        <w:rPr>
          <w:noProof/>
        </w:rPr>
        <w:instrText xml:space="preserve"> SEQ Table \* ARABIC </w:instrText>
      </w:r>
      <w:r>
        <w:rPr>
          <w:noProof/>
        </w:rPr>
        <w:fldChar w:fldCharType="separate"/>
      </w:r>
      <w:r w:rsidR="00A13343">
        <w:rPr>
          <w:noProof/>
        </w:rPr>
        <w:t>10</w:t>
      </w:r>
      <w:r>
        <w:rPr>
          <w:noProof/>
        </w:rPr>
        <w:fldChar w:fldCharType="end"/>
      </w:r>
      <w:r>
        <w:t xml:space="preserve">: </w:t>
      </w:r>
      <w:r w:rsidRPr="00FC63F6">
        <w:t>System Behaviors</w:t>
      </w:r>
      <w:r>
        <w:t xml:space="preserve"> for HARA</w:t>
      </w:r>
      <w:bookmarkEnd w:id="190"/>
      <w:bookmarkEnd w:id="191"/>
    </w:p>
    <w:p w14:paraId="0ECFA891" w14:textId="024FE191" w:rsidR="009A277F" w:rsidRPr="009A277F" w:rsidRDefault="009A277F" w:rsidP="009A277F"/>
    <w:p w14:paraId="75B25187" w14:textId="53ABE429" w:rsidR="00784A0B" w:rsidRPr="00C12D32" w:rsidRDefault="0011065C" w:rsidP="00784A0B">
      <w:pPr>
        <w:pStyle w:val="Heading2"/>
      </w:pPr>
      <w:bookmarkStart w:id="192" w:name="_Ref519952222"/>
      <w:bookmarkStart w:id="193" w:name="_Ref519952229"/>
      <w:bookmarkStart w:id="194" w:name="_Toc74903950"/>
      <w:r>
        <w:rPr>
          <w:rStyle w:val="SubtleEmphasis"/>
          <w:i w:val="0"/>
          <w:color w:val="auto"/>
        </w:rPr>
        <w:t xml:space="preserve">Functional </w:t>
      </w:r>
      <w:r w:rsidR="00784A0B" w:rsidRPr="00C12D32">
        <w:rPr>
          <w:rStyle w:val="SubtleEmphasis"/>
          <w:i w:val="0"/>
          <w:color w:val="auto"/>
        </w:rPr>
        <w:t>Safety Assumptions</w:t>
      </w:r>
      <w:bookmarkEnd w:id="192"/>
      <w:bookmarkEnd w:id="193"/>
      <w:bookmarkEnd w:id="194"/>
    </w:p>
    <w:p w14:paraId="3C42A5C1" w14:textId="0D59CE35" w:rsidR="00BE5D68" w:rsidRDefault="00BE5D68" w:rsidP="00784A0B"/>
    <w:p w14:paraId="7BA411CA" w14:textId="21E917B4" w:rsidR="00332A4B" w:rsidRDefault="00332A4B" w:rsidP="00332A4B">
      <w:pPr>
        <w:rPr>
          <w:color w:val="BFBFBF" w:themeColor="background1" w:themeShade="BF"/>
        </w:rPr>
      </w:pPr>
      <w:commentRangeStart w:id="195"/>
      <w:r>
        <w:rPr>
          <w:color w:val="BFBFBF" w:themeColor="background1" w:themeShade="BF"/>
        </w:rPr>
        <w:t>No</w:t>
      </w:r>
      <w:r w:rsidR="00E3172C">
        <w:rPr>
          <w:color w:val="BFBFBF" w:themeColor="background1" w:themeShade="BF"/>
        </w:rPr>
        <w:t xml:space="preserve"> Safety Assumptions s</w:t>
      </w:r>
      <w:r>
        <w:rPr>
          <w:color w:val="BFBFBF" w:themeColor="background1" w:themeShade="BF"/>
        </w:rPr>
        <w:t>pecified</w:t>
      </w:r>
      <w:commentRangeEnd w:id="195"/>
      <w:r>
        <w:rPr>
          <w:rStyle w:val="CommentReference"/>
          <w:rFonts w:ascii="Times New Roman" w:hAnsi="Times New Roman"/>
        </w:rPr>
        <w:commentReference w:id="195"/>
      </w:r>
    </w:p>
    <w:p w14:paraId="6F3CE80B" w14:textId="06D1C40A" w:rsidR="003531D5" w:rsidRDefault="00B924AD" w:rsidP="0059666E">
      <w:pPr>
        <w:pStyle w:val="Heading2"/>
      </w:pPr>
      <w:bookmarkStart w:id="196" w:name="_Ref528759293"/>
      <w:bookmarkStart w:id="197" w:name="_Ref528759292"/>
      <w:bookmarkStart w:id="198" w:name="_Toc74903951"/>
      <w:r w:rsidRPr="0070553F">
        <w:t>Safety Goals</w:t>
      </w:r>
      <w:bookmarkEnd w:id="196"/>
      <w:bookmarkEnd w:id="197"/>
      <w:bookmarkEnd w:id="198"/>
    </w:p>
    <w:p w14:paraId="763F414B" w14:textId="77777777" w:rsidR="00E726D6" w:rsidRDefault="00E726D6" w:rsidP="00CE3BD6"/>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E3BD6" w:rsidRPr="0070553F" w14:paraId="6152DFCC" w14:textId="77777777" w:rsidTr="00A654A1">
        <w:trPr>
          <w:trHeight w:val="521"/>
          <w:jc w:val="center"/>
        </w:trPr>
        <w:tc>
          <w:tcPr>
            <w:tcW w:w="1057" w:type="dxa"/>
            <w:shd w:val="clear" w:color="auto" w:fill="D9D9D9" w:themeFill="background1" w:themeFillShade="D9"/>
          </w:tcPr>
          <w:p w14:paraId="2F641FA9" w14:textId="77777777" w:rsidR="00CE3BD6" w:rsidRPr="0070553F" w:rsidRDefault="00CE3BD6" w:rsidP="00465E01">
            <w:pPr>
              <w:pStyle w:val="Caption"/>
              <w:rPr>
                <w:lang w:val="en-GB"/>
              </w:rPr>
            </w:pPr>
            <w:r w:rsidRPr="0070553F">
              <w:rPr>
                <w:lang w:val="en-GB"/>
              </w:rPr>
              <w:t>ID</w:t>
            </w:r>
          </w:p>
        </w:tc>
        <w:tc>
          <w:tcPr>
            <w:tcW w:w="9178" w:type="dxa"/>
            <w:gridSpan w:val="4"/>
            <w:shd w:val="clear" w:color="auto" w:fill="D9D9D9" w:themeFill="background1" w:themeFillShade="D9"/>
          </w:tcPr>
          <w:p w14:paraId="2F1F5D81" w14:textId="77777777" w:rsidR="00CE3BD6" w:rsidRPr="0070553F" w:rsidRDefault="00642892" w:rsidP="00642892">
            <w:pPr>
              <w:pStyle w:val="Caption"/>
              <w:rPr>
                <w:lang w:val="en-GB"/>
              </w:rPr>
            </w:pPr>
            <w:r w:rsidRPr="0070553F">
              <w:rPr>
                <w:lang w:val="en-GB"/>
              </w:rPr>
              <w:t>Goal</w:t>
            </w:r>
          </w:p>
        </w:tc>
      </w:tr>
      <w:tr w:rsidR="00CE3BD6" w:rsidRPr="0070553F" w14:paraId="64CD95F0" w14:textId="77777777" w:rsidTr="00A654A1">
        <w:trPr>
          <w:trHeight w:val="247"/>
          <w:jc w:val="center"/>
        </w:trPr>
        <w:tc>
          <w:tcPr>
            <w:tcW w:w="1057" w:type="dxa"/>
            <w:vMerge w:val="restart"/>
            <w:shd w:val="clear" w:color="auto" w:fill="auto"/>
          </w:tcPr>
          <w:p w14:paraId="0B1A69D4" w14:textId="77777777" w:rsidR="006C4613" w:rsidRDefault="006C4613"/>
        </w:tc>
        <w:tc>
          <w:tcPr>
            <w:tcW w:w="2160" w:type="dxa"/>
            <w:shd w:val="clear" w:color="auto" w:fill="E0E0E0"/>
          </w:tcPr>
          <w:p w14:paraId="6A66FA14" w14:textId="77777777" w:rsidR="00CE3BD6" w:rsidRPr="0070553F" w:rsidRDefault="00CE3BD6" w:rsidP="00465E01">
            <w:pPr>
              <w:rPr>
                <w:b/>
              </w:rPr>
            </w:pPr>
            <w:r w:rsidRPr="0070553F">
              <w:rPr>
                <w:b/>
                <w:lang w:val="en-GB"/>
              </w:rPr>
              <w:t>Goal Name</w:t>
            </w:r>
          </w:p>
        </w:tc>
        <w:tc>
          <w:tcPr>
            <w:tcW w:w="7018" w:type="dxa"/>
            <w:gridSpan w:val="3"/>
          </w:tcPr>
          <w:p w14:paraId="0B94C170" w14:textId="4080A941" w:rsidR="00CE3BD6" w:rsidRPr="0070553F" w:rsidRDefault="00EE49F3" w:rsidP="00465E01">
            <w:bookmarkStart w:id="199" w:name="_5501146a6d09b88e31f4649dc0e292ca"/>
            <w:r>
              <w:t>Prevent Hazard (Example)</w:t>
            </w:r>
            <w:bookmarkEnd w:id="199"/>
          </w:p>
        </w:tc>
      </w:tr>
      <w:tr w:rsidR="00CE3BD6" w:rsidRPr="0070553F" w14:paraId="320A131F" w14:textId="77777777" w:rsidTr="00A654A1">
        <w:trPr>
          <w:trHeight w:val="247"/>
          <w:jc w:val="center"/>
        </w:trPr>
        <w:tc>
          <w:tcPr>
            <w:tcW w:w="1057" w:type="dxa"/>
            <w:vMerge/>
            <w:shd w:val="clear" w:color="auto" w:fill="auto"/>
          </w:tcPr>
          <w:p w14:paraId="3DFE177E" w14:textId="77777777" w:rsidR="00CE3BD6" w:rsidRPr="0070553F" w:rsidRDefault="00CE3BD6" w:rsidP="00465E01">
            <w:pPr>
              <w:rPr>
                <w:b/>
              </w:rPr>
            </w:pPr>
          </w:p>
        </w:tc>
        <w:tc>
          <w:tcPr>
            <w:tcW w:w="2160" w:type="dxa"/>
            <w:shd w:val="clear" w:color="auto" w:fill="E0E0E0"/>
          </w:tcPr>
          <w:p w14:paraId="57D8078D" w14:textId="77777777" w:rsidR="00CE3BD6" w:rsidRPr="0070553F" w:rsidRDefault="00CE3BD6" w:rsidP="00465E01">
            <w:pPr>
              <w:rPr>
                <w:b/>
                <w:lang w:val="en-GB"/>
              </w:rPr>
            </w:pPr>
            <w:r w:rsidRPr="0070553F">
              <w:rPr>
                <w:b/>
                <w:lang w:val="en-GB"/>
              </w:rPr>
              <w:t>Description</w:t>
            </w:r>
          </w:p>
        </w:tc>
        <w:tc>
          <w:tcPr>
            <w:tcW w:w="7018" w:type="dxa"/>
            <w:gridSpan w:val="3"/>
          </w:tcPr>
          <w:p w14:paraId="0F5AB147" w14:textId="77777777" w:rsidR="006C4613" w:rsidRDefault="006C4613"/>
        </w:tc>
      </w:tr>
      <w:tr w:rsidR="00CE3BD6" w:rsidRPr="0070553F" w14:paraId="0A92EE9C" w14:textId="77777777" w:rsidTr="00A654A1">
        <w:trPr>
          <w:trHeight w:val="247"/>
          <w:jc w:val="center"/>
        </w:trPr>
        <w:tc>
          <w:tcPr>
            <w:tcW w:w="1057" w:type="dxa"/>
            <w:vMerge/>
            <w:shd w:val="clear" w:color="auto" w:fill="auto"/>
          </w:tcPr>
          <w:p w14:paraId="478C5BE9" w14:textId="77777777" w:rsidR="00CE3BD6" w:rsidRPr="0070553F" w:rsidRDefault="00CE3BD6" w:rsidP="00465E01">
            <w:pPr>
              <w:rPr>
                <w:b/>
              </w:rPr>
            </w:pPr>
          </w:p>
        </w:tc>
        <w:tc>
          <w:tcPr>
            <w:tcW w:w="2160" w:type="dxa"/>
            <w:shd w:val="clear" w:color="auto" w:fill="E0E0E0"/>
          </w:tcPr>
          <w:p w14:paraId="6EAED6B4" w14:textId="77777777" w:rsidR="00CE3BD6" w:rsidRPr="0070553F" w:rsidRDefault="00CE3BD6" w:rsidP="00465E01">
            <w:pPr>
              <w:rPr>
                <w:b/>
              </w:rPr>
            </w:pPr>
            <w:r w:rsidRPr="0070553F">
              <w:rPr>
                <w:b/>
                <w:lang w:val="en-GB"/>
              </w:rPr>
              <w:t>Safety Goal Concept</w:t>
            </w:r>
          </w:p>
        </w:tc>
        <w:tc>
          <w:tcPr>
            <w:tcW w:w="7018" w:type="dxa"/>
            <w:gridSpan w:val="3"/>
          </w:tcPr>
          <w:p w14:paraId="1C82B61A" w14:textId="57F40F4F" w:rsidR="00154B3F" w:rsidRPr="003B6326" w:rsidRDefault="00154B3F" w:rsidP="00465E01">
            <w:r w:rsidRPr="003B6326">
              <w:t>Safety Goal Concept:</w:t>
            </w:r>
          </w:p>
          <w:p w14:paraId="1C84AADF" w14:textId="3604F452" w:rsidR="00BB7161" w:rsidRPr="003B6326" w:rsidRDefault="00BB7161" w:rsidP="00465E01"/>
          <w:p w14:paraId="64721438" w14:textId="40A83678" w:rsidR="00CE3BD6" w:rsidRPr="003B6326" w:rsidRDefault="00154B3F" w:rsidP="00154B3F">
            <w:r w:rsidRPr="003B6326">
              <w:t>Warning &amp; Recovery Concept:</w:t>
            </w:r>
          </w:p>
        </w:tc>
      </w:tr>
      <w:tr w:rsidR="00CE3BD6" w:rsidRPr="0070553F" w14:paraId="2939BEDF" w14:textId="77777777" w:rsidTr="00A654A1">
        <w:trPr>
          <w:trHeight w:val="247"/>
          <w:jc w:val="center"/>
        </w:trPr>
        <w:tc>
          <w:tcPr>
            <w:tcW w:w="1057" w:type="dxa"/>
            <w:vMerge/>
            <w:shd w:val="clear" w:color="auto" w:fill="auto"/>
          </w:tcPr>
          <w:p w14:paraId="41D8959D" w14:textId="77777777" w:rsidR="00CE3BD6" w:rsidRPr="0070553F" w:rsidRDefault="00CE3BD6" w:rsidP="00465E01">
            <w:pPr>
              <w:rPr>
                <w:b/>
              </w:rPr>
            </w:pPr>
          </w:p>
        </w:tc>
        <w:tc>
          <w:tcPr>
            <w:tcW w:w="2160" w:type="dxa"/>
            <w:shd w:val="clear" w:color="auto" w:fill="E0E0E0"/>
          </w:tcPr>
          <w:p w14:paraId="2CF071B1" w14:textId="77777777" w:rsidR="00CE3BD6" w:rsidRPr="0070553F" w:rsidRDefault="00CE3BD6" w:rsidP="00465E01">
            <w:pPr>
              <w:rPr>
                <w:b/>
                <w:lang w:val="en-GB"/>
              </w:rPr>
            </w:pPr>
            <w:r w:rsidRPr="0070553F">
              <w:rPr>
                <w:b/>
                <w:lang w:val="en-GB"/>
              </w:rPr>
              <w:t>ASIL</w:t>
            </w:r>
          </w:p>
        </w:tc>
        <w:tc>
          <w:tcPr>
            <w:tcW w:w="1726" w:type="dxa"/>
          </w:tcPr>
          <w:p w14:paraId="254F9A4E" w14:textId="77777777" w:rsidR="006C4613" w:rsidRDefault="006C4613"/>
        </w:tc>
        <w:tc>
          <w:tcPr>
            <w:tcW w:w="898" w:type="dxa"/>
            <w:shd w:val="clear" w:color="auto" w:fill="E0E0E0"/>
          </w:tcPr>
          <w:p w14:paraId="69438D5D" w14:textId="77777777" w:rsidR="00CE3BD6" w:rsidRPr="0070553F" w:rsidRDefault="00CE3BD6" w:rsidP="00465E01">
            <w:r w:rsidRPr="0070553F">
              <w:rPr>
                <w:b/>
                <w:lang w:val="en-GB"/>
              </w:rPr>
              <w:t>FTTI</w:t>
            </w:r>
          </w:p>
        </w:tc>
        <w:tc>
          <w:tcPr>
            <w:tcW w:w="4394" w:type="dxa"/>
          </w:tcPr>
          <w:p w14:paraId="79DF6DEF" w14:textId="77777777" w:rsidR="006C4613" w:rsidRDefault="006C4613"/>
        </w:tc>
      </w:tr>
      <w:tr w:rsidR="00CE3BD6" w:rsidRPr="0070553F" w14:paraId="575F8DF8" w14:textId="77777777" w:rsidTr="00A654A1">
        <w:trPr>
          <w:trHeight w:val="247"/>
          <w:jc w:val="center"/>
        </w:trPr>
        <w:tc>
          <w:tcPr>
            <w:tcW w:w="1057" w:type="dxa"/>
            <w:vMerge/>
            <w:shd w:val="clear" w:color="auto" w:fill="auto"/>
          </w:tcPr>
          <w:p w14:paraId="275C3D97" w14:textId="77777777" w:rsidR="00CE3BD6" w:rsidRPr="0070553F" w:rsidRDefault="00CE3BD6" w:rsidP="00465E01">
            <w:pPr>
              <w:rPr>
                <w:b/>
              </w:rPr>
            </w:pPr>
          </w:p>
        </w:tc>
        <w:tc>
          <w:tcPr>
            <w:tcW w:w="2160" w:type="dxa"/>
            <w:shd w:val="clear" w:color="auto" w:fill="E0E0E0"/>
          </w:tcPr>
          <w:p w14:paraId="18B395C3" w14:textId="77777777" w:rsidR="00CE3BD6" w:rsidRPr="00C12D32" w:rsidRDefault="00CE3BD6" w:rsidP="00465E01">
            <w:pPr>
              <w:rPr>
                <w:b/>
                <w:lang w:val="en-GB"/>
              </w:rPr>
            </w:pPr>
            <w:r w:rsidRPr="00C12D32">
              <w:rPr>
                <w:b/>
                <w:lang w:val="en-GB"/>
              </w:rPr>
              <w:t>Related FSR IDs</w:t>
            </w:r>
          </w:p>
        </w:tc>
        <w:tc>
          <w:tcPr>
            <w:tcW w:w="7018" w:type="dxa"/>
            <w:gridSpan w:val="3"/>
          </w:tcPr>
          <w:p w14:paraId="4F976318" w14:textId="2C7E19C7" w:rsidR="00AB2165" w:rsidRPr="00EA6589" w:rsidRDefault="00A13343" w:rsidP="00EA6589">
            <w:pPr>
              <w:pStyle w:val="ListParagraph"/>
              <w:numPr>
                <w:ilvl w:val="0"/>
                <w:numId w:val="21"/>
              </w:numPr>
              <w:rPr>
                <w:rFonts w:ascii="Arial" w:hAnsi="Arial" w:cs="Arial"/>
              </w:rPr>
            </w:pPr>
            <w:hyperlink w:anchor="_2c77d60706ffeb280ab4453c48e6a5a2" w:history="1">
              <w:r w:rsidR="005E6C0E">
                <w:rPr>
                  <w:rStyle w:val="Hyperlink"/>
                  <w:rFonts w:ascii="Arial" w:hAnsi="Arial" w:cs="Arial"/>
                </w:rPr>
                <w:t xml:space="preserve"> </w:t>
              </w:r>
            </w:hyperlink>
          </w:p>
        </w:tc>
      </w:tr>
    </w:tbl>
    <w:p w14:paraId="1BF58486" w14:textId="164A509F" w:rsidR="00B55C52" w:rsidRDefault="00B55C52" w:rsidP="00B55C52">
      <w:pPr>
        <w:pStyle w:val="Caption"/>
      </w:pPr>
      <w:bookmarkStart w:id="200" w:name="_Toc450041244"/>
      <w:bookmarkStart w:id="201" w:name="_Toc74903993"/>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A13343">
        <w:rPr>
          <w:noProof/>
        </w:rPr>
        <w:t>11</w:t>
      </w:r>
      <w:r w:rsidRPr="0070553F">
        <w:rPr>
          <w:noProof/>
        </w:rPr>
        <w:fldChar w:fldCharType="end"/>
      </w:r>
      <w:r w:rsidRPr="0070553F">
        <w:t>: Functional Safety Goals</w:t>
      </w:r>
      <w:bookmarkEnd w:id="200"/>
      <w:bookmarkEnd w:id="201"/>
    </w:p>
    <w:p w14:paraId="06FDCF88" w14:textId="0CBFAD91" w:rsidR="003531D5" w:rsidRDefault="003531D5" w:rsidP="003531D5">
      <w:pPr>
        <w:pStyle w:val="Heading2"/>
      </w:pPr>
      <w:bookmarkStart w:id="202" w:name="_Toc74903952"/>
      <w:r w:rsidRPr="0070553F">
        <w:t>Functional Safety Requirements</w:t>
      </w:r>
      <w:bookmarkEnd w:id="202"/>
    </w:p>
    <w:p w14:paraId="59B2C196" w14:textId="77777777" w:rsidR="005C155F" w:rsidRPr="00E726D6" w:rsidRDefault="005C155F" w:rsidP="005C155F">
      <w:pPr>
        <w:rPr>
          <w:rStyle w:val="SubtleEmphasis"/>
          <w:i w:val="0"/>
          <w:iCs w:val="0"/>
          <w:color w:val="auto"/>
        </w:rPr>
      </w:pPr>
    </w:p>
    <w:p w14:paraId="39B1CA22" w14:textId="1669B254" w:rsidR="003531D5" w:rsidRPr="0070553F" w:rsidRDefault="00A63342" w:rsidP="003531D5">
      <w:pPr>
        <w:pStyle w:val="Heading3"/>
      </w:pPr>
      <w:bookmarkStart w:id="203" w:name="_Toc74903953"/>
      <w:r>
        <w:rPr>
          <w:rStyle w:val="SubtleEmphasis"/>
          <w:i w:val="0"/>
          <w:iCs w:val="0"/>
          <w:color w:val="000000" w:themeColor="text1"/>
        </w:rPr>
        <w:t>Safety Goal:  Prevent Hazard (Example)</w:t>
      </w:r>
      <w:bookmarkEnd w:id="203"/>
    </w:p>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Hazard (Example)</w:t>
      </w:r>
    </w:p>
    <w:p w14:paraId="7D302C7F" w14:textId="77777777" w:rsidR="005C155F" w:rsidRDefault="005C155F" w:rsidP="005C155F">
      <w:pPr>
        <w:rPr>
          <w:rFonts w:eastAsiaTheme="majorEastAsia" w:cstheme="majorBidi"/>
          <w:bCs/>
          <w:iCs/>
        </w:rPr>
      </w:pPr>
      <w:r>
        <w:rPr>
          <w:rFonts w:eastAsiaTheme="majorEastAsia" w:cstheme="majorBidi"/>
          <w:b/>
          <w:bCs/>
          <w:iCs/>
        </w:rPr>
        <w:t xml:space="preserve">Purpose: </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p>
    <w:p w14:paraId="0C3EA10A" w14:textId="645E4EE3" w:rsidR="005C155F" w:rsidRDefault="005C155F" w:rsidP="00EB2A73">
      <w:pPr>
        <w:pStyle w:val="Heading4"/>
      </w:pPr>
      <w:r w:rsidRPr="008E4F86">
        <w:t xml:space="preserve">Safety </w:t>
      </w:r>
      <w:r w:rsidR="00C03A7F">
        <w:t xml:space="preserve">Goal </w:t>
      </w:r>
      <w:r w:rsidRPr="008E4F86">
        <w:t>Concept</w:t>
      </w:r>
    </w:p>
    <w:p w14:paraId="5BE01C6A" w14:textId="77777777" w:rsidR="005C155F" w:rsidRPr="001578F2" w:rsidRDefault="005C155F" w:rsidP="005C155F">
      <w:pPr>
        <w:rPr>
          <w:rFonts w:cs="Arial"/>
        </w:rPr>
      </w:pPr>
    </w:p>
    <w:p w14:paraId="3FAEE4AD" w14:textId="77777777" w:rsidR="005C155F" w:rsidRPr="00F15237" w:rsidRDefault="005C155F" w:rsidP="005C155F">
      <w:pPr>
        <w:jc w:val="center"/>
        <w:rPr>
          <w:rFonts w:cs="Arial"/>
        </w:rPr>
      </w:pPr>
      <w:r>
        <w:rPr>
          <w:noProof/>
        </w:rPr>
        <w:lastRenderedPageBreak/>
        <w:drawing>
          <wp:inline distT="0" distB="0" distL="0" distR="0" wp14:anchorId="769773BE" wp14:editId="2B4046F9">
            <wp:extent cx="6466204" cy="2625244"/>
            <wp:effectExtent l="0" t="0" r="0" b="0"/>
            <wp:docPr id="126" name="Picture -1908374517.jpg" descr="-1908374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908374517.jpg"/>
                    <pic:cNvPicPr/>
                  </pic:nvPicPr>
                  <pic:blipFill>
                    <a:blip r:embed="rId86" cstate="print"/>
                    <a:stretch>
                      <a:fillRect/>
                    </a:stretch>
                  </pic:blipFill>
                  <pic:spPr>
                    <a:xfrm>
                      <a:off x="0" y="0"/>
                      <a:ext cx="6466204" cy="2625244"/>
                    </a:xfrm>
                    <a:prstGeom prst="rect">
                      <a:avLst/>
                    </a:prstGeom>
                  </pic:spPr>
                </pic:pic>
              </a:graphicData>
            </a:graphic>
          </wp:inline>
        </w:drawing>
      </w:r>
    </w:p>
    <w:p w14:paraId="182A1E1D" w14:textId="77777777" w:rsidR="00C03A7F" w:rsidRDefault="005C155F" w:rsidP="00C03A7F">
      <w:pPr>
        <w:pStyle w:val="Caption"/>
      </w:pPr>
      <w:r w:rsidRPr="00F311C5">
        <w:rPr>
          <w:szCs w:val="16"/>
        </w:rPr>
        <w:t xml:space="preserve">Figure 1: </w:t>
      </w:r>
      <w:bookmarkStart w:id="204" w:name="_cb00a920e9080097c04a086e8eb56760"/>
      <w:r w:rsidRPr="00F311C5">
        <w:rPr>
          <w:szCs w:val="16"/>
        </w:rPr>
        <w:t>SG #1 Diagram – Prevent Hazard (Example)</w:t>
      </w:r>
      <w:bookmarkEnd w:id="204"/>
    </w:p>
    <w:p w14:paraId="3D71583E" w14:textId="77777777" w:rsidR="005C155F" w:rsidRPr="003C5714" w:rsidRDefault="005C155F" w:rsidP="005C155F">
      <w:pPr>
        <w:rPr>
          <w:rFonts w:cs="Arial"/>
        </w:rPr>
      </w:pPr>
    </w:p>
    <w:p w14:paraId="40531F6F"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FE9C827"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56B07069" w14:textId="77777777" w:rsidR="005C155F" w:rsidRPr="00EB2A73" w:rsidRDefault="005C155F" w:rsidP="00EB2A73">
      <w:pPr>
        <w:pStyle w:val="Heading4"/>
      </w:pPr>
      <w:bookmarkStart w:id="205" w:name="_Toc503973548"/>
      <w:r w:rsidRPr="00EB2A73">
        <w:t>Warning and Recovery Concept</w:t>
      </w:r>
      <w:bookmarkEnd w:id="205"/>
    </w:p>
    <w:p w14:paraId="783AF889" w14:textId="77777777" w:rsidR="005C155F" w:rsidRDefault="005C155F" w:rsidP="005C155F">
      <w:pPr>
        <w:rPr>
          <w:rFonts w:cs="Arial"/>
        </w:rPr>
      </w:pPr>
    </w:p>
    <w:p w14:paraId="095D964F" w14:textId="77777777" w:rsidR="005C155F" w:rsidRDefault="005C155F" w:rsidP="005C155F">
      <w:pPr>
        <w:spacing w:line="480" w:lineRule="auto"/>
        <w:jc w:val="center"/>
        <w:rPr>
          <w:rFonts w:cs="Arial"/>
        </w:rPr>
      </w:pPr>
      <w:r>
        <w:rPr>
          <w:noProof/>
        </w:rPr>
        <w:drawing>
          <wp:inline distT="0" distB="0" distL="0" distR="0" wp14:anchorId="5BEF772D" wp14:editId="0CBBE672">
            <wp:extent cx="3857625" cy="2400300"/>
            <wp:effectExtent l="0" t="0" r="0" b="0"/>
            <wp:docPr id="128" name="Picture 816748062.jpg" descr="816748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816748062.jpg"/>
                    <pic:cNvPicPr/>
                  </pic:nvPicPr>
                  <pic:blipFill>
                    <a:blip r:embed="rId87" cstate="print"/>
                    <a:stretch>
                      <a:fillRect/>
                    </a:stretch>
                  </pic:blipFill>
                  <pic:spPr>
                    <a:xfrm>
                      <a:off x="0" y="0"/>
                      <a:ext cx="3857625" cy="2400300"/>
                    </a:xfrm>
                    <a:prstGeom prst="rect">
                      <a:avLst/>
                    </a:prstGeom>
                  </pic:spPr>
                </pic:pic>
              </a:graphicData>
            </a:graphic>
          </wp:inline>
        </w:drawing>
      </w:r>
    </w:p>
    <w:p w14:paraId="665C15F6" w14:textId="3352EDD3" w:rsidR="005C155F" w:rsidRDefault="005C155F" w:rsidP="005C155F">
      <w:pPr>
        <w:pStyle w:val="Caption"/>
        <w:spacing w:before="0"/>
      </w:pPr>
      <w:bookmarkStart w:id="206" w:name="_Toc74903976"/>
      <w:r>
        <w:t xml:space="preserve">Figure </w:t>
      </w:r>
      <w:r w:rsidR="00EC2A51">
        <w:rPr>
          <w:noProof/>
        </w:rPr>
        <w:fldChar w:fldCharType="begin"/>
      </w:r>
      <w:r w:rsidR="00EC2A51">
        <w:rPr>
          <w:noProof/>
        </w:rPr>
        <w:instrText xml:space="preserve"> SEQ Figure \* ARABIC </w:instrText>
      </w:r>
      <w:r w:rsidR="00EC2A51">
        <w:rPr>
          <w:noProof/>
        </w:rPr>
        <w:fldChar w:fldCharType="separate"/>
      </w:r>
      <w:r w:rsidR="00A13343">
        <w:rPr>
          <w:noProof/>
        </w:rPr>
        <w:t>5</w:t>
      </w:r>
      <w:r w:rsidR="00EC2A51">
        <w:rPr>
          <w:noProof/>
        </w:rPr>
        <w:fldChar w:fldCharType="end"/>
      </w:r>
      <w:r>
        <w:t xml:space="preserve">: </w:t>
      </w:r>
      <w:bookmarkStart w:id="207" w:name="_365b4f4d6ee400e32d981acfb11d8533"/>
      <w:r w:rsidRPr="00D319C2">
        <w:t>W&amp;RC #1 Diagram – Prevent Hazard (Example)</w:t>
      </w:r>
      <w:bookmarkEnd w:id="207"/>
      <w:bookmarkEnd w:id="206"/>
    </w:p>
    <w:p w14:paraId="04394C0A" w14:textId="606756E1" w:rsidR="00DE4D02" w:rsidRDefault="001917E0" w:rsidP="001917E0">
      <w:pPr>
        <w:pStyle w:val="Heading3"/>
      </w:pPr>
      <w:bookmarkStart w:id="208" w:name="_Toc74903954"/>
      <w:r w:rsidRPr="001917E0">
        <w:t xml:space="preserve">Derivation of </w:t>
      </w:r>
      <w:r w:rsidR="00202356">
        <w:t xml:space="preserve">Functional Safety </w:t>
      </w:r>
      <w:r w:rsidRPr="001917E0">
        <w:t>Requirements on Assumptions</w:t>
      </w:r>
      <w:bookmarkEnd w:id="208"/>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209"/>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209"/>
      <w:r w:rsidR="00332A4B" w:rsidRPr="00C12D32">
        <w:rPr>
          <w:rStyle w:val="CommentReference"/>
          <w:rFonts w:ascii="Times New Roman" w:hAnsi="Times New Roman"/>
        </w:rPr>
        <w:commentReference w:id="209"/>
      </w:r>
    </w:p>
    <w:p w14:paraId="21039223" w14:textId="2AED0D11" w:rsidR="00421A80" w:rsidRPr="00C12D32" w:rsidRDefault="00202356" w:rsidP="0038117F">
      <w:pPr>
        <w:pStyle w:val="Heading3"/>
      </w:pPr>
      <w:bookmarkStart w:id="210" w:name="_Toc74903955"/>
      <w:r>
        <w:t xml:space="preserve">ASIL </w:t>
      </w:r>
      <w:r w:rsidR="00871AE3">
        <w:t>Decomposition of</w:t>
      </w:r>
      <w:r w:rsidR="00421A80" w:rsidRPr="00C12D32">
        <w:t xml:space="preserve"> Functional Safety Requirements</w:t>
      </w:r>
      <w:bookmarkEnd w:id="210"/>
    </w:p>
    <w:p w14:paraId="72C45A2C" w14:textId="77777777" w:rsidR="004123AF" w:rsidRDefault="004123AF" w:rsidP="00D56BC1">
      <w:pPr>
        <w:pStyle w:val="NoSpacing"/>
      </w:pPr>
    </w:p>
    <w:p w14:paraId="5A6316ED" w14:textId="434EFB09" w:rsidR="005E1CC8" w:rsidRDefault="005E1CC8" w:rsidP="00D56BC1">
      <w:pPr>
        <w:pStyle w:val="NoSpacing"/>
        <w:rPr>
          <w:color w:val="A6A6A6" w:themeColor="background1" w:themeShade="A6"/>
        </w:rPr>
      </w:pPr>
      <w:commentRangeStart w:id="211"/>
      <w:r>
        <w:rPr>
          <w:color w:val="A6A6A6" w:themeColor="background1" w:themeShade="A6"/>
        </w:rPr>
        <w:t>No Functional Safety Requirements with ASIL Decompositions specified.</w:t>
      </w:r>
      <w:commentRangeEnd w:id="211"/>
      <w:r>
        <w:rPr>
          <w:rStyle w:val="CommentReference"/>
          <w:rFonts w:ascii="Times New Roman" w:eastAsia="Times New Roman" w:hAnsi="Times New Roman" w:cs="Times New Roman"/>
        </w:rPr>
        <w:commentReference w:id="211"/>
      </w:r>
    </w:p>
    <w:p w14:paraId="072A38F5" w14:textId="77777777" w:rsidR="00115B02" w:rsidRPr="00E9446A" w:rsidRDefault="00115B02" w:rsidP="00115B02">
      <w:pPr>
        <w:pStyle w:val="Heading1"/>
        <w:tabs>
          <w:tab w:val="clear" w:pos="432"/>
        </w:tabs>
      </w:pPr>
      <w:bookmarkStart w:id="212" w:name="_Toc74903956"/>
      <w:r w:rsidRPr="00E9446A">
        <w:lastRenderedPageBreak/>
        <w:t>CyberSecurity</w:t>
      </w:r>
      <w:bookmarkEnd w:id="212"/>
    </w:p>
    <w:p w14:paraId="785359CE" w14:textId="77777777" w:rsidR="00115B02" w:rsidRPr="00E9446A" w:rsidRDefault="00115B02" w:rsidP="00115B02">
      <w:pPr>
        <w:pStyle w:val="Heading2"/>
        <w:tabs>
          <w:tab w:val="clear" w:pos="718"/>
        </w:tabs>
        <w:ind w:left="576" w:hanging="576"/>
      </w:pPr>
      <w:bookmarkStart w:id="213" w:name="_Toc74903957"/>
      <w:r w:rsidRPr="00E9446A">
        <w:t>Security Goals</w:t>
      </w:r>
      <w:bookmarkEnd w:id="213"/>
    </w:p>
    <w:p w14:paraId="113CFA7A" w14:textId="2C2A8BD1" w:rsidR="00115B02" w:rsidRDefault="00115B02" w:rsidP="00115B02">
      <w:pPr>
        <w:rPr>
          <w:lang w:eastAsia="ar-SA"/>
        </w:rPr>
      </w:pPr>
    </w:p>
    <w:p w14:paraId="4296BF02" w14:textId="77777777" w:rsidR="00092389" w:rsidRPr="00770737" w:rsidRDefault="00092389" w:rsidP="00115B02">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451"/>
        <w:gridCol w:w="7784"/>
      </w:tblGrid>
      <w:tr w:rsidR="00115B02" w:rsidRPr="0070553F" w14:paraId="4093CD49" w14:textId="77777777" w:rsidTr="0049372E">
        <w:trPr>
          <w:trHeight w:val="521"/>
        </w:trPr>
        <w:tc>
          <w:tcPr>
            <w:tcW w:w="2451" w:type="dxa"/>
            <w:shd w:val="clear" w:color="auto" w:fill="D9D9D9" w:themeFill="background1" w:themeFillShade="D9"/>
          </w:tcPr>
          <w:p w14:paraId="6B61C208" w14:textId="77777777" w:rsidR="00115B02" w:rsidRPr="0070553F" w:rsidRDefault="00115B02" w:rsidP="009F16FE">
            <w:pPr>
              <w:pStyle w:val="Caption"/>
              <w:rPr>
                <w:lang w:val="en-GB"/>
              </w:rPr>
            </w:pPr>
            <w:r w:rsidRPr="0070553F">
              <w:rPr>
                <w:lang w:val="en-GB"/>
              </w:rPr>
              <w:t>ID</w:t>
            </w:r>
          </w:p>
        </w:tc>
        <w:tc>
          <w:tcPr>
            <w:tcW w:w="7784" w:type="dxa"/>
            <w:shd w:val="clear" w:color="auto" w:fill="D9D9D9" w:themeFill="background1" w:themeFillShade="D9"/>
          </w:tcPr>
          <w:p w14:paraId="205D9116" w14:textId="77777777" w:rsidR="00115B02" w:rsidRPr="0070553F" w:rsidRDefault="00115B02" w:rsidP="009F16FE">
            <w:pPr>
              <w:pStyle w:val="Caption"/>
              <w:rPr>
                <w:lang w:val="en-GB"/>
              </w:rPr>
            </w:pPr>
            <w:r w:rsidRPr="0070553F">
              <w:rPr>
                <w:lang w:val="en-GB"/>
              </w:rPr>
              <w:t>Goal</w:t>
            </w:r>
          </w:p>
        </w:tc>
      </w:tr>
    </w:tbl>
    <w:p w14:paraId="6AAD4635" w14:textId="536FADEB" w:rsidR="00115B02" w:rsidRDefault="00115B02" w:rsidP="00115B02">
      <w:pPr>
        <w:pStyle w:val="Caption"/>
      </w:pPr>
      <w:bookmarkStart w:id="214" w:name="_Toc74903994"/>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A13343">
        <w:rPr>
          <w:noProof/>
        </w:rPr>
        <w:t>12</w:t>
      </w:r>
      <w:r w:rsidRPr="0070553F">
        <w:rPr>
          <w:noProof/>
        </w:rPr>
        <w:fldChar w:fldCharType="end"/>
      </w:r>
      <w:r w:rsidRPr="0070553F">
        <w:t xml:space="preserve">: </w:t>
      </w:r>
      <w:r>
        <w:t>Cybersecurity</w:t>
      </w:r>
      <w:r w:rsidRPr="0070553F">
        <w:t xml:space="preserve"> Goals</w:t>
      </w:r>
      <w:bookmarkEnd w:id="214"/>
    </w:p>
    <w:p w14:paraId="146B5711" w14:textId="77777777" w:rsidR="00115B02" w:rsidRDefault="00115B02" w:rsidP="00115B02">
      <w:pPr>
        <w:rPr>
          <w:lang w:eastAsia="ar-SA"/>
        </w:rPr>
      </w:pPr>
    </w:p>
    <w:p w14:paraId="74F7EBA8" w14:textId="77777777" w:rsidR="00115B02" w:rsidRDefault="00115B02" w:rsidP="00115B02">
      <w:pPr>
        <w:pStyle w:val="Heading2"/>
        <w:keepLines/>
        <w:tabs>
          <w:tab w:val="clear" w:pos="718"/>
        </w:tabs>
        <w:overflowPunct/>
        <w:autoSpaceDE/>
        <w:autoSpaceDN/>
        <w:adjustRightInd/>
        <w:spacing w:before="200" w:after="120"/>
        <w:ind w:left="576" w:hanging="576"/>
        <w:textAlignment w:val="auto"/>
        <w:rPr>
          <w:lang w:eastAsia="ar-SA"/>
        </w:rPr>
      </w:pPr>
      <w:bookmarkStart w:id="215" w:name="_Toc74903958"/>
      <w:r>
        <w:rPr>
          <w:lang w:eastAsia="ar-SA"/>
        </w:rPr>
        <w:t>Cybersecurity Requirements</w:t>
      </w:r>
      <w:bookmarkEnd w:id="215"/>
    </w:p>
    <w:p w14:paraId="5890FE4C" w14:textId="77777777" w:rsidR="00115B02" w:rsidRPr="00770737" w:rsidRDefault="00115B02" w:rsidP="00115B02"/>
    <w:p w14:paraId="28FDC30B" w14:textId="417D7FAC" w:rsidR="00115B02" w:rsidRPr="00115B02" w:rsidRDefault="00115B02" w:rsidP="00115B02">
      <w:pPr>
        <w:sectPr w:rsidR="00115B02" w:rsidRPr="00115B02" w:rsidSect="00BF3DF8">
          <w:pgSz w:w="11907" w:h="16840" w:code="9"/>
          <w:pgMar w:top="1440" w:right="862" w:bottom="1440" w:left="862" w:header="567" w:footer="737" w:gutter="0"/>
          <w:cols w:space="720"/>
        </w:sectPr>
      </w:pPr>
    </w:p>
    <w:p w14:paraId="282F9026" w14:textId="0A87F83A" w:rsidR="008E02BA" w:rsidRDefault="008E02BA" w:rsidP="00FB2510">
      <w:pPr>
        <w:pStyle w:val="Heading1"/>
      </w:pPr>
      <w:bookmarkStart w:id="216" w:name="_Toc74903959"/>
      <w:r>
        <w:lastRenderedPageBreak/>
        <w:t>Architecture</w:t>
      </w:r>
      <w:bookmarkEnd w:id="216"/>
    </w:p>
    <w:p w14:paraId="08EA3CD0" w14:textId="3019C636" w:rsidR="00D454CF" w:rsidRDefault="00D454CF" w:rsidP="008E02BA">
      <w:pPr>
        <w:pStyle w:val="Heading2"/>
      </w:pPr>
      <w:bookmarkStart w:id="217" w:name="_Toc74903960"/>
      <w:r w:rsidRPr="007C20FA">
        <w:t xml:space="preserve">Functional </w:t>
      </w:r>
      <w:r w:rsidR="0038117F">
        <w:t>Decomposition</w:t>
      </w:r>
      <w:bookmarkEnd w:id="217"/>
    </w:p>
    <w:p w14:paraId="057F71B7" w14:textId="77777777" w:rsidR="009A277F" w:rsidRDefault="009A277F" w:rsidP="008E02BA"/>
    <w:p w14:paraId="62E9CE08" w14:textId="77777777" w:rsidR="009A277F" w:rsidRDefault="009A277F" w:rsidP="008E02BA"/>
    <w:p w14:paraId="3E91E9A4" w14:textId="77777777" w:rsidR="009A277F" w:rsidRDefault="009A277F" w:rsidP="008E02BA">
      <w:pPr>
        <w:jc w:val="center"/>
      </w:pPr>
      <w:r>
        <w:rPr>
          <w:noProof/>
        </w:rPr>
        <w:lastRenderedPageBreak/>
        <w:drawing>
          <wp:inline distT="0" distB="0" distL="0" distR="0" wp14:anchorId="1F8468E0" wp14:editId="45FBD489">
            <wp:extent cx="8229359" cy="8277285"/>
            <wp:effectExtent l="0" t="0" r="635" b="0"/>
            <wp:docPr id="130" name="Picture 1768776659.jpg" descr="176877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768776659.jpg"/>
                    <pic:cNvPicPr/>
                  </pic:nvPicPr>
                  <pic:blipFill>
                    <a:blip r:embed="rId88" cstate="print"/>
                    <a:stretch>
                      <a:fillRect/>
                    </a:stretch>
                  </pic:blipFill>
                  <pic:spPr>
                    <a:xfrm>
                      <a:off x="0" y="0"/>
                      <a:ext cx="8254844" cy="8302919"/>
                    </a:xfrm>
                    <a:prstGeom prst="rect">
                      <a:avLst/>
                    </a:prstGeom>
                  </pic:spPr>
                </pic:pic>
              </a:graphicData>
            </a:graphic>
          </wp:inline>
        </w:drawing>
      </w:r>
    </w:p>
    <w:p w14:paraId="7EBCFF28" w14:textId="630587D5" w:rsidR="009A277F" w:rsidRDefault="009A277F" w:rsidP="008E02BA">
      <w:pPr>
        <w:pStyle w:val="Caption"/>
      </w:pPr>
      <w:bookmarkStart w:id="218" w:name="_Toc529191295"/>
      <w:bookmarkStart w:id="219" w:name="_Toc74903977"/>
      <w:r w:rsidRPr="00A13A7B">
        <w:t xml:space="preserve">Figure </w:t>
      </w:r>
      <w:r>
        <w:rPr>
          <w:noProof/>
        </w:rPr>
        <w:fldChar w:fldCharType="begin"/>
      </w:r>
      <w:r>
        <w:rPr>
          <w:noProof/>
        </w:rPr>
        <w:instrText xml:space="preserve"> SEQ Figure \* ARABIC </w:instrText>
      </w:r>
      <w:r>
        <w:rPr>
          <w:noProof/>
        </w:rPr>
        <w:fldChar w:fldCharType="separate"/>
      </w:r>
      <w:r w:rsidR="00A13343">
        <w:rPr>
          <w:noProof/>
        </w:rPr>
        <w:t>6</w:t>
      </w:r>
      <w:r>
        <w:rPr>
          <w:noProof/>
        </w:rPr>
        <w:fldChar w:fldCharType="end"/>
      </w:r>
      <w:r w:rsidRPr="00A13A7B">
        <w:t xml:space="preserve">: </w:t>
      </w:r>
      <w:r w:rsidRPr="00574E26">
        <w:rPr>
          <w:rFonts w:cs="Arial"/>
        </w:rPr>
        <w:t>Access recorded videos</w:t>
      </w:r>
      <w:bookmarkEnd w:id="218"/>
      <w:bookmarkEnd w:id="219"/>
    </w:p>
    <w:p w14:paraId="530149F4" w14:textId="77777777" w:rsidR="009A277F" w:rsidRDefault="009A277F" w:rsidP="008E02BA"/>
    <w:p w14:paraId="737EF253" w14:textId="77777777" w:rsidR="009A277F" w:rsidRDefault="009A277F" w:rsidP="008E02BA"/>
    <w:p w14:paraId="68234E70" w14:textId="77777777" w:rsidR="009A277F" w:rsidRDefault="009A277F" w:rsidP="008E02BA">
      <w:pPr>
        <w:jc w:val="center"/>
      </w:pPr>
      <w:r>
        <w:rPr>
          <w:noProof/>
        </w:rPr>
        <w:lastRenderedPageBreak/>
        <w:drawing>
          <wp:inline distT="0" distB="0" distL="0" distR="0" wp14:anchorId="73025FA5" wp14:editId="316593D9">
            <wp:extent cx="12091232" cy="8443222"/>
            <wp:effectExtent l="0" t="0" r="5715" b="0"/>
            <wp:docPr id="132" name="Picture 1161884485.jpg" descr="1161884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161884485.jpg"/>
                    <pic:cNvPicPr/>
                  </pic:nvPicPr>
                  <pic:blipFill>
                    <a:blip r:embed="rId89" cstate="print"/>
                    <a:stretch>
                      <a:fillRect/>
                    </a:stretch>
                  </pic:blipFill>
                  <pic:spPr>
                    <a:xfrm>
                      <a:off x="0" y="0"/>
                      <a:ext cx="12102354" cy="8450988"/>
                    </a:xfrm>
                    <a:prstGeom prst="rect">
                      <a:avLst/>
                    </a:prstGeom>
                  </pic:spPr>
                </pic:pic>
              </a:graphicData>
            </a:graphic>
          </wp:inline>
        </w:drawing>
      </w:r>
    </w:p>
    <w:p w14:paraId="2D851B4B" w14:textId="1EC60648" w:rsidR="009A277F" w:rsidRDefault="009A277F" w:rsidP="008E02BA">
      <w:pPr>
        <w:pStyle w:val="Caption"/>
      </w:pPr>
      <w:bookmarkStart w:id="220" w:name="_Toc74903978"/>
      <w:r w:rsidRPr="00A13A7B">
        <w:t xml:space="preserve">Figure </w:t>
      </w:r>
      <w:r>
        <w:rPr>
          <w:noProof/>
        </w:rPr>
        <w:fldChar w:fldCharType="begin"/>
      </w:r>
      <w:r>
        <w:rPr>
          <w:noProof/>
        </w:rPr>
        <w:instrText xml:space="preserve"> SEQ Figure \* ARABIC </w:instrText>
      </w:r>
      <w:r>
        <w:rPr>
          <w:noProof/>
        </w:rPr>
        <w:fldChar w:fldCharType="separate"/>
      </w:r>
      <w:r w:rsidR="00A13343">
        <w:rPr>
          <w:noProof/>
        </w:rPr>
        <w:t>7</w:t>
      </w:r>
      <w:r>
        <w:rPr>
          <w:noProof/>
        </w:rPr>
        <w:fldChar w:fldCharType="end"/>
      </w:r>
      <w:r w:rsidRPr="00A13A7B">
        <w:t xml:space="preserve">: </w:t>
      </w:r>
      <w:r w:rsidRPr="00574E26">
        <w:rPr>
          <w:rFonts w:cs="Arial"/>
        </w:rPr>
        <w:t>Be notified of intrusion1</w:t>
      </w:r>
      <w:bookmarkEnd w:id="220"/>
    </w:p>
    <w:p w14:paraId="6674E8B5" w14:textId="77777777" w:rsidR="009A277F" w:rsidRDefault="009A277F" w:rsidP="008E02BA"/>
    <w:p w14:paraId="2E104724" w14:textId="77777777" w:rsidR="009A277F" w:rsidRDefault="009A277F" w:rsidP="008E02BA"/>
    <w:p w14:paraId="4185EC52" w14:textId="77777777" w:rsidR="009A277F" w:rsidRDefault="009A277F" w:rsidP="008E02BA">
      <w:pPr>
        <w:jc w:val="center"/>
      </w:pPr>
      <w:r>
        <w:rPr>
          <w:noProof/>
        </w:rPr>
        <w:drawing>
          <wp:inline distT="0" distB="0" distL="0" distR="0" wp14:anchorId="7F9EE365" wp14:editId="0D868FA2">
            <wp:extent cx="8401050" cy="6543675"/>
            <wp:effectExtent l="0" t="0" r="0" b="0"/>
            <wp:docPr id="134" name="Picture 253033845.jpg" descr="253033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253033845.jpg"/>
                    <pic:cNvPicPr/>
                  </pic:nvPicPr>
                  <pic:blipFill>
                    <a:blip r:embed="rId90" cstate="print"/>
                    <a:stretch>
                      <a:fillRect/>
                    </a:stretch>
                  </pic:blipFill>
                  <pic:spPr>
                    <a:xfrm>
                      <a:off x="0" y="0"/>
                      <a:ext cx="8401050" cy="6543675"/>
                    </a:xfrm>
                    <a:prstGeom prst="rect">
                      <a:avLst/>
                    </a:prstGeom>
                  </pic:spPr>
                </pic:pic>
              </a:graphicData>
            </a:graphic>
          </wp:inline>
        </w:drawing>
      </w:r>
    </w:p>
    <w:p w14:paraId="49C7E120" w14:textId="1E3E602A" w:rsidR="009A277F" w:rsidRDefault="009A277F" w:rsidP="008E02BA">
      <w:pPr>
        <w:pStyle w:val="Caption"/>
      </w:pPr>
      <w:bookmarkStart w:id="221" w:name="_Toc74903979"/>
      <w:r w:rsidRPr="00A13A7B">
        <w:t xml:space="preserve">Figure </w:t>
      </w:r>
      <w:r>
        <w:rPr>
          <w:noProof/>
        </w:rPr>
        <w:fldChar w:fldCharType="begin"/>
      </w:r>
      <w:r>
        <w:rPr>
          <w:noProof/>
        </w:rPr>
        <w:instrText xml:space="preserve"> SEQ Figure \* ARABIC </w:instrText>
      </w:r>
      <w:r>
        <w:rPr>
          <w:noProof/>
        </w:rPr>
        <w:fldChar w:fldCharType="separate"/>
      </w:r>
      <w:r w:rsidR="00A13343">
        <w:rPr>
          <w:noProof/>
        </w:rPr>
        <w:t>8</w:t>
      </w:r>
      <w:r>
        <w:rPr>
          <w:noProof/>
        </w:rPr>
        <w:fldChar w:fldCharType="end"/>
      </w:r>
      <w:r w:rsidRPr="00A13A7B">
        <w:t xml:space="preserve">: </w:t>
      </w:r>
      <w:r w:rsidRPr="00574E26">
        <w:rPr>
          <w:rFonts w:cs="Arial"/>
        </w:rPr>
        <w:t>Launch tutorial</w:t>
      </w:r>
      <w:bookmarkEnd w:id="221"/>
    </w:p>
    <w:p w14:paraId="14147294" w14:textId="77777777" w:rsidR="009A277F" w:rsidRDefault="009A277F" w:rsidP="008E02BA"/>
    <w:p w14:paraId="6F7C4518" w14:textId="77777777" w:rsidR="009A277F" w:rsidRDefault="009A277F" w:rsidP="008E02BA"/>
    <w:p w14:paraId="0D73A5CE" w14:textId="77777777" w:rsidR="009A277F" w:rsidRDefault="009A277F" w:rsidP="008E02BA">
      <w:pPr>
        <w:jc w:val="center"/>
      </w:pPr>
      <w:r>
        <w:rPr>
          <w:noProof/>
        </w:rPr>
        <w:lastRenderedPageBreak/>
        <w:drawing>
          <wp:inline distT="0" distB="0" distL="0" distR="0" wp14:anchorId="7E40E9BA" wp14:editId="462BB0A1">
            <wp:extent cx="9546745" cy="8371513"/>
            <wp:effectExtent l="0" t="0" r="0" b="0"/>
            <wp:docPr id="136" name="Picture 1730240577.jpg" descr="1730240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730240577.jpg"/>
                    <pic:cNvPicPr/>
                  </pic:nvPicPr>
                  <pic:blipFill>
                    <a:blip r:embed="rId91" cstate="print"/>
                    <a:stretch>
                      <a:fillRect/>
                    </a:stretch>
                  </pic:blipFill>
                  <pic:spPr>
                    <a:xfrm>
                      <a:off x="0" y="0"/>
                      <a:ext cx="9556980" cy="8380488"/>
                    </a:xfrm>
                    <a:prstGeom prst="rect">
                      <a:avLst/>
                    </a:prstGeom>
                  </pic:spPr>
                </pic:pic>
              </a:graphicData>
            </a:graphic>
          </wp:inline>
        </w:drawing>
      </w:r>
    </w:p>
    <w:p w14:paraId="28AC7B85" w14:textId="0CDEC98D" w:rsidR="009A277F" w:rsidRDefault="009A277F" w:rsidP="008E02BA">
      <w:pPr>
        <w:pStyle w:val="Caption"/>
      </w:pPr>
      <w:bookmarkStart w:id="222" w:name="_Toc74903980"/>
      <w:r w:rsidRPr="00A13A7B">
        <w:t xml:space="preserve">Figure </w:t>
      </w:r>
      <w:r>
        <w:rPr>
          <w:noProof/>
        </w:rPr>
        <w:fldChar w:fldCharType="begin"/>
      </w:r>
      <w:r>
        <w:rPr>
          <w:noProof/>
        </w:rPr>
        <w:instrText xml:space="preserve"> SEQ Figure \* ARABIC </w:instrText>
      </w:r>
      <w:r>
        <w:rPr>
          <w:noProof/>
        </w:rPr>
        <w:fldChar w:fldCharType="separate"/>
      </w:r>
      <w:r w:rsidR="00A13343">
        <w:rPr>
          <w:noProof/>
        </w:rPr>
        <w:t>9</w:t>
      </w:r>
      <w:r>
        <w:rPr>
          <w:noProof/>
        </w:rPr>
        <w:fldChar w:fldCharType="end"/>
      </w:r>
      <w:r w:rsidRPr="00A13A7B">
        <w:t xml:space="preserve">: </w:t>
      </w:r>
      <w:r w:rsidRPr="00574E26">
        <w:rPr>
          <w:rFonts w:cs="Arial"/>
        </w:rPr>
        <w:t>Modify sentinel settings</w:t>
      </w:r>
      <w:bookmarkEnd w:id="222"/>
    </w:p>
    <w:p w14:paraId="7C0B732E" w14:textId="77777777" w:rsidR="009A277F" w:rsidRDefault="009A277F" w:rsidP="008E02BA"/>
    <w:p w14:paraId="5E4EB20E" w14:textId="77777777" w:rsidR="009A277F" w:rsidRDefault="009A277F" w:rsidP="008E02BA"/>
    <w:p w14:paraId="0C11B727" w14:textId="77777777" w:rsidR="009A277F" w:rsidRDefault="009A277F" w:rsidP="008E02BA">
      <w:pPr>
        <w:jc w:val="center"/>
      </w:pPr>
      <w:r>
        <w:rPr>
          <w:noProof/>
        </w:rPr>
        <w:lastRenderedPageBreak/>
        <w:drawing>
          <wp:inline distT="0" distB="0" distL="0" distR="0" wp14:anchorId="6E7E0D39" wp14:editId="672564C9">
            <wp:extent cx="12718832" cy="8160588"/>
            <wp:effectExtent l="0" t="0" r="6985" b="0"/>
            <wp:docPr id="138" name="Picture -1337250228.jpg" descr="-13372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337250228.jpg"/>
                    <pic:cNvPicPr/>
                  </pic:nvPicPr>
                  <pic:blipFill>
                    <a:blip r:embed="rId92" cstate="print"/>
                    <a:stretch>
                      <a:fillRect/>
                    </a:stretch>
                  </pic:blipFill>
                  <pic:spPr>
                    <a:xfrm>
                      <a:off x="0" y="0"/>
                      <a:ext cx="12726407" cy="8165448"/>
                    </a:xfrm>
                    <a:prstGeom prst="rect">
                      <a:avLst/>
                    </a:prstGeom>
                  </pic:spPr>
                </pic:pic>
              </a:graphicData>
            </a:graphic>
          </wp:inline>
        </w:drawing>
      </w:r>
    </w:p>
    <w:p w14:paraId="1EAC1482" w14:textId="41750323" w:rsidR="009A277F" w:rsidRDefault="009A277F" w:rsidP="008E02BA">
      <w:pPr>
        <w:pStyle w:val="Caption"/>
      </w:pPr>
      <w:bookmarkStart w:id="223" w:name="_Toc74903981"/>
      <w:r w:rsidRPr="00A13A7B">
        <w:t xml:space="preserve">Figure </w:t>
      </w:r>
      <w:r>
        <w:rPr>
          <w:noProof/>
        </w:rPr>
        <w:fldChar w:fldCharType="begin"/>
      </w:r>
      <w:r>
        <w:rPr>
          <w:noProof/>
        </w:rPr>
        <w:instrText xml:space="preserve"> SEQ Figure \* ARABIC </w:instrText>
      </w:r>
      <w:r>
        <w:rPr>
          <w:noProof/>
        </w:rPr>
        <w:fldChar w:fldCharType="separate"/>
      </w:r>
      <w:r w:rsidR="00A13343">
        <w:rPr>
          <w:noProof/>
        </w:rPr>
        <w:t>10</w:t>
      </w:r>
      <w:r>
        <w:rPr>
          <w:noProof/>
        </w:rPr>
        <w:fldChar w:fldCharType="end"/>
      </w:r>
      <w:r w:rsidRPr="00A13A7B">
        <w:t xml:space="preserve">: </w:t>
      </w:r>
      <w:r w:rsidRPr="00574E26">
        <w:rPr>
          <w:rFonts w:cs="Arial"/>
        </w:rPr>
        <w:t>Perform utility operations</w:t>
      </w:r>
      <w:bookmarkEnd w:id="223"/>
    </w:p>
    <w:p w14:paraId="185865C2" w14:textId="77777777" w:rsidR="00647B92" w:rsidRDefault="00647B92">
      <w:pPr>
        <w:overflowPunct/>
        <w:autoSpaceDE/>
        <w:autoSpaceDN/>
        <w:adjustRightInd/>
        <w:textAlignment w:val="auto"/>
        <w:rPr>
          <w:rFonts w:cs="Arial"/>
          <w:b/>
          <w:kern w:val="32"/>
          <w:sz w:val="24"/>
          <w:szCs w:val="26"/>
        </w:rPr>
      </w:pPr>
      <w:r>
        <w:br w:type="page"/>
      </w:r>
    </w:p>
    <w:p w14:paraId="689414CD" w14:textId="77777777" w:rsidR="00647B92" w:rsidRDefault="00647B92" w:rsidP="00791140">
      <w:pPr>
        <w:pStyle w:val="Heading3"/>
        <w:sectPr w:rsidR="00647B92" w:rsidSect="00647B92">
          <w:pgSz w:w="23811" w:h="16838" w:orient="landscape" w:code="8"/>
          <w:pgMar w:top="862" w:right="1440" w:bottom="862" w:left="1440" w:header="567" w:footer="737" w:gutter="0"/>
          <w:cols w:space="720"/>
          <w:docGrid w:linePitch="272"/>
        </w:sectPr>
      </w:pPr>
    </w:p>
    <w:p w14:paraId="397EC25A" w14:textId="07D3FCF4" w:rsidR="00717914" w:rsidRPr="007C20FA" w:rsidRDefault="00717914" w:rsidP="00791140">
      <w:pPr>
        <w:pStyle w:val="Heading3"/>
      </w:pPr>
      <w:bookmarkStart w:id="224" w:name="_Toc74903961"/>
      <w:r w:rsidRPr="007C20FA">
        <w:lastRenderedPageBreak/>
        <w:t>Functions</w:t>
      </w:r>
      <w:bookmarkEnd w:id="224"/>
    </w:p>
    <w:p w14:paraId="5816ECEB"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36B3F2E4" w14:textId="77777777" w:rsidTr="00A654A1">
        <w:trPr>
          <w:tblHeader/>
          <w:jc w:val="center"/>
        </w:trPr>
        <w:tc>
          <w:tcPr>
            <w:tcW w:w="2257" w:type="dxa"/>
            <w:shd w:val="pct20" w:color="auto" w:fill="FFFFFF"/>
            <w:vAlign w:val="center"/>
          </w:tcPr>
          <w:p w14:paraId="028BDE4C"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4ADBC4CD" w14:textId="77777777" w:rsidR="009A277F" w:rsidRPr="007C20FA" w:rsidRDefault="009A277F" w:rsidP="00A8009D">
            <w:pPr>
              <w:pStyle w:val="Caption"/>
            </w:pPr>
            <w:r w:rsidRPr="007C20FA">
              <w:t>Description</w:t>
            </w:r>
          </w:p>
        </w:tc>
        <w:tc>
          <w:tcPr>
            <w:tcW w:w="2520" w:type="dxa"/>
            <w:shd w:val="pct20" w:color="auto" w:fill="FFFFFF"/>
            <w:vAlign w:val="center"/>
          </w:tcPr>
          <w:p w14:paraId="6C19D958" w14:textId="77777777" w:rsidR="009A277F" w:rsidRPr="007C20FA" w:rsidRDefault="009A277F" w:rsidP="00A8009D">
            <w:pPr>
              <w:pStyle w:val="Caption"/>
            </w:pPr>
            <w:r w:rsidRPr="007C20FA">
              <w:t>Comments</w:t>
            </w:r>
          </w:p>
        </w:tc>
      </w:tr>
      <w:tr w:rsidR="009A277F" w:rsidRPr="00BB0EAC" w14:paraId="6CD073F5" w14:textId="77777777" w:rsidTr="00A654A1">
        <w:trPr>
          <w:jc w:val="center"/>
        </w:trPr>
        <w:tc>
          <w:tcPr>
            <w:tcW w:w="2257" w:type="dxa"/>
          </w:tcPr>
          <w:p w14:paraId="001666C4" w14:textId="1EDEAB55" w:rsidR="009A277F" w:rsidRDefault="009A277F" w:rsidP="00A8009D">
            <w:r>
              <w:rPr>
                <w:i/>
              </w:rPr>
              <w:t>(activity</w:t>
            </w:r>
            <w:r w:rsidRPr="005E78E8">
              <w:rPr>
                <w:i/>
              </w:rPr>
              <w:t>)</w:t>
            </w:r>
            <w:r w:rsidRPr="00C15D3D">
              <w:t xml:space="preserve"> </w:t>
            </w:r>
            <w:bookmarkStart w:id="225" w:name="_30298bbd5ee28c619494520e94ee18bf"/>
            <w:r w:rsidR="004D0E28">
              <w:t>Play video in cloud</w:t>
            </w:r>
            <w:bookmarkEnd w:id="225"/>
          </w:p>
        </w:tc>
        <w:tc>
          <w:tcPr>
            <w:tcW w:w="5490" w:type="dxa"/>
          </w:tcPr>
          <w:p w14:paraId="6B1C2ED0" w14:textId="77777777" w:rsidR="009A277F" w:rsidRDefault="009A277F" w:rsidP="00A8009D">
            <w:pPr>
              <w:pStyle w:val="BodyText"/>
              <w:rPr>
                <w:lang w:val="en-US"/>
              </w:rPr>
            </w:pPr>
            <w:r>
              <w:rPr>
                <w:i/>
                <w:lang w:val="en-US"/>
              </w:rPr>
              <w:t>(activity</w:t>
            </w:r>
            <w:r w:rsidRPr="005E78E8">
              <w:rPr>
                <w:i/>
                <w:lang w:val="en-US"/>
              </w:rPr>
              <w:t>)</w:t>
            </w:r>
            <w:r>
              <w:rPr>
                <w:lang w:val="en-US"/>
              </w:rPr>
              <w:t xml:space="preserve"> Allow the user to play videos stored on the cloud</w:t>
            </w:r>
          </w:p>
        </w:tc>
        <w:tc>
          <w:tcPr>
            <w:tcW w:w="2520" w:type="dxa"/>
          </w:tcPr>
          <w:p w14:paraId="4A9B81B0" w14:textId="77777777" w:rsidR="006C4613" w:rsidRDefault="006C4613"/>
        </w:tc>
      </w:tr>
      <w:tr w:rsidR="009A277F" w:rsidRPr="00BB0EAC" w14:paraId="528BA173" w14:textId="77777777" w:rsidTr="00A654A1">
        <w:trPr>
          <w:jc w:val="center"/>
        </w:trPr>
        <w:tc>
          <w:tcPr>
            <w:tcW w:w="2257" w:type="dxa"/>
          </w:tcPr>
          <w:p w14:paraId="4ACB1B32" w14:textId="77777777" w:rsidR="009A277F" w:rsidRDefault="009A277F" w:rsidP="00A8009D">
            <w:r>
              <w:rPr>
                <w:i/>
              </w:rPr>
              <w:t>(activity</w:t>
            </w:r>
            <w:r w:rsidRPr="005E78E8">
              <w:rPr>
                <w:i/>
              </w:rPr>
              <w:t>)</w:t>
            </w:r>
            <w:r w:rsidRPr="00C15D3D">
              <w:t xml:space="preserve"> </w:t>
            </w:r>
            <w:bookmarkStart w:id="226" w:name="_7de504c2d39e78a4ac97eea634ab7603"/>
            <w:r w:rsidR="004D0E28">
              <w:t>Pause video in USB</w:t>
            </w:r>
            <w:bookmarkEnd w:id="226"/>
          </w:p>
        </w:tc>
        <w:tc>
          <w:tcPr>
            <w:tcW w:w="5490" w:type="dxa"/>
          </w:tcPr>
          <w:p w14:paraId="6CDF3A55" w14:textId="77777777" w:rsidR="009A277F" w:rsidRDefault="009A277F" w:rsidP="00A8009D">
            <w:pPr>
              <w:pStyle w:val="BodyText"/>
              <w:rPr>
                <w:lang w:val="en-US"/>
              </w:rPr>
            </w:pPr>
            <w:r>
              <w:rPr>
                <w:i/>
                <w:lang w:val="en-US"/>
              </w:rPr>
              <w:t>(activity</w:t>
            </w:r>
            <w:r w:rsidRPr="005E78E8">
              <w:rPr>
                <w:i/>
                <w:lang w:val="en-US"/>
              </w:rPr>
              <w:t>)</w:t>
            </w:r>
            <w:r>
              <w:rPr>
                <w:lang w:val="en-US"/>
              </w:rPr>
              <w:t xml:space="preserve"> pause video playback for data stored on the jump drive</w:t>
            </w:r>
          </w:p>
        </w:tc>
        <w:tc>
          <w:tcPr>
            <w:tcW w:w="2520" w:type="dxa"/>
          </w:tcPr>
          <w:p w14:paraId="4ACDC1AB" w14:textId="77777777" w:rsidR="006C4613" w:rsidRDefault="006C4613"/>
        </w:tc>
      </w:tr>
      <w:tr w:rsidR="009A277F" w:rsidRPr="00BB0EAC" w14:paraId="37BD4F32" w14:textId="77777777" w:rsidTr="00A654A1">
        <w:trPr>
          <w:jc w:val="center"/>
        </w:trPr>
        <w:tc>
          <w:tcPr>
            <w:tcW w:w="2257" w:type="dxa"/>
          </w:tcPr>
          <w:p w14:paraId="51BD9AEF" w14:textId="77777777" w:rsidR="009A277F" w:rsidRDefault="009A277F" w:rsidP="00A8009D">
            <w:r>
              <w:rPr>
                <w:i/>
              </w:rPr>
              <w:t>(activity</w:t>
            </w:r>
            <w:r w:rsidRPr="005E78E8">
              <w:rPr>
                <w:i/>
              </w:rPr>
              <w:t>)</w:t>
            </w:r>
            <w:r w:rsidRPr="00C15D3D">
              <w:t xml:space="preserve"> </w:t>
            </w:r>
            <w:bookmarkStart w:id="227" w:name="_1ab9bfa0d3d9cee5d51ce39de099b13b"/>
            <w:r w:rsidR="004D0E28">
              <w:t>Filter videos in cloud-time based</w:t>
            </w:r>
            <w:bookmarkEnd w:id="227"/>
          </w:p>
        </w:tc>
        <w:tc>
          <w:tcPr>
            <w:tcW w:w="5490" w:type="dxa"/>
          </w:tcPr>
          <w:p w14:paraId="71ED9AB6" w14:textId="77777777" w:rsidR="009A277F" w:rsidRDefault="009A277F" w:rsidP="00A8009D">
            <w:pPr>
              <w:pStyle w:val="BodyText"/>
              <w:rPr>
                <w:lang w:val="en-US"/>
              </w:rPr>
            </w:pPr>
            <w:r>
              <w:rPr>
                <w:i/>
                <w:lang w:val="en-US"/>
              </w:rPr>
              <w:t>(activity</w:t>
            </w:r>
            <w:r w:rsidRPr="005E78E8">
              <w:rPr>
                <w:i/>
                <w:lang w:val="en-US"/>
              </w:rPr>
              <w:t>)</w:t>
            </w:r>
            <w:r>
              <w:rPr>
                <w:lang w:val="en-US"/>
              </w:rPr>
              <w:t xml:space="preserve"> Allow the user to filter videos stored on the cloud by the time of recording</w:t>
            </w:r>
          </w:p>
        </w:tc>
        <w:tc>
          <w:tcPr>
            <w:tcW w:w="2520" w:type="dxa"/>
          </w:tcPr>
          <w:p w14:paraId="43553ACB" w14:textId="77777777" w:rsidR="006C4613" w:rsidRDefault="006C4613"/>
        </w:tc>
      </w:tr>
      <w:tr w:rsidR="009A277F" w:rsidRPr="00BB0EAC" w14:paraId="378AD0C7" w14:textId="77777777" w:rsidTr="00A654A1">
        <w:trPr>
          <w:jc w:val="center"/>
        </w:trPr>
        <w:tc>
          <w:tcPr>
            <w:tcW w:w="2257" w:type="dxa"/>
          </w:tcPr>
          <w:p w14:paraId="7493F5A5" w14:textId="77777777" w:rsidR="009A277F" w:rsidRDefault="009A277F" w:rsidP="00A8009D">
            <w:r>
              <w:rPr>
                <w:i/>
              </w:rPr>
              <w:t>(activity</w:t>
            </w:r>
            <w:r w:rsidRPr="005E78E8">
              <w:rPr>
                <w:i/>
              </w:rPr>
              <w:t>)</w:t>
            </w:r>
            <w:r w:rsidRPr="00C15D3D">
              <w:t xml:space="preserve"> </w:t>
            </w:r>
            <w:bookmarkStart w:id="228" w:name="_0c6ca26846a0bd99a5ce7eee58f1f2a3"/>
            <w:r w:rsidR="004D0E28">
              <w:t>Stop video in cloud</w:t>
            </w:r>
            <w:bookmarkEnd w:id="228"/>
          </w:p>
        </w:tc>
        <w:tc>
          <w:tcPr>
            <w:tcW w:w="5490" w:type="dxa"/>
          </w:tcPr>
          <w:p w14:paraId="6B43BBE4" w14:textId="77777777" w:rsidR="009A277F" w:rsidRDefault="009A277F" w:rsidP="00A8009D">
            <w:pPr>
              <w:pStyle w:val="BodyText"/>
              <w:rPr>
                <w:lang w:val="en-US"/>
              </w:rPr>
            </w:pPr>
            <w:r>
              <w:rPr>
                <w:i/>
                <w:lang w:val="en-US"/>
              </w:rPr>
              <w:t>(activity</w:t>
            </w:r>
            <w:r w:rsidRPr="005E78E8">
              <w:rPr>
                <w:i/>
                <w:lang w:val="en-US"/>
              </w:rPr>
              <w:t>)</w:t>
            </w:r>
            <w:r>
              <w:rPr>
                <w:lang w:val="en-US"/>
              </w:rPr>
              <w:t xml:space="preserve"> Allow the user to stop playing videos stored in the cloud</w:t>
            </w:r>
          </w:p>
        </w:tc>
        <w:tc>
          <w:tcPr>
            <w:tcW w:w="2520" w:type="dxa"/>
          </w:tcPr>
          <w:p w14:paraId="208C0AE6" w14:textId="77777777" w:rsidR="006C4613" w:rsidRDefault="006C4613"/>
        </w:tc>
      </w:tr>
      <w:tr w:rsidR="009A277F" w:rsidRPr="00BB0EAC" w14:paraId="018DFAAF" w14:textId="77777777" w:rsidTr="00A654A1">
        <w:trPr>
          <w:jc w:val="center"/>
        </w:trPr>
        <w:tc>
          <w:tcPr>
            <w:tcW w:w="2257" w:type="dxa"/>
          </w:tcPr>
          <w:p w14:paraId="6378371C" w14:textId="77777777" w:rsidR="009A277F" w:rsidRDefault="009A277F" w:rsidP="00A8009D">
            <w:r>
              <w:rPr>
                <w:i/>
              </w:rPr>
              <w:t>(activity</w:t>
            </w:r>
            <w:r w:rsidRPr="005E78E8">
              <w:rPr>
                <w:i/>
              </w:rPr>
              <w:t>)</w:t>
            </w:r>
            <w:r w:rsidRPr="00C15D3D">
              <w:t xml:space="preserve"> </w:t>
            </w:r>
            <w:bookmarkStart w:id="229" w:name="_4dcad614726a8cec59b8e2b13d763fe3"/>
            <w:r w:rsidR="004D0E28">
              <w:t>Play video in USB</w:t>
            </w:r>
            <w:bookmarkEnd w:id="229"/>
          </w:p>
        </w:tc>
        <w:tc>
          <w:tcPr>
            <w:tcW w:w="5490" w:type="dxa"/>
          </w:tcPr>
          <w:p w14:paraId="15E71EB1" w14:textId="77777777" w:rsidR="009A277F" w:rsidRDefault="009A277F" w:rsidP="00A8009D">
            <w:pPr>
              <w:pStyle w:val="BodyText"/>
              <w:rPr>
                <w:lang w:val="en-US"/>
              </w:rPr>
            </w:pPr>
            <w:r>
              <w:rPr>
                <w:i/>
                <w:lang w:val="en-US"/>
              </w:rPr>
              <w:t>(activity</w:t>
            </w:r>
            <w:r w:rsidRPr="005E78E8">
              <w:rPr>
                <w:i/>
                <w:lang w:val="en-US"/>
              </w:rPr>
              <w:t>)</w:t>
            </w:r>
            <w:r>
              <w:rPr>
                <w:lang w:val="en-US"/>
              </w:rPr>
              <w:t xml:space="preserve"> Play back videos recorded onto the jump drive attached to the USB hub/SYNC</w:t>
            </w:r>
          </w:p>
        </w:tc>
        <w:tc>
          <w:tcPr>
            <w:tcW w:w="2520" w:type="dxa"/>
          </w:tcPr>
          <w:p w14:paraId="5E9126E5" w14:textId="77777777" w:rsidR="006C4613" w:rsidRDefault="006C4613"/>
        </w:tc>
      </w:tr>
      <w:tr w:rsidR="009A277F" w:rsidRPr="00BB0EAC" w14:paraId="7CF9248F" w14:textId="77777777" w:rsidTr="00A654A1">
        <w:trPr>
          <w:jc w:val="center"/>
        </w:trPr>
        <w:tc>
          <w:tcPr>
            <w:tcW w:w="2257" w:type="dxa"/>
          </w:tcPr>
          <w:p w14:paraId="3ED6B6BC" w14:textId="77777777" w:rsidR="009A277F" w:rsidRDefault="009A277F" w:rsidP="00A8009D">
            <w:r>
              <w:rPr>
                <w:i/>
              </w:rPr>
              <w:t>(activity</w:t>
            </w:r>
            <w:r w:rsidRPr="005E78E8">
              <w:rPr>
                <w:i/>
              </w:rPr>
              <w:t>)</w:t>
            </w:r>
            <w:r w:rsidRPr="00C15D3D">
              <w:t xml:space="preserve"> </w:t>
            </w:r>
            <w:bookmarkStart w:id="230" w:name="_71405daad9c234d8fac3961d461dbdc4"/>
            <w:r w:rsidR="004D0E28">
              <w:t>Access videos in cloud</w:t>
            </w:r>
            <w:bookmarkEnd w:id="230"/>
          </w:p>
        </w:tc>
        <w:tc>
          <w:tcPr>
            <w:tcW w:w="5490" w:type="dxa"/>
          </w:tcPr>
          <w:p w14:paraId="4E2D15C0" w14:textId="77777777" w:rsidR="009A277F" w:rsidRDefault="009A277F" w:rsidP="00A8009D">
            <w:pPr>
              <w:pStyle w:val="BodyText"/>
              <w:rPr>
                <w:lang w:val="en-US"/>
              </w:rPr>
            </w:pPr>
            <w:r>
              <w:rPr>
                <w:i/>
                <w:lang w:val="en-US"/>
              </w:rPr>
              <w:t>(activity</w:t>
            </w:r>
            <w:r w:rsidRPr="005E78E8">
              <w:rPr>
                <w:i/>
                <w:lang w:val="en-US"/>
              </w:rPr>
              <w:t>)</w:t>
            </w:r>
            <w:r>
              <w:rPr>
                <w:lang w:val="en-US"/>
              </w:rPr>
              <w:t xml:space="preserve"> Play back videos recorded onto the jump drive attached to the USB hub/SYNC</w:t>
            </w:r>
          </w:p>
        </w:tc>
        <w:tc>
          <w:tcPr>
            <w:tcW w:w="2520" w:type="dxa"/>
          </w:tcPr>
          <w:p w14:paraId="32A848AF" w14:textId="77777777" w:rsidR="006C4613" w:rsidRDefault="006C4613"/>
        </w:tc>
      </w:tr>
      <w:tr w:rsidR="009A277F" w:rsidRPr="00BB0EAC" w14:paraId="099E2888" w14:textId="77777777" w:rsidTr="00A654A1">
        <w:trPr>
          <w:jc w:val="center"/>
        </w:trPr>
        <w:tc>
          <w:tcPr>
            <w:tcW w:w="2257" w:type="dxa"/>
          </w:tcPr>
          <w:p w14:paraId="7CFC6A9F" w14:textId="77777777" w:rsidR="009A277F" w:rsidRDefault="009A277F" w:rsidP="00A8009D">
            <w:r>
              <w:rPr>
                <w:i/>
              </w:rPr>
              <w:t>(activity</w:t>
            </w:r>
            <w:r w:rsidRPr="005E78E8">
              <w:rPr>
                <w:i/>
              </w:rPr>
              <w:t>)</w:t>
            </w:r>
            <w:r w:rsidRPr="00C15D3D">
              <w:t xml:space="preserve"> </w:t>
            </w:r>
            <w:bookmarkStart w:id="231" w:name="_518753a809c5b508cfa38c37efa21463"/>
            <w:r w:rsidR="004D0E28">
              <w:t>Filter locally stored videos-time based</w:t>
            </w:r>
            <w:bookmarkEnd w:id="231"/>
          </w:p>
        </w:tc>
        <w:tc>
          <w:tcPr>
            <w:tcW w:w="5490" w:type="dxa"/>
          </w:tcPr>
          <w:p w14:paraId="7A934C85" w14:textId="77777777" w:rsidR="009A277F" w:rsidRDefault="009A277F" w:rsidP="00A8009D">
            <w:pPr>
              <w:pStyle w:val="BodyText"/>
              <w:rPr>
                <w:lang w:val="en-US"/>
              </w:rPr>
            </w:pPr>
            <w:r>
              <w:rPr>
                <w:i/>
                <w:lang w:val="en-US"/>
              </w:rPr>
              <w:t>(activity</w:t>
            </w:r>
            <w:r w:rsidRPr="005E78E8">
              <w:rPr>
                <w:i/>
                <w:lang w:val="en-US"/>
              </w:rPr>
              <w:t>)</w:t>
            </w:r>
            <w:r>
              <w:rPr>
                <w:lang w:val="en-US"/>
              </w:rPr>
              <w:t xml:space="preserve"> Allow the user to select a locally stored video based on the time/date of the recording</w:t>
            </w:r>
          </w:p>
        </w:tc>
        <w:tc>
          <w:tcPr>
            <w:tcW w:w="2520" w:type="dxa"/>
          </w:tcPr>
          <w:p w14:paraId="7FEB86C5" w14:textId="77777777" w:rsidR="006C4613" w:rsidRDefault="006C4613"/>
        </w:tc>
      </w:tr>
      <w:tr w:rsidR="009A277F" w:rsidRPr="00BB0EAC" w14:paraId="157EF463" w14:textId="77777777" w:rsidTr="00A654A1">
        <w:trPr>
          <w:jc w:val="center"/>
        </w:trPr>
        <w:tc>
          <w:tcPr>
            <w:tcW w:w="2257" w:type="dxa"/>
          </w:tcPr>
          <w:p w14:paraId="1385B1B7" w14:textId="77777777" w:rsidR="009A277F" w:rsidRDefault="009A277F" w:rsidP="00A8009D">
            <w:r>
              <w:rPr>
                <w:i/>
              </w:rPr>
              <w:t>(activity</w:t>
            </w:r>
            <w:r w:rsidRPr="005E78E8">
              <w:rPr>
                <w:i/>
              </w:rPr>
              <w:t>)</w:t>
            </w:r>
            <w:r w:rsidRPr="00C15D3D">
              <w:t xml:space="preserve"> </w:t>
            </w:r>
            <w:bookmarkStart w:id="232" w:name="_9d85aa637eb15f7ecf84c165ee6d503c"/>
            <w:r w:rsidR="004D0E28">
              <w:t>Delete video in cloud</w:t>
            </w:r>
            <w:bookmarkEnd w:id="232"/>
          </w:p>
        </w:tc>
        <w:tc>
          <w:tcPr>
            <w:tcW w:w="5490" w:type="dxa"/>
          </w:tcPr>
          <w:p w14:paraId="0AFF77D3" w14:textId="77777777" w:rsidR="009A277F" w:rsidRDefault="009A277F" w:rsidP="00A8009D">
            <w:pPr>
              <w:pStyle w:val="BodyText"/>
              <w:rPr>
                <w:lang w:val="en-US"/>
              </w:rPr>
            </w:pPr>
            <w:r>
              <w:rPr>
                <w:i/>
                <w:lang w:val="en-US"/>
              </w:rPr>
              <w:t>(activity</w:t>
            </w:r>
            <w:r w:rsidRPr="005E78E8">
              <w:rPr>
                <w:i/>
                <w:lang w:val="en-US"/>
              </w:rPr>
              <w:t>)</w:t>
            </w:r>
            <w:r>
              <w:rPr>
                <w:lang w:val="en-US"/>
              </w:rPr>
              <w:t xml:space="preserve"> Allow the user to delete videos stored on the cloud</w:t>
            </w:r>
          </w:p>
        </w:tc>
        <w:tc>
          <w:tcPr>
            <w:tcW w:w="2520" w:type="dxa"/>
          </w:tcPr>
          <w:p w14:paraId="05A491ED" w14:textId="77777777" w:rsidR="006C4613" w:rsidRDefault="006C4613"/>
        </w:tc>
      </w:tr>
      <w:tr w:rsidR="009A277F" w:rsidRPr="00BB0EAC" w14:paraId="55559291" w14:textId="77777777" w:rsidTr="00A654A1">
        <w:trPr>
          <w:jc w:val="center"/>
        </w:trPr>
        <w:tc>
          <w:tcPr>
            <w:tcW w:w="2257" w:type="dxa"/>
          </w:tcPr>
          <w:p w14:paraId="427231C9" w14:textId="77777777" w:rsidR="009A277F" w:rsidRDefault="009A277F" w:rsidP="00A8009D">
            <w:r>
              <w:rPr>
                <w:i/>
              </w:rPr>
              <w:t>(activity</w:t>
            </w:r>
            <w:r w:rsidRPr="005E78E8">
              <w:rPr>
                <w:i/>
              </w:rPr>
              <w:t>)</w:t>
            </w:r>
            <w:r w:rsidRPr="00C15D3D">
              <w:t xml:space="preserve"> </w:t>
            </w:r>
            <w:bookmarkStart w:id="233" w:name="_6d67b786ced8d2479dafbf64098edeb8"/>
            <w:r w:rsidR="004D0E28">
              <w:t>Pause video in cloud</w:t>
            </w:r>
            <w:bookmarkEnd w:id="233"/>
          </w:p>
        </w:tc>
        <w:tc>
          <w:tcPr>
            <w:tcW w:w="5490" w:type="dxa"/>
          </w:tcPr>
          <w:p w14:paraId="31ECD239" w14:textId="77777777" w:rsidR="009A277F" w:rsidRDefault="009A277F" w:rsidP="00A8009D">
            <w:pPr>
              <w:pStyle w:val="BodyText"/>
              <w:rPr>
                <w:lang w:val="en-US"/>
              </w:rPr>
            </w:pPr>
            <w:r>
              <w:rPr>
                <w:i/>
                <w:lang w:val="en-US"/>
              </w:rPr>
              <w:t>(activity</w:t>
            </w:r>
            <w:r w:rsidRPr="005E78E8">
              <w:rPr>
                <w:i/>
                <w:lang w:val="en-US"/>
              </w:rPr>
              <w:t>)</w:t>
            </w:r>
            <w:r>
              <w:rPr>
                <w:lang w:val="en-US"/>
              </w:rPr>
              <w:t xml:space="preserve"> Allow the user to pause video playback for videos stored on the cloud</w:t>
            </w:r>
          </w:p>
        </w:tc>
        <w:tc>
          <w:tcPr>
            <w:tcW w:w="2520" w:type="dxa"/>
          </w:tcPr>
          <w:p w14:paraId="6549A541" w14:textId="77777777" w:rsidR="006C4613" w:rsidRDefault="006C4613"/>
        </w:tc>
      </w:tr>
      <w:tr w:rsidR="009A277F" w:rsidRPr="00BB0EAC" w14:paraId="5C60F437" w14:textId="77777777" w:rsidTr="00A654A1">
        <w:trPr>
          <w:jc w:val="center"/>
        </w:trPr>
        <w:tc>
          <w:tcPr>
            <w:tcW w:w="2257" w:type="dxa"/>
          </w:tcPr>
          <w:p w14:paraId="4EE4AA5A" w14:textId="77777777" w:rsidR="009A277F" w:rsidRDefault="009A277F" w:rsidP="00A8009D">
            <w:r>
              <w:rPr>
                <w:i/>
              </w:rPr>
              <w:t>(activity</w:t>
            </w:r>
            <w:r w:rsidRPr="005E78E8">
              <w:rPr>
                <w:i/>
              </w:rPr>
              <w:t>)</w:t>
            </w:r>
            <w:r w:rsidRPr="00C15D3D">
              <w:t xml:space="preserve"> </w:t>
            </w:r>
            <w:bookmarkStart w:id="234" w:name="_37b2e0240bc958ef8fce5474d8f1eb3a"/>
            <w:r w:rsidR="004D0E28">
              <w:t>Delete video in USB</w:t>
            </w:r>
            <w:bookmarkEnd w:id="234"/>
          </w:p>
        </w:tc>
        <w:tc>
          <w:tcPr>
            <w:tcW w:w="5490" w:type="dxa"/>
          </w:tcPr>
          <w:p w14:paraId="35682B31" w14:textId="77777777" w:rsidR="009A277F" w:rsidRDefault="009A277F" w:rsidP="00A8009D">
            <w:pPr>
              <w:pStyle w:val="BodyText"/>
              <w:rPr>
                <w:lang w:val="en-US"/>
              </w:rPr>
            </w:pPr>
            <w:r>
              <w:rPr>
                <w:i/>
                <w:lang w:val="en-US"/>
              </w:rPr>
              <w:t>(activity</w:t>
            </w:r>
            <w:r w:rsidRPr="005E78E8">
              <w:rPr>
                <w:i/>
                <w:lang w:val="en-US"/>
              </w:rPr>
              <w:t>)</w:t>
            </w:r>
            <w:r>
              <w:rPr>
                <w:lang w:val="en-US"/>
              </w:rPr>
              <w:t xml:space="preserve"> Allow user to delete videos stored on the jump drive</w:t>
            </w:r>
          </w:p>
        </w:tc>
        <w:tc>
          <w:tcPr>
            <w:tcW w:w="2520" w:type="dxa"/>
          </w:tcPr>
          <w:p w14:paraId="784DD13C" w14:textId="77777777" w:rsidR="006C4613" w:rsidRDefault="006C4613"/>
        </w:tc>
      </w:tr>
      <w:tr w:rsidR="009A277F" w:rsidRPr="00BB0EAC" w14:paraId="1FE1447E" w14:textId="77777777" w:rsidTr="00A654A1">
        <w:trPr>
          <w:jc w:val="center"/>
        </w:trPr>
        <w:tc>
          <w:tcPr>
            <w:tcW w:w="2257" w:type="dxa"/>
          </w:tcPr>
          <w:p w14:paraId="0E85C0EB" w14:textId="77777777" w:rsidR="009A277F" w:rsidRDefault="009A277F" w:rsidP="00A8009D">
            <w:r>
              <w:rPr>
                <w:i/>
              </w:rPr>
              <w:t>(activity</w:t>
            </w:r>
            <w:r w:rsidRPr="005E78E8">
              <w:rPr>
                <w:i/>
              </w:rPr>
              <w:t>)</w:t>
            </w:r>
            <w:r w:rsidRPr="00C15D3D">
              <w:t xml:space="preserve"> </w:t>
            </w:r>
            <w:bookmarkStart w:id="235" w:name="_c6885f5ae36dfd50ff61a0ed6ddd5660"/>
            <w:r w:rsidR="004D0E28">
              <w:t>Stop video in USB</w:t>
            </w:r>
            <w:bookmarkEnd w:id="235"/>
          </w:p>
        </w:tc>
        <w:tc>
          <w:tcPr>
            <w:tcW w:w="5490" w:type="dxa"/>
          </w:tcPr>
          <w:p w14:paraId="3C46B02B" w14:textId="77777777" w:rsidR="009A277F" w:rsidRDefault="009A277F" w:rsidP="00A8009D">
            <w:pPr>
              <w:pStyle w:val="BodyText"/>
              <w:rPr>
                <w:lang w:val="en-US"/>
              </w:rPr>
            </w:pPr>
            <w:r>
              <w:rPr>
                <w:i/>
                <w:lang w:val="en-US"/>
              </w:rPr>
              <w:t>(activity</w:t>
            </w:r>
            <w:r w:rsidRPr="005E78E8">
              <w:rPr>
                <w:i/>
                <w:lang w:val="en-US"/>
              </w:rPr>
              <w:t>)</w:t>
            </w:r>
            <w:r>
              <w:rPr>
                <w:lang w:val="en-US"/>
              </w:rPr>
              <w:t xml:space="preserve"> Stop playing video stored on the jump drive</w:t>
            </w:r>
          </w:p>
        </w:tc>
        <w:tc>
          <w:tcPr>
            <w:tcW w:w="2520" w:type="dxa"/>
          </w:tcPr>
          <w:p w14:paraId="7EE12F51" w14:textId="77777777" w:rsidR="006C4613" w:rsidRDefault="006C4613"/>
        </w:tc>
      </w:tr>
      <w:tr w:rsidR="009A277F" w:rsidRPr="00BB0EAC" w14:paraId="4B085267" w14:textId="77777777" w:rsidTr="00A654A1">
        <w:trPr>
          <w:jc w:val="center"/>
        </w:trPr>
        <w:tc>
          <w:tcPr>
            <w:tcW w:w="2257" w:type="dxa"/>
          </w:tcPr>
          <w:p w14:paraId="200D583D" w14:textId="77777777" w:rsidR="009A277F" w:rsidRDefault="009A277F" w:rsidP="00A8009D">
            <w:r>
              <w:rPr>
                <w:i/>
              </w:rPr>
              <w:t>(activity</w:t>
            </w:r>
            <w:r w:rsidRPr="005E78E8">
              <w:rPr>
                <w:i/>
              </w:rPr>
              <w:t>)</w:t>
            </w:r>
            <w:r w:rsidRPr="00C15D3D">
              <w:t xml:space="preserve"> </w:t>
            </w:r>
            <w:bookmarkStart w:id="236" w:name="_e4246ac77aeb78c343a3a935499933ee"/>
            <w:r w:rsidR="004D0E28">
              <w:t>Access videos in USB</w:t>
            </w:r>
            <w:bookmarkEnd w:id="236"/>
          </w:p>
        </w:tc>
        <w:tc>
          <w:tcPr>
            <w:tcW w:w="5490" w:type="dxa"/>
          </w:tcPr>
          <w:p w14:paraId="3AFED40F" w14:textId="77777777" w:rsidR="009A277F" w:rsidRDefault="009A277F" w:rsidP="00A8009D">
            <w:pPr>
              <w:pStyle w:val="BodyText"/>
              <w:rPr>
                <w:lang w:val="en-US"/>
              </w:rPr>
            </w:pPr>
            <w:r>
              <w:rPr>
                <w:i/>
                <w:lang w:val="en-US"/>
              </w:rPr>
              <w:t>(activity</w:t>
            </w:r>
            <w:r w:rsidRPr="005E78E8">
              <w:rPr>
                <w:i/>
                <w:lang w:val="en-US"/>
              </w:rPr>
              <w:t>)</w:t>
            </w:r>
            <w:r>
              <w:rPr>
                <w:lang w:val="en-US"/>
              </w:rPr>
              <w:t xml:space="preserve"> Allow the user to access videos stored on the jump drive</w:t>
            </w:r>
          </w:p>
        </w:tc>
        <w:tc>
          <w:tcPr>
            <w:tcW w:w="2520" w:type="dxa"/>
          </w:tcPr>
          <w:p w14:paraId="5D1A0A41" w14:textId="77777777" w:rsidR="006C4613" w:rsidRDefault="006C4613"/>
        </w:tc>
      </w:tr>
    </w:tbl>
    <w:p w14:paraId="5745F291" w14:textId="01C2FC41" w:rsidR="009A277F" w:rsidRPr="00054B83" w:rsidRDefault="009A277F" w:rsidP="009A277F">
      <w:pPr>
        <w:pStyle w:val="Caption"/>
      </w:pPr>
      <w:bookmarkStart w:id="237" w:name="_Toc74903995"/>
      <w:r w:rsidRPr="00A13A7B">
        <w:t xml:space="preserve">Table </w:t>
      </w:r>
      <w:r>
        <w:rPr>
          <w:noProof/>
        </w:rPr>
        <w:fldChar w:fldCharType="begin"/>
      </w:r>
      <w:r>
        <w:rPr>
          <w:noProof/>
        </w:rPr>
        <w:instrText xml:space="preserve"> SEQ Table \* ARABIC </w:instrText>
      </w:r>
      <w:r>
        <w:rPr>
          <w:noProof/>
        </w:rPr>
        <w:fldChar w:fldCharType="separate"/>
      </w:r>
      <w:r w:rsidR="00A13343">
        <w:rPr>
          <w:noProof/>
        </w:rPr>
        <w:t>13</w:t>
      </w:r>
      <w:r>
        <w:rPr>
          <w:noProof/>
        </w:rPr>
        <w:fldChar w:fldCharType="end"/>
      </w:r>
      <w:r w:rsidRPr="00A13A7B">
        <w:t>: List of Functions</w:t>
      </w:r>
      <w:r>
        <w:t xml:space="preserve"> on </w:t>
      </w:r>
      <w:r>
        <w:rPr>
          <w:rFonts w:cs="Arial"/>
        </w:rPr>
        <w:t>Access recorded videos</w:t>
      </w:r>
      <w:bookmarkEnd w:id="237"/>
    </w:p>
    <w:p w14:paraId="194E1DC0"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0C075D3E" w14:textId="77777777" w:rsidTr="00A654A1">
        <w:trPr>
          <w:tblHeader/>
          <w:jc w:val="center"/>
        </w:trPr>
        <w:tc>
          <w:tcPr>
            <w:tcW w:w="2257" w:type="dxa"/>
            <w:shd w:val="pct20" w:color="auto" w:fill="FFFFFF"/>
            <w:vAlign w:val="center"/>
          </w:tcPr>
          <w:p w14:paraId="64D80A8A"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4F194E63" w14:textId="77777777" w:rsidR="009A277F" w:rsidRPr="007C20FA" w:rsidRDefault="009A277F" w:rsidP="00A8009D">
            <w:pPr>
              <w:pStyle w:val="Caption"/>
            </w:pPr>
            <w:r w:rsidRPr="007C20FA">
              <w:t>Description</w:t>
            </w:r>
          </w:p>
        </w:tc>
        <w:tc>
          <w:tcPr>
            <w:tcW w:w="2520" w:type="dxa"/>
            <w:shd w:val="pct20" w:color="auto" w:fill="FFFFFF"/>
            <w:vAlign w:val="center"/>
          </w:tcPr>
          <w:p w14:paraId="18E10847" w14:textId="77777777" w:rsidR="009A277F" w:rsidRPr="007C20FA" w:rsidRDefault="009A277F" w:rsidP="00A8009D">
            <w:pPr>
              <w:pStyle w:val="Caption"/>
            </w:pPr>
            <w:r w:rsidRPr="007C20FA">
              <w:t>Comments</w:t>
            </w:r>
          </w:p>
        </w:tc>
      </w:tr>
      <w:tr w:rsidR="009A277F" w:rsidRPr="00BB0EAC" w14:paraId="3B243CA1" w14:textId="77777777" w:rsidTr="00A654A1">
        <w:trPr>
          <w:jc w:val="center"/>
        </w:trPr>
        <w:tc>
          <w:tcPr>
            <w:tcW w:w="2257" w:type="dxa"/>
          </w:tcPr>
          <w:p w14:paraId="1190D803" w14:textId="77777777" w:rsidR="009A277F" w:rsidRDefault="009A277F" w:rsidP="00A8009D">
            <w:r>
              <w:rPr>
                <w:i/>
              </w:rPr>
              <w:t>(activity</w:t>
            </w:r>
            <w:r w:rsidRPr="005E78E8">
              <w:rPr>
                <w:i/>
              </w:rPr>
              <w:t>)</w:t>
            </w:r>
            <w:r w:rsidRPr="00C15D3D">
              <w:t xml:space="preserve"> </w:t>
            </w:r>
            <w:bookmarkStart w:id="238" w:name="_dc29f50fc737514b95c6edcd6e2bb42c"/>
            <w:r w:rsidR="004D0E28">
              <w:t>Selected camera streams video</w:t>
            </w:r>
            <w:bookmarkEnd w:id="238"/>
          </w:p>
        </w:tc>
        <w:tc>
          <w:tcPr>
            <w:tcW w:w="5490" w:type="dxa"/>
          </w:tcPr>
          <w:p w14:paraId="7CBB9F50" w14:textId="77777777" w:rsidR="009A277F" w:rsidRDefault="009A277F" w:rsidP="00A8009D">
            <w:pPr>
              <w:pStyle w:val="BodyText"/>
              <w:rPr>
                <w:lang w:val="en-US"/>
              </w:rPr>
            </w:pPr>
            <w:r>
              <w:rPr>
                <w:i/>
                <w:lang w:val="en-US"/>
              </w:rPr>
              <w:t>(activity</w:t>
            </w:r>
            <w:r w:rsidRPr="005E78E8">
              <w:rPr>
                <w:i/>
                <w:lang w:val="en-US"/>
              </w:rPr>
              <w:t>)</w:t>
            </w:r>
            <w:r>
              <w:rPr>
                <w:lang w:val="en-US"/>
              </w:rPr>
              <w:t xml:space="preserve"> Selected camera streams video</w:t>
            </w:r>
          </w:p>
        </w:tc>
        <w:tc>
          <w:tcPr>
            <w:tcW w:w="2520" w:type="dxa"/>
          </w:tcPr>
          <w:p w14:paraId="44DBB10E" w14:textId="77777777" w:rsidR="006C4613" w:rsidRDefault="006C4613"/>
        </w:tc>
      </w:tr>
      <w:tr w:rsidR="009A277F" w:rsidRPr="00BB0EAC" w14:paraId="0722B5D3" w14:textId="77777777" w:rsidTr="00A654A1">
        <w:trPr>
          <w:jc w:val="center"/>
        </w:trPr>
        <w:tc>
          <w:tcPr>
            <w:tcW w:w="2257" w:type="dxa"/>
          </w:tcPr>
          <w:p w14:paraId="7836BE75" w14:textId="77777777" w:rsidR="009A277F" w:rsidRDefault="009A277F" w:rsidP="00A8009D">
            <w:r>
              <w:rPr>
                <w:i/>
              </w:rPr>
              <w:t>(activity</w:t>
            </w:r>
            <w:r w:rsidRPr="005E78E8">
              <w:rPr>
                <w:i/>
              </w:rPr>
              <w:t>)</w:t>
            </w:r>
            <w:r w:rsidRPr="00C15D3D">
              <w:t xml:space="preserve"> </w:t>
            </w:r>
            <w:bookmarkStart w:id="239" w:name="_fa0581e58387f7d84cf830f611348d8f"/>
            <w:r w:rsidR="004D0E28">
              <w:t>Send notifications, send video screen capture and records video</w:t>
            </w:r>
            <w:bookmarkEnd w:id="239"/>
          </w:p>
        </w:tc>
        <w:tc>
          <w:tcPr>
            <w:tcW w:w="5490" w:type="dxa"/>
          </w:tcPr>
          <w:p w14:paraId="673583C4" w14:textId="77777777" w:rsidR="009A277F" w:rsidRDefault="009A277F" w:rsidP="00A8009D">
            <w:pPr>
              <w:pStyle w:val="BodyText"/>
              <w:rPr>
                <w:lang w:val="en-US"/>
              </w:rPr>
            </w:pPr>
            <w:r>
              <w:rPr>
                <w:i/>
                <w:lang w:val="en-US"/>
              </w:rPr>
              <w:t>(activity</w:t>
            </w:r>
            <w:r w:rsidRPr="005E78E8">
              <w:rPr>
                <w:i/>
                <w:lang w:val="en-US"/>
              </w:rPr>
              <w:t>)</w:t>
            </w:r>
            <w:r>
              <w:rPr>
                <w:lang w:val="en-US"/>
              </w:rPr>
              <w:t xml:space="preserve"> Send notifications, send video screen capture and records video</w:t>
            </w:r>
          </w:p>
        </w:tc>
        <w:tc>
          <w:tcPr>
            <w:tcW w:w="2520" w:type="dxa"/>
          </w:tcPr>
          <w:p w14:paraId="0B0CDA63" w14:textId="77777777" w:rsidR="006C4613" w:rsidRDefault="006C4613"/>
        </w:tc>
      </w:tr>
      <w:tr w:rsidR="009A277F" w:rsidRPr="00BB0EAC" w14:paraId="3A9AB447" w14:textId="77777777" w:rsidTr="00A654A1">
        <w:trPr>
          <w:jc w:val="center"/>
        </w:trPr>
        <w:tc>
          <w:tcPr>
            <w:tcW w:w="2257" w:type="dxa"/>
          </w:tcPr>
          <w:p w14:paraId="59A6196C" w14:textId="77777777" w:rsidR="009A277F" w:rsidRDefault="009A277F" w:rsidP="00A8009D">
            <w:r>
              <w:rPr>
                <w:i/>
              </w:rPr>
              <w:t>(activity</w:t>
            </w:r>
            <w:r w:rsidRPr="005E78E8">
              <w:rPr>
                <w:i/>
              </w:rPr>
              <w:t>)</w:t>
            </w:r>
            <w:r w:rsidRPr="00C15D3D">
              <w:t xml:space="preserve"> </w:t>
            </w:r>
            <w:bookmarkStart w:id="240" w:name="_331d61f23c95d4a9e6f76237afcf43e0"/>
            <w:r w:rsidR="004D0E28">
              <w:t>Show video stream from selected camera</w:t>
            </w:r>
            <w:bookmarkEnd w:id="240"/>
          </w:p>
        </w:tc>
        <w:tc>
          <w:tcPr>
            <w:tcW w:w="5490" w:type="dxa"/>
          </w:tcPr>
          <w:p w14:paraId="542A1FCC" w14:textId="77777777" w:rsidR="009A277F" w:rsidRDefault="009A277F" w:rsidP="00A8009D">
            <w:pPr>
              <w:pStyle w:val="BodyText"/>
              <w:rPr>
                <w:lang w:val="en-US"/>
              </w:rPr>
            </w:pPr>
            <w:r>
              <w:rPr>
                <w:i/>
                <w:lang w:val="en-US"/>
              </w:rPr>
              <w:t>(activity</w:t>
            </w:r>
            <w:r w:rsidRPr="005E78E8">
              <w:rPr>
                <w:i/>
                <w:lang w:val="en-US"/>
              </w:rPr>
              <w:t>)</w:t>
            </w:r>
            <w:r>
              <w:rPr>
                <w:lang w:val="en-US"/>
              </w:rPr>
              <w:t xml:space="preserve"> Show selected camera video stream</w:t>
            </w:r>
          </w:p>
        </w:tc>
        <w:tc>
          <w:tcPr>
            <w:tcW w:w="2520" w:type="dxa"/>
          </w:tcPr>
          <w:p w14:paraId="6F12AD99" w14:textId="77777777" w:rsidR="006C4613" w:rsidRDefault="006C4613"/>
        </w:tc>
      </w:tr>
      <w:tr w:rsidR="009A277F" w:rsidRPr="00BB0EAC" w14:paraId="6F1BABBA" w14:textId="77777777" w:rsidTr="00A654A1">
        <w:trPr>
          <w:jc w:val="center"/>
        </w:trPr>
        <w:tc>
          <w:tcPr>
            <w:tcW w:w="2257" w:type="dxa"/>
          </w:tcPr>
          <w:p w14:paraId="5C02DEA2" w14:textId="77777777" w:rsidR="009A277F" w:rsidRDefault="009A277F" w:rsidP="00A8009D">
            <w:r>
              <w:rPr>
                <w:i/>
              </w:rPr>
              <w:t>(activity</w:t>
            </w:r>
            <w:r w:rsidRPr="005E78E8">
              <w:rPr>
                <w:i/>
              </w:rPr>
              <w:t>)</w:t>
            </w:r>
            <w:r w:rsidRPr="00C15D3D">
              <w:t xml:space="preserve"> </w:t>
            </w:r>
            <w:bookmarkStart w:id="241" w:name="_bc072516efb83acd85c0eff8655a7f0a"/>
            <w:r w:rsidR="004D0E28">
              <w:t>Provide Additioinal Lighting (Infra Red)</w:t>
            </w:r>
            <w:bookmarkEnd w:id="241"/>
          </w:p>
        </w:tc>
        <w:tc>
          <w:tcPr>
            <w:tcW w:w="5490" w:type="dxa"/>
          </w:tcPr>
          <w:p w14:paraId="7523DAB2" w14:textId="77777777" w:rsidR="009A277F" w:rsidRDefault="009A277F" w:rsidP="00A8009D">
            <w:pPr>
              <w:pStyle w:val="BodyText"/>
              <w:rPr>
                <w:lang w:val="en-US"/>
              </w:rPr>
            </w:pPr>
            <w:r>
              <w:rPr>
                <w:i/>
                <w:lang w:val="en-US"/>
              </w:rPr>
              <w:t>(activity</w:t>
            </w:r>
            <w:r w:rsidRPr="005E78E8">
              <w:rPr>
                <w:i/>
                <w:lang w:val="en-US"/>
              </w:rPr>
              <w:t>)</w:t>
            </w:r>
            <w:r>
              <w:rPr>
                <w:lang w:val="en-US"/>
              </w:rPr>
              <w:t xml:space="preserve"> For low ambient light conditions, additional lighting will be required for the interior cameras</w:t>
            </w:r>
          </w:p>
        </w:tc>
        <w:tc>
          <w:tcPr>
            <w:tcW w:w="2520" w:type="dxa"/>
          </w:tcPr>
          <w:p w14:paraId="7B89C370" w14:textId="77777777" w:rsidR="006C4613" w:rsidRDefault="006C4613"/>
        </w:tc>
      </w:tr>
      <w:tr w:rsidR="009A277F" w:rsidRPr="00BB0EAC" w14:paraId="4A8E3A3C" w14:textId="77777777" w:rsidTr="00A654A1">
        <w:trPr>
          <w:jc w:val="center"/>
        </w:trPr>
        <w:tc>
          <w:tcPr>
            <w:tcW w:w="2257" w:type="dxa"/>
          </w:tcPr>
          <w:p w14:paraId="1397EB25" w14:textId="77777777" w:rsidR="009A277F" w:rsidRDefault="009A277F" w:rsidP="00A8009D">
            <w:r>
              <w:rPr>
                <w:i/>
              </w:rPr>
              <w:t>(activity</w:t>
            </w:r>
            <w:r w:rsidRPr="005E78E8">
              <w:rPr>
                <w:i/>
              </w:rPr>
              <w:t>)</w:t>
            </w:r>
            <w:r w:rsidRPr="00C15D3D">
              <w:t xml:space="preserve"> </w:t>
            </w:r>
            <w:bookmarkStart w:id="242" w:name="_f8240972c9018934d70502447c2fd9ec"/>
            <w:r w:rsidR="004D0E28">
              <w:t>Send default selected camera view request</w:t>
            </w:r>
            <w:bookmarkEnd w:id="242"/>
          </w:p>
        </w:tc>
        <w:tc>
          <w:tcPr>
            <w:tcW w:w="5490" w:type="dxa"/>
          </w:tcPr>
          <w:p w14:paraId="4624A58F" w14:textId="77777777" w:rsidR="009A277F" w:rsidRDefault="009A277F" w:rsidP="00A8009D">
            <w:pPr>
              <w:pStyle w:val="BodyText"/>
              <w:rPr>
                <w:lang w:val="en-US"/>
              </w:rPr>
            </w:pPr>
            <w:r>
              <w:rPr>
                <w:i/>
                <w:lang w:val="en-US"/>
              </w:rPr>
              <w:t>(activity</w:t>
            </w:r>
            <w:r w:rsidRPr="005E78E8">
              <w:rPr>
                <w:i/>
                <w:lang w:val="en-US"/>
              </w:rPr>
              <w:t>)</w:t>
            </w:r>
            <w:r>
              <w:rPr>
                <w:lang w:val="en-US"/>
              </w:rPr>
              <w:t xml:space="preserve"> Send default camera id view request</w:t>
            </w:r>
          </w:p>
        </w:tc>
        <w:tc>
          <w:tcPr>
            <w:tcW w:w="2520" w:type="dxa"/>
          </w:tcPr>
          <w:p w14:paraId="06F044DB" w14:textId="77777777" w:rsidR="006C4613" w:rsidRDefault="006C4613"/>
        </w:tc>
      </w:tr>
      <w:tr w:rsidR="009A277F" w:rsidRPr="00BB0EAC" w14:paraId="1F10F3F4" w14:textId="77777777" w:rsidTr="00A654A1">
        <w:trPr>
          <w:jc w:val="center"/>
        </w:trPr>
        <w:tc>
          <w:tcPr>
            <w:tcW w:w="2257" w:type="dxa"/>
          </w:tcPr>
          <w:p w14:paraId="4D5CDDDF" w14:textId="77777777" w:rsidR="009A277F" w:rsidRDefault="009A277F" w:rsidP="00A8009D">
            <w:r>
              <w:rPr>
                <w:i/>
              </w:rPr>
              <w:t>(activity</w:t>
            </w:r>
            <w:r w:rsidRPr="005E78E8">
              <w:rPr>
                <w:i/>
              </w:rPr>
              <w:t>)</w:t>
            </w:r>
            <w:r w:rsidRPr="00C15D3D">
              <w:t xml:space="preserve"> </w:t>
            </w:r>
            <w:bookmarkStart w:id="243" w:name="_1b35c6f2a6dc0529317419222b524907"/>
            <w:r w:rsidR="004D0E28">
              <w:t>See video stream from selected camera</w:t>
            </w:r>
            <w:bookmarkEnd w:id="243"/>
          </w:p>
        </w:tc>
        <w:tc>
          <w:tcPr>
            <w:tcW w:w="5490" w:type="dxa"/>
          </w:tcPr>
          <w:p w14:paraId="7EB89830" w14:textId="77777777" w:rsidR="009A277F" w:rsidRDefault="009A277F" w:rsidP="00A8009D">
            <w:pPr>
              <w:pStyle w:val="BodyText"/>
              <w:rPr>
                <w:lang w:val="en-US"/>
              </w:rPr>
            </w:pPr>
            <w:r>
              <w:rPr>
                <w:i/>
                <w:lang w:val="en-US"/>
              </w:rPr>
              <w:t>(activity</w:t>
            </w:r>
            <w:r w:rsidRPr="005E78E8">
              <w:rPr>
                <w:i/>
                <w:lang w:val="en-US"/>
              </w:rPr>
              <w:t>)</w:t>
            </w:r>
            <w:r>
              <w:rPr>
                <w:lang w:val="en-US"/>
              </w:rPr>
              <w:t xml:space="preserve"> See selected camera video stream</w:t>
            </w:r>
          </w:p>
        </w:tc>
        <w:tc>
          <w:tcPr>
            <w:tcW w:w="2520" w:type="dxa"/>
          </w:tcPr>
          <w:p w14:paraId="0AB36406" w14:textId="77777777" w:rsidR="006C4613" w:rsidRDefault="006C4613"/>
        </w:tc>
      </w:tr>
      <w:tr w:rsidR="009A277F" w:rsidRPr="00BB0EAC" w14:paraId="428B97DA" w14:textId="77777777" w:rsidTr="00A654A1">
        <w:trPr>
          <w:jc w:val="center"/>
        </w:trPr>
        <w:tc>
          <w:tcPr>
            <w:tcW w:w="2257" w:type="dxa"/>
          </w:tcPr>
          <w:p w14:paraId="686B8CD6" w14:textId="77777777" w:rsidR="009A277F" w:rsidRDefault="009A277F" w:rsidP="00A8009D">
            <w:r>
              <w:rPr>
                <w:i/>
              </w:rPr>
              <w:t>(activity</w:t>
            </w:r>
            <w:r w:rsidRPr="005E78E8">
              <w:rPr>
                <w:i/>
              </w:rPr>
              <w:t>)</w:t>
            </w:r>
            <w:r w:rsidRPr="00C15D3D">
              <w:t xml:space="preserve"> </w:t>
            </w:r>
            <w:bookmarkStart w:id="244" w:name="_a7f7e62c55929e1d21ec1c9be336477f"/>
            <w:r w:rsidR="004D0E28">
              <w:t>Store video into memory via local VRS</w:t>
            </w:r>
            <w:bookmarkEnd w:id="244"/>
          </w:p>
        </w:tc>
        <w:tc>
          <w:tcPr>
            <w:tcW w:w="5490" w:type="dxa"/>
          </w:tcPr>
          <w:p w14:paraId="0106EC9A" w14:textId="77777777" w:rsidR="009A277F" w:rsidRDefault="009A277F" w:rsidP="00A8009D">
            <w:pPr>
              <w:pStyle w:val="BodyText"/>
              <w:rPr>
                <w:lang w:val="en-US"/>
              </w:rPr>
            </w:pPr>
            <w:r>
              <w:rPr>
                <w:i/>
                <w:lang w:val="en-US"/>
              </w:rPr>
              <w:t>(activity</w:t>
            </w:r>
            <w:r w:rsidRPr="005E78E8">
              <w:rPr>
                <w:i/>
                <w:lang w:val="en-US"/>
              </w:rPr>
              <w:t>)</w:t>
            </w:r>
            <w:r>
              <w:rPr>
                <w:lang w:val="en-US"/>
              </w:rPr>
              <w:t xml:space="preserve"> Store video into memory (local VRS)</w:t>
            </w:r>
          </w:p>
        </w:tc>
        <w:tc>
          <w:tcPr>
            <w:tcW w:w="2520" w:type="dxa"/>
          </w:tcPr>
          <w:p w14:paraId="01AF70EB" w14:textId="77777777" w:rsidR="006C4613" w:rsidRDefault="006C4613"/>
        </w:tc>
      </w:tr>
      <w:tr w:rsidR="009A277F" w:rsidRPr="00BB0EAC" w14:paraId="690DC01E" w14:textId="77777777" w:rsidTr="00A654A1">
        <w:trPr>
          <w:jc w:val="center"/>
        </w:trPr>
        <w:tc>
          <w:tcPr>
            <w:tcW w:w="2257" w:type="dxa"/>
          </w:tcPr>
          <w:p w14:paraId="004D592E" w14:textId="77777777" w:rsidR="009A277F" w:rsidRDefault="009A277F" w:rsidP="00A8009D">
            <w:r>
              <w:rPr>
                <w:i/>
              </w:rPr>
              <w:t>(activity</w:t>
            </w:r>
            <w:r w:rsidRPr="005E78E8">
              <w:rPr>
                <w:i/>
              </w:rPr>
              <w:t>)</w:t>
            </w:r>
            <w:r w:rsidRPr="00C15D3D">
              <w:t xml:space="preserve"> </w:t>
            </w:r>
            <w:bookmarkStart w:id="245" w:name="_629c299c1c2bca88f903e644278df6e6"/>
            <w:r w:rsidR="004D0E28">
              <w:t>Store video in cloud</w:t>
            </w:r>
            <w:bookmarkEnd w:id="245"/>
          </w:p>
        </w:tc>
        <w:tc>
          <w:tcPr>
            <w:tcW w:w="5490" w:type="dxa"/>
          </w:tcPr>
          <w:p w14:paraId="3262EFCF" w14:textId="77777777" w:rsidR="009A277F" w:rsidRDefault="009A277F" w:rsidP="00A8009D">
            <w:pPr>
              <w:pStyle w:val="BodyText"/>
              <w:rPr>
                <w:lang w:val="en-US"/>
              </w:rPr>
            </w:pPr>
            <w:r>
              <w:rPr>
                <w:i/>
                <w:lang w:val="en-US"/>
              </w:rPr>
              <w:t>(activity</w:t>
            </w:r>
            <w:r w:rsidRPr="005E78E8">
              <w:rPr>
                <w:i/>
                <w:lang w:val="en-US"/>
              </w:rPr>
              <w:t>)</w:t>
            </w:r>
            <w:r>
              <w:rPr>
                <w:lang w:val="en-US"/>
              </w:rPr>
              <w:t xml:space="preserve"> Store video in cloud</w:t>
            </w:r>
          </w:p>
        </w:tc>
        <w:tc>
          <w:tcPr>
            <w:tcW w:w="2520" w:type="dxa"/>
          </w:tcPr>
          <w:p w14:paraId="1896B796" w14:textId="77777777" w:rsidR="006C4613" w:rsidRDefault="006C4613"/>
        </w:tc>
      </w:tr>
      <w:tr w:rsidR="009A277F" w:rsidRPr="00BB0EAC" w14:paraId="3E9AFE43" w14:textId="77777777" w:rsidTr="00A654A1">
        <w:trPr>
          <w:jc w:val="center"/>
        </w:trPr>
        <w:tc>
          <w:tcPr>
            <w:tcW w:w="2257" w:type="dxa"/>
          </w:tcPr>
          <w:p w14:paraId="4F903BCE" w14:textId="77777777" w:rsidR="009A277F" w:rsidRDefault="009A277F" w:rsidP="00A8009D">
            <w:r>
              <w:rPr>
                <w:i/>
              </w:rPr>
              <w:lastRenderedPageBreak/>
              <w:t>(activity</w:t>
            </w:r>
            <w:r w:rsidRPr="005E78E8">
              <w:rPr>
                <w:i/>
              </w:rPr>
              <w:t>)</w:t>
            </w:r>
            <w:r w:rsidRPr="00C15D3D">
              <w:t xml:space="preserve"> </w:t>
            </w:r>
            <w:bookmarkStart w:id="246" w:name="_f52dae0c2a4ff57ef00ed7e9a625b1d0"/>
            <w:r w:rsidR="004D0E28">
              <w:t>Acknowledge and transfer selected camera view request command through soft button</w:t>
            </w:r>
            <w:bookmarkEnd w:id="246"/>
          </w:p>
        </w:tc>
        <w:tc>
          <w:tcPr>
            <w:tcW w:w="5490" w:type="dxa"/>
          </w:tcPr>
          <w:p w14:paraId="6B531FCE" w14:textId="77777777" w:rsidR="009A277F" w:rsidRDefault="009A277F" w:rsidP="00A8009D">
            <w:pPr>
              <w:pStyle w:val="BodyText"/>
              <w:rPr>
                <w:lang w:val="en-US"/>
              </w:rPr>
            </w:pPr>
            <w:r>
              <w:rPr>
                <w:i/>
                <w:lang w:val="en-US"/>
              </w:rPr>
              <w:t>(activity</w:t>
            </w:r>
            <w:r w:rsidRPr="005E78E8">
              <w:rPr>
                <w:i/>
                <w:lang w:val="en-US"/>
              </w:rPr>
              <w:t>)</w:t>
            </w:r>
            <w:r>
              <w:rPr>
                <w:lang w:val="en-US"/>
              </w:rPr>
              <w:t xml:space="preserve"> Acknowledge and transfer selected camera video stream request command through soft button</w:t>
            </w:r>
          </w:p>
        </w:tc>
        <w:tc>
          <w:tcPr>
            <w:tcW w:w="2520" w:type="dxa"/>
          </w:tcPr>
          <w:p w14:paraId="6EF81719" w14:textId="77777777" w:rsidR="006C4613" w:rsidRDefault="006C4613"/>
        </w:tc>
      </w:tr>
      <w:tr w:rsidR="009A277F" w:rsidRPr="00BB0EAC" w14:paraId="3E79CF92" w14:textId="77777777" w:rsidTr="00A654A1">
        <w:trPr>
          <w:jc w:val="center"/>
        </w:trPr>
        <w:tc>
          <w:tcPr>
            <w:tcW w:w="2257" w:type="dxa"/>
          </w:tcPr>
          <w:p w14:paraId="5B1924A2" w14:textId="77777777" w:rsidR="009A277F" w:rsidRDefault="009A277F" w:rsidP="00A8009D">
            <w:r>
              <w:rPr>
                <w:i/>
              </w:rPr>
              <w:t>(activity</w:t>
            </w:r>
            <w:r w:rsidRPr="005E78E8">
              <w:rPr>
                <w:i/>
              </w:rPr>
              <w:t>)</w:t>
            </w:r>
            <w:r w:rsidRPr="00C15D3D">
              <w:t xml:space="preserve"> </w:t>
            </w:r>
            <w:bookmarkStart w:id="247" w:name="_b48a3e07af157dbd22c22752a113d414"/>
            <w:r w:rsidR="004D0E28">
              <w:t>Request default selected camera view</w:t>
            </w:r>
            <w:bookmarkEnd w:id="247"/>
          </w:p>
        </w:tc>
        <w:tc>
          <w:tcPr>
            <w:tcW w:w="5490" w:type="dxa"/>
          </w:tcPr>
          <w:p w14:paraId="6E9F41F3" w14:textId="77777777" w:rsidR="009A277F" w:rsidRDefault="009A277F" w:rsidP="00A8009D">
            <w:pPr>
              <w:pStyle w:val="BodyText"/>
              <w:rPr>
                <w:lang w:val="en-US"/>
              </w:rPr>
            </w:pPr>
            <w:r>
              <w:rPr>
                <w:i/>
                <w:lang w:val="en-US"/>
              </w:rPr>
              <w:t>(activity</w:t>
            </w:r>
            <w:r w:rsidRPr="005E78E8">
              <w:rPr>
                <w:i/>
                <w:lang w:val="en-US"/>
              </w:rPr>
              <w:t>)</w:t>
            </w:r>
            <w:r>
              <w:rPr>
                <w:lang w:val="en-US"/>
              </w:rPr>
              <w:t xml:space="preserve"> Request default camera view</w:t>
            </w:r>
          </w:p>
        </w:tc>
        <w:tc>
          <w:tcPr>
            <w:tcW w:w="2520" w:type="dxa"/>
          </w:tcPr>
          <w:p w14:paraId="6EB20514" w14:textId="77777777" w:rsidR="006C4613" w:rsidRDefault="006C4613"/>
        </w:tc>
      </w:tr>
      <w:tr w:rsidR="009A277F" w:rsidRPr="00BB0EAC" w14:paraId="636A0071" w14:textId="77777777" w:rsidTr="00A654A1">
        <w:trPr>
          <w:jc w:val="center"/>
        </w:trPr>
        <w:tc>
          <w:tcPr>
            <w:tcW w:w="2257" w:type="dxa"/>
          </w:tcPr>
          <w:p w14:paraId="621CDEE4" w14:textId="77777777" w:rsidR="009A277F" w:rsidRDefault="009A277F" w:rsidP="00A8009D">
            <w:r>
              <w:rPr>
                <w:i/>
              </w:rPr>
              <w:t>(activity</w:t>
            </w:r>
            <w:r w:rsidRPr="005E78E8">
              <w:rPr>
                <w:i/>
              </w:rPr>
              <w:t>)</w:t>
            </w:r>
            <w:r w:rsidRPr="00C15D3D">
              <w:t xml:space="preserve"> </w:t>
            </w:r>
            <w:bookmarkStart w:id="248" w:name="_52e794c5ce79e9dc0d153fe2721686c9"/>
            <w:r w:rsidR="004D0E28">
              <w:t>Process Intruder Signals</w:t>
            </w:r>
            <w:bookmarkEnd w:id="248"/>
          </w:p>
        </w:tc>
        <w:tc>
          <w:tcPr>
            <w:tcW w:w="5490" w:type="dxa"/>
          </w:tcPr>
          <w:p w14:paraId="089FBC47" w14:textId="77777777" w:rsidR="009A277F" w:rsidRDefault="009A277F" w:rsidP="00A8009D">
            <w:pPr>
              <w:pStyle w:val="BodyText"/>
              <w:rPr>
                <w:lang w:val="en-US"/>
              </w:rPr>
            </w:pPr>
            <w:r>
              <w:rPr>
                <w:i/>
                <w:lang w:val="en-US"/>
              </w:rPr>
              <w:t>(activity</w:t>
            </w:r>
            <w:r w:rsidRPr="005E78E8">
              <w:rPr>
                <w:i/>
                <w:lang w:val="en-US"/>
              </w:rPr>
              <w:t>)</w:t>
            </w:r>
            <w:r>
              <w:rPr>
                <w:lang w:val="en-US"/>
              </w:rPr>
              <w:t xml:space="preserve"> Process signals( out alarm trigger, alarm trigger )</w:t>
            </w:r>
          </w:p>
        </w:tc>
        <w:tc>
          <w:tcPr>
            <w:tcW w:w="2520" w:type="dxa"/>
          </w:tcPr>
          <w:p w14:paraId="7306B566" w14:textId="77777777" w:rsidR="006C4613" w:rsidRDefault="006C4613"/>
        </w:tc>
      </w:tr>
      <w:tr w:rsidR="009A277F" w:rsidRPr="00BB0EAC" w14:paraId="28FEC6FC" w14:textId="77777777" w:rsidTr="00A654A1">
        <w:trPr>
          <w:jc w:val="center"/>
        </w:trPr>
        <w:tc>
          <w:tcPr>
            <w:tcW w:w="2257" w:type="dxa"/>
          </w:tcPr>
          <w:p w14:paraId="749FC896" w14:textId="77777777" w:rsidR="009A277F" w:rsidRDefault="009A277F" w:rsidP="00A8009D">
            <w:r>
              <w:rPr>
                <w:i/>
              </w:rPr>
              <w:t>(activity</w:t>
            </w:r>
            <w:r w:rsidRPr="005E78E8">
              <w:rPr>
                <w:i/>
              </w:rPr>
              <w:t>)</w:t>
            </w:r>
            <w:r w:rsidRPr="00C15D3D">
              <w:t xml:space="preserve"> </w:t>
            </w:r>
            <w:bookmarkStart w:id="249" w:name="_10a3920dad9866d4b69708db14ce2f0a"/>
            <w:r w:rsidR="004D0E28">
              <w:t>Display notifications</w:t>
            </w:r>
            <w:bookmarkEnd w:id="249"/>
          </w:p>
        </w:tc>
        <w:tc>
          <w:tcPr>
            <w:tcW w:w="5490" w:type="dxa"/>
          </w:tcPr>
          <w:p w14:paraId="30DF2505" w14:textId="77777777" w:rsidR="009A277F" w:rsidRDefault="009A277F" w:rsidP="00A8009D">
            <w:pPr>
              <w:pStyle w:val="BodyText"/>
              <w:rPr>
                <w:lang w:val="en-US"/>
              </w:rPr>
            </w:pPr>
            <w:r>
              <w:rPr>
                <w:i/>
                <w:lang w:val="en-US"/>
              </w:rPr>
              <w:t>(activity</w:t>
            </w:r>
            <w:r w:rsidRPr="005E78E8">
              <w:rPr>
                <w:i/>
                <w:lang w:val="en-US"/>
              </w:rPr>
              <w:t>)</w:t>
            </w:r>
            <w:r>
              <w:rPr>
                <w:lang w:val="en-US"/>
              </w:rPr>
              <w:t xml:space="preserve"> Display notifications (including intrusion warnings, getting image capturing and starting video recording).</w:t>
            </w:r>
          </w:p>
        </w:tc>
        <w:tc>
          <w:tcPr>
            <w:tcW w:w="2520" w:type="dxa"/>
          </w:tcPr>
          <w:p w14:paraId="7B9BF479" w14:textId="77777777" w:rsidR="006C4613" w:rsidRDefault="006C4613"/>
        </w:tc>
      </w:tr>
      <w:tr w:rsidR="009A277F" w:rsidRPr="00BB0EAC" w14:paraId="1B3076A4" w14:textId="77777777" w:rsidTr="00A654A1">
        <w:trPr>
          <w:jc w:val="center"/>
        </w:trPr>
        <w:tc>
          <w:tcPr>
            <w:tcW w:w="2257" w:type="dxa"/>
          </w:tcPr>
          <w:p w14:paraId="5124834B" w14:textId="77777777" w:rsidR="009A277F" w:rsidRDefault="009A277F" w:rsidP="00A8009D">
            <w:r>
              <w:rPr>
                <w:i/>
              </w:rPr>
              <w:t>(activity</w:t>
            </w:r>
            <w:r w:rsidRPr="005E78E8">
              <w:rPr>
                <w:i/>
              </w:rPr>
              <w:t>)</w:t>
            </w:r>
            <w:r w:rsidRPr="00C15D3D">
              <w:t xml:space="preserve"> </w:t>
            </w:r>
            <w:bookmarkStart w:id="250" w:name="_63064c8b41b8152cb0b0dbfa17409c08"/>
            <w:r w:rsidR="004D0E28">
              <w:t>Forward selected camera transmission</w:t>
            </w:r>
            <w:bookmarkEnd w:id="250"/>
          </w:p>
        </w:tc>
        <w:tc>
          <w:tcPr>
            <w:tcW w:w="5490" w:type="dxa"/>
          </w:tcPr>
          <w:p w14:paraId="00CDB49C" w14:textId="77777777" w:rsidR="009A277F" w:rsidRDefault="009A277F" w:rsidP="00A8009D">
            <w:pPr>
              <w:pStyle w:val="BodyText"/>
              <w:rPr>
                <w:lang w:val="en-US"/>
              </w:rPr>
            </w:pPr>
            <w:r>
              <w:rPr>
                <w:i/>
                <w:lang w:val="en-US"/>
              </w:rPr>
              <w:t>(activity</w:t>
            </w:r>
            <w:r w:rsidRPr="005E78E8">
              <w:rPr>
                <w:i/>
                <w:lang w:val="en-US"/>
              </w:rPr>
              <w:t>)</w:t>
            </w:r>
            <w:r>
              <w:rPr>
                <w:lang w:val="en-US"/>
              </w:rPr>
              <w:t xml:space="preserve"> Forward selected camera video stream</w:t>
            </w:r>
          </w:p>
        </w:tc>
        <w:tc>
          <w:tcPr>
            <w:tcW w:w="2520" w:type="dxa"/>
          </w:tcPr>
          <w:p w14:paraId="6E966869" w14:textId="77777777" w:rsidR="006C4613" w:rsidRDefault="006C4613"/>
        </w:tc>
      </w:tr>
      <w:tr w:rsidR="009A277F" w:rsidRPr="00BB0EAC" w14:paraId="26BE750F" w14:textId="77777777" w:rsidTr="00A654A1">
        <w:trPr>
          <w:jc w:val="center"/>
        </w:trPr>
        <w:tc>
          <w:tcPr>
            <w:tcW w:w="2257" w:type="dxa"/>
          </w:tcPr>
          <w:p w14:paraId="2D441F36" w14:textId="77777777" w:rsidR="009A277F" w:rsidRDefault="009A277F" w:rsidP="00A8009D">
            <w:r>
              <w:rPr>
                <w:i/>
              </w:rPr>
              <w:t>(activity</w:t>
            </w:r>
            <w:r w:rsidRPr="005E78E8">
              <w:rPr>
                <w:i/>
              </w:rPr>
              <w:t>)</w:t>
            </w:r>
            <w:r w:rsidRPr="00C15D3D">
              <w:t xml:space="preserve"> </w:t>
            </w:r>
            <w:bookmarkStart w:id="251" w:name="_a6f53a2828b53d4e210956a956498c0f"/>
            <w:r w:rsidR="004D0E28">
              <w:t>Request user selected camera view</w:t>
            </w:r>
            <w:bookmarkEnd w:id="251"/>
          </w:p>
        </w:tc>
        <w:tc>
          <w:tcPr>
            <w:tcW w:w="5490" w:type="dxa"/>
          </w:tcPr>
          <w:p w14:paraId="296E25D9" w14:textId="77777777" w:rsidR="009A277F" w:rsidRDefault="009A277F" w:rsidP="00A8009D">
            <w:pPr>
              <w:pStyle w:val="BodyText"/>
              <w:rPr>
                <w:lang w:val="en-US"/>
              </w:rPr>
            </w:pPr>
            <w:r>
              <w:rPr>
                <w:i/>
                <w:lang w:val="en-US"/>
              </w:rPr>
              <w:t>(activity</w:t>
            </w:r>
            <w:r w:rsidRPr="005E78E8">
              <w:rPr>
                <w:i/>
                <w:lang w:val="en-US"/>
              </w:rPr>
              <w:t>)</w:t>
            </w:r>
            <w:r>
              <w:rPr>
                <w:lang w:val="en-US"/>
              </w:rPr>
              <w:t xml:space="preserve"> Request user camera id view</w:t>
            </w:r>
          </w:p>
        </w:tc>
        <w:tc>
          <w:tcPr>
            <w:tcW w:w="2520" w:type="dxa"/>
          </w:tcPr>
          <w:p w14:paraId="01AEB766" w14:textId="77777777" w:rsidR="006C4613" w:rsidRDefault="006C4613"/>
        </w:tc>
      </w:tr>
      <w:tr w:rsidR="009A277F" w:rsidRPr="00BB0EAC" w14:paraId="3CA3B5EF" w14:textId="77777777" w:rsidTr="00A654A1">
        <w:trPr>
          <w:jc w:val="center"/>
        </w:trPr>
        <w:tc>
          <w:tcPr>
            <w:tcW w:w="2257" w:type="dxa"/>
          </w:tcPr>
          <w:p w14:paraId="739D9258" w14:textId="77777777" w:rsidR="009A277F" w:rsidRDefault="009A277F" w:rsidP="00A8009D">
            <w:r>
              <w:rPr>
                <w:i/>
              </w:rPr>
              <w:t>(activity</w:t>
            </w:r>
            <w:r w:rsidRPr="005E78E8">
              <w:rPr>
                <w:i/>
              </w:rPr>
              <w:t>)</w:t>
            </w:r>
            <w:r w:rsidRPr="00C15D3D">
              <w:t xml:space="preserve"> </w:t>
            </w:r>
            <w:bookmarkStart w:id="252" w:name="_b91761c0bfd7a931f677215649ba9470"/>
            <w:r w:rsidR="004D0E28">
              <w:t>Request selected camera view</w:t>
            </w:r>
            <w:bookmarkEnd w:id="252"/>
          </w:p>
        </w:tc>
        <w:tc>
          <w:tcPr>
            <w:tcW w:w="5490" w:type="dxa"/>
          </w:tcPr>
          <w:p w14:paraId="7F043F43" w14:textId="77777777" w:rsidR="009A277F" w:rsidRDefault="009A277F" w:rsidP="00A8009D">
            <w:pPr>
              <w:pStyle w:val="BodyText"/>
              <w:rPr>
                <w:lang w:val="en-US"/>
              </w:rPr>
            </w:pPr>
            <w:r>
              <w:rPr>
                <w:i/>
                <w:lang w:val="en-US"/>
              </w:rPr>
              <w:t>(activity</w:t>
            </w:r>
            <w:r w:rsidRPr="005E78E8">
              <w:rPr>
                <w:i/>
                <w:lang w:val="en-US"/>
              </w:rPr>
              <w:t>)</w:t>
            </w:r>
            <w:r>
              <w:rPr>
                <w:lang w:val="en-US"/>
              </w:rPr>
              <w:t xml:space="preserve"> Request selected camera video stream</w:t>
            </w:r>
          </w:p>
        </w:tc>
        <w:tc>
          <w:tcPr>
            <w:tcW w:w="2520" w:type="dxa"/>
          </w:tcPr>
          <w:p w14:paraId="60FBF2EF" w14:textId="77777777" w:rsidR="006C4613" w:rsidRDefault="006C4613"/>
        </w:tc>
      </w:tr>
      <w:tr w:rsidR="009A277F" w:rsidRPr="00BB0EAC" w14:paraId="4BE97B31" w14:textId="77777777" w:rsidTr="00A654A1">
        <w:trPr>
          <w:jc w:val="center"/>
        </w:trPr>
        <w:tc>
          <w:tcPr>
            <w:tcW w:w="2257" w:type="dxa"/>
          </w:tcPr>
          <w:p w14:paraId="6F875602" w14:textId="77777777" w:rsidR="009A277F" w:rsidRDefault="009A277F" w:rsidP="00A8009D">
            <w:r>
              <w:rPr>
                <w:i/>
              </w:rPr>
              <w:t>(activity</w:t>
            </w:r>
            <w:r w:rsidRPr="005E78E8">
              <w:rPr>
                <w:i/>
              </w:rPr>
              <w:t>)</w:t>
            </w:r>
            <w:r w:rsidRPr="00C15D3D">
              <w:t xml:space="preserve"> </w:t>
            </w:r>
            <w:bookmarkStart w:id="253" w:name="_6cca3f53571b150f40a85456c9fc6b75"/>
            <w:r w:rsidR="004D0E28">
              <w:t>DAT_Warn When Recording</w:t>
            </w:r>
            <w:bookmarkEnd w:id="253"/>
          </w:p>
        </w:tc>
        <w:tc>
          <w:tcPr>
            <w:tcW w:w="5490" w:type="dxa"/>
          </w:tcPr>
          <w:p w14:paraId="35FB6FCE" w14:textId="77777777" w:rsidR="009A277F" w:rsidRDefault="009A277F" w:rsidP="00A8009D">
            <w:pPr>
              <w:pStyle w:val="BodyText"/>
              <w:rPr>
                <w:lang w:val="en-US"/>
              </w:rPr>
            </w:pPr>
            <w:r>
              <w:rPr>
                <w:i/>
                <w:lang w:val="en-US"/>
              </w:rPr>
              <w:t>(activity</w:t>
            </w:r>
            <w:r w:rsidRPr="005E78E8">
              <w:rPr>
                <w:i/>
                <w:lang w:val="en-US"/>
              </w:rPr>
              <w:t>)</w:t>
            </w:r>
            <w:r>
              <w:rPr>
                <w:lang w:val="en-US"/>
              </w:rPr>
              <w:t xml:space="preserve"> Users/People, must be warned when live recording is taking place (market dependant)</w:t>
            </w:r>
          </w:p>
        </w:tc>
        <w:tc>
          <w:tcPr>
            <w:tcW w:w="2520" w:type="dxa"/>
          </w:tcPr>
          <w:p w14:paraId="09FD0D07" w14:textId="77777777" w:rsidR="006C4613" w:rsidRDefault="006C4613"/>
        </w:tc>
      </w:tr>
      <w:tr w:rsidR="009A277F" w:rsidRPr="00BB0EAC" w14:paraId="64F9847B" w14:textId="77777777" w:rsidTr="00A654A1">
        <w:trPr>
          <w:jc w:val="center"/>
        </w:trPr>
        <w:tc>
          <w:tcPr>
            <w:tcW w:w="2257" w:type="dxa"/>
          </w:tcPr>
          <w:p w14:paraId="5727E2BD" w14:textId="77777777" w:rsidR="009A277F" w:rsidRDefault="009A277F" w:rsidP="00A8009D">
            <w:r>
              <w:rPr>
                <w:i/>
              </w:rPr>
              <w:t>(activity</w:t>
            </w:r>
            <w:r w:rsidRPr="005E78E8">
              <w:rPr>
                <w:i/>
              </w:rPr>
              <w:t>)</w:t>
            </w:r>
            <w:r w:rsidRPr="00C15D3D">
              <w:t xml:space="preserve"> </w:t>
            </w:r>
            <w:bookmarkStart w:id="254" w:name="_935e6c88fe3a2f23daa05694999957fe"/>
            <w:r w:rsidR="004D0E28">
              <w:t>Get user request</w:t>
            </w:r>
            <w:bookmarkEnd w:id="254"/>
          </w:p>
        </w:tc>
        <w:tc>
          <w:tcPr>
            <w:tcW w:w="5490" w:type="dxa"/>
          </w:tcPr>
          <w:p w14:paraId="303241A1" w14:textId="77777777" w:rsidR="009A277F" w:rsidRDefault="009A277F" w:rsidP="00A8009D">
            <w:pPr>
              <w:pStyle w:val="BodyText"/>
              <w:rPr>
                <w:lang w:val="en-US"/>
              </w:rPr>
            </w:pPr>
            <w:r>
              <w:rPr>
                <w:i/>
                <w:lang w:val="en-US"/>
              </w:rPr>
              <w:t>(activity</w:t>
            </w:r>
            <w:r w:rsidRPr="005E78E8">
              <w:rPr>
                <w:i/>
                <w:lang w:val="en-US"/>
              </w:rPr>
              <w:t>)</w:t>
            </w:r>
            <w:r>
              <w:rPr>
                <w:lang w:val="en-US"/>
              </w:rPr>
              <w:t xml:space="preserve"> Get user request</w:t>
            </w:r>
          </w:p>
        </w:tc>
        <w:tc>
          <w:tcPr>
            <w:tcW w:w="2520" w:type="dxa"/>
          </w:tcPr>
          <w:p w14:paraId="130C9695" w14:textId="77777777" w:rsidR="006C4613" w:rsidRDefault="006C4613"/>
        </w:tc>
      </w:tr>
      <w:tr w:rsidR="009A277F" w:rsidRPr="00BB0EAC" w14:paraId="1A3F20B5" w14:textId="77777777" w:rsidTr="00A654A1">
        <w:trPr>
          <w:jc w:val="center"/>
        </w:trPr>
        <w:tc>
          <w:tcPr>
            <w:tcW w:w="2257" w:type="dxa"/>
          </w:tcPr>
          <w:p w14:paraId="535C3EEB" w14:textId="77777777" w:rsidR="009A277F" w:rsidRDefault="009A277F" w:rsidP="00A8009D">
            <w:r>
              <w:rPr>
                <w:i/>
              </w:rPr>
              <w:t>(activity</w:t>
            </w:r>
            <w:r w:rsidRPr="005E78E8">
              <w:rPr>
                <w:i/>
              </w:rPr>
              <w:t>)</w:t>
            </w:r>
            <w:r w:rsidRPr="00C15D3D">
              <w:t xml:space="preserve"> </w:t>
            </w:r>
            <w:bookmarkStart w:id="255" w:name="_3aff9924d778d6f93ff818f0cc71b436"/>
            <w:r w:rsidR="004D0E28">
              <w:t>Send selected camera request</w:t>
            </w:r>
            <w:bookmarkEnd w:id="255"/>
          </w:p>
        </w:tc>
        <w:tc>
          <w:tcPr>
            <w:tcW w:w="5490" w:type="dxa"/>
          </w:tcPr>
          <w:p w14:paraId="14E6AE37" w14:textId="77777777" w:rsidR="009A277F" w:rsidRDefault="009A277F" w:rsidP="00A8009D">
            <w:pPr>
              <w:pStyle w:val="BodyText"/>
              <w:rPr>
                <w:lang w:val="en-US"/>
              </w:rPr>
            </w:pPr>
            <w:r>
              <w:rPr>
                <w:i/>
                <w:lang w:val="en-US"/>
              </w:rPr>
              <w:t>(activity</w:t>
            </w:r>
            <w:r w:rsidRPr="005E78E8">
              <w:rPr>
                <w:i/>
                <w:lang w:val="en-US"/>
              </w:rPr>
              <w:t>)</w:t>
            </w:r>
            <w:r>
              <w:rPr>
                <w:lang w:val="en-US"/>
              </w:rPr>
              <w:t xml:space="preserve"> Send camera id request</w:t>
            </w:r>
          </w:p>
        </w:tc>
        <w:tc>
          <w:tcPr>
            <w:tcW w:w="2520" w:type="dxa"/>
          </w:tcPr>
          <w:p w14:paraId="70B63C95" w14:textId="77777777" w:rsidR="006C4613" w:rsidRDefault="006C4613"/>
        </w:tc>
      </w:tr>
      <w:tr w:rsidR="009A277F" w:rsidRPr="00BB0EAC" w14:paraId="422432F1" w14:textId="77777777" w:rsidTr="00A654A1">
        <w:trPr>
          <w:jc w:val="center"/>
        </w:trPr>
        <w:tc>
          <w:tcPr>
            <w:tcW w:w="2257" w:type="dxa"/>
          </w:tcPr>
          <w:p w14:paraId="02D68DE8" w14:textId="77777777" w:rsidR="009A277F" w:rsidRDefault="009A277F" w:rsidP="00A8009D">
            <w:r>
              <w:rPr>
                <w:i/>
              </w:rPr>
              <w:t>(activity</w:t>
            </w:r>
            <w:r w:rsidRPr="005E78E8">
              <w:rPr>
                <w:i/>
              </w:rPr>
              <w:t>)</w:t>
            </w:r>
            <w:r w:rsidRPr="00C15D3D">
              <w:t xml:space="preserve"> </w:t>
            </w:r>
            <w:bookmarkStart w:id="256" w:name="_be55ed7198656d8f812b6f7720e1100f"/>
            <w:r w:rsidR="004D0E28">
              <w:t>Provide Door Ajar Data</w:t>
            </w:r>
            <w:bookmarkEnd w:id="256"/>
          </w:p>
        </w:tc>
        <w:tc>
          <w:tcPr>
            <w:tcW w:w="5490" w:type="dxa"/>
          </w:tcPr>
          <w:p w14:paraId="7C0EC210" w14:textId="77777777" w:rsidR="009A277F" w:rsidRDefault="009A277F" w:rsidP="00A8009D">
            <w:pPr>
              <w:pStyle w:val="BodyText"/>
              <w:rPr>
                <w:lang w:val="en-US"/>
              </w:rPr>
            </w:pPr>
            <w:r>
              <w:rPr>
                <w:i/>
                <w:lang w:val="en-US"/>
              </w:rPr>
              <w:t>(activity</w:t>
            </w:r>
            <w:r w:rsidRPr="005E78E8">
              <w:rPr>
                <w:i/>
                <w:lang w:val="en-US"/>
              </w:rPr>
              <w:t>)</w:t>
            </w:r>
            <w:r>
              <w:rPr>
                <w:lang w:val="en-US"/>
              </w:rPr>
              <w:t xml:space="preserve"> Provide information on doors being ajar or closed</w:t>
            </w:r>
          </w:p>
        </w:tc>
        <w:tc>
          <w:tcPr>
            <w:tcW w:w="2520" w:type="dxa"/>
          </w:tcPr>
          <w:p w14:paraId="5D37D646" w14:textId="77777777" w:rsidR="006C4613" w:rsidRDefault="006C4613"/>
        </w:tc>
      </w:tr>
      <w:tr w:rsidR="009A277F" w:rsidRPr="00BB0EAC" w14:paraId="3443FDC1" w14:textId="77777777" w:rsidTr="00A654A1">
        <w:trPr>
          <w:jc w:val="center"/>
        </w:trPr>
        <w:tc>
          <w:tcPr>
            <w:tcW w:w="2257" w:type="dxa"/>
          </w:tcPr>
          <w:p w14:paraId="2889ADE0" w14:textId="77777777" w:rsidR="009A277F" w:rsidRDefault="009A277F" w:rsidP="00A8009D">
            <w:r w:rsidRPr="005E78E8">
              <w:rPr>
                <w:i/>
              </w:rPr>
              <w:t>(act</w:t>
            </w:r>
            <w:r>
              <w:rPr>
                <w:i/>
              </w:rPr>
              <w:t>ion</w:t>
            </w:r>
            <w:r w:rsidRPr="005E78E8">
              <w:rPr>
                <w:i/>
              </w:rPr>
              <w:t>)</w:t>
            </w:r>
            <w:r w:rsidRPr="00C15D3D">
              <w:t xml:space="preserve"> See Recording Warning</w:t>
            </w:r>
          </w:p>
        </w:tc>
        <w:tc>
          <w:tcPr>
            <w:tcW w:w="5490" w:type="dxa"/>
          </w:tcPr>
          <w:p w14:paraId="0316AD8C" w14:textId="77777777" w:rsidR="009A277F" w:rsidRDefault="009A277F" w:rsidP="00A8009D">
            <w:pPr>
              <w:pStyle w:val="BodyText"/>
              <w:rPr>
                <w:lang w:val="en-US"/>
              </w:rPr>
            </w:pPr>
            <w:r w:rsidRPr="005E78E8">
              <w:rPr>
                <w:i/>
                <w:lang w:val="en-US"/>
              </w:rPr>
              <w:t>(act</w:t>
            </w:r>
            <w:r>
              <w:rPr>
                <w:i/>
                <w:lang w:val="en-US"/>
              </w:rPr>
              <w:t>ion</w:t>
            </w:r>
            <w:r w:rsidRPr="005E78E8">
              <w:rPr>
                <w:i/>
                <w:lang w:val="en-US"/>
              </w:rPr>
              <w:t>)</w:t>
            </w:r>
            <w:r>
              <w:rPr>
                <w:lang w:val="en-US"/>
              </w:rPr>
              <w:t xml:space="preserve"> Get visual feedback in order to see the recording warning.</w:t>
            </w:r>
          </w:p>
        </w:tc>
        <w:tc>
          <w:tcPr>
            <w:tcW w:w="2520" w:type="dxa"/>
          </w:tcPr>
          <w:p w14:paraId="01C31688" w14:textId="77777777" w:rsidR="006C4613" w:rsidRDefault="006C4613"/>
        </w:tc>
      </w:tr>
    </w:tbl>
    <w:p w14:paraId="2F6A9E3F" w14:textId="0F198D21" w:rsidR="009A277F" w:rsidRPr="00054B83" w:rsidRDefault="009A277F" w:rsidP="009A277F">
      <w:pPr>
        <w:pStyle w:val="Caption"/>
      </w:pPr>
      <w:bookmarkStart w:id="257" w:name="_Toc74903996"/>
      <w:r w:rsidRPr="00A13A7B">
        <w:t xml:space="preserve">Table </w:t>
      </w:r>
      <w:r>
        <w:rPr>
          <w:noProof/>
        </w:rPr>
        <w:fldChar w:fldCharType="begin"/>
      </w:r>
      <w:r>
        <w:rPr>
          <w:noProof/>
        </w:rPr>
        <w:instrText xml:space="preserve"> SEQ Table \* ARABIC </w:instrText>
      </w:r>
      <w:r>
        <w:rPr>
          <w:noProof/>
        </w:rPr>
        <w:fldChar w:fldCharType="separate"/>
      </w:r>
      <w:r w:rsidR="00A13343">
        <w:rPr>
          <w:noProof/>
        </w:rPr>
        <w:t>14</w:t>
      </w:r>
      <w:r>
        <w:rPr>
          <w:noProof/>
        </w:rPr>
        <w:fldChar w:fldCharType="end"/>
      </w:r>
      <w:r w:rsidRPr="00A13A7B">
        <w:t>: List of Functions</w:t>
      </w:r>
      <w:r>
        <w:t xml:space="preserve"> on </w:t>
      </w:r>
      <w:r>
        <w:rPr>
          <w:rFonts w:cs="Arial"/>
        </w:rPr>
        <w:t>Be notified of intrusion1</w:t>
      </w:r>
      <w:bookmarkEnd w:id="257"/>
    </w:p>
    <w:p w14:paraId="2845AC28"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5B411B0A" w14:textId="77777777" w:rsidTr="00A654A1">
        <w:trPr>
          <w:tblHeader/>
          <w:jc w:val="center"/>
        </w:trPr>
        <w:tc>
          <w:tcPr>
            <w:tcW w:w="2257" w:type="dxa"/>
            <w:shd w:val="pct20" w:color="auto" w:fill="FFFFFF"/>
            <w:vAlign w:val="center"/>
          </w:tcPr>
          <w:p w14:paraId="13EA4922"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1E046596" w14:textId="77777777" w:rsidR="009A277F" w:rsidRPr="007C20FA" w:rsidRDefault="009A277F" w:rsidP="00A8009D">
            <w:pPr>
              <w:pStyle w:val="Caption"/>
            </w:pPr>
            <w:r w:rsidRPr="007C20FA">
              <w:t>Description</w:t>
            </w:r>
          </w:p>
        </w:tc>
        <w:tc>
          <w:tcPr>
            <w:tcW w:w="2520" w:type="dxa"/>
            <w:shd w:val="pct20" w:color="auto" w:fill="FFFFFF"/>
            <w:vAlign w:val="center"/>
          </w:tcPr>
          <w:p w14:paraId="29B9E2DE" w14:textId="77777777" w:rsidR="009A277F" w:rsidRPr="007C20FA" w:rsidRDefault="009A277F" w:rsidP="00A8009D">
            <w:pPr>
              <w:pStyle w:val="Caption"/>
            </w:pPr>
            <w:r w:rsidRPr="007C20FA">
              <w:t>Comments</w:t>
            </w:r>
          </w:p>
        </w:tc>
      </w:tr>
      <w:tr w:rsidR="009A277F" w:rsidRPr="00BB0EAC" w14:paraId="378317CF" w14:textId="77777777" w:rsidTr="00A654A1">
        <w:trPr>
          <w:jc w:val="center"/>
        </w:trPr>
        <w:tc>
          <w:tcPr>
            <w:tcW w:w="2257" w:type="dxa"/>
          </w:tcPr>
          <w:p w14:paraId="6BB737E8" w14:textId="77777777" w:rsidR="009A277F" w:rsidRDefault="009A277F" w:rsidP="00A8009D">
            <w:r>
              <w:rPr>
                <w:i/>
              </w:rPr>
              <w:t>(activity</w:t>
            </w:r>
            <w:r w:rsidRPr="005E78E8">
              <w:rPr>
                <w:i/>
              </w:rPr>
              <w:t>)</w:t>
            </w:r>
            <w:r w:rsidRPr="00C15D3D">
              <w:t xml:space="preserve"> </w:t>
            </w:r>
            <w:bookmarkStart w:id="258" w:name="_e41e6f5c504ec804532805270914a0f0"/>
            <w:r w:rsidR="004D0E28">
              <w:t>Launch sentinel tutorial</w:t>
            </w:r>
            <w:bookmarkEnd w:id="258"/>
          </w:p>
        </w:tc>
        <w:tc>
          <w:tcPr>
            <w:tcW w:w="5490" w:type="dxa"/>
          </w:tcPr>
          <w:p w14:paraId="6EE8A0FC" w14:textId="77777777" w:rsidR="009A277F" w:rsidRDefault="009A277F" w:rsidP="00A8009D">
            <w:pPr>
              <w:pStyle w:val="BodyText"/>
              <w:rPr>
                <w:lang w:val="en-US"/>
              </w:rPr>
            </w:pPr>
            <w:r>
              <w:rPr>
                <w:i/>
                <w:lang w:val="en-US"/>
              </w:rPr>
              <w:t>(activity</w:t>
            </w:r>
            <w:r w:rsidRPr="005E78E8">
              <w:rPr>
                <w:i/>
                <w:lang w:val="en-US"/>
              </w:rPr>
              <w:t>)</w:t>
            </w:r>
            <w:r>
              <w:rPr>
                <w:lang w:val="en-US"/>
              </w:rPr>
              <w:t xml:space="preserve"> Launch sentinel tutorial</w:t>
            </w:r>
          </w:p>
        </w:tc>
        <w:tc>
          <w:tcPr>
            <w:tcW w:w="2520" w:type="dxa"/>
          </w:tcPr>
          <w:p w14:paraId="6D74DE5A" w14:textId="77777777" w:rsidR="006C4613" w:rsidRDefault="006C4613"/>
        </w:tc>
      </w:tr>
      <w:tr w:rsidR="009A277F" w:rsidRPr="00BB0EAC" w14:paraId="437E2410" w14:textId="77777777" w:rsidTr="00A654A1">
        <w:trPr>
          <w:jc w:val="center"/>
        </w:trPr>
        <w:tc>
          <w:tcPr>
            <w:tcW w:w="2257" w:type="dxa"/>
          </w:tcPr>
          <w:p w14:paraId="3B353671" w14:textId="77777777" w:rsidR="009A277F" w:rsidRDefault="009A277F" w:rsidP="00A8009D">
            <w:r>
              <w:rPr>
                <w:i/>
              </w:rPr>
              <w:t>(activity</w:t>
            </w:r>
            <w:r w:rsidRPr="005E78E8">
              <w:rPr>
                <w:i/>
              </w:rPr>
              <w:t>)</w:t>
            </w:r>
            <w:r w:rsidRPr="00C15D3D">
              <w:t xml:space="preserve"> </w:t>
            </w:r>
            <w:bookmarkStart w:id="259" w:name="_f080a426312ae51eccb9f912b19e46af"/>
            <w:r w:rsidR="004D0E28">
              <w:t>Get user request</w:t>
            </w:r>
            <w:bookmarkEnd w:id="259"/>
          </w:p>
        </w:tc>
        <w:tc>
          <w:tcPr>
            <w:tcW w:w="5490" w:type="dxa"/>
          </w:tcPr>
          <w:p w14:paraId="03766984" w14:textId="77777777" w:rsidR="009A277F" w:rsidRDefault="009A277F" w:rsidP="00A8009D">
            <w:pPr>
              <w:pStyle w:val="BodyText"/>
              <w:rPr>
                <w:lang w:val="en-US"/>
              </w:rPr>
            </w:pPr>
            <w:r>
              <w:rPr>
                <w:i/>
                <w:lang w:val="en-US"/>
              </w:rPr>
              <w:t>(activity</w:t>
            </w:r>
            <w:r w:rsidRPr="005E78E8">
              <w:rPr>
                <w:i/>
                <w:lang w:val="en-US"/>
              </w:rPr>
              <w:t>)</w:t>
            </w:r>
            <w:r>
              <w:rPr>
                <w:lang w:val="en-US"/>
              </w:rPr>
              <w:t xml:space="preserve"> Read Phone app value( out Phone app value for tutorial )</w:t>
            </w:r>
          </w:p>
        </w:tc>
        <w:tc>
          <w:tcPr>
            <w:tcW w:w="2520" w:type="dxa"/>
          </w:tcPr>
          <w:p w14:paraId="70BAA5F9" w14:textId="77777777" w:rsidR="006C4613" w:rsidRDefault="006C4613"/>
        </w:tc>
      </w:tr>
      <w:tr w:rsidR="009A277F" w:rsidRPr="00BB0EAC" w14:paraId="2E4699EB" w14:textId="77777777" w:rsidTr="00A654A1">
        <w:trPr>
          <w:jc w:val="center"/>
        </w:trPr>
        <w:tc>
          <w:tcPr>
            <w:tcW w:w="2257" w:type="dxa"/>
          </w:tcPr>
          <w:p w14:paraId="593A5526" w14:textId="77777777" w:rsidR="009A277F" w:rsidRDefault="009A277F" w:rsidP="00A8009D">
            <w:r>
              <w:rPr>
                <w:i/>
              </w:rPr>
              <w:t>(activity</w:t>
            </w:r>
            <w:r w:rsidRPr="005E78E8">
              <w:rPr>
                <w:i/>
              </w:rPr>
              <w:t>)</w:t>
            </w:r>
            <w:r w:rsidRPr="00C15D3D">
              <w:t xml:space="preserve"> </w:t>
            </w:r>
            <w:bookmarkStart w:id="260" w:name="_3548637fc094a5942616ee2eadcd7c9f"/>
            <w:r w:rsidR="004D0E28">
              <w:t>See sentinel tutorial</w:t>
            </w:r>
            <w:bookmarkEnd w:id="260"/>
          </w:p>
        </w:tc>
        <w:tc>
          <w:tcPr>
            <w:tcW w:w="5490" w:type="dxa"/>
          </w:tcPr>
          <w:p w14:paraId="2DE17CC1" w14:textId="77777777" w:rsidR="009A277F" w:rsidRDefault="009A277F" w:rsidP="00A8009D">
            <w:pPr>
              <w:pStyle w:val="BodyText"/>
              <w:rPr>
                <w:lang w:val="en-US"/>
              </w:rPr>
            </w:pPr>
            <w:r>
              <w:rPr>
                <w:i/>
                <w:lang w:val="en-US"/>
              </w:rPr>
              <w:t>(activity</w:t>
            </w:r>
            <w:r w:rsidRPr="005E78E8">
              <w:rPr>
                <w:i/>
                <w:lang w:val="en-US"/>
              </w:rPr>
              <w:t>)</w:t>
            </w:r>
            <w:r>
              <w:rPr>
                <w:lang w:val="en-US"/>
              </w:rPr>
              <w:t xml:space="preserve"> See sentinel tutorial</w:t>
            </w:r>
          </w:p>
        </w:tc>
        <w:tc>
          <w:tcPr>
            <w:tcW w:w="2520" w:type="dxa"/>
          </w:tcPr>
          <w:p w14:paraId="3E7BCBCF" w14:textId="77777777" w:rsidR="006C4613" w:rsidRDefault="006C4613"/>
        </w:tc>
      </w:tr>
      <w:tr w:rsidR="009A277F" w:rsidRPr="00BB0EAC" w14:paraId="1B431592" w14:textId="77777777" w:rsidTr="00A654A1">
        <w:trPr>
          <w:jc w:val="center"/>
        </w:trPr>
        <w:tc>
          <w:tcPr>
            <w:tcW w:w="2257" w:type="dxa"/>
          </w:tcPr>
          <w:p w14:paraId="658B9E6A" w14:textId="77777777" w:rsidR="009A277F" w:rsidRDefault="009A277F" w:rsidP="00A8009D">
            <w:r>
              <w:rPr>
                <w:i/>
              </w:rPr>
              <w:t>(activity</w:t>
            </w:r>
            <w:r w:rsidRPr="005E78E8">
              <w:rPr>
                <w:i/>
              </w:rPr>
              <w:t>)</w:t>
            </w:r>
            <w:r w:rsidRPr="00C15D3D">
              <w:t xml:space="preserve"> </w:t>
            </w:r>
            <w:bookmarkStart w:id="261" w:name="_8b4430d6bec26b8b0401c8c89b1b10c3"/>
            <w:r w:rsidR="004D0E28">
              <w:t>Transfer launch tutorial command through soft button</w:t>
            </w:r>
            <w:bookmarkEnd w:id="261"/>
          </w:p>
        </w:tc>
        <w:tc>
          <w:tcPr>
            <w:tcW w:w="5490" w:type="dxa"/>
          </w:tcPr>
          <w:p w14:paraId="384944BD" w14:textId="77777777" w:rsidR="009A277F" w:rsidRDefault="009A277F" w:rsidP="00A8009D">
            <w:pPr>
              <w:pStyle w:val="BodyText"/>
              <w:rPr>
                <w:lang w:val="en-US"/>
              </w:rPr>
            </w:pPr>
            <w:r>
              <w:rPr>
                <w:i/>
                <w:lang w:val="en-US"/>
              </w:rPr>
              <w:t>(activity</w:t>
            </w:r>
            <w:r w:rsidRPr="005E78E8">
              <w:rPr>
                <w:i/>
                <w:lang w:val="en-US"/>
              </w:rPr>
              <w:t>)</w:t>
            </w:r>
            <w:r>
              <w:rPr>
                <w:lang w:val="en-US"/>
              </w:rPr>
              <w:t xml:space="preserve"> Transfer launch tutorial command through soft button</w:t>
            </w:r>
          </w:p>
        </w:tc>
        <w:tc>
          <w:tcPr>
            <w:tcW w:w="2520" w:type="dxa"/>
          </w:tcPr>
          <w:p w14:paraId="6DDEE6A4" w14:textId="77777777" w:rsidR="006C4613" w:rsidRDefault="006C4613"/>
        </w:tc>
      </w:tr>
    </w:tbl>
    <w:p w14:paraId="779F3C68" w14:textId="542A3BB8" w:rsidR="009A277F" w:rsidRPr="00054B83" w:rsidRDefault="009A277F" w:rsidP="009A277F">
      <w:pPr>
        <w:pStyle w:val="Caption"/>
      </w:pPr>
      <w:bookmarkStart w:id="262" w:name="_Toc74903997"/>
      <w:r w:rsidRPr="00A13A7B">
        <w:t xml:space="preserve">Table </w:t>
      </w:r>
      <w:r>
        <w:rPr>
          <w:noProof/>
        </w:rPr>
        <w:fldChar w:fldCharType="begin"/>
      </w:r>
      <w:r>
        <w:rPr>
          <w:noProof/>
        </w:rPr>
        <w:instrText xml:space="preserve"> SEQ Table \* ARABIC </w:instrText>
      </w:r>
      <w:r>
        <w:rPr>
          <w:noProof/>
        </w:rPr>
        <w:fldChar w:fldCharType="separate"/>
      </w:r>
      <w:r w:rsidR="00A13343">
        <w:rPr>
          <w:noProof/>
        </w:rPr>
        <w:t>15</w:t>
      </w:r>
      <w:r>
        <w:rPr>
          <w:noProof/>
        </w:rPr>
        <w:fldChar w:fldCharType="end"/>
      </w:r>
      <w:r w:rsidRPr="00A13A7B">
        <w:t>: List of Functions</w:t>
      </w:r>
      <w:r>
        <w:t xml:space="preserve"> on </w:t>
      </w:r>
      <w:r>
        <w:rPr>
          <w:rFonts w:cs="Arial"/>
        </w:rPr>
        <w:t>Launch tutorial</w:t>
      </w:r>
      <w:bookmarkEnd w:id="262"/>
    </w:p>
    <w:p w14:paraId="32DD4EBA"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7623DBBF" w14:textId="77777777" w:rsidTr="00A654A1">
        <w:trPr>
          <w:tblHeader/>
          <w:jc w:val="center"/>
        </w:trPr>
        <w:tc>
          <w:tcPr>
            <w:tcW w:w="2257" w:type="dxa"/>
            <w:shd w:val="pct20" w:color="auto" w:fill="FFFFFF"/>
            <w:vAlign w:val="center"/>
          </w:tcPr>
          <w:p w14:paraId="6F22139A"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0956F994" w14:textId="77777777" w:rsidR="009A277F" w:rsidRPr="007C20FA" w:rsidRDefault="009A277F" w:rsidP="00A8009D">
            <w:pPr>
              <w:pStyle w:val="Caption"/>
            </w:pPr>
            <w:r w:rsidRPr="007C20FA">
              <w:t>Description</w:t>
            </w:r>
          </w:p>
        </w:tc>
        <w:tc>
          <w:tcPr>
            <w:tcW w:w="2520" w:type="dxa"/>
            <w:shd w:val="pct20" w:color="auto" w:fill="FFFFFF"/>
            <w:vAlign w:val="center"/>
          </w:tcPr>
          <w:p w14:paraId="68B15557" w14:textId="77777777" w:rsidR="009A277F" w:rsidRPr="007C20FA" w:rsidRDefault="009A277F" w:rsidP="00A8009D">
            <w:pPr>
              <w:pStyle w:val="Caption"/>
            </w:pPr>
            <w:r w:rsidRPr="007C20FA">
              <w:t>Comments</w:t>
            </w:r>
          </w:p>
        </w:tc>
      </w:tr>
      <w:tr w:rsidR="009A277F" w:rsidRPr="00BB0EAC" w14:paraId="6A7D9B6A" w14:textId="77777777" w:rsidTr="00A654A1">
        <w:trPr>
          <w:jc w:val="center"/>
        </w:trPr>
        <w:tc>
          <w:tcPr>
            <w:tcW w:w="2257" w:type="dxa"/>
          </w:tcPr>
          <w:p w14:paraId="58B212DD" w14:textId="77777777" w:rsidR="009A277F" w:rsidRDefault="009A277F" w:rsidP="00A8009D">
            <w:r>
              <w:rPr>
                <w:i/>
              </w:rPr>
              <w:t>(activity</w:t>
            </w:r>
            <w:r w:rsidRPr="005E78E8">
              <w:rPr>
                <w:i/>
              </w:rPr>
              <w:t>)</w:t>
            </w:r>
            <w:r w:rsidRPr="00C15D3D">
              <w:t xml:space="preserve"> </w:t>
            </w:r>
            <w:bookmarkStart w:id="263" w:name="_380c699bee92e436989d5d155cab62ef"/>
            <w:r w:rsidR="004D0E28">
              <w:t>Settings changed notification</w:t>
            </w:r>
            <w:bookmarkEnd w:id="263"/>
          </w:p>
        </w:tc>
        <w:tc>
          <w:tcPr>
            <w:tcW w:w="5490" w:type="dxa"/>
          </w:tcPr>
          <w:p w14:paraId="428A9874" w14:textId="77777777" w:rsidR="009A277F" w:rsidRDefault="009A277F" w:rsidP="00A8009D">
            <w:pPr>
              <w:pStyle w:val="BodyText"/>
              <w:rPr>
                <w:lang w:val="en-US"/>
              </w:rPr>
            </w:pPr>
            <w:r>
              <w:rPr>
                <w:i/>
                <w:lang w:val="en-US"/>
              </w:rPr>
              <w:t>(activity</w:t>
            </w:r>
            <w:r w:rsidRPr="005E78E8">
              <w:rPr>
                <w:i/>
                <w:lang w:val="en-US"/>
              </w:rPr>
              <w:t>)</w:t>
            </w:r>
            <w:r>
              <w:rPr>
                <w:lang w:val="en-US"/>
              </w:rPr>
              <w:t xml:space="preserve"> Settings changed notification</w:t>
            </w:r>
          </w:p>
        </w:tc>
        <w:tc>
          <w:tcPr>
            <w:tcW w:w="2520" w:type="dxa"/>
          </w:tcPr>
          <w:p w14:paraId="5A0770C2" w14:textId="77777777" w:rsidR="006C4613" w:rsidRDefault="006C4613"/>
        </w:tc>
      </w:tr>
      <w:tr w:rsidR="009A277F" w:rsidRPr="00BB0EAC" w14:paraId="15DE4B46" w14:textId="77777777" w:rsidTr="00A654A1">
        <w:trPr>
          <w:jc w:val="center"/>
        </w:trPr>
        <w:tc>
          <w:tcPr>
            <w:tcW w:w="2257" w:type="dxa"/>
          </w:tcPr>
          <w:p w14:paraId="6FC022A6" w14:textId="77777777" w:rsidR="009A277F" w:rsidRDefault="009A277F" w:rsidP="00A8009D">
            <w:r>
              <w:rPr>
                <w:i/>
              </w:rPr>
              <w:t>(activity</w:t>
            </w:r>
            <w:r w:rsidRPr="005E78E8">
              <w:rPr>
                <w:i/>
              </w:rPr>
              <w:t>)</w:t>
            </w:r>
            <w:r w:rsidRPr="00C15D3D">
              <w:t xml:space="preserve"> </w:t>
            </w:r>
            <w:bookmarkStart w:id="264" w:name="_2475d0ff960bdc1ddfa98416d920de4d"/>
            <w:r w:rsidR="004D0E28">
              <w:t>Set all sentinel settings</w:t>
            </w:r>
            <w:bookmarkEnd w:id="264"/>
          </w:p>
        </w:tc>
        <w:tc>
          <w:tcPr>
            <w:tcW w:w="5490" w:type="dxa"/>
          </w:tcPr>
          <w:p w14:paraId="38FE1EC9" w14:textId="77777777" w:rsidR="009A277F" w:rsidRDefault="009A277F" w:rsidP="00A8009D">
            <w:pPr>
              <w:pStyle w:val="BodyText"/>
              <w:rPr>
                <w:lang w:val="en-US"/>
              </w:rPr>
            </w:pPr>
            <w:r>
              <w:rPr>
                <w:i/>
                <w:lang w:val="en-US"/>
              </w:rPr>
              <w:t>(activity</w:t>
            </w:r>
            <w:r w:rsidRPr="005E78E8">
              <w:rPr>
                <w:i/>
                <w:lang w:val="en-US"/>
              </w:rPr>
              <w:t>)</w:t>
            </w:r>
            <w:r>
              <w:rPr>
                <w:lang w:val="en-US"/>
              </w:rPr>
              <w:t xml:space="preserve"> Set all sentinel settings</w:t>
            </w:r>
          </w:p>
        </w:tc>
        <w:tc>
          <w:tcPr>
            <w:tcW w:w="2520" w:type="dxa"/>
          </w:tcPr>
          <w:p w14:paraId="07EFCED4" w14:textId="77777777" w:rsidR="006C4613" w:rsidRDefault="006C4613"/>
        </w:tc>
      </w:tr>
      <w:tr w:rsidR="009A277F" w:rsidRPr="00BB0EAC" w14:paraId="2E22E8B3" w14:textId="77777777" w:rsidTr="00A654A1">
        <w:trPr>
          <w:jc w:val="center"/>
        </w:trPr>
        <w:tc>
          <w:tcPr>
            <w:tcW w:w="2257" w:type="dxa"/>
          </w:tcPr>
          <w:p w14:paraId="0BFA6F03" w14:textId="77777777" w:rsidR="009A277F" w:rsidRDefault="009A277F" w:rsidP="00A8009D">
            <w:r>
              <w:rPr>
                <w:i/>
              </w:rPr>
              <w:t>(activity</w:t>
            </w:r>
            <w:r w:rsidRPr="005E78E8">
              <w:rPr>
                <w:i/>
              </w:rPr>
              <w:t>)</w:t>
            </w:r>
            <w:r w:rsidRPr="00C15D3D">
              <w:t xml:space="preserve"> </w:t>
            </w:r>
            <w:bookmarkStart w:id="265" w:name="_4d73fab5de58df213756bbbe7a31f3db"/>
            <w:r w:rsidR="004D0E28">
              <w:t>Transfer command through soft button</w:t>
            </w:r>
            <w:bookmarkEnd w:id="265"/>
          </w:p>
        </w:tc>
        <w:tc>
          <w:tcPr>
            <w:tcW w:w="5490" w:type="dxa"/>
          </w:tcPr>
          <w:p w14:paraId="21816A82" w14:textId="77777777" w:rsidR="009A277F" w:rsidRDefault="009A277F" w:rsidP="00A8009D">
            <w:pPr>
              <w:pStyle w:val="BodyText"/>
              <w:rPr>
                <w:lang w:val="en-US"/>
              </w:rPr>
            </w:pPr>
            <w:r>
              <w:rPr>
                <w:i/>
                <w:lang w:val="en-US"/>
              </w:rPr>
              <w:t>(activity</w:t>
            </w:r>
            <w:r w:rsidRPr="005E78E8">
              <w:rPr>
                <w:i/>
                <w:lang w:val="en-US"/>
              </w:rPr>
              <w:t>)</w:t>
            </w:r>
            <w:r>
              <w:rPr>
                <w:lang w:val="en-US"/>
              </w:rPr>
              <w:t xml:space="preserve"> Transfer command through soft button</w:t>
            </w:r>
          </w:p>
        </w:tc>
        <w:tc>
          <w:tcPr>
            <w:tcW w:w="2520" w:type="dxa"/>
          </w:tcPr>
          <w:p w14:paraId="7CDFBB57" w14:textId="77777777" w:rsidR="006C4613" w:rsidRDefault="006C4613"/>
        </w:tc>
      </w:tr>
      <w:tr w:rsidR="009A277F" w:rsidRPr="00BB0EAC" w14:paraId="3547D870" w14:textId="77777777" w:rsidTr="00A654A1">
        <w:trPr>
          <w:jc w:val="center"/>
        </w:trPr>
        <w:tc>
          <w:tcPr>
            <w:tcW w:w="2257" w:type="dxa"/>
          </w:tcPr>
          <w:p w14:paraId="0C45EAAE" w14:textId="77777777" w:rsidR="009A277F" w:rsidRDefault="009A277F" w:rsidP="00A8009D">
            <w:r>
              <w:rPr>
                <w:i/>
              </w:rPr>
              <w:lastRenderedPageBreak/>
              <w:t>(activity</w:t>
            </w:r>
            <w:r w:rsidRPr="005E78E8">
              <w:rPr>
                <w:i/>
              </w:rPr>
              <w:t>)</w:t>
            </w:r>
            <w:r w:rsidRPr="00C15D3D">
              <w:t xml:space="preserve"> </w:t>
            </w:r>
            <w:bookmarkStart w:id="266" w:name="_18e440a94f62747624555ea6eedf7f12"/>
            <w:r w:rsidR="004D0E28">
              <w:t>Send setting or group of settings to be modified</w:t>
            </w:r>
            <w:bookmarkEnd w:id="266"/>
          </w:p>
        </w:tc>
        <w:tc>
          <w:tcPr>
            <w:tcW w:w="5490" w:type="dxa"/>
          </w:tcPr>
          <w:p w14:paraId="7148CBE8" w14:textId="77777777" w:rsidR="009A277F" w:rsidRDefault="009A277F" w:rsidP="00A8009D">
            <w:pPr>
              <w:pStyle w:val="BodyText"/>
              <w:rPr>
                <w:lang w:val="en-US"/>
              </w:rPr>
            </w:pPr>
            <w:r>
              <w:rPr>
                <w:i/>
                <w:lang w:val="en-US"/>
              </w:rPr>
              <w:t>(activity</w:t>
            </w:r>
            <w:r w:rsidRPr="005E78E8">
              <w:rPr>
                <w:i/>
                <w:lang w:val="en-US"/>
              </w:rPr>
              <w:t>)</w:t>
            </w:r>
            <w:r>
              <w:rPr>
                <w:lang w:val="en-US"/>
              </w:rPr>
              <w:t xml:space="preserve"> Send setting or group of settings to be modified</w:t>
            </w:r>
          </w:p>
        </w:tc>
        <w:tc>
          <w:tcPr>
            <w:tcW w:w="2520" w:type="dxa"/>
          </w:tcPr>
          <w:p w14:paraId="10C3740D" w14:textId="77777777" w:rsidR="006C4613" w:rsidRDefault="006C4613"/>
        </w:tc>
      </w:tr>
      <w:tr w:rsidR="009A277F" w:rsidRPr="00BB0EAC" w14:paraId="158ABF72" w14:textId="77777777" w:rsidTr="00A654A1">
        <w:trPr>
          <w:jc w:val="center"/>
        </w:trPr>
        <w:tc>
          <w:tcPr>
            <w:tcW w:w="2257" w:type="dxa"/>
          </w:tcPr>
          <w:p w14:paraId="2046FFA1" w14:textId="77777777" w:rsidR="009A277F" w:rsidRDefault="009A277F" w:rsidP="00A8009D">
            <w:r>
              <w:rPr>
                <w:i/>
              </w:rPr>
              <w:t>(activity</w:t>
            </w:r>
            <w:r w:rsidRPr="005E78E8">
              <w:rPr>
                <w:i/>
              </w:rPr>
              <w:t>)</w:t>
            </w:r>
            <w:r w:rsidRPr="00C15D3D">
              <w:t xml:space="preserve"> </w:t>
            </w:r>
            <w:bookmarkStart w:id="267" w:name="_cf50bb5ac98295082cf1b759a4e24440"/>
            <w:r w:rsidR="004D0E28">
              <w:t>Set variable value or group of variables value to modify</w:t>
            </w:r>
            <w:bookmarkEnd w:id="267"/>
          </w:p>
        </w:tc>
        <w:tc>
          <w:tcPr>
            <w:tcW w:w="5490" w:type="dxa"/>
          </w:tcPr>
          <w:p w14:paraId="5EC98D24" w14:textId="77777777" w:rsidR="009A277F" w:rsidRDefault="009A277F" w:rsidP="00A8009D">
            <w:pPr>
              <w:pStyle w:val="BodyText"/>
              <w:rPr>
                <w:lang w:val="en-US"/>
              </w:rPr>
            </w:pPr>
            <w:r>
              <w:rPr>
                <w:i/>
                <w:lang w:val="en-US"/>
              </w:rPr>
              <w:t>(activity</w:t>
            </w:r>
            <w:r w:rsidRPr="005E78E8">
              <w:rPr>
                <w:i/>
                <w:lang w:val="en-US"/>
              </w:rPr>
              <w:t>)</w:t>
            </w:r>
            <w:r>
              <w:rPr>
                <w:lang w:val="en-US"/>
              </w:rPr>
              <w:t xml:space="preserve"> Set variable value or group of variables value to modify</w:t>
            </w:r>
          </w:p>
        </w:tc>
        <w:tc>
          <w:tcPr>
            <w:tcW w:w="2520" w:type="dxa"/>
          </w:tcPr>
          <w:p w14:paraId="75388D1E" w14:textId="77777777" w:rsidR="006C4613" w:rsidRDefault="006C4613"/>
        </w:tc>
      </w:tr>
      <w:tr w:rsidR="009A277F" w:rsidRPr="00BB0EAC" w14:paraId="13C5D44B" w14:textId="77777777" w:rsidTr="00A654A1">
        <w:trPr>
          <w:jc w:val="center"/>
        </w:trPr>
        <w:tc>
          <w:tcPr>
            <w:tcW w:w="2257" w:type="dxa"/>
          </w:tcPr>
          <w:p w14:paraId="06DF4286" w14:textId="77777777" w:rsidR="009A277F" w:rsidRDefault="009A277F" w:rsidP="00A8009D">
            <w:r>
              <w:rPr>
                <w:i/>
              </w:rPr>
              <w:t>(activity</w:t>
            </w:r>
            <w:r w:rsidRPr="005E78E8">
              <w:rPr>
                <w:i/>
              </w:rPr>
              <w:t>)</w:t>
            </w:r>
            <w:r w:rsidRPr="00C15D3D">
              <w:t xml:space="preserve"> </w:t>
            </w:r>
            <w:bookmarkStart w:id="268" w:name="_fb7f8be089208a4e3d8920757d7c9e13"/>
            <w:r w:rsidR="004D0E28">
              <w:t>See settings changed notification</w:t>
            </w:r>
            <w:bookmarkEnd w:id="268"/>
          </w:p>
        </w:tc>
        <w:tc>
          <w:tcPr>
            <w:tcW w:w="5490" w:type="dxa"/>
          </w:tcPr>
          <w:p w14:paraId="3E07B472" w14:textId="77777777" w:rsidR="009A277F" w:rsidRDefault="009A277F" w:rsidP="00A8009D">
            <w:pPr>
              <w:pStyle w:val="BodyText"/>
              <w:rPr>
                <w:lang w:val="en-US"/>
              </w:rPr>
            </w:pPr>
            <w:r>
              <w:rPr>
                <w:i/>
                <w:lang w:val="en-US"/>
              </w:rPr>
              <w:t>(activity</w:t>
            </w:r>
            <w:r w:rsidRPr="005E78E8">
              <w:rPr>
                <w:i/>
                <w:lang w:val="en-US"/>
              </w:rPr>
              <w:t>)</w:t>
            </w:r>
            <w:r>
              <w:rPr>
                <w:lang w:val="en-US"/>
              </w:rPr>
              <w:t xml:space="preserve"> See settings changed notification</w:t>
            </w:r>
          </w:p>
        </w:tc>
        <w:tc>
          <w:tcPr>
            <w:tcW w:w="2520" w:type="dxa"/>
          </w:tcPr>
          <w:p w14:paraId="48A241DF" w14:textId="77777777" w:rsidR="006C4613" w:rsidRDefault="006C4613"/>
        </w:tc>
      </w:tr>
    </w:tbl>
    <w:p w14:paraId="276DF147" w14:textId="1A3E8931" w:rsidR="009A277F" w:rsidRPr="00054B83" w:rsidRDefault="009A277F" w:rsidP="009A277F">
      <w:pPr>
        <w:pStyle w:val="Caption"/>
      </w:pPr>
      <w:bookmarkStart w:id="269" w:name="_Toc74903998"/>
      <w:r w:rsidRPr="00A13A7B">
        <w:t xml:space="preserve">Table </w:t>
      </w:r>
      <w:r>
        <w:rPr>
          <w:noProof/>
        </w:rPr>
        <w:fldChar w:fldCharType="begin"/>
      </w:r>
      <w:r>
        <w:rPr>
          <w:noProof/>
        </w:rPr>
        <w:instrText xml:space="preserve"> SEQ Table \* ARABIC </w:instrText>
      </w:r>
      <w:r>
        <w:rPr>
          <w:noProof/>
        </w:rPr>
        <w:fldChar w:fldCharType="separate"/>
      </w:r>
      <w:r w:rsidR="00A13343">
        <w:rPr>
          <w:noProof/>
        </w:rPr>
        <w:t>16</w:t>
      </w:r>
      <w:r>
        <w:rPr>
          <w:noProof/>
        </w:rPr>
        <w:fldChar w:fldCharType="end"/>
      </w:r>
      <w:r w:rsidRPr="00A13A7B">
        <w:t>: List of Functions</w:t>
      </w:r>
      <w:r>
        <w:t xml:space="preserve"> on </w:t>
      </w:r>
      <w:r>
        <w:rPr>
          <w:rFonts w:cs="Arial"/>
        </w:rPr>
        <w:t>Modify sentinel settings</w:t>
      </w:r>
      <w:bookmarkEnd w:id="269"/>
    </w:p>
    <w:p w14:paraId="3FCDF4D4"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6A3D5A93" w14:textId="77777777" w:rsidTr="00A654A1">
        <w:trPr>
          <w:tblHeader/>
          <w:jc w:val="center"/>
        </w:trPr>
        <w:tc>
          <w:tcPr>
            <w:tcW w:w="2257" w:type="dxa"/>
            <w:shd w:val="pct20" w:color="auto" w:fill="FFFFFF"/>
            <w:vAlign w:val="center"/>
          </w:tcPr>
          <w:p w14:paraId="5B364028"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4B4821E3" w14:textId="77777777" w:rsidR="009A277F" w:rsidRPr="007C20FA" w:rsidRDefault="009A277F" w:rsidP="00A8009D">
            <w:pPr>
              <w:pStyle w:val="Caption"/>
            </w:pPr>
            <w:r w:rsidRPr="007C20FA">
              <w:t>Description</w:t>
            </w:r>
          </w:p>
        </w:tc>
        <w:tc>
          <w:tcPr>
            <w:tcW w:w="2520" w:type="dxa"/>
            <w:shd w:val="pct20" w:color="auto" w:fill="FFFFFF"/>
            <w:vAlign w:val="center"/>
          </w:tcPr>
          <w:p w14:paraId="2948D5C3" w14:textId="77777777" w:rsidR="009A277F" w:rsidRPr="007C20FA" w:rsidRDefault="009A277F" w:rsidP="00A8009D">
            <w:pPr>
              <w:pStyle w:val="Caption"/>
            </w:pPr>
            <w:r w:rsidRPr="007C20FA">
              <w:t>Comments</w:t>
            </w:r>
          </w:p>
        </w:tc>
      </w:tr>
      <w:tr w:rsidR="009A277F" w:rsidRPr="00BB0EAC" w14:paraId="0650ED25" w14:textId="77777777" w:rsidTr="00A654A1">
        <w:trPr>
          <w:jc w:val="center"/>
        </w:trPr>
        <w:tc>
          <w:tcPr>
            <w:tcW w:w="2257" w:type="dxa"/>
          </w:tcPr>
          <w:p w14:paraId="4EC8B735" w14:textId="77777777" w:rsidR="009A277F" w:rsidRDefault="009A277F" w:rsidP="00A8009D">
            <w:r>
              <w:rPr>
                <w:i/>
              </w:rPr>
              <w:t>(activity</w:t>
            </w:r>
            <w:r w:rsidRPr="005E78E8">
              <w:rPr>
                <w:i/>
              </w:rPr>
              <w:t>)</w:t>
            </w:r>
            <w:r w:rsidRPr="00C15D3D">
              <w:t xml:space="preserve"> </w:t>
            </w:r>
            <w:bookmarkStart w:id="270" w:name="_bf08380feaecaeea691fcfe4d9bee905"/>
            <w:r w:rsidR="004D0E28">
              <w:t>Allow exit from vehicle after requesting Sentinel operation</w:t>
            </w:r>
            <w:bookmarkEnd w:id="270"/>
          </w:p>
        </w:tc>
        <w:tc>
          <w:tcPr>
            <w:tcW w:w="5490" w:type="dxa"/>
          </w:tcPr>
          <w:p w14:paraId="0529451F" w14:textId="77777777" w:rsidR="009A277F" w:rsidRDefault="009A277F" w:rsidP="00A8009D">
            <w:pPr>
              <w:pStyle w:val="BodyText"/>
              <w:rPr>
                <w:lang w:val="en-US"/>
              </w:rPr>
            </w:pPr>
            <w:r>
              <w:rPr>
                <w:i/>
                <w:lang w:val="en-US"/>
              </w:rPr>
              <w:t>(activity</w:t>
            </w:r>
            <w:r w:rsidRPr="005E78E8">
              <w:rPr>
                <w:i/>
                <w:lang w:val="en-US"/>
              </w:rPr>
              <w:t>)</w:t>
            </w:r>
            <w:r>
              <w:rPr>
                <w:lang w:val="en-US"/>
              </w:rPr>
              <w:t xml:space="preserve"> Allow the user to exit the vehicle without triggering Sentinel operation</w:t>
            </w:r>
          </w:p>
        </w:tc>
        <w:tc>
          <w:tcPr>
            <w:tcW w:w="2520" w:type="dxa"/>
          </w:tcPr>
          <w:p w14:paraId="1B4D7A13" w14:textId="77777777" w:rsidR="006C4613" w:rsidRDefault="006C4613"/>
        </w:tc>
      </w:tr>
      <w:tr w:rsidR="009A277F" w:rsidRPr="00BB0EAC" w14:paraId="00389E96" w14:textId="77777777" w:rsidTr="00A654A1">
        <w:trPr>
          <w:jc w:val="center"/>
        </w:trPr>
        <w:tc>
          <w:tcPr>
            <w:tcW w:w="2257" w:type="dxa"/>
          </w:tcPr>
          <w:p w14:paraId="69A6476E" w14:textId="77777777" w:rsidR="009A277F" w:rsidRDefault="009A277F" w:rsidP="00A8009D">
            <w:r>
              <w:rPr>
                <w:i/>
              </w:rPr>
              <w:t>(activity</w:t>
            </w:r>
            <w:r w:rsidRPr="005E78E8">
              <w:rPr>
                <w:i/>
              </w:rPr>
              <w:t>)</w:t>
            </w:r>
            <w:r w:rsidRPr="00C15D3D">
              <w:t xml:space="preserve"> </w:t>
            </w:r>
            <w:bookmarkStart w:id="271" w:name="_32860b0473e0b12044df32d8a18e194d"/>
            <w:r w:rsidR="004D0E28">
              <w:t>Check Subscription/Enable</w:t>
            </w:r>
            <w:bookmarkEnd w:id="271"/>
          </w:p>
        </w:tc>
        <w:tc>
          <w:tcPr>
            <w:tcW w:w="5490" w:type="dxa"/>
          </w:tcPr>
          <w:p w14:paraId="2B0F407F"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verified subscription must be in place before the feature can be used (at least fully)</w:t>
            </w:r>
          </w:p>
        </w:tc>
        <w:tc>
          <w:tcPr>
            <w:tcW w:w="2520" w:type="dxa"/>
          </w:tcPr>
          <w:p w14:paraId="032A1372" w14:textId="77777777" w:rsidR="006C4613" w:rsidRDefault="006C4613"/>
        </w:tc>
      </w:tr>
      <w:tr w:rsidR="009A277F" w:rsidRPr="00BB0EAC" w14:paraId="26FFC850" w14:textId="77777777" w:rsidTr="00A654A1">
        <w:trPr>
          <w:jc w:val="center"/>
        </w:trPr>
        <w:tc>
          <w:tcPr>
            <w:tcW w:w="2257" w:type="dxa"/>
          </w:tcPr>
          <w:p w14:paraId="17288D61" w14:textId="77777777" w:rsidR="009A277F" w:rsidRDefault="009A277F" w:rsidP="00A8009D">
            <w:r>
              <w:rPr>
                <w:i/>
              </w:rPr>
              <w:t>(activity</w:t>
            </w:r>
            <w:r w:rsidRPr="005E78E8">
              <w:rPr>
                <w:i/>
              </w:rPr>
              <w:t>)</w:t>
            </w:r>
            <w:r w:rsidRPr="00C15D3D">
              <w:t xml:space="preserve"> </w:t>
            </w:r>
            <w:bookmarkStart w:id="272" w:name="_7ffa26c32f81f917bf011108c78ce7c0"/>
            <w:r w:rsidR="004D0E28">
              <w:t>Allow Multiple User Details to be Entered - name, phone, order, vehicle</w:t>
            </w:r>
            <w:bookmarkEnd w:id="272"/>
          </w:p>
        </w:tc>
        <w:tc>
          <w:tcPr>
            <w:tcW w:w="5490" w:type="dxa"/>
          </w:tcPr>
          <w:p w14:paraId="09C48526" w14:textId="77777777" w:rsidR="009A277F" w:rsidRDefault="009A277F" w:rsidP="00A8009D">
            <w:pPr>
              <w:pStyle w:val="BodyText"/>
              <w:rPr>
                <w:lang w:val="en-US"/>
              </w:rPr>
            </w:pPr>
            <w:r>
              <w:rPr>
                <w:i/>
                <w:lang w:val="en-US"/>
              </w:rPr>
              <w:t>(activity</w:t>
            </w:r>
            <w:r w:rsidRPr="005E78E8">
              <w:rPr>
                <w:i/>
                <w:lang w:val="en-US"/>
              </w:rPr>
              <w:t>)</w:t>
            </w:r>
            <w:r>
              <w:rPr>
                <w:lang w:val="en-US"/>
              </w:rPr>
              <w:t xml:space="preserve"> Allow Entering and Monitoring of User Account and Security Information via App.  </w:t>
            </w:r>
          </w:p>
        </w:tc>
        <w:tc>
          <w:tcPr>
            <w:tcW w:w="2520" w:type="dxa"/>
          </w:tcPr>
          <w:p w14:paraId="5334ADE3" w14:textId="77777777" w:rsidR="006C4613" w:rsidRDefault="006C4613"/>
        </w:tc>
      </w:tr>
      <w:tr w:rsidR="009A277F" w:rsidRPr="00BB0EAC" w14:paraId="1B385024" w14:textId="77777777" w:rsidTr="00A654A1">
        <w:trPr>
          <w:jc w:val="center"/>
        </w:trPr>
        <w:tc>
          <w:tcPr>
            <w:tcW w:w="2257" w:type="dxa"/>
          </w:tcPr>
          <w:p w14:paraId="3DB47FA7" w14:textId="77777777" w:rsidR="009A277F" w:rsidRDefault="009A277F" w:rsidP="00A8009D">
            <w:r>
              <w:rPr>
                <w:i/>
              </w:rPr>
              <w:t>(activity</w:t>
            </w:r>
            <w:r w:rsidRPr="005E78E8">
              <w:rPr>
                <w:i/>
              </w:rPr>
              <w:t>)</w:t>
            </w:r>
            <w:r w:rsidRPr="00C15D3D">
              <w:t xml:space="preserve"> </w:t>
            </w:r>
            <w:bookmarkStart w:id="273" w:name="_c15e762de6509c56304fb1fc7ea55e21"/>
            <w:r w:rsidR="004D0E28">
              <w:t>Allow OTA updates</w:t>
            </w:r>
            <w:bookmarkEnd w:id="273"/>
          </w:p>
        </w:tc>
        <w:tc>
          <w:tcPr>
            <w:tcW w:w="5490" w:type="dxa"/>
          </w:tcPr>
          <w:p w14:paraId="5091F44C" w14:textId="77777777" w:rsidR="009A277F" w:rsidRDefault="009A277F" w:rsidP="00A8009D">
            <w:pPr>
              <w:pStyle w:val="BodyText"/>
              <w:rPr>
                <w:lang w:val="en-US"/>
              </w:rPr>
            </w:pPr>
            <w:r>
              <w:rPr>
                <w:i/>
                <w:lang w:val="en-US"/>
              </w:rPr>
              <w:t>(activity</w:t>
            </w:r>
            <w:r w:rsidRPr="005E78E8">
              <w:rPr>
                <w:i/>
                <w:lang w:val="en-US"/>
              </w:rPr>
              <w:t>)</w:t>
            </w:r>
            <w:r>
              <w:rPr>
                <w:lang w:val="en-US"/>
              </w:rPr>
              <w:t xml:space="preserve"> Allow the Sentinel software to be updated over-the-air</w:t>
            </w:r>
          </w:p>
        </w:tc>
        <w:tc>
          <w:tcPr>
            <w:tcW w:w="2520" w:type="dxa"/>
          </w:tcPr>
          <w:p w14:paraId="0A55DE28" w14:textId="77777777" w:rsidR="006C4613" w:rsidRDefault="006C4613"/>
        </w:tc>
      </w:tr>
      <w:tr w:rsidR="009A277F" w:rsidRPr="00BB0EAC" w14:paraId="7E04A095" w14:textId="77777777" w:rsidTr="00A654A1">
        <w:trPr>
          <w:jc w:val="center"/>
        </w:trPr>
        <w:tc>
          <w:tcPr>
            <w:tcW w:w="2257" w:type="dxa"/>
          </w:tcPr>
          <w:p w14:paraId="5A6743FA" w14:textId="77777777" w:rsidR="009A277F" w:rsidRDefault="009A277F" w:rsidP="00A8009D">
            <w:r>
              <w:rPr>
                <w:i/>
              </w:rPr>
              <w:t>(activity</w:t>
            </w:r>
            <w:r w:rsidRPr="005E78E8">
              <w:rPr>
                <w:i/>
              </w:rPr>
              <w:t>)</w:t>
            </w:r>
            <w:r w:rsidRPr="00C15D3D">
              <w:t xml:space="preserve"> </w:t>
            </w:r>
            <w:bookmarkStart w:id="274" w:name="_1a0e25516991f5cc1dc290efc9a0e3f7"/>
            <w:r w:rsidR="004D0E28">
              <w:t>Inform user of low battery SoC</w:t>
            </w:r>
            <w:bookmarkEnd w:id="274"/>
          </w:p>
        </w:tc>
        <w:tc>
          <w:tcPr>
            <w:tcW w:w="5490" w:type="dxa"/>
          </w:tcPr>
          <w:p w14:paraId="46A7B1ED"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user will be informed of a low vehicle battery state of charge (SoC)</w:t>
            </w:r>
          </w:p>
        </w:tc>
        <w:tc>
          <w:tcPr>
            <w:tcW w:w="2520" w:type="dxa"/>
          </w:tcPr>
          <w:p w14:paraId="2A619E5A" w14:textId="77777777" w:rsidR="006C4613" w:rsidRDefault="006C4613"/>
        </w:tc>
      </w:tr>
      <w:tr w:rsidR="009A277F" w:rsidRPr="00BB0EAC" w14:paraId="5D99F6CD" w14:textId="77777777" w:rsidTr="00A654A1">
        <w:trPr>
          <w:jc w:val="center"/>
        </w:trPr>
        <w:tc>
          <w:tcPr>
            <w:tcW w:w="2257" w:type="dxa"/>
          </w:tcPr>
          <w:p w14:paraId="129175AF" w14:textId="77777777" w:rsidR="009A277F" w:rsidRDefault="009A277F" w:rsidP="00A8009D">
            <w:r>
              <w:rPr>
                <w:i/>
              </w:rPr>
              <w:t>(activity</w:t>
            </w:r>
            <w:r w:rsidRPr="005E78E8">
              <w:rPr>
                <w:i/>
              </w:rPr>
              <w:t>)</w:t>
            </w:r>
            <w:r w:rsidRPr="00C15D3D">
              <w:t xml:space="preserve"> </w:t>
            </w:r>
            <w:bookmarkStart w:id="275" w:name="_483fa8bdc7a37f897d9152333c50b590"/>
            <w:r w:rsidR="004D0E28">
              <w:t>Set power mode in ignition off</w:t>
            </w:r>
            <w:bookmarkEnd w:id="275"/>
          </w:p>
        </w:tc>
        <w:tc>
          <w:tcPr>
            <w:tcW w:w="5490" w:type="dxa"/>
          </w:tcPr>
          <w:p w14:paraId="715C704C" w14:textId="77777777" w:rsidR="009A277F" w:rsidRDefault="009A277F" w:rsidP="00A8009D">
            <w:pPr>
              <w:pStyle w:val="BodyText"/>
              <w:rPr>
                <w:lang w:val="en-US"/>
              </w:rPr>
            </w:pPr>
            <w:r>
              <w:rPr>
                <w:i/>
                <w:lang w:val="en-US"/>
              </w:rPr>
              <w:t>(activity</w:t>
            </w:r>
            <w:r w:rsidRPr="005E78E8">
              <w:rPr>
                <w:i/>
                <w:lang w:val="en-US"/>
              </w:rPr>
              <w:t>)</w:t>
            </w:r>
            <w:r>
              <w:rPr>
                <w:lang w:val="en-US"/>
              </w:rPr>
              <w:t xml:space="preserve"> Sentinel shall be able to operate with the ignition switched off</w:t>
            </w:r>
          </w:p>
        </w:tc>
        <w:tc>
          <w:tcPr>
            <w:tcW w:w="2520" w:type="dxa"/>
          </w:tcPr>
          <w:p w14:paraId="024CF685" w14:textId="77777777" w:rsidR="006C4613" w:rsidRDefault="006C4613"/>
        </w:tc>
      </w:tr>
      <w:tr w:rsidR="009A277F" w:rsidRPr="00BB0EAC" w14:paraId="0AE4D896" w14:textId="77777777" w:rsidTr="00A654A1">
        <w:trPr>
          <w:jc w:val="center"/>
        </w:trPr>
        <w:tc>
          <w:tcPr>
            <w:tcW w:w="2257" w:type="dxa"/>
          </w:tcPr>
          <w:p w14:paraId="769DEFF0" w14:textId="77777777" w:rsidR="009A277F" w:rsidRDefault="009A277F" w:rsidP="00A8009D">
            <w:r>
              <w:rPr>
                <w:i/>
              </w:rPr>
              <w:t>(activity</w:t>
            </w:r>
            <w:r w:rsidRPr="005E78E8">
              <w:rPr>
                <w:i/>
              </w:rPr>
              <w:t>)</w:t>
            </w:r>
            <w:r w:rsidRPr="00C15D3D">
              <w:t xml:space="preserve"> </w:t>
            </w:r>
            <w:bookmarkStart w:id="276" w:name="_00e61d78038e744b4a5b3d49c51bd4f1"/>
            <w:r w:rsidR="004D0E28">
              <w:t>Cancel operation with low battery SoC</w:t>
            </w:r>
            <w:bookmarkEnd w:id="276"/>
          </w:p>
        </w:tc>
        <w:tc>
          <w:tcPr>
            <w:tcW w:w="5490" w:type="dxa"/>
          </w:tcPr>
          <w:p w14:paraId="240AB663" w14:textId="77777777" w:rsidR="009A277F" w:rsidRDefault="009A277F" w:rsidP="00A8009D">
            <w:pPr>
              <w:pStyle w:val="BodyText"/>
              <w:rPr>
                <w:lang w:val="en-US"/>
              </w:rPr>
            </w:pPr>
            <w:r>
              <w:rPr>
                <w:i/>
                <w:lang w:val="en-US"/>
              </w:rPr>
              <w:t>(activity</w:t>
            </w:r>
            <w:r w:rsidRPr="005E78E8">
              <w:rPr>
                <w:i/>
                <w:lang w:val="en-US"/>
              </w:rPr>
              <w:t>)</w:t>
            </w:r>
            <w:r>
              <w:rPr>
                <w:lang w:val="en-US"/>
              </w:rPr>
              <w:t xml:space="preserve"> Sentinel operation shall cease if the battery state of charge (SoC) falls below a predefined threshold.</w:t>
            </w:r>
          </w:p>
        </w:tc>
        <w:tc>
          <w:tcPr>
            <w:tcW w:w="2520" w:type="dxa"/>
          </w:tcPr>
          <w:p w14:paraId="4A03B288" w14:textId="77777777" w:rsidR="006C4613" w:rsidRDefault="006C4613"/>
        </w:tc>
      </w:tr>
      <w:tr w:rsidR="009A277F" w:rsidRPr="00BB0EAC" w14:paraId="6CA1A2C5" w14:textId="77777777" w:rsidTr="00A654A1">
        <w:trPr>
          <w:jc w:val="center"/>
        </w:trPr>
        <w:tc>
          <w:tcPr>
            <w:tcW w:w="2257" w:type="dxa"/>
          </w:tcPr>
          <w:p w14:paraId="0855A96B" w14:textId="77777777" w:rsidR="009A277F" w:rsidRDefault="009A277F" w:rsidP="00A8009D">
            <w:r>
              <w:rPr>
                <w:i/>
              </w:rPr>
              <w:t>(activity</w:t>
            </w:r>
            <w:r w:rsidRPr="005E78E8">
              <w:rPr>
                <w:i/>
              </w:rPr>
              <w:t>)</w:t>
            </w:r>
            <w:r w:rsidRPr="00C15D3D">
              <w:t xml:space="preserve"> </w:t>
            </w:r>
            <w:bookmarkStart w:id="277" w:name="_90d194463f99eedd567a5be5f710a37d"/>
            <w:r w:rsidR="004D0E28">
              <w:t>Allow Subscription Management</w:t>
            </w:r>
            <w:bookmarkEnd w:id="277"/>
          </w:p>
        </w:tc>
        <w:tc>
          <w:tcPr>
            <w:tcW w:w="5490" w:type="dxa"/>
          </w:tcPr>
          <w:p w14:paraId="595126D1" w14:textId="77777777" w:rsidR="009A277F" w:rsidRDefault="009A277F" w:rsidP="00A8009D">
            <w:pPr>
              <w:pStyle w:val="BodyText"/>
              <w:rPr>
                <w:lang w:val="en-US"/>
              </w:rPr>
            </w:pPr>
            <w:r>
              <w:rPr>
                <w:i/>
                <w:lang w:val="en-US"/>
              </w:rPr>
              <w:t>(activity</w:t>
            </w:r>
            <w:r w:rsidRPr="005E78E8">
              <w:rPr>
                <w:i/>
                <w:lang w:val="en-US"/>
              </w:rPr>
              <w:t>)</w:t>
            </w:r>
            <w:r>
              <w:rPr>
                <w:lang w:val="en-US"/>
              </w:rPr>
              <w:t xml:space="preserve"> When attempting to use the feature for the first time the user shall be requested to enter subscription information (subsequent subscription management may also be required)</w:t>
            </w:r>
          </w:p>
        </w:tc>
        <w:tc>
          <w:tcPr>
            <w:tcW w:w="2520" w:type="dxa"/>
          </w:tcPr>
          <w:p w14:paraId="194AFB91" w14:textId="77777777" w:rsidR="006C4613" w:rsidRDefault="006C4613"/>
        </w:tc>
      </w:tr>
      <w:tr w:rsidR="009A277F" w:rsidRPr="00BB0EAC" w14:paraId="1645CF1B" w14:textId="77777777" w:rsidTr="00A654A1">
        <w:trPr>
          <w:jc w:val="center"/>
        </w:trPr>
        <w:tc>
          <w:tcPr>
            <w:tcW w:w="2257" w:type="dxa"/>
          </w:tcPr>
          <w:p w14:paraId="0FEE4925" w14:textId="77777777" w:rsidR="009A277F" w:rsidRDefault="009A277F" w:rsidP="00A8009D">
            <w:r>
              <w:rPr>
                <w:i/>
              </w:rPr>
              <w:t>(activity</w:t>
            </w:r>
            <w:r w:rsidRPr="005E78E8">
              <w:rPr>
                <w:i/>
              </w:rPr>
              <w:t>)</w:t>
            </w:r>
            <w:r w:rsidRPr="00C15D3D">
              <w:t xml:space="preserve"> </w:t>
            </w:r>
            <w:bookmarkStart w:id="278" w:name="_2bb879bceb38d6f1d4ee3bd0c8f84b11"/>
            <w:r w:rsidR="004D0E28">
              <w:t>Check to see if USB memory device installed and inform user if not</w:t>
            </w:r>
            <w:bookmarkEnd w:id="278"/>
          </w:p>
        </w:tc>
        <w:tc>
          <w:tcPr>
            <w:tcW w:w="5490" w:type="dxa"/>
          </w:tcPr>
          <w:p w14:paraId="4378C15F" w14:textId="77777777" w:rsidR="009A277F" w:rsidRDefault="009A277F" w:rsidP="00A8009D">
            <w:pPr>
              <w:pStyle w:val="BodyText"/>
              <w:rPr>
                <w:lang w:val="en-US"/>
              </w:rPr>
            </w:pPr>
            <w:r>
              <w:rPr>
                <w:i/>
                <w:lang w:val="en-US"/>
              </w:rPr>
              <w:t>(activity</w:t>
            </w:r>
            <w:r w:rsidRPr="005E78E8">
              <w:rPr>
                <w:i/>
                <w:lang w:val="en-US"/>
              </w:rPr>
              <w:t>)</w:t>
            </w:r>
            <w:r>
              <w:rPr>
                <w:lang w:val="en-US"/>
              </w:rPr>
              <w:t xml:space="preserve"> Check to see if USB memory device installed and inform user if not.</w:t>
            </w:r>
          </w:p>
        </w:tc>
        <w:tc>
          <w:tcPr>
            <w:tcW w:w="2520" w:type="dxa"/>
          </w:tcPr>
          <w:p w14:paraId="0A9F2472" w14:textId="77777777" w:rsidR="006C4613" w:rsidRDefault="006C4613"/>
        </w:tc>
      </w:tr>
      <w:tr w:rsidR="009A277F" w:rsidRPr="00BB0EAC" w14:paraId="162294F2" w14:textId="77777777" w:rsidTr="00A654A1">
        <w:trPr>
          <w:jc w:val="center"/>
        </w:trPr>
        <w:tc>
          <w:tcPr>
            <w:tcW w:w="2257" w:type="dxa"/>
          </w:tcPr>
          <w:p w14:paraId="0F27004D" w14:textId="77777777" w:rsidR="009A277F" w:rsidRDefault="009A277F" w:rsidP="00A8009D">
            <w:r w:rsidRPr="005E78E8">
              <w:rPr>
                <w:i/>
              </w:rPr>
              <w:t>(act</w:t>
            </w:r>
            <w:r>
              <w:rPr>
                <w:i/>
              </w:rPr>
              <w:t>ion</w:t>
            </w:r>
            <w:r w:rsidRPr="005E78E8">
              <w:rPr>
                <w:i/>
              </w:rPr>
              <w:t>)</w:t>
            </w:r>
            <w:r w:rsidRPr="00C15D3D">
              <w:t xml:space="preserve"> User input via SoftKey</w:t>
            </w:r>
          </w:p>
        </w:tc>
        <w:tc>
          <w:tcPr>
            <w:tcW w:w="5490" w:type="dxa"/>
          </w:tcPr>
          <w:p w14:paraId="66433401" w14:textId="77777777" w:rsidR="009A277F" w:rsidRDefault="009A277F" w:rsidP="00A8009D">
            <w:pPr>
              <w:pStyle w:val="BodyText"/>
              <w:rPr>
                <w:lang w:val="en-US"/>
              </w:rPr>
            </w:pPr>
            <w:r w:rsidRPr="005E78E8">
              <w:rPr>
                <w:i/>
                <w:lang w:val="en-US"/>
              </w:rPr>
              <w:t>(act</w:t>
            </w:r>
            <w:r>
              <w:rPr>
                <w:i/>
                <w:lang w:val="en-US"/>
              </w:rPr>
              <w:t>ion</w:t>
            </w:r>
            <w:r w:rsidRPr="005E78E8">
              <w:rPr>
                <w:i/>
                <w:lang w:val="en-US"/>
              </w:rPr>
              <w:t>)</w:t>
            </w:r>
            <w:r>
              <w:rPr>
                <w:lang w:val="en-US"/>
              </w:rPr>
              <w:t xml:space="preserve"> Get User input via SoftKey.</w:t>
            </w:r>
          </w:p>
        </w:tc>
        <w:tc>
          <w:tcPr>
            <w:tcW w:w="2520" w:type="dxa"/>
          </w:tcPr>
          <w:p w14:paraId="3B2F06BF" w14:textId="77777777" w:rsidR="006C4613" w:rsidRDefault="006C4613"/>
        </w:tc>
      </w:tr>
      <w:tr w:rsidR="009A277F" w:rsidRPr="00BB0EAC" w14:paraId="46D9E504" w14:textId="77777777" w:rsidTr="00A654A1">
        <w:trPr>
          <w:jc w:val="center"/>
        </w:trPr>
        <w:tc>
          <w:tcPr>
            <w:tcW w:w="2257" w:type="dxa"/>
          </w:tcPr>
          <w:p w14:paraId="47B8CD4C" w14:textId="77777777" w:rsidR="009A277F" w:rsidRDefault="009A277F" w:rsidP="00A8009D">
            <w:r w:rsidRPr="005E78E8">
              <w:rPr>
                <w:i/>
              </w:rPr>
              <w:t>(act</w:t>
            </w:r>
            <w:r>
              <w:rPr>
                <w:i/>
              </w:rPr>
              <w:t>ion</w:t>
            </w:r>
            <w:r w:rsidRPr="005E78E8">
              <w:rPr>
                <w:i/>
              </w:rPr>
              <w:t>)</w:t>
            </w:r>
            <w:r w:rsidRPr="00C15D3D">
              <w:t xml:space="preserve"> User input via Softkey</w:t>
            </w:r>
          </w:p>
        </w:tc>
        <w:tc>
          <w:tcPr>
            <w:tcW w:w="5490" w:type="dxa"/>
          </w:tcPr>
          <w:p w14:paraId="17A8BE18" w14:textId="77777777" w:rsidR="009A277F" w:rsidRDefault="009A277F" w:rsidP="00A8009D">
            <w:pPr>
              <w:pStyle w:val="BodyText"/>
              <w:rPr>
                <w:lang w:val="en-US"/>
              </w:rPr>
            </w:pPr>
            <w:r w:rsidRPr="005E78E8">
              <w:rPr>
                <w:i/>
                <w:lang w:val="en-US"/>
              </w:rPr>
              <w:t>(act</w:t>
            </w:r>
            <w:r>
              <w:rPr>
                <w:i/>
                <w:lang w:val="en-US"/>
              </w:rPr>
              <w:t>ion</w:t>
            </w:r>
            <w:r w:rsidRPr="005E78E8">
              <w:rPr>
                <w:i/>
                <w:lang w:val="en-US"/>
              </w:rPr>
              <w:t>)</w:t>
            </w:r>
            <w:r>
              <w:rPr>
                <w:lang w:val="en-US"/>
              </w:rPr>
              <w:t xml:space="preserve"> Get User input via SoftKey.</w:t>
            </w:r>
          </w:p>
        </w:tc>
        <w:tc>
          <w:tcPr>
            <w:tcW w:w="2520" w:type="dxa"/>
          </w:tcPr>
          <w:p w14:paraId="3F915E42" w14:textId="77777777" w:rsidR="006C4613" w:rsidRDefault="006C4613"/>
        </w:tc>
      </w:tr>
    </w:tbl>
    <w:p w14:paraId="30339888" w14:textId="233600F9" w:rsidR="009A277F" w:rsidRPr="00054B83" w:rsidRDefault="009A277F" w:rsidP="009A277F">
      <w:pPr>
        <w:pStyle w:val="Caption"/>
      </w:pPr>
      <w:bookmarkStart w:id="279" w:name="_Toc74903999"/>
      <w:r w:rsidRPr="00A13A7B">
        <w:t xml:space="preserve">Table </w:t>
      </w:r>
      <w:r>
        <w:rPr>
          <w:noProof/>
        </w:rPr>
        <w:fldChar w:fldCharType="begin"/>
      </w:r>
      <w:r>
        <w:rPr>
          <w:noProof/>
        </w:rPr>
        <w:instrText xml:space="preserve"> SEQ Table \* ARABIC </w:instrText>
      </w:r>
      <w:r>
        <w:rPr>
          <w:noProof/>
        </w:rPr>
        <w:fldChar w:fldCharType="separate"/>
      </w:r>
      <w:r w:rsidR="00A13343">
        <w:rPr>
          <w:noProof/>
        </w:rPr>
        <w:t>17</w:t>
      </w:r>
      <w:r>
        <w:rPr>
          <w:noProof/>
        </w:rPr>
        <w:fldChar w:fldCharType="end"/>
      </w:r>
      <w:r w:rsidRPr="00A13A7B">
        <w:t>: List of Functions</w:t>
      </w:r>
      <w:r>
        <w:t xml:space="preserve"> on </w:t>
      </w:r>
      <w:r>
        <w:rPr>
          <w:rFonts w:cs="Arial"/>
        </w:rPr>
        <w:t>Perform utility operations</w:t>
      </w:r>
      <w:bookmarkEnd w:id="279"/>
    </w:p>
    <w:p w14:paraId="164D9E62" w14:textId="5D77F144" w:rsidR="00534E51" w:rsidRDefault="00534E51" w:rsidP="008E02BA">
      <w:pPr>
        <w:pStyle w:val="Heading2"/>
      </w:pPr>
      <w:bookmarkStart w:id="280" w:name="_Toc74903962"/>
      <w:r>
        <w:t>Logical Architecture</w:t>
      </w:r>
      <w:bookmarkEnd w:id="280"/>
    </w:p>
    <w:p w14:paraId="603DC13B" w14:textId="77777777" w:rsidR="00534E51" w:rsidRPr="00F45748" w:rsidRDefault="00534E51" w:rsidP="008E02BA"/>
    <w:p w14:paraId="3C2AD10C" w14:textId="77777777" w:rsidR="00534E51" w:rsidRDefault="00534E51" w:rsidP="008E02BA">
      <w:r>
        <w:t>Description of diagram and content on logical architecture in Documentation field of Structural Boundary Diagram.</w:t>
      </w:r>
    </w:p>
    <w:p w14:paraId="62217DCA" w14:textId="77777777" w:rsidR="00534E51" w:rsidRPr="00B858AB" w:rsidRDefault="00534E51" w:rsidP="008E02BA"/>
    <w:p w14:paraId="39E38A78" w14:textId="77777777" w:rsidR="00534E51" w:rsidRPr="00DB1AC1" w:rsidRDefault="00534E51" w:rsidP="008E02BA">
      <w:pPr>
        <w:jc w:val="center"/>
      </w:pPr>
      <w:r>
        <w:rPr>
          <w:noProof/>
        </w:rPr>
        <w:lastRenderedPageBreak/>
        <w:drawing>
          <wp:inline distT="0" distB="0" distL="0" distR="0" wp14:anchorId="25B74E7F" wp14:editId="044B307D">
            <wp:extent cx="6466205" cy="4820262"/>
            <wp:effectExtent l="0" t="0" r="0" b="0"/>
            <wp:docPr id="140" name="Picture 100870125.jpg" descr="100870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00870125.jpg"/>
                    <pic:cNvPicPr/>
                  </pic:nvPicPr>
                  <pic:blipFill>
                    <a:blip r:embed="rId93" cstate="print"/>
                    <a:stretch>
                      <a:fillRect/>
                    </a:stretch>
                  </pic:blipFill>
                  <pic:spPr>
                    <a:xfrm>
                      <a:off x="0" y="0"/>
                      <a:ext cx="6466205" cy="4820262"/>
                    </a:xfrm>
                    <a:prstGeom prst="rect">
                      <a:avLst/>
                    </a:prstGeom>
                  </pic:spPr>
                </pic:pic>
              </a:graphicData>
            </a:graphic>
          </wp:inline>
        </w:drawing>
      </w:r>
    </w:p>
    <w:p w14:paraId="6944007F" w14:textId="2788041A" w:rsidR="00534E51" w:rsidRDefault="00534E51" w:rsidP="008E02BA">
      <w:pPr>
        <w:pStyle w:val="Caption"/>
      </w:pPr>
      <w:bookmarkStart w:id="281" w:name="_Toc74903982"/>
      <w:r w:rsidRPr="00041150">
        <w:t xml:space="preserve">Figure </w:t>
      </w:r>
      <w:r>
        <w:rPr>
          <w:noProof/>
        </w:rPr>
        <w:fldChar w:fldCharType="begin"/>
      </w:r>
      <w:r>
        <w:rPr>
          <w:noProof/>
        </w:rPr>
        <w:instrText xml:space="preserve"> SEQ Figure \* ARABIC </w:instrText>
      </w:r>
      <w:r>
        <w:rPr>
          <w:noProof/>
        </w:rPr>
        <w:fldChar w:fldCharType="separate"/>
      </w:r>
      <w:r w:rsidR="00A13343">
        <w:rPr>
          <w:noProof/>
        </w:rPr>
        <w:t>11</w:t>
      </w:r>
      <w:r>
        <w:rPr>
          <w:noProof/>
        </w:rPr>
        <w:fldChar w:fldCharType="end"/>
      </w:r>
      <w:r w:rsidRPr="00041150">
        <w:t>: Logical Architecture</w:t>
      </w:r>
      <w:bookmarkEnd w:id="281"/>
    </w:p>
    <w:p w14:paraId="0C96AFBE" w14:textId="77777777" w:rsidR="00ED54B8" w:rsidRDefault="00ED54B8" w:rsidP="00ED54B8">
      <w:pPr>
        <w:pStyle w:val="Heading3"/>
      </w:pPr>
      <w:bookmarkStart w:id="282" w:name="_Toc13671997"/>
      <w:bookmarkStart w:id="283" w:name="_Toc74903963"/>
      <w:r>
        <w:t>Logical Elements</w:t>
      </w:r>
      <w:bookmarkEnd w:id="282"/>
      <w:bookmarkEnd w:id="283"/>
    </w:p>
    <w:p w14:paraId="7A4693C2" w14:textId="77777777"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A654A1">
        <w:trPr>
          <w:trHeight w:val="252"/>
          <w:jc w:val="center"/>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A654A1">
        <w:trPr>
          <w:trHeight w:val="252"/>
          <w:jc w:val="center"/>
        </w:trPr>
        <w:tc>
          <w:tcPr>
            <w:tcW w:w="1777" w:type="dxa"/>
            <w:vAlign w:val="center"/>
          </w:tcPr>
          <w:p w14:paraId="466F5739" w14:textId="77777777" w:rsidR="006C4613" w:rsidRDefault="006C4613"/>
        </w:tc>
        <w:tc>
          <w:tcPr>
            <w:tcW w:w="3610" w:type="dxa"/>
            <w:vAlign w:val="center"/>
          </w:tcPr>
          <w:p w14:paraId="3871F9ED" w14:textId="77777777" w:rsidR="006C4613" w:rsidRDefault="006C4613"/>
        </w:tc>
        <w:tc>
          <w:tcPr>
            <w:tcW w:w="3320" w:type="dxa"/>
            <w:vAlign w:val="center"/>
          </w:tcPr>
          <w:p w14:paraId="078DD93C" w14:textId="77777777" w:rsidR="006C4613" w:rsidRDefault="006C4613"/>
        </w:tc>
        <w:tc>
          <w:tcPr>
            <w:tcW w:w="1530" w:type="dxa"/>
            <w:vAlign w:val="center"/>
          </w:tcPr>
          <w:p w14:paraId="67D387FE" w14:textId="77777777" w:rsidR="006C4613" w:rsidRDefault="006C4613"/>
        </w:tc>
      </w:tr>
      <w:tr w:rsidR="00ED54B8" w:rsidRPr="00717330" w14:paraId="3415B287" w14:textId="77777777" w:rsidTr="00A654A1">
        <w:trPr>
          <w:trHeight w:val="252"/>
          <w:jc w:val="center"/>
        </w:trPr>
        <w:tc>
          <w:tcPr>
            <w:tcW w:w="1777" w:type="dxa"/>
            <w:vAlign w:val="center"/>
          </w:tcPr>
          <w:p w14:paraId="599CAB25" w14:textId="3EADD412" w:rsidR="004217CC" w:rsidRDefault="004217CC" w:rsidP="004217CC">
            <w:pPr>
              <w:rPr>
                <w:rFonts w:ascii="Helvetica" w:hAnsi="Helvetica" w:cs="Helvetica"/>
              </w:rPr>
            </w:pPr>
            <w:r>
              <w:rPr>
                <w:rFonts w:ascii="Helvetica" w:hAnsi="Helvetica" w:cs="Helvetica"/>
              </w:rPr>
              <w:t>360 surround front video/image provider</w:t>
            </w:r>
          </w:p>
        </w:tc>
        <w:tc>
          <w:tcPr>
            <w:tcW w:w="3610" w:type="dxa"/>
            <w:vAlign w:val="center"/>
          </w:tcPr>
          <w:p w14:paraId="3D09C578" w14:textId="77777777" w:rsidR="004217CC" w:rsidRDefault="004217CC" w:rsidP="004217CC">
            <w:pPr>
              <w:rPr>
                <w:rFonts w:cs="Arial"/>
              </w:rPr>
            </w:pPr>
            <w:r>
              <w:rPr>
                <w:rFonts w:cs="Arial"/>
              </w:rPr>
              <w:t>Video camera to provide external view to the front of the vehicle. Image will be combined with 3 other cameras to provide a 360 degree external view around the vehicle.</w:t>
            </w:r>
          </w:p>
        </w:tc>
        <w:tc>
          <w:tcPr>
            <w:tcW w:w="3320" w:type="dxa"/>
            <w:vAlign w:val="center"/>
          </w:tcPr>
          <w:p w14:paraId="4E363238" w14:textId="2F80972A"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Selected camera streams video</w:t>
            </w:r>
          </w:p>
          <w:p w14:paraId="39151A2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Confirm selected camera availability</w:t>
            </w:r>
          </w:p>
          <w:p w14:paraId="79982B5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Terminate selected camera availability</w:t>
            </w:r>
          </w:p>
          <w:p w14:paraId="5DC2BFA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 Intruder Signals</w:t>
            </w:r>
          </w:p>
          <w:p w14:paraId="133E716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 if Detector is Contaminated</w:t>
            </w:r>
          </w:p>
        </w:tc>
        <w:tc>
          <w:tcPr>
            <w:tcW w:w="1530" w:type="dxa"/>
            <w:vAlign w:val="center"/>
          </w:tcPr>
          <w:p w14:paraId="5D918E87" w14:textId="77777777" w:rsidR="006C4613" w:rsidRDefault="006C4613"/>
        </w:tc>
      </w:tr>
      <w:tr w:rsidR="00ED54B8" w:rsidRPr="00717330" w14:paraId="16F26D86" w14:textId="77777777" w:rsidTr="00A654A1">
        <w:trPr>
          <w:trHeight w:val="252"/>
          <w:jc w:val="center"/>
        </w:trPr>
        <w:tc>
          <w:tcPr>
            <w:tcW w:w="1777" w:type="dxa"/>
            <w:vAlign w:val="center"/>
          </w:tcPr>
          <w:p w14:paraId="3F6EA495" w14:textId="77777777" w:rsidR="004217CC" w:rsidRDefault="004217CC" w:rsidP="004217CC">
            <w:pPr>
              <w:rPr>
                <w:rFonts w:ascii="Helvetica" w:hAnsi="Helvetica" w:cs="Helvetica"/>
              </w:rPr>
            </w:pPr>
            <w:r>
              <w:rPr>
                <w:rFonts w:ascii="Helvetica" w:hAnsi="Helvetica" w:cs="Helvetica"/>
              </w:rPr>
              <w:t>360 surround left video/image provider</w:t>
            </w:r>
          </w:p>
        </w:tc>
        <w:tc>
          <w:tcPr>
            <w:tcW w:w="3610" w:type="dxa"/>
            <w:vAlign w:val="center"/>
          </w:tcPr>
          <w:p w14:paraId="12ACC32B" w14:textId="77777777" w:rsidR="004217CC" w:rsidRDefault="004217CC" w:rsidP="004217CC">
            <w:pPr>
              <w:rPr>
                <w:rFonts w:cs="Arial"/>
              </w:rPr>
            </w:pPr>
            <w:r>
              <w:rPr>
                <w:rFonts w:cs="Arial"/>
              </w:rPr>
              <w:t>Video camera to provide external view to the left hand side of the vehicle.  Image will be combined with 3 other cameras to provide a 360 degree external view around the vehicle.</w:t>
            </w:r>
          </w:p>
        </w:tc>
        <w:tc>
          <w:tcPr>
            <w:tcW w:w="3320" w:type="dxa"/>
            <w:vAlign w:val="center"/>
          </w:tcPr>
          <w:p w14:paraId="08C816B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Selected camera streams video</w:t>
            </w:r>
          </w:p>
          <w:p w14:paraId="7F1B8ED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Confirm selected camera availability</w:t>
            </w:r>
          </w:p>
          <w:p w14:paraId="5F43C8B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Terminate selected camera availability</w:t>
            </w:r>
          </w:p>
          <w:p w14:paraId="4676E81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 Intruder Signals</w:t>
            </w:r>
          </w:p>
          <w:p w14:paraId="5AB1D61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 if Detector is Contaminated</w:t>
            </w:r>
          </w:p>
        </w:tc>
        <w:tc>
          <w:tcPr>
            <w:tcW w:w="1530" w:type="dxa"/>
            <w:vAlign w:val="center"/>
          </w:tcPr>
          <w:p w14:paraId="736F7BEF" w14:textId="77777777" w:rsidR="006C4613" w:rsidRDefault="006C4613"/>
        </w:tc>
      </w:tr>
      <w:tr w:rsidR="00ED54B8" w:rsidRPr="00717330" w14:paraId="502F36FA" w14:textId="77777777" w:rsidTr="00A654A1">
        <w:trPr>
          <w:trHeight w:val="252"/>
          <w:jc w:val="center"/>
        </w:trPr>
        <w:tc>
          <w:tcPr>
            <w:tcW w:w="1777" w:type="dxa"/>
            <w:vAlign w:val="center"/>
          </w:tcPr>
          <w:p w14:paraId="6D605E28" w14:textId="77777777" w:rsidR="004217CC" w:rsidRDefault="004217CC" w:rsidP="004217CC">
            <w:pPr>
              <w:rPr>
                <w:rFonts w:ascii="Helvetica" w:hAnsi="Helvetica" w:cs="Helvetica"/>
              </w:rPr>
            </w:pPr>
            <w:r>
              <w:rPr>
                <w:rFonts w:ascii="Helvetica" w:hAnsi="Helvetica" w:cs="Helvetica"/>
              </w:rPr>
              <w:t>360 surround rear video/image provider</w:t>
            </w:r>
          </w:p>
        </w:tc>
        <w:tc>
          <w:tcPr>
            <w:tcW w:w="3610" w:type="dxa"/>
            <w:vAlign w:val="center"/>
          </w:tcPr>
          <w:p w14:paraId="25091261" w14:textId="77777777" w:rsidR="004217CC" w:rsidRDefault="004217CC" w:rsidP="004217CC">
            <w:pPr>
              <w:rPr>
                <w:rFonts w:cs="Arial"/>
              </w:rPr>
            </w:pPr>
            <w:r>
              <w:rPr>
                <w:rFonts w:cs="Arial"/>
              </w:rPr>
              <w:t xml:space="preserve">Video camera to provide external view to the rear of the vehicle. Image will be combined with 3 other cameras to </w:t>
            </w:r>
            <w:r>
              <w:rPr>
                <w:rFonts w:cs="Arial"/>
              </w:rPr>
              <w:lastRenderedPageBreak/>
              <w:t>provide a 360 degree external view around the vehicle.</w:t>
            </w:r>
          </w:p>
        </w:tc>
        <w:tc>
          <w:tcPr>
            <w:tcW w:w="3320" w:type="dxa"/>
            <w:vAlign w:val="center"/>
          </w:tcPr>
          <w:p w14:paraId="6812D1C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lastRenderedPageBreak/>
              <w:t>Selected camera streams video</w:t>
            </w:r>
          </w:p>
          <w:p w14:paraId="3507990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Confirm selected camera availability</w:t>
            </w:r>
          </w:p>
          <w:p w14:paraId="7F85E55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lastRenderedPageBreak/>
              <w:t>Terminate selected camera availability</w:t>
            </w:r>
          </w:p>
          <w:p w14:paraId="4EBD732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 Intruder Signals</w:t>
            </w:r>
          </w:p>
          <w:p w14:paraId="54F8ADB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 if Detector is Contaminated</w:t>
            </w:r>
          </w:p>
        </w:tc>
        <w:tc>
          <w:tcPr>
            <w:tcW w:w="1530" w:type="dxa"/>
            <w:vAlign w:val="center"/>
          </w:tcPr>
          <w:p w14:paraId="632CFE93" w14:textId="77777777" w:rsidR="006C4613" w:rsidRDefault="006C4613"/>
        </w:tc>
      </w:tr>
      <w:tr w:rsidR="00ED54B8" w:rsidRPr="00717330" w14:paraId="2AE909C9" w14:textId="77777777" w:rsidTr="00A654A1">
        <w:trPr>
          <w:trHeight w:val="252"/>
          <w:jc w:val="center"/>
        </w:trPr>
        <w:tc>
          <w:tcPr>
            <w:tcW w:w="1777" w:type="dxa"/>
            <w:vAlign w:val="center"/>
          </w:tcPr>
          <w:p w14:paraId="3E5CEC0A" w14:textId="77777777" w:rsidR="004217CC" w:rsidRDefault="004217CC" w:rsidP="004217CC">
            <w:pPr>
              <w:rPr>
                <w:rFonts w:ascii="Helvetica" w:hAnsi="Helvetica" w:cs="Helvetica"/>
              </w:rPr>
            </w:pPr>
            <w:r>
              <w:rPr>
                <w:rFonts w:ascii="Helvetica" w:hAnsi="Helvetica" w:cs="Helvetica"/>
              </w:rPr>
              <w:t>360 surround right video/image provider</w:t>
            </w:r>
          </w:p>
        </w:tc>
        <w:tc>
          <w:tcPr>
            <w:tcW w:w="3610" w:type="dxa"/>
            <w:vAlign w:val="center"/>
          </w:tcPr>
          <w:p w14:paraId="0DD7FF99" w14:textId="77777777" w:rsidR="004217CC" w:rsidRDefault="004217CC" w:rsidP="004217CC">
            <w:pPr>
              <w:rPr>
                <w:rFonts w:cs="Arial"/>
              </w:rPr>
            </w:pPr>
            <w:r>
              <w:rPr>
                <w:rFonts w:cs="Arial"/>
              </w:rPr>
              <w:t>Video camera to provide external view to the right hand side of the vehicle. Image will be combined with 3 other cameras to provide a 360 degree external view around the vehicle.</w:t>
            </w:r>
          </w:p>
        </w:tc>
        <w:tc>
          <w:tcPr>
            <w:tcW w:w="3320" w:type="dxa"/>
            <w:vAlign w:val="center"/>
          </w:tcPr>
          <w:p w14:paraId="32753A6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Selected camera streams video</w:t>
            </w:r>
          </w:p>
          <w:p w14:paraId="564DF5C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Confirm selected camera availability</w:t>
            </w:r>
          </w:p>
          <w:p w14:paraId="07DBB3C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Terminate selected camera availability</w:t>
            </w:r>
          </w:p>
          <w:p w14:paraId="128BDDB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 Intruder Signals</w:t>
            </w:r>
          </w:p>
          <w:p w14:paraId="1AC6615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 if Detector is Contaminated</w:t>
            </w:r>
          </w:p>
        </w:tc>
        <w:tc>
          <w:tcPr>
            <w:tcW w:w="1530" w:type="dxa"/>
            <w:vAlign w:val="center"/>
          </w:tcPr>
          <w:p w14:paraId="479143F6" w14:textId="77777777" w:rsidR="006C4613" w:rsidRDefault="006C4613"/>
        </w:tc>
      </w:tr>
      <w:tr w:rsidR="00ED54B8" w:rsidRPr="00717330" w14:paraId="2B019C98" w14:textId="77777777" w:rsidTr="00A654A1">
        <w:trPr>
          <w:trHeight w:val="252"/>
          <w:jc w:val="center"/>
        </w:trPr>
        <w:tc>
          <w:tcPr>
            <w:tcW w:w="1777" w:type="dxa"/>
            <w:vAlign w:val="center"/>
          </w:tcPr>
          <w:p w14:paraId="4929408E" w14:textId="77777777" w:rsidR="004217CC" w:rsidRDefault="004217CC" w:rsidP="004217CC">
            <w:pPr>
              <w:rPr>
                <w:rFonts w:ascii="Helvetica" w:hAnsi="Helvetica" w:cs="Helvetica"/>
              </w:rPr>
            </w:pPr>
            <w:r>
              <w:rPr>
                <w:rFonts w:ascii="Helvetica" w:hAnsi="Helvetica" w:cs="Helvetica"/>
              </w:rPr>
              <w:t>Additiional Power Source</w:t>
            </w:r>
          </w:p>
        </w:tc>
        <w:tc>
          <w:tcPr>
            <w:tcW w:w="3610" w:type="dxa"/>
            <w:vAlign w:val="center"/>
          </w:tcPr>
          <w:p w14:paraId="4E9E6DF0" w14:textId="77777777" w:rsidR="004217CC" w:rsidRDefault="004217CC" w:rsidP="004217CC">
            <w:pPr>
              <w:rPr>
                <w:rFonts w:cs="Arial"/>
              </w:rPr>
            </w:pPr>
            <w:r>
              <w:rPr>
                <w:rFonts w:cs="Arial"/>
              </w:rPr>
              <w:t>Additional power will be required operate Sentinel cameras etc, due to Sentinel operating when IGN=OFF.</w:t>
            </w:r>
          </w:p>
        </w:tc>
        <w:tc>
          <w:tcPr>
            <w:tcW w:w="3320" w:type="dxa"/>
            <w:vAlign w:val="center"/>
          </w:tcPr>
          <w:p w14:paraId="2EEC6EA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Supply Power to Radar with IGN=OFF</w:t>
            </w:r>
          </w:p>
        </w:tc>
        <w:tc>
          <w:tcPr>
            <w:tcW w:w="1530" w:type="dxa"/>
            <w:vAlign w:val="center"/>
          </w:tcPr>
          <w:p w14:paraId="3F5E9832" w14:textId="77777777" w:rsidR="006C4613" w:rsidRDefault="006C4613"/>
        </w:tc>
      </w:tr>
      <w:tr w:rsidR="00ED54B8" w:rsidRPr="00717330" w14:paraId="096A5280" w14:textId="77777777" w:rsidTr="00A654A1">
        <w:trPr>
          <w:trHeight w:val="252"/>
          <w:jc w:val="center"/>
        </w:trPr>
        <w:tc>
          <w:tcPr>
            <w:tcW w:w="1777" w:type="dxa"/>
            <w:vAlign w:val="center"/>
          </w:tcPr>
          <w:p w14:paraId="77E1324E" w14:textId="77777777" w:rsidR="004217CC" w:rsidRDefault="004217CC" w:rsidP="004217CC">
            <w:pPr>
              <w:rPr>
                <w:rFonts w:ascii="Helvetica" w:hAnsi="Helvetica" w:cs="Helvetica"/>
              </w:rPr>
            </w:pPr>
            <w:r>
              <w:rPr>
                <w:rFonts w:ascii="Helvetica" w:hAnsi="Helvetica" w:cs="Helvetica"/>
              </w:rPr>
              <w:t>Ajar status provider</w:t>
            </w:r>
          </w:p>
        </w:tc>
        <w:tc>
          <w:tcPr>
            <w:tcW w:w="3610" w:type="dxa"/>
            <w:vAlign w:val="center"/>
          </w:tcPr>
          <w:p w14:paraId="1553D84B" w14:textId="77777777" w:rsidR="004217CC" w:rsidRDefault="004217CC" w:rsidP="004217CC">
            <w:pPr>
              <w:rPr>
                <w:rFonts w:cs="Arial"/>
              </w:rPr>
            </w:pPr>
            <w:r>
              <w:rPr>
                <w:rFonts w:cs="Arial"/>
              </w:rPr>
              <w:t>Door opening will be a trigger for the perimeter alarm system</w:t>
            </w:r>
          </w:p>
        </w:tc>
        <w:tc>
          <w:tcPr>
            <w:tcW w:w="3320" w:type="dxa"/>
            <w:vAlign w:val="center"/>
          </w:tcPr>
          <w:p w14:paraId="4C9D75C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 Intruder Signals</w:t>
            </w:r>
          </w:p>
          <w:p w14:paraId="4FBB7C6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Door Ajar Data</w:t>
            </w:r>
          </w:p>
        </w:tc>
        <w:tc>
          <w:tcPr>
            <w:tcW w:w="1530" w:type="dxa"/>
            <w:vAlign w:val="center"/>
          </w:tcPr>
          <w:p w14:paraId="669F541A" w14:textId="77777777" w:rsidR="006C4613" w:rsidRDefault="006C4613"/>
        </w:tc>
      </w:tr>
      <w:tr w:rsidR="00ED54B8" w:rsidRPr="00717330" w14:paraId="455958C9" w14:textId="77777777" w:rsidTr="00A654A1">
        <w:trPr>
          <w:trHeight w:val="252"/>
          <w:jc w:val="center"/>
        </w:trPr>
        <w:tc>
          <w:tcPr>
            <w:tcW w:w="1777" w:type="dxa"/>
            <w:vAlign w:val="center"/>
          </w:tcPr>
          <w:p w14:paraId="4EEB9EF0" w14:textId="77777777" w:rsidR="004217CC" w:rsidRDefault="004217CC" w:rsidP="004217CC">
            <w:pPr>
              <w:rPr>
                <w:rFonts w:ascii="Helvetica" w:hAnsi="Helvetica" w:cs="Helvetica"/>
              </w:rPr>
            </w:pPr>
            <w:r>
              <w:rPr>
                <w:rFonts w:ascii="Helvetica" w:hAnsi="Helvetica" w:cs="Helvetica"/>
              </w:rPr>
              <w:t>Antenna</w:t>
            </w:r>
          </w:p>
        </w:tc>
        <w:tc>
          <w:tcPr>
            <w:tcW w:w="3610" w:type="dxa"/>
            <w:vAlign w:val="center"/>
          </w:tcPr>
          <w:p w14:paraId="403D3DFF" w14:textId="77777777" w:rsidR="004217CC" w:rsidRDefault="004217CC" w:rsidP="004217CC">
            <w:pPr>
              <w:rPr>
                <w:rFonts w:cs="Arial"/>
              </w:rPr>
            </w:pPr>
            <w:r>
              <w:rPr>
                <w:rFonts w:cs="Arial"/>
              </w:rPr>
              <w:t xml:space="preserve">This provides internet communication between the vehicle and the telecoms/internet network </w:t>
            </w:r>
          </w:p>
        </w:tc>
        <w:tc>
          <w:tcPr>
            <w:tcW w:w="3320" w:type="dxa"/>
            <w:vAlign w:val="center"/>
          </w:tcPr>
          <w:p w14:paraId="08802D3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 Intruder Signals</w:t>
            </w:r>
          </w:p>
          <w:p w14:paraId="3852643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Forward selected camera transmission</w:t>
            </w:r>
          </w:p>
          <w:p w14:paraId="4BDAE99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Allow OTA updates</w:t>
            </w:r>
          </w:p>
        </w:tc>
        <w:tc>
          <w:tcPr>
            <w:tcW w:w="1530" w:type="dxa"/>
            <w:vAlign w:val="center"/>
          </w:tcPr>
          <w:p w14:paraId="284049BB" w14:textId="77777777" w:rsidR="006C4613" w:rsidRDefault="006C4613"/>
        </w:tc>
      </w:tr>
      <w:tr w:rsidR="00ED54B8" w:rsidRPr="00717330" w14:paraId="3BC9D748" w14:textId="77777777" w:rsidTr="00A654A1">
        <w:trPr>
          <w:trHeight w:val="252"/>
          <w:jc w:val="center"/>
        </w:trPr>
        <w:tc>
          <w:tcPr>
            <w:tcW w:w="1777" w:type="dxa"/>
            <w:vAlign w:val="center"/>
          </w:tcPr>
          <w:p w14:paraId="0FAFE64C" w14:textId="77777777" w:rsidR="004217CC" w:rsidRDefault="004217CC" w:rsidP="004217CC">
            <w:pPr>
              <w:rPr>
                <w:rFonts w:ascii="Helvetica" w:hAnsi="Helvetica" w:cs="Helvetica"/>
              </w:rPr>
            </w:pPr>
            <w:r>
              <w:rPr>
                <w:rFonts w:ascii="Helvetica" w:hAnsi="Helvetica" w:cs="Helvetica"/>
              </w:rPr>
              <w:t>Audio Detector - Exterior</w:t>
            </w:r>
          </w:p>
        </w:tc>
        <w:tc>
          <w:tcPr>
            <w:tcW w:w="3610" w:type="dxa"/>
            <w:vAlign w:val="center"/>
          </w:tcPr>
          <w:p w14:paraId="6A22ABD4" w14:textId="77777777" w:rsidR="004217CC" w:rsidRDefault="004217CC" w:rsidP="004217CC">
            <w:pPr>
              <w:rPr>
                <w:rFonts w:cs="Arial"/>
              </w:rPr>
            </w:pPr>
            <w:r>
              <w:rPr>
                <w:rFonts w:cs="Arial"/>
              </w:rPr>
              <w:t>A microphone for detecting noise/speach external to the vehicle</w:t>
            </w:r>
          </w:p>
        </w:tc>
        <w:tc>
          <w:tcPr>
            <w:tcW w:w="3320" w:type="dxa"/>
            <w:vAlign w:val="center"/>
          </w:tcPr>
          <w:p w14:paraId="4F26C30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Radar System External Audio Detector</w:t>
            </w:r>
          </w:p>
        </w:tc>
        <w:tc>
          <w:tcPr>
            <w:tcW w:w="1530" w:type="dxa"/>
            <w:vAlign w:val="center"/>
          </w:tcPr>
          <w:p w14:paraId="1D14A34F" w14:textId="77777777" w:rsidR="006C4613" w:rsidRDefault="006C4613"/>
        </w:tc>
      </w:tr>
      <w:tr w:rsidR="00ED54B8" w:rsidRPr="00717330" w14:paraId="4EAA2D6A" w14:textId="77777777" w:rsidTr="00A654A1">
        <w:trPr>
          <w:trHeight w:val="252"/>
          <w:jc w:val="center"/>
        </w:trPr>
        <w:tc>
          <w:tcPr>
            <w:tcW w:w="1777" w:type="dxa"/>
            <w:vAlign w:val="center"/>
          </w:tcPr>
          <w:p w14:paraId="4954A6DE" w14:textId="77777777" w:rsidR="004217CC" w:rsidRDefault="004217CC" w:rsidP="004217CC">
            <w:pPr>
              <w:rPr>
                <w:rFonts w:ascii="Helvetica" w:hAnsi="Helvetica" w:cs="Helvetica"/>
              </w:rPr>
            </w:pPr>
            <w:r>
              <w:rPr>
                <w:rFonts w:ascii="Helvetica" w:hAnsi="Helvetica" w:cs="Helvetica"/>
              </w:rPr>
              <w:t>Battery SOC Provider</w:t>
            </w:r>
          </w:p>
        </w:tc>
        <w:tc>
          <w:tcPr>
            <w:tcW w:w="3610" w:type="dxa"/>
            <w:vAlign w:val="center"/>
          </w:tcPr>
          <w:p w14:paraId="4F9277F3" w14:textId="77777777" w:rsidR="004217CC" w:rsidRDefault="004217CC" w:rsidP="004217CC">
            <w:pPr>
              <w:rPr>
                <w:rFonts w:cs="Arial"/>
              </w:rPr>
            </w:pPr>
            <w:r>
              <w:rPr>
                <w:rFonts w:cs="Arial"/>
              </w:rPr>
              <w:t>System to provide main vehicle SIL battery SoC (state of charge) information to Sentinel</w:t>
            </w:r>
          </w:p>
        </w:tc>
        <w:tc>
          <w:tcPr>
            <w:tcW w:w="3320" w:type="dxa"/>
            <w:vAlign w:val="center"/>
          </w:tcPr>
          <w:p w14:paraId="4110954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Selected camera streams video</w:t>
            </w:r>
          </w:p>
          <w:p w14:paraId="343C4D4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Inform user of low battery SoC</w:t>
            </w:r>
          </w:p>
          <w:p w14:paraId="086DF11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Cancel operation with low battery SoC</w:t>
            </w:r>
          </w:p>
        </w:tc>
        <w:tc>
          <w:tcPr>
            <w:tcW w:w="1530" w:type="dxa"/>
            <w:vAlign w:val="center"/>
          </w:tcPr>
          <w:p w14:paraId="7CC5E334" w14:textId="77777777" w:rsidR="006C4613" w:rsidRDefault="006C4613"/>
        </w:tc>
      </w:tr>
      <w:tr w:rsidR="00ED54B8" w:rsidRPr="00717330" w14:paraId="5514CD49" w14:textId="77777777" w:rsidTr="00A654A1">
        <w:trPr>
          <w:trHeight w:val="252"/>
          <w:jc w:val="center"/>
        </w:trPr>
        <w:tc>
          <w:tcPr>
            <w:tcW w:w="1777" w:type="dxa"/>
            <w:vAlign w:val="center"/>
          </w:tcPr>
          <w:p w14:paraId="719D0828" w14:textId="77777777" w:rsidR="004217CC" w:rsidRDefault="004217CC" w:rsidP="004217CC">
            <w:pPr>
              <w:rPr>
                <w:rFonts w:ascii="Helvetica" w:hAnsi="Helvetica" w:cs="Helvetica"/>
              </w:rPr>
            </w:pPr>
            <w:r>
              <w:rPr>
                <w:rFonts w:ascii="Helvetica" w:hAnsi="Helvetica" w:cs="Helvetica"/>
              </w:rPr>
              <w:t>Bed presence detector provider</w:t>
            </w:r>
          </w:p>
        </w:tc>
        <w:tc>
          <w:tcPr>
            <w:tcW w:w="3610" w:type="dxa"/>
            <w:vAlign w:val="center"/>
          </w:tcPr>
          <w:p w14:paraId="304EDFC4" w14:textId="77777777" w:rsidR="004217CC" w:rsidRDefault="004217CC" w:rsidP="004217CC">
            <w:pPr>
              <w:rPr>
                <w:rFonts w:cs="Arial"/>
              </w:rPr>
            </w:pPr>
            <w:r>
              <w:rPr>
                <w:rFonts w:cs="Arial"/>
              </w:rPr>
              <w:t>System to detect an intruder in the cargo bed of a pick-up truck (current solution is a radar system, combined with an microphone information and Machine Learning)</w:t>
            </w:r>
          </w:p>
        </w:tc>
        <w:tc>
          <w:tcPr>
            <w:tcW w:w="3320" w:type="dxa"/>
            <w:vAlign w:val="center"/>
          </w:tcPr>
          <w:p w14:paraId="5CEB382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Selected camera streams video</w:t>
            </w:r>
          </w:p>
          <w:p w14:paraId="46D5CA6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Confirm selected camera availability</w:t>
            </w:r>
          </w:p>
          <w:p w14:paraId="12C24E3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Terminate selected camera availability</w:t>
            </w:r>
          </w:p>
          <w:p w14:paraId="433EB54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 Intruder Signals</w:t>
            </w:r>
          </w:p>
          <w:p w14:paraId="57BD017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Radar Image</w:t>
            </w:r>
          </w:p>
        </w:tc>
        <w:tc>
          <w:tcPr>
            <w:tcW w:w="1530" w:type="dxa"/>
            <w:vAlign w:val="center"/>
          </w:tcPr>
          <w:p w14:paraId="08EF080F" w14:textId="77777777" w:rsidR="006C4613" w:rsidRDefault="006C4613"/>
        </w:tc>
      </w:tr>
      <w:tr w:rsidR="00ED54B8" w:rsidRPr="00717330" w14:paraId="08A1A0DB" w14:textId="77777777" w:rsidTr="00A654A1">
        <w:trPr>
          <w:trHeight w:val="252"/>
          <w:jc w:val="center"/>
        </w:trPr>
        <w:tc>
          <w:tcPr>
            <w:tcW w:w="1777" w:type="dxa"/>
            <w:vAlign w:val="center"/>
          </w:tcPr>
          <w:p w14:paraId="1A145F4F" w14:textId="77777777" w:rsidR="004217CC" w:rsidRDefault="004217CC" w:rsidP="004217CC">
            <w:pPr>
              <w:rPr>
                <w:rFonts w:ascii="Helvetica" w:hAnsi="Helvetica" w:cs="Helvetica"/>
              </w:rPr>
            </w:pPr>
            <w:r>
              <w:rPr>
                <w:rFonts w:ascii="Helvetica" w:hAnsi="Helvetica" w:cs="Helvetica"/>
              </w:rPr>
              <w:t>Cloud access and service provider</w:t>
            </w:r>
          </w:p>
        </w:tc>
        <w:tc>
          <w:tcPr>
            <w:tcW w:w="3610" w:type="dxa"/>
            <w:vAlign w:val="center"/>
          </w:tcPr>
          <w:p w14:paraId="1A9921DC" w14:textId="77777777" w:rsidR="004217CC" w:rsidRDefault="004217CC" w:rsidP="004217CC">
            <w:pPr>
              <w:rPr>
                <w:rFonts w:cs="Arial"/>
              </w:rPr>
            </w:pPr>
            <w:r>
              <w:rPr>
                <w:rFonts w:cs="Arial"/>
              </w:rPr>
              <w:t>Telecommunication Links and Data Storage/Processing</w:t>
            </w:r>
          </w:p>
        </w:tc>
        <w:tc>
          <w:tcPr>
            <w:tcW w:w="3320" w:type="dxa"/>
            <w:vAlign w:val="center"/>
          </w:tcPr>
          <w:p w14:paraId="7FB4A55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video in cloud</w:t>
            </w:r>
          </w:p>
          <w:p w14:paraId="5037480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video in cloud</w:t>
            </w:r>
          </w:p>
          <w:p w14:paraId="73D31D8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Selected camera streams video</w:t>
            </w:r>
          </w:p>
          <w:p w14:paraId="05203D2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Play video in cloud</w:t>
            </w:r>
          </w:p>
          <w:p w14:paraId="40D6BFB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Stop video in cloud</w:t>
            </w:r>
          </w:p>
          <w:p w14:paraId="09865C7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Pause video in cloud</w:t>
            </w:r>
          </w:p>
          <w:p w14:paraId="02966B3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Delete video in cloud</w:t>
            </w:r>
          </w:p>
          <w:p w14:paraId="5F9D08D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Filter videos in cloud-time based</w:t>
            </w:r>
          </w:p>
          <w:p w14:paraId="2668AF0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Filter videos in cloud-intrusion method based</w:t>
            </w:r>
          </w:p>
          <w:p w14:paraId="190F22E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Record data in service mode - accelerometer - radar</w:t>
            </w:r>
          </w:p>
          <w:p w14:paraId="74BB4B8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Access videos in cloud</w:t>
            </w:r>
          </w:p>
          <w:p w14:paraId="504CDEF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 Subscription/Enable</w:t>
            </w:r>
          </w:p>
          <w:p w14:paraId="3013A09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Allow OTA updates</w:t>
            </w:r>
          </w:p>
          <w:p w14:paraId="7C04DDC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Overwrite of Data on Cloud</w:t>
            </w:r>
          </w:p>
        </w:tc>
        <w:tc>
          <w:tcPr>
            <w:tcW w:w="1530" w:type="dxa"/>
            <w:vAlign w:val="center"/>
          </w:tcPr>
          <w:p w14:paraId="61BC1C96" w14:textId="77777777" w:rsidR="006C4613" w:rsidRDefault="006C4613"/>
        </w:tc>
      </w:tr>
      <w:tr w:rsidR="00ED54B8" w:rsidRPr="00717330" w14:paraId="6DDD1801" w14:textId="77777777" w:rsidTr="00A654A1">
        <w:trPr>
          <w:trHeight w:val="252"/>
          <w:jc w:val="center"/>
        </w:trPr>
        <w:tc>
          <w:tcPr>
            <w:tcW w:w="1777" w:type="dxa"/>
            <w:vAlign w:val="center"/>
          </w:tcPr>
          <w:p w14:paraId="3BA4966D" w14:textId="77777777" w:rsidR="004217CC" w:rsidRDefault="004217CC" w:rsidP="004217CC">
            <w:pPr>
              <w:rPr>
                <w:rFonts w:ascii="Helvetica" w:hAnsi="Helvetica" w:cs="Helvetica"/>
              </w:rPr>
            </w:pPr>
            <w:r>
              <w:rPr>
                <w:rFonts w:ascii="Helvetica" w:hAnsi="Helvetica" w:cs="Helvetica"/>
              </w:rPr>
              <w:t>Driver assistanace provider</w:t>
            </w:r>
          </w:p>
        </w:tc>
        <w:tc>
          <w:tcPr>
            <w:tcW w:w="3610" w:type="dxa"/>
            <w:vAlign w:val="center"/>
          </w:tcPr>
          <w:p w14:paraId="342B9529" w14:textId="77777777" w:rsidR="004217CC" w:rsidRDefault="004217CC" w:rsidP="004217CC">
            <w:pPr>
              <w:rPr>
                <w:rFonts w:cs="Arial"/>
              </w:rPr>
            </w:pPr>
            <w:r>
              <w:rPr>
                <w:rFonts w:cs="Arial"/>
              </w:rPr>
              <w:t>The ADAS or DAT module - includes video camera functionality and image processing</w:t>
            </w:r>
          </w:p>
        </w:tc>
        <w:tc>
          <w:tcPr>
            <w:tcW w:w="3320" w:type="dxa"/>
            <w:vAlign w:val="center"/>
          </w:tcPr>
          <w:p w14:paraId="07061D4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Selected camera streams video</w:t>
            </w:r>
          </w:p>
          <w:p w14:paraId="109D653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 machine learning</w:t>
            </w:r>
          </w:p>
          <w:p w14:paraId="01419D1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Diagnostics for IR Lights</w:t>
            </w:r>
          </w:p>
        </w:tc>
        <w:tc>
          <w:tcPr>
            <w:tcW w:w="1530" w:type="dxa"/>
            <w:vAlign w:val="center"/>
          </w:tcPr>
          <w:p w14:paraId="4D346395" w14:textId="77777777" w:rsidR="006C4613" w:rsidRDefault="006C4613"/>
        </w:tc>
      </w:tr>
      <w:tr w:rsidR="00ED54B8" w:rsidRPr="00717330" w14:paraId="0EA6F52C" w14:textId="77777777" w:rsidTr="00A654A1">
        <w:trPr>
          <w:trHeight w:val="252"/>
          <w:jc w:val="center"/>
        </w:trPr>
        <w:tc>
          <w:tcPr>
            <w:tcW w:w="1777" w:type="dxa"/>
            <w:vAlign w:val="center"/>
          </w:tcPr>
          <w:p w14:paraId="55EED19A" w14:textId="77777777" w:rsidR="004217CC" w:rsidRDefault="004217CC" w:rsidP="004217CC">
            <w:pPr>
              <w:rPr>
                <w:rFonts w:ascii="Helvetica" w:hAnsi="Helvetica" w:cs="Helvetica"/>
              </w:rPr>
            </w:pPr>
            <w:r>
              <w:rPr>
                <w:rFonts w:ascii="Helvetica" w:hAnsi="Helvetica" w:cs="Helvetica"/>
              </w:rPr>
              <w:t>Electrical energy source</w:t>
            </w:r>
          </w:p>
        </w:tc>
        <w:tc>
          <w:tcPr>
            <w:tcW w:w="3610" w:type="dxa"/>
            <w:vAlign w:val="center"/>
          </w:tcPr>
          <w:p w14:paraId="45EBE8DF" w14:textId="77777777" w:rsidR="004217CC" w:rsidRDefault="004217CC" w:rsidP="004217CC">
            <w:pPr>
              <w:rPr>
                <w:rFonts w:cs="Arial"/>
              </w:rPr>
            </w:pPr>
            <w:r>
              <w:rPr>
                <w:rFonts w:cs="Arial"/>
              </w:rPr>
              <w:t>The main vehicle SIL battery</w:t>
            </w:r>
          </w:p>
        </w:tc>
        <w:tc>
          <w:tcPr>
            <w:tcW w:w="3320" w:type="dxa"/>
            <w:vAlign w:val="center"/>
          </w:tcPr>
          <w:p w14:paraId="06518A6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 Intruder Signals</w:t>
            </w:r>
          </w:p>
          <w:p w14:paraId="01367D2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Selected camera streams video</w:t>
            </w:r>
          </w:p>
        </w:tc>
        <w:tc>
          <w:tcPr>
            <w:tcW w:w="1530" w:type="dxa"/>
            <w:vAlign w:val="center"/>
          </w:tcPr>
          <w:p w14:paraId="226B6FA6" w14:textId="77777777" w:rsidR="006C4613" w:rsidRDefault="006C4613"/>
        </w:tc>
      </w:tr>
      <w:tr w:rsidR="00ED54B8" w:rsidRPr="00717330" w14:paraId="20910249" w14:textId="77777777" w:rsidTr="00A654A1">
        <w:trPr>
          <w:trHeight w:val="252"/>
          <w:jc w:val="center"/>
        </w:trPr>
        <w:tc>
          <w:tcPr>
            <w:tcW w:w="1777" w:type="dxa"/>
            <w:vAlign w:val="center"/>
          </w:tcPr>
          <w:p w14:paraId="36184B00" w14:textId="77777777" w:rsidR="004217CC" w:rsidRDefault="004217CC" w:rsidP="004217CC">
            <w:pPr>
              <w:rPr>
                <w:rFonts w:ascii="Helvetica" w:hAnsi="Helvetica" w:cs="Helvetica"/>
              </w:rPr>
            </w:pPr>
            <w:r>
              <w:rPr>
                <w:rFonts w:ascii="Helvetica" w:hAnsi="Helvetica" w:cs="Helvetica"/>
              </w:rPr>
              <w:lastRenderedPageBreak/>
              <w:t>Electrical power feed divider</w:t>
            </w:r>
          </w:p>
        </w:tc>
        <w:tc>
          <w:tcPr>
            <w:tcW w:w="3610" w:type="dxa"/>
            <w:vAlign w:val="center"/>
          </w:tcPr>
          <w:p w14:paraId="5D020F0F" w14:textId="77777777" w:rsidR="004217CC" w:rsidRDefault="004217CC" w:rsidP="004217CC">
            <w:pPr>
              <w:rPr>
                <w:rFonts w:cs="Arial"/>
              </w:rPr>
            </w:pPr>
            <w:r>
              <w:rPr>
                <w:rFonts w:cs="Arial"/>
              </w:rPr>
              <w:t>The PDB on the vehicle</w:t>
            </w:r>
          </w:p>
        </w:tc>
        <w:tc>
          <w:tcPr>
            <w:tcW w:w="3320" w:type="dxa"/>
            <w:vAlign w:val="center"/>
          </w:tcPr>
          <w:p w14:paraId="3308A2B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Selected camera streams video</w:t>
            </w:r>
          </w:p>
        </w:tc>
        <w:tc>
          <w:tcPr>
            <w:tcW w:w="1530" w:type="dxa"/>
            <w:vAlign w:val="center"/>
          </w:tcPr>
          <w:p w14:paraId="6D563DE2" w14:textId="77777777" w:rsidR="006C4613" w:rsidRDefault="006C4613"/>
        </w:tc>
      </w:tr>
      <w:tr w:rsidR="00ED54B8" w:rsidRPr="00717330" w14:paraId="33CA5144" w14:textId="77777777" w:rsidTr="00A654A1">
        <w:trPr>
          <w:trHeight w:val="252"/>
          <w:jc w:val="center"/>
        </w:trPr>
        <w:tc>
          <w:tcPr>
            <w:tcW w:w="1777" w:type="dxa"/>
            <w:vAlign w:val="center"/>
          </w:tcPr>
          <w:p w14:paraId="761175AB" w14:textId="77777777" w:rsidR="004217CC" w:rsidRDefault="004217CC" w:rsidP="004217CC">
            <w:pPr>
              <w:rPr>
                <w:rFonts w:ascii="Helvetica" w:hAnsi="Helvetica" w:cs="Helvetica"/>
              </w:rPr>
            </w:pPr>
            <w:r>
              <w:rPr>
                <w:rFonts w:ascii="Helvetica" w:hAnsi="Helvetica" w:cs="Helvetica"/>
              </w:rPr>
              <w:t>Environment</w:t>
            </w:r>
          </w:p>
        </w:tc>
        <w:tc>
          <w:tcPr>
            <w:tcW w:w="3610" w:type="dxa"/>
            <w:vAlign w:val="center"/>
          </w:tcPr>
          <w:p w14:paraId="16DC2872" w14:textId="77777777" w:rsidR="004217CC" w:rsidRDefault="004217CC" w:rsidP="004217CC">
            <w:pPr>
              <w:rPr>
                <w:rFonts w:cs="Arial"/>
              </w:rPr>
            </w:pPr>
            <w:r>
              <w:rPr>
                <w:rFonts w:cs="Arial"/>
              </w:rPr>
              <w:t>The external environment.  For this feature the main effects will be from camera lens contamination, but also from vehicle collision events and disturbances to the vehicle from non-threat events , eg the wind moving the vehicle or small animals in the cargo bed of a pick-up.</w:t>
            </w:r>
          </w:p>
        </w:tc>
        <w:tc>
          <w:tcPr>
            <w:tcW w:w="3320" w:type="dxa"/>
            <w:vAlign w:val="center"/>
          </w:tcPr>
          <w:p w14:paraId="170852B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 Intruder Signals</w:t>
            </w:r>
          </w:p>
        </w:tc>
        <w:tc>
          <w:tcPr>
            <w:tcW w:w="1530" w:type="dxa"/>
            <w:vAlign w:val="center"/>
          </w:tcPr>
          <w:p w14:paraId="35590966" w14:textId="77777777" w:rsidR="006C4613" w:rsidRDefault="006C4613"/>
        </w:tc>
      </w:tr>
      <w:tr w:rsidR="00ED54B8" w:rsidRPr="00717330" w14:paraId="7DBFDF1C" w14:textId="77777777" w:rsidTr="00A654A1">
        <w:trPr>
          <w:trHeight w:val="252"/>
          <w:jc w:val="center"/>
        </w:trPr>
        <w:tc>
          <w:tcPr>
            <w:tcW w:w="1777" w:type="dxa"/>
            <w:vAlign w:val="center"/>
          </w:tcPr>
          <w:p w14:paraId="739C74EB" w14:textId="77777777" w:rsidR="004217CC" w:rsidRDefault="004217CC" w:rsidP="004217CC">
            <w:pPr>
              <w:rPr>
                <w:rFonts w:ascii="Helvetica" w:hAnsi="Helvetica" w:cs="Helvetica"/>
              </w:rPr>
            </w:pPr>
            <w:r>
              <w:rPr>
                <w:rFonts w:ascii="Helvetica" w:hAnsi="Helvetica" w:cs="Helvetica"/>
              </w:rPr>
              <w:t>Feature Sentinel Logical</w:t>
            </w:r>
          </w:p>
        </w:tc>
        <w:tc>
          <w:tcPr>
            <w:tcW w:w="3610" w:type="dxa"/>
            <w:vAlign w:val="center"/>
          </w:tcPr>
          <w:p w14:paraId="543E45B2" w14:textId="77777777" w:rsidR="004217CC" w:rsidRDefault="004217CC" w:rsidP="004217CC">
            <w:pPr>
              <w:rPr>
                <w:rFonts w:cs="Arial"/>
              </w:rPr>
            </w:pPr>
            <w:r>
              <w:rPr>
                <w:rFonts w:cs="Arial"/>
              </w:rPr>
              <w:t>Sentinel software</w:t>
            </w:r>
          </w:p>
        </w:tc>
        <w:tc>
          <w:tcPr>
            <w:tcW w:w="3320" w:type="dxa"/>
            <w:vAlign w:val="center"/>
          </w:tcPr>
          <w:p w14:paraId="74048DE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Set Sentinel feature to ON or OFF</w:t>
            </w:r>
          </w:p>
          <w:p w14:paraId="6DC5121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Set all sentinel settings</w:t>
            </w:r>
          </w:p>
          <w:p w14:paraId="3C53CC4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selected camera view</w:t>
            </w:r>
          </w:p>
          <w:p w14:paraId="75D19EF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Forward selected camera transmission</w:t>
            </w:r>
          </w:p>
          <w:p w14:paraId="05CCEA7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Report selected camera not available</w:t>
            </w:r>
          </w:p>
          <w:p w14:paraId="214A89D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default selected camera view</w:t>
            </w:r>
          </w:p>
          <w:p w14:paraId="43974EC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Send notifications, send video screen capture and records video</w:t>
            </w:r>
          </w:p>
          <w:p w14:paraId="1EB524C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video in cloud</w:t>
            </w:r>
          </w:p>
          <w:p w14:paraId="2651620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video into memory via local VRS</w:t>
            </w:r>
          </w:p>
          <w:p w14:paraId="1B2B728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Forward selected camera video stream terminated</w:t>
            </w:r>
          </w:p>
          <w:p w14:paraId="6CD65F4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Terminate selected camera video stream</w:t>
            </w:r>
          </w:p>
          <w:p w14:paraId="7712927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Allow Sentinel Operation with Remote Start</w:t>
            </w:r>
          </w:p>
          <w:p w14:paraId="1E88DCE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Detect Module Occupied</w:t>
            </w:r>
          </w:p>
          <w:p w14:paraId="0390754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Allow OTA updates</w:t>
            </w:r>
          </w:p>
        </w:tc>
        <w:tc>
          <w:tcPr>
            <w:tcW w:w="1530" w:type="dxa"/>
            <w:vAlign w:val="center"/>
          </w:tcPr>
          <w:p w14:paraId="57EEC31C" w14:textId="77777777" w:rsidR="006C4613" w:rsidRDefault="006C4613"/>
        </w:tc>
      </w:tr>
      <w:tr w:rsidR="00ED54B8" w:rsidRPr="00717330" w14:paraId="32C6A485" w14:textId="77777777" w:rsidTr="00A654A1">
        <w:trPr>
          <w:trHeight w:val="252"/>
          <w:jc w:val="center"/>
        </w:trPr>
        <w:tc>
          <w:tcPr>
            <w:tcW w:w="1777" w:type="dxa"/>
            <w:vAlign w:val="center"/>
          </w:tcPr>
          <w:p w14:paraId="44DF427D" w14:textId="77777777" w:rsidR="004217CC" w:rsidRDefault="004217CC" w:rsidP="004217CC">
            <w:pPr>
              <w:rPr>
                <w:rFonts w:ascii="Helvetica" w:hAnsi="Helvetica" w:cs="Helvetica"/>
              </w:rPr>
            </w:pPr>
            <w:r>
              <w:rPr>
                <w:rFonts w:ascii="Helvetica" w:hAnsi="Helvetica" w:cs="Helvetica"/>
              </w:rPr>
              <w:t>HMI provider</w:t>
            </w:r>
          </w:p>
        </w:tc>
        <w:tc>
          <w:tcPr>
            <w:tcW w:w="3610" w:type="dxa"/>
            <w:vAlign w:val="center"/>
          </w:tcPr>
          <w:p w14:paraId="44067F11" w14:textId="77777777" w:rsidR="004217CC" w:rsidRDefault="004217CC" w:rsidP="004217CC">
            <w:pPr>
              <w:rPr>
                <w:rFonts w:cs="Arial"/>
              </w:rPr>
            </w:pPr>
            <w:r>
              <w:rPr>
                <w:rFonts w:cs="Arial"/>
              </w:rPr>
              <w:t>Systems such as SYNC/Phoenix</w:t>
            </w:r>
          </w:p>
        </w:tc>
        <w:tc>
          <w:tcPr>
            <w:tcW w:w="3320" w:type="dxa"/>
            <w:vAlign w:val="center"/>
          </w:tcPr>
          <w:p w14:paraId="484577D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video into memory via local VRS</w:t>
            </w:r>
          </w:p>
          <w:p w14:paraId="2C13EDB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Play video in USB</w:t>
            </w:r>
          </w:p>
          <w:p w14:paraId="13945C0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Stop video in USB</w:t>
            </w:r>
          </w:p>
          <w:p w14:paraId="3D9C4A3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Pause video in USB</w:t>
            </w:r>
          </w:p>
          <w:p w14:paraId="2FD91F7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Delete video in USB</w:t>
            </w:r>
          </w:p>
          <w:p w14:paraId="3798E42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Access videos in USB</w:t>
            </w:r>
          </w:p>
          <w:p w14:paraId="7F74C64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Inform user of low battery SoC</w:t>
            </w:r>
          </w:p>
          <w:p w14:paraId="3DE6F75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Record data in service mode - accelerometer - radar</w:t>
            </w:r>
          </w:p>
          <w:p w14:paraId="60ABC04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Access videos in cloud</w:t>
            </w:r>
          </w:p>
          <w:p w14:paraId="37FD92A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 to see if USB memory device installed and inform user if not</w:t>
            </w:r>
          </w:p>
          <w:p w14:paraId="15EF14F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Audio Deterrent (Loudspeaker)</w:t>
            </w:r>
          </w:p>
          <w:p w14:paraId="1003FF7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Intruder Audio Detection in Cabin</w:t>
            </w:r>
          </w:p>
          <w:p w14:paraId="046CCA8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Overwrite of USB Memory</w:t>
            </w:r>
          </w:p>
          <w:p w14:paraId="5CA37E4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Allow USB Video Playback on PC/Computer</w:t>
            </w:r>
          </w:p>
          <w:p w14:paraId="072F673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Allow USB Video Playback on SYNC/Phoenix</w:t>
            </w:r>
          </w:p>
          <w:p w14:paraId="4096AC0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lastRenderedPageBreak/>
              <w:t>Set Sentinel feature to ON or OFF</w:t>
            </w:r>
          </w:p>
          <w:p w14:paraId="6F5156B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Filter locally stored videos-time based</w:t>
            </w:r>
          </w:p>
        </w:tc>
        <w:tc>
          <w:tcPr>
            <w:tcW w:w="1530" w:type="dxa"/>
            <w:vAlign w:val="center"/>
          </w:tcPr>
          <w:p w14:paraId="1E79693A" w14:textId="77777777" w:rsidR="006C4613" w:rsidRDefault="006C4613"/>
        </w:tc>
      </w:tr>
      <w:tr w:rsidR="00ED54B8" w:rsidRPr="00717330" w14:paraId="052231F0" w14:textId="77777777" w:rsidTr="00A654A1">
        <w:trPr>
          <w:trHeight w:val="252"/>
          <w:jc w:val="center"/>
        </w:trPr>
        <w:tc>
          <w:tcPr>
            <w:tcW w:w="1777" w:type="dxa"/>
            <w:vAlign w:val="center"/>
          </w:tcPr>
          <w:p w14:paraId="09A262FA" w14:textId="77777777" w:rsidR="004217CC" w:rsidRDefault="004217CC" w:rsidP="004217CC">
            <w:pPr>
              <w:rPr>
                <w:rFonts w:ascii="Helvetica" w:hAnsi="Helvetica" w:cs="Helvetica"/>
              </w:rPr>
            </w:pPr>
            <w:r>
              <w:rPr>
                <w:rFonts w:ascii="Helvetica" w:hAnsi="Helvetica" w:cs="Helvetica"/>
              </w:rPr>
              <w:t>Inclination and acceleration sensing provider</w:t>
            </w:r>
          </w:p>
        </w:tc>
        <w:tc>
          <w:tcPr>
            <w:tcW w:w="3610" w:type="dxa"/>
            <w:vAlign w:val="center"/>
          </w:tcPr>
          <w:p w14:paraId="35BBD06F" w14:textId="77777777" w:rsidR="004217CC" w:rsidRDefault="004217CC" w:rsidP="004217CC">
            <w:pPr>
              <w:rPr>
                <w:rFonts w:cs="Arial"/>
              </w:rPr>
            </w:pPr>
            <w:r>
              <w:rPr>
                <w:rFonts w:cs="Arial"/>
              </w:rPr>
              <w:t>Accelerometer/Inclinometer functionality to detect a vehicle being moved during a threat event, eg car being jacked-up at one corner or being towed</w:t>
            </w:r>
          </w:p>
        </w:tc>
        <w:tc>
          <w:tcPr>
            <w:tcW w:w="3320" w:type="dxa"/>
            <w:vAlign w:val="center"/>
          </w:tcPr>
          <w:p w14:paraId="0138145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 Intruder Signals</w:t>
            </w:r>
          </w:p>
        </w:tc>
        <w:tc>
          <w:tcPr>
            <w:tcW w:w="1530" w:type="dxa"/>
            <w:vAlign w:val="center"/>
          </w:tcPr>
          <w:p w14:paraId="5F70CAD5" w14:textId="77777777" w:rsidR="006C4613" w:rsidRDefault="006C4613"/>
        </w:tc>
      </w:tr>
      <w:tr w:rsidR="00ED54B8" w:rsidRPr="00717330" w14:paraId="7A177AEC" w14:textId="77777777" w:rsidTr="00A654A1">
        <w:trPr>
          <w:trHeight w:val="252"/>
          <w:jc w:val="center"/>
        </w:trPr>
        <w:tc>
          <w:tcPr>
            <w:tcW w:w="1777" w:type="dxa"/>
            <w:vAlign w:val="center"/>
          </w:tcPr>
          <w:p w14:paraId="0BE279FD" w14:textId="77777777" w:rsidR="004217CC" w:rsidRDefault="004217CC" w:rsidP="004217CC">
            <w:pPr>
              <w:rPr>
                <w:rFonts w:ascii="Helvetica" w:hAnsi="Helvetica" w:cs="Helvetica"/>
              </w:rPr>
            </w:pPr>
            <w:r>
              <w:rPr>
                <w:rFonts w:ascii="Helvetica" w:hAnsi="Helvetica" w:cs="Helvetica"/>
              </w:rPr>
              <w:t>Intrusion and inclination sensing provider</w:t>
            </w:r>
          </w:p>
        </w:tc>
        <w:tc>
          <w:tcPr>
            <w:tcW w:w="3610" w:type="dxa"/>
            <w:vAlign w:val="center"/>
          </w:tcPr>
          <w:p w14:paraId="0A6EA26D" w14:textId="77777777" w:rsidR="004217CC" w:rsidRDefault="004217CC" w:rsidP="004217CC">
            <w:pPr>
              <w:rPr>
                <w:rFonts w:cs="Arial"/>
              </w:rPr>
            </w:pPr>
            <w:r>
              <w:rPr>
                <w:rFonts w:cs="Arial"/>
              </w:rPr>
              <w:t>The CSM functionality to detect intruders inside or outside the vehicle using sensors such as ultrasonic sensors and accelerometers</w:t>
            </w:r>
          </w:p>
        </w:tc>
        <w:tc>
          <w:tcPr>
            <w:tcW w:w="3320" w:type="dxa"/>
            <w:vAlign w:val="center"/>
          </w:tcPr>
          <w:p w14:paraId="5159D5F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 Intruder Signals</w:t>
            </w:r>
          </w:p>
        </w:tc>
        <w:tc>
          <w:tcPr>
            <w:tcW w:w="1530" w:type="dxa"/>
            <w:vAlign w:val="center"/>
          </w:tcPr>
          <w:p w14:paraId="7E721834" w14:textId="77777777" w:rsidR="006C4613" w:rsidRDefault="006C4613"/>
        </w:tc>
      </w:tr>
      <w:tr w:rsidR="00ED54B8" w:rsidRPr="00717330" w14:paraId="06FFDE42" w14:textId="77777777" w:rsidTr="00A654A1">
        <w:trPr>
          <w:trHeight w:val="252"/>
          <w:jc w:val="center"/>
        </w:trPr>
        <w:tc>
          <w:tcPr>
            <w:tcW w:w="1777" w:type="dxa"/>
            <w:vAlign w:val="center"/>
          </w:tcPr>
          <w:p w14:paraId="71D3AFA2" w14:textId="77777777" w:rsidR="004217CC" w:rsidRDefault="004217CC" w:rsidP="004217CC">
            <w:pPr>
              <w:rPr>
                <w:rFonts w:ascii="Helvetica" w:hAnsi="Helvetica" w:cs="Helvetica"/>
              </w:rPr>
            </w:pPr>
            <w:r>
              <w:rPr>
                <w:rFonts w:ascii="Helvetica" w:hAnsi="Helvetica" w:cs="Helvetica"/>
              </w:rPr>
              <w:t>Machine Learning Processor</w:t>
            </w:r>
          </w:p>
        </w:tc>
        <w:tc>
          <w:tcPr>
            <w:tcW w:w="3610" w:type="dxa"/>
            <w:vAlign w:val="center"/>
          </w:tcPr>
          <w:p w14:paraId="6105DC73" w14:textId="77777777" w:rsidR="004217CC" w:rsidRDefault="004217CC" w:rsidP="004217CC">
            <w:pPr>
              <w:rPr>
                <w:rFonts w:cs="Arial"/>
              </w:rPr>
            </w:pPr>
            <w:r>
              <w:rPr>
                <w:rFonts w:cs="Arial"/>
              </w:rPr>
              <w:t>Processor to use raw radar and audio information and determine if there is a vehicle threat event.</w:t>
            </w:r>
          </w:p>
        </w:tc>
        <w:tc>
          <w:tcPr>
            <w:tcW w:w="3320" w:type="dxa"/>
            <w:vAlign w:val="center"/>
          </w:tcPr>
          <w:p w14:paraId="38E718B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 machine learning</w:t>
            </w:r>
          </w:p>
        </w:tc>
        <w:tc>
          <w:tcPr>
            <w:tcW w:w="1530" w:type="dxa"/>
            <w:vAlign w:val="center"/>
          </w:tcPr>
          <w:p w14:paraId="14AB343E" w14:textId="77777777" w:rsidR="006C4613" w:rsidRDefault="006C4613"/>
        </w:tc>
      </w:tr>
      <w:tr w:rsidR="00ED54B8" w:rsidRPr="00717330" w14:paraId="2262A987" w14:textId="77777777" w:rsidTr="00A654A1">
        <w:trPr>
          <w:trHeight w:val="252"/>
          <w:jc w:val="center"/>
        </w:trPr>
        <w:tc>
          <w:tcPr>
            <w:tcW w:w="1777" w:type="dxa"/>
            <w:vAlign w:val="center"/>
          </w:tcPr>
          <w:p w14:paraId="20FE3224" w14:textId="77777777" w:rsidR="004217CC" w:rsidRDefault="004217CC" w:rsidP="004217CC">
            <w:pPr>
              <w:rPr>
                <w:rFonts w:ascii="Helvetica" w:hAnsi="Helvetica" w:cs="Helvetica"/>
              </w:rPr>
            </w:pPr>
            <w:r>
              <w:rPr>
                <w:rFonts w:ascii="Helvetica" w:hAnsi="Helvetica" w:cs="Helvetica"/>
              </w:rPr>
              <w:t>Network communications handler</w:t>
            </w:r>
          </w:p>
        </w:tc>
        <w:tc>
          <w:tcPr>
            <w:tcW w:w="3610" w:type="dxa"/>
            <w:vAlign w:val="center"/>
          </w:tcPr>
          <w:p w14:paraId="52D65057" w14:textId="77777777" w:rsidR="004217CC" w:rsidRDefault="004217CC" w:rsidP="004217CC">
            <w:pPr>
              <w:rPr>
                <w:rFonts w:cs="Arial"/>
              </w:rPr>
            </w:pPr>
            <w:r>
              <w:rPr>
                <w:rFonts w:cs="Arial"/>
              </w:rPr>
              <w:t>The ECG communications gateway module functionality</w:t>
            </w:r>
          </w:p>
        </w:tc>
        <w:tc>
          <w:tcPr>
            <w:tcW w:w="3320" w:type="dxa"/>
            <w:vAlign w:val="center"/>
          </w:tcPr>
          <w:p w14:paraId="02D4FB7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Selected camera streams video</w:t>
            </w:r>
          </w:p>
          <w:p w14:paraId="3FBFC04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Detect Vehicle Parked</w:t>
            </w:r>
          </w:p>
        </w:tc>
        <w:tc>
          <w:tcPr>
            <w:tcW w:w="1530" w:type="dxa"/>
            <w:vAlign w:val="center"/>
          </w:tcPr>
          <w:p w14:paraId="3A3F1DB0" w14:textId="77777777" w:rsidR="006C4613" w:rsidRDefault="006C4613"/>
        </w:tc>
      </w:tr>
      <w:tr w:rsidR="00ED54B8" w:rsidRPr="00717330" w14:paraId="68483EF3" w14:textId="77777777" w:rsidTr="00A654A1">
        <w:trPr>
          <w:trHeight w:val="252"/>
          <w:jc w:val="center"/>
        </w:trPr>
        <w:tc>
          <w:tcPr>
            <w:tcW w:w="1777" w:type="dxa"/>
            <w:vAlign w:val="center"/>
          </w:tcPr>
          <w:p w14:paraId="3E0E698C" w14:textId="77777777" w:rsidR="004217CC" w:rsidRDefault="004217CC" w:rsidP="004217CC">
            <w:pPr>
              <w:rPr>
                <w:rFonts w:ascii="Helvetica" w:hAnsi="Helvetica" w:cs="Helvetica"/>
              </w:rPr>
            </w:pPr>
            <w:r>
              <w:rPr>
                <w:rFonts w:ascii="Helvetica" w:hAnsi="Helvetica" w:cs="Helvetica"/>
              </w:rPr>
              <w:t>Phone app</w:t>
            </w:r>
          </w:p>
        </w:tc>
        <w:tc>
          <w:tcPr>
            <w:tcW w:w="3610" w:type="dxa"/>
            <w:vAlign w:val="center"/>
          </w:tcPr>
          <w:p w14:paraId="49F400F7" w14:textId="77777777" w:rsidR="004217CC" w:rsidRDefault="004217CC" w:rsidP="004217CC">
            <w:pPr>
              <w:rPr>
                <w:rFonts w:cs="Arial"/>
              </w:rPr>
            </w:pPr>
            <w:r>
              <w:rPr>
                <w:rFonts w:cs="Arial"/>
              </w:rPr>
              <w:t>The FordPass App, including Sentinel functionality</w:t>
            </w:r>
          </w:p>
        </w:tc>
        <w:tc>
          <w:tcPr>
            <w:tcW w:w="3320" w:type="dxa"/>
            <w:vAlign w:val="center"/>
          </w:tcPr>
          <w:p w14:paraId="30D5ED2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Display feature notifications</w:t>
            </w:r>
          </w:p>
          <w:p w14:paraId="19F7E0D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Send notifications, send video screen capture and records video</w:t>
            </w:r>
          </w:p>
          <w:p w14:paraId="557857C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Launch sentinel tutorial</w:t>
            </w:r>
          </w:p>
          <w:p w14:paraId="04CBC9A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Get user request</w:t>
            </w:r>
          </w:p>
          <w:p w14:paraId="1902EDA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Acknowledge and transfer selected camera view request command through soft button</w:t>
            </w:r>
          </w:p>
          <w:p w14:paraId="2063A9B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Display enable-disable sentinel feature status</w:t>
            </w:r>
          </w:p>
          <w:p w14:paraId="2A726BA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Send enable signal</w:t>
            </w:r>
          </w:p>
          <w:p w14:paraId="0297E86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Send disable signal</w:t>
            </w:r>
          </w:p>
          <w:p w14:paraId="18BB033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Transfer command through soft button</w:t>
            </w:r>
          </w:p>
          <w:p w14:paraId="597657D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Send setting or group of settings to be modified</w:t>
            </w:r>
          </w:p>
          <w:p w14:paraId="2C152A0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Settings changed notification</w:t>
            </w:r>
          </w:p>
          <w:p w14:paraId="42F919B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Show video stream from selected camera</w:t>
            </w:r>
          </w:p>
          <w:p w14:paraId="695D5C6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Display selected camera not available [eg contamination] on phone</w:t>
            </w:r>
          </w:p>
          <w:p w14:paraId="3DAE8EB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Transfer selected camera request command through soft button</w:t>
            </w:r>
          </w:p>
          <w:p w14:paraId="6CA6F91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Send selected camera request</w:t>
            </w:r>
          </w:p>
          <w:p w14:paraId="5CAFFBE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Get selected camera video stream terminated</w:t>
            </w:r>
          </w:p>
          <w:p w14:paraId="665F4DB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Get selected camera video steam terminated</w:t>
            </w:r>
          </w:p>
          <w:p w14:paraId="71364BC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Set variable value or group of variables value to modify</w:t>
            </w:r>
          </w:p>
          <w:p w14:paraId="4B064F1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Display notifications</w:t>
            </w:r>
          </w:p>
          <w:p w14:paraId="4C14DC9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Send default selected camera view request</w:t>
            </w:r>
          </w:p>
          <w:p w14:paraId="575EEE9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user selected camera view</w:t>
            </w:r>
          </w:p>
          <w:p w14:paraId="6FF3BBA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Get user request</w:t>
            </w:r>
          </w:p>
          <w:p w14:paraId="747289E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lastRenderedPageBreak/>
              <w:t>Send command to terminate selected camera video stream</w:t>
            </w:r>
          </w:p>
          <w:p w14:paraId="6921183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Play video in cloud</w:t>
            </w:r>
          </w:p>
          <w:p w14:paraId="35A9EF5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Stop video in cloud</w:t>
            </w:r>
          </w:p>
          <w:p w14:paraId="534F806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Pause video in cloud</w:t>
            </w:r>
          </w:p>
          <w:p w14:paraId="2BFE825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Delete video in cloud</w:t>
            </w:r>
          </w:p>
          <w:p w14:paraId="5DDABB3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Filter videos in cloud-time based</w:t>
            </w:r>
          </w:p>
          <w:p w14:paraId="2B4CF9A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Filter videos in cloud-intrusion method based</w:t>
            </w:r>
          </w:p>
          <w:p w14:paraId="43118EB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Inform user of low battery SoC</w:t>
            </w:r>
          </w:p>
          <w:p w14:paraId="139D250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Cancel operation with low battery SoC</w:t>
            </w:r>
          </w:p>
          <w:p w14:paraId="0EA14A0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Access videos in cloud</w:t>
            </w:r>
          </w:p>
          <w:p w14:paraId="5CA14D3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Allow Multiple User Details to be Entered - name, phone, order, vehicle</w:t>
            </w:r>
          </w:p>
          <w:p w14:paraId="331B7DE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 Subscription/Enable</w:t>
            </w:r>
          </w:p>
          <w:p w14:paraId="40B9379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Allow Subscription Management</w:t>
            </w:r>
          </w:p>
          <w:p w14:paraId="1C95A82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Cabin Audio Recording - Enable/Disable</w:t>
            </w:r>
          </w:p>
          <w:p w14:paraId="3461421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Allow OTA updates</w:t>
            </w:r>
          </w:p>
          <w:p w14:paraId="1230C58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Allow Sentinel Operation with Remote Start</w:t>
            </w:r>
          </w:p>
          <w:p w14:paraId="74173BE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Audio Deterrent (Loudspeaker)</w:t>
            </w:r>
          </w:p>
          <w:p w14:paraId="3A615DD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Set Sentinel feature to ON or OFF</w:t>
            </w:r>
          </w:p>
        </w:tc>
        <w:tc>
          <w:tcPr>
            <w:tcW w:w="1530" w:type="dxa"/>
            <w:vAlign w:val="center"/>
          </w:tcPr>
          <w:p w14:paraId="445ABE6D" w14:textId="77777777" w:rsidR="006C4613" w:rsidRDefault="006C4613"/>
        </w:tc>
      </w:tr>
      <w:tr w:rsidR="00ED54B8" w:rsidRPr="00717330" w14:paraId="3DC716F9" w14:textId="77777777" w:rsidTr="00A654A1">
        <w:trPr>
          <w:trHeight w:val="252"/>
          <w:jc w:val="center"/>
        </w:trPr>
        <w:tc>
          <w:tcPr>
            <w:tcW w:w="1777" w:type="dxa"/>
            <w:vAlign w:val="center"/>
          </w:tcPr>
          <w:p w14:paraId="36A3EAF0" w14:textId="77777777" w:rsidR="004217CC" w:rsidRDefault="004217CC" w:rsidP="004217CC">
            <w:pPr>
              <w:rPr>
                <w:rFonts w:ascii="Helvetica" w:hAnsi="Helvetica" w:cs="Helvetica"/>
              </w:rPr>
            </w:pPr>
            <w:r>
              <w:rPr>
                <w:rFonts w:ascii="Helvetica" w:hAnsi="Helvetica" w:cs="Helvetica"/>
              </w:rPr>
              <w:t>Removable Data Storage</w:t>
            </w:r>
          </w:p>
        </w:tc>
        <w:tc>
          <w:tcPr>
            <w:tcW w:w="3610" w:type="dxa"/>
            <w:vAlign w:val="center"/>
          </w:tcPr>
          <w:p w14:paraId="4978B9ED" w14:textId="77777777" w:rsidR="004217CC" w:rsidRDefault="004217CC" w:rsidP="004217CC">
            <w:pPr>
              <w:rPr>
                <w:rFonts w:cs="Arial"/>
              </w:rPr>
            </w:pPr>
            <w:r>
              <w:rPr>
                <w:rFonts w:cs="Arial"/>
              </w:rPr>
              <w:t>A USB memory device to store video (and potentially other recorded) data</w:t>
            </w:r>
          </w:p>
        </w:tc>
        <w:tc>
          <w:tcPr>
            <w:tcW w:w="3320" w:type="dxa"/>
            <w:vAlign w:val="center"/>
          </w:tcPr>
          <w:p w14:paraId="3781908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video into memory via local VRS</w:t>
            </w:r>
          </w:p>
          <w:p w14:paraId="0092D70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Play video in USB</w:t>
            </w:r>
          </w:p>
          <w:p w14:paraId="1C4EDED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Stop video in USB</w:t>
            </w:r>
          </w:p>
          <w:p w14:paraId="18C693C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Pause video in USB</w:t>
            </w:r>
          </w:p>
          <w:p w14:paraId="1520F45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Delete video in USB</w:t>
            </w:r>
          </w:p>
          <w:p w14:paraId="2C4A1C5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Access videos in USB</w:t>
            </w:r>
          </w:p>
          <w:p w14:paraId="322DDAF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Record data in service mode - accelerometer - radar</w:t>
            </w:r>
          </w:p>
        </w:tc>
        <w:tc>
          <w:tcPr>
            <w:tcW w:w="1530" w:type="dxa"/>
            <w:vAlign w:val="center"/>
          </w:tcPr>
          <w:p w14:paraId="2435C4AE" w14:textId="77777777" w:rsidR="006C4613" w:rsidRDefault="006C4613"/>
        </w:tc>
      </w:tr>
      <w:tr w:rsidR="00ED54B8" w:rsidRPr="00717330" w14:paraId="4370CB06" w14:textId="77777777" w:rsidTr="00A654A1">
        <w:trPr>
          <w:trHeight w:val="252"/>
          <w:jc w:val="center"/>
        </w:trPr>
        <w:tc>
          <w:tcPr>
            <w:tcW w:w="1777" w:type="dxa"/>
            <w:vAlign w:val="center"/>
          </w:tcPr>
          <w:p w14:paraId="19C922CB" w14:textId="77777777" w:rsidR="004217CC" w:rsidRDefault="004217CC" w:rsidP="004217CC">
            <w:pPr>
              <w:rPr>
                <w:rFonts w:ascii="Helvetica" w:hAnsi="Helvetica" w:cs="Helvetica"/>
              </w:rPr>
            </w:pPr>
            <w:r>
              <w:rPr>
                <w:rFonts w:ascii="Helvetica" w:hAnsi="Helvetica" w:cs="Helvetica"/>
              </w:rPr>
              <w:t>Ultrasonic sensing provider</w:t>
            </w:r>
          </w:p>
        </w:tc>
        <w:tc>
          <w:tcPr>
            <w:tcW w:w="3610" w:type="dxa"/>
            <w:vAlign w:val="center"/>
          </w:tcPr>
          <w:p w14:paraId="544876C0" w14:textId="77777777" w:rsidR="004217CC" w:rsidRDefault="004217CC" w:rsidP="004217CC">
            <w:pPr>
              <w:rPr>
                <w:rFonts w:cs="Arial"/>
              </w:rPr>
            </w:pPr>
            <w:r>
              <w:rPr>
                <w:rFonts w:cs="Arial"/>
              </w:rPr>
              <w:t>An ultrasonic detector to detect intruders inside a vehicle cabin</w:t>
            </w:r>
          </w:p>
        </w:tc>
        <w:tc>
          <w:tcPr>
            <w:tcW w:w="3320" w:type="dxa"/>
            <w:vAlign w:val="center"/>
          </w:tcPr>
          <w:p w14:paraId="7B0075A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 Intruder Signals</w:t>
            </w:r>
          </w:p>
        </w:tc>
        <w:tc>
          <w:tcPr>
            <w:tcW w:w="1530" w:type="dxa"/>
            <w:vAlign w:val="center"/>
          </w:tcPr>
          <w:p w14:paraId="5BAE293C" w14:textId="77777777" w:rsidR="006C4613" w:rsidRDefault="006C4613"/>
        </w:tc>
      </w:tr>
      <w:tr w:rsidR="00ED54B8" w:rsidRPr="00717330" w14:paraId="074CE5E9" w14:textId="77777777" w:rsidTr="00A654A1">
        <w:trPr>
          <w:trHeight w:val="252"/>
          <w:jc w:val="center"/>
        </w:trPr>
        <w:tc>
          <w:tcPr>
            <w:tcW w:w="1777" w:type="dxa"/>
            <w:vAlign w:val="center"/>
          </w:tcPr>
          <w:p w14:paraId="5929720E" w14:textId="77777777" w:rsidR="004217CC" w:rsidRDefault="004217CC" w:rsidP="004217CC">
            <w:pPr>
              <w:rPr>
                <w:rFonts w:ascii="Helvetica" w:hAnsi="Helvetica" w:cs="Helvetica"/>
              </w:rPr>
            </w:pPr>
            <w:r>
              <w:rPr>
                <w:rFonts w:ascii="Helvetica" w:hAnsi="Helvetica" w:cs="Helvetica"/>
              </w:rPr>
              <w:t>User</w:t>
            </w:r>
          </w:p>
        </w:tc>
        <w:tc>
          <w:tcPr>
            <w:tcW w:w="3610" w:type="dxa"/>
            <w:vAlign w:val="center"/>
          </w:tcPr>
          <w:p w14:paraId="26096ADD" w14:textId="77777777" w:rsidR="004217CC" w:rsidRDefault="004217CC" w:rsidP="004217CC">
            <w:pPr>
              <w:rPr>
                <w:rFonts w:cs="Arial"/>
              </w:rPr>
            </w:pPr>
            <w:r>
              <w:rPr>
                <w:rFonts w:cs="Arial"/>
              </w:rPr>
              <w:t>The user of the Sentinel feature</w:t>
            </w:r>
          </w:p>
        </w:tc>
        <w:tc>
          <w:tcPr>
            <w:tcW w:w="3320" w:type="dxa"/>
            <w:vAlign w:val="center"/>
          </w:tcPr>
          <w:p w14:paraId="525569B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Transfer command through soft button</w:t>
            </w:r>
          </w:p>
          <w:p w14:paraId="31C56B9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See video stream from selected camera</w:t>
            </w:r>
          </w:p>
          <w:p w14:paraId="7DBE79F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See selected camera video not available</w:t>
            </w:r>
          </w:p>
          <w:p w14:paraId="0F5901D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Transfer selected camera stop video streaming command through soft button</w:t>
            </w:r>
          </w:p>
          <w:p w14:paraId="64A7A51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See selected camera video stream terminated</w:t>
            </w:r>
          </w:p>
          <w:p w14:paraId="0E7527F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User notified of sentinel app enabled-disabled</w:t>
            </w:r>
          </w:p>
          <w:p w14:paraId="3F8BFD6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Transfer enable command through soft button</w:t>
            </w:r>
          </w:p>
          <w:p w14:paraId="7886741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See sentinel tutorial</w:t>
            </w:r>
          </w:p>
          <w:p w14:paraId="591FD43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Transfer launch tutorial command through soft button</w:t>
            </w:r>
          </w:p>
          <w:p w14:paraId="351C4D2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See settings changed notification</w:t>
            </w:r>
          </w:p>
          <w:p w14:paraId="19C93DA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Play video in USB</w:t>
            </w:r>
          </w:p>
          <w:p w14:paraId="584EA04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lastRenderedPageBreak/>
              <w:t>Stop video in USB</w:t>
            </w:r>
          </w:p>
          <w:p w14:paraId="5B68C77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Pause video in USB</w:t>
            </w:r>
          </w:p>
          <w:p w14:paraId="5DB93F7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Delete video in USB</w:t>
            </w:r>
          </w:p>
          <w:p w14:paraId="26C41E7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Play video in cloud</w:t>
            </w:r>
          </w:p>
          <w:p w14:paraId="4CD135C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Stop video in cloud</w:t>
            </w:r>
          </w:p>
          <w:p w14:paraId="110849B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Access videos in USB</w:t>
            </w:r>
          </w:p>
          <w:p w14:paraId="0600BD1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Pause video in cloud</w:t>
            </w:r>
          </w:p>
          <w:p w14:paraId="6562B30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Delete video in cloud</w:t>
            </w:r>
          </w:p>
          <w:p w14:paraId="167B230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Filter videos in cloud-time based</w:t>
            </w:r>
          </w:p>
          <w:p w14:paraId="0CFBBDA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Filter videos in cloud-intrusion method based</w:t>
            </w:r>
          </w:p>
          <w:p w14:paraId="30A8728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Access videos in cloud</w:t>
            </w:r>
          </w:p>
        </w:tc>
        <w:tc>
          <w:tcPr>
            <w:tcW w:w="1530" w:type="dxa"/>
            <w:vAlign w:val="center"/>
          </w:tcPr>
          <w:p w14:paraId="493EBFB2" w14:textId="77777777" w:rsidR="006C4613" w:rsidRDefault="006C4613"/>
        </w:tc>
      </w:tr>
      <w:tr w:rsidR="00ED54B8" w:rsidRPr="00717330" w14:paraId="75934524" w14:textId="77777777" w:rsidTr="00A654A1">
        <w:trPr>
          <w:trHeight w:val="252"/>
          <w:jc w:val="center"/>
        </w:trPr>
        <w:tc>
          <w:tcPr>
            <w:tcW w:w="1777" w:type="dxa"/>
            <w:vAlign w:val="center"/>
          </w:tcPr>
          <w:p w14:paraId="2C1CD1BF" w14:textId="77777777" w:rsidR="004217CC" w:rsidRDefault="004217CC" w:rsidP="004217CC">
            <w:pPr>
              <w:rPr>
                <w:rFonts w:ascii="Helvetica" w:hAnsi="Helvetica" w:cs="Helvetica"/>
              </w:rPr>
            </w:pPr>
            <w:r>
              <w:rPr>
                <w:rFonts w:ascii="Helvetica" w:hAnsi="Helvetica" w:cs="Helvetica"/>
              </w:rPr>
              <w:t>Vehicle accesories monitor and controller</w:t>
            </w:r>
          </w:p>
        </w:tc>
        <w:tc>
          <w:tcPr>
            <w:tcW w:w="3610" w:type="dxa"/>
            <w:vAlign w:val="center"/>
          </w:tcPr>
          <w:p w14:paraId="68A74568" w14:textId="77777777" w:rsidR="004217CC" w:rsidRDefault="004217CC" w:rsidP="004217CC">
            <w:pPr>
              <w:rPr>
                <w:rFonts w:cs="Arial"/>
              </w:rPr>
            </w:pPr>
            <w:r>
              <w:rPr>
                <w:rFonts w:cs="Arial"/>
              </w:rPr>
              <w:t>This incorporates the BCM functionality</w:t>
            </w:r>
          </w:p>
        </w:tc>
        <w:tc>
          <w:tcPr>
            <w:tcW w:w="3320" w:type="dxa"/>
            <w:vAlign w:val="center"/>
          </w:tcPr>
          <w:p w14:paraId="741E896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 Intruder Signals</w:t>
            </w:r>
          </w:p>
          <w:p w14:paraId="5289764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Allow exit from vehicle after requesting Sentinel operation</w:t>
            </w:r>
          </w:p>
          <w:p w14:paraId="7E8C51F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Set power mode in ignition off</w:t>
            </w:r>
          </w:p>
          <w:p w14:paraId="68327E4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Inform user of low battery SoC</w:t>
            </w:r>
          </w:p>
          <w:p w14:paraId="742421B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Cancel operation with low battery SoC</w:t>
            </w:r>
          </w:p>
        </w:tc>
        <w:tc>
          <w:tcPr>
            <w:tcW w:w="1530" w:type="dxa"/>
            <w:vAlign w:val="center"/>
          </w:tcPr>
          <w:p w14:paraId="292E7034" w14:textId="77777777" w:rsidR="006C4613" w:rsidRDefault="006C4613"/>
        </w:tc>
      </w:tr>
      <w:tr w:rsidR="00ED54B8" w:rsidRPr="00717330" w14:paraId="5835B2AF" w14:textId="77777777" w:rsidTr="00A654A1">
        <w:trPr>
          <w:trHeight w:val="252"/>
          <w:jc w:val="center"/>
        </w:trPr>
        <w:tc>
          <w:tcPr>
            <w:tcW w:w="1777" w:type="dxa"/>
            <w:vAlign w:val="center"/>
          </w:tcPr>
          <w:p w14:paraId="2DD07682" w14:textId="77777777" w:rsidR="004217CC" w:rsidRDefault="004217CC" w:rsidP="004217CC">
            <w:pPr>
              <w:rPr>
                <w:rFonts w:ascii="Helvetica" w:hAnsi="Helvetica" w:cs="Helvetica"/>
              </w:rPr>
            </w:pPr>
            <w:r>
              <w:rPr>
                <w:rFonts w:ascii="Helvetica" w:hAnsi="Helvetica" w:cs="Helvetica"/>
              </w:rPr>
              <w:t>Vehicle tracking control</w:t>
            </w:r>
          </w:p>
        </w:tc>
        <w:tc>
          <w:tcPr>
            <w:tcW w:w="3610" w:type="dxa"/>
            <w:vAlign w:val="center"/>
          </w:tcPr>
          <w:p w14:paraId="315F1997" w14:textId="77777777" w:rsidR="004217CC" w:rsidRDefault="004217CC" w:rsidP="004217CC">
            <w:pPr>
              <w:rPr>
                <w:rFonts w:cs="Arial"/>
              </w:rPr>
            </w:pPr>
            <w:r>
              <w:rPr>
                <w:rFonts w:cs="Arial"/>
              </w:rPr>
              <w:t>The module including the vehicle based modem</w:t>
            </w:r>
          </w:p>
        </w:tc>
        <w:tc>
          <w:tcPr>
            <w:tcW w:w="3320" w:type="dxa"/>
            <w:vAlign w:val="center"/>
          </w:tcPr>
          <w:p w14:paraId="286590D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 Intruder Signals</w:t>
            </w:r>
          </w:p>
          <w:p w14:paraId="5B718F6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 for internet signal</w:t>
            </w:r>
          </w:p>
          <w:p w14:paraId="2E96FDF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Inform user of poor internet signal</w:t>
            </w:r>
          </w:p>
          <w:p w14:paraId="719ACD1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Allow OTA updates</w:t>
            </w:r>
          </w:p>
          <w:p w14:paraId="5ABBDB8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Record data in service mode - accelerometer - radar</w:t>
            </w:r>
          </w:p>
        </w:tc>
        <w:tc>
          <w:tcPr>
            <w:tcW w:w="1530" w:type="dxa"/>
            <w:vAlign w:val="center"/>
          </w:tcPr>
          <w:p w14:paraId="73E2A08A" w14:textId="77777777" w:rsidR="006C4613" w:rsidRDefault="006C4613"/>
        </w:tc>
      </w:tr>
    </w:tbl>
    <w:p w14:paraId="00AADB91" w14:textId="4D5D499C" w:rsidR="00ED54B8" w:rsidRDefault="00ED54B8" w:rsidP="00ED54B8">
      <w:pPr>
        <w:pStyle w:val="Caption"/>
      </w:pPr>
      <w:bookmarkStart w:id="284" w:name="_Toc13672026"/>
      <w:bookmarkStart w:id="285" w:name="_Toc74904000"/>
      <w:r w:rsidRPr="00C75AE5">
        <w:t xml:space="preserve">Table </w:t>
      </w:r>
      <w:r>
        <w:rPr>
          <w:noProof/>
        </w:rPr>
        <w:fldChar w:fldCharType="begin"/>
      </w:r>
      <w:r>
        <w:rPr>
          <w:noProof/>
        </w:rPr>
        <w:instrText xml:space="preserve"> SEQ Table \* ARABIC </w:instrText>
      </w:r>
      <w:r>
        <w:rPr>
          <w:noProof/>
        </w:rPr>
        <w:fldChar w:fldCharType="separate"/>
      </w:r>
      <w:r w:rsidR="00A13343">
        <w:rPr>
          <w:noProof/>
        </w:rPr>
        <w:t>18</w:t>
      </w:r>
      <w:r>
        <w:rPr>
          <w:noProof/>
        </w:rPr>
        <w:fldChar w:fldCharType="end"/>
      </w:r>
      <w:r w:rsidRPr="00C75AE5">
        <w:t xml:space="preserve">: </w:t>
      </w:r>
      <w:r>
        <w:t>Logical Elements</w:t>
      </w:r>
      <w:bookmarkEnd w:id="284"/>
      <w:bookmarkEnd w:id="285"/>
    </w:p>
    <w:p w14:paraId="39635316" w14:textId="77777777" w:rsidR="00534E51" w:rsidRDefault="00534E51" w:rsidP="00791140">
      <w:pPr>
        <w:pStyle w:val="Heading3"/>
      </w:pPr>
      <w:bookmarkStart w:id="286" w:name="_Toc529191280"/>
      <w:bookmarkStart w:id="287" w:name="_Toc74903964"/>
      <w:r>
        <w:t>Logical Interfaces</w:t>
      </w:r>
      <w:bookmarkEnd w:id="286"/>
      <w:bookmarkEnd w:id="287"/>
    </w:p>
    <w:p w14:paraId="58A8C35E"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1E2AC358" w14:textId="77777777" w:rsidTr="00A654A1">
        <w:trPr>
          <w:trHeight w:val="252"/>
          <w:jc w:val="center"/>
        </w:trPr>
        <w:tc>
          <w:tcPr>
            <w:tcW w:w="1291"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1743B316"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644DF76D" w14:textId="77777777" w:rsidTr="00A654A1">
        <w:trPr>
          <w:trHeight w:val="252"/>
          <w:jc w:val="center"/>
        </w:trPr>
        <w:tc>
          <w:tcPr>
            <w:tcW w:w="1291" w:type="dxa"/>
            <w:vMerge w:val="restart"/>
            <w:vAlign w:val="center"/>
          </w:tcPr>
          <w:p w14:paraId="0A6B1176" w14:textId="77777777" w:rsidR="00534E51" w:rsidRDefault="00534E51" w:rsidP="007C1945">
            <w:pPr>
              <w:rPr>
                <w:rFonts w:cs="Arial"/>
              </w:rPr>
            </w:pPr>
            <w:r>
              <w:rPr>
                <w:rFonts w:cs="Arial"/>
              </w:rPr>
              <w:t>Activate Cameras</w:t>
            </w:r>
          </w:p>
        </w:tc>
        <w:tc>
          <w:tcPr>
            <w:tcW w:w="1794" w:type="dxa"/>
            <w:vAlign w:val="center"/>
          </w:tcPr>
          <w:p w14:paraId="30498139" w14:textId="77777777" w:rsidR="00534E51" w:rsidRDefault="00534E51" w:rsidP="007C1945">
            <w:pPr>
              <w:overflowPunct/>
              <w:autoSpaceDE/>
              <w:autoSpaceDN/>
              <w:adjustRightInd/>
              <w:textAlignment w:val="auto"/>
              <w:rPr>
                <w:rFonts w:cs="Arial"/>
              </w:rPr>
            </w:pPr>
            <w:r>
              <w:rPr>
                <w:rFonts w:cs="Arial"/>
              </w:rPr>
              <w:t>p3 (Network communications handler) To p2 (Driver assistanace provider)</w:t>
            </w:r>
          </w:p>
        </w:tc>
        <w:tc>
          <w:tcPr>
            <w:tcW w:w="4829" w:type="dxa"/>
            <w:vAlign w:val="center"/>
          </w:tcPr>
          <w:p w14:paraId="12237CF6" w14:textId="77777777" w:rsidR="00534E51" w:rsidRDefault="00534E51" w:rsidP="007C1945">
            <w:pPr>
              <w:overflowPunct/>
              <w:autoSpaceDE/>
              <w:autoSpaceDN/>
              <w:adjustRightInd/>
              <w:textAlignment w:val="auto"/>
              <w:rPr>
                <w:rFonts w:cs="Arial"/>
              </w:rPr>
            </w:pPr>
            <w:r>
              <w:rPr>
                <w:rFonts w:cs="Arial"/>
              </w:rPr>
              <w:t>Signal to switch on cameras and any associated lights/microphones</w:t>
            </w:r>
          </w:p>
        </w:tc>
        <w:tc>
          <w:tcPr>
            <w:tcW w:w="2431" w:type="dxa"/>
            <w:vAlign w:val="center"/>
          </w:tcPr>
          <w:p w14:paraId="1F14DACA" w14:textId="77777777" w:rsidR="006C4613" w:rsidRDefault="006C4613"/>
        </w:tc>
      </w:tr>
      <w:tr w:rsidR="00534E51" w:rsidRPr="00717330" w14:paraId="5192055A" w14:textId="77777777" w:rsidTr="00A654A1">
        <w:trPr>
          <w:trHeight w:val="252"/>
          <w:jc w:val="center"/>
        </w:trPr>
        <w:tc>
          <w:tcPr>
            <w:tcW w:w="1291" w:type="dxa"/>
            <w:vMerge w:val="restart"/>
            <w:vAlign w:val="center"/>
          </w:tcPr>
          <w:p w14:paraId="7E1A2A7B" w14:textId="77777777" w:rsidR="00534E51" w:rsidRDefault="00534E51" w:rsidP="007C1945">
            <w:pPr>
              <w:rPr>
                <w:rFonts w:cs="Arial"/>
              </w:rPr>
            </w:pPr>
            <w:r>
              <w:rPr>
                <w:rFonts w:cs="Arial"/>
              </w:rPr>
              <w:t>Battery SOC</w:t>
            </w:r>
          </w:p>
        </w:tc>
        <w:tc>
          <w:tcPr>
            <w:tcW w:w="1794" w:type="dxa"/>
            <w:vAlign w:val="center"/>
          </w:tcPr>
          <w:p w14:paraId="4CDCAC3D" w14:textId="77777777" w:rsidR="00534E51" w:rsidRDefault="00534E51" w:rsidP="007C1945">
            <w:pPr>
              <w:overflowPunct/>
              <w:autoSpaceDE/>
              <w:autoSpaceDN/>
              <w:adjustRightInd/>
              <w:textAlignment w:val="auto"/>
              <w:rPr>
                <w:rFonts w:cs="Arial"/>
              </w:rPr>
            </w:pPr>
            <w:r>
              <w:rPr>
                <w:rFonts w:cs="Arial"/>
              </w:rPr>
              <w:t>p1 (Battery SOC Provider) To p6 (Vehicle accesories monitor and controller)</w:t>
            </w:r>
          </w:p>
        </w:tc>
        <w:tc>
          <w:tcPr>
            <w:tcW w:w="4829" w:type="dxa"/>
            <w:vAlign w:val="center"/>
          </w:tcPr>
          <w:p w14:paraId="48C88E3B" w14:textId="77777777" w:rsidR="00534E51" w:rsidRDefault="00534E51" w:rsidP="007C1945">
            <w:pPr>
              <w:overflowPunct/>
              <w:autoSpaceDE/>
              <w:autoSpaceDN/>
              <w:adjustRightInd/>
              <w:textAlignment w:val="auto"/>
              <w:rPr>
                <w:rFonts w:cs="Arial"/>
              </w:rPr>
            </w:pPr>
            <w:r>
              <w:rPr>
                <w:rFonts w:cs="Arial"/>
              </w:rPr>
              <w:t>Signal to provide battery SOC data.  Note Sentinel may need to be deactivated if the battery SOC is too low.</w:t>
            </w:r>
          </w:p>
        </w:tc>
        <w:tc>
          <w:tcPr>
            <w:tcW w:w="2431" w:type="dxa"/>
            <w:vAlign w:val="center"/>
          </w:tcPr>
          <w:p w14:paraId="510540C1" w14:textId="77777777" w:rsidR="006C4613" w:rsidRDefault="006C4613"/>
        </w:tc>
      </w:tr>
      <w:tr w:rsidR="00534E51" w:rsidRPr="00717330" w14:paraId="5A9090A4" w14:textId="77777777" w:rsidTr="00A654A1">
        <w:trPr>
          <w:trHeight w:val="252"/>
          <w:jc w:val="center"/>
        </w:trPr>
        <w:tc>
          <w:tcPr>
            <w:tcW w:w="1291" w:type="dxa"/>
            <w:vMerge w:val="restart"/>
            <w:vAlign w:val="center"/>
          </w:tcPr>
          <w:p w14:paraId="69E43458" w14:textId="77777777" w:rsidR="00534E51" w:rsidRDefault="00534E51" w:rsidP="007C1945">
            <w:pPr>
              <w:rPr>
                <w:rFonts w:cs="Arial"/>
              </w:rPr>
            </w:pPr>
            <w:r>
              <w:rPr>
                <w:rFonts w:cs="Arial"/>
              </w:rPr>
              <w:t>Configuration Request</w:t>
            </w:r>
          </w:p>
        </w:tc>
        <w:tc>
          <w:tcPr>
            <w:tcW w:w="1794" w:type="dxa"/>
            <w:vAlign w:val="center"/>
          </w:tcPr>
          <w:p w14:paraId="72B90E53" w14:textId="77777777" w:rsidR="00534E51" w:rsidRDefault="00534E51" w:rsidP="007C1945">
            <w:pPr>
              <w:overflowPunct/>
              <w:autoSpaceDE/>
              <w:autoSpaceDN/>
              <w:adjustRightInd/>
              <w:textAlignment w:val="auto"/>
              <w:rPr>
                <w:rFonts w:cs="Arial"/>
              </w:rPr>
            </w:pPr>
            <w:r>
              <w:rPr>
                <w:rFonts w:cs="Arial"/>
              </w:rPr>
              <w:t>p1 (Phone app) To p4 (Cloud access and service provider)</w:t>
            </w:r>
          </w:p>
        </w:tc>
        <w:tc>
          <w:tcPr>
            <w:tcW w:w="4829" w:type="dxa"/>
            <w:vAlign w:val="center"/>
          </w:tcPr>
          <w:p w14:paraId="406777BE" w14:textId="77777777" w:rsidR="00534E51" w:rsidRDefault="00534E51" w:rsidP="007C1945">
            <w:pPr>
              <w:overflowPunct/>
              <w:autoSpaceDE/>
              <w:autoSpaceDN/>
              <w:adjustRightInd/>
              <w:textAlignment w:val="auto"/>
              <w:rPr>
                <w:rFonts w:cs="Arial"/>
              </w:rPr>
            </w:pPr>
            <w:r>
              <w:rPr>
                <w:rFonts w:cs="Arial"/>
              </w:rPr>
              <w:t>Requests from the user for configuration settings via the Ford Pass App, such as default camera.</w:t>
            </w:r>
          </w:p>
        </w:tc>
        <w:tc>
          <w:tcPr>
            <w:tcW w:w="2431" w:type="dxa"/>
            <w:vAlign w:val="center"/>
          </w:tcPr>
          <w:p w14:paraId="5C699BF3" w14:textId="77777777" w:rsidR="006C4613" w:rsidRDefault="006C4613"/>
        </w:tc>
      </w:tr>
      <w:tr w:rsidR="00534E51" w:rsidRPr="00717330" w14:paraId="02345F14" w14:textId="77777777" w:rsidTr="00A654A1">
        <w:trPr>
          <w:trHeight w:val="252"/>
          <w:jc w:val="center"/>
        </w:trPr>
        <w:tc>
          <w:tcPr>
            <w:tcW w:w="1291" w:type="dxa"/>
            <w:vMerge/>
            <w:vAlign w:val="center"/>
          </w:tcPr>
          <w:p w14:paraId="1E1A02A4" w14:textId="77777777" w:rsidR="00534E51" w:rsidRDefault="00534E51" w:rsidP="007C1945">
            <w:pPr>
              <w:rPr>
                <w:rFonts w:cs="Arial"/>
              </w:rPr>
            </w:pPr>
          </w:p>
        </w:tc>
        <w:tc>
          <w:tcPr>
            <w:tcW w:w="1794" w:type="dxa"/>
            <w:vAlign w:val="center"/>
          </w:tcPr>
          <w:p w14:paraId="7709DBD6" w14:textId="77777777" w:rsidR="00534E51" w:rsidRDefault="00534E51" w:rsidP="007C1945">
            <w:pPr>
              <w:overflowPunct/>
              <w:autoSpaceDE/>
              <w:autoSpaceDN/>
              <w:adjustRightInd/>
              <w:textAlignment w:val="auto"/>
              <w:rPr>
                <w:rFonts w:cs="Arial"/>
              </w:rPr>
            </w:pPr>
            <w:r>
              <w:rPr>
                <w:rFonts w:cs="Arial"/>
              </w:rPr>
              <w:t>p5 (User) To p3 (Phone app)</w:t>
            </w:r>
          </w:p>
        </w:tc>
        <w:tc>
          <w:tcPr>
            <w:tcW w:w="4829" w:type="dxa"/>
            <w:vAlign w:val="center"/>
          </w:tcPr>
          <w:p w14:paraId="50438F09" w14:textId="77777777" w:rsidR="00534E51" w:rsidRDefault="00534E51" w:rsidP="007C1945">
            <w:pPr>
              <w:overflowPunct/>
              <w:autoSpaceDE/>
              <w:autoSpaceDN/>
              <w:adjustRightInd/>
              <w:textAlignment w:val="auto"/>
              <w:rPr>
                <w:rFonts w:cs="Arial"/>
              </w:rPr>
            </w:pPr>
            <w:r>
              <w:rPr>
                <w:rFonts w:cs="Arial"/>
              </w:rPr>
              <w:t>Requests from the user for configuration settings via the Ford Pass App, such as default camera.</w:t>
            </w:r>
          </w:p>
        </w:tc>
        <w:tc>
          <w:tcPr>
            <w:tcW w:w="2431" w:type="dxa"/>
            <w:vAlign w:val="center"/>
          </w:tcPr>
          <w:p w14:paraId="4AD3347F" w14:textId="77777777" w:rsidR="006C4613" w:rsidRDefault="006C4613"/>
        </w:tc>
      </w:tr>
      <w:tr w:rsidR="00534E51" w:rsidRPr="00717330" w14:paraId="028CFB0B" w14:textId="77777777" w:rsidTr="00A654A1">
        <w:trPr>
          <w:trHeight w:val="252"/>
          <w:jc w:val="center"/>
        </w:trPr>
        <w:tc>
          <w:tcPr>
            <w:tcW w:w="1291" w:type="dxa"/>
            <w:vMerge w:val="restart"/>
            <w:vAlign w:val="center"/>
          </w:tcPr>
          <w:p w14:paraId="2391B904" w14:textId="77777777" w:rsidR="00534E51" w:rsidRDefault="00534E51" w:rsidP="007C1945">
            <w:pPr>
              <w:rPr>
                <w:rFonts w:cs="Arial"/>
              </w:rPr>
            </w:pPr>
            <w:r>
              <w:rPr>
                <w:rFonts w:cs="Arial"/>
              </w:rPr>
              <w:t>Contamination</w:t>
            </w:r>
          </w:p>
        </w:tc>
        <w:tc>
          <w:tcPr>
            <w:tcW w:w="1794" w:type="dxa"/>
            <w:vAlign w:val="center"/>
          </w:tcPr>
          <w:p w14:paraId="28738FDE" w14:textId="77777777" w:rsidR="00534E51" w:rsidRDefault="00534E51" w:rsidP="007C1945">
            <w:pPr>
              <w:overflowPunct/>
              <w:autoSpaceDE/>
              <w:autoSpaceDN/>
              <w:adjustRightInd/>
              <w:textAlignment w:val="auto"/>
              <w:rPr>
                <w:rFonts w:cs="Arial"/>
              </w:rPr>
            </w:pPr>
            <w:r>
              <w:rPr>
                <w:rFonts w:cs="Arial"/>
              </w:rPr>
              <w:t>p3 (Environment) To p3 (Driver assistanace provider)</w:t>
            </w:r>
          </w:p>
        </w:tc>
        <w:tc>
          <w:tcPr>
            <w:tcW w:w="4829" w:type="dxa"/>
            <w:vAlign w:val="center"/>
          </w:tcPr>
          <w:p w14:paraId="74630113" w14:textId="77777777" w:rsidR="00534E51" w:rsidRDefault="00534E51" w:rsidP="007C1945">
            <w:pPr>
              <w:overflowPunct/>
              <w:autoSpaceDE/>
              <w:autoSpaceDN/>
              <w:adjustRightInd/>
              <w:textAlignment w:val="auto"/>
              <w:rPr>
                <w:rFonts w:cs="Arial"/>
              </w:rPr>
            </w:pPr>
            <w:r>
              <w:rPr>
                <w:rFonts w:cs="Arial"/>
              </w:rPr>
              <w:t>Environmental contamination such as mud and dirt that prevents video image being captured.</w:t>
            </w:r>
          </w:p>
        </w:tc>
        <w:tc>
          <w:tcPr>
            <w:tcW w:w="2431" w:type="dxa"/>
            <w:vAlign w:val="center"/>
          </w:tcPr>
          <w:p w14:paraId="152D3668" w14:textId="77777777" w:rsidR="006C4613" w:rsidRDefault="006C4613"/>
        </w:tc>
      </w:tr>
      <w:tr w:rsidR="00534E51" w:rsidRPr="00717330" w14:paraId="0C6480D8" w14:textId="77777777" w:rsidTr="00A654A1">
        <w:trPr>
          <w:trHeight w:val="252"/>
          <w:jc w:val="center"/>
        </w:trPr>
        <w:tc>
          <w:tcPr>
            <w:tcW w:w="1291" w:type="dxa"/>
            <w:vMerge/>
            <w:vAlign w:val="center"/>
          </w:tcPr>
          <w:p w14:paraId="75877E81" w14:textId="77777777" w:rsidR="00534E51" w:rsidRDefault="00534E51" w:rsidP="007C1945">
            <w:pPr>
              <w:rPr>
                <w:rFonts w:cs="Arial"/>
              </w:rPr>
            </w:pPr>
          </w:p>
        </w:tc>
        <w:tc>
          <w:tcPr>
            <w:tcW w:w="1794" w:type="dxa"/>
            <w:vAlign w:val="center"/>
          </w:tcPr>
          <w:p w14:paraId="6A0D0CD4" w14:textId="77777777" w:rsidR="00534E51" w:rsidRDefault="00534E51" w:rsidP="007C1945">
            <w:pPr>
              <w:overflowPunct/>
              <w:autoSpaceDE/>
              <w:autoSpaceDN/>
              <w:adjustRightInd/>
              <w:textAlignment w:val="auto"/>
              <w:rPr>
                <w:rFonts w:cs="Arial"/>
              </w:rPr>
            </w:pPr>
            <w:r>
              <w:rPr>
                <w:rFonts w:cs="Arial"/>
              </w:rPr>
              <w:t>p5 (Environment) To p1 (Intrusion and inclination sensing provider)</w:t>
            </w:r>
          </w:p>
        </w:tc>
        <w:tc>
          <w:tcPr>
            <w:tcW w:w="4829" w:type="dxa"/>
            <w:vAlign w:val="center"/>
          </w:tcPr>
          <w:p w14:paraId="11B21C6D" w14:textId="77777777" w:rsidR="00534E51" w:rsidRDefault="00534E51" w:rsidP="007C1945">
            <w:pPr>
              <w:overflowPunct/>
              <w:autoSpaceDE/>
              <w:autoSpaceDN/>
              <w:adjustRightInd/>
              <w:textAlignment w:val="auto"/>
              <w:rPr>
                <w:rFonts w:cs="Arial"/>
              </w:rPr>
            </w:pPr>
            <w:r>
              <w:rPr>
                <w:rFonts w:cs="Arial"/>
              </w:rPr>
              <w:t>Environmental contamination such as mud and dirt that prevents video image being captured.</w:t>
            </w:r>
          </w:p>
        </w:tc>
        <w:tc>
          <w:tcPr>
            <w:tcW w:w="2431" w:type="dxa"/>
            <w:vAlign w:val="center"/>
          </w:tcPr>
          <w:p w14:paraId="78F93B4A" w14:textId="77777777" w:rsidR="006C4613" w:rsidRDefault="006C4613"/>
        </w:tc>
      </w:tr>
      <w:tr w:rsidR="00534E51" w:rsidRPr="00717330" w14:paraId="1C82CB4B" w14:textId="77777777" w:rsidTr="00A654A1">
        <w:trPr>
          <w:trHeight w:val="252"/>
          <w:jc w:val="center"/>
        </w:trPr>
        <w:tc>
          <w:tcPr>
            <w:tcW w:w="1291" w:type="dxa"/>
            <w:vMerge/>
            <w:vAlign w:val="center"/>
          </w:tcPr>
          <w:p w14:paraId="06AF94CC" w14:textId="77777777" w:rsidR="00534E51" w:rsidRDefault="00534E51" w:rsidP="007C1945">
            <w:pPr>
              <w:rPr>
                <w:rFonts w:cs="Arial"/>
              </w:rPr>
            </w:pPr>
          </w:p>
        </w:tc>
        <w:tc>
          <w:tcPr>
            <w:tcW w:w="1794" w:type="dxa"/>
            <w:vAlign w:val="center"/>
          </w:tcPr>
          <w:p w14:paraId="18EBFDAD" w14:textId="77777777" w:rsidR="00534E51" w:rsidRDefault="00534E51" w:rsidP="007C1945">
            <w:pPr>
              <w:overflowPunct/>
              <w:autoSpaceDE/>
              <w:autoSpaceDN/>
              <w:adjustRightInd/>
              <w:textAlignment w:val="auto"/>
              <w:rPr>
                <w:rFonts w:cs="Arial"/>
              </w:rPr>
            </w:pPr>
            <w:r>
              <w:rPr>
                <w:rFonts w:cs="Arial"/>
              </w:rPr>
              <w:t>p5 (Environment) To p2 (Intrusion and inclination sensing provider)</w:t>
            </w:r>
          </w:p>
        </w:tc>
        <w:tc>
          <w:tcPr>
            <w:tcW w:w="4829" w:type="dxa"/>
            <w:vAlign w:val="center"/>
          </w:tcPr>
          <w:p w14:paraId="306F85BA" w14:textId="77777777" w:rsidR="00534E51" w:rsidRDefault="00534E51" w:rsidP="007C1945">
            <w:pPr>
              <w:overflowPunct/>
              <w:autoSpaceDE/>
              <w:autoSpaceDN/>
              <w:adjustRightInd/>
              <w:textAlignment w:val="auto"/>
              <w:rPr>
                <w:rFonts w:cs="Arial"/>
              </w:rPr>
            </w:pPr>
            <w:r>
              <w:rPr>
                <w:rFonts w:cs="Arial"/>
              </w:rPr>
              <w:t>Environmental contamination such as mud and dirt that prevents video image being captured.</w:t>
            </w:r>
          </w:p>
        </w:tc>
        <w:tc>
          <w:tcPr>
            <w:tcW w:w="2431" w:type="dxa"/>
            <w:vAlign w:val="center"/>
          </w:tcPr>
          <w:p w14:paraId="416A0D08" w14:textId="77777777" w:rsidR="006C4613" w:rsidRDefault="006C4613"/>
        </w:tc>
      </w:tr>
      <w:tr w:rsidR="00534E51" w:rsidRPr="00717330" w14:paraId="2006A1FC" w14:textId="77777777" w:rsidTr="00A654A1">
        <w:trPr>
          <w:trHeight w:val="252"/>
          <w:jc w:val="center"/>
        </w:trPr>
        <w:tc>
          <w:tcPr>
            <w:tcW w:w="1291" w:type="dxa"/>
            <w:vMerge/>
            <w:vAlign w:val="center"/>
          </w:tcPr>
          <w:p w14:paraId="60BDB87D" w14:textId="77777777" w:rsidR="00534E51" w:rsidRDefault="00534E51" w:rsidP="007C1945">
            <w:pPr>
              <w:rPr>
                <w:rFonts w:cs="Arial"/>
              </w:rPr>
            </w:pPr>
          </w:p>
        </w:tc>
        <w:tc>
          <w:tcPr>
            <w:tcW w:w="1794" w:type="dxa"/>
            <w:vAlign w:val="center"/>
          </w:tcPr>
          <w:p w14:paraId="695B6EBF" w14:textId="77777777" w:rsidR="00534E51" w:rsidRDefault="00534E51" w:rsidP="007C1945">
            <w:pPr>
              <w:overflowPunct/>
              <w:autoSpaceDE/>
              <w:autoSpaceDN/>
              <w:adjustRightInd/>
              <w:textAlignment w:val="auto"/>
              <w:rPr>
                <w:rFonts w:cs="Arial"/>
              </w:rPr>
            </w:pPr>
            <w:r>
              <w:rPr>
                <w:rFonts w:cs="Arial"/>
              </w:rPr>
              <w:t>p7 (Environment) To p4 (Phone app)</w:t>
            </w:r>
          </w:p>
        </w:tc>
        <w:tc>
          <w:tcPr>
            <w:tcW w:w="4829" w:type="dxa"/>
            <w:vAlign w:val="center"/>
          </w:tcPr>
          <w:p w14:paraId="73B47F55" w14:textId="77777777" w:rsidR="00534E51" w:rsidRDefault="00534E51" w:rsidP="007C1945">
            <w:pPr>
              <w:overflowPunct/>
              <w:autoSpaceDE/>
              <w:autoSpaceDN/>
              <w:adjustRightInd/>
              <w:textAlignment w:val="auto"/>
              <w:rPr>
                <w:rFonts w:cs="Arial"/>
              </w:rPr>
            </w:pPr>
            <w:r>
              <w:rPr>
                <w:rFonts w:cs="Arial"/>
              </w:rPr>
              <w:t>Environmental contamination such as mud and dirt that prevents video image being captured.</w:t>
            </w:r>
          </w:p>
        </w:tc>
        <w:tc>
          <w:tcPr>
            <w:tcW w:w="2431" w:type="dxa"/>
            <w:vAlign w:val="center"/>
          </w:tcPr>
          <w:p w14:paraId="6E85D9EF" w14:textId="77777777" w:rsidR="006C4613" w:rsidRDefault="006C4613"/>
        </w:tc>
      </w:tr>
      <w:tr w:rsidR="00534E51" w:rsidRPr="00717330" w14:paraId="464187E8" w14:textId="77777777" w:rsidTr="00A654A1">
        <w:trPr>
          <w:trHeight w:val="252"/>
          <w:jc w:val="center"/>
        </w:trPr>
        <w:tc>
          <w:tcPr>
            <w:tcW w:w="1291" w:type="dxa"/>
            <w:vMerge w:val="restart"/>
            <w:vAlign w:val="center"/>
          </w:tcPr>
          <w:p w14:paraId="3980F346" w14:textId="77777777" w:rsidR="00534E51" w:rsidRDefault="00534E51" w:rsidP="007C1945">
            <w:pPr>
              <w:rPr>
                <w:rFonts w:cs="Arial"/>
              </w:rPr>
            </w:pPr>
            <w:r>
              <w:rPr>
                <w:rFonts w:cs="Arial"/>
              </w:rPr>
              <w:t>Data from App</w:t>
            </w:r>
          </w:p>
        </w:tc>
        <w:tc>
          <w:tcPr>
            <w:tcW w:w="1794" w:type="dxa"/>
            <w:vAlign w:val="center"/>
          </w:tcPr>
          <w:p w14:paraId="23019D26" w14:textId="77777777" w:rsidR="00534E51" w:rsidRDefault="00534E51" w:rsidP="007C1945">
            <w:pPr>
              <w:overflowPunct/>
              <w:autoSpaceDE/>
              <w:autoSpaceDN/>
              <w:adjustRightInd/>
              <w:textAlignment w:val="auto"/>
              <w:rPr>
                <w:rFonts w:cs="Arial"/>
              </w:rPr>
            </w:pPr>
            <w:r>
              <w:rPr>
                <w:rFonts w:cs="Arial"/>
              </w:rPr>
              <w:t>p1 (Phone app) To p4 (Cloud access and service provider)</w:t>
            </w:r>
          </w:p>
        </w:tc>
        <w:tc>
          <w:tcPr>
            <w:tcW w:w="4829" w:type="dxa"/>
            <w:vAlign w:val="center"/>
          </w:tcPr>
          <w:p w14:paraId="0FF670AE" w14:textId="77777777" w:rsidR="00534E51" w:rsidRDefault="00534E51" w:rsidP="007C1945">
            <w:pPr>
              <w:overflowPunct/>
              <w:autoSpaceDE/>
              <w:autoSpaceDN/>
              <w:adjustRightInd/>
              <w:textAlignment w:val="auto"/>
              <w:rPr>
                <w:rFonts w:cs="Arial"/>
              </w:rPr>
            </w:pPr>
            <w:r>
              <w:rPr>
                <w:rFonts w:cs="Arial"/>
              </w:rPr>
              <w:t>Information flow to the Sentinel Ford Pass App from Ford Cloud Services</w:t>
            </w:r>
          </w:p>
        </w:tc>
        <w:tc>
          <w:tcPr>
            <w:tcW w:w="2431" w:type="dxa"/>
            <w:vAlign w:val="center"/>
          </w:tcPr>
          <w:p w14:paraId="7C4D8DB0" w14:textId="77777777" w:rsidR="006C4613" w:rsidRDefault="006C4613"/>
        </w:tc>
      </w:tr>
      <w:tr w:rsidR="00534E51" w:rsidRPr="00717330" w14:paraId="49C5E638" w14:textId="77777777" w:rsidTr="00A654A1">
        <w:trPr>
          <w:trHeight w:val="252"/>
          <w:jc w:val="center"/>
        </w:trPr>
        <w:tc>
          <w:tcPr>
            <w:tcW w:w="1291" w:type="dxa"/>
            <w:vMerge w:val="restart"/>
            <w:vAlign w:val="center"/>
          </w:tcPr>
          <w:p w14:paraId="5B07A992" w14:textId="77777777" w:rsidR="00534E51" w:rsidRDefault="00534E51" w:rsidP="007C1945">
            <w:pPr>
              <w:rPr>
                <w:rFonts w:cs="Arial"/>
              </w:rPr>
            </w:pPr>
            <w:r>
              <w:rPr>
                <w:rFonts w:cs="Arial"/>
              </w:rPr>
              <w:t>Data to App</w:t>
            </w:r>
          </w:p>
        </w:tc>
        <w:tc>
          <w:tcPr>
            <w:tcW w:w="1794" w:type="dxa"/>
            <w:vAlign w:val="center"/>
          </w:tcPr>
          <w:p w14:paraId="50011B28" w14:textId="77777777" w:rsidR="00534E51" w:rsidRDefault="00534E51" w:rsidP="007C1945">
            <w:pPr>
              <w:overflowPunct/>
              <w:autoSpaceDE/>
              <w:autoSpaceDN/>
              <w:adjustRightInd/>
              <w:textAlignment w:val="auto"/>
              <w:rPr>
                <w:rFonts w:cs="Arial"/>
              </w:rPr>
            </w:pPr>
            <w:r>
              <w:rPr>
                <w:rFonts w:cs="Arial"/>
              </w:rPr>
              <w:t>p4 (Cloud access and service provider) To p1 (Phone app)</w:t>
            </w:r>
          </w:p>
        </w:tc>
        <w:tc>
          <w:tcPr>
            <w:tcW w:w="4829" w:type="dxa"/>
            <w:vAlign w:val="center"/>
          </w:tcPr>
          <w:p w14:paraId="557BB48F" w14:textId="77777777" w:rsidR="00534E51" w:rsidRDefault="00534E51" w:rsidP="007C1945">
            <w:pPr>
              <w:overflowPunct/>
              <w:autoSpaceDE/>
              <w:autoSpaceDN/>
              <w:adjustRightInd/>
              <w:textAlignment w:val="auto"/>
              <w:rPr>
                <w:rFonts w:cs="Arial"/>
              </w:rPr>
            </w:pPr>
            <w:r>
              <w:rPr>
                <w:rFonts w:cs="Arial"/>
              </w:rPr>
              <w:t>Information flow from the Sentinel Ford Pass App to Ford Cloud Services</w:t>
            </w:r>
          </w:p>
        </w:tc>
        <w:tc>
          <w:tcPr>
            <w:tcW w:w="2431" w:type="dxa"/>
            <w:vAlign w:val="center"/>
          </w:tcPr>
          <w:p w14:paraId="05CAA26D" w14:textId="77777777" w:rsidR="006C4613" w:rsidRDefault="006C4613"/>
        </w:tc>
      </w:tr>
      <w:tr w:rsidR="00534E51" w:rsidRPr="00717330" w14:paraId="07021BBE" w14:textId="77777777" w:rsidTr="00A654A1">
        <w:trPr>
          <w:trHeight w:val="252"/>
          <w:jc w:val="center"/>
        </w:trPr>
        <w:tc>
          <w:tcPr>
            <w:tcW w:w="1291" w:type="dxa"/>
            <w:vMerge w:val="restart"/>
            <w:vAlign w:val="center"/>
          </w:tcPr>
          <w:p w14:paraId="481DDC24" w14:textId="77777777" w:rsidR="00534E51" w:rsidRDefault="00534E51" w:rsidP="007C1945">
            <w:pPr>
              <w:rPr>
                <w:rFonts w:cs="Arial"/>
              </w:rPr>
            </w:pPr>
            <w:r>
              <w:rPr>
                <w:rFonts w:cs="Arial"/>
              </w:rPr>
              <w:t>Display Text-Video</w:t>
            </w:r>
          </w:p>
        </w:tc>
        <w:tc>
          <w:tcPr>
            <w:tcW w:w="1794" w:type="dxa"/>
            <w:vAlign w:val="center"/>
          </w:tcPr>
          <w:p w14:paraId="3C933D33" w14:textId="77777777" w:rsidR="00534E51" w:rsidRDefault="00534E51" w:rsidP="007C1945">
            <w:pPr>
              <w:overflowPunct/>
              <w:autoSpaceDE/>
              <w:autoSpaceDN/>
              <w:adjustRightInd/>
              <w:textAlignment w:val="auto"/>
              <w:rPr>
                <w:rFonts w:cs="Arial"/>
              </w:rPr>
            </w:pPr>
            <w:r>
              <w:rPr>
                <w:rFonts w:cs="Arial"/>
              </w:rPr>
              <w:t>p3 (Phone app) To p5 (User)</w:t>
            </w:r>
          </w:p>
        </w:tc>
        <w:tc>
          <w:tcPr>
            <w:tcW w:w="4829" w:type="dxa"/>
            <w:vAlign w:val="center"/>
          </w:tcPr>
          <w:p w14:paraId="779FAB7C" w14:textId="77777777" w:rsidR="00534E51" w:rsidRDefault="00534E51" w:rsidP="007C1945">
            <w:pPr>
              <w:overflowPunct/>
              <w:autoSpaceDE/>
              <w:autoSpaceDN/>
              <w:adjustRightInd/>
              <w:textAlignment w:val="auto"/>
              <w:rPr>
                <w:rFonts w:cs="Arial"/>
              </w:rPr>
            </w:pPr>
            <w:r>
              <w:rPr>
                <w:rFonts w:cs="Arial"/>
              </w:rPr>
              <w:t>Signal to convey text messages and video images</w:t>
            </w:r>
          </w:p>
        </w:tc>
        <w:tc>
          <w:tcPr>
            <w:tcW w:w="2431" w:type="dxa"/>
            <w:vAlign w:val="center"/>
          </w:tcPr>
          <w:p w14:paraId="4382ABB5" w14:textId="77777777" w:rsidR="006C4613" w:rsidRDefault="006C4613"/>
        </w:tc>
      </w:tr>
      <w:tr w:rsidR="00534E51" w:rsidRPr="00717330" w14:paraId="02B9BDB0" w14:textId="77777777" w:rsidTr="00A654A1">
        <w:trPr>
          <w:trHeight w:val="252"/>
          <w:jc w:val="center"/>
        </w:trPr>
        <w:tc>
          <w:tcPr>
            <w:tcW w:w="1291" w:type="dxa"/>
            <w:vMerge w:val="restart"/>
            <w:vAlign w:val="center"/>
          </w:tcPr>
          <w:p w14:paraId="76EF0B75" w14:textId="77777777" w:rsidR="00534E51" w:rsidRDefault="00534E51" w:rsidP="007C1945">
            <w:pPr>
              <w:rPr>
                <w:rFonts w:cs="Arial"/>
              </w:rPr>
            </w:pPr>
            <w:r>
              <w:rPr>
                <w:rFonts w:cs="Arial"/>
              </w:rPr>
              <w:t>Door Ajar</w:t>
            </w:r>
          </w:p>
        </w:tc>
        <w:tc>
          <w:tcPr>
            <w:tcW w:w="1794" w:type="dxa"/>
            <w:vAlign w:val="center"/>
          </w:tcPr>
          <w:p w14:paraId="4B9773A0" w14:textId="77777777" w:rsidR="00534E51" w:rsidRDefault="00534E51" w:rsidP="007C1945">
            <w:pPr>
              <w:overflowPunct/>
              <w:autoSpaceDE/>
              <w:autoSpaceDN/>
              <w:adjustRightInd/>
              <w:textAlignment w:val="auto"/>
              <w:rPr>
                <w:rFonts w:cs="Arial"/>
              </w:rPr>
            </w:pPr>
            <w:r>
              <w:rPr>
                <w:rFonts w:cs="Arial"/>
              </w:rPr>
              <w:t>p1 (Ajar status provider) To p3 (Vehicle accesories monitor and controller)</w:t>
            </w:r>
          </w:p>
        </w:tc>
        <w:tc>
          <w:tcPr>
            <w:tcW w:w="4829" w:type="dxa"/>
            <w:vAlign w:val="center"/>
          </w:tcPr>
          <w:p w14:paraId="0C3B9F2A" w14:textId="77777777" w:rsidR="00534E51" w:rsidRDefault="00534E51" w:rsidP="007C1945">
            <w:pPr>
              <w:overflowPunct/>
              <w:autoSpaceDE/>
              <w:autoSpaceDN/>
              <w:adjustRightInd/>
              <w:textAlignment w:val="auto"/>
              <w:rPr>
                <w:rFonts w:cs="Arial"/>
              </w:rPr>
            </w:pPr>
            <w:r>
              <w:rPr>
                <w:rFonts w:cs="Arial"/>
              </w:rPr>
              <w:t>Signal to denote a door is ajar on the vehicle</w:t>
            </w:r>
          </w:p>
        </w:tc>
        <w:tc>
          <w:tcPr>
            <w:tcW w:w="2431" w:type="dxa"/>
            <w:vAlign w:val="center"/>
          </w:tcPr>
          <w:p w14:paraId="6655C028" w14:textId="77777777" w:rsidR="006C4613" w:rsidRDefault="006C4613"/>
        </w:tc>
      </w:tr>
      <w:tr w:rsidR="00534E51" w:rsidRPr="00717330" w14:paraId="7404ECCB" w14:textId="77777777" w:rsidTr="00A654A1">
        <w:trPr>
          <w:trHeight w:val="252"/>
          <w:jc w:val="center"/>
        </w:trPr>
        <w:tc>
          <w:tcPr>
            <w:tcW w:w="1291" w:type="dxa"/>
            <w:vMerge w:val="restart"/>
            <w:vAlign w:val="center"/>
          </w:tcPr>
          <w:p w14:paraId="2AAEC5C8" w14:textId="77777777" w:rsidR="00534E51" w:rsidRDefault="00534E51" w:rsidP="007C1945">
            <w:pPr>
              <w:rPr>
                <w:rFonts w:cs="Arial"/>
              </w:rPr>
            </w:pPr>
            <w:r>
              <w:rPr>
                <w:rFonts w:cs="Arial"/>
              </w:rPr>
              <w:t>Electrical Power</w:t>
            </w:r>
          </w:p>
        </w:tc>
        <w:tc>
          <w:tcPr>
            <w:tcW w:w="1794" w:type="dxa"/>
            <w:vAlign w:val="center"/>
          </w:tcPr>
          <w:p w14:paraId="0DE65005" w14:textId="77777777" w:rsidR="00534E51" w:rsidRDefault="00534E51" w:rsidP="007C1945">
            <w:pPr>
              <w:overflowPunct/>
              <w:autoSpaceDE/>
              <w:autoSpaceDN/>
              <w:adjustRightInd/>
              <w:textAlignment w:val="auto"/>
              <w:rPr>
                <w:rFonts w:cs="Arial"/>
              </w:rPr>
            </w:pPr>
            <w:r>
              <w:rPr>
                <w:rFonts w:cs="Arial"/>
              </w:rPr>
              <w:t>p1 (Electrical energy source) To p2 (Vehicle accesories monitor and controller)</w:t>
            </w:r>
          </w:p>
        </w:tc>
        <w:tc>
          <w:tcPr>
            <w:tcW w:w="4829" w:type="dxa"/>
            <w:vAlign w:val="center"/>
          </w:tcPr>
          <w:p w14:paraId="5798896F" w14:textId="77777777" w:rsidR="00534E51" w:rsidRDefault="00534E51" w:rsidP="007C1945">
            <w:pPr>
              <w:overflowPunct/>
              <w:autoSpaceDE/>
              <w:autoSpaceDN/>
              <w:adjustRightInd/>
              <w:textAlignment w:val="auto"/>
              <w:rPr>
                <w:rFonts w:cs="Arial"/>
              </w:rPr>
            </w:pPr>
            <w:r>
              <w:rPr>
                <w:rFonts w:cs="Arial"/>
              </w:rPr>
              <w:t>Electrical power supply only.</w:t>
            </w:r>
          </w:p>
        </w:tc>
        <w:tc>
          <w:tcPr>
            <w:tcW w:w="2431" w:type="dxa"/>
            <w:vAlign w:val="center"/>
          </w:tcPr>
          <w:p w14:paraId="11DD5B51" w14:textId="77777777" w:rsidR="006C4613" w:rsidRDefault="006C4613"/>
        </w:tc>
      </w:tr>
      <w:tr w:rsidR="00534E51" w:rsidRPr="00717330" w14:paraId="425B85B3" w14:textId="77777777" w:rsidTr="00A654A1">
        <w:trPr>
          <w:trHeight w:val="252"/>
          <w:jc w:val="center"/>
        </w:trPr>
        <w:tc>
          <w:tcPr>
            <w:tcW w:w="1291" w:type="dxa"/>
            <w:vMerge/>
            <w:vAlign w:val="center"/>
          </w:tcPr>
          <w:p w14:paraId="7BFD14B0" w14:textId="77777777" w:rsidR="00534E51" w:rsidRDefault="00534E51" w:rsidP="007C1945">
            <w:pPr>
              <w:rPr>
                <w:rFonts w:cs="Arial"/>
              </w:rPr>
            </w:pPr>
          </w:p>
        </w:tc>
        <w:tc>
          <w:tcPr>
            <w:tcW w:w="1794" w:type="dxa"/>
            <w:vAlign w:val="center"/>
          </w:tcPr>
          <w:p w14:paraId="370FA856" w14:textId="77777777" w:rsidR="00534E51" w:rsidRDefault="00534E51" w:rsidP="007C1945">
            <w:pPr>
              <w:overflowPunct/>
              <w:autoSpaceDE/>
              <w:autoSpaceDN/>
              <w:adjustRightInd/>
              <w:textAlignment w:val="auto"/>
              <w:rPr>
                <w:rFonts w:cs="Arial"/>
              </w:rPr>
            </w:pPr>
            <w:r>
              <w:rPr>
                <w:rFonts w:cs="Arial"/>
              </w:rPr>
              <w:t>p2 (Electrical power feed divider) To p1 (Driver assistanace provider)</w:t>
            </w:r>
          </w:p>
        </w:tc>
        <w:tc>
          <w:tcPr>
            <w:tcW w:w="4829" w:type="dxa"/>
            <w:vAlign w:val="center"/>
          </w:tcPr>
          <w:p w14:paraId="6EB9C395" w14:textId="77777777" w:rsidR="00534E51" w:rsidRDefault="00534E51" w:rsidP="007C1945">
            <w:pPr>
              <w:overflowPunct/>
              <w:autoSpaceDE/>
              <w:autoSpaceDN/>
              <w:adjustRightInd/>
              <w:textAlignment w:val="auto"/>
              <w:rPr>
                <w:rFonts w:cs="Arial"/>
              </w:rPr>
            </w:pPr>
            <w:r>
              <w:rPr>
                <w:rFonts w:cs="Arial"/>
              </w:rPr>
              <w:t>Electrical power supply only.</w:t>
            </w:r>
          </w:p>
        </w:tc>
        <w:tc>
          <w:tcPr>
            <w:tcW w:w="2431" w:type="dxa"/>
            <w:vAlign w:val="center"/>
          </w:tcPr>
          <w:p w14:paraId="67910AE3" w14:textId="77777777" w:rsidR="006C4613" w:rsidRDefault="006C4613"/>
        </w:tc>
      </w:tr>
      <w:tr w:rsidR="00534E51" w:rsidRPr="00717330" w14:paraId="5E11D68D" w14:textId="77777777" w:rsidTr="00A654A1">
        <w:trPr>
          <w:trHeight w:val="252"/>
          <w:jc w:val="center"/>
        </w:trPr>
        <w:tc>
          <w:tcPr>
            <w:tcW w:w="1291" w:type="dxa"/>
            <w:vMerge/>
            <w:vAlign w:val="center"/>
          </w:tcPr>
          <w:p w14:paraId="4C24F8B2" w14:textId="77777777" w:rsidR="00534E51" w:rsidRDefault="00534E51" w:rsidP="007C1945">
            <w:pPr>
              <w:rPr>
                <w:rFonts w:cs="Arial"/>
              </w:rPr>
            </w:pPr>
          </w:p>
        </w:tc>
        <w:tc>
          <w:tcPr>
            <w:tcW w:w="1794" w:type="dxa"/>
            <w:vAlign w:val="center"/>
          </w:tcPr>
          <w:p w14:paraId="4165A83E" w14:textId="77777777" w:rsidR="00534E51" w:rsidRDefault="00534E51" w:rsidP="007C1945">
            <w:pPr>
              <w:overflowPunct/>
              <w:autoSpaceDE/>
              <w:autoSpaceDN/>
              <w:adjustRightInd/>
              <w:textAlignment w:val="auto"/>
              <w:rPr>
                <w:rFonts w:cs="Arial"/>
              </w:rPr>
            </w:pPr>
            <w:r>
              <w:rPr>
                <w:rFonts w:cs="Arial"/>
              </w:rPr>
              <w:t>p6 (Environment) To p2 (Intrusion and inclination sensing provider)</w:t>
            </w:r>
          </w:p>
        </w:tc>
        <w:tc>
          <w:tcPr>
            <w:tcW w:w="4829" w:type="dxa"/>
            <w:vAlign w:val="center"/>
          </w:tcPr>
          <w:p w14:paraId="73F43BB8" w14:textId="77777777" w:rsidR="00534E51" w:rsidRDefault="00534E51" w:rsidP="007C1945">
            <w:pPr>
              <w:overflowPunct/>
              <w:autoSpaceDE/>
              <w:autoSpaceDN/>
              <w:adjustRightInd/>
              <w:textAlignment w:val="auto"/>
              <w:rPr>
                <w:rFonts w:cs="Arial"/>
              </w:rPr>
            </w:pPr>
            <w:r>
              <w:rPr>
                <w:rFonts w:cs="Arial"/>
              </w:rPr>
              <w:t>Electrical power supply only.</w:t>
            </w:r>
          </w:p>
        </w:tc>
        <w:tc>
          <w:tcPr>
            <w:tcW w:w="2431" w:type="dxa"/>
            <w:vAlign w:val="center"/>
          </w:tcPr>
          <w:p w14:paraId="7BA402F1" w14:textId="77777777" w:rsidR="006C4613" w:rsidRDefault="006C4613"/>
        </w:tc>
      </w:tr>
      <w:tr w:rsidR="00534E51" w:rsidRPr="00717330" w14:paraId="1149EB55" w14:textId="77777777" w:rsidTr="00A654A1">
        <w:trPr>
          <w:trHeight w:val="252"/>
          <w:jc w:val="center"/>
        </w:trPr>
        <w:tc>
          <w:tcPr>
            <w:tcW w:w="1291" w:type="dxa"/>
            <w:vMerge/>
            <w:vAlign w:val="center"/>
          </w:tcPr>
          <w:p w14:paraId="6D60DAED" w14:textId="77777777" w:rsidR="00534E51" w:rsidRDefault="00534E51" w:rsidP="007C1945">
            <w:pPr>
              <w:rPr>
                <w:rFonts w:cs="Arial"/>
              </w:rPr>
            </w:pPr>
          </w:p>
        </w:tc>
        <w:tc>
          <w:tcPr>
            <w:tcW w:w="1794" w:type="dxa"/>
            <w:vAlign w:val="center"/>
          </w:tcPr>
          <w:p w14:paraId="37BBB208" w14:textId="77777777" w:rsidR="00534E51" w:rsidRDefault="00534E51" w:rsidP="007C1945">
            <w:pPr>
              <w:overflowPunct/>
              <w:autoSpaceDE/>
              <w:autoSpaceDN/>
              <w:adjustRightInd/>
              <w:textAlignment w:val="auto"/>
              <w:rPr>
                <w:rFonts w:cs="Arial"/>
              </w:rPr>
            </w:pPr>
            <w:r>
              <w:rPr>
                <w:rFonts w:cs="Arial"/>
              </w:rPr>
              <w:t>p6 (Environment) To p3 (Intrusion and inclination sensing provider)</w:t>
            </w:r>
          </w:p>
        </w:tc>
        <w:tc>
          <w:tcPr>
            <w:tcW w:w="4829" w:type="dxa"/>
            <w:vAlign w:val="center"/>
          </w:tcPr>
          <w:p w14:paraId="36A9A12B" w14:textId="77777777" w:rsidR="00534E51" w:rsidRDefault="00534E51" w:rsidP="007C1945">
            <w:pPr>
              <w:overflowPunct/>
              <w:autoSpaceDE/>
              <w:autoSpaceDN/>
              <w:adjustRightInd/>
              <w:textAlignment w:val="auto"/>
              <w:rPr>
                <w:rFonts w:cs="Arial"/>
              </w:rPr>
            </w:pPr>
            <w:r>
              <w:rPr>
                <w:rFonts w:cs="Arial"/>
              </w:rPr>
              <w:t>Electrical power supply only.</w:t>
            </w:r>
          </w:p>
        </w:tc>
        <w:tc>
          <w:tcPr>
            <w:tcW w:w="2431" w:type="dxa"/>
            <w:vAlign w:val="center"/>
          </w:tcPr>
          <w:p w14:paraId="2498B44E" w14:textId="77777777" w:rsidR="006C4613" w:rsidRDefault="006C4613"/>
        </w:tc>
      </w:tr>
      <w:tr w:rsidR="00534E51" w:rsidRPr="00717330" w14:paraId="3A1E9239" w14:textId="77777777" w:rsidTr="00A654A1">
        <w:trPr>
          <w:trHeight w:val="252"/>
          <w:jc w:val="center"/>
        </w:trPr>
        <w:tc>
          <w:tcPr>
            <w:tcW w:w="1291" w:type="dxa"/>
            <w:vMerge/>
            <w:vAlign w:val="center"/>
          </w:tcPr>
          <w:p w14:paraId="5BD5CAEF" w14:textId="77777777" w:rsidR="00534E51" w:rsidRDefault="00534E51" w:rsidP="007C1945">
            <w:pPr>
              <w:rPr>
                <w:rFonts w:cs="Arial"/>
              </w:rPr>
            </w:pPr>
          </w:p>
        </w:tc>
        <w:tc>
          <w:tcPr>
            <w:tcW w:w="1794" w:type="dxa"/>
            <w:vAlign w:val="center"/>
          </w:tcPr>
          <w:p w14:paraId="33D70F5D" w14:textId="77777777" w:rsidR="00534E51" w:rsidRDefault="00534E51" w:rsidP="007C1945">
            <w:pPr>
              <w:overflowPunct/>
              <w:autoSpaceDE/>
              <w:autoSpaceDN/>
              <w:adjustRightInd/>
              <w:textAlignment w:val="auto"/>
              <w:rPr>
                <w:rFonts w:cs="Arial"/>
              </w:rPr>
            </w:pPr>
            <w:r>
              <w:rPr>
                <w:rFonts w:cs="Arial"/>
              </w:rPr>
              <w:t>p8 To Phone app</w:t>
            </w:r>
          </w:p>
        </w:tc>
        <w:tc>
          <w:tcPr>
            <w:tcW w:w="4829" w:type="dxa"/>
            <w:vAlign w:val="center"/>
          </w:tcPr>
          <w:p w14:paraId="5C7522C6" w14:textId="77777777" w:rsidR="00534E51" w:rsidRDefault="00534E51" w:rsidP="007C1945">
            <w:pPr>
              <w:overflowPunct/>
              <w:autoSpaceDE/>
              <w:autoSpaceDN/>
              <w:adjustRightInd/>
              <w:textAlignment w:val="auto"/>
              <w:rPr>
                <w:rFonts w:cs="Arial"/>
              </w:rPr>
            </w:pPr>
            <w:r>
              <w:rPr>
                <w:rFonts w:cs="Arial"/>
              </w:rPr>
              <w:t>Electrical power supply only.</w:t>
            </w:r>
          </w:p>
        </w:tc>
        <w:tc>
          <w:tcPr>
            <w:tcW w:w="2431" w:type="dxa"/>
            <w:vAlign w:val="center"/>
          </w:tcPr>
          <w:p w14:paraId="14C3E46B" w14:textId="77777777" w:rsidR="006C4613" w:rsidRDefault="006C4613"/>
        </w:tc>
      </w:tr>
      <w:tr w:rsidR="00534E51" w:rsidRPr="00717330" w14:paraId="65237C0F" w14:textId="77777777" w:rsidTr="00A654A1">
        <w:trPr>
          <w:trHeight w:val="252"/>
          <w:jc w:val="center"/>
        </w:trPr>
        <w:tc>
          <w:tcPr>
            <w:tcW w:w="1291" w:type="dxa"/>
            <w:vMerge w:val="restart"/>
            <w:vAlign w:val="center"/>
          </w:tcPr>
          <w:p w14:paraId="41DC54C5" w14:textId="77777777" w:rsidR="00534E51" w:rsidRDefault="00534E51" w:rsidP="007C1945">
            <w:pPr>
              <w:rPr>
                <w:rFonts w:cs="Arial"/>
              </w:rPr>
            </w:pPr>
            <w:r>
              <w:rPr>
                <w:rFonts w:cs="Arial"/>
              </w:rPr>
              <w:t>Enable Disable Signal From User</w:t>
            </w:r>
          </w:p>
        </w:tc>
        <w:tc>
          <w:tcPr>
            <w:tcW w:w="1794" w:type="dxa"/>
            <w:vAlign w:val="center"/>
          </w:tcPr>
          <w:p w14:paraId="3CACEF05" w14:textId="77777777" w:rsidR="00534E51" w:rsidRDefault="00534E51" w:rsidP="007C1945">
            <w:pPr>
              <w:overflowPunct/>
              <w:autoSpaceDE/>
              <w:autoSpaceDN/>
              <w:adjustRightInd/>
              <w:textAlignment w:val="auto"/>
              <w:rPr>
                <w:rFonts w:cs="Arial"/>
              </w:rPr>
            </w:pPr>
            <w:r>
              <w:rPr>
                <w:rFonts w:cs="Arial"/>
              </w:rPr>
              <w:t>p1 (Phone app) To p4 (Cloud access and service provider)</w:t>
            </w:r>
          </w:p>
        </w:tc>
        <w:tc>
          <w:tcPr>
            <w:tcW w:w="4829" w:type="dxa"/>
            <w:vAlign w:val="center"/>
          </w:tcPr>
          <w:p w14:paraId="515A6A68" w14:textId="77777777" w:rsidR="00534E51" w:rsidRDefault="00534E51" w:rsidP="007C1945">
            <w:pPr>
              <w:overflowPunct/>
              <w:autoSpaceDE/>
              <w:autoSpaceDN/>
              <w:adjustRightInd/>
              <w:textAlignment w:val="auto"/>
              <w:rPr>
                <w:rFonts w:cs="Arial"/>
              </w:rPr>
            </w:pPr>
            <w:r>
              <w:rPr>
                <w:rFonts w:cs="Arial"/>
              </w:rPr>
              <w:t>Signal from the user to Sentinel via the softkeys on the App on the user's mobile device. This signal is to enable/disable Sentinel.</w:t>
            </w:r>
          </w:p>
        </w:tc>
        <w:tc>
          <w:tcPr>
            <w:tcW w:w="2431" w:type="dxa"/>
            <w:vAlign w:val="center"/>
          </w:tcPr>
          <w:p w14:paraId="14B0FE96" w14:textId="77777777" w:rsidR="006C4613" w:rsidRDefault="006C4613"/>
        </w:tc>
      </w:tr>
      <w:tr w:rsidR="00534E51" w:rsidRPr="00717330" w14:paraId="5E0CAB7E" w14:textId="77777777" w:rsidTr="00A654A1">
        <w:trPr>
          <w:trHeight w:val="252"/>
          <w:jc w:val="center"/>
        </w:trPr>
        <w:tc>
          <w:tcPr>
            <w:tcW w:w="1291" w:type="dxa"/>
            <w:vMerge/>
            <w:vAlign w:val="center"/>
          </w:tcPr>
          <w:p w14:paraId="1D5B34CD" w14:textId="77777777" w:rsidR="00534E51" w:rsidRDefault="00534E51" w:rsidP="007C1945">
            <w:pPr>
              <w:rPr>
                <w:rFonts w:cs="Arial"/>
              </w:rPr>
            </w:pPr>
          </w:p>
        </w:tc>
        <w:tc>
          <w:tcPr>
            <w:tcW w:w="1794" w:type="dxa"/>
            <w:vAlign w:val="center"/>
          </w:tcPr>
          <w:p w14:paraId="4F055EC9" w14:textId="77777777" w:rsidR="00534E51" w:rsidRDefault="00534E51" w:rsidP="007C1945">
            <w:pPr>
              <w:overflowPunct/>
              <w:autoSpaceDE/>
              <w:autoSpaceDN/>
              <w:adjustRightInd/>
              <w:textAlignment w:val="auto"/>
              <w:rPr>
                <w:rFonts w:cs="Arial"/>
              </w:rPr>
            </w:pPr>
            <w:r>
              <w:rPr>
                <w:rFonts w:cs="Arial"/>
              </w:rPr>
              <w:t>p5 (User) To p3 (Phone app)</w:t>
            </w:r>
          </w:p>
        </w:tc>
        <w:tc>
          <w:tcPr>
            <w:tcW w:w="4829" w:type="dxa"/>
            <w:vAlign w:val="center"/>
          </w:tcPr>
          <w:p w14:paraId="1C121558" w14:textId="77777777" w:rsidR="00534E51" w:rsidRDefault="00534E51" w:rsidP="007C1945">
            <w:pPr>
              <w:overflowPunct/>
              <w:autoSpaceDE/>
              <w:autoSpaceDN/>
              <w:adjustRightInd/>
              <w:textAlignment w:val="auto"/>
              <w:rPr>
                <w:rFonts w:cs="Arial"/>
              </w:rPr>
            </w:pPr>
            <w:r>
              <w:rPr>
                <w:rFonts w:cs="Arial"/>
              </w:rPr>
              <w:t>Signal from the user to Sentinel via the softkeys on the App on the user's mobile device. This signal is to enable/disable Sentinel.</w:t>
            </w:r>
          </w:p>
        </w:tc>
        <w:tc>
          <w:tcPr>
            <w:tcW w:w="2431" w:type="dxa"/>
            <w:vAlign w:val="center"/>
          </w:tcPr>
          <w:p w14:paraId="7CC9A004" w14:textId="77777777" w:rsidR="006C4613" w:rsidRDefault="006C4613"/>
        </w:tc>
      </w:tr>
      <w:tr w:rsidR="00534E51" w:rsidRPr="00717330" w14:paraId="39705EE7" w14:textId="77777777" w:rsidTr="00A654A1">
        <w:trPr>
          <w:trHeight w:val="252"/>
          <w:jc w:val="center"/>
        </w:trPr>
        <w:tc>
          <w:tcPr>
            <w:tcW w:w="1291" w:type="dxa"/>
            <w:vMerge w:val="restart"/>
            <w:vAlign w:val="center"/>
          </w:tcPr>
          <w:p w14:paraId="271BEC4C" w14:textId="77777777" w:rsidR="00534E51" w:rsidRDefault="00534E51" w:rsidP="007C1945">
            <w:pPr>
              <w:rPr>
                <w:rFonts w:cs="Arial"/>
              </w:rPr>
            </w:pPr>
            <w:r>
              <w:rPr>
                <w:rFonts w:cs="Arial"/>
              </w:rPr>
              <w:t>Enable Power to Cameras</w:t>
            </w:r>
          </w:p>
        </w:tc>
        <w:tc>
          <w:tcPr>
            <w:tcW w:w="1794" w:type="dxa"/>
            <w:vAlign w:val="center"/>
          </w:tcPr>
          <w:p w14:paraId="7544EC2F" w14:textId="77777777" w:rsidR="00534E51" w:rsidRDefault="00534E51" w:rsidP="007C1945">
            <w:pPr>
              <w:overflowPunct/>
              <w:autoSpaceDE/>
              <w:autoSpaceDN/>
              <w:adjustRightInd/>
              <w:textAlignment w:val="auto"/>
              <w:rPr>
                <w:rFonts w:cs="Arial"/>
              </w:rPr>
            </w:pPr>
            <w:r>
              <w:rPr>
                <w:rFonts w:cs="Arial"/>
              </w:rPr>
              <w:t>p2 (Network communications handler) To p1 (Electrical power feed divider)</w:t>
            </w:r>
          </w:p>
        </w:tc>
        <w:tc>
          <w:tcPr>
            <w:tcW w:w="4829" w:type="dxa"/>
            <w:vAlign w:val="center"/>
          </w:tcPr>
          <w:p w14:paraId="7025B956" w14:textId="77777777" w:rsidR="00534E51" w:rsidRDefault="00534E51" w:rsidP="007C1945">
            <w:pPr>
              <w:overflowPunct/>
              <w:autoSpaceDE/>
              <w:autoSpaceDN/>
              <w:adjustRightInd/>
              <w:textAlignment w:val="auto"/>
              <w:rPr>
                <w:rFonts w:cs="Arial"/>
              </w:rPr>
            </w:pPr>
            <w:r>
              <w:rPr>
                <w:rFonts w:cs="Arial"/>
              </w:rPr>
              <w:t>Signal to enable power to the video cameras.</w:t>
            </w:r>
          </w:p>
        </w:tc>
        <w:tc>
          <w:tcPr>
            <w:tcW w:w="2431" w:type="dxa"/>
            <w:vAlign w:val="center"/>
          </w:tcPr>
          <w:p w14:paraId="72441897" w14:textId="77777777" w:rsidR="006C4613" w:rsidRDefault="006C4613"/>
        </w:tc>
      </w:tr>
      <w:tr w:rsidR="00534E51" w:rsidRPr="00717330" w14:paraId="78C0A5F6" w14:textId="77777777" w:rsidTr="00A654A1">
        <w:trPr>
          <w:trHeight w:val="252"/>
          <w:jc w:val="center"/>
        </w:trPr>
        <w:tc>
          <w:tcPr>
            <w:tcW w:w="1291" w:type="dxa"/>
            <w:vMerge w:val="restart"/>
            <w:vAlign w:val="center"/>
          </w:tcPr>
          <w:p w14:paraId="26F59C1C" w14:textId="77777777" w:rsidR="00534E51" w:rsidRDefault="00534E51" w:rsidP="007C1945">
            <w:pPr>
              <w:rPr>
                <w:rFonts w:cs="Arial"/>
              </w:rPr>
            </w:pPr>
            <w:r>
              <w:rPr>
                <w:rFonts w:cs="Arial"/>
              </w:rPr>
              <w:t>Processed Radar and Audio Data</w:t>
            </w:r>
          </w:p>
        </w:tc>
        <w:tc>
          <w:tcPr>
            <w:tcW w:w="1794" w:type="dxa"/>
            <w:vAlign w:val="center"/>
          </w:tcPr>
          <w:p w14:paraId="3772AFFF" w14:textId="77777777" w:rsidR="00534E51" w:rsidRDefault="00534E51" w:rsidP="007C1945">
            <w:pPr>
              <w:overflowPunct/>
              <w:autoSpaceDE/>
              <w:autoSpaceDN/>
              <w:adjustRightInd/>
              <w:textAlignment w:val="auto"/>
              <w:rPr>
                <w:rFonts w:cs="Arial"/>
              </w:rPr>
            </w:pPr>
            <w:r>
              <w:rPr>
                <w:rFonts w:cs="Arial"/>
              </w:rPr>
              <w:t xml:space="preserve">p1 (Bed presence detector </w:t>
            </w:r>
            <w:r>
              <w:rPr>
                <w:rFonts w:cs="Arial"/>
              </w:rPr>
              <w:lastRenderedPageBreak/>
              <w:t>provider) To p6 (Network communications handler)</w:t>
            </w:r>
          </w:p>
        </w:tc>
        <w:tc>
          <w:tcPr>
            <w:tcW w:w="4829" w:type="dxa"/>
            <w:vAlign w:val="center"/>
          </w:tcPr>
          <w:p w14:paraId="45D68A99" w14:textId="77777777" w:rsidR="00534E51" w:rsidRDefault="00534E51" w:rsidP="007C1945">
            <w:pPr>
              <w:overflowPunct/>
              <w:autoSpaceDE/>
              <w:autoSpaceDN/>
              <w:adjustRightInd/>
              <w:textAlignment w:val="auto"/>
              <w:rPr>
                <w:rFonts w:cs="Arial"/>
              </w:rPr>
            </w:pPr>
            <w:r>
              <w:rPr>
                <w:rFonts w:cs="Arial"/>
              </w:rPr>
              <w:lastRenderedPageBreak/>
              <w:t>Signal from radar unit after machine learning of radar data and audio data has occurred</w:t>
            </w:r>
          </w:p>
        </w:tc>
        <w:tc>
          <w:tcPr>
            <w:tcW w:w="2431" w:type="dxa"/>
            <w:vAlign w:val="center"/>
          </w:tcPr>
          <w:p w14:paraId="528FFBED" w14:textId="77777777" w:rsidR="006C4613" w:rsidRDefault="006C4613"/>
        </w:tc>
      </w:tr>
      <w:tr w:rsidR="00534E51" w:rsidRPr="00717330" w14:paraId="3FA9F9F2" w14:textId="77777777" w:rsidTr="00A654A1">
        <w:trPr>
          <w:trHeight w:val="252"/>
          <w:jc w:val="center"/>
        </w:trPr>
        <w:tc>
          <w:tcPr>
            <w:tcW w:w="1291" w:type="dxa"/>
            <w:vMerge w:val="restart"/>
            <w:vAlign w:val="center"/>
          </w:tcPr>
          <w:p w14:paraId="11ABB9AB" w14:textId="77777777" w:rsidR="00534E51" w:rsidRDefault="00534E51" w:rsidP="007C1945">
            <w:pPr>
              <w:rPr>
                <w:rFonts w:cs="Arial"/>
              </w:rPr>
            </w:pPr>
            <w:r>
              <w:rPr>
                <w:rFonts w:cs="Arial"/>
              </w:rPr>
              <w:t>Soft Button Press</w:t>
            </w:r>
          </w:p>
        </w:tc>
        <w:tc>
          <w:tcPr>
            <w:tcW w:w="1794" w:type="dxa"/>
            <w:vAlign w:val="center"/>
          </w:tcPr>
          <w:p w14:paraId="03FE8CCC" w14:textId="77777777" w:rsidR="00534E51" w:rsidRDefault="00534E51" w:rsidP="007C1945">
            <w:pPr>
              <w:overflowPunct/>
              <w:autoSpaceDE/>
              <w:autoSpaceDN/>
              <w:adjustRightInd/>
              <w:textAlignment w:val="auto"/>
              <w:rPr>
                <w:rFonts w:cs="Arial"/>
              </w:rPr>
            </w:pPr>
            <w:r>
              <w:rPr>
                <w:rFonts w:cs="Arial"/>
              </w:rPr>
              <w:t>p6 (User) To p2 (Phone app)</w:t>
            </w:r>
          </w:p>
        </w:tc>
        <w:tc>
          <w:tcPr>
            <w:tcW w:w="4829" w:type="dxa"/>
            <w:vAlign w:val="center"/>
          </w:tcPr>
          <w:p w14:paraId="576C2003" w14:textId="77777777" w:rsidR="00534E51" w:rsidRDefault="00534E51" w:rsidP="007C1945">
            <w:pPr>
              <w:overflowPunct/>
              <w:autoSpaceDE/>
              <w:autoSpaceDN/>
              <w:adjustRightInd/>
              <w:textAlignment w:val="auto"/>
              <w:rPr>
                <w:rFonts w:cs="Arial"/>
              </w:rPr>
            </w:pPr>
            <w:r>
              <w:rPr>
                <w:rFonts w:cs="Arial"/>
              </w:rPr>
              <w:t>Input from user to Ford Pass app via a mobile device.</w:t>
            </w:r>
          </w:p>
        </w:tc>
        <w:tc>
          <w:tcPr>
            <w:tcW w:w="2431" w:type="dxa"/>
            <w:vAlign w:val="center"/>
          </w:tcPr>
          <w:p w14:paraId="6A14EBE1" w14:textId="77777777" w:rsidR="006C4613" w:rsidRDefault="006C4613"/>
        </w:tc>
      </w:tr>
      <w:tr w:rsidR="00534E51" w:rsidRPr="00717330" w14:paraId="696FDD1B" w14:textId="77777777" w:rsidTr="00A654A1">
        <w:trPr>
          <w:trHeight w:val="252"/>
          <w:jc w:val="center"/>
        </w:trPr>
        <w:tc>
          <w:tcPr>
            <w:tcW w:w="1291" w:type="dxa"/>
            <w:vMerge w:val="restart"/>
            <w:vAlign w:val="center"/>
          </w:tcPr>
          <w:p w14:paraId="76E67F45" w14:textId="77777777" w:rsidR="00534E51" w:rsidRDefault="00534E51" w:rsidP="007C1945">
            <w:pPr>
              <w:rPr>
                <w:rFonts w:cs="Arial"/>
              </w:rPr>
            </w:pPr>
            <w:r>
              <w:rPr>
                <w:rFonts w:cs="Arial"/>
              </w:rPr>
              <w:t>Threat Data</w:t>
            </w:r>
          </w:p>
        </w:tc>
        <w:tc>
          <w:tcPr>
            <w:tcW w:w="1794" w:type="dxa"/>
            <w:vAlign w:val="center"/>
          </w:tcPr>
          <w:p w14:paraId="03AD696A" w14:textId="77777777" w:rsidR="00534E51" w:rsidRDefault="00534E51" w:rsidP="007C1945">
            <w:pPr>
              <w:overflowPunct/>
              <w:autoSpaceDE/>
              <w:autoSpaceDN/>
              <w:adjustRightInd/>
              <w:textAlignment w:val="auto"/>
              <w:rPr>
                <w:rFonts w:cs="Arial"/>
              </w:rPr>
            </w:pPr>
            <w:r>
              <w:rPr>
                <w:rFonts w:cs="Arial"/>
              </w:rPr>
              <w:t>p1 (Intrusion and inclination sensing provider) To p4 (Vehicle accesories monitor and controller)</w:t>
            </w:r>
          </w:p>
        </w:tc>
        <w:tc>
          <w:tcPr>
            <w:tcW w:w="4829" w:type="dxa"/>
            <w:vAlign w:val="center"/>
          </w:tcPr>
          <w:p w14:paraId="2EB1B7FD" w14:textId="77777777" w:rsidR="00534E51" w:rsidRDefault="00534E51" w:rsidP="007C1945">
            <w:pPr>
              <w:overflowPunct/>
              <w:autoSpaceDE/>
              <w:autoSpaceDN/>
              <w:adjustRightInd/>
              <w:textAlignment w:val="auto"/>
              <w:rPr>
                <w:rFonts w:cs="Arial"/>
              </w:rPr>
            </w:pPr>
            <w:r>
              <w:rPr>
                <w:rFonts w:cs="Arial"/>
              </w:rPr>
              <w:t>Threat identification data, including door ajar signal or ultrasonic signal.</w:t>
            </w:r>
          </w:p>
        </w:tc>
        <w:tc>
          <w:tcPr>
            <w:tcW w:w="2431" w:type="dxa"/>
            <w:vAlign w:val="center"/>
          </w:tcPr>
          <w:p w14:paraId="72EC2C64" w14:textId="77777777" w:rsidR="006C4613" w:rsidRDefault="006C4613"/>
        </w:tc>
      </w:tr>
      <w:tr w:rsidR="00534E51" w:rsidRPr="00717330" w14:paraId="2D661A86" w14:textId="77777777" w:rsidTr="00A654A1">
        <w:trPr>
          <w:trHeight w:val="252"/>
          <w:jc w:val="center"/>
        </w:trPr>
        <w:tc>
          <w:tcPr>
            <w:tcW w:w="1291" w:type="dxa"/>
            <w:vMerge/>
            <w:vAlign w:val="center"/>
          </w:tcPr>
          <w:p w14:paraId="03823A7E" w14:textId="77777777" w:rsidR="00534E51" w:rsidRDefault="00534E51" w:rsidP="007C1945">
            <w:pPr>
              <w:rPr>
                <w:rFonts w:cs="Arial"/>
              </w:rPr>
            </w:pPr>
          </w:p>
        </w:tc>
        <w:tc>
          <w:tcPr>
            <w:tcW w:w="1794" w:type="dxa"/>
            <w:vAlign w:val="center"/>
          </w:tcPr>
          <w:p w14:paraId="360A938B" w14:textId="77777777" w:rsidR="00534E51" w:rsidRDefault="00534E51" w:rsidP="007C1945">
            <w:pPr>
              <w:overflowPunct/>
              <w:autoSpaceDE/>
              <w:autoSpaceDN/>
              <w:adjustRightInd/>
              <w:textAlignment w:val="auto"/>
              <w:rPr>
                <w:rFonts w:cs="Arial"/>
              </w:rPr>
            </w:pPr>
            <w:r>
              <w:rPr>
                <w:rFonts w:cs="Arial"/>
              </w:rPr>
              <w:t>p1 (Vehicle accesories monitor and controller) To p4 (Network communications handler)</w:t>
            </w:r>
          </w:p>
        </w:tc>
        <w:tc>
          <w:tcPr>
            <w:tcW w:w="4829" w:type="dxa"/>
            <w:vAlign w:val="center"/>
          </w:tcPr>
          <w:p w14:paraId="4ECB15EF" w14:textId="77777777" w:rsidR="00534E51" w:rsidRDefault="00534E51" w:rsidP="007C1945">
            <w:pPr>
              <w:overflowPunct/>
              <w:autoSpaceDE/>
              <w:autoSpaceDN/>
              <w:adjustRightInd/>
              <w:textAlignment w:val="auto"/>
              <w:rPr>
                <w:rFonts w:cs="Arial"/>
              </w:rPr>
            </w:pPr>
            <w:r>
              <w:rPr>
                <w:rFonts w:cs="Arial"/>
              </w:rPr>
              <w:t>Threat identification data, including door ajar signal or ultrasonic signal.</w:t>
            </w:r>
          </w:p>
        </w:tc>
        <w:tc>
          <w:tcPr>
            <w:tcW w:w="2431" w:type="dxa"/>
            <w:vAlign w:val="center"/>
          </w:tcPr>
          <w:p w14:paraId="601554E1" w14:textId="77777777" w:rsidR="006C4613" w:rsidRDefault="006C4613"/>
        </w:tc>
      </w:tr>
      <w:tr w:rsidR="00534E51" w:rsidRPr="00717330" w14:paraId="45ABDED8" w14:textId="77777777" w:rsidTr="00A654A1">
        <w:trPr>
          <w:trHeight w:val="252"/>
          <w:jc w:val="center"/>
        </w:trPr>
        <w:tc>
          <w:tcPr>
            <w:tcW w:w="1291" w:type="dxa"/>
            <w:vMerge/>
            <w:vAlign w:val="center"/>
          </w:tcPr>
          <w:p w14:paraId="411457E7" w14:textId="77777777" w:rsidR="00534E51" w:rsidRDefault="00534E51" w:rsidP="007C1945">
            <w:pPr>
              <w:rPr>
                <w:rFonts w:cs="Arial"/>
              </w:rPr>
            </w:pPr>
          </w:p>
        </w:tc>
        <w:tc>
          <w:tcPr>
            <w:tcW w:w="1794" w:type="dxa"/>
            <w:vAlign w:val="center"/>
          </w:tcPr>
          <w:p w14:paraId="447D0EDC" w14:textId="77777777" w:rsidR="00534E51" w:rsidRDefault="00534E51" w:rsidP="007C1945">
            <w:pPr>
              <w:overflowPunct/>
              <w:autoSpaceDE/>
              <w:autoSpaceDN/>
              <w:adjustRightInd/>
              <w:textAlignment w:val="auto"/>
              <w:rPr>
                <w:rFonts w:cs="Arial"/>
              </w:rPr>
            </w:pPr>
            <w:r>
              <w:rPr>
                <w:rFonts w:cs="Arial"/>
              </w:rPr>
              <w:t>p3 (Intrusion and inclination sensing provider) To p4 (Vehicle accesories monitor and controller)</w:t>
            </w:r>
          </w:p>
        </w:tc>
        <w:tc>
          <w:tcPr>
            <w:tcW w:w="4829" w:type="dxa"/>
            <w:vAlign w:val="center"/>
          </w:tcPr>
          <w:p w14:paraId="0CAFF4E0" w14:textId="77777777" w:rsidR="00534E51" w:rsidRDefault="00534E51" w:rsidP="007C1945">
            <w:pPr>
              <w:overflowPunct/>
              <w:autoSpaceDE/>
              <w:autoSpaceDN/>
              <w:adjustRightInd/>
              <w:textAlignment w:val="auto"/>
              <w:rPr>
                <w:rFonts w:cs="Arial"/>
              </w:rPr>
            </w:pPr>
            <w:r>
              <w:rPr>
                <w:rFonts w:cs="Arial"/>
              </w:rPr>
              <w:t>Threat identification data, including door ajar signal or ultrasonic signal.</w:t>
            </w:r>
          </w:p>
        </w:tc>
        <w:tc>
          <w:tcPr>
            <w:tcW w:w="2431" w:type="dxa"/>
            <w:vAlign w:val="center"/>
          </w:tcPr>
          <w:p w14:paraId="5551FEE1" w14:textId="77777777" w:rsidR="006C4613" w:rsidRDefault="006C4613"/>
        </w:tc>
      </w:tr>
      <w:tr w:rsidR="00534E51" w:rsidRPr="00717330" w14:paraId="75AA4698" w14:textId="77777777" w:rsidTr="00A654A1">
        <w:trPr>
          <w:trHeight w:val="252"/>
          <w:jc w:val="center"/>
        </w:trPr>
        <w:tc>
          <w:tcPr>
            <w:tcW w:w="1291" w:type="dxa"/>
            <w:vMerge w:val="restart"/>
            <w:vAlign w:val="center"/>
          </w:tcPr>
          <w:p w14:paraId="6D90EDE4" w14:textId="77777777" w:rsidR="00534E51" w:rsidRDefault="00534E51" w:rsidP="007C1945">
            <w:pPr>
              <w:rPr>
                <w:rFonts w:cs="Arial"/>
              </w:rPr>
            </w:pPr>
            <w:r>
              <w:rPr>
                <w:rFonts w:cs="Arial"/>
              </w:rPr>
              <w:t>Video and Threat Alert Data</w:t>
            </w:r>
          </w:p>
        </w:tc>
        <w:tc>
          <w:tcPr>
            <w:tcW w:w="1794" w:type="dxa"/>
            <w:vAlign w:val="center"/>
          </w:tcPr>
          <w:p w14:paraId="6C033378" w14:textId="77777777" w:rsidR="00534E51" w:rsidRDefault="00534E51" w:rsidP="007C1945">
            <w:pPr>
              <w:overflowPunct/>
              <w:autoSpaceDE/>
              <w:autoSpaceDN/>
              <w:adjustRightInd/>
              <w:textAlignment w:val="auto"/>
              <w:rPr>
                <w:rFonts w:cs="Arial"/>
              </w:rPr>
            </w:pPr>
            <w:r>
              <w:rPr>
                <w:rFonts w:cs="Arial"/>
              </w:rPr>
              <w:t>p1 (HMI provider) To p2 (Removable Data Storage)</w:t>
            </w:r>
          </w:p>
        </w:tc>
        <w:tc>
          <w:tcPr>
            <w:tcW w:w="4829" w:type="dxa"/>
            <w:vAlign w:val="center"/>
          </w:tcPr>
          <w:p w14:paraId="51DA754F" w14:textId="77777777" w:rsidR="00534E51" w:rsidRDefault="00534E51" w:rsidP="007C1945">
            <w:pPr>
              <w:overflowPunct/>
              <w:autoSpaceDE/>
              <w:autoSpaceDN/>
              <w:adjustRightInd/>
              <w:textAlignment w:val="auto"/>
              <w:rPr>
                <w:rFonts w:cs="Arial"/>
              </w:rPr>
            </w:pPr>
            <w:r>
              <w:rPr>
                <w:rFonts w:cs="Arial"/>
              </w:rPr>
              <w:t>Video data collecetd from cameras along with threat data collected from other sensors such as door open, intruder event detected via ultrasonics, inclination sensor, accelerometer,  etc.</w:t>
            </w:r>
          </w:p>
        </w:tc>
        <w:tc>
          <w:tcPr>
            <w:tcW w:w="2431" w:type="dxa"/>
            <w:vAlign w:val="center"/>
          </w:tcPr>
          <w:p w14:paraId="44D33523" w14:textId="77777777" w:rsidR="006C4613" w:rsidRDefault="006C4613"/>
        </w:tc>
      </w:tr>
      <w:tr w:rsidR="00534E51" w:rsidRPr="00717330" w14:paraId="4895566A" w14:textId="77777777" w:rsidTr="00A654A1">
        <w:trPr>
          <w:trHeight w:val="252"/>
          <w:jc w:val="center"/>
        </w:trPr>
        <w:tc>
          <w:tcPr>
            <w:tcW w:w="1291" w:type="dxa"/>
            <w:vMerge/>
            <w:vAlign w:val="center"/>
          </w:tcPr>
          <w:p w14:paraId="20632EFB" w14:textId="77777777" w:rsidR="00534E51" w:rsidRDefault="00534E51" w:rsidP="007C1945">
            <w:pPr>
              <w:rPr>
                <w:rFonts w:cs="Arial"/>
              </w:rPr>
            </w:pPr>
          </w:p>
        </w:tc>
        <w:tc>
          <w:tcPr>
            <w:tcW w:w="1794" w:type="dxa"/>
            <w:vAlign w:val="center"/>
          </w:tcPr>
          <w:p w14:paraId="180E0D1B" w14:textId="77777777" w:rsidR="00534E51" w:rsidRDefault="00534E51" w:rsidP="007C1945">
            <w:pPr>
              <w:overflowPunct/>
              <w:autoSpaceDE/>
              <w:autoSpaceDN/>
              <w:adjustRightInd/>
              <w:textAlignment w:val="auto"/>
              <w:rPr>
                <w:rFonts w:cs="Arial"/>
              </w:rPr>
            </w:pPr>
            <w:r>
              <w:rPr>
                <w:rFonts w:cs="Arial"/>
              </w:rPr>
              <w:t>p2 (Driver assistanace provider) To p3 (Network communications handler)</w:t>
            </w:r>
          </w:p>
        </w:tc>
        <w:tc>
          <w:tcPr>
            <w:tcW w:w="4829" w:type="dxa"/>
            <w:vAlign w:val="center"/>
          </w:tcPr>
          <w:p w14:paraId="6E1987F1" w14:textId="77777777" w:rsidR="00534E51" w:rsidRDefault="00534E51" w:rsidP="007C1945">
            <w:pPr>
              <w:overflowPunct/>
              <w:autoSpaceDE/>
              <w:autoSpaceDN/>
              <w:adjustRightInd/>
              <w:textAlignment w:val="auto"/>
              <w:rPr>
                <w:rFonts w:cs="Arial"/>
              </w:rPr>
            </w:pPr>
            <w:r>
              <w:rPr>
                <w:rFonts w:cs="Arial"/>
              </w:rPr>
              <w:t>Video data collecetd from cameras along with threat data collected from other sensors such as door open, intruder event detected via ultrasonics, inclination sensor, accelerometer,  etc.</w:t>
            </w:r>
          </w:p>
        </w:tc>
        <w:tc>
          <w:tcPr>
            <w:tcW w:w="2431" w:type="dxa"/>
            <w:vAlign w:val="center"/>
          </w:tcPr>
          <w:p w14:paraId="64811F29" w14:textId="77777777" w:rsidR="006C4613" w:rsidRDefault="006C4613"/>
        </w:tc>
      </w:tr>
      <w:tr w:rsidR="00534E51" w:rsidRPr="00717330" w14:paraId="23D8023B" w14:textId="77777777" w:rsidTr="00A654A1">
        <w:trPr>
          <w:trHeight w:val="252"/>
          <w:jc w:val="center"/>
        </w:trPr>
        <w:tc>
          <w:tcPr>
            <w:tcW w:w="1291" w:type="dxa"/>
            <w:vMerge/>
            <w:vAlign w:val="center"/>
          </w:tcPr>
          <w:p w14:paraId="2420F747" w14:textId="77777777" w:rsidR="00534E51" w:rsidRDefault="00534E51" w:rsidP="007C1945">
            <w:pPr>
              <w:rPr>
                <w:rFonts w:cs="Arial"/>
              </w:rPr>
            </w:pPr>
          </w:p>
        </w:tc>
        <w:tc>
          <w:tcPr>
            <w:tcW w:w="1794" w:type="dxa"/>
            <w:vAlign w:val="center"/>
          </w:tcPr>
          <w:p w14:paraId="1FBB1F4F" w14:textId="77777777" w:rsidR="00534E51" w:rsidRDefault="00534E51" w:rsidP="007C1945">
            <w:pPr>
              <w:overflowPunct/>
              <w:autoSpaceDE/>
              <w:autoSpaceDN/>
              <w:adjustRightInd/>
              <w:textAlignment w:val="auto"/>
              <w:rPr>
                <w:rFonts w:cs="Arial"/>
              </w:rPr>
            </w:pPr>
            <w:r>
              <w:rPr>
                <w:rFonts w:cs="Arial"/>
              </w:rPr>
              <w:t>p4 (Cloud access and service provider) To p1 (Phone app)</w:t>
            </w:r>
          </w:p>
        </w:tc>
        <w:tc>
          <w:tcPr>
            <w:tcW w:w="4829" w:type="dxa"/>
            <w:vAlign w:val="center"/>
          </w:tcPr>
          <w:p w14:paraId="68ACDC3C" w14:textId="77777777" w:rsidR="00534E51" w:rsidRDefault="00534E51" w:rsidP="007C1945">
            <w:pPr>
              <w:overflowPunct/>
              <w:autoSpaceDE/>
              <w:autoSpaceDN/>
              <w:adjustRightInd/>
              <w:textAlignment w:val="auto"/>
              <w:rPr>
                <w:rFonts w:cs="Arial"/>
              </w:rPr>
            </w:pPr>
            <w:r>
              <w:rPr>
                <w:rFonts w:cs="Arial"/>
              </w:rPr>
              <w:t>Video data collecetd from cameras along with threat data collected from other sensors such as door open, intruder event detected via ultrasonics, inclination sensor, accelerometer,  etc.</w:t>
            </w:r>
          </w:p>
        </w:tc>
        <w:tc>
          <w:tcPr>
            <w:tcW w:w="2431" w:type="dxa"/>
            <w:vAlign w:val="center"/>
          </w:tcPr>
          <w:p w14:paraId="4A89CF06" w14:textId="77777777" w:rsidR="006C4613" w:rsidRDefault="006C4613"/>
        </w:tc>
      </w:tr>
      <w:tr w:rsidR="00534E51" w:rsidRPr="00717330" w14:paraId="7E3CAAA3" w14:textId="77777777" w:rsidTr="00A654A1">
        <w:trPr>
          <w:trHeight w:val="252"/>
          <w:jc w:val="center"/>
        </w:trPr>
        <w:tc>
          <w:tcPr>
            <w:tcW w:w="1291" w:type="dxa"/>
            <w:vMerge/>
            <w:vAlign w:val="center"/>
          </w:tcPr>
          <w:p w14:paraId="30DA5E3D" w14:textId="77777777" w:rsidR="00534E51" w:rsidRDefault="00534E51" w:rsidP="007C1945">
            <w:pPr>
              <w:rPr>
                <w:rFonts w:cs="Arial"/>
              </w:rPr>
            </w:pPr>
          </w:p>
        </w:tc>
        <w:tc>
          <w:tcPr>
            <w:tcW w:w="1794" w:type="dxa"/>
            <w:vAlign w:val="center"/>
          </w:tcPr>
          <w:p w14:paraId="445E049B" w14:textId="77777777" w:rsidR="00534E51" w:rsidRDefault="00534E51" w:rsidP="007C1945">
            <w:pPr>
              <w:overflowPunct/>
              <w:autoSpaceDE/>
              <w:autoSpaceDN/>
              <w:adjustRightInd/>
              <w:textAlignment w:val="auto"/>
              <w:rPr>
                <w:rFonts w:cs="Arial"/>
              </w:rPr>
            </w:pPr>
            <w:r>
              <w:rPr>
                <w:rFonts w:cs="Arial"/>
              </w:rPr>
              <w:t>p5 (Network communications handler) To p3 (Vehicle tracking control)</w:t>
            </w:r>
          </w:p>
        </w:tc>
        <w:tc>
          <w:tcPr>
            <w:tcW w:w="4829" w:type="dxa"/>
            <w:vAlign w:val="center"/>
          </w:tcPr>
          <w:p w14:paraId="65E37BDB" w14:textId="77777777" w:rsidR="00534E51" w:rsidRDefault="00534E51" w:rsidP="007C1945">
            <w:pPr>
              <w:overflowPunct/>
              <w:autoSpaceDE/>
              <w:autoSpaceDN/>
              <w:adjustRightInd/>
              <w:textAlignment w:val="auto"/>
              <w:rPr>
                <w:rFonts w:cs="Arial"/>
              </w:rPr>
            </w:pPr>
            <w:r>
              <w:rPr>
                <w:rFonts w:cs="Arial"/>
              </w:rPr>
              <w:t>Video data collecetd from cameras along with threat data collected from other sensors such as door open, intruder event detected via ultrasonics, inclination sensor, accelerometer,  etc.</w:t>
            </w:r>
          </w:p>
        </w:tc>
        <w:tc>
          <w:tcPr>
            <w:tcW w:w="2431" w:type="dxa"/>
            <w:vAlign w:val="center"/>
          </w:tcPr>
          <w:p w14:paraId="631380AF" w14:textId="77777777" w:rsidR="006C4613" w:rsidRDefault="006C4613"/>
        </w:tc>
      </w:tr>
      <w:tr w:rsidR="00534E51" w:rsidRPr="00717330" w14:paraId="6DD9B506" w14:textId="77777777" w:rsidTr="00A654A1">
        <w:trPr>
          <w:trHeight w:val="252"/>
          <w:jc w:val="center"/>
        </w:trPr>
        <w:tc>
          <w:tcPr>
            <w:tcW w:w="1291" w:type="dxa"/>
            <w:vMerge/>
            <w:vAlign w:val="center"/>
          </w:tcPr>
          <w:p w14:paraId="786B3316" w14:textId="77777777" w:rsidR="00534E51" w:rsidRDefault="00534E51" w:rsidP="007C1945">
            <w:pPr>
              <w:rPr>
                <w:rFonts w:cs="Arial"/>
              </w:rPr>
            </w:pPr>
          </w:p>
        </w:tc>
        <w:tc>
          <w:tcPr>
            <w:tcW w:w="1794" w:type="dxa"/>
            <w:vAlign w:val="center"/>
          </w:tcPr>
          <w:p w14:paraId="4393C735" w14:textId="77777777" w:rsidR="00534E51" w:rsidRDefault="00534E51" w:rsidP="007C1945">
            <w:pPr>
              <w:overflowPunct/>
              <w:autoSpaceDE/>
              <w:autoSpaceDN/>
              <w:adjustRightInd/>
              <w:textAlignment w:val="auto"/>
              <w:rPr>
                <w:rFonts w:cs="Arial"/>
              </w:rPr>
            </w:pPr>
            <w:r>
              <w:rPr>
                <w:rFonts w:cs="Arial"/>
              </w:rPr>
              <w:t>p10 (Network communications handler) To p3 (HMI provider)</w:t>
            </w:r>
          </w:p>
        </w:tc>
        <w:tc>
          <w:tcPr>
            <w:tcW w:w="4829" w:type="dxa"/>
            <w:vAlign w:val="center"/>
          </w:tcPr>
          <w:p w14:paraId="174E0B9B" w14:textId="77777777" w:rsidR="00534E51" w:rsidRDefault="00534E51" w:rsidP="007C1945">
            <w:pPr>
              <w:overflowPunct/>
              <w:autoSpaceDE/>
              <w:autoSpaceDN/>
              <w:adjustRightInd/>
              <w:textAlignment w:val="auto"/>
              <w:rPr>
                <w:rFonts w:cs="Arial"/>
              </w:rPr>
            </w:pPr>
            <w:r>
              <w:rPr>
                <w:rFonts w:cs="Arial"/>
              </w:rPr>
              <w:t>Video data collecetd from cameras along with threat data collected from other sensors such as door open, intruder event detected via ultrasonics, inclination sensor, accelerometer,  etc.</w:t>
            </w:r>
          </w:p>
        </w:tc>
        <w:tc>
          <w:tcPr>
            <w:tcW w:w="2431" w:type="dxa"/>
            <w:vAlign w:val="center"/>
          </w:tcPr>
          <w:p w14:paraId="281FFA7F" w14:textId="77777777" w:rsidR="006C4613" w:rsidRDefault="006C4613"/>
        </w:tc>
      </w:tr>
    </w:tbl>
    <w:p w14:paraId="084BA591" w14:textId="7B4902C3" w:rsidR="00534E51" w:rsidRDefault="00534E51" w:rsidP="00534E51">
      <w:pPr>
        <w:pStyle w:val="Caption"/>
      </w:pPr>
      <w:bookmarkStart w:id="288" w:name="_Toc529191312"/>
      <w:bookmarkStart w:id="289" w:name="_Toc74904001"/>
      <w:r w:rsidRPr="00A13A7B">
        <w:t xml:space="preserve">Table </w:t>
      </w:r>
      <w:r>
        <w:rPr>
          <w:noProof/>
        </w:rPr>
        <w:fldChar w:fldCharType="begin"/>
      </w:r>
      <w:r>
        <w:rPr>
          <w:noProof/>
        </w:rPr>
        <w:instrText xml:space="preserve"> SEQ Table \* ARABIC </w:instrText>
      </w:r>
      <w:r>
        <w:rPr>
          <w:noProof/>
        </w:rPr>
        <w:fldChar w:fldCharType="separate"/>
      </w:r>
      <w:r w:rsidR="00A13343">
        <w:rPr>
          <w:noProof/>
        </w:rPr>
        <w:t>19</w:t>
      </w:r>
      <w:r>
        <w:rPr>
          <w:noProof/>
        </w:rPr>
        <w:fldChar w:fldCharType="end"/>
      </w:r>
      <w:r w:rsidRPr="00A13A7B">
        <w:t>: Feature Interactions</w:t>
      </w:r>
      <w:bookmarkEnd w:id="288"/>
      <w:bookmarkEnd w:id="289"/>
    </w:p>
    <w:p w14:paraId="3110F5CA" w14:textId="77777777" w:rsidR="0038117F" w:rsidRDefault="0038117F" w:rsidP="0038117F">
      <w:pPr>
        <w:pStyle w:val="Heading1"/>
        <w:tabs>
          <w:tab w:val="clear" w:pos="432"/>
        </w:tabs>
      </w:pPr>
      <w:bookmarkStart w:id="290" w:name="_Toc57194728"/>
      <w:bookmarkStart w:id="291" w:name="_Ref51772645"/>
      <w:bookmarkStart w:id="292" w:name="_Toc74903965"/>
      <w:r>
        <w:lastRenderedPageBreak/>
        <w:t>Traceability Matrix</w:t>
      </w:r>
      <w:bookmarkEnd w:id="290"/>
      <w:bookmarkEnd w:id="291"/>
      <w:bookmarkEnd w:id="292"/>
    </w:p>
    <w:p w14:paraId="066F8388" w14:textId="6EA5D4B1" w:rsidR="0038117F" w:rsidRDefault="0038117F" w:rsidP="0038117F"/>
    <w:p w14:paraId="009BAE95" w14:textId="08A70DFE" w:rsidR="003A6666" w:rsidRPr="00DE0D96" w:rsidRDefault="003A6666" w:rsidP="0038117F">
      <w:r>
        <w:rPr>
          <w:noProof/>
        </w:rPr>
        <w:drawing>
          <wp:inline distT="0" distB="0" distL="0" distR="0" wp14:anchorId="538FD06D" wp14:editId="4F3BB519">
            <wp:extent cx="6466205" cy="890239"/>
            <wp:effectExtent l="0" t="0" r="0" b="0"/>
            <wp:docPr id="142" name="Picture -2111700896.jpg" descr="-2111700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2111700896.jpg"/>
                    <pic:cNvPicPr/>
                  </pic:nvPicPr>
                  <pic:blipFill>
                    <a:blip r:embed="rId94" cstate="print"/>
                    <a:stretch>
                      <a:fillRect/>
                    </a:stretch>
                  </pic:blipFill>
                  <pic:spPr>
                    <a:xfrm>
                      <a:off x="0" y="0"/>
                      <a:ext cx="6466205" cy="890239"/>
                    </a:xfrm>
                    <a:prstGeom prst="rect">
                      <a:avLst/>
                    </a:prstGeom>
                  </pic:spPr>
                </pic:pic>
              </a:graphicData>
            </a:graphic>
          </wp:inline>
        </w:drawing>
      </w:r>
    </w:p>
    <w:p w14:paraId="0BD07376" w14:textId="77777777" w:rsidR="00851B89" w:rsidRPr="003A6666" w:rsidRDefault="00851B89" w:rsidP="0038117F">
      <w:pPr>
        <w:rPr>
          <w:highlight w:val="yellow"/>
        </w:rPr>
      </w:pPr>
    </w:p>
    <w:p w14:paraId="54028DAE" w14:textId="77777777" w:rsidR="003A6666" w:rsidRPr="00DE0D96" w:rsidRDefault="003A6666" w:rsidP="0038117F">
      <w:r>
        <w:rPr>
          <w:noProof/>
        </w:rPr>
        <w:lastRenderedPageBreak/>
        <w:drawing>
          <wp:inline distT="0" distB="0" distL="0" distR="0" wp14:anchorId="409F4F35" wp14:editId="3AAE76E7">
            <wp:extent cx="6211987" cy="8864600"/>
            <wp:effectExtent l="0" t="0" r="0" b="0"/>
            <wp:docPr id="144" name="Picture -749365535.jpg" descr="-74936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749365535.jpg"/>
                    <pic:cNvPicPr/>
                  </pic:nvPicPr>
                  <pic:blipFill>
                    <a:blip r:embed="rId95" cstate="print"/>
                    <a:stretch>
                      <a:fillRect/>
                    </a:stretch>
                  </pic:blipFill>
                  <pic:spPr>
                    <a:xfrm>
                      <a:off x="0" y="0"/>
                      <a:ext cx="6211987" cy="8864600"/>
                    </a:xfrm>
                    <a:prstGeom prst="rect">
                      <a:avLst/>
                    </a:prstGeom>
                  </pic:spPr>
                </pic:pic>
              </a:graphicData>
            </a:graphic>
          </wp:inline>
        </w:drawing>
      </w:r>
    </w:p>
    <w:p w14:paraId="010238A3" w14:textId="77777777" w:rsidR="00851B89" w:rsidRPr="003A6666" w:rsidRDefault="00851B89" w:rsidP="0038117F">
      <w:pPr>
        <w:rPr>
          <w:highlight w:val="yellow"/>
        </w:rPr>
      </w:pPr>
      <w:bookmarkStart w:id="293" w:name="_GoBack"/>
      <w:bookmarkEnd w:id="293"/>
    </w:p>
    <w:p w14:paraId="00E51815" w14:textId="561EE36E" w:rsidR="00AF3D6B" w:rsidRDefault="00DB513B" w:rsidP="0038117F">
      <w:pPr>
        <w:pStyle w:val="Heading1"/>
        <w:tabs>
          <w:tab w:val="clear" w:pos="432"/>
        </w:tabs>
      </w:pPr>
      <w:bookmarkStart w:id="294" w:name="_Toc74903966"/>
      <w:r>
        <w:lastRenderedPageBreak/>
        <w:t>Open Concerns</w:t>
      </w:r>
      <w:bookmarkEnd w:id="294"/>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07A34723" w:rsidR="00AF3D6B" w:rsidRPr="00806157" w:rsidRDefault="004754E9" w:rsidP="004754E9">
      <w:pPr>
        <w:pStyle w:val="Caption"/>
      </w:pPr>
      <w:bookmarkStart w:id="295" w:name="_Toc74904002"/>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A13343">
        <w:rPr>
          <w:noProof/>
        </w:rPr>
        <w:t>20</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295"/>
    </w:p>
    <w:p w14:paraId="01D9A68E" w14:textId="77777777" w:rsidR="00AF3D6B" w:rsidRPr="007C20FA" w:rsidRDefault="00C4581C" w:rsidP="00F70D52">
      <w:pPr>
        <w:pStyle w:val="Heading1"/>
      </w:pPr>
      <w:bookmarkStart w:id="296" w:name="_Toc74903967"/>
      <w:r>
        <w:lastRenderedPageBreak/>
        <w:t>Revision</w:t>
      </w:r>
      <w:r w:rsidR="00DB513B">
        <w:t xml:space="preserve"> History</w:t>
      </w:r>
      <w:bookmarkEnd w:id="296"/>
    </w:p>
    <w:p w14:paraId="4B64C6D9" w14:textId="742D55A9" w:rsidR="00310100" w:rsidRDefault="00310100" w:rsidP="000417EE">
      <w:pPr>
        <w:rPr>
          <w:highlight w:val="green"/>
        </w:rPr>
      </w:pPr>
    </w:p>
    <w:tbl>
      <w:tblPr>
        <w:tblW w:w="10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418"/>
        <w:gridCol w:w="4536"/>
        <w:gridCol w:w="1276"/>
        <w:gridCol w:w="1542"/>
      </w:tblGrid>
      <w:tr w:rsidR="00BC2870" w:rsidRPr="007C20FA" w14:paraId="461A6F40" w14:textId="77777777" w:rsidTr="007E000F">
        <w:trPr>
          <w:tblHeader/>
          <w:jc w:val="center"/>
        </w:trPr>
        <w:tc>
          <w:tcPr>
            <w:tcW w:w="1696" w:type="dxa"/>
            <w:shd w:val="pct20" w:color="auto" w:fill="FFFFFF"/>
          </w:tcPr>
          <w:p w14:paraId="45D850B3" w14:textId="77777777" w:rsidR="00BC2870" w:rsidRPr="007C20FA" w:rsidRDefault="00BC2870" w:rsidP="00A8009D">
            <w:pPr>
              <w:pStyle w:val="Caption"/>
            </w:pPr>
            <w:r w:rsidRPr="007C20FA">
              <w:t>Rev.</w:t>
            </w:r>
          </w:p>
          <w:p w14:paraId="169CB9B9" w14:textId="77777777" w:rsidR="00BC2870" w:rsidRPr="007C20FA" w:rsidRDefault="00BC2870" w:rsidP="00A8009D">
            <w:pPr>
              <w:ind w:left="-3" w:right="-108"/>
            </w:pPr>
            <w:r w:rsidRPr="007C20FA">
              <w:t>(revision)</w:t>
            </w:r>
          </w:p>
        </w:tc>
        <w:tc>
          <w:tcPr>
            <w:tcW w:w="1418" w:type="dxa"/>
            <w:shd w:val="pct20" w:color="auto" w:fill="FFFFFF"/>
          </w:tcPr>
          <w:p w14:paraId="433F336C" w14:textId="77777777" w:rsidR="00BC2870" w:rsidRPr="007C20FA" w:rsidRDefault="00BC2870" w:rsidP="00A8009D">
            <w:pPr>
              <w:pStyle w:val="Caption"/>
            </w:pPr>
            <w:r w:rsidRPr="007C20FA">
              <w:t>Date</w:t>
            </w:r>
          </w:p>
        </w:tc>
        <w:tc>
          <w:tcPr>
            <w:tcW w:w="4536" w:type="dxa"/>
            <w:shd w:val="pct20" w:color="auto" w:fill="FFFFFF"/>
          </w:tcPr>
          <w:p w14:paraId="6AA47C97" w14:textId="77777777" w:rsidR="00BC2870" w:rsidRPr="007C20FA" w:rsidRDefault="00BC2870" w:rsidP="00A8009D">
            <w:pPr>
              <w:pStyle w:val="Caption"/>
            </w:pPr>
            <w:r w:rsidRPr="007C20FA">
              <w:t>Description</w:t>
            </w:r>
          </w:p>
        </w:tc>
        <w:tc>
          <w:tcPr>
            <w:tcW w:w="1276" w:type="dxa"/>
            <w:shd w:val="pct20" w:color="auto" w:fill="FFFFFF"/>
          </w:tcPr>
          <w:p w14:paraId="434C9C33" w14:textId="77777777" w:rsidR="00BC2870" w:rsidRPr="007C20FA" w:rsidRDefault="00BC2870" w:rsidP="00A8009D">
            <w:pPr>
              <w:pStyle w:val="Caption"/>
            </w:pPr>
            <w:r w:rsidRPr="007C20FA">
              <w:t>Approved by</w:t>
            </w:r>
          </w:p>
        </w:tc>
        <w:tc>
          <w:tcPr>
            <w:tcW w:w="1542" w:type="dxa"/>
            <w:shd w:val="pct20" w:color="auto" w:fill="FFFFFF"/>
          </w:tcPr>
          <w:p w14:paraId="6D112738" w14:textId="77777777" w:rsidR="00BC2870" w:rsidRPr="007C20FA" w:rsidRDefault="00BC2870" w:rsidP="00A8009D">
            <w:pPr>
              <w:pStyle w:val="Caption"/>
            </w:pPr>
            <w:r w:rsidRPr="007C20FA">
              <w:t>Responsible</w:t>
            </w:r>
          </w:p>
        </w:tc>
      </w:tr>
      <w:tr w:rsidR="007E000F" w:rsidRPr="007C20FA" w14:paraId="4571CB71" w14:textId="77777777" w:rsidTr="007E000F">
        <w:trPr>
          <w:jc w:val="center"/>
        </w:trPr>
        <w:tc>
          <w:tcPr>
            <w:tcW w:w="1696" w:type="dxa"/>
            <w:vAlign w:val="center"/>
          </w:tcPr>
          <w:p w14:paraId="7F2AD744" w14:textId="5DAA23FC" w:rsidR="007E000F" w:rsidRDefault="007E000F" w:rsidP="007E000F">
            <w:pPr>
              <w:jc w:val="center"/>
              <w:rPr>
                <w:lang w:val="en-GB"/>
              </w:rPr>
            </w:pPr>
            <w:r>
              <w:rPr>
                <w:lang w:val="en-GB"/>
              </w:rPr>
              <w:t>FD1</w:t>
            </w:r>
          </w:p>
        </w:tc>
        <w:tc>
          <w:tcPr>
            <w:tcW w:w="1418" w:type="dxa"/>
            <w:vAlign w:val="center"/>
          </w:tcPr>
          <w:p w14:paraId="3A7FFBB3" w14:textId="4286F3A8" w:rsidR="007E000F" w:rsidRPr="006634CB" w:rsidRDefault="007E000F" w:rsidP="007E000F">
            <w:pPr>
              <w:jc w:val="center"/>
              <w:rPr>
                <w:lang w:val="en-GB"/>
              </w:rPr>
            </w:pPr>
            <w:r>
              <w:rPr>
                <w:lang w:val="en-GB"/>
              </w:rPr>
              <w:t>2020-11-26</w:t>
            </w:r>
          </w:p>
        </w:tc>
        <w:tc>
          <w:tcPr>
            <w:tcW w:w="4536" w:type="dxa"/>
            <w:vAlign w:val="center"/>
          </w:tcPr>
          <w:p w14:paraId="5AE7D8B8" w14:textId="4538CCF6" w:rsidR="007E000F" w:rsidRDefault="007E000F" w:rsidP="007E000F">
            <w:pPr>
              <w:pStyle w:val="Header"/>
              <w:rPr>
                <w:lang w:val="en-GB"/>
              </w:rPr>
            </w:pPr>
            <w:r>
              <w:rPr>
                <w:lang w:val="en-GB"/>
              </w:rPr>
              <w:t>FD V1.0</w:t>
            </w:r>
          </w:p>
        </w:tc>
        <w:tc>
          <w:tcPr>
            <w:tcW w:w="1276" w:type="dxa"/>
            <w:vAlign w:val="center"/>
          </w:tcPr>
          <w:p w14:paraId="2C47B4C6" w14:textId="77777777" w:rsidR="007E000F" w:rsidRPr="007C20FA" w:rsidRDefault="007E000F" w:rsidP="007E000F">
            <w:pPr>
              <w:rPr>
                <w:i/>
                <w:snapToGrid w:val="0"/>
              </w:rPr>
            </w:pPr>
          </w:p>
        </w:tc>
        <w:tc>
          <w:tcPr>
            <w:tcW w:w="1542" w:type="dxa"/>
            <w:vAlign w:val="center"/>
          </w:tcPr>
          <w:p w14:paraId="55EECE6B" w14:textId="03B025D9" w:rsidR="007E000F" w:rsidRPr="007C20FA" w:rsidRDefault="007E000F" w:rsidP="007E000F">
            <w:pPr>
              <w:rPr>
                <w:i/>
                <w:snapToGrid w:val="0"/>
              </w:rPr>
            </w:pPr>
          </w:p>
        </w:tc>
      </w:tr>
      <w:tr w:rsidR="007E000F" w:rsidRPr="007C20FA" w14:paraId="7DAAC396" w14:textId="77777777" w:rsidTr="007E000F">
        <w:trPr>
          <w:jc w:val="center"/>
        </w:trPr>
        <w:tc>
          <w:tcPr>
            <w:tcW w:w="1696" w:type="dxa"/>
            <w:vAlign w:val="center"/>
          </w:tcPr>
          <w:p w14:paraId="0F38ECCA" w14:textId="2F1BDFA5" w:rsidR="007E000F" w:rsidRDefault="007E000F" w:rsidP="007E000F">
            <w:pPr>
              <w:jc w:val="center"/>
              <w:rPr>
                <w:lang w:val="en-GB"/>
              </w:rPr>
            </w:pPr>
            <w:r>
              <w:rPr>
                <w:lang w:val="en-GB"/>
              </w:rPr>
              <w:t>FDV2.7 (V710)</w:t>
            </w:r>
          </w:p>
        </w:tc>
        <w:tc>
          <w:tcPr>
            <w:tcW w:w="1418" w:type="dxa"/>
            <w:vAlign w:val="center"/>
          </w:tcPr>
          <w:p w14:paraId="15E0B78F" w14:textId="29C7FD84" w:rsidR="007E000F" w:rsidRDefault="007E000F" w:rsidP="007E000F">
            <w:pPr>
              <w:jc w:val="center"/>
              <w:rPr>
                <w:lang w:val="en-GB"/>
              </w:rPr>
            </w:pPr>
            <w:r>
              <w:rPr>
                <w:lang w:val="en-GB"/>
              </w:rPr>
              <w:t>2021</w:t>
            </w:r>
            <w:r>
              <w:rPr>
                <w:lang w:val="en-GB"/>
              </w:rPr>
              <w:t>-05-20</w:t>
            </w:r>
          </w:p>
        </w:tc>
        <w:tc>
          <w:tcPr>
            <w:tcW w:w="4536" w:type="dxa"/>
            <w:vAlign w:val="center"/>
          </w:tcPr>
          <w:p w14:paraId="68EEA8F0" w14:textId="7CCF2C55" w:rsidR="007E000F" w:rsidRDefault="007E000F" w:rsidP="007E000F">
            <w:pPr>
              <w:pStyle w:val="Header"/>
              <w:rPr>
                <w:lang w:val="en-GB"/>
              </w:rPr>
            </w:pPr>
            <w:r>
              <w:rPr>
                <w:lang w:val="en-GB"/>
              </w:rPr>
              <w:t>Updated requirements etc., especially for camera team</w:t>
            </w:r>
          </w:p>
        </w:tc>
        <w:tc>
          <w:tcPr>
            <w:tcW w:w="1276" w:type="dxa"/>
            <w:vAlign w:val="center"/>
          </w:tcPr>
          <w:p w14:paraId="26D3DDAD" w14:textId="77777777" w:rsidR="007E000F" w:rsidRPr="007C20FA" w:rsidRDefault="007E000F" w:rsidP="007E000F">
            <w:pPr>
              <w:rPr>
                <w:i/>
                <w:snapToGrid w:val="0"/>
              </w:rPr>
            </w:pPr>
          </w:p>
        </w:tc>
        <w:tc>
          <w:tcPr>
            <w:tcW w:w="1542" w:type="dxa"/>
            <w:vAlign w:val="center"/>
          </w:tcPr>
          <w:p w14:paraId="28EBEB33" w14:textId="17A89D66" w:rsidR="007E000F" w:rsidRDefault="007E000F" w:rsidP="007E000F">
            <w:pPr>
              <w:rPr>
                <w:lang w:val="en-GB"/>
              </w:rPr>
            </w:pPr>
          </w:p>
        </w:tc>
      </w:tr>
      <w:tr w:rsidR="007E000F" w:rsidRPr="007C20FA" w14:paraId="0436E11A" w14:textId="77777777" w:rsidTr="007E000F">
        <w:trPr>
          <w:jc w:val="center"/>
        </w:trPr>
        <w:tc>
          <w:tcPr>
            <w:tcW w:w="1696" w:type="dxa"/>
            <w:vAlign w:val="center"/>
          </w:tcPr>
          <w:p w14:paraId="37959E12" w14:textId="70FC6EE5" w:rsidR="007E000F" w:rsidRDefault="007E000F" w:rsidP="007E000F">
            <w:pPr>
              <w:jc w:val="center"/>
              <w:rPr>
                <w:lang w:val="en-GB"/>
              </w:rPr>
            </w:pPr>
            <w:r>
              <w:rPr>
                <w:lang w:val="en-GB"/>
              </w:rPr>
              <w:t>FD3.0 (Phoenix)</w:t>
            </w:r>
          </w:p>
        </w:tc>
        <w:tc>
          <w:tcPr>
            <w:tcW w:w="1418" w:type="dxa"/>
            <w:vAlign w:val="center"/>
          </w:tcPr>
          <w:p w14:paraId="01DDDB3B" w14:textId="0ACCC87E" w:rsidR="007E000F" w:rsidRDefault="007E000F" w:rsidP="007E000F">
            <w:pPr>
              <w:jc w:val="center"/>
              <w:rPr>
                <w:lang w:val="en-GB"/>
              </w:rPr>
            </w:pPr>
            <w:r>
              <w:rPr>
                <w:lang w:val="en-GB"/>
              </w:rPr>
              <w:t>2021-06-17</w:t>
            </w:r>
          </w:p>
        </w:tc>
        <w:tc>
          <w:tcPr>
            <w:tcW w:w="4536" w:type="dxa"/>
            <w:vAlign w:val="center"/>
          </w:tcPr>
          <w:p w14:paraId="37301B42" w14:textId="426D582F" w:rsidR="007E000F" w:rsidRDefault="007E000F" w:rsidP="007E000F">
            <w:pPr>
              <w:pStyle w:val="Header"/>
              <w:rPr>
                <w:lang w:val="en-GB"/>
              </w:rPr>
            </w:pPr>
            <w:r>
              <w:rPr>
                <w:lang w:val="en-GB"/>
              </w:rPr>
              <w:t>Updated for Phoenix.</w:t>
            </w:r>
          </w:p>
        </w:tc>
        <w:tc>
          <w:tcPr>
            <w:tcW w:w="1276" w:type="dxa"/>
            <w:vAlign w:val="center"/>
          </w:tcPr>
          <w:p w14:paraId="4B928EFE" w14:textId="77777777" w:rsidR="007E000F" w:rsidRPr="007C20FA" w:rsidRDefault="007E000F" w:rsidP="007E000F">
            <w:pPr>
              <w:rPr>
                <w:i/>
                <w:snapToGrid w:val="0"/>
              </w:rPr>
            </w:pPr>
          </w:p>
        </w:tc>
        <w:tc>
          <w:tcPr>
            <w:tcW w:w="1542" w:type="dxa"/>
            <w:vAlign w:val="center"/>
          </w:tcPr>
          <w:p w14:paraId="508472D9" w14:textId="77777777" w:rsidR="007E000F" w:rsidRDefault="007E000F" w:rsidP="007E000F">
            <w:pPr>
              <w:rPr>
                <w:lang w:val="en-GB"/>
              </w:rPr>
            </w:pPr>
          </w:p>
        </w:tc>
      </w:tr>
    </w:tbl>
    <w:p w14:paraId="419E7E29" w14:textId="77777777" w:rsidR="00EA4337" w:rsidRDefault="00EA4337" w:rsidP="00EA4337">
      <w:pPr>
        <w:pStyle w:val="Heading2"/>
        <w:tabs>
          <w:tab w:val="clear" w:pos="718"/>
          <w:tab w:val="left" w:pos="709"/>
        </w:tabs>
        <w:ind w:left="0" w:firstLine="0"/>
        <w:rPr>
          <w:vanish/>
        </w:rPr>
      </w:pPr>
      <w:r w:rsidRPr="00EB5501">
        <w:rPr>
          <w:vanish/>
        </w:rPr>
        <w:t>Template Revisions</w:t>
      </w:r>
      <w:bookmarkStart w:id="297" w:name="_Toc426532436"/>
      <w:bookmarkStart w:id="298" w:name="_Toc426532709"/>
      <w:bookmarkStart w:id="299" w:name="_Toc429735065"/>
      <w:bookmarkStart w:id="300" w:name="_Toc429736056"/>
      <w:bookmarkStart w:id="301" w:name="_Toc429740130"/>
      <w:bookmarkStart w:id="302" w:name="_Toc435105691"/>
      <w:bookmarkStart w:id="303" w:name="_Toc435447975"/>
      <w:bookmarkStart w:id="304" w:name="_Toc446338187"/>
      <w:bookmarkStart w:id="305" w:name="_Toc446338376"/>
      <w:bookmarkStart w:id="306" w:name="_Toc446338442"/>
      <w:bookmarkStart w:id="307" w:name="_Toc446338500"/>
      <w:bookmarkStart w:id="308" w:name="_Toc446401092"/>
      <w:bookmarkStart w:id="309" w:name="_Toc446401345"/>
      <w:bookmarkStart w:id="310" w:name="_Toc446401403"/>
      <w:bookmarkStart w:id="311" w:name="_Toc446403147"/>
      <w:bookmarkStart w:id="312" w:name="_Toc446420100"/>
      <w:bookmarkStart w:id="313" w:name="_Toc446420218"/>
      <w:bookmarkStart w:id="314" w:name="_Toc448921022"/>
      <w:bookmarkStart w:id="315" w:name="_Toc455758197"/>
      <w:bookmarkStart w:id="316" w:name="_Toc455943205"/>
      <w:bookmarkStart w:id="317" w:name="_Toc455943280"/>
      <w:bookmarkStart w:id="318" w:name="_Toc455943355"/>
      <w:bookmarkStart w:id="319" w:name="_Toc455987353"/>
      <w:bookmarkStart w:id="320" w:name="_Toc455987426"/>
      <w:bookmarkStart w:id="321" w:name="_Toc455989378"/>
      <w:bookmarkStart w:id="322" w:name="_Toc456007567"/>
      <w:bookmarkStart w:id="323" w:name="_Toc466873871"/>
      <w:bookmarkStart w:id="324" w:name="_Toc466874038"/>
      <w:bookmarkStart w:id="325" w:name="_Toc471214513"/>
      <w:bookmarkStart w:id="326" w:name="_Toc471216892"/>
      <w:bookmarkStart w:id="327" w:name="_Toc472080263"/>
      <w:bookmarkStart w:id="328" w:name="_Toc472492808"/>
      <w:bookmarkStart w:id="329" w:name="_Toc479868722"/>
      <w:bookmarkStart w:id="330" w:name="_Toc481143298"/>
      <w:bookmarkStart w:id="331" w:name="_Toc498522497"/>
      <w:bookmarkStart w:id="332" w:name="_Toc498523514"/>
      <w:bookmarkStart w:id="333" w:name="_Toc498524039"/>
      <w:bookmarkStart w:id="334" w:name="_Toc513649582"/>
      <w:bookmarkStart w:id="335" w:name="_Toc521186202"/>
      <w:bookmarkStart w:id="336" w:name="_Toc528759264"/>
      <w:bookmarkStart w:id="337" w:name="_Toc528768570"/>
      <w:bookmarkStart w:id="338" w:name="_Toc528770517"/>
      <w:bookmarkStart w:id="339" w:name="_Toc530745390"/>
      <w:bookmarkStart w:id="340" w:name="_Toc531340120"/>
      <w:bookmarkStart w:id="341" w:name="_Toc532390833"/>
      <w:bookmarkStart w:id="342" w:name="_Toc532391139"/>
      <w:bookmarkStart w:id="343" w:name="_Toc534967878"/>
      <w:bookmarkStart w:id="344" w:name="_Toc534967978"/>
      <w:bookmarkStart w:id="345" w:name="_Toc534968078"/>
      <w:bookmarkStart w:id="346" w:name="_Toc534968180"/>
      <w:bookmarkStart w:id="347" w:name="_Toc6307817"/>
      <w:bookmarkStart w:id="348" w:name="_Toc6307952"/>
      <w:bookmarkStart w:id="349" w:name="_Toc6466326"/>
      <w:bookmarkStart w:id="350" w:name="_Toc6466462"/>
      <w:bookmarkStart w:id="351" w:name="_Toc11650685"/>
      <w:bookmarkStart w:id="352" w:name="_Toc12531100"/>
      <w:bookmarkStart w:id="353" w:name="_Toc74903750"/>
      <w:bookmarkStart w:id="354" w:name="_Toc74903859"/>
      <w:bookmarkStart w:id="355" w:name="_Toc74903968"/>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38117F" w:rsidRPr="00791DF4" w14:paraId="32BF2E7F" w14:textId="77777777" w:rsidTr="00A13343">
        <w:trPr>
          <w:hidden/>
        </w:trPr>
        <w:tc>
          <w:tcPr>
            <w:tcW w:w="1027" w:type="dxa"/>
            <w:shd w:val="clear" w:color="auto" w:fill="D9D9D9" w:themeFill="background1" w:themeFillShade="D9"/>
          </w:tcPr>
          <w:p w14:paraId="48F8D194" w14:textId="77777777" w:rsidR="0038117F" w:rsidRPr="00791DF4" w:rsidRDefault="0038117F" w:rsidP="00A13343">
            <w:pPr>
              <w:pStyle w:val="Caption"/>
              <w:rPr>
                <w:vanish/>
                <w:lang w:val="en-GB"/>
              </w:rPr>
            </w:pPr>
            <w:r w:rsidRPr="00791DF4">
              <w:rPr>
                <w:vanish/>
                <w:lang w:val="en-GB"/>
              </w:rPr>
              <w:t>Version</w:t>
            </w:r>
          </w:p>
        </w:tc>
        <w:tc>
          <w:tcPr>
            <w:tcW w:w="850" w:type="dxa"/>
            <w:shd w:val="clear" w:color="auto" w:fill="D9D9D9" w:themeFill="background1" w:themeFillShade="D9"/>
          </w:tcPr>
          <w:p w14:paraId="0C8CE566" w14:textId="77777777" w:rsidR="0038117F" w:rsidRPr="00791DF4" w:rsidRDefault="0038117F" w:rsidP="00A13343">
            <w:pPr>
              <w:pStyle w:val="Caption"/>
              <w:rPr>
                <w:vanish/>
                <w:lang w:val="en-GB"/>
              </w:rPr>
            </w:pPr>
            <w:r w:rsidRPr="00791DF4">
              <w:rPr>
                <w:vanish/>
                <w:lang w:val="en-GB"/>
              </w:rPr>
              <w:t>Rev.</w:t>
            </w:r>
          </w:p>
          <w:p w14:paraId="14492A3D" w14:textId="77777777" w:rsidR="0038117F" w:rsidRPr="00791DF4" w:rsidRDefault="0038117F" w:rsidP="00A13343">
            <w:pPr>
              <w:jc w:val="center"/>
              <w:rPr>
                <w:vanish/>
              </w:rPr>
            </w:pPr>
          </w:p>
        </w:tc>
        <w:tc>
          <w:tcPr>
            <w:tcW w:w="993" w:type="dxa"/>
            <w:shd w:val="clear" w:color="auto" w:fill="D9D9D9" w:themeFill="background1" w:themeFillShade="D9"/>
          </w:tcPr>
          <w:p w14:paraId="55E611C4" w14:textId="77777777" w:rsidR="0038117F" w:rsidRPr="00791DF4" w:rsidRDefault="0038117F" w:rsidP="00A13343">
            <w:pPr>
              <w:pStyle w:val="Caption"/>
              <w:rPr>
                <w:vanish/>
                <w:lang w:val="en-GB"/>
              </w:rPr>
            </w:pPr>
            <w:r w:rsidRPr="00791DF4">
              <w:rPr>
                <w:vanish/>
                <w:lang w:val="en-GB"/>
              </w:rPr>
              <w:t>Date</w:t>
            </w:r>
          </w:p>
        </w:tc>
        <w:tc>
          <w:tcPr>
            <w:tcW w:w="5669" w:type="dxa"/>
            <w:shd w:val="clear" w:color="auto" w:fill="D9D9D9" w:themeFill="background1" w:themeFillShade="D9"/>
          </w:tcPr>
          <w:p w14:paraId="76448177" w14:textId="77777777" w:rsidR="0038117F" w:rsidRPr="00791DF4" w:rsidRDefault="0038117F" w:rsidP="00A13343">
            <w:pPr>
              <w:pStyle w:val="Caption"/>
              <w:rPr>
                <w:vanish/>
                <w:lang w:val="en-GB"/>
              </w:rPr>
            </w:pPr>
            <w:r w:rsidRPr="00791DF4">
              <w:rPr>
                <w:vanish/>
                <w:lang w:val="en-GB"/>
              </w:rPr>
              <w:t>Description</w:t>
            </w:r>
          </w:p>
        </w:tc>
        <w:tc>
          <w:tcPr>
            <w:tcW w:w="1667" w:type="dxa"/>
            <w:shd w:val="clear" w:color="auto" w:fill="D9D9D9" w:themeFill="background1" w:themeFillShade="D9"/>
          </w:tcPr>
          <w:p w14:paraId="3D279656" w14:textId="77777777" w:rsidR="0038117F" w:rsidRPr="00791DF4" w:rsidRDefault="0038117F" w:rsidP="00A13343">
            <w:pPr>
              <w:pStyle w:val="Caption"/>
              <w:rPr>
                <w:vanish/>
                <w:lang w:val="en-GB"/>
              </w:rPr>
            </w:pPr>
            <w:r w:rsidRPr="00791DF4">
              <w:rPr>
                <w:vanish/>
                <w:lang w:val="en-GB"/>
              </w:rPr>
              <w:t>Responsible</w:t>
            </w:r>
          </w:p>
        </w:tc>
      </w:tr>
      <w:tr w:rsidR="0038117F" w:rsidRPr="00791DF4" w14:paraId="35FF2D9F" w14:textId="77777777" w:rsidTr="00A13343">
        <w:trPr>
          <w:hidden/>
        </w:trPr>
        <w:tc>
          <w:tcPr>
            <w:tcW w:w="1027" w:type="dxa"/>
          </w:tcPr>
          <w:p w14:paraId="6B677C06" w14:textId="77777777" w:rsidR="0038117F" w:rsidRPr="00791DF4" w:rsidRDefault="0038117F" w:rsidP="00A13343">
            <w:pPr>
              <w:jc w:val="center"/>
              <w:rPr>
                <w:snapToGrid w:val="0"/>
                <w:vanish/>
              </w:rPr>
            </w:pPr>
            <w:r w:rsidRPr="00791DF4">
              <w:rPr>
                <w:snapToGrid w:val="0"/>
                <w:vanish/>
              </w:rPr>
              <w:t>0</w:t>
            </w:r>
          </w:p>
        </w:tc>
        <w:tc>
          <w:tcPr>
            <w:tcW w:w="850" w:type="dxa"/>
          </w:tcPr>
          <w:p w14:paraId="7C0DF3BA" w14:textId="77777777" w:rsidR="0038117F" w:rsidRPr="00791DF4" w:rsidRDefault="0038117F" w:rsidP="00A13343">
            <w:pPr>
              <w:jc w:val="center"/>
              <w:rPr>
                <w:snapToGrid w:val="0"/>
                <w:vanish/>
              </w:rPr>
            </w:pPr>
            <w:r w:rsidRPr="00791DF4">
              <w:rPr>
                <w:snapToGrid w:val="0"/>
                <w:vanish/>
              </w:rPr>
              <w:t>6</w:t>
            </w:r>
          </w:p>
        </w:tc>
        <w:tc>
          <w:tcPr>
            <w:tcW w:w="993" w:type="dxa"/>
          </w:tcPr>
          <w:p w14:paraId="3E4C2905" w14:textId="77777777" w:rsidR="0038117F" w:rsidRPr="00791DF4" w:rsidRDefault="0038117F" w:rsidP="00A13343">
            <w:pPr>
              <w:jc w:val="center"/>
              <w:rPr>
                <w:snapToGrid w:val="0"/>
                <w:vanish/>
              </w:rPr>
            </w:pPr>
            <w:r w:rsidRPr="00791DF4">
              <w:rPr>
                <w:snapToGrid w:val="0"/>
                <w:vanish/>
              </w:rPr>
              <w:t>2015-05-26</w:t>
            </w:r>
          </w:p>
        </w:tc>
        <w:tc>
          <w:tcPr>
            <w:tcW w:w="5669" w:type="dxa"/>
          </w:tcPr>
          <w:p w14:paraId="0ACE87CD" w14:textId="77777777" w:rsidR="0038117F" w:rsidRPr="00791DF4" w:rsidRDefault="0038117F" w:rsidP="00A13343">
            <w:pPr>
              <w:pStyle w:val="ListParagraph"/>
              <w:numPr>
                <w:ilvl w:val="0"/>
                <w:numId w:val="6"/>
              </w:numPr>
              <w:ind w:left="458"/>
              <w:rPr>
                <w:rFonts w:ascii="Arial" w:hAnsi="Arial" w:cs="Arial"/>
                <w:snapToGrid w:val="0"/>
                <w:vanish/>
              </w:rPr>
            </w:pPr>
            <w:r w:rsidRPr="00791DF4">
              <w:rPr>
                <w:rFonts w:ascii="Arial" w:hAnsi="Arial" w:cs="Arial"/>
                <w:snapToGrid w:val="0"/>
                <w:vanish/>
              </w:rPr>
              <w:t>Chapter “Feature Overview” and made a 2</w:t>
            </w:r>
            <w:r w:rsidRPr="00791DF4">
              <w:rPr>
                <w:rFonts w:ascii="Arial" w:hAnsi="Arial" w:cs="Arial"/>
                <w:snapToGrid w:val="0"/>
                <w:vanish/>
                <w:vertAlign w:val="superscript"/>
              </w:rPr>
              <w:t>nd</w:t>
            </w:r>
            <w:r w:rsidRPr="00791DF4">
              <w:rPr>
                <w:rFonts w:ascii="Arial" w:hAnsi="Arial" w:cs="Arial"/>
                <w:snapToGrid w:val="0"/>
                <w:vanish/>
              </w:rPr>
              <w:t xml:space="preserve"> level heading.</w:t>
            </w:r>
          </w:p>
          <w:p w14:paraId="303C74ED" w14:textId="77777777" w:rsidR="0038117F" w:rsidRPr="00791DF4" w:rsidRDefault="0038117F" w:rsidP="00A13343">
            <w:pPr>
              <w:pStyle w:val="ListParagraph"/>
              <w:numPr>
                <w:ilvl w:val="0"/>
                <w:numId w:val="6"/>
              </w:numPr>
              <w:ind w:left="458"/>
              <w:rPr>
                <w:rFonts w:cs="Arial"/>
                <w:vanish/>
                <w:color w:val="333333"/>
                <w:sz w:val="21"/>
                <w:szCs w:val="21"/>
              </w:rPr>
            </w:pPr>
            <w:r w:rsidRPr="00791DF4">
              <w:rPr>
                <w:rFonts w:ascii="Arial" w:hAnsi="Arial" w:cs="Arial"/>
                <w:snapToGrid w:val="0"/>
                <w:vanish/>
              </w:rPr>
              <w:t>Chapter “Feature Modeling” divided into 3 subchapter (“Scenarios”, “Use Cases”, “State Machines”) for different modeling methods</w:t>
            </w:r>
          </w:p>
        </w:tc>
        <w:tc>
          <w:tcPr>
            <w:tcW w:w="1667" w:type="dxa"/>
          </w:tcPr>
          <w:p w14:paraId="1A5E7D72" w14:textId="77777777" w:rsidR="0038117F" w:rsidRPr="00791DF4" w:rsidRDefault="0038117F" w:rsidP="00A13343">
            <w:pPr>
              <w:rPr>
                <w:snapToGrid w:val="0"/>
                <w:vanish/>
              </w:rPr>
            </w:pPr>
            <w:r w:rsidRPr="00791DF4">
              <w:rPr>
                <w:snapToGrid w:val="0"/>
                <w:vanish/>
              </w:rPr>
              <w:t>Jbaden1</w:t>
            </w:r>
          </w:p>
        </w:tc>
      </w:tr>
      <w:tr w:rsidR="0038117F" w:rsidRPr="00791DF4" w14:paraId="47CA0070" w14:textId="77777777" w:rsidTr="00A13343">
        <w:trPr>
          <w:hidden/>
        </w:trPr>
        <w:tc>
          <w:tcPr>
            <w:tcW w:w="1027" w:type="dxa"/>
          </w:tcPr>
          <w:p w14:paraId="1985F0E0" w14:textId="77777777" w:rsidR="0038117F" w:rsidRPr="00791DF4" w:rsidRDefault="0038117F" w:rsidP="00A13343">
            <w:pPr>
              <w:jc w:val="center"/>
              <w:rPr>
                <w:snapToGrid w:val="0"/>
                <w:vanish/>
              </w:rPr>
            </w:pPr>
            <w:r w:rsidRPr="00791DF4">
              <w:rPr>
                <w:snapToGrid w:val="0"/>
                <w:vanish/>
              </w:rPr>
              <w:t>0</w:t>
            </w:r>
          </w:p>
        </w:tc>
        <w:tc>
          <w:tcPr>
            <w:tcW w:w="850" w:type="dxa"/>
          </w:tcPr>
          <w:p w14:paraId="4276791F" w14:textId="77777777" w:rsidR="0038117F" w:rsidRPr="00791DF4" w:rsidRDefault="0038117F" w:rsidP="00A13343">
            <w:pPr>
              <w:jc w:val="center"/>
              <w:rPr>
                <w:snapToGrid w:val="0"/>
                <w:vanish/>
              </w:rPr>
            </w:pPr>
            <w:r w:rsidRPr="00791DF4">
              <w:rPr>
                <w:snapToGrid w:val="0"/>
                <w:vanish/>
              </w:rPr>
              <w:t>7</w:t>
            </w:r>
          </w:p>
        </w:tc>
        <w:tc>
          <w:tcPr>
            <w:tcW w:w="993" w:type="dxa"/>
          </w:tcPr>
          <w:p w14:paraId="5611797F" w14:textId="77777777" w:rsidR="0038117F" w:rsidRPr="00791DF4" w:rsidRDefault="0038117F" w:rsidP="00A13343">
            <w:pPr>
              <w:jc w:val="center"/>
              <w:rPr>
                <w:snapToGrid w:val="0"/>
                <w:vanish/>
              </w:rPr>
            </w:pPr>
            <w:r w:rsidRPr="00791DF4">
              <w:rPr>
                <w:snapToGrid w:val="0"/>
                <w:vanish/>
              </w:rPr>
              <w:t>2015-05-27</w:t>
            </w:r>
          </w:p>
        </w:tc>
        <w:tc>
          <w:tcPr>
            <w:tcW w:w="5669" w:type="dxa"/>
          </w:tcPr>
          <w:p w14:paraId="776ED1CD"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Table of Content updated</w:t>
            </w:r>
          </w:p>
          <w:p w14:paraId="7173AF6A"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Template Revision History chapter added</w:t>
            </w:r>
          </w:p>
        </w:tc>
        <w:tc>
          <w:tcPr>
            <w:tcW w:w="1667" w:type="dxa"/>
          </w:tcPr>
          <w:p w14:paraId="7E1D5EC7" w14:textId="77777777" w:rsidR="0038117F" w:rsidRPr="00791DF4" w:rsidRDefault="0038117F" w:rsidP="00A13343">
            <w:pPr>
              <w:rPr>
                <w:snapToGrid w:val="0"/>
                <w:vanish/>
              </w:rPr>
            </w:pPr>
            <w:r w:rsidRPr="00791DF4">
              <w:rPr>
                <w:snapToGrid w:val="0"/>
                <w:vanish/>
              </w:rPr>
              <w:t>Jbaden1</w:t>
            </w:r>
          </w:p>
        </w:tc>
      </w:tr>
      <w:tr w:rsidR="0038117F" w:rsidRPr="00791DF4" w14:paraId="556C5000" w14:textId="77777777" w:rsidTr="00A13343">
        <w:trPr>
          <w:hidden/>
        </w:trPr>
        <w:tc>
          <w:tcPr>
            <w:tcW w:w="1027" w:type="dxa"/>
          </w:tcPr>
          <w:p w14:paraId="2B7FA42D" w14:textId="77777777" w:rsidR="0038117F" w:rsidRPr="00791DF4" w:rsidRDefault="0038117F" w:rsidP="00A13343">
            <w:pPr>
              <w:jc w:val="center"/>
              <w:rPr>
                <w:snapToGrid w:val="0"/>
                <w:vanish/>
              </w:rPr>
            </w:pPr>
            <w:r w:rsidRPr="00791DF4">
              <w:rPr>
                <w:snapToGrid w:val="0"/>
                <w:vanish/>
              </w:rPr>
              <w:t>0</w:t>
            </w:r>
          </w:p>
        </w:tc>
        <w:tc>
          <w:tcPr>
            <w:tcW w:w="850" w:type="dxa"/>
          </w:tcPr>
          <w:p w14:paraId="5ACA23DE" w14:textId="77777777" w:rsidR="0038117F" w:rsidRPr="00791DF4" w:rsidRDefault="0038117F" w:rsidP="00A13343">
            <w:pPr>
              <w:jc w:val="center"/>
              <w:rPr>
                <w:snapToGrid w:val="0"/>
                <w:vanish/>
              </w:rPr>
            </w:pPr>
            <w:r w:rsidRPr="00791DF4">
              <w:rPr>
                <w:snapToGrid w:val="0"/>
                <w:vanish/>
              </w:rPr>
              <w:t>8</w:t>
            </w:r>
          </w:p>
        </w:tc>
        <w:tc>
          <w:tcPr>
            <w:tcW w:w="993" w:type="dxa"/>
          </w:tcPr>
          <w:p w14:paraId="17CEED78" w14:textId="77777777" w:rsidR="0038117F" w:rsidRPr="00791DF4" w:rsidRDefault="0038117F" w:rsidP="00A13343">
            <w:pPr>
              <w:jc w:val="center"/>
              <w:rPr>
                <w:snapToGrid w:val="0"/>
                <w:vanish/>
              </w:rPr>
            </w:pPr>
            <w:r w:rsidRPr="00791DF4">
              <w:rPr>
                <w:snapToGrid w:val="0"/>
                <w:vanish/>
              </w:rPr>
              <w:t>2015-07-02</w:t>
            </w:r>
          </w:p>
        </w:tc>
        <w:tc>
          <w:tcPr>
            <w:tcW w:w="5669" w:type="dxa"/>
          </w:tcPr>
          <w:p w14:paraId="7878C4B2"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Section “Unsettled Issues” added</w:t>
            </w:r>
          </w:p>
        </w:tc>
        <w:tc>
          <w:tcPr>
            <w:tcW w:w="1667" w:type="dxa"/>
          </w:tcPr>
          <w:p w14:paraId="4C1ED208" w14:textId="77777777" w:rsidR="0038117F" w:rsidRPr="00791DF4" w:rsidRDefault="0038117F" w:rsidP="00A13343">
            <w:pPr>
              <w:rPr>
                <w:snapToGrid w:val="0"/>
                <w:vanish/>
              </w:rPr>
            </w:pPr>
            <w:r w:rsidRPr="00791DF4">
              <w:rPr>
                <w:snapToGrid w:val="0"/>
                <w:vanish/>
              </w:rPr>
              <w:t>Alevin7</w:t>
            </w:r>
          </w:p>
        </w:tc>
      </w:tr>
      <w:tr w:rsidR="0038117F" w:rsidRPr="00791DF4" w14:paraId="4C6917F0" w14:textId="77777777" w:rsidTr="00A13343">
        <w:trPr>
          <w:hidden/>
        </w:trPr>
        <w:tc>
          <w:tcPr>
            <w:tcW w:w="1027" w:type="dxa"/>
          </w:tcPr>
          <w:p w14:paraId="3745FAB3" w14:textId="77777777" w:rsidR="0038117F" w:rsidRPr="00791DF4" w:rsidRDefault="0038117F" w:rsidP="00A13343">
            <w:pPr>
              <w:jc w:val="center"/>
              <w:rPr>
                <w:snapToGrid w:val="0"/>
                <w:vanish/>
              </w:rPr>
            </w:pPr>
            <w:r w:rsidRPr="00791DF4">
              <w:rPr>
                <w:snapToGrid w:val="0"/>
                <w:vanish/>
              </w:rPr>
              <w:t>0</w:t>
            </w:r>
          </w:p>
        </w:tc>
        <w:tc>
          <w:tcPr>
            <w:tcW w:w="850" w:type="dxa"/>
          </w:tcPr>
          <w:p w14:paraId="12AF71AF" w14:textId="77777777" w:rsidR="0038117F" w:rsidRPr="00791DF4" w:rsidRDefault="0038117F" w:rsidP="00A13343">
            <w:pPr>
              <w:jc w:val="center"/>
              <w:rPr>
                <w:snapToGrid w:val="0"/>
                <w:vanish/>
              </w:rPr>
            </w:pPr>
            <w:r w:rsidRPr="00791DF4">
              <w:rPr>
                <w:snapToGrid w:val="0"/>
                <w:vanish/>
              </w:rPr>
              <w:t>9</w:t>
            </w:r>
          </w:p>
        </w:tc>
        <w:tc>
          <w:tcPr>
            <w:tcW w:w="993" w:type="dxa"/>
          </w:tcPr>
          <w:p w14:paraId="6FA8F314" w14:textId="77777777" w:rsidR="0038117F" w:rsidRPr="00791DF4" w:rsidRDefault="0038117F" w:rsidP="00A13343">
            <w:pPr>
              <w:jc w:val="center"/>
              <w:rPr>
                <w:snapToGrid w:val="0"/>
                <w:vanish/>
              </w:rPr>
            </w:pPr>
            <w:r w:rsidRPr="00791DF4">
              <w:rPr>
                <w:snapToGrid w:val="0"/>
                <w:vanish/>
              </w:rPr>
              <w:t>2015-08-04</w:t>
            </w:r>
          </w:p>
        </w:tc>
        <w:tc>
          <w:tcPr>
            <w:tcW w:w="5669" w:type="dxa"/>
          </w:tcPr>
          <w:p w14:paraId="3F82426C"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Section “Feature Variants” added</w:t>
            </w:r>
          </w:p>
          <w:p w14:paraId="033B0254"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Section “Feature Boundary Diagram” renamed to “Feature Context Diagram”</w:t>
            </w:r>
          </w:p>
          <w:p w14:paraId="09D502DF"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Document Properties adapted to match needs of VBA macros</w:t>
            </w:r>
          </w:p>
        </w:tc>
        <w:tc>
          <w:tcPr>
            <w:tcW w:w="1667" w:type="dxa"/>
          </w:tcPr>
          <w:p w14:paraId="4BDBDAE3" w14:textId="77777777" w:rsidR="0038117F" w:rsidRPr="00791DF4" w:rsidRDefault="0038117F" w:rsidP="00A13343">
            <w:pPr>
              <w:rPr>
                <w:snapToGrid w:val="0"/>
                <w:vanish/>
              </w:rPr>
            </w:pPr>
            <w:r w:rsidRPr="00791DF4">
              <w:rPr>
                <w:snapToGrid w:val="0"/>
                <w:vanish/>
              </w:rPr>
              <w:t>Jbaden1, Awegman1</w:t>
            </w:r>
          </w:p>
        </w:tc>
      </w:tr>
      <w:tr w:rsidR="0038117F" w:rsidRPr="00791DF4" w14:paraId="097C9E2B" w14:textId="77777777" w:rsidTr="00A13343">
        <w:trPr>
          <w:hidden/>
        </w:trPr>
        <w:tc>
          <w:tcPr>
            <w:tcW w:w="1027" w:type="dxa"/>
          </w:tcPr>
          <w:p w14:paraId="76C828CD" w14:textId="77777777" w:rsidR="0038117F" w:rsidRPr="00791DF4" w:rsidRDefault="0038117F" w:rsidP="00A13343">
            <w:pPr>
              <w:jc w:val="center"/>
              <w:rPr>
                <w:snapToGrid w:val="0"/>
                <w:vanish/>
              </w:rPr>
            </w:pPr>
            <w:r w:rsidRPr="00791DF4">
              <w:rPr>
                <w:snapToGrid w:val="0"/>
                <w:vanish/>
              </w:rPr>
              <w:t>1</w:t>
            </w:r>
          </w:p>
        </w:tc>
        <w:tc>
          <w:tcPr>
            <w:tcW w:w="850" w:type="dxa"/>
          </w:tcPr>
          <w:p w14:paraId="77D23FC6" w14:textId="77777777" w:rsidR="0038117F" w:rsidRPr="00791DF4" w:rsidRDefault="0038117F" w:rsidP="00A13343">
            <w:pPr>
              <w:jc w:val="center"/>
              <w:rPr>
                <w:snapToGrid w:val="0"/>
                <w:vanish/>
              </w:rPr>
            </w:pPr>
            <w:r w:rsidRPr="00791DF4">
              <w:rPr>
                <w:snapToGrid w:val="0"/>
                <w:vanish/>
              </w:rPr>
              <w:t>0</w:t>
            </w:r>
          </w:p>
        </w:tc>
        <w:tc>
          <w:tcPr>
            <w:tcW w:w="993" w:type="dxa"/>
          </w:tcPr>
          <w:p w14:paraId="57E58025" w14:textId="77777777" w:rsidR="0038117F" w:rsidRPr="00791DF4" w:rsidRDefault="0038117F" w:rsidP="00A13343">
            <w:pPr>
              <w:jc w:val="center"/>
              <w:rPr>
                <w:snapToGrid w:val="0"/>
                <w:vanish/>
              </w:rPr>
            </w:pPr>
            <w:r w:rsidRPr="00791DF4">
              <w:rPr>
                <w:snapToGrid w:val="0"/>
                <w:vanish/>
              </w:rPr>
              <w:t>2015-09-11</w:t>
            </w:r>
          </w:p>
        </w:tc>
        <w:tc>
          <w:tcPr>
            <w:tcW w:w="5669" w:type="dxa"/>
          </w:tcPr>
          <w:p w14:paraId="1A71F6F7"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Section “Feature Variants” reworked</w:t>
            </w:r>
          </w:p>
          <w:p w14:paraId="211C2E4F"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Feature Goals removed. Only “Safety Goals“ chapter remains.</w:t>
            </w:r>
          </w:p>
          <w:p w14:paraId="5129589A"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Heading 2 formatting issues corrected.</w:t>
            </w:r>
          </w:p>
          <w:p w14:paraId="3A38E5DC"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Requirements / Use Cases Listing removed from traceability chapter.</w:t>
            </w:r>
          </w:p>
          <w:p w14:paraId="33D70190"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Formatting of attribute table in Notation chapter corrected</w:t>
            </w:r>
          </w:p>
          <w:p w14:paraId="5A63C694"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Open Topics / Known Issues chapter moved to the end</w:t>
            </w:r>
          </w:p>
        </w:tc>
        <w:tc>
          <w:tcPr>
            <w:tcW w:w="1667" w:type="dxa"/>
          </w:tcPr>
          <w:p w14:paraId="40C610BB" w14:textId="77777777" w:rsidR="0038117F" w:rsidRPr="00791DF4" w:rsidRDefault="0038117F" w:rsidP="00A13343">
            <w:pPr>
              <w:rPr>
                <w:snapToGrid w:val="0"/>
                <w:vanish/>
              </w:rPr>
            </w:pPr>
            <w:r w:rsidRPr="00791DF4">
              <w:rPr>
                <w:snapToGrid w:val="0"/>
                <w:vanish/>
              </w:rPr>
              <w:t>Jbaden1</w:t>
            </w:r>
          </w:p>
        </w:tc>
      </w:tr>
      <w:tr w:rsidR="0038117F" w:rsidRPr="00791DF4" w14:paraId="4D04F5DE" w14:textId="77777777" w:rsidTr="00A13343">
        <w:trPr>
          <w:hidden/>
        </w:trPr>
        <w:tc>
          <w:tcPr>
            <w:tcW w:w="1027" w:type="dxa"/>
          </w:tcPr>
          <w:p w14:paraId="0CCC8EFF" w14:textId="77777777" w:rsidR="0038117F" w:rsidRPr="00791DF4" w:rsidRDefault="0038117F" w:rsidP="00A13343">
            <w:pPr>
              <w:jc w:val="center"/>
              <w:rPr>
                <w:snapToGrid w:val="0"/>
                <w:vanish/>
              </w:rPr>
            </w:pPr>
            <w:r w:rsidRPr="00791DF4">
              <w:rPr>
                <w:snapToGrid w:val="0"/>
                <w:vanish/>
              </w:rPr>
              <w:t>1</w:t>
            </w:r>
          </w:p>
        </w:tc>
        <w:tc>
          <w:tcPr>
            <w:tcW w:w="850" w:type="dxa"/>
          </w:tcPr>
          <w:p w14:paraId="1E968908" w14:textId="77777777" w:rsidR="0038117F" w:rsidRPr="00791DF4" w:rsidRDefault="0038117F" w:rsidP="00A13343">
            <w:pPr>
              <w:jc w:val="center"/>
              <w:rPr>
                <w:snapToGrid w:val="0"/>
                <w:vanish/>
              </w:rPr>
            </w:pPr>
            <w:r w:rsidRPr="00791DF4">
              <w:rPr>
                <w:snapToGrid w:val="0"/>
                <w:vanish/>
              </w:rPr>
              <w:t>1</w:t>
            </w:r>
          </w:p>
        </w:tc>
        <w:tc>
          <w:tcPr>
            <w:tcW w:w="993" w:type="dxa"/>
          </w:tcPr>
          <w:p w14:paraId="1013BAD2" w14:textId="77777777" w:rsidR="0038117F" w:rsidRPr="00791DF4" w:rsidRDefault="0038117F" w:rsidP="00A13343">
            <w:pPr>
              <w:jc w:val="center"/>
              <w:rPr>
                <w:snapToGrid w:val="0"/>
                <w:vanish/>
              </w:rPr>
            </w:pPr>
            <w:r w:rsidRPr="00791DF4">
              <w:rPr>
                <w:snapToGrid w:val="0"/>
                <w:vanish/>
              </w:rPr>
              <w:t>2015-11-16</w:t>
            </w:r>
          </w:p>
        </w:tc>
        <w:tc>
          <w:tcPr>
            <w:tcW w:w="5669" w:type="dxa"/>
          </w:tcPr>
          <w:p w14:paraId="5FF2C5A1"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Table-Styles removed (for smooth VSEM import)</w:t>
            </w:r>
          </w:p>
          <w:p w14:paraId="7F94AC4B"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Some clean-up of sections “Purpose” and “Audience”</w:t>
            </w:r>
          </w:p>
        </w:tc>
        <w:tc>
          <w:tcPr>
            <w:tcW w:w="1667" w:type="dxa"/>
          </w:tcPr>
          <w:p w14:paraId="05A2AE4A" w14:textId="77777777" w:rsidR="0038117F" w:rsidRPr="00791DF4" w:rsidRDefault="0038117F" w:rsidP="00A13343">
            <w:pPr>
              <w:rPr>
                <w:snapToGrid w:val="0"/>
                <w:vanish/>
              </w:rPr>
            </w:pPr>
            <w:r w:rsidRPr="00791DF4">
              <w:rPr>
                <w:snapToGrid w:val="0"/>
                <w:vanish/>
              </w:rPr>
              <w:t>Awegman1, jbaden1</w:t>
            </w:r>
          </w:p>
        </w:tc>
      </w:tr>
      <w:tr w:rsidR="0038117F" w:rsidRPr="00791DF4" w14:paraId="07ABF297" w14:textId="77777777" w:rsidTr="00A13343">
        <w:trPr>
          <w:hidden/>
        </w:trPr>
        <w:tc>
          <w:tcPr>
            <w:tcW w:w="1027" w:type="dxa"/>
          </w:tcPr>
          <w:p w14:paraId="52592D33" w14:textId="77777777" w:rsidR="0038117F" w:rsidRPr="00791DF4" w:rsidRDefault="0038117F" w:rsidP="00A13343">
            <w:pPr>
              <w:jc w:val="center"/>
              <w:rPr>
                <w:snapToGrid w:val="0"/>
                <w:vanish/>
              </w:rPr>
            </w:pPr>
            <w:r w:rsidRPr="00791DF4">
              <w:rPr>
                <w:snapToGrid w:val="0"/>
                <w:vanish/>
              </w:rPr>
              <w:t>1</w:t>
            </w:r>
          </w:p>
        </w:tc>
        <w:tc>
          <w:tcPr>
            <w:tcW w:w="850" w:type="dxa"/>
          </w:tcPr>
          <w:p w14:paraId="4227D86A" w14:textId="77777777" w:rsidR="0038117F" w:rsidRPr="00791DF4" w:rsidRDefault="0038117F" w:rsidP="00A13343">
            <w:pPr>
              <w:jc w:val="center"/>
              <w:rPr>
                <w:snapToGrid w:val="0"/>
                <w:vanish/>
              </w:rPr>
            </w:pPr>
            <w:r w:rsidRPr="00791DF4">
              <w:rPr>
                <w:snapToGrid w:val="0"/>
                <w:vanish/>
              </w:rPr>
              <w:t>2</w:t>
            </w:r>
          </w:p>
        </w:tc>
        <w:tc>
          <w:tcPr>
            <w:tcW w:w="993" w:type="dxa"/>
          </w:tcPr>
          <w:p w14:paraId="0DA64103" w14:textId="77777777" w:rsidR="0038117F" w:rsidRPr="00791DF4" w:rsidRDefault="0038117F" w:rsidP="00A13343">
            <w:pPr>
              <w:jc w:val="center"/>
              <w:rPr>
                <w:snapToGrid w:val="0"/>
                <w:vanish/>
              </w:rPr>
            </w:pPr>
            <w:r w:rsidRPr="00791DF4">
              <w:rPr>
                <w:snapToGrid w:val="0"/>
                <w:vanish/>
              </w:rPr>
              <w:t>2016-02-26</w:t>
            </w:r>
          </w:p>
        </w:tc>
        <w:tc>
          <w:tcPr>
            <w:tcW w:w="5669" w:type="dxa"/>
          </w:tcPr>
          <w:p w14:paraId="3E18D626"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Minor corrections based on lessons learned from CC and PCL pilot (e.g. section market/regions) and discussion with Functional Safety Team (purpose of feature)</w:t>
            </w:r>
          </w:p>
          <w:p w14:paraId="59DC4346"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Footer corrected</w:t>
            </w:r>
          </w:p>
          <w:p w14:paraId="720DBB9A"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Boundary diagram interface chapter renamed to influences.</w:t>
            </w:r>
          </w:p>
        </w:tc>
        <w:tc>
          <w:tcPr>
            <w:tcW w:w="1667" w:type="dxa"/>
          </w:tcPr>
          <w:p w14:paraId="13E307B9" w14:textId="77777777" w:rsidR="0038117F" w:rsidRPr="00791DF4" w:rsidRDefault="0038117F" w:rsidP="00A13343">
            <w:pPr>
              <w:rPr>
                <w:snapToGrid w:val="0"/>
                <w:vanish/>
              </w:rPr>
            </w:pPr>
            <w:r w:rsidRPr="00791DF4">
              <w:rPr>
                <w:snapToGrid w:val="0"/>
                <w:vanish/>
              </w:rPr>
              <w:t>Jbaden1</w:t>
            </w:r>
          </w:p>
        </w:tc>
      </w:tr>
      <w:tr w:rsidR="0038117F" w:rsidRPr="00791DF4" w14:paraId="15445DD6" w14:textId="77777777" w:rsidTr="00A13343">
        <w:trPr>
          <w:hidden/>
        </w:trPr>
        <w:tc>
          <w:tcPr>
            <w:tcW w:w="1027" w:type="dxa"/>
          </w:tcPr>
          <w:p w14:paraId="6A864F0A" w14:textId="77777777" w:rsidR="0038117F" w:rsidRPr="00791DF4" w:rsidRDefault="0038117F" w:rsidP="00A13343">
            <w:pPr>
              <w:jc w:val="center"/>
              <w:rPr>
                <w:snapToGrid w:val="0"/>
                <w:vanish/>
              </w:rPr>
            </w:pPr>
            <w:r w:rsidRPr="00791DF4">
              <w:rPr>
                <w:snapToGrid w:val="0"/>
                <w:vanish/>
              </w:rPr>
              <w:t>1</w:t>
            </w:r>
          </w:p>
        </w:tc>
        <w:tc>
          <w:tcPr>
            <w:tcW w:w="850" w:type="dxa"/>
          </w:tcPr>
          <w:p w14:paraId="3D9317B6" w14:textId="77777777" w:rsidR="0038117F" w:rsidRPr="00791DF4" w:rsidRDefault="0038117F" w:rsidP="00A13343">
            <w:pPr>
              <w:jc w:val="center"/>
              <w:rPr>
                <w:snapToGrid w:val="0"/>
                <w:vanish/>
              </w:rPr>
            </w:pPr>
            <w:r w:rsidRPr="00791DF4">
              <w:rPr>
                <w:snapToGrid w:val="0"/>
                <w:vanish/>
              </w:rPr>
              <w:t>3</w:t>
            </w:r>
          </w:p>
        </w:tc>
        <w:tc>
          <w:tcPr>
            <w:tcW w:w="993" w:type="dxa"/>
          </w:tcPr>
          <w:p w14:paraId="4F017C3B" w14:textId="77777777" w:rsidR="0038117F" w:rsidRPr="00791DF4" w:rsidRDefault="0038117F" w:rsidP="00A13343">
            <w:pPr>
              <w:jc w:val="center"/>
              <w:rPr>
                <w:snapToGrid w:val="0"/>
                <w:vanish/>
              </w:rPr>
            </w:pPr>
            <w:r w:rsidRPr="00791DF4">
              <w:rPr>
                <w:snapToGrid w:val="0"/>
                <w:vanish/>
              </w:rPr>
              <w:t>2016-02-26</w:t>
            </w:r>
          </w:p>
        </w:tc>
        <w:tc>
          <w:tcPr>
            <w:tcW w:w="5669" w:type="dxa"/>
          </w:tcPr>
          <w:p w14:paraId="0707B87B"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Minor corrections after review with Whitney Keith from Functional Safety team</w:t>
            </w:r>
          </w:p>
        </w:tc>
        <w:tc>
          <w:tcPr>
            <w:tcW w:w="1667" w:type="dxa"/>
          </w:tcPr>
          <w:p w14:paraId="4E3D0061" w14:textId="77777777" w:rsidR="0038117F" w:rsidRPr="00791DF4" w:rsidRDefault="0038117F" w:rsidP="00A13343">
            <w:pPr>
              <w:rPr>
                <w:snapToGrid w:val="0"/>
                <w:vanish/>
              </w:rPr>
            </w:pPr>
            <w:r w:rsidRPr="00791DF4">
              <w:rPr>
                <w:snapToGrid w:val="0"/>
                <w:vanish/>
              </w:rPr>
              <w:t>Jbaden1</w:t>
            </w:r>
          </w:p>
        </w:tc>
      </w:tr>
      <w:tr w:rsidR="0038117F" w:rsidRPr="00791DF4" w14:paraId="1504BAAB" w14:textId="77777777" w:rsidTr="00A13343">
        <w:trPr>
          <w:hidden/>
        </w:trPr>
        <w:tc>
          <w:tcPr>
            <w:tcW w:w="1027" w:type="dxa"/>
          </w:tcPr>
          <w:p w14:paraId="7AD090FD" w14:textId="77777777" w:rsidR="0038117F" w:rsidRPr="00791DF4" w:rsidRDefault="0038117F" w:rsidP="00A13343">
            <w:pPr>
              <w:jc w:val="center"/>
              <w:rPr>
                <w:snapToGrid w:val="0"/>
                <w:vanish/>
              </w:rPr>
            </w:pPr>
            <w:r w:rsidRPr="00791DF4">
              <w:rPr>
                <w:snapToGrid w:val="0"/>
                <w:vanish/>
              </w:rPr>
              <w:t>1</w:t>
            </w:r>
          </w:p>
        </w:tc>
        <w:tc>
          <w:tcPr>
            <w:tcW w:w="850" w:type="dxa"/>
          </w:tcPr>
          <w:p w14:paraId="2E57273B" w14:textId="77777777" w:rsidR="0038117F" w:rsidRPr="00791DF4" w:rsidRDefault="0038117F" w:rsidP="00A13343">
            <w:pPr>
              <w:jc w:val="center"/>
              <w:rPr>
                <w:snapToGrid w:val="0"/>
                <w:vanish/>
              </w:rPr>
            </w:pPr>
            <w:r w:rsidRPr="00791DF4">
              <w:rPr>
                <w:snapToGrid w:val="0"/>
                <w:vanish/>
              </w:rPr>
              <w:t>4</w:t>
            </w:r>
          </w:p>
        </w:tc>
        <w:tc>
          <w:tcPr>
            <w:tcW w:w="993" w:type="dxa"/>
          </w:tcPr>
          <w:p w14:paraId="6088DCDF" w14:textId="77777777" w:rsidR="0038117F" w:rsidRPr="00791DF4" w:rsidRDefault="0038117F" w:rsidP="00A13343">
            <w:pPr>
              <w:jc w:val="center"/>
              <w:rPr>
                <w:snapToGrid w:val="0"/>
                <w:vanish/>
              </w:rPr>
            </w:pPr>
            <w:r w:rsidRPr="00791DF4">
              <w:rPr>
                <w:snapToGrid w:val="0"/>
                <w:vanish/>
              </w:rPr>
              <w:t>2016-03-10</w:t>
            </w:r>
          </w:p>
        </w:tc>
        <w:tc>
          <w:tcPr>
            <w:tcW w:w="5669" w:type="dxa"/>
          </w:tcPr>
          <w:p w14:paraId="7D8E3A10"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Some cleanup of meta-data in Word Properties</w:t>
            </w:r>
          </w:p>
        </w:tc>
        <w:tc>
          <w:tcPr>
            <w:tcW w:w="1667" w:type="dxa"/>
          </w:tcPr>
          <w:p w14:paraId="54567CF6" w14:textId="77777777" w:rsidR="0038117F" w:rsidRPr="00791DF4" w:rsidRDefault="0038117F" w:rsidP="00A13343">
            <w:pPr>
              <w:rPr>
                <w:snapToGrid w:val="0"/>
                <w:vanish/>
              </w:rPr>
            </w:pPr>
            <w:r w:rsidRPr="00791DF4">
              <w:rPr>
                <w:snapToGrid w:val="0"/>
                <w:vanish/>
              </w:rPr>
              <w:t>Jbaden1</w:t>
            </w:r>
          </w:p>
        </w:tc>
      </w:tr>
      <w:tr w:rsidR="0038117F" w:rsidRPr="00791DF4" w14:paraId="4003B217" w14:textId="77777777" w:rsidTr="00A13343">
        <w:trPr>
          <w:hidden/>
        </w:trPr>
        <w:tc>
          <w:tcPr>
            <w:tcW w:w="1027" w:type="dxa"/>
          </w:tcPr>
          <w:p w14:paraId="7179E8AB" w14:textId="77777777" w:rsidR="0038117F" w:rsidRPr="00791DF4" w:rsidRDefault="0038117F" w:rsidP="00A13343">
            <w:pPr>
              <w:jc w:val="center"/>
              <w:rPr>
                <w:snapToGrid w:val="0"/>
                <w:vanish/>
              </w:rPr>
            </w:pPr>
            <w:r w:rsidRPr="00791DF4">
              <w:rPr>
                <w:snapToGrid w:val="0"/>
                <w:vanish/>
              </w:rPr>
              <w:t>1</w:t>
            </w:r>
          </w:p>
        </w:tc>
        <w:tc>
          <w:tcPr>
            <w:tcW w:w="850" w:type="dxa"/>
          </w:tcPr>
          <w:p w14:paraId="6CDFCAF3" w14:textId="77777777" w:rsidR="0038117F" w:rsidRPr="00791DF4" w:rsidRDefault="0038117F" w:rsidP="00A13343">
            <w:pPr>
              <w:jc w:val="center"/>
              <w:rPr>
                <w:snapToGrid w:val="0"/>
                <w:vanish/>
              </w:rPr>
            </w:pPr>
            <w:r w:rsidRPr="00791DF4">
              <w:rPr>
                <w:snapToGrid w:val="0"/>
                <w:vanish/>
              </w:rPr>
              <w:t>5</w:t>
            </w:r>
          </w:p>
        </w:tc>
        <w:tc>
          <w:tcPr>
            <w:tcW w:w="993" w:type="dxa"/>
          </w:tcPr>
          <w:p w14:paraId="6079BC98" w14:textId="77777777" w:rsidR="0038117F" w:rsidRPr="00791DF4" w:rsidRDefault="0038117F" w:rsidP="00A13343">
            <w:pPr>
              <w:jc w:val="center"/>
              <w:rPr>
                <w:snapToGrid w:val="0"/>
                <w:vanish/>
              </w:rPr>
            </w:pPr>
            <w:r w:rsidRPr="00791DF4">
              <w:rPr>
                <w:snapToGrid w:val="0"/>
                <w:vanish/>
              </w:rPr>
              <w:t>2016-03-10</w:t>
            </w:r>
          </w:p>
        </w:tc>
        <w:tc>
          <w:tcPr>
            <w:tcW w:w="5669" w:type="dxa"/>
          </w:tcPr>
          <w:p w14:paraId="3944F7D9"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Footer formatting corrected (Issue 19)</w:t>
            </w:r>
          </w:p>
          <w:p w14:paraId="25E51780"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Results from review with Functional Safety Team incorporated (Issue 20).</w:t>
            </w:r>
          </w:p>
        </w:tc>
        <w:tc>
          <w:tcPr>
            <w:tcW w:w="1667" w:type="dxa"/>
          </w:tcPr>
          <w:p w14:paraId="60C350E8" w14:textId="77777777" w:rsidR="0038117F" w:rsidRPr="00791DF4" w:rsidRDefault="0038117F" w:rsidP="00A13343">
            <w:pPr>
              <w:rPr>
                <w:snapToGrid w:val="0"/>
                <w:vanish/>
              </w:rPr>
            </w:pPr>
            <w:r w:rsidRPr="00791DF4">
              <w:rPr>
                <w:snapToGrid w:val="0"/>
                <w:vanish/>
              </w:rPr>
              <w:t>jbaden1</w:t>
            </w:r>
          </w:p>
        </w:tc>
      </w:tr>
      <w:tr w:rsidR="0038117F" w:rsidRPr="00791DF4" w14:paraId="0F0F018A" w14:textId="77777777" w:rsidTr="00A13343">
        <w:trPr>
          <w:hidden/>
        </w:trPr>
        <w:tc>
          <w:tcPr>
            <w:tcW w:w="1027" w:type="dxa"/>
          </w:tcPr>
          <w:p w14:paraId="68D40614" w14:textId="77777777" w:rsidR="0038117F" w:rsidRPr="00791DF4" w:rsidRDefault="0038117F" w:rsidP="00A13343">
            <w:pPr>
              <w:jc w:val="center"/>
              <w:rPr>
                <w:snapToGrid w:val="0"/>
                <w:vanish/>
              </w:rPr>
            </w:pPr>
            <w:r w:rsidRPr="00791DF4">
              <w:rPr>
                <w:snapToGrid w:val="0"/>
                <w:vanish/>
              </w:rPr>
              <w:t>1</w:t>
            </w:r>
          </w:p>
        </w:tc>
        <w:tc>
          <w:tcPr>
            <w:tcW w:w="850" w:type="dxa"/>
          </w:tcPr>
          <w:p w14:paraId="28FA126C" w14:textId="77777777" w:rsidR="0038117F" w:rsidRPr="00791DF4" w:rsidRDefault="0038117F" w:rsidP="00A13343">
            <w:pPr>
              <w:jc w:val="center"/>
              <w:rPr>
                <w:snapToGrid w:val="0"/>
                <w:vanish/>
              </w:rPr>
            </w:pPr>
            <w:r w:rsidRPr="00791DF4">
              <w:rPr>
                <w:snapToGrid w:val="0"/>
                <w:vanish/>
              </w:rPr>
              <w:t>6</w:t>
            </w:r>
          </w:p>
        </w:tc>
        <w:tc>
          <w:tcPr>
            <w:tcW w:w="993" w:type="dxa"/>
          </w:tcPr>
          <w:p w14:paraId="1CA174F4" w14:textId="77777777" w:rsidR="0038117F" w:rsidRPr="00791DF4" w:rsidRDefault="0038117F" w:rsidP="00A13343">
            <w:pPr>
              <w:jc w:val="center"/>
              <w:rPr>
                <w:snapToGrid w:val="0"/>
                <w:vanish/>
              </w:rPr>
            </w:pPr>
            <w:r w:rsidRPr="00791DF4">
              <w:rPr>
                <w:snapToGrid w:val="0"/>
                <w:vanish/>
              </w:rPr>
              <w:t>2016-04-18</w:t>
            </w:r>
          </w:p>
        </w:tc>
        <w:tc>
          <w:tcPr>
            <w:tcW w:w="5669" w:type="dxa"/>
          </w:tcPr>
          <w:p w14:paraId="7910858F"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Scenario Template added</w:t>
            </w:r>
          </w:p>
        </w:tc>
        <w:tc>
          <w:tcPr>
            <w:tcW w:w="1667" w:type="dxa"/>
          </w:tcPr>
          <w:p w14:paraId="09E0C5C0" w14:textId="77777777" w:rsidR="0038117F" w:rsidRPr="00791DF4" w:rsidRDefault="0038117F" w:rsidP="00A13343">
            <w:pPr>
              <w:rPr>
                <w:snapToGrid w:val="0"/>
                <w:vanish/>
              </w:rPr>
            </w:pPr>
            <w:r w:rsidRPr="00791DF4">
              <w:rPr>
                <w:snapToGrid w:val="0"/>
                <w:vanish/>
              </w:rPr>
              <w:t>Jbaden1</w:t>
            </w:r>
          </w:p>
        </w:tc>
      </w:tr>
      <w:tr w:rsidR="0038117F" w:rsidRPr="00791DF4" w14:paraId="1F5515FF" w14:textId="77777777" w:rsidTr="00A13343">
        <w:trPr>
          <w:hidden/>
        </w:trPr>
        <w:tc>
          <w:tcPr>
            <w:tcW w:w="1027" w:type="dxa"/>
          </w:tcPr>
          <w:p w14:paraId="4DBAB3BE" w14:textId="77777777" w:rsidR="0038117F" w:rsidRPr="00791DF4" w:rsidRDefault="0038117F" w:rsidP="00A13343">
            <w:pPr>
              <w:jc w:val="center"/>
              <w:rPr>
                <w:snapToGrid w:val="0"/>
                <w:vanish/>
              </w:rPr>
            </w:pPr>
            <w:r w:rsidRPr="00791DF4">
              <w:rPr>
                <w:snapToGrid w:val="0"/>
                <w:vanish/>
              </w:rPr>
              <w:t>1</w:t>
            </w:r>
          </w:p>
        </w:tc>
        <w:tc>
          <w:tcPr>
            <w:tcW w:w="850" w:type="dxa"/>
          </w:tcPr>
          <w:p w14:paraId="0E8E6B19" w14:textId="77777777" w:rsidR="0038117F" w:rsidRPr="00791DF4" w:rsidRDefault="0038117F" w:rsidP="00A13343">
            <w:pPr>
              <w:jc w:val="center"/>
              <w:rPr>
                <w:snapToGrid w:val="0"/>
                <w:vanish/>
              </w:rPr>
            </w:pPr>
            <w:r w:rsidRPr="00791DF4">
              <w:rPr>
                <w:snapToGrid w:val="0"/>
                <w:vanish/>
              </w:rPr>
              <w:t>7</w:t>
            </w:r>
          </w:p>
        </w:tc>
        <w:tc>
          <w:tcPr>
            <w:tcW w:w="993" w:type="dxa"/>
          </w:tcPr>
          <w:p w14:paraId="08AF6737" w14:textId="77777777" w:rsidR="0038117F" w:rsidRPr="00791DF4" w:rsidRDefault="0038117F" w:rsidP="00A13343">
            <w:pPr>
              <w:jc w:val="center"/>
              <w:rPr>
                <w:snapToGrid w:val="0"/>
                <w:vanish/>
              </w:rPr>
            </w:pPr>
            <w:r w:rsidRPr="00791DF4">
              <w:rPr>
                <w:snapToGrid w:val="0"/>
                <w:vanish/>
              </w:rPr>
              <w:t>2016-04-18</w:t>
            </w:r>
          </w:p>
        </w:tc>
        <w:tc>
          <w:tcPr>
            <w:tcW w:w="5669" w:type="dxa"/>
          </w:tcPr>
          <w:p w14:paraId="4C17673F"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Chapter “Operation Modes and States” moved before “Use Case” section.</w:t>
            </w:r>
          </w:p>
        </w:tc>
        <w:tc>
          <w:tcPr>
            <w:tcW w:w="1667" w:type="dxa"/>
          </w:tcPr>
          <w:p w14:paraId="38E0B38E" w14:textId="77777777" w:rsidR="0038117F" w:rsidRPr="00791DF4" w:rsidRDefault="0038117F" w:rsidP="00A13343">
            <w:pPr>
              <w:rPr>
                <w:snapToGrid w:val="0"/>
                <w:vanish/>
              </w:rPr>
            </w:pPr>
            <w:r w:rsidRPr="00791DF4">
              <w:rPr>
                <w:snapToGrid w:val="0"/>
                <w:vanish/>
              </w:rPr>
              <w:t>Jbaden1</w:t>
            </w:r>
          </w:p>
        </w:tc>
      </w:tr>
      <w:tr w:rsidR="0038117F" w:rsidRPr="00791DF4" w14:paraId="02ACE4E6" w14:textId="77777777" w:rsidTr="00A13343">
        <w:trPr>
          <w:hidden/>
        </w:trPr>
        <w:tc>
          <w:tcPr>
            <w:tcW w:w="1027" w:type="dxa"/>
          </w:tcPr>
          <w:p w14:paraId="1E398F16" w14:textId="77777777" w:rsidR="0038117F" w:rsidRPr="00791DF4" w:rsidRDefault="0038117F" w:rsidP="00A13343">
            <w:pPr>
              <w:jc w:val="center"/>
              <w:rPr>
                <w:snapToGrid w:val="0"/>
                <w:vanish/>
              </w:rPr>
            </w:pPr>
            <w:r w:rsidRPr="00791DF4">
              <w:rPr>
                <w:snapToGrid w:val="0"/>
                <w:vanish/>
              </w:rPr>
              <w:t>1</w:t>
            </w:r>
          </w:p>
        </w:tc>
        <w:tc>
          <w:tcPr>
            <w:tcW w:w="850" w:type="dxa"/>
          </w:tcPr>
          <w:p w14:paraId="2133025B" w14:textId="77777777" w:rsidR="0038117F" w:rsidRPr="00791DF4" w:rsidRDefault="0038117F" w:rsidP="00A13343">
            <w:pPr>
              <w:jc w:val="center"/>
              <w:rPr>
                <w:snapToGrid w:val="0"/>
                <w:vanish/>
              </w:rPr>
            </w:pPr>
            <w:r w:rsidRPr="00791DF4">
              <w:rPr>
                <w:snapToGrid w:val="0"/>
                <w:vanish/>
              </w:rPr>
              <w:t>8</w:t>
            </w:r>
          </w:p>
        </w:tc>
        <w:tc>
          <w:tcPr>
            <w:tcW w:w="993" w:type="dxa"/>
          </w:tcPr>
          <w:p w14:paraId="3CEE1BD9" w14:textId="77777777" w:rsidR="0038117F" w:rsidRPr="00791DF4" w:rsidRDefault="0038117F" w:rsidP="00A13343">
            <w:pPr>
              <w:jc w:val="center"/>
              <w:rPr>
                <w:snapToGrid w:val="0"/>
                <w:vanish/>
              </w:rPr>
            </w:pPr>
            <w:r w:rsidRPr="00791DF4">
              <w:rPr>
                <w:snapToGrid w:val="0"/>
                <w:vanish/>
              </w:rPr>
              <w:t>2016-04-18</w:t>
            </w:r>
          </w:p>
        </w:tc>
        <w:tc>
          <w:tcPr>
            <w:tcW w:w="5669" w:type="dxa"/>
          </w:tcPr>
          <w:p w14:paraId="15AF35EB"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Broken Wiki links repaired.</w:t>
            </w:r>
          </w:p>
        </w:tc>
        <w:tc>
          <w:tcPr>
            <w:tcW w:w="1667" w:type="dxa"/>
          </w:tcPr>
          <w:p w14:paraId="7DB422ED" w14:textId="77777777" w:rsidR="0038117F" w:rsidRPr="00791DF4" w:rsidRDefault="0038117F" w:rsidP="00A13343">
            <w:pPr>
              <w:rPr>
                <w:snapToGrid w:val="0"/>
                <w:vanish/>
              </w:rPr>
            </w:pPr>
            <w:r w:rsidRPr="00791DF4">
              <w:rPr>
                <w:snapToGrid w:val="0"/>
                <w:vanish/>
              </w:rPr>
              <w:t>Jbaden1</w:t>
            </w:r>
          </w:p>
        </w:tc>
      </w:tr>
      <w:tr w:rsidR="0038117F" w:rsidRPr="00791DF4" w14:paraId="2192A465" w14:textId="77777777" w:rsidTr="00A13343">
        <w:trPr>
          <w:hidden/>
        </w:trPr>
        <w:tc>
          <w:tcPr>
            <w:tcW w:w="1027" w:type="dxa"/>
          </w:tcPr>
          <w:p w14:paraId="3DD5F657" w14:textId="77777777" w:rsidR="0038117F" w:rsidRPr="00791DF4" w:rsidRDefault="0038117F" w:rsidP="00A13343">
            <w:pPr>
              <w:jc w:val="center"/>
              <w:rPr>
                <w:snapToGrid w:val="0"/>
                <w:vanish/>
              </w:rPr>
            </w:pPr>
            <w:r w:rsidRPr="00791DF4">
              <w:rPr>
                <w:snapToGrid w:val="0"/>
                <w:vanish/>
              </w:rPr>
              <w:t>2</w:t>
            </w:r>
          </w:p>
        </w:tc>
        <w:tc>
          <w:tcPr>
            <w:tcW w:w="850" w:type="dxa"/>
          </w:tcPr>
          <w:p w14:paraId="54583695" w14:textId="77777777" w:rsidR="0038117F" w:rsidRPr="00791DF4" w:rsidRDefault="0038117F" w:rsidP="00A13343">
            <w:pPr>
              <w:jc w:val="center"/>
              <w:rPr>
                <w:snapToGrid w:val="0"/>
                <w:vanish/>
              </w:rPr>
            </w:pPr>
            <w:r w:rsidRPr="00791DF4">
              <w:rPr>
                <w:snapToGrid w:val="0"/>
                <w:vanish/>
              </w:rPr>
              <w:t>0</w:t>
            </w:r>
          </w:p>
        </w:tc>
        <w:tc>
          <w:tcPr>
            <w:tcW w:w="993" w:type="dxa"/>
          </w:tcPr>
          <w:p w14:paraId="5732CDD7" w14:textId="77777777" w:rsidR="0038117F" w:rsidRPr="00791DF4" w:rsidRDefault="0038117F" w:rsidP="00A13343">
            <w:pPr>
              <w:jc w:val="center"/>
              <w:rPr>
                <w:snapToGrid w:val="0"/>
                <w:vanish/>
              </w:rPr>
            </w:pPr>
            <w:r w:rsidRPr="00791DF4">
              <w:rPr>
                <w:snapToGrid w:val="0"/>
                <w:vanish/>
              </w:rPr>
              <w:t>2016-05-19</w:t>
            </w:r>
          </w:p>
        </w:tc>
        <w:tc>
          <w:tcPr>
            <w:tcW w:w="5669" w:type="dxa"/>
          </w:tcPr>
          <w:p w14:paraId="530F9788"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Adapted to Specification_Macros.dotm V2.0</w:t>
            </w:r>
          </w:p>
          <w:p w14:paraId="183521DD"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Requirements Templates chapter (ch. 1.7.1) no longer has an attribute table, but refers directly to the Wiki..</w:t>
            </w:r>
          </w:p>
        </w:tc>
        <w:tc>
          <w:tcPr>
            <w:tcW w:w="1667" w:type="dxa"/>
          </w:tcPr>
          <w:p w14:paraId="4960CC83" w14:textId="77777777" w:rsidR="0038117F" w:rsidRPr="00791DF4" w:rsidRDefault="0038117F" w:rsidP="00A13343">
            <w:pPr>
              <w:rPr>
                <w:snapToGrid w:val="0"/>
                <w:vanish/>
              </w:rPr>
            </w:pPr>
            <w:r w:rsidRPr="00791DF4">
              <w:rPr>
                <w:snapToGrid w:val="0"/>
                <w:vanish/>
              </w:rPr>
              <w:t>Jbaden1</w:t>
            </w:r>
          </w:p>
        </w:tc>
      </w:tr>
      <w:tr w:rsidR="0038117F" w:rsidRPr="00791DF4" w14:paraId="0F590CC9" w14:textId="77777777" w:rsidTr="00A13343">
        <w:trPr>
          <w:hidden/>
        </w:trPr>
        <w:tc>
          <w:tcPr>
            <w:tcW w:w="1027" w:type="dxa"/>
          </w:tcPr>
          <w:p w14:paraId="11B97243" w14:textId="77777777" w:rsidR="0038117F" w:rsidRPr="00791DF4" w:rsidRDefault="0038117F" w:rsidP="00A13343">
            <w:pPr>
              <w:jc w:val="center"/>
              <w:rPr>
                <w:snapToGrid w:val="0"/>
                <w:vanish/>
              </w:rPr>
            </w:pPr>
            <w:r w:rsidRPr="00791DF4">
              <w:rPr>
                <w:snapToGrid w:val="0"/>
                <w:vanish/>
              </w:rPr>
              <w:t>2</w:t>
            </w:r>
          </w:p>
        </w:tc>
        <w:tc>
          <w:tcPr>
            <w:tcW w:w="850" w:type="dxa"/>
          </w:tcPr>
          <w:p w14:paraId="12613754" w14:textId="77777777" w:rsidR="0038117F" w:rsidRPr="00791DF4" w:rsidRDefault="0038117F" w:rsidP="00A13343">
            <w:pPr>
              <w:jc w:val="center"/>
              <w:rPr>
                <w:snapToGrid w:val="0"/>
                <w:vanish/>
              </w:rPr>
            </w:pPr>
            <w:r w:rsidRPr="00791DF4">
              <w:rPr>
                <w:snapToGrid w:val="0"/>
                <w:vanish/>
              </w:rPr>
              <w:t>1</w:t>
            </w:r>
          </w:p>
        </w:tc>
        <w:tc>
          <w:tcPr>
            <w:tcW w:w="993" w:type="dxa"/>
          </w:tcPr>
          <w:p w14:paraId="369453D4" w14:textId="77777777" w:rsidR="0038117F" w:rsidRPr="00791DF4" w:rsidRDefault="0038117F" w:rsidP="00A13343">
            <w:pPr>
              <w:jc w:val="center"/>
              <w:rPr>
                <w:snapToGrid w:val="0"/>
                <w:vanish/>
              </w:rPr>
            </w:pPr>
            <w:r w:rsidRPr="00791DF4">
              <w:rPr>
                <w:snapToGrid w:val="0"/>
                <w:vanish/>
              </w:rPr>
              <w:t>2016-06-10</w:t>
            </w:r>
          </w:p>
        </w:tc>
        <w:tc>
          <w:tcPr>
            <w:tcW w:w="5669" w:type="dxa"/>
          </w:tcPr>
          <w:p w14:paraId="7360BC56"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Table for Context Diagram modified (lists external entities and Influence Description only)</w:t>
            </w:r>
          </w:p>
        </w:tc>
        <w:tc>
          <w:tcPr>
            <w:tcW w:w="1667" w:type="dxa"/>
          </w:tcPr>
          <w:p w14:paraId="612624A7" w14:textId="77777777" w:rsidR="0038117F" w:rsidRPr="00791DF4" w:rsidRDefault="0038117F" w:rsidP="00A13343">
            <w:pPr>
              <w:rPr>
                <w:snapToGrid w:val="0"/>
                <w:vanish/>
              </w:rPr>
            </w:pPr>
            <w:r w:rsidRPr="00791DF4">
              <w:rPr>
                <w:snapToGrid w:val="0"/>
                <w:vanish/>
              </w:rPr>
              <w:t>Jbaden1</w:t>
            </w:r>
          </w:p>
        </w:tc>
      </w:tr>
      <w:tr w:rsidR="0038117F" w:rsidRPr="00791DF4" w14:paraId="3BA0898E" w14:textId="77777777" w:rsidTr="00A13343">
        <w:trPr>
          <w:hidden/>
        </w:trPr>
        <w:tc>
          <w:tcPr>
            <w:tcW w:w="1027" w:type="dxa"/>
          </w:tcPr>
          <w:p w14:paraId="664C46FF" w14:textId="77777777" w:rsidR="0038117F" w:rsidRPr="00791DF4" w:rsidRDefault="0038117F" w:rsidP="00A13343">
            <w:pPr>
              <w:jc w:val="center"/>
              <w:rPr>
                <w:snapToGrid w:val="0"/>
                <w:vanish/>
              </w:rPr>
            </w:pPr>
            <w:r w:rsidRPr="00791DF4">
              <w:rPr>
                <w:snapToGrid w:val="0"/>
                <w:vanish/>
              </w:rPr>
              <w:t>2</w:t>
            </w:r>
          </w:p>
        </w:tc>
        <w:tc>
          <w:tcPr>
            <w:tcW w:w="850" w:type="dxa"/>
          </w:tcPr>
          <w:p w14:paraId="174C8586" w14:textId="77777777" w:rsidR="0038117F" w:rsidRPr="00791DF4" w:rsidRDefault="0038117F" w:rsidP="00A13343">
            <w:pPr>
              <w:jc w:val="center"/>
              <w:rPr>
                <w:snapToGrid w:val="0"/>
                <w:vanish/>
              </w:rPr>
            </w:pPr>
            <w:r w:rsidRPr="00791DF4">
              <w:rPr>
                <w:snapToGrid w:val="0"/>
                <w:vanish/>
              </w:rPr>
              <w:t>2</w:t>
            </w:r>
          </w:p>
        </w:tc>
        <w:tc>
          <w:tcPr>
            <w:tcW w:w="993" w:type="dxa"/>
          </w:tcPr>
          <w:p w14:paraId="6DAB13D5" w14:textId="77777777" w:rsidR="0038117F" w:rsidRPr="00791DF4" w:rsidRDefault="0038117F" w:rsidP="00A13343">
            <w:pPr>
              <w:jc w:val="center"/>
              <w:rPr>
                <w:snapToGrid w:val="0"/>
                <w:vanish/>
              </w:rPr>
            </w:pPr>
            <w:r w:rsidRPr="00791DF4">
              <w:rPr>
                <w:snapToGrid w:val="0"/>
                <w:vanish/>
              </w:rPr>
              <w:t>2016-07-08</w:t>
            </w:r>
          </w:p>
        </w:tc>
        <w:tc>
          <w:tcPr>
            <w:tcW w:w="5669" w:type="dxa"/>
          </w:tcPr>
          <w:p w14:paraId="5724CE62"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Template version added to footer</w:t>
            </w:r>
          </w:p>
          <w:p w14:paraId="3A0E771E"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Several hints added to the various sections</w:t>
            </w:r>
          </w:p>
          <w:p w14:paraId="57FC9ADB"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Findings from Functional Safety Team incorporated.</w:t>
            </w:r>
          </w:p>
          <w:p w14:paraId="10CD9F0D"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RE_SafetyRequirement style added</w:t>
            </w:r>
          </w:p>
        </w:tc>
        <w:tc>
          <w:tcPr>
            <w:tcW w:w="1667" w:type="dxa"/>
          </w:tcPr>
          <w:p w14:paraId="3B5B60E2" w14:textId="77777777" w:rsidR="0038117F" w:rsidRPr="00791DF4" w:rsidRDefault="0038117F" w:rsidP="00A13343">
            <w:pPr>
              <w:rPr>
                <w:snapToGrid w:val="0"/>
                <w:vanish/>
              </w:rPr>
            </w:pPr>
            <w:r w:rsidRPr="00791DF4">
              <w:rPr>
                <w:snapToGrid w:val="0"/>
                <w:vanish/>
              </w:rPr>
              <w:t>Jbaden1</w:t>
            </w:r>
          </w:p>
        </w:tc>
      </w:tr>
      <w:tr w:rsidR="0038117F" w:rsidRPr="00791DF4" w14:paraId="269A9121" w14:textId="77777777" w:rsidTr="00A13343">
        <w:trPr>
          <w:hidden/>
        </w:trPr>
        <w:tc>
          <w:tcPr>
            <w:tcW w:w="1027" w:type="dxa"/>
          </w:tcPr>
          <w:p w14:paraId="18C9E30E" w14:textId="77777777" w:rsidR="0038117F" w:rsidRPr="00791DF4" w:rsidRDefault="0038117F" w:rsidP="00A13343">
            <w:pPr>
              <w:jc w:val="center"/>
              <w:rPr>
                <w:snapToGrid w:val="0"/>
                <w:vanish/>
              </w:rPr>
            </w:pPr>
            <w:r w:rsidRPr="00791DF4">
              <w:rPr>
                <w:snapToGrid w:val="0"/>
                <w:vanish/>
              </w:rPr>
              <w:t>2</w:t>
            </w:r>
          </w:p>
        </w:tc>
        <w:tc>
          <w:tcPr>
            <w:tcW w:w="850" w:type="dxa"/>
          </w:tcPr>
          <w:p w14:paraId="14185B18" w14:textId="77777777" w:rsidR="0038117F" w:rsidRPr="00791DF4" w:rsidRDefault="0038117F" w:rsidP="00A13343">
            <w:pPr>
              <w:jc w:val="center"/>
              <w:rPr>
                <w:snapToGrid w:val="0"/>
                <w:vanish/>
              </w:rPr>
            </w:pPr>
            <w:r w:rsidRPr="00791DF4">
              <w:rPr>
                <w:snapToGrid w:val="0"/>
                <w:vanish/>
              </w:rPr>
              <w:t>3</w:t>
            </w:r>
          </w:p>
        </w:tc>
        <w:tc>
          <w:tcPr>
            <w:tcW w:w="993" w:type="dxa"/>
          </w:tcPr>
          <w:p w14:paraId="056B5461" w14:textId="77777777" w:rsidR="0038117F" w:rsidRPr="00791DF4" w:rsidRDefault="0038117F" w:rsidP="00A13343">
            <w:pPr>
              <w:jc w:val="center"/>
              <w:rPr>
                <w:snapToGrid w:val="0"/>
                <w:vanish/>
              </w:rPr>
            </w:pPr>
            <w:r w:rsidRPr="00791DF4">
              <w:rPr>
                <w:snapToGrid w:val="0"/>
                <w:vanish/>
              </w:rPr>
              <w:t>2016-09-21</w:t>
            </w:r>
          </w:p>
        </w:tc>
        <w:tc>
          <w:tcPr>
            <w:tcW w:w="5669" w:type="dxa"/>
          </w:tcPr>
          <w:p w14:paraId="0190CA9C"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tc>
        <w:tc>
          <w:tcPr>
            <w:tcW w:w="1667" w:type="dxa"/>
          </w:tcPr>
          <w:p w14:paraId="2AB96D15" w14:textId="77777777" w:rsidR="0038117F" w:rsidRPr="00791DF4" w:rsidRDefault="0038117F" w:rsidP="00A13343">
            <w:pPr>
              <w:rPr>
                <w:snapToGrid w:val="0"/>
                <w:vanish/>
              </w:rPr>
            </w:pPr>
            <w:r w:rsidRPr="00791DF4">
              <w:rPr>
                <w:snapToGrid w:val="0"/>
                <w:vanish/>
              </w:rPr>
              <w:t>Jbaden1</w:t>
            </w:r>
          </w:p>
        </w:tc>
      </w:tr>
      <w:tr w:rsidR="0038117F" w:rsidRPr="00791DF4" w14:paraId="3E9CBC9C" w14:textId="77777777" w:rsidTr="00A13343">
        <w:trPr>
          <w:hidden/>
        </w:trPr>
        <w:tc>
          <w:tcPr>
            <w:tcW w:w="1027" w:type="dxa"/>
          </w:tcPr>
          <w:p w14:paraId="12BE5D72" w14:textId="77777777" w:rsidR="0038117F" w:rsidRPr="00791DF4" w:rsidRDefault="0038117F" w:rsidP="00A13343">
            <w:pPr>
              <w:jc w:val="center"/>
              <w:rPr>
                <w:snapToGrid w:val="0"/>
                <w:vanish/>
              </w:rPr>
            </w:pPr>
            <w:r w:rsidRPr="00791DF4">
              <w:rPr>
                <w:snapToGrid w:val="0"/>
                <w:vanish/>
              </w:rPr>
              <w:t>2</w:t>
            </w:r>
          </w:p>
        </w:tc>
        <w:tc>
          <w:tcPr>
            <w:tcW w:w="850" w:type="dxa"/>
          </w:tcPr>
          <w:p w14:paraId="2C138DF5" w14:textId="77777777" w:rsidR="0038117F" w:rsidRPr="00791DF4" w:rsidRDefault="0038117F" w:rsidP="00A13343">
            <w:pPr>
              <w:jc w:val="center"/>
              <w:rPr>
                <w:snapToGrid w:val="0"/>
                <w:vanish/>
              </w:rPr>
            </w:pPr>
            <w:r w:rsidRPr="00791DF4">
              <w:rPr>
                <w:snapToGrid w:val="0"/>
                <w:vanish/>
              </w:rPr>
              <w:t>4</w:t>
            </w:r>
          </w:p>
        </w:tc>
        <w:tc>
          <w:tcPr>
            <w:tcW w:w="993" w:type="dxa"/>
          </w:tcPr>
          <w:p w14:paraId="0539C04B" w14:textId="77777777" w:rsidR="0038117F" w:rsidRPr="00791DF4" w:rsidRDefault="0038117F" w:rsidP="00A13343">
            <w:pPr>
              <w:jc w:val="center"/>
              <w:rPr>
                <w:snapToGrid w:val="0"/>
                <w:vanish/>
              </w:rPr>
            </w:pPr>
            <w:r w:rsidRPr="00791DF4">
              <w:rPr>
                <w:snapToGrid w:val="0"/>
                <w:vanish/>
              </w:rPr>
              <w:t>2016-11-15</w:t>
            </w:r>
          </w:p>
        </w:tc>
        <w:tc>
          <w:tcPr>
            <w:tcW w:w="5669" w:type="dxa"/>
          </w:tcPr>
          <w:p w14:paraId="1392B5A2"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p w14:paraId="7E4EC268"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Explanatory notes made more formal</w:t>
            </w:r>
          </w:p>
        </w:tc>
        <w:tc>
          <w:tcPr>
            <w:tcW w:w="1667" w:type="dxa"/>
          </w:tcPr>
          <w:p w14:paraId="2E84FAF8" w14:textId="77777777" w:rsidR="0038117F" w:rsidRPr="00791DF4" w:rsidRDefault="0038117F" w:rsidP="00A13343">
            <w:pPr>
              <w:rPr>
                <w:snapToGrid w:val="0"/>
                <w:vanish/>
              </w:rPr>
            </w:pPr>
            <w:r w:rsidRPr="00791DF4">
              <w:rPr>
                <w:snapToGrid w:val="0"/>
                <w:vanish/>
              </w:rPr>
              <w:t>Jbaden1</w:t>
            </w:r>
          </w:p>
        </w:tc>
      </w:tr>
      <w:tr w:rsidR="0038117F" w:rsidRPr="00791DF4" w14:paraId="2B483C29" w14:textId="77777777" w:rsidTr="00A13343">
        <w:trPr>
          <w:hidden/>
        </w:trPr>
        <w:tc>
          <w:tcPr>
            <w:tcW w:w="1027" w:type="dxa"/>
          </w:tcPr>
          <w:p w14:paraId="1DFC6F36" w14:textId="77777777" w:rsidR="0038117F" w:rsidRPr="00791DF4" w:rsidRDefault="0038117F" w:rsidP="00A13343">
            <w:pPr>
              <w:jc w:val="center"/>
              <w:rPr>
                <w:snapToGrid w:val="0"/>
                <w:vanish/>
              </w:rPr>
            </w:pPr>
            <w:r w:rsidRPr="00791DF4">
              <w:rPr>
                <w:snapToGrid w:val="0"/>
                <w:vanish/>
              </w:rPr>
              <w:t>3</w:t>
            </w:r>
          </w:p>
        </w:tc>
        <w:tc>
          <w:tcPr>
            <w:tcW w:w="850" w:type="dxa"/>
          </w:tcPr>
          <w:p w14:paraId="7843297B" w14:textId="77777777" w:rsidR="0038117F" w:rsidRPr="00791DF4" w:rsidRDefault="0038117F" w:rsidP="00A13343">
            <w:pPr>
              <w:jc w:val="center"/>
              <w:rPr>
                <w:snapToGrid w:val="0"/>
                <w:vanish/>
              </w:rPr>
            </w:pPr>
          </w:p>
        </w:tc>
        <w:tc>
          <w:tcPr>
            <w:tcW w:w="993" w:type="dxa"/>
            <w:vMerge w:val="restart"/>
          </w:tcPr>
          <w:p w14:paraId="439B3CBC" w14:textId="77777777" w:rsidR="0038117F" w:rsidRPr="00791DF4" w:rsidRDefault="0038117F" w:rsidP="00A13343">
            <w:pPr>
              <w:jc w:val="center"/>
              <w:rPr>
                <w:snapToGrid w:val="0"/>
                <w:vanish/>
              </w:rPr>
            </w:pPr>
          </w:p>
        </w:tc>
        <w:tc>
          <w:tcPr>
            <w:tcW w:w="5669" w:type="dxa"/>
            <w:vMerge w:val="restart"/>
          </w:tcPr>
          <w:p w14:paraId="3575C540" w14:textId="77777777" w:rsidR="0038117F" w:rsidRPr="00791DF4" w:rsidRDefault="0038117F" w:rsidP="00A13343">
            <w:pPr>
              <w:pStyle w:val="Header"/>
              <w:rPr>
                <w:rFonts w:cs="Arial"/>
                <w:snapToGrid w:val="0"/>
                <w:vanish/>
              </w:rPr>
            </w:pPr>
            <w:r w:rsidRPr="00791DF4">
              <w:rPr>
                <w:rFonts w:cs="Arial"/>
                <w:snapToGrid w:val="0"/>
                <w:vanish/>
              </w:rPr>
              <w:t>Skipped to synchronize with Specification_Macros.dotm</w:t>
            </w:r>
          </w:p>
        </w:tc>
        <w:tc>
          <w:tcPr>
            <w:tcW w:w="1667" w:type="dxa"/>
            <w:vMerge w:val="restart"/>
          </w:tcPr>
          <w:p w14:paraId="021CF0A3" w14:textId="77777777" w:rsidR="0038117F" w:rsidRPr="00791DF4" w:rsidRDefault="0038117F" w:rsidP="00A13343">
            <w:pPr>
              <w:rPr>
                <w:snapToGrid w:val="0"/>
                <w:vanish/>
              </w:rPr>
            </w:pPr>
          </w:p>
        </w:tc>
      </w:tr>
      <w:tr w:rsidR="0038117F" w:rsidRPr="00791DF4" w14:paraId="5614557D" w14:textId="77777777" w:rsidTr="00A13343">
        <w:trPr>
          <w:hidden/>
        </w:trPr>
        <w:tc>
          <w:tcPr>
            <w:tcW w:w="1027" w:type="dxa"/>
          </w:tcPr>
          <w:p w14:paraId="0D38CB6A" w14:textId="77777777" w:rsidR="0038117F" w:rsidRPr="00791DF4" w:rsidRDefault="0038117F" w:rsidP="00A13343">
            <w:pPr>
              <w:jc w:val="center"/>
              <w:rPr>
                <w:snapToGrid w:val="0"/>
                <w:vanish/>
              </w:rPr>
            </w:pPr>
            <w:r w:rsidRPr="00791DF4">
              <w:rPr>
                <w:snapToGrid w:val="0"/>
                <w:vanish/>
              </w:rPr>
              <w:t>4</w:t>
            </w:r>
          </w:p>
        </w:tc>
        <w:tc>
          <w:tcPr>
            <w:tcW w:w="850" w:type="dxa"/>
          </w:tcPr>
          <w:p w14:paraId="56E055CF" w14:textId="77777777" w:rsidR="0038117F" w:rsidRPr="00791DF4" w:rsidRDefault="0038117F" w:rsidP="00A13343">
            <w:pPr>
              <w:jc w:val="center"/>
              <w:rPr>
                <w:snapToGrid w:val="0"/>
                <w:vanish/>
              </w:rPr>
            </w:pPr>
          </w:p>
        </w:tc>
        <w:tc>
          <w:tcPr>
            <w:tcW w:w="993" w:type="dxa"/>
            <w:vMerge/>
          </w:tcPr>
          <w:p w14:paraId="7748B7CB" w14:textId="77777777" w:rsidR="0038117F" w:rsidRPr="00791DF4" w:rsidRDefault="0038117F" w:rsidP="00A13343">
            <w:pPr>
              <w:jc w:val="center"/>
              <w:rPr>
                <w:snapToGrid w:val="0"/>
                <w:vanish/>
              </w:rPr>
            </w:pPr>
          </w:p>
        </w:tc>
        <w:tc>
          <w:tcPr>
            <w:tcW w:w="5669" w:type="dxa"/>
            <w:vMerge/>
          </w:tcPr>
          <w:p w14:paraId="3BBFDF88" w14:textId="77777777" w:rsidR="0038117F" w:rsidRPr="00791DF4" w:rsidRDefault="0038117F" w:rsidP="00A13343">
            <w:pPr>
              <w:pStyle w:val="Header"/>
              <w:numPr>
                <w:ilvl w:val="0"/>
                <w:numId w:val="7"/>
              </w:numPr>
              <w:ind w:left="458"/>
              <w:rPr>
                <w:rFonts w:cs="Arial"/>
                <w:snapToGrid w:val="0"/>
                <w:vanish/>
              </w:rPr>
            </w:pPr>
          </w:p>
        </w:tc>
        <w:tc>
          <w:tcPr>
            <w:tcW w:w="1667" w:type="dxa"/>
            <w:vMerge/>
          </w:tcPr>
          <w:p w14:paraId="4AEF36C1" w14:textId="77777777" w:rsidR="0038117F" w:rsidRPr="00791DF4" w:rsidRDefault="0038117F" w:rsidP="00A13343">
            <w:pPr>
              <w:rPr>
                <w:snapToGrid w:val="0"/>
                <w:vanish/>
              </w:rPr>
            </w:pPr>
          </w:p>
        </w:tc>
      </w:tr>
      <w:tr w:rsidR="0038117F" w:rsidRPr="00791DF4" w14:paraId="2144ABCA" w14:textId="77777777" w:rsidTr="00A13343">
        <w:trPr>
          <w:hidden/>
        </w:trPr>
        <w:tc>
          <w:tcPr>
            <w:tcW w:w="1027" w:type="dxa"/>
          </w:tcPr>
          <w:p w14:paraId="65209245" w14:textId="77777777" w:rsidR="0038117F" w:rsidRPr="00791DF4" w:rsidRDefault="0038117F" w:rsidP="00A13343">
            <w:pPr>
              <w:jc w:val="center"/>
              <w:rPr>
                <w:snapToGrid w:val="0"/>
                <w:vanish/>
              </w:rPr>
            </w:pPr>
            <w:r w:rsidRPr="00791DF4">
              <w:rPr>
                <w:snapToGrid w:val="0"/>
                <w:vanish/>
              </w:rPr>
              <w:t>5</w:t>
            </w:r>
          </w:p>
        </w:tc>
        <w:tc>
          <w:tcPr>
            <w:tcW w:w="850" w:type="dxa"/>
          </w:tcPr>
          <w:p w14:paraId="2D98568E" w14:textId="77777777" w:rsidR="0038117F" w:rsidRPr="00791DF4" w:rsidRDefault="0038117F" w:rsidP="00A13343">
            <w:pPr>
              <w:jc w:val="center"/>
              <w:rPr>
                <w:snapToGrid w:val="0"/>
                <w:vanish/>
              </w:rPr>
            </w:pPr>
            <w:r w:rsidRPr="00791DF4">
              <w:rPr>
                <w:snapToGrid w:val="0"/>
                <w:vanish/>
              </w:rPr>
              <w:t>0</w:t>
            </w:r>
          </w:p>
        </w:tc>
        <w:tc>
          <w:tcPr>
            <w:tcW w:w="993" w:type="dxa"/>
          </w:tcPr>
          <w:p w14:paraId="483D583B" w14:textId="77777777" w:rsidR="0038117F" w:rsidRPr="00791DF4" w:rsidRDefault="0038117F" w:rsidP="00A13343">
            <w:pPr>
              <w:jc w:val="center"/>
              <w:rPr>
                <w:snapToGrid w:val="0"/>
                <w:vanish/>
              </w:rPr>
            </w:pPr>
            <w:r w:rsidRPr="00791DF4">
              <w:rPr>
                <w:snapToGrid w:val="0"/>
                <w:vanish/>
              </w:rPr>
              <w:t>2017-01-13</w:t>
            </w:r>
          </w:p>
        </w:tc>
        <w:tc>
          <w:tcPr>
            <w:tcW w:w="5669" w:type="dxa"/>
          </w:tcPr>
          <w:p w14:paraId="746EB6AF"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Meta data updated for specification macros, version 3.1</w:t>
            </w:r>
          </w:p>
          <w:p w14:paraId="56633CF3"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SW Unit chapter removed for the time being</w:t>
            </w:r>
          </w:p>
          <w:p w14:paraId="38262D57"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Green boxes added for user hints</w:t>
            </w:r>
          </w:p>
        </w:tc>
        <w:tc>
          <w:tcPr>
            <w:tcW w:w="1667" w:type="dxa"/>
          </w:tcPr>
          <w:p w14:paraId="2BA62E22" w14:textId="77777777" w:rsidR="0038117F" w:rsidRPr="00791DF4" w:rsidRDefault="0038117F" w:rsidP="00A13343">
            <w:pPr>
              <w:rPr>
                <w:snapToGrid w:val="0"/>
                <w:vanish/>
              </w:rPr>
            </w:pPr>
            <w:r w:rsidRPr="00791DF4">
              <w:rPr>
                <w:snapToGrid w:val="0"/>
                <w:vanish/>
              </w:rPr>
              <w:t>Jbaden1</w:t>
            </w:r>
          </w:p>
        </w:tc>
      </w:tr>
      <w:tr w:rsidR="0038117F" w:rsidRPr="00791DF4" w14:paraId="35884C72" w14:textId="77777777" w:rsidTr="00A13343">
        <w:trPr>
          <w:hidden/>
        </w:trPr>
        <w:tc>
          <w:tcPr>
            <w:tcW w:w="1027" w:type="dxa"/>
          </w:tcPr>
          <w:p w14:paraId="627F2B43" w14:textId="77777777" w:rsidR="0038117F" w:rsidRPr="00791DF4" w:rsidRDefault="0038117F" w:rsidP="00A13343">
            <w:pPr>
              <w:jc w:val="center"/>
              <w:rPr>
                <w:snapToGrid w:val="0"/>
                <w:vanish/>
              </w:rPr>
            </w:pPr>
            <w:r w:rsidRPr="00791DF4">
              <w:rPr>
                <w:snapToGrid w:val="0"/>
                <w:vanish/>
              </w:rPr>
              <w:t>5</w:t>
            </w:r>
          </w:p>
        </w:tc>
        <w:tc>
          <w:tcPr>
            <w:tcW w:w="850" w:type="dxa"/>
          </w:tcPr>
          <w:p w14:paraId="43ABA319" w14:textId="77777777" w:rsidR="0038117F" w:rsidRPr="00791DF4" w:rsidRDefault="0038117F" w:rsidP="00A13343">
            <w:pPr>
              <w:jc w:val="center"/>
              <w:rPr>
                <w:snapToGrid w:val="0"/>
                <w:vanish/>
              </w:rPr>
            </w:pPr>
            <w:r w:rsidRPr="00791DF4">
              <w:rPr>
                <w:snapToGrid w:val="0"/>
                <w:vanish/>
              </w:rPr>
              <w:t>1</w:t>
            </w:r>
          </w:p>
        </w:tc>
        <w:tc>
          <w:tcPr>
            <w:tcW w:w="993" w:type="dxa"/>
          </w:tcPr>
          <w:p w14:paraId="2A9CD64B" w14:textId="77777777" w:rsidR="0038117F" w:rsidRPr="00791DF4" w:rsidRDefault="0038117F" w:rsidP="00A13343">
            <w:pPr>
              <w:jc w:val="center"/>
              <w:rPr>
                <w:snapToGrid w:val="0"/>
                <w:vanish/>
              </w:rPr>
            </w:pPr>
            <w:r w:rsidRPr="00791DF4">
              <w:rPr>
                <w:snapToGrid w:val="0"/>
                <w:vanish/>
              </w:rPr>
              <w:t>2017-01-18</w:t>
            </w:r>
          </w:p>
        </w:tc>
        <w:tc>
          <w:tcPr>
            <w:tcW w:w="5669" w:type="dxa"/>
          </w:tcPr>
          <w:p w14:paraId="5DD5B769"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Minor editorial changes</w:t>
            </w:r>
          </w:p>
        </w:tc>
        <w:tc>
          <w:tcPr>
            <w:tcW w:w="1667" w:type="dxa"/>
          </w:tcPr>
          <w:p w14:paraId="6AEA31E0" w14:textId="77777777" w:rsidR="0038117F" w:rsidRPr="00791DF4" w:rsidRDefault="0038117F" w:rsidP="00A13343">
            <w:pPr>
              <w:rPr>
                <w:snapToGrid w:val="0"/>
                <w:vanish/>
              </w:rPr>
            </w:pPr>
            <w:r w:rsidRPr="00791DF4">
              <w:rPr>
                <w:snapToGrid w:val="0"/>
                <w:vanish/>
              </w:rPr>
              <w:t>Jbaden1</w:t>
            </w:r>
          </w:p>
        </w:tc>
      </w:tr>
      <w:tr w:rsidR="0038117F" w:rsidRPr="00791DF4" w14:paraId="34A9224D" w14:textId="77777777" w:rsidTr="00A13343">
        <w:trPr>
          <w:hidden/>
        </w:trPr>
        <w:tc>
          <w:tcPr>
            <w:tcW w:w="1027" w:type="dxa"/>
          </w:tcPr>
          <w:p w14:paraId="48E984CF" w14:textId="77777777" w:rsidR="0038117F" w:rsidRPr="00791DF4" w:rsidRDefault="0038117F" w:rsidP="00A13343">
            <w:pPr>
              <w:jc w:val="center"/>
              <w:rPr>
                <w:snapToGrid w:val="0"/>
                <w:vanish/>
              </w:rPr>
            </w:pPr>
            <w:r w:rsidRPr="00791DF4">
              <w:rPr>
                <w:snapToGrid w:val="0"/>
                <w:vanish/>
              </w:rPr>
              <w:t>6</w:t>
            </w:r>
          </w:p>
        </w:tc>
        <w:tc>
          <w:tcPr>
            <w:tcW w:w="850" w:type="dxa"/>
          </w:tcPr>
          <w:p w14:paraId="4198D968" w14:textId="77777777" w:rsidR="0038117F" w:rsidRPr="00791DF4" w:rsidRDefault="0038117F" w:rsidP="00A13343">
            <w:pPr>
              <w:jc w:val="center"/>
              <w:rPr>
                <w:snapToGrid w:val="0"/>
                <w:vanish/>
              </w:rPr>
            </w:pPr>
            <w:r w:rsidRPr="00791DF4">
              <w:rPr>
                <w:snapToGrid w:val="0"/>
                <w:vanish/>
              </w:rPr>
              <w:t>0</w:t>
            </w:r>
          </w:p>
        </w:tc>
        <w:tc>
          <w:tcPr>
            <w:tcW w:w="993" w:type="dxa"/>
          </w:tcPr>
          <w:p w14:paraId="1FD94D50" w14:textId="77777777" w:rsidR="0038117F" w:rsidRPr="00791DF4" w:rsidRDefault="0038117F" w:rsidP="00A13343">
            <w:pPr>
              <w:jc w:val="center"/>
              <w:rPr>
                <w:snapToGrid w:val="0"/>
                <w:vanish/>
              </w:rPr>
            </w:pPr>
            <w:r w:rsidRPr="00791DF4">
              <w:rPr>
                <w:snapToGrid w:val="0"/>
                <w:vanish/>
              </w:rPr>
              <w:t>2017-02-03</w:t>
            </w:r>
          </w:p>
        </w:tc>
        <w:tc>
          <w:tcPr>
            <w:tcW w:w="5669" w:type="dxa"/>
          </w:tcPr>
          <w:p w14:paraId="6E77CA6E"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CR48: Chapter 6 renamed from “Safety” to “Functional Safety”. New sub-chapter “Safety” introduced in Non-Functional Requirements section</w:t>
            </w:r>
          </w:p>
        </w:tc>
        <w:tc>
          <w:tcPr>
            <w:tcW w:w="1667" w:type="dxa"/>
          </w:tcPr>
          <w:p w14:paraId="049DCC09" w14:textId="77777777" w:rsidR="0038117F" w:rsidRPr="00791DF4" w:rsidRDefault="0038117F" w:rsidP="00A13343">
            <w:pPr>
              <w:rPr>
                <w:snapToGrid w:val="0"/>
                <w:vanish/>
              </w:rPr>
            </w:pPr>
            <w:r w:rsidRPr="00791DF4">
              <w:rPr>
                <w:snapToGrid w:val="0"/>
                <w:vanish/>
              </w:rPr>
              <w:t>Jbaden1</w:t>
            </w:r>
          </w:p>
        </w:tc>
      </w:tr>
      <w:tr w:rsidR="0038117F" w:rsidRPr="00791DF4" w14:paraId="47B8857C" w14:textId="77777777" w:rsidTr="00A13343">
        <w:trPr>
          <w:hidden/>
        </w:trPr>
        <w:tc>
          <w:tcPr>
            <w:tcW w:w="1027" w:type="dxa"/>
          </w:tcPr>
          <w:p w14:paraId="5795C42E" w14:textId="77777777" w:rsidR="0038117F" w:rsidRPr="00791DF4" w:rsidRDefault="0038117F" w:rsidP="00A13343">
            <w:pPr>
              <w:jc w:val="center"/>
              <w:rPr>
                <w:snapToGrid w:val="0"/>
                <w:vanish/>
              </w:rPr>
            </w:pPr>
            <w:r w:rsidRPr="00791DF4">
              <w:rPr>
                <w:snapToGrid w:val="0"/>
                <w:vanish/>
              </w:rPr>
              <w:t>6</w:t>
            </w:r>
          </w:p>
        </w:tc>
        <w:tc>
          <w:tcPr>
            <w:tcW w:w="850" w:type="dxa"/>
          </w:tcPr>
          <w:p w14:paraId="2793FB3E" w14:textId="77777777" w:rsidR="0038117F" w:rsidRPr="00791DF4" w:rsidRDefault="0038117F" w:rsidP="00A13343">
            <w:pPr>
              <w:jc w:val="center"/>
              <w:rPr>
                <w:snapToGrid w:val="0"/>
                <w:vanish/>
              </w:rPr>
            </w:pPr>
            <w:r w:rsidRPr="00791DF4">
              <w:rPr>
                <w:snapToGrid w:val="0"/>
                <w:vanish/>
              </w:rPr>
              <w:t>0</w:t>
            </w:r>
          </w:p>
        </w:tc>
        <w:tc>
          <w:tcPr>
            <w:tcW w:w="993" w:type="dxa"/>
          </w:tcPr>
          <w:p w14:paraId="731A4DE4" w14:textId="77777777" w:rsidR="0038117F" w:rsidRPr="00791DF4" w:rsidRDefault="0038117F" w:rsidP="00A13343">
            <w:pPr>
              <w:jc w:val="center"/>
              <w:rPr>
                <w:snapToGrid w:val="0"/>
                <w:vanish/>
              </w:rPr>
            </w:pPr>
            <w:r w:rsidRPr="00791DF4">
              <w:rPr>
                <w:snapToGrid w:val="0"/>
                <w:vanish/>
              </w:rPr>
              <w:t>2017-04-28</w:t>
            </w:r>
          </w:p>
        </w:tc>
        <w:tc>
          <w:tcPr>
            <w:tcW w:w="5669" w:type="dxa"/>
          </w:tcPr>
          <w:p w14:paraId="532B11E6" w14:textId="77777777" w:rsidR="0038117F" w:rsidRPr="00791DF4" w:rsidRDefault="0038117F" w:rsidP="00A13343">
            <w:pPr>
              <w:pStyle w:val="Header"/>
              <w:numPr>
                <w:ilvl w:val="0"/>
                <w:numId w:val="7"/>
              </w:numPr>
              <w:ind w:left="458"/>
              <w:rPr>
                <w:rFonts w:cs="Arial"/>
                <w:snapToGrid w:val="0"/>
                <w:vanish/>
              </w:rPr>
            </w:pPr>
            <w:r w:rsidRPr="00791DF4">
              <w:rPr>
                <w:rFonts w:cs="Arial"/>
                <w:snapToGrid w:val="0"/>
                <w:vanish/>
              </w:rPr>
              <w:t>CR7: “RequirementsTraceability” chapter removed</w:t>
            </w:r>
          </w:p>
        </w:tc>
        <w:tc>
          <w:tcPr>
            <w:tcW w:w="1667" w:type="dxa"/>
          </w:tcPr>
          <w:p w14:paraId="365A77F3" w14:textId="77777777" w:rsidR="0038117F" w:rsidRPr="00791DF4" w:rsidRDefault="0038117F" w:rsidP="00A13343">
            <w:pPr>
              <w:rPr>
                <w:snapToGrid w:val="0"/>
                <w:vanish/>
              </w:rPr>
            </w:pPr>
            <w:r w:rsidRPr="00791DF4">
              <w:rPr>
                <w:snapToGrid w:val="0"/>
                <w:vanish/>
              </w:rPr>
              <w:t>Jbaden1</w:t>
            </w:r>
          </w:p>
        </w:tc>
      </w:tr>
      <w:tr w:rsidR="0038117F" w:rsidRPr="00791DF4" w14:paraId="57D575AA" w14:textId="77777777" w:rsidTr="00A13343">
        <w:trPr>
          <w:hidden/>
        </w:trPr>
        <w:tc>
          <w:tcPr>
            <w:tcW w:w="1027" w:type="dxa"/>
          </w:tcPr>
          <w:p w14:paraId="0CE5C895" w14:textId="77777777" w:rsidR="0038117F" w:rsidRPr="00791DF4" w:rsidRDefault="0038117F" w:rsidP="00A13343">
            <w:pPr>
              <w:jc w:val="center"/>
              <w:rPr>
                <w:snapToGrid w:val="0"/>
                <w:vanish/>
              </w:rPr>
            </w:pPr>
            <w:r w:rsidRPr="00791DF4">
              <w:rPr>
                <w:snapToGrid w:val="0"/>
                <w:vanish/>
              </w:rPr>
              <w:t>6</w:t>
            </w:r>
          </w:p>
        </w:tc>
        <w:tc>
          <w:tcPr>
            <w:tcW w:w="850" w:type="dxa"/>
          </w:tcPr>
          <w:p w14:paraId="664CAA22" w14:textId="77777777" w:rsidR="0038117F" w:rsidRPr="00791DF4" w:rsidRDefault="0038117F" w:rsidP="00A13343">
            <w:pPr>
              <w:jc w:val="center"/>
              <w:rPr>
                <w:snapToGrid w:val="0"/>
                <w:vanish/>
              </w:rPr>
            </w:pPr>
            <w:r w:rsidRPr="00791DF4">
              <w:rPr>
                <w:snapToGrid w:val="0"/>
                <w:vanish/>
              </w:rPr>
              <w:t>0</w:t>
            </w:r>
          </w:p>
        </w:tc>
        <w:tc>
          <w:tcPr>
            <w:tcW w:w="993" w:type="dxa"/>
          </w:tcPr>
          <w:p w14:paraId="2627C86C" w14:textId="77777777" w:rsidR="0038117F" w:rsidRPr="00791DF4" w:rsidRDefault="0038117F" w:rsidP="00A13343">
            <w:pPr>
              <w:jc w:val="center"/>
              <w:rPr>
                <w:snapToGrid w:val="0"/>
                <w:vanish/>
              </w:rPr>
            </w:pPr>
            <w:r w:rsidRPr="00791DF4">
              <w:rPr>
                <w:snapToGrid w:val="0"/>
                <w:vanish/>
              </w:rPr>
              <w:t>2017-11-15</w:t>
            </w:r>
          </w:p>
        </w:tc>
        <w:tc>
          <w:tcPr>
            <w:tcW w:w="5669" w:type="dxa"/>
          </w:tcPr>
          <w:p w14:paraId="5F40AA8E" w14:textId="77777777" w:rsidR="0038117F" w:rsidRPr="00791DF4" w:rsidRDefault="0038117F" w:rsidP="00A13343">
            <w:pPr>
              <w:pStyle w:val="Header"/>
              <w:numPr>
                <w:ilvl w:val="0"/>
                <w:numId w:val="7"/>
              </w:numPr>
              <w:ind w:left="418"/>
              <w:rPr>
                <w:rFonts w:cs="Arial"/>
                <w:snapToGrid w:val="0"/>
                <w:vanish/>
              </w:rPr>
            </w:pPr>
            <w:r w:rsidRPr="00791DF4">
              <w:rPr>
                <w:rFonts w:cs="Arial"/>
                <w:snapToGrid w:val="0"/>
                <w:vanish/>
              </w:rPr>
              <w:t>CR32/53: New Cover Sheet + Disclaimer replaces FAP-150 like ones.</w:t>
            </w:r>
          </w:p>
          <w:p w14:paraId="4EDBE2D3" w14:textId="77777777" w:rsidR="0038117F" w:rsidRPr="00791DF4" w:rsidRDefault="0038117F" w:rsidP="00A13343">
            <w:pPr>
              <w:pStyle w:val="Header"/>
              <w:numPr>
                <w:ilvl w:val="0"/>
                <w:numId w:val="7"/>
              </w:numPr>
              <w:ind w:left="418"/>
              <w:rPr>
                <w:rFonts w:cs="Arial"/>
                <w:snapToGrid w:val="0"/>
                <w:vanish/>
              </w:rPr>
            </w:pPr>
            <w:r w:rsidRPr="00791DF4">
              <w:rPr>
                <w:rFonts w:cs="Arial"/>
                <w:snapToGrid w:val="0"/>
                <w:vanish/>
              </w:rPr>
              <w:t>CR75: Some rewording -&gt; Terminology to Glossary, Notation -&gt; Document Conventions</w:t>
            </w:r>
          </w:p>
          <w:p w14:paraId="64999F4D" w14:textId="77777777" w:rsidR="0038117F" w:rsidRPr="00791DF4" w:rsidRDefault="0038117F" w:rsidP="00A13343">
            <w:pPr>
              <w:pStyle w:val="Header"/>
              <w:numPr>
                <w:ilvl w:val="0"/>
                <w:numId w:val="7"/>
              </w:numPr>
              <w:ind w:left="418"/>
              <w:rPr>
                <w:rFonts w:cs="Arial"/>
                <w:snapToGrid w:val="0"/>
                <w:vanish/>
              </w:rPr>
            </w:pPr>
            <w:r w:rsidRPr="00791DF4">
              <w:rPr>
                <w:rFonts w:cs="Arial"/>
                <w:snapToGrid w:val="0"/>
                <w:vanish/>
              </w:rPr>
              <w:t>CR49: Rename “Assumptions &amp; Constraints” to “Assumptions”</w:t>
            </w:r>
          </w:p>
          <w:p w14:paraId="74814754" w14:textId="77777777" w:rsidR="0038117F" w:rsidRPr="00791DF4" w:rsidRDefault="0038117F" w:rsidP="00A13343">
            <w:pPr>
              <w:pStyle w:val="Header"/>
              <w:numPr>
                <w:ilvl w:val="0"/>
                <w:numId w:val="7"/>
              </w:numPr>
              <w:ind w:left="418"/>
              <w:rPr>
                <w:rFonts w:cs="Arial"/>
                <w:snapToGrid w:val="0"/>
                <w:vanish/>
              </w:rPr>
            </w:pPr>
            <w:r w:rsidRPr="00791DF4">
              <w:rPr>
                <w:rFonts w:cs="Arial"/>
                <w:snapToGrid w:val="0"/>
                <w:vanish/>
              </w:rPr>
              <w:t>CR74: Safety Assumptions added to chapter 6.</w:t>
            </w:r>
          </w:p>
          <w:p w14:paraId="1E9A531C" w14:textId="77777777" w:rsidR="0038117F" w:rsidRPr="00791DF4" w:rsidRDefault="0038117F" w:rsidP="00A13343">
            <w:pPr>
              <w:pStyle w:val="Header"/>
              <w:numPr>
                <w:ilvl w:val="0"/>
                <w:numId w:val="7"/>
              </w:numPr>
              <w:ind w:left="418"/>
              <w:rPr>
                <w:rFonts w:cs="Arial"/>
                <w:snapToGrid w:val="0"/>
                <w:vanish/>
              </w:rPr>
            </w:pPr>
            <w:r w:rsidRPr="00791DF4">
              <w:rPr>
                <w:rFonts w:cs="Arial"/>
                <w:snapToGrid w:val="0"/>
                <w:vanish/>
              </w:rPr>
              <w:t>CR58: Add function allocation column to Logical Architecture chapter</w:t>
            </w:r>
          </w:p>
        </w:tc>
        <w:tc>
          <w:tcPr>
            <w:tcW w:w="1667" w:type="dxa"/>
          </w:tcPr>
          <w:p w14:paraId="21731ABC" w14:textId="77777777" w:rsidR="0038117F" w:rsidRPr="00791DF4" w:rsidRDefault="0038117F" w:rsidP="00A13343">
            <w:pPr>
              <w:rPr>
                <w:snapToGrid w:val="0"/>
                <w:vanish/>
              </w:rPr>
            </w:pPr>
            <w:r w:rsidRPr="00791DF4">
              <w:rPr>
                <w:snapToGrid w:val="0"/>
                <w:vanish/>
              </w:rPr>
              <w:t>Jbaden1</w:t>
            </w:r>
          </w:p>
        </w:tc>
      </w:tr>
      <w:tr w:rsidR="0038117F" w:rsidRPr="00791DF4" w14:paraId="23F19DCA" w14:textId="77777777" w:rsidTr="00A13343">
        <w:trPr>
          <w:hidden/>
        </w:trPr>
        <w:tc>
          <w:tcPr>
            <w:tcW w:w="1027" w:type="dxa"/>
          </w:tcPr>
          <w:p w14:paraId="330FCCA8" w14:textId="77777777" w:rsidR="0038117F" w:rsidRPr="00791DF4" w:rsidRDefault="0038117F" w:rsidP="00A13343">
            <w:pPr>
              <w:jc w:val="center"/>
              <w:rPr>
                <w:snapToGrid w:val="0"/>
                <w:vanish/>
              </w:rPr>
            </w:pPr>
            <w:r w:rsidRPr="00791DF4">
              <w:rPr>
                <w:snapToGrid w:val="0"/>
                <w:vanish/>
              </w:rPr>
              <w:t>6</w:t>
            </w:r>
          </w:p>
        </w:tc>
        <w:tc>
          <w:tcPr>
            <w:tcW w:w="850" w:type="dxa"/>
          </w:tcPr>
          <w:p w14:paraId="002B10F7" w14:textId="77777777" w:rsidR="0038117F" w:rsidRPr="00791DF4" w:rsidRDefault="0038117F" w:rsidP="00A13343">
            <w:pPr>
              <w:jc w:val="center"/>
              <w:rPr>
                <w:snapToGrid w:val="0"/>
                <w:vanish/>
              </w:rPr>
            </w:pPr>
            <w:r w:rsidRPr="00791DF4">
              <w:rPr>
                <w:snapToGrid w:val="0"/>
                <w:vanish/>
              </w:rPr>
              <w:t>0</w:t>
            </w:r>
          </w:p>
        </w:tc>
        <w:tc>
          <w:tcPr>
            <w:tcW w:w="993" w:type="dxa"/>
          </w:tcPr>
          <w:p w14:paraId="0F369599" w14:textId="77777777" w:rsidR="0038117F" w:rsidRPr="00791DF4" w:rsidRDefault="0038117F" w:rsidP="00A13343">
            <w:pPr>
              <w:jc w:val="center"/>
              <w:rPr>
                <w:snapToGrid w:val="0"/>
                <w:vanish/>
              </w:rPr>
            </w:pPr>
            <w:r w:rsidRPr="00791DF4">
              <w:rPr>
                <w:snapToGrid w:val="0"/>
                <w:vanish/>
              </w:rPr>
              <w:t>2018-01-31</w:t>
            </w:r>
          </w:p>
        </w:tc>
        <w:tc>
          <w:tcPr>
            <w:tcW w:w="5669" w:type="dxa"/>
          </w:tcPr>
          <w:p w14:paraId="3C15B519" w14:textId="77777777" w:rsidR="0038117F" w:rsidRPr="00791DF4" w:rsidRDefault="0038117F" w:rsidP="00A13343">
            <w:pPr>
              <w:pStyle w:val="Header"/>
              <w:numPr>
                <w:ilvl w:val="0"/>
                <w:numId w:val="7"/>
              </w:numPr>
              <w:ind w:left="418"/>
              <w:rPr>
                <w:rFonts w:cs="Arial"/>
                <w:snapToGrid w:val="0"/>
                <w:vanish/>
              </w:rPr>
            </w:pPr>
            <w:r w:rsidRPr="00791DF4">
              <w:rPr>
                <w:rFonts w:cs="Arial"/>
                <w:snapToGrid w:val="0"/>
                <w:vanish/>
              </w:rPr>
              <w:t>CR63: Updated links to Functional Safety Sharepoint</w:t>
            </w:r>
          </w:p>
        </w:tc>
        <w:tc>
          <w:tcPr>
            <w:tcW w:w="1667" w:type="dxa"/>
          </w:tcPr>
          <w:p w14:paraId="27D14FDD" w14:textId="77777777" w:rsidR="0038117F" w:rsidRPr="00791DF4" w:rsidRDefault="0038117F" w:rsidP="00A13343">
            <w:pPr>
              <w:rPr>
                <w:snapToGrid w:val="0"/>
                <w:vanish/>
              </w:rPr>
            </w:pPr>
            <w:r w:rsidRPr="00791DF4">
              <w:rPr>
                <w:snapToGrid w:val="0"/>
                <w:vanish/>
              </w:rPr>
              <w:t>Jbaden1</w:t>
            </w:r>
          </w:p>
        </w:tc>
      </w:tr>
      <w:tr w:rsidR="0038117F" w:rsidRPr="00791DF4" w14:paraId="5FABDAB8" w14:textId="77777777" w:rsidTr="00A13343">
        <w:trPr>
          <w:hidden/>
        </w:trPr>
        <w:tc>
          <w:tcPr>
            <w:tcW w:w="1027" w:type="dxa"/>
          </w:tcPr>
          <w:p w14:paraId="073F1352" w14:textId="77777777" w:rsidR="0038117F" w:rsidRPr="00791DF4" w:rsidRDefault="0038117F" w:rsidP="00A13343">
            <w:pPr>
              <w:jc w:val="center"/>
              <w:rPr>
                <w:snapToGrid w:val="0"/>
                <w:vanish/>
              </w:rPr>
            </w:pPr>
            <w:r w:rsidRPr="00791DF4">
              <w:rPr>
                <w:snapToGrid w:val="0"/>
                <w:vanish/>
              </w:rPr>
              <w:t>6</w:t>
            </w:r>
          </w:p>
        </w:tc>
        <w:tc>
          <w:tcPr>
            <w:tcW w:w="850" w:type="dxa"/>
          </w:tcPr>
          <w:p w14:paraId="19D4E877" w14:textId="77777777" w:rsidR="0038117F" w:rsidRPr="00791DF4" w:rsidRDefault="0038117F" w:rsidP="00A13343">
            <w:pPr>
              <w:jc w:val="center"/>
              <w:rPr>
                <w:snapToGrid w:val="0"/>
                <w:vanish/>
              </w:rPr>
            </w:pPr>
            <w:r w:rsidRPr="00791DF4">
              <w:rPr>
                <w:snapToGrid w:val="0"/>
                <w:vanish/>
              </w:rPr>
              <w:t>0</w:t>
            </w:r>
          </w:p>
        </w:tc>
        <w:tc>
          <w:tcPr>
            <w:tcW w:w="993" w:type="dxa"/>
          </w:tcPr>
          <w:p w14:paraId="17E6CF23" w14:textId="77777777" w:rsidR="0038117F" w:rsidRPr="00791DF4" w:rsidRDefault="0038117F" w:rsidP="00A13343">
            <w:pPr>
              <w:jc w:val="center"/>
              <w:rPr>
                <w:snapToGrid w:val="0"/>
                <w:vanish/>
              </w:rPr>
            </w:pPr>
            <w:r w:rsidRPr="00791DF4">
              <w:rPr>
                <w:snapToGrid w:val="0"/>
                <w:vanish/>
              </w:rPr>
              <w:t>2018-07-24</w:t>
            </w:r>
          </w:p>
        </w:tc>
        <w:tc>
          <w:tcPr>
            <w:tcW w:w="5669" w:type="dxa"/>
          </w:tcPr>
          <w:p w14:paraId="0CA52425" w14:textId="77777777" w:rsidR="0038117F" w:rsidRPr="00791DF4" w:rsidRDefault="0038117F" w:rsidP="00A13343">
            <w:pPr>
              <w:pStyle w:val="Header"/>
              <w:numPr>
                <w:ilvl w:val="0"/>
                <w:numId w:val="7"/>
              </w:numPr>
              <w:ind w:left="418"/>
              <w:rPr>
                <w:rFonts w:cs="Arial"/>
                <w:snapToGrid w:val="0"/>
                <w:vanish/>
              </w:rPr>
            </w:pPr>
            <w:r w:rsidRPr="00791DF4">
              <w:rPr>
                <w:rFonts w:cs="Arial"/>
                <w:snapToGrid w:val="0"/>
                <w:vanish/>
              </w:rPr>
              <w:t>CR69: Add FSR to FeatureDoc</w:t>
            </w:r>
          </w:p>
          <w:p w14:paraId="36685C49" w14:textId="77777777" w:rsidR="0038117F" w:rsidRPr="00791DF4" w:rsidRDefault="0038117F" w:rsidP="00A13343">
            <w:pPr>
              <w:pStyle w:val="Header"/>
              <w:numPr>
                <w:ilvl w:val="0"/>
                <w:numId w:val="7"/>
              </w:numPr>
              <w:ind w:left="418"/>
              <w:rPr>
                <w:rFonts w:cs="Arial"/>
                <w:snapToGrid w:val="0"/>
                <w:vanish/>
              </w:rPr>
            </w:pPr>
            <w:r w:rsidRPr="00791DF4">
              <w:rPr>
                <w:rFonts w:cs="Arial"/>
                <w:snapToGrid w:val="0"/>
                <w:vanish/>
              </w:rPr>
              <w:t>CR64: Add new section "Design Requirements" to Function Spec and Feature Spec</w:t>
            </w:r>
          </w:p>
        </w:tc>
        <w:tc>
          <w:tcPr>
            <w:tcW w:w="1667" w:type="dxa"/>
          </w:tcPr>
          <w:p w14:paraId="5CA922E0" w14:textId="77777777" w:rsidR="0038117F" w:rsidRPr="00791DF4" w:rsidRDefault="0038117F" w:rsidP="00A13343">
            <w:pPr>
              <w:rPr>
                <w:snapToGrid w:val="0"/>
                <w:vanish/>
              </w:rPr>
            </w:pPr>
            <w:r w:rsidRPr="00791DF4">
              <w:rPr>
                <w:snapToGrid w:val="0"/>
                <w:vanish/>
              </w:rPr>
              <w:t>Jbaden1</w:t>
            </w:r>
          </w:p>
        </w:tc>
      </w:tr>
      <w:tr w:rsidR="0038117F" w:rsidRPr="00791DF4" w14:paraId="59AC66F2" w14:textId="77777777" w:rsidTr="00A13343">
        <w:trPr>
          <w:hidden/>
        </w:trPr>
        <w:tc>
          <w:tcPr>
            <w:tcW w:w="1027" w:type="dxa"/>
          </w:tcPr>
          <w:p w14:paraId="5EF29B89" w14:textId="77777777" w:rsidR="0038117F" w:rsidRPr="00791DF4" w:rsidRDefault="0038117F" w:rsidP="00A13343">
            <w:pPr>
              <w:jc w:val="center"/>
              <w:rPr>
                <w:snapToGrid w:val="0"/>
                <w:vanish/>
              </w:rPr>
            </w:pPr>
            <w:r w:rsidRPr="00791DF4">
              <w:rPr>
                <w:snapToGrid w:val="0"/>
                <w:vanish/>
              </w:rPr>
              <w:t>6</w:t>
            </w:r>
          </w:p>
        </w:tc>
        <w:tc>
          <w:tcPr>
            <w:tcW w:w="850" w:type="dxa"/>
          </w:tcPr>
          <w:p w14:paraId="1C45B6AE" w14:textId="77777777" w:rsidR="0038117F" w:rsidRPr="00791DF4" w:rsidRDefault="0038117F" w:rsidP="00A13343">
            <w:pPr>
              <w:jc w:val="center"/>
              <w:rPr>
                <w:snapToGrid w:val="0"/>
                <w:vanish/>
              </w:rPr>
            </w:pPr>
            <w:r w:rsidRPr="00791DF4">
              <w:rPr>
                <w:snapToGrid w:val="0"/>
                <w:vanish/>
              </w:rPr>
              <w:t>0</w:t>
            </w:r>
          </w:p>
        </w:tc>
        <w:tc>
          <w:tcPr>
            <w:tcW w:w="993" w:type="dxa"/>
          </w:tcPr>
          <w:p w14:paraId="397DF7DE" w14:textId="77777777" w:rsidR="0038117F" w:rsidRPr="00791DF4" w:rsidRDefault="0038117F" w:rsidP="00A13343">
            <w:pPr>
              <w:jc w:val="center"/>
              <w:rPr>
                <w:snapToGrid w:val="0"/>
                <w:vanish/>
              </w:rPr>
            </w:pPr>
            <w:r w:rsidRPr="00791DF4">
              <w:rPr>
                <w:snapToGrid w:val="0"/>
                <w:vanish/>
              </w:rPr>
              <w:t>2018-08-06</w:t>
            </w:r>
          </w:p>
        </w:tc>
        <w:tc>
          <w:tcPr>
            <w:tcW w:w="5669" w:type="dxa"/>
          </w:tcPr>
          <w:p w14:paraId="309AE481" w14:textId="77777777" w:rsidR="0038117F" w:rsidRPr="00791DF4" w:rsidRDefault="0038117F" w:rsidP="00A13343">
            <w:pPr>
              <w:pStyle w:val="Header"/>
              <w:numPr>
                <w:ilvl w:val="0"/>
                <w:numId w:val="7"/>
              </w:numPr>
              <w:ind w:left="426"/>
              <w:rPr>
                <w:rFonts w:cs="Arial"/>
                <w:snapToGrid w:val="0"/>
                <w:vanish/>
              </w:rPr>
            </w:pPr>
            <w:r w:rsidRPr="00791DF4">
              <w:rPr>
                <w:rFonts w:cs="Arial"/>
                <w:snapToGrid w:val="0"/>
                <w:vanish/>
              </w:rPr>
              <w:t>CR53: some corrections for metada and formatting</w:t>
            </w:r>
          </w:p>
        </w:tc>
        <w:tc>
          <w:tcPr>
            <w:tcW w:w="1667" w:type="dxa"/>
          </w:tcPr>
          <w:p w14:paraId="413CEF12" w14:textId="77777777" w:rsidR="0038117F" w:rsidRPr="00791DF4" w:rsidRDefault="0038117F" w:rsidP="00A13343">
            <w:pPr>
              <w:rPr>
                <w:snapToGrid w:val="0"/>
                <w:vanish/>
              </w:rPr>
            </w:pPr>
            <w:r w:rsidRPr="00791DF4">
              <w:rPr>
                <w:snapToGrid w:val="0"/>
                <w:vanish/>
              </w:rPr>
              <w:t>Jbaden1</w:t>
            </w:r>
          </w:p>
        </w:tc>
      </w:tr>
      <w:tr w:rsidR="0038117F" w:rsidRPr="00791DF4" w14:paraId="63BBF852"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5F630D9" w14:textId="77777777" w:rsidR="0038117F" w:rsidRPr="00791DF4" w:rsidRDefault="0038117F" w:rsidP="00A13343">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0BCD3FF" w14:textId="77777777" w:rsidR="0038117F" w:rsidRPr="00791DF4" w:rsidRDefault="0038117F" w:rsidP="00A13343">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371D84FA" w14:textId="77777777" w:rsidR="0038117F" w:rsidRPr="00791DF4" w:rsidRDefault="0038117F" w:rsidP="00A13343">
            <w:pPr>
              <w:jc w:val="center"/>
              <w:rPr>
                <w:snapToGrid w:val="0"/>
                <w:vanish/>
              </w:rPr>
            </w:pPr>
            <w:r w:rsidRPr="00791DF4">
              <w:rPr>
                <w:snapToGrid w:val="0"/>
                <w:vanish/>
              </w:rPr>
              <w:t>2018-09-28</w:t>
            </w:r>
          </w:p>
        </w:tc>
        <w:tc>
          <w:tcPr>
            <w:tcW w:w="5669" w:type="dxa"/>
            <w:tcBorders>
              <w:top w:val="single" w:sz="4" w:space="0" w:color="auto"/>
              <w:left w:val="single" w:sz="4" w:space="0" w:color="auto"/>
              <w:bottom w:val="single" w:sz="4" w:space="0" w:color="auto"/>
              <w:right w:val="single" w:sz="4" w:space="0" w:color="auto"/>
            </w:tcBorders>
          </w:tcPr>
          <w:p w14:paraId="02832C29" w14:textId="77777777" w:rsidR="0038117F" w:rsidRPr="00791DF4" w:rsidRDefault="0038117F" w:rsidP="00A13343">
            <w:pPr>
              <w:pStyle w:val="Header"/>
              <w:numPr>
                <w:ilvl w:val="0"/>
                <w:numId w:val="7"/>
              </w:numPr>
              <w:ind w:left="453"/>
              <w:rPr>
                <w:rFonts w:cs="Arial"/>
                <w:snapToGrid w:val="0"/>
                <w:vanish/>
              </w:rPr>
            </w:pPr>
            <w:r w:rsidRPr="00791DF4">
              <w:rPr>
                <w:rFonts w:cs="Arial"/>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7D41E35A" w14:textId="77777777" w:rsidR="0038117F" w:rsidRPr="00791DF4" w:rsidRDefault="0038117F" w:rsidP="00A13343">
            <w:pPr>
              <w:rPr>
                <w:snapToGrid w:val="0"/>
                <w:vanish/>
              </w:rPr>
            </w:pPr>
            <w:r w:rsidRPr="00791DF4">
              <w:rPr>
                <w:snapToGrid w:val="0"/>
                <w:vanish/>
              </w:rPr>
              <w:t>Jbaden1</w:t>
            </w:r>
          </w:p>
        </w:tc>
      </w:tr>
      <w:tr w:rsidR="0038117F" w:rsidRPr="00791DF4" w14:paraId="4E443A76"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D323FAD" w14:textId="77777777" w:rsidR="0038117F" w:rsidRPr="00791DF4" w:rsidRDefault="0038117F" w:rsidP="00A13343">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BC19A2D" w14:textId="77777777" w:rsidR="0038117F" w:rsidRPr="00791DF4" w:rsidRDefault="0038117F" w:rsidP="00A13343">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5D449161" w14:textId="77777777" w:rsidR="0038117F" w:rsidRPr="00791DF4" w:rsidRDefault="0038117F" w:rsidP="00A13343">
            <w:pPr>
              <w:jc w:val="center"/>
              <w:rPr>
                <w:snapToGrid w:val="0"/>
                <w:vanish/>
              </w:rPr>
            </w:pPr>
            <w:r w:rsidRPr="00791DF4">
              <w:rPr>
                <w:snapToGrid w:val="0"/>
                <w:vanish/>
              </w:rPr>
              <w:t>2018-10-31</w:t>
            </w:r>
          </w:p>
        </w:tc>
        <w:tc>
          <w:tcPr>
            <w:tcW w:w="5669" w:type="dxa"/>
            <w:tcBorders>
              <w:top w:val="single" w:sz="4" w:space="0" w:color="auto"/>
              <w:left w:val="single" w:sz="4" w:space="0" w:color="auto"/>
              <w:bottom w:val="single" w:sz="4" w:space="0" w:color="auto"/>
              <w:right w:val="single" w:sz="4" w:space="0" w:color="auto"/>
            </w:tcBorders>
          </w:tcPr>
          <w:p w14:paraId="2A8A18B2" w14:textId="77777777" w:rsidR="0038117F" w:rsidRPr="00791DF4" w:rsidRDefault="0038117F" w:rsidP="00A13343">
            <w:pPr>
              <w:pStyle w:val="Header"/>
              <w:numPr>
                <w:ilvl w:val="0"/>
                <w:numId w:val="7"/>
              </w:numPr>
              <w:ind w:left="453"/>
              <w:rPr>
                <w:rFonts w:cs="Arial"/>
                <w:snapToGrid w:val="0"/>
                <w:vanish/>
              </w:rPr>
            </w:pPr>
            <w:r w:rsidRPr="00791DF4">
              <w:rPr>
                <w:rFonts w:cs="Arial"/>
                <w:snapToGrid w:val="0"/>
                <w:vanish/>
              </w:rPr>
              <w:t>Cover sheet and footer more GIS like. Functional Safety team feedback incorporated:</w:t>
            </w:r>
          </w:p>
          <w:p w14:paraId="0EE23211" w14:textId="77777777" w:rsidR="0038117F" w:rsidRPr="00791DF4" w:rsidRDefault="0038117F" w:rsidP="00A13343">
            <w:pPr>
              <w:pStyle w:val="Header"/>
              <w:numPr>
                <w:ilvl w:val="1"/>
                <w:numId w:val="7"/>
              </w:numPr>
              <w:rPr>
                <w:rFonts w:cs="Arial"/>
                <w:snapToGrid w:val="0"/>
                <w:vanish/>
              </w:rPr>
            </w:pPr>
            <w:r w:rsidRPr="00791DF4">
              <w:rPr>
                <w:rFonts w:cs="Arial"/>
                <w:snapToGrid w:val="0"/>
                <w:vanish/>
              </w:rPr>
              <w:t>New subsections “Functional Safety Requirements, (Decomposed) FSRs and Parameters / Values</w:t>
            </w:r>
          </w:p>
          <w:p w14:paraId="16A78202" w14:textId="77777777" w:rsidR="0038117F" w:rsidRPr="00791DF4" w:rsidRDefault="0038117F" w:rsidP="00A13343">
            <w:pPr>
              <w:pStyle w:val="Header"/>
              <w:numPr>
                <w:ilvl w:val="1"/>
                <w:numId w:val="7"/>
              </w:numPr>
              <w:rPr>
                <w:rFonts w:cs="Arial"/>
                <w:snapToGrid w:val="0"/>
                <w:vanish/>
              </w:rPr>
            </w:pPr>
            <w:r w:rsidRPr="00791DF4">
              <w:rPr>
                <w:rFonts w:cs="Arial"/>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3333334F" w14:textId="77777777" w:rsidR="0038117F" w:rsidRPr="00791DF4" w:rsidRDefault="0038117F" w:rsidP="00A13343">
            <w:pPr>
              <w:rPr>
                <w:snapToGrid w:val="0"/>
                <w:vanish/>
              </w:rPr>
            </w:pPr>
            <w:r w:rsidRPr="00791DF4">
              <w:rPr>
                <w:snapToGrid w:val="0"/>
                <w:vanish/>
              </w:rPr>
              <w:t>Jbaden1</w:t>
            </w:r>
          </w:p>
        </w:tc>
      </w:tr>
      <w:tr w:rsidR="0038117F" w:rsidRPr="00791DF4" w14:paraId="5077DABF"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A8395C3" w14:textId="77777777" w:rsidR="0038117F" w:rsidRPr="00791DF4" w:rsidRDefault="0038117F" w:rsidP="00A13343">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5152BF7" w14:textId="77777777" w:rsidR="0038117F" w:rsidRPr="00791DF4" w:rsidRDefault="0038117F" w:rsidP="00A13343">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68445934" w14:textId="77777777" w:rsidR="0038117F" w:rsidRPr="00791DF4" w:rsidRDefault="0038117F" w:rsidP="00A13343">
            <w:pPr>
              <w:jc w:val="center"/>
              <w:rPr>
                <w:snapToGrid w:val="0"/>
                <w:vanish/>
              </w:rPr>
            </w:pPr>
            <w:r w:rsidRPr="00791DF4">
              <w:rPr>
                <w:snapToGrid w:val="0"/>
                <w:vanish/>
              </w:rPr>
              <w:t>2018-12-12</w:t>
            </w:r>
          </w:p>
        </w:tc>
        <w:tc>
          <w:tcPr>
            <w:tcW w:w="5669" w:type="dxa"/>
            <w:tcBorders>
              <w:top w:val="single" w:sz="4" w:space="0" w:color="auto"/>
              <w:left w:val="single" w:sz="4" w:space="0" w:color="auto"/>
              <w:bottom w:val="single" w:sz="4" w:space="0" w:color="auto"/>
              <w:right w:val="single" w:sz="4" w:space="0" w:color="auto"/>
            </w:tcBorders>
          </w:tcPr>
          <w:p w14:paraId="211EFBC1" w14:textId="77777777" w:rsidR="0038117F" w:rsidRPr="00791DF4" w:rsidRDefault="0038117F" w:rsidP="00A13343">
            <w:pPr>
              <w:pStyle w:val="Header"/>
              <w:numPr>
                <w:ilvl w:val="0"/>
                <w:numId w:val="7"/>
              </w:numPr>
              <w:ind w:left="453"/>
              <w:rPr>
                <w:rFonts w:cs="Arial"/>
                <w:snapToGrid w:val="0"/>
                <w:vanish/>
              </w:rPr>
            </w:pPr>
            <w:r w:rsidRPr="00791DF4">
              <w:rPr>
                <w:rFonts w:cs="Arial"/>
                <w:snapToGrid w:val="0"/>
                <w:vanish/>
              </w:rPr>
              <w:t>FSR template removed, now as a 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3CACE91D" w14:textId="77777777" w:rsidR="0038117F" w:rsidRPr="00791DF4" w:rsidRDefault="0038117F" w:rsidP="00A13343">
            <w:pPr>
              <w:rPr>
                <w:snapToGrid w:val="0"/>
                <w:vanish/>
              </w:rPr>
            </w:pPr>
            <w:r w:rsidRPr="00791DF4">
              <w:rPr>
                <w:snapToGrid w:val="0"/>
                <w:vanish/>
              </w:rPr>
              <w:t>Jbaden1</w:t>
            </w:r>
          </w:p>
        </w:tc>
      </w:tr>
      <w:tr w:rsidR="0038117F" w:rsidRPr="00791DF4" w14:paraId="5C514176"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10FA9BB" w14:textId="77777777" w:rsidR="0038117F" w:rsidRPr="00791DF4" w:rsidRDefault="0038117F" w:rsidP="00A13343">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0EF2453" w14:textId="77777777" w:rsidR="0038117F" w:rsidRPr="00791DF4" w:rsidRDefault="0038117F" w:rsidP="00A13343">
            <w:pPr>
              <w:jc w:val="center"/>
              <w:rPr>
                <w:snapToGrid w:val="0"/>
                <w:vanish/>
              </w:rPr>
            </w:pPr>
            <w:r w:rsidRPr="00791DF4">
              <w:rPr>
                <w:snapToGrid w:val="0"/>
                <w:vanish/>
              </w:rPr>
              <w:t>0a</w:t>
            </w:r>
          </w:p>
        </w:tc>
        <w:tc>
          <w:tcPr>
            <w:tcW w:w="993" w:type="dxa"/>
            <w:tcBorders>
              <w:top w:val="single" w:sz="4" w:space="0" w:color="auto"/>
              <w:left w:val="single" w:sz="4" w:space="0" w:color="auto"/>
              <w:bottom w:val="single" w:sz="4" w:space="0" w:color="auto"/>
              <w:right w:val="single" w:sz="4" w:space="0" w:color="auto"/>
            </w:tcBorders>
          </w:tcPr>
          <w:p w14:paraId="2151899A" w14:textId="77777777" w:rsidR="0038117F" w:rsidRPr="00791DF4" w:rsidRDefault="0038117F" w:rsidP="00A13343">
            <w:pPr>
              <w:jc w:val="center"/>
              <w:rPr>
                <w:snapToGrid w:val="0"/>
                <w:vanish/>
              </w:rPr>
            </w:pPr>
            <w:r w:rsidRPr="00791DF4">
              <w:rPr>
                <w:snapToGrid w:val="0"/>
                <w:vanish/>
              </w:rPr>
              <w:t>2019-05-23</w:t>
            </w:r>
          </w:p>
        </w:tc>
        <w:tc>
          <w:tcPr>
            <w:tcW w:w="5669" w:type="dxa"/>
            <w:tcBorders>
              <w:top w:val="single" w:sz="4" w:space="0" w:color="auto"/>
              <w:left w:val="single" w:sz="4" w:space="0" w:color="auto"/>
              <w:bottom w:val="single" w:sz="4" w:space="0" w:color="auto"/>
              <w:right w:val="single" w:sz="4" w:space="0" w:color="auto"/>
            </w:tcBorders>
          </w:tcPr>
          <w:p w14:paraId="50189FC0" w14:textId="77777777" w:rsidR="0038117F" w:rsidRPr="00791DF4" w:rsidRDefault="0038117F" w:rsidP="00A13343">
            <w:pPr>
              <w:pStyle w:val="Header"/>
              <w:numPr>
                <w:ilvl w:val="0"/>
                <w:numId w:val="7"/>
              </w:numPr>
              <w:ind w:left="453"/>
              <w:rPr>
                <w:rFonts w:cs="Arial"/>
                <w:snapToGrid w:val="0"/>
                <w:vanish/>
              </w:rPr>
            </w:pPr>
            <w:r w:rsidRPr="00791DF4">
              <w:rPr>
                <w:rFonts w:cs="Arial"/>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5BB57B8A" w14:textId="77777777" w:rsidR="0038117F" w:rsidRPr="00791DF4" w:rsidRDefault="0038117F" w:rsidP="00A13343">
            <w:pPr>
              <w:rPr>
                <w:snapToGrid w:val="0"/>
                <w:vanish/>
              </w:rPr>
            </w:pPr>
            <w:r w:rsidRPr="00791DF4">
              <w:rPr>
                <w:snapToGrid w:val="0"/>
                <w:vanish/>
              </w:rPr>
              <w:t>Jbaden1</w:t>
            </w:r>
          </w:p>
        </w:tc>
      </w:tr>
      <w:tr w:rsidR="0038117F" w:rsidRPr="00791DF4" w14:paraId="7721CC55"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4492E06" w14:textId="77777777" w:rsidR="0038117F" w:rsidRPr="00791DF4" w:rsidRDefault="0038117F" w:rsidP="00A13343">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777411" w14:textId="77777777" w:rsidR="0038117F" w:rsidRPr="00791DF4" w:rsidRDefault="0038117F" w:rsidP="00A13343">
            <w:pPr>
              <w:jc w:val="center"/>
              <w:rPr>
                <w:snapToGrid w:val="0"/>
                <w:vanish/>
              </w:rPr>
            </w:pPr>
            <w:r w:rsidRPr="00791DF4">
              <w:rPr>
                <w:snapToGrid w:val="0"/>
                <w:vanish/>
              </w:rPr>
              <w:t>0b</w:t>
            </w:r>
          </w:p>
        </w:tc>
        <w:tc>
          <w:tcPr>
            <w:tcW w:w="993" w:type="dxa"/>
            <w:tcBorders>
              <w:top w:val="single" w:sz="4" w:space="0" w:color="auto"/>
              <w:left w:val="single" w:sz="4" w:space="0" w:color="auto"/>
              <w:bottom w:val="single" w:sz="4" w:space="0" w:color="auto"/>
              <w:right w:val="single" w:sz="4" w:space="0" w:color="auto"/>
            </w:tcBorders>
          </w:tcPr>
          <w:p w14:paraId="5FACB2D9" w14:textId="77777777" w:rsidR="0038117F" w:rsidRPr="00791DF4" w:rsidRDefault="0038117F" w:rsidP="00A13343">
            <w:pPr>
              <w:jc w:val="center"/>
              <w:rPr>
                <w:snapToGrid w:val="0"/>
                <w:vanish/>
              </w:rPr>
            </w:pPr>
            <w:r w:rsidRPr="00791DF4">
              <w:rPr>
                <w:snapToGrid w:val="0"/>
                <w:vanish/>
              </w:rPr>
              <w:t>2019-06-26</w:t>
            </w:r>
          </w:p>
        </w:tc>
        <w:tc>
          <w:tcPr>
            <w:tcW w:w="5669" w:type="dxa"/>
            <w:tcBorders>
              <w:top w:val="single" w:sz="4" w:space="0" w:color="auto"/>
              <w:left w:val="single" w:sz="4" w:space="0" w:color="auto"/>
              <w:bottom w:val="single" w:sz="4" w:space="0" w:color="auto"/>
              <w:right w:val="single" w:sz="4" w:space="0" w:color="auto"/>
            </w:tcBorders>
          </w:tcPr>
          <w:p w14:paraId="7F5626A4" w14:textId="77777777" w:rsidR="0038117F" w:rsidRPr="00791DF4" w:rsidRDefault="0038117F" w:rsidP="00A13343">
            <w:pPr>
              <w:pStyle w:val="Header"/>
              <w:numPr>
                <w:ilvl w:val="0"/>
                <w:numId w:val="7"/>
              </w:numPr>
              <w:ind w:left="453"/>
              <w:textAlignment w:val="auto"/>
              <w:rPr>
                <w:rFonts w:cs="Arial"/>
                <w:snapToGrid w:val="0"/>
                <w:vanish/>
              </w:rPr>
            </w:pPr>
            <w:r w:rsidRPr="00791DF4">
              <w:rPr>
                <w:rFonts w:cs="Arial"/>
                <w:snapToGrid w:val="0"/>
                <w:vanish/>
              </w:rPr>
              <w:t>Chapter “Logical Elements” in “Logical Architecture” section added (FuSa CR 15136240)</w:t>
            </w:r>
          </w:p>
        </w:tc>
        <w:tc>
          <w:tcPr>
            <w:tcW w:w="1667" w:type="dxa"/>
            <w:tcBorders>
              <w:top w:val="single" w:sz="4" w:space="0" w:color="auto"/>
              <w:left w:val="single" w:sz="4" w:space="0" w:color="auto"/>
              <w:bottom w:val="single" w:sz="4" w:space="0" w:color="auto"/>
              <w:right w:val="single" w:sz="4" w:space="0" w:color="auto"/>
            </w:tcBorders>
          </w:tcPr>
          <w:p w14:paraId="27154C6D" w14:textId="77777777" w:rsidR="0038117F" w:rsidRPr="00791DF4" w:rsidRDefault="0038117F" w:rsidP="00A13343">
            <w:pPr>
              <w:rPr>
                <w:snapToGrid w:val="0"/>
                <w:vanish/>
              </w:rPr>
            </w:pPr>
            <w:r w:rsidRPr="00791DF4">
              <w:rPr>
                <w:snapToGrid w:val="0"/>
                <w:vanish/>
              </w:rPr>
              <w:t>Jbaden1</w:t>
            </w:r>
          </w:p>
        </w:tc>
      </w:tr>
      <w:tr w:rsidR="0038117F" w:rsidRPr="00791DF4" w14:paraId="63626A8E"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6A8D7CE" w14:textId="77777777" w:rsidR="0038117F" w:rsidRPr="00791DF4" w:rsidRDefault="0038117F" w:rsidP="00A13343">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6BEEA5" w14:textId="77777777" w:rsidR="0038117F" w:rsidRPr="00791DF4" w:rsidRDefault="0038117F" w:rsidP="00A13343">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5AF36F7" w14:textId="77777777" w:rsidR="0038117F" w:rsidRPr="00791DF4" w:rsidRDefault="0038117F" w:rsidP="00A13343">
            <w:pPr>
              <w:jc w:val="center"/>
              <w:rPr>
                <w:snapToGrid w:val="0"/>
                <w:vanish/>
              </w:rPr>
            </w:pPr>
            <w:r w:rsidRPr="00791DF4">
              <w:rPr>
                <w:snapToGrid w:val="0"/>
                <w:vanish/>
              </w:rPr>
              <w:t>2019-03-22</w:t>
            </w:r>
          </w:p>
        </w:tc>
        <w:tc>
          <w:tcPr>
            <w:tcW w:w="5669" w:type="dxa"/>
            <w:tcBorders>
              <w:top w:val="single" w:sz="4" w:space="0" w:color="auto"/>
              <w:left w:val="single" w:sz="4" w:space="0" w:color="auto"/>
              <w:bottom w:val="single" w:sz="4" w:space="0" w:color="auto"/>
              <w:right w:val="single" w:sz="4" w:space="0" w:color="auto"/>
            </w:tcBorders>
          </w:tcPr>
          <w:p w14:paraId="4DDC617E" w14:textId="77777777" w:rsidR="0038117F" w:rsidRPr="00791DF4" w:rsidRDefault="0038117F" w:rsidP="0038117F">
            <w:pPr>
              <w:pStyle w:val="Header"/>
              <w:numPr>
                <w:ilvl w:val="0"/>
                <w:numId w:val="7"/>
              </w:numPr>
              <w:ind w:left="453"/>
              <w:textAlignment w:val="auto"/>
              <w:rPr>
                <w:rFonts w:cs="Arial"/>
                <w:snapToGrid w:val="0"/>
                <w:vanish/>
              </w:rPr>
            </w:pPr>
            <w:r w:rsidRPr="00791DF4">
              <w:rPr>
                <w:rFonts w:cs="Arial"/>
                <w:snapToGrid w:val="0"/>
                <w:vanish/>
              </w:rPr>
              <w:t>Chapter “Decomposed FSRs” renamed to “ASIL Decomposition of Functional Safety Requirements” and moved beneath Chapter “Functional Safety Requirements”. Explanatory text improved.</w:t>
            </w:r>
          </w:p>
        </w:tc>
        <w:tc>
          <w:tcPr>
            <w:tcW w:w="1667" w:type="dxa"/>
            <w:tcBorders>
              <w:top w:val="single" w:sz="4" w:space="0" w:color="auto"/>
              <w:left w:val="single" w:sz="4" w:space="0" w:color="auto"/>
              <w:bottom w:val="single" w:sz="4" w:space="0" w:color="auto"/>
              <w:right w:val="single" w:sz="4" w:space="0" w:color="auto"/>
            </w:tcBorders>
          </w:tcPr>
          <w:p w14:paraId="1A950EB8" w14:textId="77777777" w:rsidR="0038117F" w:rsidRPr="00791DF4" w:rsidRDefault="0038117F" w:rsidP="00A13343">
            <w:pPr>
              <w:rPr>
                <w:snapToGrid w:val="0"/>
                <w:vanish/>
              </w:rPr>
            </w:pPr>
            <w:r w:rsidRPr="00791DF4">
              <w:rPr>
                <w:snapToGrid w:val="0"/>
                <w:vanish/>
              </w:rPr>
              <w:t>Jbaden1</w:t>
            </w:r>
          </w:p>
        </w:tc>
      </w:tr>
      <w:tr w:rsidR="0038117F" w:rsidRPr="00791DF4" w14:paraId="73715519"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19EAEE3" w14:textId="77777777" w:rsidR="0038117F" w:rsidRPr="00791DF4" w:rsidRDefault="0038117F" w:rsidP="00A13343">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FA82A7B" w14:textId="77777777" w:rsidR="0038117F" w:rsidRPr="00791DF4" w:rsidRDefault="0038117F" w:rsidP="00A13343">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1729FBB" w14:textId="77777777" w:rsidR="0038117F" w:rsidRPr="00791DF4" w:rsidRDefault="0038117F" w:rsidP="00A13343">
            <w:pPr>
              <w:jc w:val="center"/>
              <w:rPr>
                <w:snapToGrid w:val="0"/>
                <w:vanish/>
              </w:rPr>
            </w:pPr>
            <w:r w:rsidRPr="00791DF4">
              <w:rPr>
                <w:snapToGrid w:val="0"/>
                <w:vanish/>
              </w:rPr>
              <w:t>2019-04-05</w:t>
            </w:r>
          </w:p>
        </w:tc>
        <w:tc>
          <w:tcPr>
            <w:tcW w:w="5669" w:type="dxa"/>
            <w:tcBorders>
              <w:top w:val="single" w:sz="4" w:space="0" w:color="auto"/>
              <w:left w:val="single" w:sz="4" w:space="0" w:color="auto"/>
              <w:bottom w:val="single" w:sz="4" w:space="0" w:color="auto"/>
              <w:right w:val="single" w:sz="4" w:space="0" w:color="auto"/>
            </w:tcBorders>
          </w:tcPr>
          <w:p w14:paraId="256683C1" w14:textId="77777777" w:rsidR="0038117F" w:rsidRPr="00791DF4" w:rsidRDefault="0038117F" w:rsidP="00A13343">
            <w:pPr>
              <w:pStyle w:val="Header"/>
              <w:numPr>
                <w:ilvl w:val="0"/>
                <w:numId w:val="7"/>
              </w:numPr>
              <w:ind w:left="453"/>
              <w:textAlignment w:val="auto"/>
              <w:rPr>
                <w:rFonts w:cs="Arial"/>
                <w:snapToGrid w:val="0"/>
                <w:vanish/>
              </w:rPr>
            </w:pPr>
            <w:r w:rsidRPr="00791DF4">
              <w:rPr>
                <w:rFonts w:cs="Arial"/>
                <w:snapToGrid w:val="0"/>
                <w:vanish/>
              </w:rPr>
              <w:t>Some wording in ASIL decomposition table modified. Description of fields in that table improved.</w:t>
            </w:r>
          </w:p>
        </w:tc>
        <w:tc>
          <w:tcPr>
            <w:tcW w:w="1667" w:type="dxa"/>
            <w:tcBorders>
              <w:top w:val="single" w:sz="4" w:space="0" w:color="auto"/>
              <w:left w:val="single" w:sz="4" w:space="0" w:color="auto"/>
              <w:bottom w:val="single" w:sz="4" w:space="0" w:color="auto"/>
              <w:right w:val="single" w:sz="4" w:space="0" w:color="auto"/>
            </w:tcBorders>
          </w:tcPr>
          <w:p w14:paraId="68D94D24" w14:textId="77777777" w:rsidR="0038117F" w:rsidRPr="00791DF4" w:rsidRDefault="0038117F" w:rsidP="00A13343">
            <w:pPr>
              <w:rPr>
                <w:snapToGrid w:val="0"/>
                <w:vanish/>
              </w:rPr>
            </w:pPr>
            <w:r w:rsidRPr="00791DF4">
              <w:rPr>
                <w:snapToGrid w:val="0"/>
                <w:vanish/>
              </w:rPr>
              <w:t>Jbaden1</w:t>
            </w:r>
          </w:p>
        </w:tc>
      </w:tr>
      <w:tr w:rsidR="0038117F" w:rsidRPr="00791DF4" w14:paraId="1DABC820"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DDAA1B5" w14:textId="77777777" w:rsidR="0038117F" w:rsidRPr="00791DF4" w:rsidRDefault="0038117F" w:rsidP="00A13343">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77A7FE3" w14:textId="77777777" w:rsidR="0038117F" w:rsidRPr="00791DF4" w:rsidRDefault="0038117F" w:rsidP="00A13343">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188E6DB" w14:textId="77777777" w:rsidR="0038117F" w:rsidRPr="00791DF4" w:rsidRDefault="0038117F" w:rsidP="00A13343">
            <w:pPr>
              <w:jc w:val="center"/>
              <w:rPr>
                <w:snapToGrid w:val="0"/>
                <w:vanish/>
              </w:rPr>
            </w:pPr>
            <w:r w:rsidRPr="00791DF4">
              <w:rPr>
                <w:snapToGrid w:val="0"/>
                <w:vanish/>
              </w:rPr>
              <w:t>2019-06-24</w:t>
            </w:r>
          </w:p>
        </w:tc>
        <w:tc>
          <w:tcPr>
            <w:tcW w:w="5669" w:type="dxa"/>
            <w:tcBorders>
              <w:top w:val="single" w:sz="4" w:space="0" w:color="auto"/>
              <w:left w:val="single" w:sz="4" w:space="0" w:color="auto"/>
              <w:bottom w:val="single" w:sz="4" w:space="0" w:color="auto"/>
              <w:right w:val="single" w:sz="4" w:space="0" w:color="auto"/>
            </w:tcBorders>
          </w:tcPr>
          <w:p w14:paraId="1C0D2CAA" w14:textId="77777777" w:rsidR="0038117F" w:rsidRPr="00791DF4" w:rsidRDefault="0038117F" w:rsidP="00A13343">
            <w:pPr>
              <w:pStyle w:val="Header"/>
              <w:numPr>
                <w:ilvl w:val="0"/>
                <w:numId w:val="7"/>
              </w:numPr>
              <w:ind w:left="453"/>
              <w:textAlignment w:val="auto"/>
              <w:rPr>
                <w:rFonts w:cs="Arial"/>
                <w:snapToGrid w:val="0"/>
                <w:vanish/>
              </w:rPr>
            </w:pPr>
            <w:r w:rsidRPr="00791DF4">
              <w:rPr>
                <w:rFonts w:cs="Arial"/>
                <w:snapToGrid w:val="0"/>
                <w:vanish/>
              </w:rPr>
              <w:t xml:space="preserve">“Input Requirements” section modified (table approach as for the other RE templates). </w:t>
            </w:r>
          </w:p>
          <w:p w14:paraId="407725B6" w14:textId="77777777" w:rsidR="0038117F" w:rsidRPr="00791DF4" w:rsidRDefault="0038117F" w:rsidP="00A13343">
            <w:pPr>
              <w:pStyle w:val="Header"/>
              <w:numPr>
                <w:ilvl w:val="0"/>
                <w:numId w:val="7"/>
              </w:numPr>
              <w:ind w:left="453"/>
              <w:textAlignment w:val="auto"/>
              <w:rPr>
                <w:rFonts w:cs="Arial"/>
                <w:snapToGrid w:val="0"/>
                <w:vanish/>
              </w:rPr>
            </w:pPr>
            <w:r w:rsidRPr="00791DF4">
              <w:rPr>
                <w:rFonts w:cs="Arial"/>
                <w:snapToGrid w:val="0"/>
                <w:vanish/>
              </w:rPr>
              <w:t>“References” and “Glossary” chapter moved to the “Introduction” chapter.</w:t>
            </w:r>
          </w:p>
        </w:tc>
        <w:tc>
          <w:tcPr>
            <w:tcW w:w="1667" w:type="dxa"/>
            <w:tcBorders>
              <w:top w:val="single" w:sz="4" w:space="0" w:color="auto"/>
              <w:left w:val="single" w:sz="4" w:space="0" w:color="auto"/>
              <w:bottom w:val="single" w:sz="4" w:space="0" w:color="auto"/>
              <w:right w:val="single" w:sz="4" w:space="0" w:color="auto"/>
            </w:tcBorders>
          </w:tcPr>
          <w:p w14:paraId="35EE9A8C" w14:textId="77777777" w:rsidR="0038117F" w:rsidRPr="00791DF4" w:rsidRDefault="0038117F" w:rsidP="00A13343">
            <w:pPr>
              <w:rPr>
                <w:snapToGrid w:val="0"/>
                <w:vanish/>
              </w:rPr>
            </w:pPr>
            <w:r w:rsidRPr="00791DF4">
              <w:rPr>
                <w:snapToGrid w:val="0"/>
                <w:vanish/>
              </w:rPr>
              <w:t>Jbaden1</w:t>
            </w:r>
          </w:p>
        </w:tc>
      </w:tr>
      <w:tr w:rsidR="0038117F" w:rsidRPr="00791DF4" w14:paraId="249422BD"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29303D" w14:textId="77777777" w:rsidR="0038117F" w:rsidRPr="00791DF4" w:rsidRDefault="0038117F" w:rsidP="00A13343">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2C9256" w14:textId="77777777" w:rsidR="0038117F" w:rsidRPr="00791DF4" w:rsidRDefault="0038117F" w:rsidP="00A13343">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5F6E8F4" w14:textId="77777777" w:rsidR="0038117F" w:rsidRPr="00791DF4" w:rsidRDefault="0038117F" w:rsidP="00A13343">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6C5387D8" w14:textId="77777777" w:rsidR="0038117F" w:rsidRPr="00791DF4" w:rsidRDefault="0038117F" w:rsidP="00A13343">
            <w:pPr>
              <w:pStyle w:val="Header"/>
              <w:numPr>
                <w:ilvl w:val="0"/>
                <w:numId w:val="7"/>
              </w:numPr>
              <w:ind w:left="429"/>
              <w:textAlignment w:val="auto"/>
              <w:rPr>
                <w:rFonts w:cs="Arial"/>
                <w:snapToGrid w:val="0"/>
                <w:vanish/>
              </w:rPr>
            </w:pPr>
            <w:r w:rsidRPr="00791DF4">
              <w:rPr>
                <w:rFonts w:cs="Arial"/>
                <w:snapToGrid w:val="0"/>
                <w:vanish/>
              </w:rPr>
              <w:t>"Important" box added on cover sheet which points to the macros</w:t>
            </w:r>
          </w:p>
        </w:tc>
        <w:tc>
          <w:tcPr>
            <w:tcW w:w="1667" w:type="dxa"/>
            <w:tcBorders>
              <w:top w:val="single" w:sz="4" w:space="0" w:color="auto"/>
              <w:left w:val="single" w:sz="4" w:space="0" w:color="auto"/>
              <w:bottom w:val="single" w:sz="4" w:space="0" w:color="auto"/>
              <w:right w:val="single" w:sz="4" w:space="0" w:color="auto"/>
            </w:tcBorders>
          </w:tcPr>
          <w:p w14:paraId="5B8F53F1" w14:textId="77777777" w:rsidR="0038117F" w:rsidRPr="00791DF4" w:rsidRDefault="0038117F" w:rsidP="00A13343">
            <w:pPr>
              <w:rPr>
                <w:snapToGrid w:val="0"/>
                <w:vanish/>
              </w:rPr>
            </w:pPr>
            <w:r w:rsidRPr="00791DF4">
              <w:rPr>
                <w:snapToGrid w:val="0"/>
                <w:vanish/>
              </w:rPr>
              <w:t>Jbaden1</w:t>
            </w:r>
          </w:p>
        </w:tc>
      </w:tr>
      <w:tr w:rsidR="0038117F" w:rsidRPr="00791DF4" w14:paraId="4704B539"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056C7F" w14:textId="77777777" w:rsidR="0038117F" w:rsidRPr="00791DF4" w:rsidRDefault="0038117F" w:rsidP="00A13343">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05203B0D" w14:textId="77777777" w:rsidR="0038117F" w:rsidRPr="00791DF4" w:rsidRDefault="0038117F" w:rsidP="00A13343">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40861F50" w14:textId="77777777" w:rsidR="0038117F" w:rsidRPr="00791DF4" w:rsidRDefault="0038117F" w:rsidP="00A13343">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746C25BD" w14:textId="77777777" w:rsidR="0038117F" w:rsidRPr="00791DF4" w:rsidRDefault="0038117F" w:rsidP="00A13343">
            <w:pPr>
              <w:pStyle w:val="Header"/>
              <w:numPr>
                <w:ilvl w:val="0"/>
                <w:numId w:val="7"/>
              </w:numPr>
              <w:ind w:left="429"/>
              <w:textAlignment w:val="auto"/>
              <w:rPr>
                <w:rFonts w:cs="Arial"/>
                <w:snapToGrid w:val="0"/>
                <w:vanish/>
              </w:rPr>
            </w:pPr>
            <w:r w:rsidRPr="00791DF4">
              <w:rPr>
                <w:rFonts w:cs="Arial"/>
                <w:snapToGrid w:val="0"/>
                <w:vanish/>
              </w:rPr>
              <w:t>Subsection “Error Handling” removed form chapter “Feature Requirements”-&gt;”Functional Requirements” (teams are free to create their own substructure of that section). Note tells author not to forget about error handling.</w:t>
            </w:r>
          </w:p>
          <w:p w14:paraId="73F0B027" w14:textId="77777777" w:rsidR="0038117F" w:rsidRPr="00791DF4" w:rsidRDefault="0038117F" w:rsidP="00A13343">
            <w:pPr>
              <w:pStyle w:val="Header"/>
              <w:numPr>
                <w:ilvl w:val="0"/>
                <w:numId w:val="7"/>
              </w:numPr>
              <w:ind w:left="429"/>
              <w:textAlignment w:val="auto"/>
              <w:rPr>
                <w:rFonts w:cs="Arial"/>
                <w:snapToGrid w:val="0"/>
                <w:vanish/>
              </w:rPr>
            </w:pPr>
            <w:r w:rsidRPr="00791DF4">
              <w:rPr>
                <w:rFonts w:cs="Arial"/>
                <w:snapToGrid w:val="0"/>
                <w:vanish/>
              </w:rPr>
              <w:t>Hint for chapter “Feature Variants” improved reworded upon request from Functional Safety Team.</w:t>
            </w:r>
          </w:p>
        </w:tc>
        <w:tc>
          <w:tcPr>
            <w:tcW w:w="1667" w:type="dxa"/>
            <w:tcBorders>
              <w:top w:val="single" w:sz="4" w:space="0" w:color="auto"/>
              <w:left w:val="single" w:sz="4" w:space="0" w:color="auto"/>
              <w:bottom w:val="single" w:sz="4" w:space="0" w:color="auto"/>
              <w:right w:val="single" w:sz="4" w:space="0" w:color="auto"/>
            </w:tcBorders>
          </w:tcPr>
          <w:p w14:paraId="73A2C8F8" w14:textId="77777777" w:rsidR="0038117F" w:rsidRPr="00791DF4" w:rsidRDefault="0038117F" w:rsidP="00A13343">
            <w:pPr>
              <w:rPr>
                <w:snapToGrid w:val="0"/>
                <w:vanish/>
              </w:rPr>
            </w:pPr>
            <w:r w:rsidRPr="00791DF4">
              <w:rPr>
                <w:snapToGrid w:val="0"/>
                <w:vanish/>
              </w:rPr>
              <w:t>Jbaden1</w:t>
            </w:r>
          </w:p>
        </w:tc>
      </w:tr>
      <w:tr w:rsidR="0038117F" w:rsidRPr="00791DF4" w14:paraId="338D8BA2"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1AA9318A" w14:textId="77777777" w:rsidR="0038117F" w:rsidRPr="00791DF4" w:rsidRDefault="0038117F" w:rsidP="00A13343">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7DE28D6" w14:textId="77777777" w:rsidR="0038117F" w:rsidRPr="00791DF4" w:rsidRDefault="0038117F" w:rsidP="00A13343">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50D1924D" w14:textId="77777777" w:rsidR="0038117F" w:rsidRPr="00791DF4" w:rsidRDefault="0038117F" w:rsidP="00A13343">
            <w:pPr>
              <w:jc w:val="center"/>
              <w:rPr>
                <w:snapToGrid w:val="0"/>
                <w:vanish/>
              </w:rPr>
            </w:pPr>
            <w:r w:rsidRPr="00791DF4">
              <w:rPr>
                <w:snapToGrid w:val="0"/>
                <w:vanish/>
              </w:rPr>
              <w:t>2019-05-11</w:t>
            </w:r>
          </w:p>
        </w:tc>
        <w:tc>
          <w:tcPr>
            <w:tcW w:w="5669" w:type="dxa"/>
            <w:tcBorders>
              <w:top w:val="single" w:sz="4" w:space="0" w:color="auto"/>
              <w:left w:val="single" w:sz="4" w:space="0" w:color="auto"/>
              <w:bottom w:val="single" w:sz="4" w:space="0" w:color="auto"/>
              <w:right w:val="single" w:sz="4" w:space="0" w:color="auto"/>
            </w:tcBorders>
          </w:tcPr>
          <w:p w14:paraId="12E677C8" w14:textId="20FEDC0F" w:rsidR="0038117F" w:rsidRPr="00791DF4" w:rsidRDefault="0038117F" w:rsidP="00A13343">
            <w:pPr>
              <w:pStyle w:val="Header"/>
              <w:numPr>
                <w:ilvl w:val="0"/>
                <w:numId w:val="7"/>
              </w:numPr>
              <w:ind w:left="429"/>
              <w:textAlignment w:val="auto"/>
              <w:rPr>
                <w:rFonts w:cs="Arial"/>
                <w:snapToGrid w:val="0"/>
                <w:vanish/>
              </w:rPr>
            </w:pPr>
            <w:r w:rsidRPr="00791DF4">
              <w:rPr>
                <w:rFonts w:cs="Arial"/>
                <w:snapToGrid w:val="0"/>
                <w:vanish/>
              </w:rPr>
              <w:t xml:space="preserve">Copyright notice shortened and moved to cover sheet and added to footer (to be compliant </w:t>
            </w:r>
            <w:hyperlink r:id="rId96" w:history="1">
              <w:r w:rsidRPr="00791DF4">
                <w:rPr>
                  <w:rStyle w:val="Hyperlink"/>
                  <w:rFonts w:cs="Arial"/>
                  <w:snapToGrid w:val="0"/>
                  <w:vanish/>
                </w:rPr>
                <w:t>with Ford copyright guidelines</w:t>
              </w:r>
            </w:hyperlink>
            <w:r w:rsidRPr="00791DF4">
              <w:rPr>
                <w:rFonts w:cs="Arial"/>
                <w:snapToGrid w:val="0"/>
                <w:vanish/>
              </w:rPr>
              <w:t>)</w:t>
            </w:r>
          </w:p>
          <w:p w14:paraId="2E8DE509" w14:textId="77777777" w:rsidR="0038117F" w:rsidRPr="00791DF4" w:rsidRDefault="0038117F" w:rsidP="00A13343">
            <w:pPr>
              <w:pStyle w:val="Header"/>
              <w:numPr>
                <w:ilvl w:val="0"/>
                <w:numId w:val="7"/>
              </w:numPr>
              <w:ind w:left="429"/>
              <w:textAlignment w:val="auto"/>
              <w:rPr>
                <w:rFonts w:cs="Arial"/>
                <w:snapToGrid w:val="0"/>
                <w:vanish/>
              </w:rPr>
            </w:pPr>
            <w:r w:rsidRPr="00791DF4">
              <w:rPr>
                <w:rFonts w:cs="Arial"/>
                <w:snapToGrid w:val="0"/>
                <w:vanish/>
              </w:rPr>
              <w:t>Term “Disclaimer” no longer used for what is actually only a copyright notice</w:t>
            </w:r>
          </w:p>
        </w:tc>
        <w:tc>
          <w:tcPr>
            <w:tcW w:w="1667" w:type="dxa"/>
            <w:tcBorders>
              <w:top w:val="single" w:sz="4" w:space="0" w:color="auto"/>
              <w:left w:val="single" w:sz="4" w:space="0" w:color="auto"/>
              <w:bottom w:val="single" w:sz="4" w:space="0" w:color="auto"/>
              <w:right w:val="single" w:sz="4" w:space="0" w:color="auto"/>
            </w:tcBorders>
          </w:tcPr>
          <w:p w14:paraId="149858A6" w14:textId="77777777" w:rsidR="0038117F" w:rsidRPr="00791DF4" w:rsidRDefault="0038117F" w:rsidP="00A13343">
            <w:pPr>
              <w:rPr>
                <w:snapToGrid w:val="0"/>
                <w:vanish/>
              </w:rPr>
            </w:pPr>
            <w:r w:rsidRPr="00791DF4">
              <w:rPr>
                <w:snapToGrid w:val="0"/>
                <w:vanish/>
              </w:rPr>
              <w:t>Jbaden1</w:t>
            </w:r>
          </w:p>
        </w:tc>
      </w:tr>
      <w:tr w:rsidR="0038117F" w:rsidRPr="00791DF4" w14:paraId="3EF98E57"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8328996" w14:textId="77777777" w:rsidR="0038117F" w:rsidRPr="00791DF4" w:rsidRDefault="0038117F" w:rsidP="00A13343">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5D52120" w14:textId="77777777" w:rsidR="0038117F" w:rsidRPr="00791DF4" w:rsidRDefault="0038117F" w:rsidP="00A13343">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7C649619" w14:textId="77777777" w:rsidR="0038117F" w:rsidRPr="00791DF4" w:rsidRDefault="0038117F" w:rsidP="00A13343">
            <w:pPr>
              <w:jc w:val="center"/>
              <w:rPr>
                <w:snapToGrid w:val="0"/>
                <w:vanish/>
              </w:rPr>
            </w:pPr>
            <w:r w:rsidRPr="00791DF4">
              <w:rPr>
                <w:snapToGrid w:val="0"/>
                <w:vanish/>
              </w:rPr>
              <w:t>2019-22-11</w:t>
            </w:r>
          </w:p>
        </w:tc>
        <w:tc>
          <w:tcPr>
            <w:tcW w:w="5669" w:type="dxa"/>
            <w:tcBorders>
              <w:top w:val="single" w:sz="4" w:space="0" w:color="auto"/>
              <w:left w:val="single" w:sz="4" w:space="0" w:color="auto"/>
              <w:bottom w:val="single" w:sz="4" w:space="0" w:color="auto"/>
              <w:right w:val="single" w:sz="4" w:space="0" w:color="auto"/>
            </w:tcBorders>
          </w:tcPr>
          <w:p w14:paraId="39DF363E" w14:textId="77777777" w:rsidR="0038117F" w:rsidRPr="00791DF4" w:rsidRDefault="0038117F" w:rsidP="00A13343">
            <w:pPr>
              <w:pStyle w:val="Header"/>
              <w:numPr>
                <w:ilvl w:val="0"/>
                <w:numId w:val="7"/>
              </w:numPr>
              <w:ind w:left="429"/>
              <w:textAlignment w:val="auto"/>
              <w:rPr>
                <w:rFonts w:cs="Arial"/>
                <w:snapToGrid w:val="0"/>
                <w:vanish/>
              </w:rPr>
            </w:pPr>
            <w:r w:rsidRPr="00791DF4">
              <w:rPr>
                <w:rFonts w:cs="Arial"/>
                <w:snapToGrid w:val="0"/>
                <w:vanish/>
              </w:rPr>
              <w:t>Chapter “Input Requirements/Documentst: minor modifications (examples added), Word comment removed”</w:t>
            </w:r>
          </w:p>
        </w:tc>
        <w:tc>
          <w:tcPr>
            <w:tcW w:w="1667" w:type="dxa"/>
            <w:tcBorders>
              <w:top w:val="single" w:sz="4" w:space="0" w:color="auto"/>
              <w:left w:val="single" w:sz="4" w:space="0" w:color="auto"/>
              <w:bottom w:val="single" w:sz="4" w:space="0" w:color="auto"/>
              <w:right w:val="single" w:sz="4" w:space="0" w:color="auto"/>
            </w:tcBorders>
          </w:tcPr>
          <w:p w14:paraId="4330B76C" w14:textId="77777777" w:rsidR="0038117F" w:rsidRPr="00791DF4" w:rsidRDefault="0038117F" w:rsidP="00A13343">
            <w:pPr>
              <w:rPr>
                <w:snapToGrid w:val="0"/>
                <w:vanish/>
              </w:rPr>
            </w:pPr>
            <w:r w:rsidRPr="00791DF4">
              <w:rPr>
                <w:snapToGrid w:val="0"/>
                <w:vanish/>
              </w:rPr>
              <w:t>Jbaden1</w:t>
            </w:r>
          </w:p>
        </w:tc>
      </w:tr>
      <w:tr w:rsidR="0038117F" w:rsidRPr="00791DF4" w14:paraId="5859AE0B"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6D66CDC" w14:textId="77777777" w:rsidR="0038117F" w:rsidRPr="00791DF4" w:rsidRDefault="0038117F" w:rsidP="00A13343">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B1AF1CF" w14:textId="77777777" w:rsidR="0038117F" w:rsidRPr="00791DF4" w:rsidRDefault="0038117F" w:rsidP="00A13343">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3BB93C1" w14:textId="77777777" w:rsidR="0038117F" w:rsidRPr="00791DF4" w:rsidRDefault="0038117F" w:rsidP="00A13343">
            <w:pPr>
              <w:jc w:val="center"/>
              <w:rPr>
                <w:snapToGrid w:val="0"/>
                <w:vanish/>
              </w:rPr>
            </w:pPr>
            <w:r w:rsidRPr="00791DF4">
              <w:rPr>
                <w:snapToGrid w:val="0"/>
                <w:vanish/>
              </w:rPr>
              <w:t>2019-12-05</w:t>
            </w:r>
          </w:p>
        </w:tc>
        <w:tc>
          <w:tcPr>
            <w:tcW w:w="5669" w:type="dxa"/>
            <w:tcBorders>
              <w:top w:val="single" w:sz="4" w:space="0" w:color="auto"/>
              <w:left w:val="single" w:sz="4" w:space="0" w:color="auto"/>
              <w:bottom w:val="single" w:sz="4" w:space="0" w:color="auto"/>
              <w:right w:val="single" w:sz="4" w:space="0" w:color="auto"/>
            </w:tcBorders>
          </w:tcPr>
          <w:p w14:paraId="4E2008D6" w14:textId="77777777" w:rsidR="0038117F" w:rsidRPr="00791DF4" w:rsidRDefault="0038117F" w:rsidP="00A13343">
            <w:pPr>
              <w:pStyle w:val="Header"/>
              <w:numPr>
                <w:ilvl w:val="0"/>
                <w:numId w:val="7"/>
              </w:numPr>
              <w:ind w:left="429"/>
              <w:textAlignment w:val="auto"/>
              <w:rPr>
                <w:rFonts w:cs="Arial"/>
                <w:snapToGrid w:val="0"/>
                <w:vanish/>
              </w:rPr>
            </w:pPr>
            <w:r w:rsidRPr="00791DF4">
              <w:rPr>
                <w:rFonts w:cs="Arial"/>
                <w:snapToGrid w:val="0"/>
                <w:vanish/>
              </w:rPr>
              <w:t>Upstream Documents section added to “Input Requirements/Documents” table</w:t>
            </w:r>
          </w:p>
          <w:p w14:paraId="3DFFDCA6" w14:textId="77777777" w:rsidR="0038117F" w:rsidRDefault="0038117F" w:rsidP="00A13343">
            <w:pPr>
              <w:pStyle w:val="Header"/>
              <w:numPr>
                <w:ilvl w:val="0"/>
                <w:numId w:val="7"/>
              </w:numPr>
              <w:ind w:left="429"/>
              <w:textAlignment w:val="auto"/>
              <w:rPr>
                <w:rFonts w:cs="Arial"/>
                <w:snapToGrid w:val="0"/>
                <w:vanish/>
              </w:rPr>
            </w:pPr>
            <w:r w:rsidRPr="00791DF4">
              <w:rPr>
                <w:rFonts w:cs="Arial"/>
                <w:snapToGrid w:val="0"/>
                <w:vanish/>
              </w:rPr>
              <w:t>Custom style table formatting removed</w:t>
            </w:r>
          </w:p>
          <w:p w14:paraId="1BC09D28" w14:textId="77777777" w:rsidR="0038117F" w:rsidRPr="00791DF4" w:rsidRDefault="0038117F" w:rsidP="00A13343">
            <w:pPr>
              <w:pStyle w:val="Header"/>
              <w:numPr>
                <w:ilvl w:val="0"/>
                <w:numId w:val="7"/>
              </w:numPr>
              <w:ind w:left="429"/>
              <w:textAlignment w:val="auto"/>
              <w:rPr>
                <w:rFonts w:cs="Arial"/>
                <w:snapToGrid w:val="0"/>
                <w:vanish/>
              </w:rPr>
            </w:pPr>
            <w:r>
              <w:rPr>
                <w:rFonts w:cs="Arial"/>
                <w:snapToGrid w:val="0"/>
                <w:vanish/>
              </w:rPr>
              <w:t>Hint on system behaviors modified as requested from FuSa team</w:t>
            </w:r>
          </w:p>
        </w:tc>
        <w:tc>
          <w:tcPr>
            <w:tcW w:w="1667" w:type="dxa"/>
            <w:tcBorders>
              <w:top w:val="single" w:sz="4" w:space="0" w:color="auto"/>
              <w:left w:val="single" w:sz="4" w:space="0" w:color="auto"/>
              <w:bottom w:val="single" w:sz="4" w:space="0" w:color="auto"/>
              <w:right w:val="single" w:sz="4" w:space="0" w:color="auto"/>
            </w:tcBorders>
          </w:tcPr>
          <w:p w14:paraId="4759BAA2" w14:textId="77777777" w:rsidR="0038117F" w:rsidRPr="00791DF4" w:rsidRDefault="0038117F" w:rsidP="00A13343">
            <w:pPr>
              <w:rPr>
                <w:snapToGrid w:val="0"/>
                <w:vanish/>
              </w:rPr>
            </w:pPr>
            <w:r w:rsidRPr="00791DF4">
              <w:rPr>
                <w:snapToGrid w:val="0"/>
                <w:vanish/>
              </w:rPr>
              <w:t>Jbaden1</w:t>
            </w:r>
          </w:p>
        </w:tc>
      </w:tr>
      <w:tr w:rsidR="0038117F" w:rsidRPr="00791DF4" w14:paraId="40039DFD"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376C9FF" w14:textId="77777777" w:rsidR="0038117F" w:rsidRPr="00791DF4" w:rsidRDefault="0038117F" w:rsidP="00A13343">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F2FE19F" w14:textId="77777777" w:rsidR="0038117F" w:rsidRPr="00791DF4" w:rsidRDefault="0038117F" w:rsidP="00A13343">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6AEF947C" w14:textId="77777777" w:rsidR="0038117F" w:rsidRPr="00791DF4" w:rsidRDefault="0038117F" w:rsidP="00A13343">
            <w:pPr>
              <w:jc w:val="center"/>
              <w:rPr>
                <w:snapToGrid w:val="0"/>
                <w:vanish/>
              </w:rPr>
            </w:pPr>
            <w:r w:rsidRPr="00791DF4">
              <w:rPr>
                <w:snapToGrid w:val="0"/>
                <w:vanish/>
              </w:rPr>
              <w:t>2019-12-0</w:t>
            </w:r>
            <w:r>
              <w:rPr>
                <w:snapToGrid w:val="0"/>
                <w:vanish/>
              </w:rPr>
              <w:t>9</w:t>
            </w:r>
          </w:p>
        </w:tc>
        <w:tc>
          <w:tcPr>
            <w:tcW w:w="5669" w:type="dxa"/>
            <w:tcBorders>
              <w:top w:val="single" w:sz="4" w:space="0" w:color="auto"/>
              <w:left w:val="single" w:sz="4" w:space="0" w:color="auto"/>
              <w:bottom w:val="single" w:sz="4" w:space="0" w:color="auto"/>
              <w:right w:val="single" w:sz="4" w:space="0" w:color="auto"/>
            </w:tcBorders>
          </w:tcPr>
          <w:p w14:paraId="04203F7A" w14:textId="77777777" w:rsidR="0038117F" w:rsidRPr="00791DF4" w:rsidRDefault="0038117F" w:rsidP="00A13343">
            <w:pPr>
              <w:pStyle w:val="Header"/>
              <w:numPr>
                <w:ilvl w:val="0"/>
                <w:numId w:val="7"/>
              </w:numPr>
              <w:ind w:left="429"/>
              <w:textAlignment w:val="auto"/>
              <w:rPr>
                <w:rFonts w:cs="Arial"/>
                <w:snapToGrid w:val="0"/>
                <w:vanish/>
              </w:rPr>
            </w:pPr>
            <w:r>
              <w:rPr>
                <w:rFonts w:cs="Arial"/>
                <w:snapToGrid w:val="0"/>
                <w:vanish/>
              </w:rPr>
              <w:t>Term “Ups</w:t>
            </w:r>
            <w:r w:rsidRPr="00791DF4">
              <w:rPr>
                <w:rFonts w:cs="Arial"/>
                <w:snapToGrid w:val="0"/>
                <w:vanish/>
              </w:rPr>
              <w:t>tream Documents</w:t>
            </w:r>
            <w:r>
              <w:rPr>
                <w:rFonts w:cs="Arial"/>
                <w:snapToGrid w:val="0"/>
                <w:vanish/>
              </w:rPr>
              <w:t>” replaced by “Attribute Requirements”</w:t>
            </w:r>
            <w:r w:rsidRPr="00791DF4">
              <w:rPr>
                <w:rFonts w:cs="Arial"/>
                <w:snapToGrid w:val="0"/>
                <w:vanish/>
              </w:rPr>
              <w:t xml:space="preserve"> </w:t>
            </w:r>
            <w:r>
              <w:rPr>
                <w:rFonts w:cs="Arial"/>
                <w:snapToGrid w:val="0"/>
                <w:vanish/>
              </w:rPr>
              <w:t xml:space="preserve">in </w:t>
            </w:r>
            <w:r w:rsidRPr="00791DF4">
              <w:rPr>
                <w:rFonts w:cs="Arial"/>
                <w:snapToGrid w:val="0"/>
                <w:vanish/>
              </w:rPr>
              <w:t>“Input Requirements/Documents” table</w:t>
            </w:r>
          </w:p>
          <w:p w14:paraId="642FEA7C" w14:textId="77777777" w:rsidR="0038117F" w:rsidRPr="00DE200B" w:rsidRDefault="0038117F" w:rsidP="00A13343">
            <w:pPr>
              <w:pStyle w:val="Header"/>
              <w:numPr>
                <w:ilvl w:val="0"/>
                <w:numId w:val="7"/>
              </w:numPr>
              <w:ind w:left="429"/>
              <w:textAlignment w:val="auto"/>
              <w:rPr>
                <w:rFonts w:cs="Arial"/>
                <w:snapToGrid w:val="0"/>
                <w:vanish/>
              </w:rPr>
            </w:pPr>
            <w:r>
              <w:rPr>
                <w:rFonts w:cs="Arial"/>
                <w:snapToGrid w:val="0"/>
                <w:vanish/>
              </w:rPr>
              <w:t>ASIL Decomposition table replaced by a version, which get not corrupted during VSEM import.</w:t>
            </w:r>
          </w:p>
        </w:tc>
        <w:tc>
          <w:tcPr>
            <w:tcW w:w="1667" w:type="dxa"/>
            <w:tcBorders>
              <w:top w:val="single" w:sz="4" w:space="0" w:color="auto"/>
              <w:left w:val="single" w:sz="4" w:space="0" w:color="auto"/>
              <w:bottom w:val="single" w:sz="4" w:space="0" w:color="auto"/>
              <w:right w:val="single" w:sz="4" w:space="0" w:color="auto"/>
            </w:tcBorders>
          </w:tcPr>
          <w:p w14:paraId="1D43759C" w14:textId="77777777" w:rsidR="0038117F" w:rsidRPr="00791DF4" w:rsidRDefault="0038117F" w:rsidP="00A13343">
            <w:pPr>
              <w:rPr>
                <w:snapToGrid w:val="0"/>
                <w:vanish/>
              </w:rPr>
            </w:pPr>
            <w:r w:rsidRPr="00791DF4">
              <w:rPr>
                <w:snapToGrid w:val="0"/>
                <w:vanish/>
              </w:rPr>
              <w:t>Jbaden1</w:t>
            </w:r>
          </w:p>
        </w:tc>
      </w:tr>
      <w:tr w:rsidR="0038117F" w:rsidRPr="00791DF4" w14:paraId="55AA0B2E"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5D0D537" w14:textId="77777777" w:rsidR="0038117F" w:rsidRPr="00791DF4" w:rsidRDefault="0038117F" w:rsidP="00A13343">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79084D0" w14:textId="77777777" w:rsidR="0038117F" w:rsidRPr="00791DF4" w:rsidRDefault="0038117F" w:rsidP="00A13343">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1E43CD45" w14:textId="77777777" w:rsidR="0038117F" w:rsidRPr="00791DF4" w:rsidRDefault="0038117F" w:rsidP="00A13343">
            <w:pPr>
              <w:jc w:val="center"/>
              <w:rPr>
                <w:snapToGrid w:val="0"/>
                <w:vanish/>
              </w:rPr>
            </w:pPr>
            <w:r w:rsidRPr="00791DF4">
              <w:rPr>
                <w:snapToGrid w:val="0"/>
                <w:vanish/>
              </w:rPr>
              <w:t>2019-12-</w:t>
            </w:r>
            <w:r>
              <w:rPr>
                <w:snapToGrid w:val="0"/>
                <w:vanish/>
              </w:rPr>
              <w:t>10</w:t>
            </w:r>
          </w:p>
        </w:tc>
        <w:tc>
          <w:tcPr>
            <w:tcW w:w="5669" w:type="dxa"/>
            <w:tcBorders>
              <w:top w:val="single" w:sz="4" w:space="0" w:color="auto"/>
              <w:left w:val="single" w:sz="4" w:space="0" w:color="auto"/>
              <w:bottom w:val="single" w:sz="4" w:space="0" w:color="auto"/>
              <w:right w:val="single" w:sz="4" w:space="0" w:color="auto"/>
            </w:tcBorders>
          </w:tcPr>
          <w:p w14:paraId="2A26A244" w14:textId="77777777" w:rsidR="0038117F" w:rsidRDefault="0038117F" w:rsidP="00A13343">
            <w:pPr>
              <w:pStyle w:val="Header"/>
              <w:numPr>
                <w:ilvl w:val="0"/>
                <w:numId w:val="7"/>
              </w:numPr>
              <w:ind w:left="429"/>
              <w:textAlignment w:val="auto"/>
              <w:rPr>
                <w:rFonts w:cs="Arial"/>
                <w:snapToGrid w:val="0"/>
                <w:vanish/>
              </w:rPr>
            </w:pPr>
            <w:r>
              <w:rPr>
                <w:rFonts w:cs="Arial"/>
                <w:snapToGrid w:val="0"/>
                <w:vanish/>
              </w:rPr>
              <w:t>In ch. “Functional Safety Requirements” Word reference Id by Word reference text replaced..</w:t>
            </w:r>
          </w:p>
        </w:tc>
        <w:tc>
          <w:tcPr>
            <w:tcW w:w="1667" w:type="dxa"/>
            <w:tcBorders>
              <w:top w:val="single" w:sz="4" w:space="0" w:color="auto"/>
              <w:left w:val="single" w:sz="4" w:space="0" w:color="auto"/>
              <w:bottom w:val="single" w:sz="4" w:space="0" w:color="auto"/>
              <w:right w:val="single" w:sz="4" w:space="0" w:color="auto"/>
            </w:tcBorders>
          </w:tcPr>
          <w:p w14:paraId="272BC825" w14:textId="77777777" w:rsidR="0038117F" w:rsidRPr="00791DF4" w:rsidRDefault="0038117F" w:rsidP="00A13343">
            <w:pPr>
              <w:rPr>
                <w:snapToGrid w:val="0"/>
                <w:vanish/>
              </w:rPr>
            </w:pPr>
            <w:r w:rsidRPr="00791DF4">
              <w:rPr>
                <w:snapToGrid w:val="0"/>
                <w:vanish/>
              </w:rPr>
              <w:t>Jbaden1</w:t>
            </w:r>
          </w:p>
        </w:tc>
      </w:tr>
      <w:tr w:rsidR="0038117F" w:rsidRPr="00791DF4" w14:paraId="07A82029"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77BD872" w14:textId="77777777" w:rsidR="0038117F" w:rsidRPr="00791DF4" w:rsidRDefault="0038117F" w:rsidP="00A13343">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2B8D77" w14:textId="77777777" w:rsidR="0038117F" w:rsidRPr="00791DF4" w:rsidRDefault="0038117F" w:rsidP="00A13343">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52DEF867" w14:textId="77777777" w:rsidR="0038117F" w:rsidRPr="00791DF4" w:rsidRDefault="0038117F" w:rsidP="00A13343">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02</w:t>
            </w:r>
            <w:r w:rsidRPr="00791DF4">
              <w:rPr>
                <w:snapToGrid w:val="0"/>
                <w:vanish/>
              </w:rPr>
              <w:t>-</w:t>
            </w:r>
            <w:r>
              <w:rPr>
                <w:snapToGrid w:val="0"/>
                <w:vanish/>
              </w:rPr>
              <w:t>12</w:t>
            </w:r>
          </w:p>
        </w:tc>
        <w:tc>
          <w:tcPr>
            <w:tcW w:w="5669" w:type="dxa"/>
            <w:tcBorders>
              <w:top w:val="single" w:sz="4" w:space="0" w:color="auto"/>
              <w:left w:val="single" w:sz="4" w:space="0" w:color="auto"/>
              <w:bottom w:val="single" w:sz="4" w:space="0" w:color="auto"/>
              <w:right w:val="single" w:sz="4" w:space="0" w:color="auto"/>
            </w:tcBorders>
          </w:tcPr>
          <w:p w14:paraId="4EEC7004" w14:textId="77777777" w:rsidR="0038117F" w:rsidRDefault="0038117F" w:rsidP="00A13343">
            <w:pPr>
              <w:pStyle w:val="Header"/>
              <w:numPr>
                <w:ilvl w:val="0"/>
                <w:numId w:val="7"/>
              </w:numPr>
              <w:ind w:left="429"/>
              <w:textAlignment w:val="auto"/>
              <w:rPr>
                <w:rFonts w:cs="Arial"/>
                <w:snapToGrid w:val="0"/>
                <w:vanish/>
              </w:rPr>
            </w:pPr>
            <w:r>
              <w:rPr>
                <w:rFonts w:cs="Arial"/>
                <w:snapToGrid w:val="0"/>
                <w:vanish/>
              </w:rPr>
              <w:t>New chapter “Cybersecurity” added.</w:t>
            </w:r>
          </w:p>
        </w:tc>
        <w:tc>
          <w:tcPr>
            <w:tcW w:w="1667" w:type="dxa"/>
            <w:tcBorders>
              <w:top w:val="single" w:sz="4" w:space="0" w:color="auto"/>
              <w:left w:val="single" w:sz="4" w:space="0" w:color="auto"/>
              <w:bottom w:val="single" w:sz="4" w:space="0" w:color="auto"/>
              <w:right w:val="single" w:sz="4" w:space="0" w:color="auto"/>
            </w:tcBorders>
          </w:tcPr>
          <w:p w14:paraId="5F92392B" w14:textId="77777777" w:rsidR="0038117F" w:rsidRPr="00791DF4" w:rsidRDefault="0038117F" w:rsidP="00A13343">
            <w:pPr>
              <w:rPr>
                <w:snapToGrid w:val="0"/>
                <w:vanish/>
              </w:rPr>
            </w:pPr>
            <w:r w:rsidRPr="00791DF4">
              <w:rPr>
                <w:snapToGrid w:val="0"/>
                <w:vanish/>
              </w:rPr>
              <w:t>Jbaden1</w:t>
            </w:r>
          </w:p>
        </w:tc>
      </w:tr>
      <w:tr w:rsidR="0038117F" w:rsidRPr="00791DF4" w14:paraId="1032751C"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7E669D5" w14:textId="77777777" w:rsidR="0038117F" w:rsidRPr="00791DF4" w:rsidRDefault="0038117F" w:rsidP="00A13343">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76FF46" w14:textId="77777777" w:rsidR="0038117F" w:rsidRPr="00791DF4" w:rsidRDefault="0038117F" w:rsidP="00A13343">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192BF3AD" w14:textId="77777777" w:rsidR="0038117F" w:rsidRPr="00791DF4" w:rsidRDefault="0038117F" w:rsidP="00A13343">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03</w:t>
            </w:r>
          </w:p>
        </w:tc>
        <w:tc>
          <w:tcPr>
            <w:tcW w:w="5669" w:type="dxa"/>
            <w:tcBorders>
              <w:top w:val="single" w:sz="4" w:space="0" w:color="auto"/>
              <w:left w:val="single" w:sz="4" w:space="0" w:color="auto"/>
              <w:bottom w:val="single" w:sz="4" w:space="0" w:color="auto"/>
              <w:right w:val="single" w:sz="4" w:space="0" w:color="auto"/>
            </w:tcBorders>
          </w:tcPr>
          <w:p w14:paraId="4630061E" w14:textId="77777777" w:rsidR="0038117F" w:rsidRDefault="0038117F" w:rsidP="00A13343">
            <w:pPr>
              <w:pStyle w:val="Header"/>
              <w:numPr>
                <w:ilvl w:val="0"/>
                <w:numId w:val="7"/>
              </w:numPr>
              <w:ind w:left="429"/>
              <w:jc w:val="both"/>
              <w:textAlignment w:val="auto"/>
              <w:rPr>
                <w:rFonts w:cs="Arial"/>
                <w:snapToGrid w:val="0"/>
                <w:vanish/>
              </w:rPr>
            </w:pPr>
            <w:r>
              <w:rPr>
                <w:rFonts w:cs="Arial"/>
                <w:snapToGrid w:val="0"/>
                <w:vanish/>
              </w:rPr>
              <w:t>All User Hints formatted using style “RE_UserHint” to enable automatic removal by a macro.</w:t>
            </w:r>
          </w:p>
        </w:tc>
        <w:tc>
          <w:tcPr>
            <w:tcW w:w="1667" w:type="dxa"/>
            <w:tcBorders>
              <w:top w:val="single" w:sz="4" w:space="0" w:color="auto"/>
              <w:left w:val="single" w:sz="4" w:space="0" w:color="auto"/>
              <w:bottom w:val="single" w:sz="4" w:space="0" w:color="auto"/>
              <w:right w:val="single" w:sz="4" w:space="0" w:color="auto"/>
            </w:tcBorders>
          </w:tcPr>
          <w:p w14:paraId="3B6797AC" w14:textId="77777777" w:rsidR="0038117F" w:rsidRPr="00791DF4" w:rsidRDefault="0038117F" w:rsidP="00A13343">
            <w:pPr>
              <w:rPr>
                <w:snapToGrid w:val="0"/>
                <w:vanish/>
              </w:rPr>
            </w:pPr>
            <w:r w:rsidRPr="00791DF4">
              <w:rPr>
                <w:snapToGrid w:val="0"/>
                <w:vanish/>
              </w:rPr>
              <w:t>Jbaden1</w:t>
            </w:r>
          </w:p>
        </w:tc>
      </w:tr>
      <w:tr w:rsidR="0038117F" w:rsidRPr="00791DF4" w14:paraId="19F1D6F0"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AC35B8E" w14:textId="77777777" w:rsidR="0038117F" w:rsidRPr="00791DF4" w:rsidRDefault="0038117F" w:rsidP="00A13343">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39C531E" w14:textId="77777777" w:rsidR="0038117F" w:rsidRPr="00791DF4" w:rsidRDefault="0038117F" w:rsidP="00A13343">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0F2D7B8B" w14:textId="77777777" w:rsidR="0038117F" w:rsidRPr="00791DF4" w:rsidRDefault="0038117F" w:rsidP="00A13343">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04</w:t>
            </w:r>
          </w:p>
        </w:tc>
        <w:tc>
          <w:tcPr>
            <w:tcW w:w="5669" w:type="dxa"/>
            <w:tcBorders>
              <w:top w:val="single" w:sz="4" w:space="0" w:color="auto"/>
              <w:left w:val="single" w:sz="4" w:space="0" w:color="auto"/>
              <w:bottom w:val="single" w:sz="4" w:space="0" w:color="auto"/>
              <w:right w:val="single" w:sz="4" w:space="0" w:color="auto"/>
            </w:tcBorders>
          </w:tcPr>
          <w:p w14:paraId="5EE94E93" w14:textId="77777777" w:rsidR="0038117F" w:rsidRPr="00B27A78" w:rsidRDefault="0038117F" w:rsidP="00A13343">
            <w:pPr>
              <w:pStyle w:val="Header"/>
              <w:numPr>
                <w:ilvl w:val="0"/>
                <w:numId w:val="7"/>
              </w:numPr>
              <w:ind w:left="429"/>
              <w:textAlignment w:val="auto"/>
              <w:rPr>
                <w:snapToGrid w:val="0"/>
                <w:vanish/>
              </w:rPr>
            </w:pPr>
            <w:r>
              <w:rPr>
                <w:snapToGrid w:val="0"/>
                <w:vanish/>
              </w:rPr>
              <w:t>Chapter “</w:t>
            </w:r>
            <w:r w:rsidRPr="00B27A78">
              <w:rPr>
                <w:snapToGrid w:val="0"/>
                <w:vanish/>
              </w:rPr>
              <w:t>Cloud Connectivity Data Analytics Requirements</w:t>
            </w:r>
            <w:r>
              <w:rPr>
                <w:snapToGrid w:val="0"/>
                <w:vanish/>
              </w:rPr>
              <w:t>” added upon request by D. Crockett/J. Rawlings</w:t>
            </w:r>
          </w:p>
        </w:tc>
        <w:tc>
          <w:tcPr>
            <w:tcW w:w="1667" w:type="dxa"/>
            <w:tcBorders>
              <w:top w:val="single" w:sz="4" w:space="0" w:color="auto"/>
              <w:left w:val="single" w:sz="4" w:space="0" w:color="auto"/>
              <w:bottom w:val="single" w:sz="4" w:space="0" w:color="auto"/>
              <w:right w:val="single" w:sz="4" w:space="0" w:color="auto"/>
            </w:tcBorders>
          </w:tcPr>
          <w:p w14:paraId="37783764" w14:textId="77777777" w:rsidR="0038117F" w:rsidRPr="00791DF4" w:rsidRDefault="0038117F" w:rsidP="00A13343">
            <w:pPr>
              <w:rPr>
                <w:snapToGrid w:val="0"/>
                <w:vanish/>
              </w:rPr>
            </w:pPr>
            <w:r>
              <w:rPr>
                <w:snapToGrid w:val="0"/>
                <w:vanish/>
              </w:rPr>
              <w:t>Jbaden1</w:t>
            </w:r>
          </w:p>
        </w:tc>
      </w:tr>
      <w:tr w:rsidR="0038117F" w:rsidRPr="00791DF4" w14:paraId="597705CB"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DCF8655" w14:textId="77777777" w:rsidR="0038117F" w:rsidRPr="00791DF4" w:rsidRDefault="0038117F" w:rsidP="00A13343">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D616037" w14:textId="77777777" w:rsidR="0038117F" w:rsidRDefault="0038117F" w:rsidP="00A13343">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2BB50934" w14:textId="77777777" w:rsidR="0038117F" w:rsidRPr="00791DF4" w:rsidRDefault="0038117F" w:rsidP="00A13343">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09</w:t>
            </w:r>
          </w:p>
        </w:tc>
        <w:tc>
          <w:tcPr>
            <w:tcW w:w="5669" w:type="dxa"/>
            <w:tcBorders>
              <w:top w:val="single" w:sz="4" w:space="0" w:color="auto"/>
              <w:left w:val="single" w:sz="4" w:space="0" w:color="auto"/>
              <w:bottom w:val="single" w:sz="4" w:space="0" w:color="auto"/>
              <w:right w:val="single" w:sz="4" w:space="0" w:color="auto"/>
            </w:tcBorders>
          </w:tcPr>
          <w:p w14:paraId="5B2EE6F5" w14:textId="77777777" w:rsidR="0038117F" w:rsidRDefault="0038117F" w:rsidP="00A13343">
            <w:pPr>
              <w:pStyle w:val="Header"/>
              <w:numPr>
                <w:ilvl w:val="0"/>
                <w:numId w:val="7"/>
              </w:numPr>
              <w:ind w:left="429"/>
              <w:textAlignment w:val="auto"/>
              <w:rPr>
                <w:snapToGrid w:val="0"/>
                <w:vanish/>
              </w:rPr>
            </w:pPr>
            <w:r>
              <w:rPr>
                <w:snapToGrid w:val="0"/>
                <w:vanish/>
              </w:rPr>
              <w:t>Missing doc property “LatestSigMappingID” and “LatestAisInterfaceID” added</w:t>
            </w:r>
          </w:p>
          <w:p w14:paraId="315F2164" w14:textId="77777777" w:rsidR="0038117F" w:rsidRDefault="0038117F" w:rsidP="00A13343">
            <w:pPr>
              <w:pStyle w:val="Header"/>
              <w:numPr>
                <w:ilvl w:val="0"/>
                <w:numId w:val="7"/>
              </w:numPr>
              <w:ind w:left="429"/>
              <w:textAlignment w:val="auto"/>
              <w:rPr>
                <w:snapToGrid w:val="0"/>
                <w:vanish/>
              </w:rPr>
            </w:pPr>
            <w:r>
              <w:rPr>
                <w:snapToGrid w:val="0"/>
                <w:vanish/>
              </w:rPr>
              <w:t>doc property “CopyrightDate” re-formatted to text and copyright date field in footer corrected</w:t>
            </w:r>
          </w:p>
          <w:p w14:paraId="2990D1BF" w14:textId="77777777" w:rsidR="0038117F" w:rsidRDefault="0038117F" w:rsidP="00A13343">
            <w:pPr>
              <w:pStyle w:val="Header"/>
              <w:numPr>
                <w:ilvl w:val="0"/>
                <w:numId w:val="7"/>
              </w:numPr>
              <w:ind w:left="429"/>
              <w:textAlignment w:val="auto"/>
              <w:rPr>
                <w:snapToGrid w:val="0"/>
                <w:vanish/>
              </w:rPr>
            </w:pPr>
            <w:r>
              <w:rPr>
                <w:snapToGrid w:val="0"/>
                <w:vanish/>
              </w:rPr>
              <w:t>Version numbering re-initialized as 0.1</w:t>
            </w:r>
          </w:p>
          <w:p w14:paraId="33CB4CC0" w14:textId="77777777" w:rsidR="0038117F" w:rsidRDefault="0038117F" w:rsidP="00A13343">
            <w:pPr>
              <w:pStyle w:val="Header"/>
              <w:numPr>
                <w:ilvl w:val="0"/>
                <w:numId w:val="7"/>
              </w:numPr>
              <w:ind w:left="429"/>
              <w:textAlignment w:val="auto"/>
              <w:rPr>
                <w:snapToGrid w:val="0"/>
                <w:vanish/>
              </w:rPr>
            </w:pPr>
            <w:r>
              <w:rPr>
                <w:snapToGrid w:val="0"/>
                <w:vanish/>
              </w:rPr>
              <w:t>Init value of version/revision date set to “yyyy/mm/dd” instead of “yyyy-mm-dd” to be in line with the “Edit Document Property” dialog</w:t>
            </w:r>
          </w:p>
          <w:p w14:paraId="194C3CB7" w14:textId="77777777" w:rsidR="0038117F" w:rsidRDefault="0038117F" w:rsidP="00A13343">
            <w:pPr>
              <w:pStyle w:val="Header"/>
              <w:numPr>
                <w:ilvl w:val="0"/>
                <w:numId w:val="7"/>
              </w:numPr>
              <w:ind w:left="429"/>
              <w:textAlignment w:val="auto"/>
              <w:rPr>
                <w:snapToGrid w:val="0"/>
                <w:vanish/>
              </w:rPr>
            </w:pPr>
            <w:r w:rsidRPr="00AE147D">
              <w:rPr>
                <w:snapToGrid w:val="0"/>
                <w:vanish/>
              </w:rPr>
              <w:t>type of document property for latest IDs changed to number instead of text</w:t>
            </w:r>
          </w:p>
        </w:tc>
        <w:tc>
          <w:tcPr>
            <w:tcW w:w="1667" w:type="dxa"/>
            <w:tcBorders>
              <w:top w:val="single" w:sz="4" w:space="0" w:color="auto"/>
              <w:left w:val="single" w:sz="4" w:space="0" w:color="auto"/>
              <w:bottom w:val="single" w:sz="4" w:space="0" w:color="auto"/>
              <w:right w:val="single" w:sz="4" w:space="0" w:color="auto"/>
            </w:tcBorders>
          </w:tcPr>
          <w:p w14:paraId="1CC1FF97" w14:textId="77777777" w:rsidR="0038117F" w:rsidRDefault="0038117F" w:rsidP="00A13343">
            <w:pPr>
              <w:rPr>
                <w:snapToGrid w:val="0"/>
                <w:vanish/>
              </w:rPr>
            </w:pPr>
            <w:r>
              <w:rPr>
                <w:snapToGrid w:val="0"/>
                <w:vanish/>
              </w:rPr>
              <w:t>Jbaden1</w:t>
            </w:r>
          </w:p>
        </w:tc>
      </w:tr>
      <w:tr w:rsidR="0038117F" w:rsidRPr="00791DF4" w14:paraId="4557108A"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6261097" w14:textId="77777777" w:rsidR="0038117F" w:rsidRPr="00791DF4" w:rsidRDefault="0038117F" w:rsidP="00A13343">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575483" w14:textId="77777777" w:rsidR="0038117F" w:rsidRDefault="0038117F" w:rsidP="00A13343">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5A51EF65" w14:textId="77777777" w:rsidR="0038117F" w:rsidRPr="00791DF4" w:rsidRDefault="0038117F" w:rsidP="00A13343">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17</w:t>
            </w:r>
          </w:p>
        </w:tc>
        <w:tc>
          <w:tcPr>
            <w:tcW w:w="5669" w:type="dxa"/>
            <w:tcBorders>
              <w:top w:val="single" w:sz="4" w:space="0" w:color="auto"/>
              <w:left w:val="single" w:sz="4" w:space="0" w:color="auto"/>
              <w:bottom w:val="single" w:sz="4" w:space="0" w:color="auto"/>
              <w:right w:val="single" w:sz="4" w:space="0" w:color="auto"/>
            </w:tcBorders>
          </w:tcPr>
          <w:p w14:paraId="1459CC50" w14:textId="77777777" w:rsidR="0038117F" w:rsidRDefault="0038117F" w:rsidP="00A13343">
            <w:pPr>
              <w:pStyle w:val="Header"/>
              <w:numPr>
                <w:ilvl w:val="0"/>
                <w:numId w:val="7"/>
              </w:numPr>
              <w:ind w:left="429"/>
              <w:textAlignment w:val="auto"/>
              <w:rPr>
                <w:snapToGrid w:val="0"/>
                <w:vanish/>
              </w:rPr>
            </w:pPr>
            <w:r>
              <w:rPr>
                <w:snapToGrid w:val="0"/>
                <w:vanish/>
              </w:rPr>
              <w:t xml:space="preserve">Chapter “Functional Architecture” renamed to “Functional Decomposition” </w:t>
            </w:r>
          </w:p>
          <w:p w14:paraId="53FFCBA3" w14:textId="77777777" w:rsidR="0038117F" w:rsidRDefault="0038117F" w:rsidP="00A13343">
            <w:pPr>
              <w:pStyle w:val="Header"/>
              <w:numPr>
                <w:ilvl w:val="0"/>
                <w:numId w:val="7"/>
              </w:numPr>
              <w:ind w:left="429"/>
              <w:textAlignment w:val="auto"/>
              <w:rPr>
                <w:snapToGrid w:val="0"/>
                <w:vanish/>
              </w:rPr>
            </w:pPr>
            <w:r>
              <w:rPr>
                <w:snapToGrid w:val="0"/>
                <w:vanish/>
              </w:rPr>
              <w:t>New MBSE terminology introduced: “Feature Level”, “Function Level” and “Component Level” renamed to “Concept Level”, “Logical Level” and “Technology Level”</w:t>
            </w:r>
          </w:p>
        </w:tc>
        <w:tc>
          <w:tcPr>
            <w:tcW w:w="1667" w:type="dxa"/>
            <w:tcBorders>
              <w:top w:val="single" w:sz="4" w:space="0" w:color="auto"/>
              <w:left w:val="single" w:sz="4" w:space="0" w:color="auto"/>
              <w:bottom w:val="single" w:sz="4" w:space="0" w:color="auto"/>
              <w:right w:val="single" w:sz="4" w:space="0" w:color="auto"/>
            </w:tcBorders>
          </w:tcPr>
          <w:p w14:paraId="17341D5C" w14:textId="77777777" w:rsidR="0038117F" w:rsidRDefault="0038117F" w:rsidP="00A13343">
            <w:pPr>
              <w:rPr>
                <w:snapToGrid w:val="0"/>
                <w:vanish/>
              </w:rPr>
            </w:pPr>
            <w:r>
              <w:rPr>
                <w:snapToGrid w:val="0"/>
                <w:vanish/>
              </w:rPr>
              <w:t>Jbaden1</w:t>
            </w:r>
          </w:p>
        </w:tc>
      </w:tr>
      <w:tr w:rsidR="0038117F" w:rsidRPr="00791DF4" w14:paraId="441E11A4"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82247DD" w14:textId="77777777" w:rsidR="0038117F" w:rsidRPr="00791DF4" w:rsidRDefault="0038117F" w:rsidP="00A13343">
            <w:pPr>
              <w:jc w:val="center"/>
              <w:rPr>
                <w:snapToGrid w:val="0"/>
                <w:vanish/>
              </w:rPr>
            </w:pPr>
            <w:r>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62BB8F0" w14:textId="77777777" w:rsidR="0038117F" w:rsidRDefault="0038117F" w:rsidP="00A13343">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266285E3" w14:textId="77777777" w:rsidR="0038117F" w:rsidRPr="00791DF4" w:rsidRDefault="0038117F" w:rsidP="00A13343">
            <w:pPr>
              <w:jc w:val="center"/>
              <w:rPr>
                <w:snapToGrid w:val="0"/>
                <w:vanish/>
              </w:rPr>
            </w:pPr>
            <w:r>
              <w:rPr>
                <w:snapToGrid w:val="0"/>
                <w:vanish/>
              </w:rPr>
              <w:t>2020-07-03</w:t>
            </w:r>
          </w:p>
        </w:tc>
        <w:tc>
          <w:tcPr>
            <w:tcW w:w="5669" w:type="dxa"/>
            <w:tcBorders>
              <w:top w:val="single" w:sz="4" w:space="0" w:color="auto"/>
              <w:left w:val="single" w:sz="4" w:space="0" w:color="auto"/>
              <w:bottom w:val="single" w:sz="4" w:space="0" w:color="auto"/>
              <w:right w:val="single" w:sz="4" w:space="0" w:color="auto"/>
            </w:tcBorders>
          </w:tcPr>
          <w:p w14:paraId="2CB71FDF" w14:textId="77777777" w:rsidR="0038117F" w:rsidRDefault="0038117F" w:rsidP="00A13343">
            <w:pPr>
              <w:pStyle w:val="Header"/>
              <w:numPr>
                <w:ilvl w:val="0"/>
                <w:numId w:val="7"/>
              </w:numPr>
              <w:ind w:left="429"/>
              <w:textAlignment w:val="auto"/>
              <w:rPr>
                <w:snapToGrid w:val="0"/>
                <w:vanish/>
              </w:rPr>
            </w:pPr>
            <w:r>
              <w:rPr>
                <w:snapToGrid w:val="0"/>
                <w:vanish/>
              </w:rPr>
              <w:t>CR31: Chapter “Traceability Matrix” added.</w:t>
            </w:r>
          </w:p>
        </w:tc>
        <w:tc>
          <w:tcPr>
            <w:tcW w:w="1667" w:type="dxa"/>
            <w:tcBorders>
              <w:top w:val="single" w:sz="4" w:space="0" w:color="auto"/>
              <w:left w:val="single" w:sz="4" w:space="0" w:color="auto"/>
              <w:bottom w:val="single" w:sz="4" w:space="0" w:color="auto"/>
              <w:right w:val="single" w:sz="4" w:space="0" w:color="auto"/>
            </w:tcBorders>
          </w:tcPr>
          <w:p w14:paraId="084E6FA7" w14:textId="77777777" w:rsidR="0038117F" w:rsidRDefault="0038117F" w:rsidP="00A13343">
            <w:pPr>
              <w:rPr>
                <w:snapToGrid w:val="0"/>
                <w:vanish/>
              </w:rPr>
            </w:pPr>
            <w:r>
              <w:rPr>
                <w:snapToGrid w:val="0"/>
                <w:vanish/>
              </w:rPr>
              <w:t>Jbaden1</w:t>
            </w:r>
          </w:p>
        </w:tc>
      </w:tr>
      <w:tr w:rsidR="0038117F" w:rsidRPr="00791DF4" w14:paraId="668949FF"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0978E5A" w14:textId="77777777" w:rsidR="0038117F" w:rsidRPr="007325EC" w:rsidRDefault="0038117F" w:rsidP="00A13343">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3D015D" w14:textId="77777777" w:rsidR="0038117F" w:rsidRPr="007325EC" w:rsidRDefault="0038117F" w:rsidP="00A13343">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7C6A317C" w14:textId="77777777" w:rsidR="0038117F" w:rsidRPr="007325EC" w:rsidRDefault="0038117F" w:rsidP="00A13343">
            <w:pPr>
              <w:jc w:val="center"/>
              <w:rPr>
                <w:snapToGrid w:val="0"/>
                <w:vanish/>
              </w:rPr>
            </w:pPr>
            <w:r w:rsidRPr="007325EC">
              <w:rPr>
                <w:snapToGrid w:val="0"/>
                <w:vanish/>
              </w:rPr>
              <w:t>2020-23-09</w:t>
            </w:r>
          </w:p>
        </w:tc>
        <w:tc>
          <w:tcPr>
            <w:tcW w:w="5669" w:type="dxa"/>
            <w:tcBorders>
              <w:top w:val="single" w:sz="4" w:space="0" w:color="auto"/>
              <w:left w:val="single" w:sz="4" w:space="0" w:color="auto"/>
              <w:bottom w:val="single" w:sz="4" w:space="0" w:color="auto"/>
              <w:right w:val="single" w:sz="4" w:space="0" w:color="auto"/>
            </w:tcBorders>
          </w:tcPr>
          <w:p w14:paraId="10F9670C" w14:textId="6C4CFEFE" w:rsidR="0038117F" w:rsidRPr="007325EC" w:rsidRDefault="0038117F" w:rsidP="00A13343">
            <w:pPr>
              <w:pStyle w:val="Header"/>
              <w:numPr>
                <w:ilvl w:val="0"/>
                <w:numId w:val="7"/>
              </w:numPr>
              <w:ind w:left="429"/>
              <w:textAlignment w:val="auto"/>
              <w:rPr>
                <w:snapToGrid w:val="0"/>
                <w:vanish/>
              </w:rPr>
            </w:pPr>
            <w:r w:rsidRPr="007325EC">
              <w:rPr>
                <w:snapToGrid w:val="0"/>
                <w:vanish/>
              </w:rPr>
              <w:t xml:space="preserve">CR28: Alignment to </w:t>
            </w:r>
            <w:hyperlink r:id="rId97" w:history="1">
              <w:r w:rsidRPr="00EE6E88">
                <w:rPr>
                  <w:rStyle w:val="Hyperlink"/>
                  <w:i/>
                  <w:vanish/>
                </w:rPr>
                <w:t>FFSG01.10 Feature Document Guideline</w:t>
              </w:r>
            </w:hyperlink>
            <w:r w:rsidRPr="00EE6E88">
              <w:rPr>
                <w:vanish/>
              </w:rPr>
              <w:t xml:space="preserve"> for how to</w:t>
            </w:r>
            <w:r w:rsidRPr="007325EC">
              <w:rPr>
                <w:vanish/>
              </w:rPr>
              <w:t xml:space="preserve"> apply the Feature Doc template for Functional Safety. New section “</w:t>
            </w:r>
            <w:r w:rsidRPr="007325EC">
              <w:rPr>
                <w:iCs/>
                <w:vanish/>
              </w:rPr>
              <w:t>Classification of Chapters</w:t>
            </w:r>
            <w:r w:rsidRPr="007325EC">
              <w:rPr>
                <w:vanish/>
              </w:rPr>
              <w:t>” added</w:t>
            </w:r>
            <w:r>
              <w:rPr>
                <w:vanish/>
              </w:rPr>
              <w:t>. “Active Tilt Control” Example in section “Logical Architecture” updated based on input from HARA training.</w:t>
            </w:r>
          </w:p>
        </w:tc>
        <w:tc>
          <w:tcPr>
            <w:tcW w:w="1667" w:type="dxa"/>
            <w:tcBorders>
              <w:top w:val="single" w:sz="4" w:space="0" w:color="auto"/>
              <w:left w:val="single" w:sz="4" w:space="0" w:color="auto"/>
              <w:bottom w:val="single" w:sz="4" w:space="0" w:color="auto"/>
              <w:right w:val="single" w:sz="4" w:space="0" w:color="auto"/>
            </w:tcBorders>
          </w:tcPr>
          <w:p w14:paraId="4AF2FAB8" w14:textId="77777777" w:rsidR="0038117F" w:rsidRPr="007325EC" w:rsidRDefault="0038117F" w:rsidP="00A13343">
            <w:pPr>
              <w:rPr>
                <w:snapToGrid w:val="0"/>
                <w:vanish/>
              </w:rPr>
            </w:pPr>
            <w:r w:rsidRPr="007325EC">
              <w:rPr>
                <w:snapToGrid w:val="0"/>
                <w:vanish/>
              </w:rPr>
              <w:t>Jbaden1</w:t>
            </w:r>
          </w:p>
        </w:tc>
      </w:tr>
      <w:tr w:rsidR="0038117F" w:rsidRPr="00791DF4" w14:paraId="42495226" w14:textId="77777777" w:rsidTr="00A133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BE89DB8" w14:textId="77777777" w:rsidR="0038117F" w:rsidRPr="007325EC" w:rsidRDefault="0038117F" w:rsidP="00A13343">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F76CC4" w14:textId="77777777" w:rsidR="0038117F" w:rsidRPr="007325EC" w:rsidRDefault="0038117F" w:rsidP="00A13343">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60147BA2" w14:textId="77777777" w:rsidR="0038117F" w:rsidRPr="007325EC" w:rsidRDefault="0038117F" w:rsidP="00A13343">
            <w:pPr>
              <w:jc w:val="center"/>
              <w:rPr>
                <w:snapToGrid w:val="0"/>
                <w:vanish/>
              </w:rPr>
            </w:pPr>
            <w:r w:rsidRPr="007325EC">
              <w:rPr>
                <w:snapToGrid w:val="0"/>
                <w:vanish/>
              </w:rPr>
              <w:t>2020-2</w:t>
            </w:r>
            <w:r>
              <w:rPr>
                <w:snapToGrid w:val="0"/>
                <w:vanish/>
              </w:rPr>
              <w:t>5</w:t>
            </w:r>
            <w:r w:rsidRPr="007325EC">
              <w:rPr>
                <w:snapToGrid w:val="0"/>
                <w:vanish/>
              </w:rPr>
              <w:t>-</w:t>
            </w:r>
            <w:r>
              <w:rPr>
                <w:snapToGrid w:val="0"/>
                <w:vanish/>
              </w:rPr>
              <w:t>11</w:t>
            </w:r>
          </w:p>
        </w:tc>
        <w:tc>
          <w:tcPr>
            <w:tcW w:w="5669" w:type="dxa"/>
            <w:tcBorders>
              <w:top w:val="single" w:sz="4" w:space="0" w:color="auto"/>
              <w:left w:val="single" w:sz="4" w:space="0" w:color="auto"/>
              <w:bottom w:val="single" w:sz="4" w:space="0" w:color="auto"/>
              <w:right w:val="single" w:sz="4" w:space="0" w:color="auto"/>
            </w:tcBorders>
          </w:tcPr>
          <w:p w14:paraId="0CD7ED4A" w14:textId="77777777" w:rsidR="0038117F" w:rsidRDefault="0038117F" w:rsidP="00A13343">
            <w:pPr>
              <w:pStyle w:val="Header"/>
              <w:numPr>
                <w:ilvl w:val="0"/>
                <w:numId w:val="7"/>
              </w:numPr>
              <w:ind w:left="429"/>
              <w:textAlignment w:val="auto"/>
              <w:rPr>
                <w:snapToGrid w:val="0"/>
                <w:vanish/>
              </w:rPr>
            </w:pPr>
            <w:r>
              <w:rPr>
                <w:snapToGrid w:val="0"/>
                <w:vanish/>
              </w:rPr>
              <w:t>Reference to process definition in Stages added to “How to Use” section on cover sheet. User hints removed from “Document Purpose” chapter.</w:t>
            </w:r>
          </w:p>
          <w:p w14:paraId="52B6F7E3" w14:textId="77777777" w:rsidR="0038117F" w:rsidRPr="007325EC" w:rsidRDefault="0038117F" w:rsidP="00A13343">
            <w:pPr>
              <w:pStyle w:val="Header"/>
              <w:numPr>
                <w:ilvl w:val="0"/>
                <w:numId w:val="7"/>
              </w:numPr>
              <w:ind w:left="429"/>
              <w:textAlignment w:val="auto"/>
              <w:rPr>
                <w:snapToGrid w:val="0"/>
                <w:vanish/>
              </w:rPr>
            </w:pPr>
            <w:r>
              <w:rPr>
                <w:snapToGrid w:val="0"/>
                <w:vanish/>
              </w:rPr>
              <w:t>RE-Wiki links mostly replaced by Stages links, links to Functional Safety Sharepoint updated</w:t>
            </w:r>
          </w:p>
        </w:tc>
        <w:tc>
          <w:tcPr>
            <w:tcW w:w="1667" w:type="dxa"/>
            <w:tcBorders>
              <w:top w:val="single" w:sz="4" w:space="0" w:color="auto"/>
              <w:left w:val="single" w:sz="4" w:space="0" w:color="auto"/>
              <w:bottom w:val="single" w:sz="4" w:space="0" w:color="auto"/>
              <w:right w:val="single" w:sz="4" w:space="0" w:color="auto"/>
            </w:tcBorders>
          </w:tcPr>
          <w:p w14:paraId="5050AEA8" w14:textId="77777777" w:rsidR="0038117F" w:rsidRPr="007325EC" w:rsidRDefault="0038117F" w:rsidP="00A13343">
            <w:pPr>
              <w:rPr>
                <w:snapToGrid w:val="0"/>
                <w:vanish/>
              </w:rPr>
            </w:pPr>
            <w:r w:rsidRPr="007325EC">
              <w:rPr>
                <w:snapToGrid w:val="0"/>
                <w:vanish/>
              </w:rPr>
              <w:t>Jbaden1</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356" w:name="_Ref534973481"/>
      <w:bookmarkStart w:id="357" w:name="_Ref534973472"/>
      <w:bookmarkStart w:id="358" w:name="_Toc74903969"/>
      <w:r>
        <w:lastRenderedPageBreak/>
        <w:t>Appendix</w:t>
      </w:r>
      <w:bookmarkEnd w:id="356"/>
      <w:bookmarkEnd w:id="357"/>
      <w:bookmarkEnd w:id="358"/>
    </w:p>
    <w:p w14:paraId="5F17EF8F" w14:textId="77777777" w:rsidR="007B6779" w:rsidRDefault="007B6779" w:rsidP="007B6779">
      <w:pPr>
        <w:pStyle w:val="Heading2"/>
      </w:pPr>
      <w:bookmarkStart w:id="359" w:name="_Definitions"/>
      <w:bookmarkStart w:id="360" w:name="_Toc529191288"/>
      <w:bookmarkStart w:id="361" w:name="_Toc74903970"/>
      <w:bookmarkEnd w:id="359"/>
      <w:r>
        <w:t>Definitions</w:t>
      </w:r>
      <w:bookmarkEnd w:id="360"/>
      <w:bookmarkEnd w:id="361"/>
    </w:p>
    <w:p w14:paraId="13774249" w14:textId="77777777" w:rsidR="007B6779" w:rsidRPr="00E45F3B" w:rsidRDefault="007B6779" w:rsidP="007B677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654A1">
        <w:trPr>
          <w:trHeight w:val="350"/>
          <w:tblHeader/>
          <w:jc w:val="cent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5C4F12A1" w14:textId="77777777" w:rsidTr="00A654A1">
        <w:trPr>
          <w:jc w:val="center"/>
        </w:trPr>
        <w:tc>
          <w:tcPr>
            <w:tcW w:w="2268" w:type="dxa"/>
          </w:tcPr>
          <w:p w14:paraId="457383E9" w14:textId="77777777" w:rsidR="007B6779" w:rsidRPr="007C20FA" w:rsidRDefault="007B6779" w:rsidP="00A8009D">
            <w:r>
              <w:t>Kinesis</w:t>
            </w:r>
          </w:p>
        </w:tc>
        <w:tc>
          <w:tcPr>
            <w:tcW w:w="8222" w:type="dxa"/>
          </w:tcPr>
          <w:p w14:paraId="7B9857E2" w14:textId="77777777" w:rsidR="007B6779" w:rsidRDefault="007B6779" w:rsidP="00A8009D">
            <w:r>
              <w:t>Amazon Kinesis Data Streams (KDS) is a massively scalable and durable real-time data streaming service.  The data collected is available in milliseconds to enable real-time analytics use cases such as real-time dashboards, real-time anomaly detection, dynamic pricing, and more.</w:t>
            </w:r>
          </w:p>
        </w:tc>
      </w:tr>
      <w:tr w:rsidR="007B6779" w:rsidRPr="007C20FA" w14:paraId="3396DF9B" w14:textId="77777777" w:rsidTr="00A654A1">
        <w:trPr>
          <w:jc w:val="center"/>
        </w:trPr>
        <w:tc>
          <w:tcPr>
            <w:tcW w:w="2268" w:type="dxa"/>
          </w:tcPr>
          <w:p w14:paraId="4D437252" w14:textId="77777777" w:rsidR="007B6779" w:rsidRPr="007C20FA" w:rsidRDefault="007B6779" w:rsidP="00A8009D">
            <w:r>
              <w:t>WebRTC</w:t>
            </w:r>
          </w:p>
        </w:tc>
        <w:tc>
          <w:tcPr>
            <w:tcW w:w="8222" w:type="dxa"/>
          </w:tcPr>
          <w:p w14:paraId="2F859AF8" w14:textId="77777777" w:rsidR="007B6779" w:rsidRDefault="007B6779" w:rsidP="00A8009D">
            <w:r>
              <w:t>WebRTC is an open technology specification for enabling real-time communication (RTC) across browsers and mobile applications via simple APIs.</w:t>
            </w:r>
          </w:p>
        </w:tc>
      </w:tr>
    </w:tbl>
    <w:p w14:paraId="608A9B07" w14:textId="28CFAE47" w:rsidR="007B6779" w:rsidRDefault="007B6779" w:rsidP="007B6779">
      <w:pPr>
        <w:pStyle w:val="Caption"/>
      </w:pPr>
      <w:bookmarkStart w:id="362" w:name="_Toc529191315"/>
      <w:bookmarkStart w:id="363" w:name="_Toc74904003"/>
      <w:r w:rsidRPr="000662CE">
        <w:t xml:space="preserve">Table </w:t>
      </w:r>
      <w:r>
        <w:rPr>
          <w:noProof/>
        </w:rPr>
        <w:fldChar w:fldCharType="begin"/>
      </w:r>
      <w:r>
        <w:rPr>
          <w:noProof/>
        </w:rPr>
        <w:instrText xml:space="preserve"> SEQ Table \* ARABIC </w:instrText>
      </w:r>
      <w:r>
        <w:rPr>
          <w:noProof/>
        </w:rPr>
        <w:fldChar w:fldCharType="separate"/>
      </w:r>
      <w:r w:rsidR="00A13343">
        <w:rPr>
          <w:noProof/>
        </w:rPr>
        <w:t>21</w:t>
      </w:r>
      <w:r>
        <w:rPr>
          <w:noProof/>
        </w:rPr>
        <w:fldChar w:fldCharType="end"/>
      </w:r>
      <w:r w:rsidRPr="000662CE">
        <w:t>: Definitions used in this document</w:t>
      </w:r>
      <w:bookmarkEnd w:id="362"/>
      <w:bookmarkEnd w:id="363"/>
    </w:p>
    <w:p w14:paraId="135741B8" w14:textId="5363023F" w:rsidR="006B25AF" w:rsidRDefault="007B6779" w:rsidP="000C365A">
      <w:pPr>
        <w:pStyle w:val="Heading2"/>
      </w:pPr>
      <w:bookmarkStart w:id="364" w:name="_Abbreviations"/>
      <w:bookmarkStart w:id="365" w:name="_Toc529191289"/>
      <w:bookmarkStart w:id="366" w:name="_Toc74903971"/>
      <w:bookmarkEnd w:id="364"/>
      <w:r>
        <w:t>Abbreviations</w:t>
      </w:r>
      <w:bookmarkEnd w:id="365"/>
      <w:bookmarkEnd w:id="366"/>
    </w:p>
    <w:p w14:paraId="4857F2E0" w14:textId="77777777" w:rsidR="007B6779" w:rsidRPr="00C0541A" w:rsidRDefault="007B6779" w:rsidP="000C365A"/>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7B6779" w:rsidRPr="007C20FA" w14:paraId="207631ED" w14:textId="77777777" w:rsidTr="00A654A1">
        <w:trPr>
          <w:trHeight w:val="368"/>
          <w:tblHeader/>
          <w:jc w:val="center"/>
        </w:trPr>
        <w:tc>
          <w:tcPr>
            <w:tcW w:w="1276" w:type="dxa"/>
            <w:shd w:val="pct20" w:color="auto" w:fill="FFFFFF"/>
            <w:vAlign w:val="center"/>
          </w:tcPr>
          <w:p w14:paraId="710D47A6" w14:textId="77777777" w:rsidR="007B6779" w:rsidRPr="00643D15" w:rsidRDefault="007B6779" w:rsidP="00A8009D">
            <w:pPr>
              <w:jc w:val="center"/>
              <w:rPr>
                <w:b/>
              </w:rPr>
            </w:pPr>
            <w:r w:rsidRPr="00643D15">
              <w:rPr>
                <w:b/>
              </w:rPr>
              <w:t>Abbr.</w:t>
            </w:r>
          </w:p>
        </w:tc>
        <w:tc>
          <w:tcPr>
            <w:tcW w:w="9214" w:type="dxa"/>
            <w:shd w:val="pct20" w:color="auto" w:fill="FFFFFF"/>
            <w:vAlign w:val="center"/>
          </w:tcPr>
          <w:p w14:paraId="2582A810" w14:textId="77777777" w:rsidR="007B6779" w:rsidRPr="00643D15" w:rsidRDefault="007B6779" w:rsidP="00A8009D">
            <w:pPr>
              <w:jc w:val="center"/>
              <w:rPr>
                <w:b/>
              </w:rPr>
            </w:pPr>
            <w:r w:rsidRPr="00643D15">
              <w:rPr>
                <w:b/>
              </w:rPr>
              <w:t>Stands for</w:t>
            </w:r>
          </w:p>
        </w:tc>
      </w:tr>
      <w:tr w:rsidR="007B6779" w:rsidRPr="007C20FA" w14:paraId="4C6E6D81" w14:textId="77777777" w:rsidTr="00A654A1">
        <w:trPr>
          <w:jc w:val="center"/>
        </w:trPr>
        <w:tc>
          <w:tcPr>
            <w:tcW w:w="1276" w:type="dxa"/>
          </w:tcPr>
          <w:p w14:paraId="726E25B3" w14:textId="77777777" w:rsidR="007B6779" w:rsidRPr="007C20FA" w:rsidRDefault="007B6779" w:rsidP="00A8009D">
            <w:pPr>
              <w:ind w:right="142"/>
              <w:rPr>
                <w:rFonts w:cs="Arial"/>
                <w:snapToGrid w:val="0"/>
              </w:rPr>
            </w:pPr>
            <w:r>
              <w:t>ADAS</w:t>
            </w:r>
          </w:p>
        </w:tc>
        <w:tc>
          <w:tcPr>
            <w:tcW w:w="9214" w:type="dxa"/>
          </w:tcPr>
          <w:p w14:paraId="06A93F23" w14:textId="77777777" w:rsidR="007B6779" w:rsidRDefault="007B6779" w:rsidP="00A8009D">
            <w:r>
              <w:t>Advanced Driver Assistance Systems</w:t>
            </w:r>
          </w:p>
        </w:tc>
      </w:tr>
      <w:tr w:rsidR="007B6779" w:rsidRPr="007C20FA" w14:paraId="596A64D8" w14:textId="77777777" w:rsidTr="00A654A1">
        <w:trPr>
          <w:jc w:val="center"/>
        </w:trPr>
        <w:tc>
          <w:tcPr>
            <w:tcW w:w="1276" w:type="dxa"/>
          </w:tcPr>
          <w:p w14:paraId="3E0D0A09" w14:textId="77777777" w:rsidR="007B6779" w:rsidRPr="007C20FA" w:rsidRDefault="007B6779" w:rsidP="00A8009D">
            <w:pPr>
              <w:ind w:right="142"/>
              <w:rPr>
                <w:rFonts w:cs="Arial"/>
                <w:snapToGrid w:val="0"/>
              </w:rPr>
            </w:pPr>
            <w:r>
              <w:t>APP</w:t>
            </w:r>
          </w:p>
        </w:tc>
        <w:tc>
          <w:tcPr>
            <w:tcW w:w="9214" w:type="dxa"/>
          </w:tcPr>
          <w:p w14:paraId="1546D51D" w14:textId="77777777" w:rsidR="007B6779" w:rsidRDefault="007B6779" w:rsidP="00A8009D">
            <w:r>
              <w:t>Application (ie software application)</w:t>
            </w:r>
          </w:p>
        </w:tc>
      </w:tr>
      <w:tr w:rsidR="007B6779" w:rsidRPr="007C20FA" w14:paraId="50668E8E" w14:textId="77777777" w:rsidTr="00A654A1">
        <w:trPr>
          <w:jc w:val="center"/>
        </w:trPr>
        <w:tc>
          <w:tcPr>
            <w:tcW w:w="1276" w:type="dxa"/>
          </w:tcPr>
          <w:p w14:paraId="61AB8BDB" w14:textId="77777777" w:rsidR="007B6779" w:rsidRPr="007C20FA" w:rsidRDefault="007B6779" w:rsidP="00A8009D">
            <w:pPr>
              <w:ind w:right="142"/>
              <w:rPr>
                <w:rFonts w:cs="Arial"/>
                <w:snapToGrid w:val="0"/>
              </w:rPr>
            </w:pPr>
            <w:r>
              <w:t>BCM</w:t>
            </w:r>
          </w:p>
        </w:tc>
        <w:tc>
          <w:tcPr>
            <w:tcW w:w="9214" w:type="dxa"/>
          </w:tcPr>
          <w:p w14:paraId="0D214527" w14:textId="77777777" w:rsidR="007B6779" w:rsidRDefault="007B6779" w:rsidP="00A8009D">
            <w:r>
              <w:t>Body Control Module</w:t>
            </w:r>
          </w:p>
        </w:tc>
      </w:tr>
      <w:tr w:rsidR="007B6779" w:rsidRPr="007C20FA" w14:paraId="7E834CB3" w14:textId="77777777" w:rsidTr="00A654A1">
        <w:trPr>
          <w:jc w:val="center"/>
        </w:trPr>
        <w:tc>
          <w:tcPr>
            <w:tcW w:w="1276" w:type="dxa"/>
          </w:tcPr>
          <w:p w14:paraId="0977CFEE" w14:textId="77777777" w:rsidR="007B6779" w:rsidRPr="007C20FA" w:rsidRDefault="007B6779" w:rsidP="00A8009D">
            <w:pPr>
              <w:ind w:right="142"/>
              <w:rPr>
                <w:rFonts w:cs="Arial"/>
                <w:snapToGrid w:val="0"/>
              </w:rPr>
            </w:pPr>
            <w:r>
              <w:t>CAN</w:t>
            </w:r>
          </w:p>
        </w:tc>
        <w:tc>
          <w:tcPr>
            <w:tcW w:w="9214" w:type="dxa"/>
          </w:tcPr>
          <w:p w14:paraId="547097FB" w14:textId="77777777" w:rsidR="007B6779" w:rsidRDefault="007B6779" w:rsidP="00A8009D">
            <w:r>
              <w:t>Controller Area Network (CAN bus)</w:t>
            </w:r>
          </w:p>
        </w:tc>
      </w:tr>
      <w:tr w:rsidR="007B6779" w:rsidRPr="007C20FA" w14:paraId="5F9D2731" w14:textId="77777777" w:rsidTr="00A654A1">
        <w:trPr>
          <w:jc w:val="center"/>
        </w:trPr>
        <w:tc>
          <w:tcPr>
            <w:tcW w:w="1276" w:type="dxa"/>
          </w:tcPr>
          <w:p w14:paraId="0E226B09" w14:textId="77777777" w:rsidR="007B6779" w:rsidRPr="007C20FA" w:rsidRDefault="007B6779" w:rsidP="00A8009D">
            <w:pPr>
              <w:ind w:right="142"/>
              <w:rPr>
                <w:rFonts w:cs="Arial"/>
                <w:snapToGrid w:val="0"/>
              </w:rPr>
            </w:pPr>
            <w:r>
              <w:t>CSM</w:t>
            </w:r>
          </w:p>
        </w:tc>
        <w:tc>
          <w:tcPr>
            <w:tcW w:w="9214" w:type="dxa"/>
          </w:tcPr>
          <w:p w14:paraId="5971036C" w14:textId="77777777" w:rsidR="007B6779" w:rsidRDefault="007B6779" w:rsidP="00A8009D">
            <w:r>
              <w:t>Central Security Module</w:t>
            </w:r>
          </w:p>
        </w:tc>
      </w:tr>
      <w:tr w:rsidR="007B6779" w:rsidRPr="007C20FA" w14:paraId="0248773D" w14:textId="77777777" w:rsidTr="00A654A1">
        <w:trPr>
          <w:jc w:val="center"/>
        </w:trPr>
        <w:tc>
          <w:tcPr>
            <w:tcW w:w="1276" w:type="dxa"/>
          </w:tcPr>
          <w:p w14:paraId="2AF55E4A" w14:textId="77777777" w:rsidR="007B6779" w:rsidRPr="007C20FA" w:rsidRDefault="007B6779" w:rsidP="00A8009D">
            <w:pPr>
              <w:ind w:right="142"/>
              <w:rPr>
                <w:rFonts w:cs="Arial"/>
                <w:snapToGrid w:val="0"/>
              </w:rPr>
            </w:pPr>
            <w:r>
              <w:t>DAT</w:t>
            </w:r>
          </w:p>
        </w:tc>
        <w:tc>
          <w:tcPr>
            <w:tcW w:w="9214" w:type="dxa"/>
          </w:tcPr>
          <w:p w14:paraId="222F0E68" w14:textId="77777777" w:rsidR="007B6779" w:rsidRDefault="007B6779" w:rsidP="00A8009D">
            <w:r>
              <w:t>Driver Assistance Technologies</w:t>
            </w:r>
          </w:p>
        </w:tc>
      </w:tr>
      <w:tr w:rsidR="007B6779" w:rsidRPr="007C20FA" w14:paraId="26CCFFC8" w14:textId="77777777" w:rsidTr="00A654A1">
        <w:trPr>
          <w:jc w:val="center"/>
        </w:trPr>
        <w:tc>
          <w:tcPr>
            <w:tcW w:w="1276" w:type="dxa"/>
          </w:tcPr>
          <w:p w14:paraId="31130F44" w14:textId="77777777" w:rsidR="007B6779" w:rsidRPr="007C20FA" w:rsidRDefault="007B6779" w:rsidP="00A8009D">
            <w:pPr>
              <w:ind w:right="142"/>
              <w:rPr>
                <w:rFonts w:cs="Arial"/>
                <w:snapToGrid w:val="0"/>
              </w:rPr>
            </w:pPr>
            <w:r>
              <w:t>DCM</w:t>
            </w:r>
          </w:p>
        </w:tc>
        <w:tc>
          <w:tcPr>
            <w:tcW w:w="9214" w:type="dxa"/>
          </w:tcPr>
          <w:p w14:paraId="433D6EB5" w14:textId="77777777" w:rsidR="007B6779" w:rsidRDefault="007B6779" w:rsidP="00A8009D">
            <w:r>
              <w:t>Door Control Module</w:t>
            </w:r>
          </w:p>
        </w:tc>
      </w:tr>
      <w:tr w:rsidR="007B6779" w:rsidRPr="007C20FA" w14:paraId="1608555F" w14:textId="77777777" w:rsidTr="00A654A1">
        <w:trPr>
          <w:jc w:val="center"/>
        </w:trPr>
        <w:tc>
          <w:tcPr>
            <w:tcW w:w="1276" w:type="dxa"/>
          </w:tcPr>
          <w:p w14:paraId="217D4FF5" w14:textId="77777777" w:rsidR="007B6779" w:rsidRPr="007C20FA" w:rsidRDefault="007B6779" w:rsidP="00A8009D">
            <w:pPr>
              <w:ind w:right="142"/>
              <w:rPr>
                <w:rFonts w:cs="Arial"/>
                <w:snapToGrid w:val="0"/>
              </w:rPr>
            </w:pPr>
            <w:r>
              <w:t>DDSM</w:t>
            </w:r>
          </w:p>
        </w:tc>
        <w:tc>
          <w:tcPr>
            <w:tcW w:w="9214" w:type="dxa"/>
          </w:tcPr>
          <w:p w14:paraId="5F713B99" w14:textId="77777777" w:rsidR="007B6779" w:rsidRDefault="007B6779" w:rsidP="00A8009D">
            <w:r>
              <w:t>Digital Data Storage Module</w:t>
            </w:r>
          </w:p>
        </w:tc>
      </w:tr>
      <w:tr w:rsidR="007B6779" w:rsidRPr="007C20FA" w14:paraId="6BFC0F73" w14:textId="77777777" w:rsidTr="00A654A1">
        <w:trPr>
          <w:jc w:val="center"/>
        </w:trPr>
        <w:tc>
          <w:tcPr>
            <w:tcW w:w="1276" w:type="dxa"/>
          </w:tcPr>
          <w:p w14:paraId="58BFC97E" w14:textId="77777777" w:rsidR="007B6779" w:rsidRPr="007C20FA" w:rsidRDefault="007B6779" w:rsidP="00A8009D">
            <w:pPr>
              <w:ind w:right="142"/>
              <w:rPr>
                <w:rFonts w:cs="Arial"/>
                <w:snapToGrid w:val="0"/>
              </w:rPr>
            </w:pPr>
            <w:r>
              <w:t>ECG</w:t>
            </w:r>
          </w:p>
        </w:tc>
        <w:tc>
          <w:tcPr>
            <w:tcW w:w="9214" w:type="dxa"/>
          </w:tcPr>
          <w:p w14:paraId="50A1D884" w14:textId="77777777" w:rsidR="007B6779" w:rsidRDefault="007B6779" w:rsidP="00A8009D">
            <w:r>
              <w:t>Enhanced Central Gateway</w:t>
            </w:r>
          </w:p>
        </w:tc>
      </w:tr>
      <w:tr w:rsidR="007B6779" w:rsidRPr="007C20FA" w14:paraId="656E1895" w14:textId="77777777" w:rsidTr="00A654A1">
        <w:trPr>
          <w:jc w:val="center"/>
        </w:trPr>
        <w:tc>
          <w:tcPr>
            <w:tcW w:w="1276" w:type="dxa"/>
          </w:tcPr>
          <w:p w14:paraId="3FE9A444" w14:textId="77777777" w:rsidR="007B6779" w:rsidRPr="007C20FA" w:rsidRDefault="007B6779" w:rsidP="00A8009D">
            <w:pPr>
              <w:ind w:right="142"/>
              <w:rPr>
                <w:rFonts w:cs="Arial"/>
                <w:snapToGrid w:val="0"/>
              </w:rPr>
            </w:pPr>
            <w:r>
              <w:t>iPDB</w:t>
            </w:r>
          </w:p>
        </w:tc>
        <w:tc>
          <w:tcPr>
            <w:tcW w:w="9214" w:type="dxa"/>
          </w:tcPr>
          <w:p w14:paraId="014F975A" w14:textId="77777777" w:rsidR="007B6779" w:rsidRDefault="007B6779" w:rsidP="00A8009D">
            <w:r>
              <w:t>intelligent Power Distribution Box</w:t>
            </w:r>
          </w:p>
        </w:tc>
      </w:tr>
      <w:tr w:rsidR="007B6779" w:rsidRPr="007C20FA" w14:paraId="5F65B3F7" w14:textId="77777777" w:rsidTr="00A654A1">
        <w:trPr>
          <w:jc w:val="center"/>
        </w:trPr>
        <w:tc>
          <w:tcPr>
            <w:tcW w:w="1276" w:type="dxa"/>
          </w:tcPr>
          <w:p w14:paraId="4BB1F182" w14:textId="77777777" w:rsidR="007B6779" w:rsidRPr="007C20FA" w:rsidRDefault="007B6779" w:rsidP="00A8009D">
            <w:pPr>
              <w:ind w:right="142"/>
              <w:rPr>
                <w:rFonts w:cs="Arial"/>
                <w:snapToGrid w:val="0"/>
              </w:rPr>
            </w:pPr>
            <w:r>
              <w:t>IR</w:t>
            </w:r>
          </w:p>
        </w:tc>
        <w:tc>
          <w:tcPr>
            <w:tcW w:w="9214" w:type="dxa"/>
          </w:tcPr>
          <w:p w14:paraId="048AE451" w14:textId="77777777" w:rsidR="007B6779" w:rsidRDefault="007B6779" w:rsidP="00A8009D">
            <w:r>
              <w:t>Infra Red, or Implementation Requirement</w:t>
            </w:r>
          </w:p>
        </w:tc>
      </w:tr>
      <w:tr w:rsidR="007B6779" w:rsidRPr="007C20FA" w14:paraId="6024F2A5" w14:textId="77777777" w:rsidTr="00A654A1">
        <w:trPr>
          <w:jc w:val="center"/>
        </w:trPr>
        <w:tc>
          <w:tcPr>
            <w:tcW w:w="1276" w:type="dxa"/>
          </w:tcPr>
          <w:p w14:paraId="5BB601F1" w14:textId="77777777" w:rsidR="007B6779" w:rsidRPr="007C20FA" w:rsidRDefault="007B6779" w:rsidP="00A8009D">
            <w:pPr>
              <w:ind w:right="142"/>
              <w:rPr>
                <w:rFonts w:cs="Arial"/>
                <w:snapToGrid w:val="0"/>
              </w:rPr>
            </w:pPr>
            <w:r>
              <w:t>ISC</w:t>
            </w:r>
          </w:p>
        </w:tc>
        <w:tc>
          <w:tcPr>
            <w:tcW w:w="9214" w:type="dxa"/>
          </w:tcPr>
          <w:p w14:paraId="70755403" w14:textId="77777777" w:rsidR="007B6779" w:rsidRDefault="007B6779" w:rsidP="00A8009D">
            <w:r>
              <w:t>Integrated Security Camera</w:t>
            </w:r>
          </w:p>
        </w:tc>
      </w:tr>
      <w:tr w:rsidR="007B6779" w:rsidRPr="007C20FA" w14:paraId="10B4A563" w14:textId="77777777" w:rsidTr="00A654A1">
        <w:trPr>
          <w:jc w:val="center"/>
        </w:trPr>
        <w:tc>
          <w:tcPr>
            <w:tcW w:w="1276" w:type="dxa"/>
          </w:tcPr>
          <w:p w14:paraId="047D9204" w14:textId="77777777" w:rsidR="007B6779" w:rsidRPr="007C20FA" w:rsidRDefault="007B6779" w:rsidP="00A8009D">
            <w:pPr>
              <w:ind w:right="142"/>
              <w:rPr>
                <w:rFonts w:cs="Arial"/>
                <w:snapToGrid w:val="0"/>
              </w:rPr>
            </w:pPr>
            <w:r>
              <w:t>KDS</w:t>
            </w:r>
          </w:p>
        </w:tc>
        <w:tc>
          <w:tcPr>
            <w:tcW w:w="9214" w:type="dxa"/>
          </w:tcPr>
          <w:p w14:paraId="60575069" w14:textId="77777777" w:rsidR="007B6779" w:rsidRDefault="007B6779" w:rsidP="00A8009D">
            <w:r>
              <w:t>Kinesis Data Streams</w:t>
            </w:r>
          </w:p>
        </w:tc>
      </w:tr>
      <w:tr w:rsidR="007B6779" w:rsidRPr="007C20FA" w14:paraId="4FB2D7F9" w14:textId="77777777" w:rsidTr="00A654A1">
        <w:trPr>
          <w:jc w:val="center"/>
        </w:trPr>
        <w:tc>
          <w:tcPr>
            <w:tcW w:w="1276" w:type="dxa"/>
          </w:tcPr>
          <w:p w14:paraId="7D398740" w14:textId="77777777" w:rsidR="007B6779" w:rsidRPr="007C20FA" w:rsidRDefault="007B6779" w:rsidP="00A8009D">
            <w:pPr>
              <w:ind w:right="142"/>
              <w:rPr>
                <w:rFonts w:cs="Arial"/>
                <w:snapToGrid w:val="0"/>
              </w:rPr>
            </w:pPr>
            <w:r>
              <w:t>LIN</w:t>
            </w:r>
          </w:p>
        </w:tc>
        <w:tc>
          <w:tcPr>
            <w:tcW w:w="9214" w:type="dxa"/>
          </w:tcPr>
          <w:p w14:paraId="23069C9C" w14:textId="77777777" w:rsidR="007B6779" w:rsidRDefault="007B6779" w:rsidP="00A8009D">
            <w:r>
              <w:t>Local Interconnect Network</w:t>
            </w:r>
          </w:p>
        </w:tc>
      </w:tr>
      <w:tr w:rsidR="007B6779" w:rsidRPr="007C20FA" w14:paraId="4AE64CD2" w14:textId="77777777" w:rsidTr="00A654A1">
        <w:trPr>
          <w:jc w:val="center"/>
        </w:trPr>
        <w:tc>
          <w:tcPr>
            <w:tcW w:w="1276" w:type="dxa"/>
          </w:tcPr>
          <w:p w14:paraId="1B145A5A" w14:textId="77777777" w:rsidR="007B6779" w:rsidRPr="007C20FA" w:rsidRDefault="007B6779" w:rsidP="00A8009D">
            <w:pPr>
              <w:ind w:right="142"/>
              <w:rPr>
                <w:rFonts w:cs="Arial"/>
                <w:snapToGrid w:val="0"/>
              </w:rPr>
            </w:pPr>
            <w:r>
              <w:t>MDV</w:t>
            </w:r>
          </w:p>
        </w:tc>
        <w:tc>
          <w:tcPr>
            <w:tcW w:w="9214" w:type="dxa"/>
          </w:tcPr>
          <w:p w14:paraId="76DB01F0" w14:textId="77777777" w:rsidR="007B6779" w:rsidRDefault="007B6779" w:rsidP="00A8009D">
            <w:r>
              <w:t>Mobile Device Viewer</w:t>
            </w:r>
          </w:p>
        </w:tc>
      </w:tr>
      <w:tr w:rsidR="007B6779" w:rsidRPr="007C20FA" w14:paraId="0C7830DC" w14:textId="77777777" w:rsidTr="00A654A1">
        <w:trPr>
          <w:jc w:val="center"/>
        </w:trPr>
        <w:tc>
          <w:tcPr>
            <w:tcW w:w="1276" w:type="dxa"/>
          </w:tcPr>
          <w:p w14:paraId="001DFF37" w14:textId="77777777" w:rsidR="007B6779" w:rsidRPr="007C20FA" w:rsidRDefault="007B6779" w:rsidP="00A8009D">
            <w:pPr>
              <w:ind w:right="142"/>
              <w:rPr>
                <w:rFonts w:cs="Arial"/>
                <w:snapToGrid w:val="0"/>
              </w:rPr>
            </w:pPr>
            <w:r>
              <w:t>OTA</w:t>
            </w:r>
          </w:p>
        </w:tc>
        <w:tc>
          <w:tcPr>
            <w:tcW w:w="9214" w:type="dxa"/>
          </w:tcPr>
          <w:p w14:paraId="19D49C2D" w14:textId="77777777" w:rsidR="007B6779" w:rsidRDefault="007B6779" w:rsidP="00A8009D">
            <w:r>
              <w:t>Over the Air Updates</w:t>
            </w:r>
          </w:p>
        </w:tc>
      </w:tr>
      <w:tr w:rsidR="007B6779" w:rsidRPr="007C20FA" w14:paraId="43B10CDA" w14:textId="77777777" w:rsidTr="00A654A1">
        <w:trPr>
          <w:jc w:val="center"/>
        </w:trPr>
        <w:tc>
          <w:tcPr>
            <w:tcW w:w="1276" w:type="dxa"/>
          </w:tcPr>
          <w:p w14:paraId="79F726D7" w14:textId="77777777" w:rsidR="007B6779" w:rsidRPr="007C20FA" w:rsidRDefault="007B6779" w:rsidP="00A8009D">
            <w:pPr>
              <w:ind w:right="142"/>
              <w:rPr>
                <w:rFonts w:cs="Arial"/>
                <w:snapToGrid w:val="0"/>
              </w:rPr>
            </w:pPr>
            <w:r>
              <w:t>RTC</w:t>
            </w:r>
          </w:p>
        </w:tc>
        <w:tc>
          <w:tcPr>
            <w:tcW w:w="9214" w:type="dxa"/>
          </w:tcPr>
          <w:p w14:paraId="1999FDFA" w14:textId="77777777" w:rsidR="007B6779" w:rsidRDefault="007B6779" w:rsidP="00A8009D">
            <w:r>
              <w:t>Real Time Communications</w:t>
            </w:r>
          </w:p>
        </w:tc>
      </w:tr>
      <w:tr w:rsidR="007B6779" w:rsidRPr="007C20FA" w14:paraId="5BB70AB8" w14:textId="77777777" w:rsidTr="00A654A1">
        <w:trPr>
          <w:jc w:val="center"/>
        </w:trPr>
        <w:tc>
          <w:tcPr>
            <w:tcW w:w="1276" w:type="dxa"/>
          </w:tcPr>
          <w:p w14:paraId="7A46E766" w14:textId="77777777" w:rsidR="007B6779" w:rsidRPr="007C20FA" w:rsidRDefault="007B6779" w:rsidP="00A8009D">
            <w:pPr>
              <w:ind w:right="142"/>
              <w:rPr>
                <w:rFonts w:cs="Arial"/>
                <w:snapToGrid w:val="0"/>
              </w:rPr>
            </w:pPr>
            <w:r>
              <w:t>SEM</w:t>
            </w:r>
          </w:p>
        </w:tc>
        <w:tc>
          <w:tcPr>
            <w:tcW w:w="9214" w:type="dxa"/>
          </w:tcPr>
          <w:p w14:paraId="0D283CF4" w14:textId="77777777" w:rsidR="007B6779" w:rsidRDefault="007B6779" w:rsidP="00A8009D">
            <w:r>
              <w:t>Sensor Extension Module</w:t>
            </w:r>
          </w:p>
        </w:tc>
      </w:tr>
      <w:tr w:rsidR="007B6779" w:rsidRPr="007C20FA" w14:paraId="689B6D96" w14:textId="77777777" w:rsidTr="00A654A1">
        <w:trPr>
          <w:jc w:val="center"/>
        </w:trPr>
        <w:tc>
          <w:tcPr>
            <w:tcW w:w="1276" w:type="dxa"/>
          </w:tcPr>
          <w:p w14:paraId="182329E2" w14:textId="77777777" w:rsidR="007B6779" w:rsidRPr="007C20FA" w:rsidRDefault="007B6779" w:rsidP="00A8009D">
            <w:pPr>
              <w:ind w:right="142"/>
              <w:rPr>
                <w:rFonts w:cs="Arial"/>
                <w:snapToGrid w:val="0"/>
              </w:rPr>
            </w:pPr>
            <w:r>
              <w:t>SYNC</w:t>
            </w:r>
          </w:p>
        </w:tc>
        <w:tc>
          <w:tcPr>
            <w:tcW w:w="9214" w:type="dxa"/>
          </w:tcPr>
          <w:p w14:paraId="180A924E" w14:textId="77777777" w:rsidR="007B6779" w:rsidRDefault="007B6779" w:rsidP="00A8009D">
            <w:r>
              <w:t>In vehicle HMI including in car entertainment etc.</w:t>
            </w:r>
          </w:p>
        </w:tc>
      </w:tr>
      <w:tr w:rsidR="007B6779" w:rsidRPr="007C20FA" w14:paraId="078BF00F" w14:textId="77777777" w:rsidTr="00A654A1">
        <w:trPr>
          <w:jc w:val="center"/>
        </w:trPr>
        <w:tc>
          <w:tcPr>
            <w:tcW w:w="1276" w:type="dxa"/>
          </w:tcPr>
          <w:p w14:paraId="2DC7F6A0" w14:textId="77777777" w:rsidR="007B6779" w:rsidRPr="007C20FA" w:rsidRDefault="007B6779" w:rsidP="00A8009D">
            <w:pPr>
              <w:ind w:right="142"/>
              <w:rPr>
                <w:rFonts w:cs="Arial"/>
                <w:snapToGrid w:val="0"/>
              </w:rPr>
            </w:pPr>
            <w:r>
              <w:t>TCU</w:t>
            </w:r>
          </w:p>
        </w:tc>
        <w:tc>
          <w:tcPr>
            <w:tcW w:w="9214" w:type="dxa"/>
          </w:tcPr>
          <w:p w14:paraId="6B4D1783" w14:textId="77777777" w:rsidR="007B6779" w:rsidRDefault="007B6779" w:rsidP="00A8009D">
            <w:r>
              <w:t>Telematics Control Unit</w:t>
            </w:r>
          </w:p>
        </w:tc>
      </w:tr>
      <w:tr w:rsidR="007B6779" w:rsidRPr="007C20FA" w14:paraId="7651EAFB" w14:textId="77777777" w:rsidTr="00A654A1">
        <w:trPr>
          <w:jc w:val="center"/>
        </w:trPr>
        <w:tc>
          <w:tcPr>
            <w:tcW w:w="1276" w:type="dxa"/>
          </w:tcPr>
          <w:p w14:paraId="1E851F7B" w14:textId="77777777" w:rsidR="007B6779" w:rsidRPr="007C20FA" w:rsidRDefault="007B6779" w:rsidP="00A8009D">
            <w:pPr>
              <w:ind w:right="142"/>
              <w:rPr>
                <w:rFonts w:cs="Arial"/>
                <w:snapToGrid w:val="0"/>
              </w:rPr>
            </w:pPr>
            <w:r>
              <w:t>US</w:t>
            </w:r>
          </w:p>
        </w:tc>
        <w:tc>
          <w:tcPr>
            <w:tcW w:w="9214" w:type="dxa"/>
          </w:tcPr>
          <w:p w14:paraId="741575B7" w14:textId="77777777" w:rsidR="007B6779" w:rsidRDefault="007B6779" w:rsidP="00A8009D">
            <w:r>
              <w:t>Ultra Sonic</w:t>
            </w:r>
          </w:p>
        </w:tc>
      </w:tr>
      <w:tr w:rsidR="007B6779" w:rsidRPr="007C20FA" w14:paraId="3A429A7B" w14:textId="77777777" w:rsidTr="00A654A1">
        <w:trPr>
          <w:jc w:val="center"/>
        </w:trPr>
        <w:tc>
          <w:tcPr>
            <w:tcW w:w="1276" w:type="dxa"/>
          </w:tcPr>
          <w:p w14:paraId="3FB0A8FA" w14:textId="77777777" w:rsidR="007B6779" w:rsidRPr="007C20FA" w:rsidRDefault="007B6779" w:rsidP="00A8009D">
            <w:pPr>
              <w:ind w:right="142"/>
              <w:rPr>
                <w:rFonts w:cs="Arial"/>
                <w:snapToGrid w:val="0"/>
              </w:rPr>
            </w:pPr>
            <w:r>
              <w:t>USB</w:t>
            </w:r>
          </w:p>
        </w:tc>
        <w:tc>
          <w:tcPr>
            <w:tcW w:w="9214" w:type="dxa"/>
          </w:tcPr>
          <w:p w14:paraId="774F5A28" w14:textId="77777777" w:rsidR="007B6779" w:rsidRDefault="007B6779" w:rsidP="00A8009D">
            <w:r>
              <w:t>Universal Serial Bus</w:t>
            </w:r>
          </w:p>
        </w:tc>
      </w:tr>
      <w:tr w:rsidR="007B6779" w:rsidRPr="007C20FA" w14:paraId="178556D6" w14:textId="77777777" w:rsidTr="00A654A1">
        <w:trPr>
          <w:jc w:val="center"/>
        </w:trPr>
        <w:tc>
          <w:tcPr>
            <w:tcW w:w="1276" w:type="dxa"/>
          </w:tcPr>
          <w:p w14:paraId="282D3488" w14:textId="77777777" w:rsidR="007B6779" w:rsidRPr="007C20FA" w:rsidRDefault="007B6779" w:rsidP="00A8009D">
            <w:pPr>
              <w:ind w:right="142"/>
              <w:rPr>
                <w:rFonts w:cs="Arial"/>
                <w:snapToGrid w:val="0"/>
              </w:rPr>
            </w:pPr>
            <w:r>
              <w:t>VPSM</w:t>
            </w:r>
          </w:p>
        </w:tc>
        <w:tc>
          <w:tcPr>
            <w:tcW w:w="9214" w:type="dxa"/>
          </w:tcPr>
          <w:p w14:paraId="694502B2" w14:textId="77777777" w:rsidR="007B6779" w:rsidRDefault="007B6779" w:rsidP="00A8009D">
            <w:r>
              <w:t>Vehicle Power State Manager</w:t>
            </w:r>
          </w:p>
        </w:tc>
      </w:tr>
      <w:tr w:rsidR="007B6779" w:rsidRPr="007C20FA" w14:paraId="7354A29E" w14:textId="77777777" w:rsidTr="00A654A1">
        <w:trPr>
          <w:jc w:val="center"/>
        </w:trPr>
        <w:tc>
          <w:tcPr>
            <w:tcW w:w="1276" w:type="dxa"/>
          </w:tcPr>
          <w:p w14:paraId="7160FFFE" w14:textId="77777777" w:rsidR="007B6779" w:rsidRPr="007C20FA" w:rsidRDefault="007B6779" w:rsidP="00A8009D">
            <w:pPr>
              <w:ind w:right="142"/>
              <w:rPr>
                <w:rFonts w:cs="Arial"/>
                <w:snapToGrid w:val="0"/>
              </w:rPr>
            </w:pPr>
            <w:r>
              <w:t>VRP</w:t>
            </w:r>
          </w:p>
        </w:tc>
        <w:tc>
          <w:tcPr>
            <w:tcW w:w="9214" w:type="dxa"/>
          </w:tcPr>
          <w:p w14:paraId="3149B294" w14:textId="77777777" w:rsidR="007B6779" w:rsidRDefault="007B6779" w:rsidP="00A8009D">
            <w:r>
              <w:t>Video Recording and Playback</w:t>
            </w:r>
          </w:p>
        </w:tc>
      </w:tr>
      <w:tr w:rsidR="007B6779" w:rsidRPr="007C20FA" w14:paraId="54BDE2D1" w14:textId="77777777" w:rsidTr="00A654A1">
        <w:trPr>
          <w:jc w:val="center"/>
        </w:trPr>
        <w:tc>
          <w:tcPr>
            <w:tcW w:w="1276" w:type="dxa"/>
          </w:tcPr>
          <w:p w14:paraId="10EF72D9" w14:textId="77777777" w:rsidR="007B6779" w:rsidRPr="007C20FA" w:rsidRDefault="007B6779" w:rsidP="00A8009D">
            <w:pPr>
              <w:ind w:right="142"/>
              <w:rPr>
                <w:rFonts w:cs="Arial"/>
                <w:snapToGrid w:val="0"/>
              </w:rPr>
            </w:pPr>
            <w:r>
              <w:t>VRS</w:t>
            </w:r>
          </w:p>
        </w:tc>
        <w:tc>
          <w:tcPr>
            <w:tcW w:w="9214" w:type="dxa"/>
          </w:tcPr>
          <w:p w14:paraId="4D15B497" w14:textId="77777777" w:rsidR="007B6779" w:rsidRDefault="007B6779" w:rsidP="00A8009D">
            <w:r>
              <w:t>Video RecordierService</w:t>
            </w:r>
          </w:p>
        </w:tc>
      </w:tr>
    </w:tbl>
    <w:p w14:paraId="436BC4DB" w14:textId="69DFDD1E" w:rsidR="007B6779" w:rsidRDefault="007B6779" w:rsidP="007B6779">
      <w:pPr>
        <w:pStyle w:val="Caption"/>
      </w:pPr>
      <w:bookmarkStart w:id="367" w:name="_Toc529191316"/>
      <w:bookmarkStart w:id="368" w:name="_Toc74904004"/>
      <w:r w:rsidRPr="000662CE">
        <w:t xml:space="preserve">Table </w:t>
      </w:r>
      <w:r>
        <w:rPr>
          <w:noProof/>
        </w:rPr>
        <w:fldChar w:fldCharType="begin"/>
      </w:r>
      <w:r>
        <w:rPr>
          <w:noProof/>
        </w:rPr>
        <w:instrText xml:space="preserve"> SEQ Table \* ARABIC </w:instrText>
      </w:r>
      <w:r>
        <w:rPr>
          <w:noProof/>
        </w:rPr>
        <w:fldChar w:fldCharType="separate"/>
      </w:r>
      <w:r w:rsidR="00A13343">
        <w:rPr>
          <w:noProof/>
        </w:rPr>
        <w:t>22</w:t>
      </w:r>
      <w:r>
        <w:rPr>
          <w:noProof/>
        </w:rPr>
        <w:fldChar w:fldCharType="end"/>
      </w:r>
      <w:r w:rsidRPr="000662CE">
        <w:t xml:space="preserve">: </w:t>
      </w:r>
      <w:r>
        <w:t>Abbreviations</w:t>
      </w:r>
      <w:r w:rsidRPr="000662CE">
        <w:t xml:space="preserve"> used in this document</w:t>
      </w:r>
      <w:bookmarkEnd w:id="367"/>
      <w:bookmarkEnd w:id="368"/>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587DD2F6" w:rsidR="009A5EBD" w:rsidRDefault="009A5EBD" w:rsidP="00EA6652">
      <w:pPr>
        <w:spacing w:before="1440"/>
        <w:jc w:val="center"/>
        <w:rPr>
          <w:sz w:val="32"/>
        </w:rPr>
      </w:pPr>
      <w:r w:rsidRPr="00DA6CFF">
        <w:rPr>
          <w:sz w:val="32"/>
        </w:rPr>
        <w:t>Document ends here.</w:t>
      </w:r>
    </w:p>
    <w:sectPr w:rsidR="009A5EBD" w:rsidSect="00647B92">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4" w:author="Functional Safety" w:date="2017-12-04T11:56:00Z" w:initials="FS">
    <w:p w14:paraId="056CBEC1" w14:textId="77777777" w:rsidR="00A13343" w:rsidRDefault="00A13343" w:rsidP="009A277F">
      <w:pPr>
        <w:pStyle w:val="CommentText"/>
      </w:pPr>
      <w:r>
        <w:rPr>
          <w:rStyle w:val="CommentReference"/>
        </w:rPr>
        <w:annotationRef/>
      </w:r>
      <w:r>
        <w:t>Not specified in SysML model.</w:t>
      </w:r>
    </w:p>
  </w:comment>
  <w:comment w:id="150" w:author="Functional Safety" w:date="2017-12-04T11:56:00Z" w:initials="FS">
    <w:p w14:paraId="33CE46CB" w14:textId="77777777" w:rsidR="00A13343" w:rsidRDefault="00A13343" w:rsidP="009A277F">
      <w:pPr>
        <w:pStyle w:val="CommentText"/>
      </w:pPr>
      <w:r>
        <w:rPr>
          <w:rStyle w:val="CommentReference"/>
        </w:rPr>
        <w:annotationRef/>
      </w:r>
      <w:r>
        <w:t>Not specified in SysML model.</w:t>
      </w:r>
    </w:p>
  </w:comment>
  <w:comment w:id="152" w:author="Functional Safety" w:date="2017-12-04T11:56:00Z" w:initials="FS">
    <w:p w14:paraId="7B2FB9D1" w14:textId="77777777" w:rsidR="00A13343" w:rsidRDefault="00A13343" w:rsidP="007A6479">
      <w:pPr>
        <w:pStyle w:val="CommentText"/>
      </w:pPr>
      <w:r>
        <w:rPr>
          <w:rStyle w:val="CommentReference"/>
        </w:rPr>
        <w:annotationRef/>
      </w:r>
      <w:r>
        <w:t>Not specified in SysML model.</w:t>
      </w:r>
    </w:p>
  </w:comment>
  <w:comment w:id="173" w:author="Nuesch, Sandro (S.P.)" w:date="2019-01-11T10:45:00Z" w:initials="NS(">
    <w:p w14:paraId="1C74462D" w14:textId="74970CF4" w:rsidR="00A13343" w:rsidRDefault="00A13343">
      <w:pPr>
        <w:pStyle w:val="CommentText"/>
      </w:pPr>
      <w:r>
        <w:rPr>
          <w:rStyle w:val="CommentReference"/>
        </w:rPr>
        <w:annotationRef/>
      </w:r>
      <w:r>
        <w:t>Not specified in SysML model.</w:t>
      </w:r>
    </w:p>
  </w:comment>
  <w:comment w:id="176" w:author="Functional Safety" w:date="2017-12-04T11:57:00Z" w:initials="FS">
    <w:p w14:paraId="5355D910" w14:textId="77777777" w:rsidR="00A13343" w:rsidRDefault="00A13343" w:rsidP="009A277F">
      <w:pPr>
        <w:pStyle w:val="CommentText"/>
      </w:pPr>
      <w:r>
        <w:rPr>
          <w:rStyle w:val="CommentReference"/>
        </w:rPr>
        <w:annotationRef/>
      </w:r>
      <w:r>
        <w:t>Not specified in SysML model.</w:t>
      </w:r>
    </w:p>
  </w:comment>
  <w:comment w:id="179" w:author="Functional Safety" w:date="2017-12-04T11:57:00Z" w:initials="FS">
    <w:p w14:paraId="13BC2B7A" w14:textId="77777777" w:rsidR="00A13343" w:rsidRPr="00D63FB5" w:rsidRDefault="00A13343" w:rsidP="009A277F">
      <w:pPr>
        <w:pStyle w:val="CommentText"/>
        <w:rPr>
          <w:color w:val="7F7F7F" w:themeColor="text1" w:themeTint="80"/>
        </w:rPr>
      </w:pPr>
      <w:r>
        <w:rPr>
          <w:rStyle w:val="CommentReference"/>
        </w:rPr>
        <w:annotationRef/>
      </w:r>
      <w:r>
        <w:t>Not specified in SysML model.</w:t>
      </w:r>
    </w:p>
  </w:comment>
  <w:comment w:id="183" w:author="Functional Safety" w:date="2017-12-04T11:57:00Z" w:initials="FS">
    <w:p w14:paraId="18A0FD98" w14:textId="77777777" w:rsidR="00A13343" w:rsidRDefault="00A13343" w:rsidP="009A277F">
      <w:pPr>
        <w:pStyle w:val="CommentText"/>
      </w:pPr>
      <w:r>
        <w:rPr>
          <w:rStyle w:val="CommentReference"/>
        </w:rPr>
        <w:annotationRef/>
      </w:r>
      <w:r>
        <w:t>Not specified in SysML model.</w:t>
      </w:r>
    </w:p>
  </w:comment>
  <w:comment w:id="195" w:author="Alec Jackson" w:date="2019-01-25T09:52:00Z" w:initials="AJ">
    <w:p w14:paraId="4BE0DF0F" w14:textId="113E513D" w:rsidR="00A13343" w:rsidRDefault="00A13343">
      <w:pPr>
        <w:pStyle w:val="CommentText"/>
      </w:pPr>
      <w:r>
        <w:rPr>
          <w:rStyle w:val="CommentReference"/>
        </w:rPr>
        <w:annotationRef/>
      </w:r>
      <w:r>
        <w:rPr>
          <w:rStyle w:val="CommentReference"/>
        </w:rPr>
        <w:annotationRef/>
      </w:r>
      <w:r>
        <w:t>Not specified in SysML model.</w:t>
      </w:r>
    </w:p>
  </w:comment>
  <w:comment w:id="209" w:author="Alec Jackson" w:date="2019-01-25T09:53:00Z" w:initials="AJ">
    <w:p w14:paraId="7D6131B5" w14:textId="7C25F170" w:rsidR="00A13343" w:rsidRDefault="00A13343">
      <w:pPr>
        <w:pStyle w:val="CommentText"/>
      </w:pPr>
      <w:r>
        <w:rPr>
          <w:rStyle w:val="CommentReference"/>
        </w:rPr>
        <w:annotationRef/>
      </w:r>
      <w:r>
        <w:rPr>
          <w:rStyle w:val="CommentReference"/>
        </w:rPr>
        <w:annotationRef/>
      </w:r>
      <w:r>
        <w:t>Not specified in SysML model.</w:t>
      </w:r>
    </w:p>
  </w:comment>
  <w:comment w:id="211" w:author="Alec Jackson" w:date="2019-01-25T10:29:00Z" w:initials="AJ">
    <w:p w14:paraId="1DA01F80" w14:textId="31076995" w:rsidR="00A13343" w:rsidRDefault="00A13343">
      <w:pPr>
        <w:pStyle w:val="CommentText"/>
      </w:pP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6CBEC1" w15:done="0"/>
  <w15:commentEx w15:paraId="33CE46CB" w15:done="0"/>
  <w15:commentEx w15:paraId="7B2FB9D1" w15:done="0"/>
  <w15:commentEx w15:paraId="1C74462D" w15:done="0"/>
  <w15:commentEx w15:paraId="5355D910" w15:done="0"/>
  <w15:commentEx w15:paraId="13BC2B7A" w15:done="0"/>
  <w15:commentEx w15:paraId="18A0FD98" w15:done="0"/>
  <w15:commentEx w15:paraId="4BE0DF0F" w15:done="0"/>
  <w15:commentEx w15:paraId="7D6131B5" w15:done="0"/>
  <w15:commentEx w15:paraId="1DA01F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6CBEC1" w16cid:durableId="1FF2F7BA"/>
  <w16cid:commentId w16cid:paraId="33CE46CB" w16cid:durableId="1FF2F7BC"/>
  <w16cid:commentId w16cid:paraId="7B2FB9D1" w16cid:durableId="242283C8"/>
  <w16cid:commentId w16cid:paraId="1C74462D" w16cid:durableId="1FF2F7BE"/>
  <w16cid:commentId w16cid:paraId="5355D910" w16cid:durableId="1FF2F7BF"/>
  <w16cid:commentId w16cid:paraId="13BC2B7A" w16cid:durableId="1FF2F7C0"/>
  <w16cid:commentId w16cid:paraId="18A0FD98" w16cid:durableId="1FF2F7C1"/>
  <w16cid:commentId w16cid:paraId="4BE0DF0F" w16cid:durableId="1FF55AC8"/>
  <w16cid:commentId w16cid:paraId="7D6131B5" w16cid:durableId="1FF55AFC"/>
  <w16cid:commentId w16cid:paraId="1DA01F80" w16cid:durableId="1FF563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BB959" w14:textId="77777777" w:rsidR="00A13343" w:rsidRDefault="00A13343">
      <w:r>
        <w:separator/>
      </w:r>
    </w:p>
    <w:p w14:paraId="1CC2756F" w14:textId="77777777" w:rsidR="00A13343" w:rsidRDefault="00A13343"/>
    <w:p w14:paraId="6B1FDE97" w14:textId="77777777" w:rsidR="00A13343" w:rsidRDefault="00A13343"/>
  </w:endnote>
  <w:endnote w:type="continuationSeparator" w:id="0">
    <w:p w14:paraId="03F7919D" w14:textId="77777777" w:rsidR="00A13343" w:rsidRDefault="00A13343">
      <w:r>
        <w:continuationSeparator/>
      </w:r>
    </w:p>
    <w:p w14:paraId="4B99EA6F" w14:textId="77777777" w:rsidR="00A13343" w:rsidRDefault="00A13343"/>
    <w:p w14:paraId="6AC37937" w14:textId="77777777" w:rsidR="00A13343" w:rsidRDefault="00A13343"/>
  </w:endnote>
  <w:endnote w:type="continuationNotice" w:id="1">
    <w:p w14:paraId="02A65112" w14:textId="77777777" w:rsidR="00A13343" w:rsidRDefault="00A133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287" w:usb1="00000000" w:usb2="00000000"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Univers"/>
    <w:charset w:val="00"/>
    <w:family w:val="swiss"/>
    <w:pitch w:val="variable"/>
    <w:sig w:usb0="80000287" w:usb1="00000000" w:usb2="00000000" w:usb3="00000000" w:csb0="0000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0646" w14:textId="1BE99DB1" w:rsidR="00A13343" w:rsidRDefault="00A13343" w:rsidP="002C7DF9">
    <w:pPr>
      <w:rPr>
        <w:rFonts w:cs="Arial"/>
        <w:i/>
        <w:noProof/>
        <w:sz w:val="16"/>
        <w:szCs w:val="16"/>
      </w:rPr>
    </w:pPr>
    <w:r w:rsidRPr="002C7DF9">
      <w:rPr>
        <w:rFonts w:cs="Arial"/>
        <w:i/>
        <w:sz w:val="16"/>
        <w:szCs w:val="16"/>
      </w:rPr>
      <w:t>Docume</w:t>
    </w:r>
    <w:r>
      <w:rPr>
        <w:rFonts w:cs="Arial"/>
        <w:i/>
        <w:sz w:val="16"/>
        <w:szCs w:val="16"/>
      </w:rPr>
      <w:t>nt Owner: Ishan Gupta/ Michael Wohlfarter</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sidRPr="00DB4DD2">
      <w:rPr>
        <w:rFonts w:cs="Arial"/>
        <w:i/>
        <w:sz w:val="16"/>
        <w:szCs w:val="16"/>
        <w:lang w:val="de-DE"/>
      </w:rPr>
      <w:t>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sidRPr="00DB4DD2">
      <w:rPr>
        <w:rFonts w:cs="Arial"/>
        <w:i/>
        <w:sz w:val="16"/>
        <w:szCs w:val="16"/>
        <w:lang w:val="de-DE"/>
      </w:rPr>
      <w:t>74</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007E000F">
      <w:rPr>
        <w:rFonts w:cs="Arial"/>
        <w:i/>
        <w:sz w:val="16"/>
        <w:szCs w:val="16"/>
      </w:rPr>
      <w:t>Sent_FD_20210617a_Phoenix.docx</w:t>
    </w:r>
  </w:p>
  <w:p w14:paraId="051360B4" w14:textId="15085426" w:rsidR="00A13343" w:rsidRPr="002C7DF9" w:rsidRDefault="00A13343"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w:t>
    </w:r>
    <w:r w:rsidR="007E000F">
      <w:rPr>
        <w:rFonts w:cs="Arial"/>
        <w:i/>
        <w:sz w:val="16"/>
        <w:szCs w:val="16"/>
      </w:rPr>
      <w:t>1</w:t>
    </w:r>
    <w:r w:rsidRPr="002C7DF9">
      <w:rPr>
        <w:rFonts w:cs="Arial"/>
        <w:i/>
        <w:sz w:val="16"/>
        <w:szCs w:val="16"/>
      </w:rPr>
      <w:t>/</w:t>
    </w:r>
    <w:r w:rsidR="007E000F">
      <w:rPr>
        <w:rFonts w:cs="Arial"/>
        <w:i/>
        <w:sz w:val="16"/>
        <w:szCs w:val="16"/>
      </w:rPr>
      <w:t>06</w:t>
    </w:r>
    <w:r w:rsidRPr="002C7DF9">
      <w:rPr>
        <w:rFonts w:cs="Arial"/>
        <w:i/>
        <w:sz w:val="16"/>
        <w:szCs w:val="16"/>
      </w:rPr>
      <w:t>/</w:t>
    </w:r>
    <w:r w:rsidR="007E000F">
      <w:rPr>
        <w:rFonts w:cs="Arial"/>
        <w:i/>
        <w:sz w:val="16"/>
        <w:szCs w:val="16"/>
      </w:rPr>
      <w:t>18</w:t>
    </w:r>
  </w:p>
  <w:p w14:paraId="2B48DB02" w14:textId="5E20DFB4" w:rsidR="00A13343" w:rsidRPr="004D7C06" w:rsidRDefault="00A13343" w:rsidP="00DB4DD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w:t>
    </w:r>
    <w:r w:rsidR="007E000F">
      <w:rPr>
        <w:rFonts w:ascii="Arial" w:hAnsi="Arial" w:cs="Arial"/>
        <w:i/>
        <w:color w:val="auto"/>
      </w:rPr>
      <w:t>1</w:t>
    </w:r>
    <w:r>
      <w:rPr>
        <w:rFonts w:ascii="Arial" w:hAnsi="Arial" w:cs="Arial"/>
        <w:i/>
        <w:color w:val="auto"/>
      </w:rPr>
      <w:t>/</w:t>
    </w:r>
    <w:r w:rsidR="007E000F">
      <w:rPr>
        <w:rFonts w:ascii="Arial" w:hAnsi="Arial" w:cs="Arial"/>
        <w:i/>
        <w:color w:val="auto"/>
      </w:rPr>
      <w:t>06</w:t>
    </w:r>
    <w:r>
      <w:rPr>
        <w:rFonts w:ascii="Arial" w:hAnsi="Arial" w:cs="Arial"/>
        <w:i/>
        <w:color w:val="auto"/>
      </w:rPr>
      <w:t>/</w:t>
    </w:r>
    <w:r w:rsidR="007E000F">
      <w:rPr>
        <w:rFonts w:ascii="Arial" w:hAnsi="Arial" w:cs="Arial"/>
        <w:i/>
        <w:color w:val="auto"/>
      </w:rPr>
      <w:t>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1350E" w14:textId="77777777" w:rsidR="00A13343" w:rsidRDefault="00A13343">
      <w:r>
        <w:separator/>
      </w:r>
    </w:p>
    <w:p w14:paraId="129D38A6" w14:textId="77777777" w:rsidR="00A13343" w:rsidRDefault="00A13343"/>
    <w:p w14:paraId="3492F49F" w14:textId="77777777" w:rsidR="00A13343" w:rsidRDefault="00A13343"/>
  </w:footnote>
  <w:footnote w:type="continuationSeparator" w:id="0">
    <w:p w14:paraId="3BEF2401" w14:textId="77777777" w:rsidR="00A13343" w:rsidRDefault="00A13343">
      <w:r>
        <w:continuationSeparator/>
      </w:r>
    </w:p>
    <w:p w14:paraId="60450E6E" w14:textId="77777777" w:rsidR="00A13343" w:rsidRDefault="00A13343"/>
    <w:p w14:paraId="54478A85" w14:textId="77777777" w:rsidR="00A13343" w:rsidRDefault="00A13343"/>
  </w:footnote>
  <w:footnote w:type="continuationNotice" w:id="1">
    <w:p w14:paraId="48372101" w14:textId="77777777" w:rsidR="00A13343" w:rsidRDefault="00A133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1480" w14:textId="77777777" w:rsidR="00A13343" w:rsidRPr="00FC5500" w:rsidRDefault="00A13343"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A13343" w:rsidRPr="00FC5500" w:rsidRDefault="00A13343"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791ED" w14:textId="2BA44454" w:rsidR="00A13343" w:rsidRDefault="00A13343"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4" name="Picture 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68C649FC" w:rsidR="00A13343" w:rsidRDefault="00A13343" w:rsidP="00CC0D22">
    <w:pPr>
      <w:jc w:val="center"/>
      <w:rPr>
        <w:rFonts w:cs="Arial"/>
        <w:sz w:val="28"/>
      </w:rPr>
    </w:pPr>
    <w:r>
      <w:rPr>
        <w:rFonts w:cs="Arial"/>
        <w:sz w:val="28"/>
      </w:rPr>
      <w:t>Sentinel</w:t>
    </w:r>
    <w:r w:rsidR="007E000F">
      <w:rPr>
        <w:rFonts w:cs="Arial"/>
        <w:sz w:val="28"/>
      </w:rPr>
      <w:t>: Phoenix Variant</w:t>
    </w:r>
  </w:p>
  <w:p w14:paraId="5D442A99" w14:textId="77777777" w:rsidR="00A13343" w:rsidRPr="00F96466" w:rsidRDefault="00A13343"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6151F"/>
    <w:multiLevelType w:val="hybridMultilevel"/>
    <w:tmpl w:val="D62E4438"/>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DF3DB4"/>
    <w:multiLevelType w:val="hybridMultilevel"/>
    <w:tmpl w:val="CEE2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2855FD"/>
    <w:multiLevelType w:val="hybridMultilevel"/>
    <w:tmpl w:val="4CEED05E"/>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1BB1F9C"/>
    <w:multiLevelType w:val="hybridMultilevel"/>
    <w:tmpl w:val="D954EA74"/>
    <w:lvl w:ilvl="0" w:tplc="934AF5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773611DE"/>
    <w:multiLevelType w:val="hybridMultilevel"/>
    <w:tmpl w:val="D228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11"/>
  </w:num>
  <w:num w:numId="4">
    <w:abstractNumId w:val="13"/>
  </w:num>
  <w:num w:numId="5">
    <w:abstractNumId w:val="27"/>
  </w:num>
  <w:num w:numId="6">
    <w:abstractNumId w:val="23"/>
  </w:num>
  <w:num w:numId="7">
    <w:abstractNumId w:val="8"/>
  </w:num>
  <w:num w:numId="8">
    <w:abstractNumId w:val="0"/>
  </w:num>
  <w:num w:numId="9">
    <w:abstractNumId w:val="27"/>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5"/>
  </w:num>
  <w:num w:numId="11">
    <w:abstractNumId w:val="4"/>
  </w:num>
  <w:num w:numId="12">
    <w:abstractNumId w:val="19"/>
  </w:num>
  <w:num w:numId="13">
    <w:abstractNumId w:val="7"/>
  </w:num>
  <w:num w:numId="14">
    <w:abstractNumId w:val="26"/>
  </w:num>
  <w:num w:numId="15">
    <w:abstractNumId w:val="2"/>
  </w:num>
  <w:num w:numId="16">
    <w:abstractNumId w:val="9"/>
  </w:num>
  <w:num w:numId="17">
    <w:abstractNumId w:val="24"/>
  </w:num>
  <w:num w:numId="18">
    <w:abstractNumId w:val="15"/>
  </w:num>
  <w:num w:numId="19">
    <w:abstractNumId w:val="5"/>
  </w:num>
  <w:num w:numId="20">
    <w:abstractNumId w:val="3"/>
  </w:num>
  <w:num w:numId="21">
    <w:abstractNumId w:val="18"/>
  </w:num>
  <w:num w:numId="22">
    <w:abstractNumId w:val="28"/>
  </w:num>
  <w:num w:numId="23">
    <w:abstractNumId w:val="14"/>
  </w:num>
  <w:num w:numId="24">
    <w:abstractNumId w:val="12"/>
  </w:num>
  <w:num w:numId="25">
    <w:abstractNumId w:val="10"/>
  </w:num>
  <w:num w:numId="26">
    <w:abstractNumId w:val="1"/>
  </w:num>
  <w:num w:numId="27">
    <w:abstractNumId w:val="21"/>
  </w:num>
  <w:num w:numId="28">
    <w:abstractNumId w:val="16"/>
  </w:num>
  <w:num w:numId="29">
    <w:abstractNumId w:val="22"/>
  </w:num>
  <w:num w:numId="30">
    <w:abstractNumId w:val="27"/>
  </w:num>
  <w:num w:numId="31">
    <w:abstractNumId w:val="20"/>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unctional Safety">
    <w15:presenceInfo w15:providerId="None" w15:userId="Functional Safety"/>
  </w15:person>
  <w15:person w15:author="Nuesch, Sandro (S.P.)">
    <w15:presenceInfo w15:providerId="AD" w15:userId="S-1-5-21-1078229911-1189946983-1225219381-1065567"/>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5D4"/>
    <w:rsid w:val="000017C9"/>
    <w:rsid w:val="0000230D"/>
    <w:rsid w:val="000032BB"/>
    <w:rsid w:val="00003DA6"/>
    <w:rsid w:val="00003F11"/>
    <w:rsid w:val="00004D83"/>
    <w:rsid w:val="00005A92"/>
    <w:rsid w:val="00005FC3"/>
    <w:rsid w:val="00007E89"/>
    <w:rsid w:val="000104BD"/>
    <w:rsid w:val="00010A44"/>
    <w:rsid w:val="0001147E"/>
    <w:rsid w:val="00011592"/>
    <w:rsid w:val="00011BFD"/>
    <w:rsid w:val="00012252"/>
    <w:rsid w:val="00012769"/>
    <w:rsid w:val="00012953"/>
    <w:rsid w:val="000135D1"/>
    <w:rsid w:val="00014016"/>
    <w:rsid w:val="00014199"/>
    <w:rsid w:val="000141E0"/>
    <w:rsid w:val="00014300"/>
    <w:rsid w:val="00014948"/>
    <w:rsid w:val="00014E53"/>
    <w:rsid w:val="00015331"/>
    <w:rsid w:val="000157E2"/>
    <w:rsid w:val="000163E2"/>
    <w:rsid w:val="00016ABC"/>
    <w:rsid w:val="00017443"/>
    <w:rsid w:val="0001799A"/>
    <w:rsid w:val="00020476"/>
    <w:rsid w:val="000216D7"/>
    <w:rsid w:val="00022AB0"/>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2BA"/>
    <w:rsid w:val="00036818"/>
    <w:rsid w:val="00036948"/>
    <w:rsid w:val="00036D31"/>
    <w:rsid w:val="000373BA"/>
    <w:rsid w:val="00037570"/>
    <w:rsid w:val="0003780F"/>
    <w:rsid w:val="00037930"/>
    <w:rsid w:val="00037C2E"/>
    <w:rsid w:val="00037C4B"/>
    <w:rsid w:val="00037E7D"/>
    <w:rsid w:val="00040485"/>
    <w:rsid w:val="00040A23"/>
    <w:rsid w:val="000417EE"/>
    <w:rsid w:val="00042248"/>
    <w:rsid w:val="00042273"/>
    <w:rsid w:val="0004229D"/>
    <w:rsid w:val="00042A25"/>
    <w:rsid w:val="00042E88"/>
    <w:rsid w:val="00042FA9"/>
    <w:rsid w:val="0004342B"/>
    <w:rsid w:val="00043512"/>
    <w:rsid w:val="0004382F"/>
    <w:rsid w:val="00043D11"/>
    <w:rsid w:val="00045382"/>
    <w:rsid w:val="0004581D"/>
    <w:rsid w:val="000458AF"/>
    <w:rsid w:val="00046727"/>
    <w:rsid w:val="00046BCC"/>
    <w:rsid w:val="0004763A"/>
    <w:rsid w:val="00047820"/>
    <w:rsid w:val="0005083B"/>
    <w:rsid w:val="000508F5"/>
    <w:rsid w:val="000537DA"/>
    <w:rsid w:val="00054662"/>
    <w:rsid w:val="00054DF3"/>
    <w:rsid w:val="00055C92"/>
    <w:rsid w:val="0005681C"/>
    <w:rsid w:val="000569C4"/>
    <w:rsid w:val="000573F1"/>
    <w:rsid w:val="0005743B"/>
    <w:rsid w:val="00057D2A"/>
    <w:rsid w:val="00057D40"/>
    <w:rsid w:val="00060BD1"/>
    <w:rsid w:val="00060FBD"/>
    <w:rsid w:val="00061059"/>
    <w:rsid w:val="000610E9"/>
    <w:rsid w:val="000613D5"/>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7004B"/>
    <w:rsid w:val="000711DE"/>
    <w:rsid w:val="000712AC"/>
    <w:rsid w:val="00071585"/>
    <w:rsid w:val="00071894"/>
    <w:rsid w:val="00071ADB"/>
    <w:rsid w:val="00071D03"/>
    <w:rsid w:val="000720C3"/>
    <w:rsid w:val="000724C7"/>
    <w:rsid w:val="000726A1"/>
    <w:rsid w:val="00072E55"/>
    <w:rsid w:val="00072F14"/>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E74"/>
    <w:rsid w:val="0007751C"/>
    <w:rsid w:val="00077EE5"/>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389"/>
    <w:rsid w:val="00092FA9"/>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B24"/>
    <w:rsid w:val="000A2FB6"/>
    <w:rsid w:val="000A3524"/>
    <w:rsid w:val="000A4790"/>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EE4"/>
    <w:rsid w:val="000B4670"/>
    <w:rsid w:val="000B658F"/>
    <w:rsid w:val="000B6E05"/>
    <w:rsid w:val="000B7188"/>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558"/>
    <w:rsid w:val="000C6EE8"/>
    <w:rsid w:val="000C799D"/>
    <w:rsid w:val="000D15E6"/>
    <w:rsid w:val="000D1DCF"/>
    <w:rsid w:val="000D2694"/>
    <w:rsid w:val="000D2C74"/>
    <w:rsid w:val="000D2EC1"/>
    <w:rsid w:val="000D3E2E"/>
    <w:rsid w:val="000D48B1"/>
    <w:rsid w:val="000D4A6D"/>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6EE"/>
    <w:rsid w:val="000E4CC1"/>
    <w:rsid w:val="000E56E8"/>
    <w:rsid w:val="000E57F4"/>
    <w:rsid w:val="000E5CEB"/>
    <w:rsid w:val="000E5DFA"/>
    <w:rsid w:val="000E6F55"/>
    <w:rsid w:val="000E7B42"/>
    <w:rsid w:val="000F0346"/>
    <w:rsid w:val="000F0B10"/>
    <w:rsid w:val="000F1A00"/>
    <w:rsid w:val="000F2AEC"/>
    <w:rsid w:val="000F3266"/>
    <w:rsid w:val="000F3582"/>
    <w:rsid w:val="000F4467"/>
    <w:rsid w:val="000F6669"/>
    <w:rsid w:val="000F690F"/>
    <w:rsid w:val="000F6C5F"/>
    <w:rsid w:val="000F71C1"/>
    <w:rsid w:val="000F7EE0"/>
    <w:rsid w:val="0010066B"/>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0FE"/>
    <w:rsid w:val="00107D44"/>
    <w:rsid w:val="0011041E"/>
    <w:rsid w:val="0011065C"/>
    <w:rsid w:val="00111141"/>
    <w:rsid w:val="00111316"/>
    <w:rsid w:val="001115D8"/>
    <w:rsid w:val="001118B9"/>
    <w:rsid w:val="001118C1"/>
    <w:rsid w:val="001121C5"/>
    <w:rsid w:val="001128C5"/>
    <w:rsid w:val="00113399"/>
    <w:rsid w:val="0011368D"/>
    <w:rsid w:val="00114524"/>
    <w:rsid w:val="00114598"/>
    <w:rsid w:val="001146FF"/>
    <w:rsid w:val="0011495E"/>
    <w:rsid w:val="00114F8A"/>
    <w:rsid w:val="001157B1"/>
    <w:rsid w:val="00115B02"/>
    <w:rsid w:val="001163FD"/>
    <w:rsid w:val="001171E7"/>
    <w:rsid w:val="001172BB"/>
    <w:rsid w:val="0011794C"/>
    <w:rsid w:val="001209A7"/>
    <w:rsid w:val="00120BB1"/>
    <w:rsid w:val="00121148"/>
    <w:rsid w:val="00121845"/>
    <w:rsid w:val="001225BC"/>
    <w:rsid w:val="00122743"/>
    <w:rsid w:val="00122933"/>
    <w:rsid w:val="00123656"/>
    <w:rsid w:val="00124D0D"/>
    <w:rsid w:val="0012527A"/>
    <w:rsid w:val="00125DFC"/>
    <w:rsid w:val="00125E59"/>
    <w:rsid w:val="00126081"/>
    <w:rsid w:val="00126248"/>
    <w:rsid w:val="0012740B"/>
    <w:rsid w:val="0013113D"/>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4117"/>
    <w:rsid w:val="00144C97"/>
    <w:rsid w:val="00145D9C"/>
    <w:rsid w:val="00146D01"/>
    <w:rsid w:val="00146E79"/>
    <w:rsid w:val="0014772F"/>
    <w:rsid w:val="00147BF9"/>
    <w:rsid w:val="00147ED0"/>
    <w:rsid w:val="00147F65"/>
    <w:rsid w:val="00150F8D"/>
    <w:rsid w:val="001512C7"/>
    <w:rsid w:val="001519CE"/>
    <w:rsid w:val="00151B0F"/>
    <w:rsid w:val="00152280"/>
    <w:rsid w:val="00152574"/>
    <w:rsid w:val="0015297D"/>
    <w:rsid w:val="00152D40"/>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BF2"/>
    <w:rsid w:val="00160FCC"/>
    <w:rsid w:val="00161115"/>
    <w:rsid w:val="00161DE0"/>
    <w:rsid w:val="00161E29"/>
    <w:rsid w:val="00161F2C"/>
    <w:rsid w:val="00162200"/>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1F19"/>
    <w:rsid w:val="001730C2"/>
    <w:rsid w:val="001732B9"/>
    <w:rsid w:val="00173E0F"/>
    <w:rsid w:val="001761FE"/>
    <w:rsid w:val="0017713F"/>
    <w:rsid w:val="0017795E"/>
    <w:rsid w:val="00177A46"/>
    <w:rsid w:val="00177E86"/>
    <w:rsid w:val="001808FA"/>
    <w:rsid w:val="00180CEE"/>
    <w:rsid w:val="0018124C"/>
    <w:rsid w:val="0018150A"/>
    <w:rsid w:val="001816D7"/>
    <w:rsid w:val="001821A6"/>
    <w:rsid w:val="00182E23"/>
    <w:rsid w:val="001830A7"/>
    <w:rsid w:val="0018357A"/>
    <w:rsid w:val="0018449F"/>
    <w:rsid w:val="00184575"/>
    <w:rsid w:val="001846FF"/>
    <w:rsid w:val="00185015"/>
    <w:rsid w:val="0018532F"/>
    <w:rsid w:val="00185567"/>
    <w:rsid w:val="001867A7"/>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4FF5"/>
    <w:rsid w:val="00195910"/>
    <w:rsid w:val="00195C35"/>
    <w:rsid w:val="001961B9"/>
    <w:rsid w:val="0019631A"/>
    <w:rsid w:val="00196344"/>
    <w:rsid w:val="00196C52"/>
    <w:rsid w:val="001970A0"/>
    <w:rsid w:val="001A0BD8"/>
    <w:rsid w:val="001A0BFF"/>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549"/>
    <w:rsid w:val="001A7873"/>
    <w:rsid w:val="001A7A1E"/>
    <w:rsid w:val="001A7B02"/>
    <w:rsid w:val="001B002B"/>
    <w:rsid w:val="001B0323"/>
    <w:rsid w:val="001B0A6A"/>
    <w:rsid w:val="001B179D"/>
    <w:rsid w:val="001B1B7E"/>
    <w:rsid w:val="001B20C5"/>
    <w:rsid w:val="001B26E8"/>
    <w:rsid w:val="001B2A6A"/>
    <w:rsid w:val="001B2B80"/>
    <w:rsid w:val="001B319E"/>
    <w:rsid w:val="001B3548"/>
    <w:rsid w:val="001B36E9"/>
    <w:rsid w:val="001B43A3"/>
    <w:rsid w:val="001B4A1E"/>
    <w:rsid w:val="001B61A1"/>
    <w:rsid w:val="001B6238"/>
    <w:rsid w:val="001B64D2"/>
    <w:rsid w:val="001B6F78"/>
    <w:rsid w:val="001B705E"/>
    <w:rsid w:val="001C0129"/>
    <w:rsid w:val="001C01FD"/>
    <w:rsid w:val="001C060B"/>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CA2"/>
    <w:rsid w:val="001D0250"/>
    <w:rsid w:val="001D03A7"/>
    <w:rsid w:val="001D28C1"/>
    <w:rsid w:val="001D3B07"/>
    <w:rsid w:val="001D3CE7"/>
    <w:rsid w:val="001D469E"/>
    <w:rsid w:val="001D4F37"/>
    <w:rsid w:val="001D5373"/>
    <w:rsid w:val="001D61A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1E89"/>
    <w:rsid w:val="001F2983"/>
    <w:rsid w:val="001F2DC1"/>
    <w:rsid w:val="001F2E4E"/>
    <w:rsid w:val="001F2F3B"/>
    <w:rsid w:val="001F343A"/>
    <w:rsid w:val="001F3627"/>
    <w:rsid w:val="001F3994"/>
    <w:rsid w:val="001F39C6"/>
    <w:rsid w:val="001F40DF"/>
    <w:rsid w:val="001F452D"/>
    <w:rsid w:val="001F4996"/>
    <w:rsid w:val="001F559F"/>
    <w:rsid w:val="001F717F"/>
    <w:rsid w:val="002003A0"/>
    <w:rsid w:val="00200CF1"/>
    <w:rsid w:val="00201330"/>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CF7"/>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A4B"/>
    <w:rsid w:val="00220CBA"/>
    <w:rsid w:val="00220E2F"/>
    <w:rsid w:val="002211F0"/>
    <w:rsid w:val="0022147D"/>
    <w:rsid w:val="00221E93"/>
    <w:rsid w:val="00221F12"/>
    <w:rsid w:val="00222932"/>
    <w:rsid w:val="00222E60"/>
    <w:rsid w:val="00223E9B"/>
    <w:rsid w:val="00223F5F"/>
    <w:rsid w:val="002241F5"/>
    <w:rsid w:val="00224B90"/>
    <w:rsid w:val="00225AAB"/>
    <w:rsid w:val="00227418"/>
    <w:rsid w:val="00227BB0"/>
    <w:rsid w:val="00227C58"/>
    <w:rsid w:val="00230828"/>
    <w:rsid w:val="00230DAE"/>
    <w:rsid w:val="002321C0"/>
    <w:rsid w:val="00232984"/>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06F1"/>
    <w:rsid w:val="00240914"/>
    <w:rsid w:val="002418B5"/>
    <w:rsid w:val="00242866"/>
    <w:rsid w:val="00242A4D"/>
    <w:rsid w:val="00242A9B"/>
    <w:rsid w:val="00242DD7"/>
    <w:rsid w:val="00242F50"/>
    <w:rsid w:val="00243409"/>
    <w:rsid w:val="00243D84"/>
    <w:rsid w:val="00244028"/>
    <w:rsid w:val="00244994"/>
    <w:rsid w:val="002452BF"/>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33C"/>
    <w:rsid w:val="002524D1"/>
    <w:rsid w:val="00253FF5"/>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1E13"/>
    <w:rsid w:val="002724B2"/>
    <w:rsid w:val="00272545"/>
    <w:rsid w:val="0027285F"/>
    <w:rsid w:val="00272C1B"/>
    <w:rsid w:val="00273703"/>
    <w:rsid w:val="00273A52"/>
    <w:rsid w:val="00273AB3"/>
    <w:rsid w:val="00273D6E"/>
    <w:rsid w:val="00273FCA"/>
    <w:rsid w:val="00274128"/>
    <w:rsid w:val="00274C8E"/>
    <w:rsid w:val="00275187"/>
    <w:rsid w:val="002755EC"/>
    <w:rsid w:val="00275660"/>
    <w:rsid w:val="002756C0"/>
    <w:rsid w:val="0027596A"/>
    <w:rsid w:val="00275DB1"/>
    <w:rsid w:val="0027671B"/>
    <w:rsid w:val="002774B4"/>
    <w:rsid w:val="0027787E"/>
    <w:rsid w:val="002804D1"/>
    <w:rsid w:val="0028090A"/>
    <w:rsid w:val="00280EB2"/>
    <w:rsid w:val="00281A60"/>
    <w:rsid w:val="00281EE8"/>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3E4"/>
    <w:rsid w:val="002A15B4"/>
    <w:rsid w:val="002A15E2"/>
    <w:rsid w:val="002A1EEE"/>
    <w:rsid w:val="002A2F11"/>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30F"/>
    <w:rsid w:val="002C05BB"/>
    <w:rsid w:val="002C0D66"/>
    <w:rsid w:val="002C0E56"/>
    <w:rsid w:val="002C1D22"/>
    <w:rsid w:val="002C3125"/>
    <w:rsid w:val="002C3647"/>
    <w:rsid w:val="002C406F"/>
    <w:rsid w:val="002C42A1"/>
    <w:rsid w:val="002C4C6A"/>
    <w:rsid w:val="002C58C5"/>
    <w:rsid w:val="002C5ABF"/>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61B0"/>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3B0"/>
    <w:rsid w:val="002F68A2"/>
    <w:rsid w:val="002F71B6"/>
    <w:rsid w:val="002F7336"/>
    <w:rsid w:val="00300474"/>
    <w:rsid w:val="00300676"/>
    <w:rsid w:val="0030091C"/>
    <w:rsid w:val="00301519"/>
    <w:rsid w:val="003027B6"/>
    <w:rsid w:val="003032D9"/>
    <w:rsid w:val="003036CD"/>
    <w:rsid w:val="00303987"/>
    <w:rsid w:val="00303D58"/>
    <w:rsid w:val="00304610"/>
    <w:rsid w:val="00304D47"/>
    <w:rsid w:val="0030537B"/>
    <w:rsid w:val="0030633D"/>
    <w:rsid w:val="003067AD"/>
    <w:rsid w:val="0030728E"/>
    <w:rsid w:val="003076BD"/>
    <w:rsid w:val="00307D2C"/>
    <w:rsid w:val="00307ECE"/>
    <w:rsid w:val="00310100"/>
    <w:rsid w:val="0031079C"/>
    <w:rsid w:val="00310A2B"/>
    <w:rsid w:val="00310AA6"/>
    <w:rsid w:val="00311921"/>
    <w:rsid w:val="00312A73"/>
    <w:rsid w:val="003135AD"/>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376"/>
    <w:rsid w:val="0032452C"/>
    <w:rsid w:val="00324608"/>
    <w:rsid w:val="00324FC4"/>
    <w:rsid w:val="003253B4"/>
    <w:rsid w:val="003258EE"/>
    <w:rsid w:val="003266F9"/>
    <w:rsid w:val="00326F35"/>
    <w:rsid w:val="00327003"/>
    <w:rsid w:val="003274B2"/>
    <w:rsid w:val="0032752D"/>
    <w:rsid w:val="003279A5"/>
    <w:rsid w:val="00327E38"/>
    <w:rsid w:val="003309C8"/>
    <w:rsid w:val="00331B5E"/>
    <w:rsid w:val="00332587"/>
    <w:rsid w:val="00332A4B"/>
    <w:rsid w:val="0033374A"/>
    <w:rsid w:val="00333B98"/>
    <w:rsid w:val="00334402"/>
    <w:rsid w:val="00334A62"/>
    <w:rsid w:val="00334AD8"/>
    <w:rsid w:val="00335181"/>
    <w:rsid w:val="00336E6D"/>
    <w:rsid w:val="003403AE"/>
    <w:rsid w:val="003408EC"/>
    <w:rsid w:val="00340F0C"/>
    <w:rsid w:val="00341CC2"/>
    <w:rsid w:val="00342621"/>
    <w:rsid w:val="00342E29"/>
    <w:rsid w:val="00343983"/>
    <w:rsid w:val="0034400A"/>
    <w:rsid w:val="003441D4"/>
    <w:rsid w:val="00344361"/>
    <w:rsid w:val="00344F18"/>
    <w:rsid w:val="0034636F"/>
    <w:rsid w:val="00346503"/>
    <w:rsid w:val="003471D9"/>
    <w:rsid w:val="00347760"/>
    <w:rsid w:val="003477CB"/>
    <w:rsid w:val="00347A88"/>
    <w:rsid w:val="00350F61"/>
    <w:rsid w:val="00350F76"/>
    <w:rsid w:val="0035112F"/>
    <w:rsid w:val="0035124E"/>
    <w:rsid w:val="00351475"/>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784"/>
    <w:rsid w:val="00374A30"/>
    <w:rsid w:val="00374C1E"/>
    <w:rsid w:val="00375151"/>
    <w:rsid w:val="003751D8"/>
    <w:rsid w:val="003755CE"/>
    <w:rsid w:val="003759B6"/>
    <w:rsid w:val="003766CF"/>
    <w:rsid w:val="00376C42"/>
    <w:rsid w:val="003772DE"/>
    <w:rsid w:val="00381120"/>
    <w:rsid w:val="0038117F"/>
    <w:rsid w:val="00381715"/>
    <w:rsid w:val="00381FE9"/>
    <w:rsid w:val="0038251E"/>
    <w:rsid w:val="00382D86"/>
    <w:rsid w:val="003836DE"/>
    <w:rsid w:val="00383893"/>
    <w:rsid w:val="003838E8"/>
    <w:rsid w:val="003840C0"/>
    <w:rsid w:val="00384727"/>
    <w:rsid w:val="00384A57"/>
    <w:rsid w:val="00385120"/>
    <w:rsid w:val="003863A4"/>
    <w:rsid w:val="00386583"/>
    <w:rsid w:val="0038672D"/>
    <w:rsid w:val="0038681A"/>
    <w:rsid w:val="00386D1A"/>
    <w:rsid w:val="00386E0C"/>
    <w:rsid w:val="0038760F"/>
    <w:rsid w:val="00387CDD"/>
    <w:rsid w:val="00390A83"/>
    <w:rsid w:val="003915E4"/>
    <w:rsid w:val="00391862"/>
    <w:rsid w:val="0039310F"/>
    <w:rsid w:val="0039332A"/>
    <w:rsid w:val="00393591"/>
    <w:rsid w:val="003939E0"/>
    <w:rsid w:val="00393D65"/>
    <w:rsid w:val="00394190"/>
    <w:rsid w:val="00394FEA"/>
    <w:rsid w:val="003950FD"/>
    <w:rsid w:val="003956C1"/>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666"/>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F85"/>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27F8"/>
    <w:rsid w:val="003D284F"/>
    <w:rsid w:val="003D3502"/>
    <w:rsid w:val="003D361A"/>
    <w:rsid w:val="003D3C5E"/>
    <w:rsid w:val="003D3FB0"/>
    <w:rsid w:val="003D4541"/>
    <w:rsid w:val="003D4CC3"/>
    <w:rsid w:val="003D51DB"/>
    <w:rsid w:val="003D5CCA"/>
    <w:rsid w:val="003D5D69"/>
    <w:rsid w:val="003D624E"/>
    <w:rsid w:val="003D647C"/>
    <w:rsid w:val="003D64A2"/>
    <w:rsid w:val="003D6993"/>
    <w:rsid w:val="003D6E36"/>
    <w:rsid w:val="003D7AE3"/>
    <w:rsid w:val="003E066B"/>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E7853"/>
    <w:rsid w:val="003F09A2"/>
    <w:rsid w:val="003F1091"/>
    <w:rsid w:val="003F21D5"/>
    <w:rsid w:val="003F24A8"/>
    <w:rsid w:val="003F2A6C"/>
    <w:rsid w:val="003F34A8"/>
    <w:rsid w:val="003F38C1"/>
    <w:rsid w:val="003F4154"/>
    <w:rsid w:val="003F42DC"/>
    <w:rsid w:val="003F460C"/>
    <w:rsid w:val="003F47F1"/>
    <w:rsid w:val="003F496B"/>
    <w:rsid w:val="003F496D"/>
    <w:rsid w:val="003F4EA4"/>
    <w:rsid w:val="003F54D8"/>
    <w:rsid w:val="003F58BC"/>
    <w:rsid w:val="003F62A7"/>
    <w:rsid w:val="003F62D8"/>
    <w:rsid w:val="003F6C16"/>
    <w:rsid w:val="003F7B76"/>
    <w:rsid w:val="003F7EE6"/>
    <w:rsid w:val="00400186"/>
    <w:rsid w:val="00400551"/>
    <w:rsid w:val="004005C1"/>
    <w:rsid w:val="004006A8"/>
    <w:rsid w:val="00400A48"/>
    <w:rsid w:val="00401657"/>
    <w:rsid w:val="00401F48"/>
    <w:rsid w:val="00402420"/>
    <w:rsid w:val="0040271B"/>
    <w:rsid w:val="00403C33"/>
    <w:rsid w:val="00403F7B"/>
    <w:rsid w:val="0040443A"/>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642"/>
    <w:rsid w:val="00415F06"/>
    <w:rsid w:val="00417214"/>
    <w:rsid w:val="004172A5"/>
    <w:rsid w:val="00417731"/>
    <w:rsid w:val="00417746"/>
    <w:rsid w:val="0041790E"/>
    <w:rsid w:val="00417D65"/>
    <w:rsid w:val="00417FBC"/>
    <w:rsid w:val="004200A7"/>
    <w:rsid w:val="004204E5"/>
    <w:rsid w:val="004208F4"/>
    <w:rsid w:val="004209C2"/>
    <w:rsid w:val="00420D60"/>
    <w:rsid w:val="004214D0"/>
    <w:rsid w:val="004217CC"/>
    <w:rsid w:val="00421A80"/>
    <w:rsid w:val="00421FEC"/>
    <w:rsid w:val="004222E1"/>
    <w:rsid w:val="0042293B"/>
    <w:rsid w:val="0042361A"/>
    <w:rsid w:val="00423987"/>
    <w:rsid w:val="00423F4B"/>
    <w:rsid w:val="0042486B"/>
    <w:rsid w:val="0042495F"/>
    <w:rsid w:val="00424A00"/>
    <w:rsid w:val="00424D2D"/>
    <w:rsid w:val="00425033"/>
    <w:rsid w:val="004260D0"/>
    <w:rsid w:val="00426978"/>
    <w:rsid w:val="00427017"/>
    <w:rsid w:val="004279DC"/>
    <w:rsid w:val="00427DC4"/>
    <w:rsid w:val="00430079"/>
    <w:rsid w:val="00430358"/>
    <w:rsid w:val="00430CA6"/>
    <w:rsid w:val="00431153"/>
    <w:rsid w:val="004312E2"/>
    <w:rsid w:val="004324B5"/>
    <w:rsid w:val="00432930"/>
    <w:rsid w:val="00433331"/>
    <w:rsid w:val="00434D17"/>
    <w:rsid w:val="00434E5A"/>
    <w:rsid w:val="004356EC"/>
    <w:rsid w:val="00435804"/>
    <w:rsid w:val="004365E5"/>
    <w:rsid w:val="004377AB"/>
    <w:rsid w:val="00437928"/>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2F48"/>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78E"/>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D58"/>
    <w:rsid w:val="00474FFF"/>
    <w:rsid w:val="0047509D"/>
    <w:rsid w:val="004754E9"/>
    <w:rsid w:val="00475A03"/>
    <w:rsid w:val="00476C1C"/>
    <w:rsid w:val="00476E7E"/>
    <w:rsid w:val="004775E3"/>
    <w:rsid w:val="00477B0B"/>
    <w:rsid w:val="00480145"/>
    <w:rsid w:val="00480BA6"/>
    <w:rsid w:val="00480FA6"/>
    <w:rsid w:val="00481F9E"/>
    <w:rsid w:val="004827CE"/>
    <w:rsid w:val="00482E08"/>
    <w:rsid w:val="004839F6"/>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72E"/>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D5E"/>
    <w:rsid w:val="004A20FB"/>
    <w:rsid w:val="004A2490"/>
    <w:rsid w:val="004A2576"/>
    <w:rsid w:val="004A3377"/>
    <w:rsid w:val="004A39EE"/>
    <w:rsid w:val="004A3BC8"/>
    <w:rsid w:val="004A4222"/>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B4"/>
    <w:rsid w:val="004C7C3E"/>
    <w:rsid w:val="004D009B"/>
    <w:rsid w:val="004D00C1"/>
    <w:rsid w:val="004D0113"/>
    <w:rsid w:val="004D07B8"/>
    <w:rsid w:val="004D0BB7"/>
    <w:rsid w:val="004D0E28"/>
    <w:rsid w:val="004D1123"/>
    <w:rsid w:val="004D2268"/>
    <w:rsid w:val="004D27ED"/>
    <w:rsid w:val="004D2F8F"/>
    <w:rsid w:val="004D2FC5"/>
    <w:rsid w:val="004D3082"/>
    <w:rsid w:val="004D33EE"/>
    <w:rsid w:val="004D3589"/>
    <w:rsid w:val="004D48A6"/>
    <w:rsid w:val="004D4C3B"/>
    <w:rsid w:val="004D548E"/>
    <w:rsid w:val="004D602D"/>
    <w:rsid w:val="004D65D4"/>
    <w:rsid w:val="004D6B90"/>
    <w:rsid w:val="004D7125"/>
    <w:rsid w:val="004D7D5B"/>
    <w:rsid w:val="004D7DC4"/>
    <w:rsid w:val="004E0236"/>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54DD"/>
    <w:rsid w:val="004E5A31"/>
    <w:rsid w:val="004E60F8"/>
    <w:rsid w:val="004E61DD"/>
    <w:rsid w:val="004E653A"/>
    <w:rsid w:val="004E6545"/>
    <w:rsid w:val="004E6E4A"/>
    <w:rsid w:val="004E6FE4"/>
    <w:rsid w:val="004E71D3"/>
    <w:rsid w:val="004E75F2"/>
    <w:rsid w:val="004F0A20"/>
    <w:rsid w:val="004F15BC"/>
    <w:rsid w:val="004F1719"/>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5D0"/>
    <w:rsid w:val="00515F1A"/>
    <w:rsid w:val="005160A0"/>
    <w:rsid w:val="005164AE"/>
    <w:rsid w:val="00516664"/>
    <w:rsid w:val="005168AD"/>
    <w:rsid w:val="00517D88"/>
    <w:rsid w:val="00520391"/>
    <w:rsid w:val="00520784"/>
    <w:rsid w:val="00520B39"/>
    <w:rsid w:val="00521E16"/>
    <w:rsid w:val="0052253B"/>
    <w:rsid w:val="00523186"/>
    <w:rsid w:val="00523710"/>
    <w:rsid w:val="00523745"/>
    <w:rsid w:val="00523B10"/>
    <w:rsid w:val="00524520"/>
    <w:rsid w:val="005245CA"/>
    <w:rsid w:val="005249F6"/>
    <w:rsid w:val="00525CE4"/>
    <w:rsid w:val="00526E0A"/>
    <w:rsid w:val="00527512"/>
    <w:rsid w:val="005276D4"/>
    <w:rsid w:val="005279C7"/>
    <w:rsid w:val="00527DE6"/>
    <w:rsid w:val="005300DD"/>
    <w:rsid w:val="00530157"/>
    <w:rsid w:val="00530659"/>
    <w:rsid w:val="005317E2"/>
    <w:rsid w:val="00533842"/>
    <w:rsid w:val="00534199"/>
    <w:rsid w:val="00534E51"/>
    <w:rsid w:val="005356F8"/>
    <w:rsid w:val="005360A5"/>
    <w:rsid w:val="00536346"/>
    <w:rsid w:val="005366D0"/>
    <w:rsid w:val="00536EB5"/>
    <w:rsid w:val="00537651"/>
    <w:rsid w:val="005406E5"/>
    <w:rsid w:val="005408D0"/>
    <w:rsid w:val="0054198B"/>
    <w:rsid w:val="00542E30"/>
    <w:rsid w:val="00542F12"/>
    <w:rsid w:val="005437C7"/>
    <w:rsid w:val="00543B92"/>
    <w:rsid w:val="0054429D"/>
    <w:rsid w:val="0054436F"/>
    <w:rsid w:val="005449D5"/>
    <w:rsid w:val="0054514A"/>
    <w:rsid w:val="00545BA6"/>
    <w:rsid w:val="0054618A"/>
    <w:rsid w:val="005463C4"/>
    <w:rsid w:val="00546A6F"/>
    <w:rsid w:val="00547263"/>
    <w:rsid w:val="00547DA9"/>
    <w:rsid w:val="00547E46"/>
    <w:rsid w:val="005509FE"/>
    <w:rsid w:val="00550A92"/>
    <w:rsid w:val="00550E76"/>
    <w:rsid w:val="00550F98"/>
    <w:rsid w:val="0055102E"/>
    <w:rsid w:val="00551097"/>
    <w:rsid w:val="005510E4"/>
    <w:rsid w:val="0055185F"/>
    <w:rsid w:val="00551B65"/>
    <w:rsid w:val="00551B73"/>
    <w:rsid w:val="00551CA0"/>
    <w:rsid w:val="00551E39"/>
    <w:rsid w:val="0055234F"/>
    <w:rsid w:val="0055389A"/>
    <w:rsid w:val="0055410C"/>
    <w:rsid w:val="005546A0"/>
    <w:rsid w:val="00554C09"/>
    <w:rsid w:val="00555657"/>
    <w:rsid w:val="005556A8"/>
    <w:rsid w:val="0055583B"/>
    <w:rsid w:val="00555A14"/>
    <w:rsid w:val="00555D91"/>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6609"/>
    <w:rsid w:val="00566DB3"/>
    <w:rsid w:val="00566FB1"/>
    <w:rsid w:val="005673EC"/>
    <w:rsid w:val="00567721"/>
    <w:rsid w:val="00567EE6"/>
    <w:rsid w:val="00570494"/>
    <w:rsid w:val="00570ABD"/>
    <w:rsid w:val="00570D80"/>
    <w:rsid w:val="005715F1"/>
    <w:rsid w:val="0057185A"/>
    <w:rsid w:val="005719E2"/>
    <w:rsid w:val="00572300"/>
    <w:rsid w:val="005723FB"/>
    <w:rsid w:val="00572618"/>
    <w:rsid w:val="005729AC"/>
    <w:rsid w:val="00572A49"/>
    <w:rsid w:val="00572F40"/>
    <w:rsid w:val="00573067"/>
    <w:rsid w:val="00573211"/>
    <w:rsid w:val="00573C18"/>
    <w:rsid w:val="00573CF5"/>
    <w:rsid w:val="00574160"/>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87E34"/>
    <w:rsid w:val="0059024B"/>
    <w:rsid w:val="0059165F"/>
    <w:rsid w:val="00592E78"/>
    <w:rsid w:val="00593BFE"/>
    <w:rsid w:val="00593D47"/>
    <w:rsid w:val="00594FDC"/>
    <w:rsid w:val="00595366"/>
    <w:rsid w:val="005953CA"/>
    <w:rsid w:val="005958BF"/>
    <w:rsid w:val="00595B46"/>
    <w:rsid w:val="00595C8F"/>
    <w:rsid w:val="005960F9"/>
    <w:rsid w:val="00596611"/>
    <w:rsid w:val="0059666E"/>
    <w:rsid w:val="00597B9E"/>
    <w:rsid w:val="005A0810"/>
    <w:rsid w:val="005A0C6E"/>
    <w:rsid w:val="005A1ABE"/>
    <w:rsid w:val="005A1D57"/>
    <w:rsid w:val="005A1D9D"/>
    <w:rsid w:val="005A31A0"/>
    <w:rsid w:val="005A3577"/>
    <w:rsid w:val="005A3906"/>
    <w:rsid w:val="005A3CAF"/>
    <w:rsid w:val="005A4442"/>
    <w:rsid w:val="005A470D"/>
    <w:rsid w:val="005A4A02"/>
    <w:rsid w:val="005A50ED"/>
    <w:rsid w:val="005A5482"/>
    <w:rsid w:val="005A5EF7"/>
    <w:rsid w:val="005A6384"/>
    <w:rsid w:val="005A661F"/>
    <w:rsid w:val="005A671B"/>
    <w:rsid w:val="005A6BF8"/>
    <w:rsid w:val="005A6C15"/>
    <w:rsid w:val="005A7AAA"/>
    <w:rsid w:val="005A7BE8"/>
    <w:rsid w:val="005B0251"/>
    <w:rsid w:val="005B0F67"/>
    <w:rsid w:val="005B12A4"/>
    <w:rsid w:val="005B164E"/>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8F5"/>
    <w:rsid w:val="005C5D64"/>
    <w:rsid w:val="005C6A56"/>
    <w:rsid w:val="005C6F6B"/>
    <w:rsid w:val="005C7F18"/>
    <w:rsid w:val="005D1319"/>
    <w:rsid w:val="005D2C43"/>
    <w:rsid w:val="005D30E0"/>
    <w:rsid w:val="005D334A"/>
    <w:rsid w:val="005D36BB"/>
    <w:rsid w:val="005D3786"/>
    <w:rsid w:val="005D405F"/>
    <w:rsid w:val="005D4E0E"/>
    <w:rsid w:val="005D50A4"/>
    <w:rsid w:val="005D5119"/>
    <w:rsid w:val="005D5973"/>
    <w:rsid w:val="005D6D61"/>
    <w:rsid w:val="005D6D9C"/>
    <w:rsid w:val="005D70E7"/>
    <w:rsid w:val="005D7471"/>
    <w:rsid w:val="005D792F"/>
    <w:rsid w:val="005D7C52"/>
    <w:rsid w:val="005E055E"/>
    <w:rsid w:val="005E09E4"/>
    <w:rsid w:val="005E1B65"/>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6421"/>
    <w:rsid w:val="005F68F1"/>
    <w:rsid w:val="005F6CA9"/>
    <w:rsid w:val="005F6D5E"/>
    <w:rsid w:val="005F6F24"/>
    <w:rsid w:val="005F7004"/>
    <w:rsid w:val="006009BE"/>
    <w:rsid w:val="00602F3D"/>
    <w:rsid w:val="00603165"/>
    <w:rsid w:val="00603F8A"/>
    <w:rsid w:val="00604DA1"/>
    <w:rsid w:val="006058B2"/>
    <w:rsid w:val="006058B9"/>
    <w:rsid w:val="00606049"/>
    <w:rsid w:val="006060B2"/>
    <w:rsid w:val="00606BB9"/>
    <w:rsid w:val="0060763B"/>
    <w:rsid w:val="00607D9F"/>
    <w:rsid w:val="00607E0B"/>
    <w:rsid w:val="006104C6"/>
    <w:rsid w:val="00610F6B"/>
    <w:rsid w:val="006110B1"/>
    <w:rsid w:val="0061183F"/>
    <w:rsid w:val="006122F3"/>
    <w:rsid w:val="0061256B"/>
    <w:rsid w:val="00612DD0"/>
    <w:rsid w:val="00613717"/>
    <w:rsid w:val="00614BD2"/>
    <w:rsid w:val="006158F5"/>
    <w:rsid w:val="00615F94"/>
    <w:rsid w:val="0061655F"/>
    <w:rsid w:val="006167C3"/>
    <w:rsid w:val="0061694E"/>
    <w:rsid w:val="0061718A"/>
    <w:rsid w:val="00617670"/>
    <w:rsid w:val="00620593"/>
    <w:rsid w:val="006212D1"/>
    <w:rsid w:val="00621B27"/>
    <w:rsid w:val="00621F1D"/>
    <w:rsid w:val="00622DAA"/>
    <w:rsid w:val="00623D24"/>
    <w:rsid w:val="0062402A"/>
    <w:rsid w:val="00624542"/>
    <w:rsid w:val="00624BFE"/>
    <w:rsid w:val="0062574E"/>
    <w:rsid w:val="006260D4"/>
    <w:rsid w:val="00626930"/>
    <w:rsid w:val="00626D6E"/>
    <w:rsid w:val="00626DED"/>
    <w:rsid w:val="0062710E"/>
    <w:rsid w:val="0062736E"/>
    <w:rsid w:val="00627576"/>
    <w:rsid w:val="006275C7"/>
    <w:rsid w:val="00627E37"/>
    <w:rsid w:val="00630614"/>
    <w:rsid w:val="00630922"/>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1E1"/>
    <w:rsid w:val="006437BB"/>
    <w:rsid w:val="0064388E"/>
    <w:rsid w:val="00643EE2"/>
    <w:rsid w:val="00643F32"/>
    <w:rsid w:val="006453B2"/>
    <w:rsid w:val="0064561B"/>
    <w:rsid w:val="0064573D"/>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4ECC"/>
    <w:rsid w:val="006555B5"/>
    <w:rsid w:val="0065679C"/>
    <w:rsid w:val="006568BD"/>
    <w:rsid w:val="00656A1A"/>
    <w:rsid w:val="00656A77"/>
    <w:rsid w:val="00656AAC"/>
    <w:rsid w:val="00656C1B"/>
    <w:rsid w:val="00657156"/>
    <w:rsid w:val="00657697"/>
    <w:rsid w:val="006576A8"/>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8A6"/>
    <w:rsid w:val="00667EF4"/>
    <w:rsid w:val="006709BF"/>
    <w:rsid w:val="00670CE3"/>
    <w:rsid w:val="006716CF"/>
    <w:rsid w:val="00671AC7"/>
    <w:rsid w:val="0067223F"/>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F79"/>
    <w:rsid w:val="00681BE6"/>
    <w:rsid w:val="006825FA"/>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A679B"/>
    <w:rsid w:val="006B03AA"/>
    <w:rsid w:val="006B0612"/>
    <w:rsid w:val="006B07A7"/>
    <w:rsid w:val="006B0D56"/>
    <w:rsid w:val="006B1599"/>
    <w:rsid w:val="006B1B9D"/>
    <w:rsid w:val="006B1C15"/>
    <w:rsid w:val="006B1E3A"/>
    <w:rsid w:val="006B20E0"/>
    <w:rsid w:val="006B25AF"/>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956"/>
    <w:rsid w:val="006C1973"/>
    <w:rsid w:val="006C31AA"/>
    <w:rsid w:val="006C3625"/>
    <w:rsid w:val="006C3CDA"/>
    <w:rsid w:val="006C3D6B"/>
    <w:rsid w:val="006C3F7C"/>
    <w:rsid w:val="006C4613"/>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5F5"/>
    <w:rsid w:val="006D0FB8"/>
    <w:rsid w:val="006D1C07"/>
    <w:rsid w:val="006D2ECF"/>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00C"/>
    <w:rsid w:val="006F555A"/>
    <w:rsid w:val="006F642F"/>
    <w:rsid w:val="006F70D3"/>
    <w:rsid w:val="006F7653"/>
    <w:rsid w:val="006F7853"/>
    <w:rsid w:val="007007B5"/>
    <w:rsid w:val="00701193"/>
    <w:rsid w:val="0070133A"/>
    <w:rsid w:val="007013FF"/>
    <w:rsid w:val="007014D1"/>
    <w:rsid w:val="007016AE"/>
    <w:rsid w:val="00702117"/>
    <w:rsid w:val="00703172"/>
    <w:rsid w:val="007037BB"/>
    <w:rsid w:val="00704877"/>
    <w:rsid w:val="00704934"/>
    <w:rsid w:val="00704B50"/>
    <w:rsid w:val="00704B83"/>
    <w:rsid w:val="00704EE4"/>
    <w:rsid w:val="00704EFC"/>
    <w:rsid w:val="00705467"/>
    <w:rsid w:val="0070553F"/>
    <w:rsid w:val="00706141"/>
    <w:rsid w:val="0070659A"/>
    <w:rsid w:val="00706F48"/>
    <w:rsid w:val="00706FCA"/>
    <w:rsid w:val="00707CDD"/>
    <w:rsid w:val="0071100D"/>
    <w:rsid w:val="0071125A"/>
    <w:rsid w:val="00711C2D"/>
    <w:rsid w:val="0071258A"/>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2B4"/>
    <w:rsid w:val="0072037F"/>
    <w:rsid w:val="007207EF"/>
    <w:rsid w:val="00720CA5"/>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456"/>
    <w:rsid w:val="00735807"/>
    <w:rsid w:val="007366E6"/>
    <w:rsid w:val="00736850"/>
    <w:rsid w:val="00736D7C"/>
    <w:rsid w:val="00737A6F"/>
    <w:rsid w:val="00740AF8"/>
    <w:rsid w:val="0074120F"/>
    <w:rsid w:val="0074193A"/>
    <w:rsid w:val="00741979"/>
    <w:rsid w:val="00741AA6"/>
    <w:rsid w:val="00741C72"/>
    <w:rsid w:val="00741FC0"/>
    <w:rsid w:val="0074221F"/>
    <w:rsid w:val="007423E2"/>
    <w:rsid w:val="00742DB1"/>
    <w:rsid w:val="0074361B"/>
    <w:rsid w:val="0074396C"/>
    <w:rsid w:val="007446BC"/>
    <w:rsid w:val="007448A4"/>
    <w:rsid w:val="00744D1F"/>
    <w:rsid w:val="0074611D"/>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6466"/>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479"/>
    <w:rsid w:val="007A6A17"/>
    <w:rsid w:val="007A7324"/>
    <w:rsid w:val="007A74F3"/>
    <w:rsid w:val="007B07A0"/>
    <w:rsid w:val="007B0836"/>
    <w:rsid w:val="007B0CD0"/>
    <w:rsid w:val="007B1143"/>
    <w:rsid w:val="007B1F9C"/>
    <w:rsid w:val="007B2345"/>
    <w:rsid w:val="007B2A83"/>
    <w:rsid w:val="007B30F0"/>
    <w:rsid w:val="007B3CDD"/>
    <w:rsid w:val="007B4215"/>
    <w:rsid w:val="007B4E4F"/>
    <w:rsid w:val="007B529B"/>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D0A79"/>
    <w:rsid w:val="007D102D"/>
    <w:rsid w:val="007D13B8"/>
    <w:rsid w:val="007D19FC"/>
    <w:rsid w:val="007D1D30"/>
    <w:rsid w:val="007D2147"/>
    <w:rsid w:val="007D2516"/>
    <w:rsid w:val="007D2AD7"/>
    <w:rsid w:val="007D3D74"/>
    <w:rsid w:val="007D415D"/>
    <w:rsid w:val="007D54A0"/>
    <w:rsid w:val="007D581F"/>
    <w:rsid w:val="007D6509"/>
    <w:rsid w:val="007D6693"/>
    <w:rsid w:val="007D6A92"/>
    <w:rsid w:val="007D6B2F"/>
    <w:rsid w:val="007D6FFD"/>
    <w:rsid w:val="007D773D"/>
    <w:rsid w:val="007D78C6"/>
    <w:rsid w:val="007D7A74"/>
    <w:rsid w:val="007D7C06"/>
    <w:rsid w:val="007E000F"/>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1A66"/>
    <w:rsid w:val="007F28D5"/>
    <w:rsid w:val="007F2AE4"/>
    <w:rsid w:val="007F2AEC"/>
    <w:rsid w:val="007F2D77"/>
    <w:rsid w:val="007F2DB4"/>
    <w:rsid w:val="007F30D6"/>
    <w:rsid w:val="007F3B38"/>
    <w:rsid w:val="007F5128"/>
    <w:rsid w:val="007F5362"/>
    <w:rsid w:val="007F5AB7"/>
    <w:rsid w:val="007F5E2F"/>
    <w:rsid w:val="007F5F81"/>
    <w:rsid w:val="007F78C8"/>
    <w:rsid w:val="007F7A24"/>
    <w:rsid w:val="008010FF"/>
    <w:rsid w:val="008013AB"/>
    <w:rsid w:val="0080219D"/>
    <w:rsid w:val="008026FD"/>
    <w:rsid w:val="00802C50"/>
    <w:rsid w:val="00802F28"/>
    <w:rsid w:val="008041E6"/>
    <w:rsid w:val="00804F61"/>
    <w:rsid w:val="00805D63"/>
    <w:rsid w:val="00805F9D"/>
    <w:rsid w:val="00806157"/>
    <w:rsid w:val="00806554"/>
    <w:rsid w:val="008067AD"/>
    <w:rsid w:val="00807094"/>
    <w:rsid w:val="00807A81"/>
    <w:rsid w:val="00807C80"/>
    <w:rsid w:val="00807D12"/>
    <w:rsid w:val="0081026E"/>
    <w:rsid w:val="00810A68"/>
    <w:rsid w:val="00811CBE"/>
    <w:rsid w:val="00811D4D"/>
    <w:rsid w:val="00812336"/>
    <w:rsid w:val="00812A33"/>
    <w:rsid w:val="00814308"/>
    <w:rsid w:val="00814743"/>
    <w:rsid w:val="00814ACA"/>
    <w:rsid w:val="00814EBF"/>
    <w:rsid w:val="0081532D"/>
    <w:rsid w:val="00815357"/>
    <w:rsid w:val="0081561B"/>
    <w:rsid w:val="00816DB9"/>
    <w:rsid w:val="0081728C"/>
    <w:rsid w:val="008176A5"/>
    <w:rsid w:val="008178E4"/>
    <w:rsid w:val="00817954"/>
    <w:rsid w:val="00817E3C"/>
    <w:rsid w:val="00821076"/>
    <w:rsid w:val="008210F6"/>
    <w:rsid w:val="008219F0"/>
    <w:rsid w:val="00821CC9"/>
    <w:rsid w:val="008229DE"/>
    <w:rsid w:val="00822F4B"/>
    <w:rsid w:val="008231C6"/>
    <w:rsid w:val="0082361D"/>
    <w:rsid w:val="00823771"/>
    <w:rsid w:val="00823E47"/>
    <w:rsid w:val="00824936"/>
    <w:rsid w:val="008254F0"/>
    <w:rsid w:val="00825634"/>
    <w:rsid w:val="00825821"/>
    <w:rsid w:val="00825A8F"/>
    <w:rsid w:val="00826064"/>
    <w:rsid w:val="00831946"/>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97"/>
    <w:rsid w:val="008452C9"/>
    <w:rsid w:val="00845A72"/>
    <w:rsid w:val="00845BD4"/>
    <w:rsid w:val="00845E88"/>
    <w:rsid w:val="00846315"/>
    <w:rsid w:val="00850175"/>
    <w:rsid w:val="00850734"/>
    <w:rsid w:val="008511F1"/>
    <w:rsid w:val="00851B4E"/>
    <w:rsid w:val="00851B89"/>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0EBB"/>
    <w:rsid w:val="00871AE3"/>
    <w:rsid w:val="00871C5B"/>
    <w:rsid w:val="00872064"/>
    <w:rsid w:val="00872307"/>
    <w:rsid w:val="0087319E"/>
    <w:rsid w:val="008736C6"/>
    <w:rsid w:val="00873EB8"/>
    <w:rsid w:val="008741E3"/>
    <w:rsid w:val="00874314"/>
    <w:rsid w:val="00874324"/>
    <w:rsid w:val="0087460B"/>
    <w:rsid w:val="008749F2"/>
    <w:rsid w:val="00874CF8"/>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3ED0"/>
    <w:rsid w:val="00894027"/>
    <w:rsid w:val="00894712"/>
    <w:rsid w:val="00894798"/>
    <w:rsid w:val="00894BB1"/>
    <w:rsid w:val="00895223"/>
    <w:rsid w:val="0089649A"/>
    <w:rsid w:val="00896559"/>
    <w:rsid w:val="008970B5"/>
    <w:rsid w:val="00897532"/>
    <w:rsid w:val="008975C5"/>
    <w:rsid w:val="00897A13"/>
    <w:rsid w:val="00897F6B"/>
    <w:rsid w:val="008A0AA4"/>
    <w:rsid w:val="008A18F9"/>
    <w:rsid w:val="008A2E7D"/>
    <w:rsid w:val="008A33D3"/>
    <w:rsid w:val="008A3B6F"/>
    <w:rsid w:val="008A4237"/>
    <w:rsid w:val="008A4C8A"/>
    <w:rsid w:val="008A6204"/>
    <w:rsid w:val="008A62CC"/>
    <w:rsid w:val="008A62DD"/>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554B"/>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646"/>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53B"/>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120"/>
    <w:rsid w:val="00906A37"/>
    <w:rsid w:val="00906B5C"/>
    <w:rsid w:val="00906EBF"/>
    <w:rsid w:val="00907528"/>
    <w:rsid w:val="009075E0"/>
    <w:rsid w:val="0091088D"/>
    <w:rsid w:val="009111D4"/>
    <w:rsid w:val="00911F08"/>
    <w:rsid w:val="0091291C"/>
    <w:rsid w:val="00912E8A"/>
    <w:rsid w:val="0091325F"/>
    <w:rsid w:val="00913DEC"/>
    <w:rsid w:val="009145A3"/>
    <w:rsid w:val="00915133"/>
    <w:rsid w:val="0091572A"/>
    <w:rsid w:val="00915829"/>
    <w:rsid w:val="00915A5B"/>
    <w:rsid w:val="009177CE"/>
    <w:rsid w:val="009208F7"/>
    <w:rsid w:val="009219DB"/>
    <w:rsid w:val="0092264C"/>
    <w:rsid w:val="009229EE"/>
    <w:rsid w:val="00922DFA"/>
    <w:rsid w:val="00922F43"/>
    <w:rsid w:val="0092399D"/>
    <w:rsid w:val="00924096"/>
    <w:rsid w:val="00924964"/>
    <w:rsid w:val="009273A7"/>
    <w:rsid w:val="00927585"/>
    <w:rsid w:val="009311F6"/>
    <w:rsid w:val="00931D5E"/>
    <w:rsid w:val="00932210"/>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17D3"/>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67247"/>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6FBD"/>
    <w:rsid w:val="009A75B4"/>
    <w:rsid w:val="009A7CBB"/>
    <w:rsid w:val="009B08C3"/>
    <w:rsid w:val="009B0958"/>
    <w:rsid w:val="009B0BF0"/>
    <w:rsid w:val="009B0C34"/>
    <w:rsid w:val="009B0E4D"/>
    <w:rsid w:val="009B0EAF"/>
    <w:rsid w:val="009B1D23"/>
    <w:rsid w:val="009B1E80"/>
    <w:rsid w:val="009B1FF0"/>
    <w:rsid w:val="009B212B"/>
    <w:rsid w:val="009B22D9"/>
    <w:rsid w:val="009B22DC"/>
    <w:rsid w:val="009B2304"/>
    <w:rsid w:val="009B233E"/>
    <w:rsid w:val="009B2502"/>
    <w:rsid w:val="009B5204"/>
    <w:rsid w:val="009B5767"/>
    <w:rsid w:val="009B59D6"/>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0DBD"/>
    <w:rsid w:val="009D127E"/>
    <w:rsid w:val="009D140F"/>
    <w:rsid w:val="009D168A"/>
    <w:rsid w:val="009D174A"/>
    <w:rsid w:val="009D2039"/>
    <w:rsid w:val="009D2384"/>
    <w:rsid w:val="009D2D3B"/>
    <w:rsid w:val="009D345A"/>
    <w:rsid w:val="009D3EA2"/>
    <w:rsid w:val="009D5642"/>
    <w:rsid w:val="009D6316"/>
    <w:rsid w:val="009D6433"/>
    <w:rsid w:val="009D6E77"/>
    <w:rsid w:val="009D74B5"/>
    <w:rsid w:val="009E1B0B"/>
    <w:rsid w:val="009E1FFE"/>
    <w:rsid w:val="009E2295"/>
    <w:rsid w:val="009E2454"/>
    <w:rsid w:val="009E274C"/>
    <w:rsid w:val="009E31C3"/>
    <w:rsid w:val="009E3A0D"/>
    <w:rsid w:val="009E3C87"/>
    <w:rsid w:val="009E3ED8"/>
    <w:rsid w:val="009E3EFE"/>
    <w:rsid w:val="009E450C"/>
    <w:rsid w:val="009E4A5C"/>
    <w:rsid w:val="009E4C92"/>
    <w:rsid w:val="009E5304"/>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F8C"/>
    <w:rsid w:val="009F46F1"/>
    <w:rsid w:val="009F4B2A"/>
    <w:rsid w:val="009F4BA0"/>
    <w:rsid w:val="009F5B40"/>
    <w:rsid w:val="009F5DD0"/>
    <w:rsid w:val="009F608D"/>
    <w:rsid w:val="009F79F6"/>
    <w:rsid w:val="00A0083E"/>
    <w:rsid w:val="00A00C8B"/>
    <w:rsid w:val="00A00CF7"/>
    <w:rsid w:val="00A01B9F"/>
    <w:rsid w:val="00A021F8"/>
    <w:rsid w:val="00A02E76"/>
    <w:rsid w:val="00A03C7E"/>
    <w:rsid w:val="00A04697"/>
    <w:rsid w:val="00A05A1B"/>
    <w:rsid w:val="00A05D88"/>
    <w:rsid w:val="00A05D89"/>
    <w:rsid w:val="00A05DC3"/>
    <w:rsid w:val="00A061A7"/>
    <w:rsid w:val="00A06670"/>
    <w:rsid w:val="00A06ABB"/>
    <w:rsid w:val="00A07EE9"/>
    <w:rsid w:val="00A107D7"/>
    <w:rsid w:val="00A10832"/>
    <w:rsid w:val="00A10F82"/>
    <w:rsid w:val="00A115BE"/>
    <w:rsid w:val="00A11A39"/>
    <w:rsid w:val="00A11DA5"/>
    <w:rsid w:val="00A11E10"/>
    <w:rsid w:val="00A12257"/>
    <w:rsid w:val="00A12761"/>
    <w:rsid w:val="00A12D5F"/>
    <w:rsid w:val="00A13343"/>
    <w:rsid w:val="00A13631"/>
    <w:rsid w:val="00A14699"/>
    <w:rsid w:val="00A147AA"/>
    <w:rsid w:val="00A16328"/>
    <w:rsid w:val="00A174CF"/>
    <w:rsid w:val="00A20847"/>
    <w:rsid w:val="00A20D03"/>
    <w:rsid w:val="00A2163D"/>
    <w:rsid w:val="00A216AF"/>
    <w:rsid w:val="00A2191A"/>
    <w:rsid w:val="00A22B03"/>
    <w:rsid w:val="00A2373B"/>
    <w:rsid w:val="00A242C1"/>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9B0"/>
    <w:rsid w:val="00A66B27"/>
    <w:rsid w:val="00A66CE5"/>
    <w:rsid w:val="00A701CC"/>
    <w:rsid w:val="00A701DA"/>
    <w:rsid w:val="00A704FF"/>
    <w:rsid w:val="00A70CA1"/>
    <w:rsid w:val="00A7116B"/>
    <w:rsid w:val="00A719B1"/>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FF6"/>
    <w:rsid w:val="00A770AE"/>
    <w:rsid w:val="00A771EF"/>
    <w:rsid w:val="00A772AF"/>
    <w:rsid w:val="00A77F22"/>
    <w:rsid w:val="00A8009D"/>
    <w:rsid w:val="00A80953"/>
    <w:rsid w:val="00A80D8B"/>
    <w:rsid w:val="00A81527"/>
    <w:rsid w:val="00A8176B"/>
    <w:rsid w:val="00A81DC9"/>
    <w:rsid w:val="00A82469"/>
    <w:rsid w:val="00A82BF4"/>
    <w:rsid w:val="00A838B5"/>
    <w:rsid w:val="00A83AEF"/>
    <w:rsid w:val="00A83BDC"/>
    <w:rsid w:val="00A841EB"/>
    <w:rsid w:val="00A8460F"/>
    <w:rsid w:val="00A8518C"/>
    <w:rsid w:val="00A854CE"/>
    <w:rsid w:val="00A85EEA"/>
    <w:rsid w:val="00A86818"/>
    <w:rsid w:val="00A86C20"/>
    <w:rsid w:val="00A8754B"/>
    <w:rsid w:val="00A876DF"/>
    <w:rsid w:val="00A87F2A"/>
    <w:rsid w:val="00A902B6"/>
    <w:rsid w:val="00A904F0"/>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B11"/>
    <w:rsid w:val="00AA1C0F"/>
    <w:rsid w:val="00AA2846"/>
    <w:rsid w:val="00AA2CD3"/>
    <w:rsid w:val="00AA2D4A"/>
    <w:rsid w:val="00AA2E7E"/>
    <w:rsid w:val="00AA4124"/>
    <w:rsid w:val="00AA446C"/>
    <w:rsid w:val="00AA4629"/>
    <w:rsid w:val="00AA4A86"/>
    <w:rsid w:val="00AA4EFB"/>
    <w:rsid w:val="00AA53F0"/>
    <w:rsid w:val="00AA5656"/>
    <w:rsid w:val="00AA5FCF"/>
    <w:rsid w:val="00AA64F2"/>
    <w:rsid w:val="00AA65F3"/>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06A"/>
    <w:rsid w:val="00AD67F7"/>
    <w:rsid w:val="00AD6B63"/>
    <w:rsid w:val="00AD6B9C"/>
    <w:rsid w:val="00AD6BDA"/>
    <w:rsid w:val="00AE017B"/>
    <w:rsid w:val="00AE0305"/>
    <w:rsid w:val="00AE0397"/>
    <w:rsid w:val="00AE0551"/>
    <w:rsid w:val="00AE086E"/>
    <w:rsid w:val="00AE09A1"/>
    <w:rsid w:val="00AE0ECF"/>
    <w:rsid w:val="00AE1304"/>
    <w:rsid w:val="00AE14E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5BE"/>
    <w:rsid w:val="00AF19EC"/>
    <w:rsid w:val="00AF2344"/>
    <w:rsid w:val="00AF2A00"/>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8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1E62"/>
    <w:rsid w:val="00B32964"/>
    <w:rsid w:val="00B333B9"/>
    <w:rsid w:val="00B334F7"/>
    <w:rsid w:val="00B3390A"/>
    <w:rsid w:val="00B33FAC"/>
    <w:rsid w:val="00B33FE4"/>
    <w:rsid w:val="00B3499B"/>
    <w:rsid w:val="00B355DD"/>
    <w:rsid w:val="00B359BA"/>
    <w:rsid w:val="00B35B99"/>
    <w:rsid w:val="00B35BE1"/>
    <w:rsid w:val="00B35DEC"/>
    <w:rsid w:val="00B35EC5"/>
    <w:rsid w:val="00B3620F"/>
    <w:rsid w:val="00B362C3"/>
    <w:rsid w:val="00B366AB"/>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163"/>
    <w:rsid w:val="00B476E1"/>
    <w:rsid w:val="00B47A9D"/>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A5F"/>
    <w:rsid w:val="00B74C1E"/>
    <w:rsid w:val="00B74C45"/>
    <w:rsid w:val="00B7501C"/>
    <w:rsid w:val="00B754EF"/>
    <w:rsid w:val="00B75793"/>
    <w:rsid w:val="00B759C9"/>
    <w:rsid w:val="00B75D0A"/>
    <w:rsid w:val="00B761CF"/>
    <w:rsid w:val="00B76704"/>
    <w:rsid w:val="00B770C3"/>
    <w:rsid w:val="00B777FA"/>
    <w:rsid w:val="00B779F4"/>
    <w:rsid w:val="00B81000"/>
    <w:rsid w:val="00B812D8"/>
    <w:rsid w:val="00B81C87"/>
    <w:rsid w:val="00B8216B"/>
    <w:rsid w:val="00B82354"/>
    <w:rsid w:val="00B8294F"/>
    <w:rsid w:val="00B83840"/>
    <w:rsid w:val="00B83C32"/>
    <w:rsid w:val="00B85164"/>
    <w:rsid w:val="00B853F5"/>
    <w:rsid w:val="00B8572F"/>
    <w:rsid w:val="00B85747"/>
    <w:rsid w:val="00B85D55"/>
    <w:rsid w:val="00B9010A"/>
    <w:rsid w:val="00B91301"/>
    <w:rsid w:val="00B91885"/>
    <w:rsid w:val="00B91910"/>
    <w:rsid w:val="00B91B50"/>
    <w:rsid w:val="00B91E79"/>
    <w:rsid w:val="00B920DD"/>
    <w:rsid w:val="00B924AD"/>
    <w:rsid w:val="00B9273D"/>
    <w:rsid w:val="00B928E4"/>
    <w:rsid w:val="00B928F7"/>
    <w:rsid w:val="00B929AD"/>
    <w:rsid w:val="00B92B00"/>
    <w:rsid w:val="00B93554"/>
    <w:rsid w:val="00B93998"/>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3A45"/>
    <w:rsid w:val="00BB502D"/>
    <w:rsid w:val="00BB56AE"/>
    <w:rsid w:val="00BB6242"/>
    <w:rsid w:val="00BB6DF7"/>
    <w:rsid w:val="00BB7161"/>
    <w:rsid w:val="00BB7662"/>
    <w:rsid w:val="00BB7AB4"/>
    <w:rsid w:val="00BC003B"/>
    <w:rsid w:val="00BC075C"/>
    <w:rsid w:val="00BC0D89"/>
    <w:rsid w:val="00BC102D"/>
    <w:rsid w:val="00BC111F"/>
    <w:rsid w:val="00BC1C50"/>
    <w:rsid w:val="00BC1D25"/>
    <w:rsid w:val="00BC1FE8"/>
    <w:rsid w:val="00BC203E"/>
    <w:rsid w:val="00BC24AD"/>
    <w:rsid w:val="00BC26F4"/>
    <w:rsid w:val="00BC2870"/>
    <w:rsid w:val="00BC2BD1"/>
    <w:rsid w:val="00BC2D05"/>
    <w:rsid w:val="00BC2FB1"/>
    <w:rsid w:val="00BC37CA"/>
    <w:rsid w:val="00BC3BE1"/>
    <w:rsid w:val="00BC3CA9"/>
    <w:rsid w:val="00BC3CF2"/>
    <w:rsid w:val="00BC4005"/>
    <w:rsid w:val="00BC49C4"/>
    <w:rsid w:val="00BC5A13"/>
    <w:rsid w:val="00BC5D06"/>
    <w:rsid w:val="00BC63DF"/>
    <w:rsid w:val="00BC65DF"/>
    <w:rsid w:val="00BC7C92"/>
    <w:rsid w:val="00BD0046"/>
    <w:rsid w:val="00BD00F8"/>
    <w:rsid w:val="00BD1345"/>
    <w:rsid w:val="00BD1BA8"/>
    <w:rsid w:val="00BD1DF9"/>
    <w:rsid w:val="00BD23FF"/>
    <w:rsid w:val="00BD25DC"/>
    <w:rsid w:val="00BD2D80"/>
    <w:rsid w:val="00BD3088"/>
    <w:rsid w:val="00BD4127"/>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52A6"/>
    <w:rsid w:val="00BF6EF6"/>
    <w:rsid w:val="00BF71C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9A2"/>
    <w:rsid w:val="00C44C9F"/>
    <w:rsid w:val="00C4581C"/>
    <w:rsid w:val="00C45FF9"/>
    <w:rsid w:val="00C46391"/>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8D7"/>
    <w:rsid w:val="00C9048D"/>
    <w:rsid w:val="00C91ADD"/>
    <w:rsid w:val="00C9240D"/>
    <w:rsid w:val="00C924A2"/>
    <w:rsid w:val="00C92CDB"/>
    <w:rsid w:val="00C93E29"/>
    <w:rsid w:val="00C93FEB"/>
    <w:rsid w:val="00C953ED"/>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2FD6"/>
    <w:rsid w:val="00CD390A"/>
    <w:rsid w:val="00CD3B7B"/>
    <w:rsid w:val="00CD408D"/>
    <w:rsid w:val="00CD40A5"/>
    <w:rsid w:val="00CD44B4"/>
    <w:rsid w:val="00CD47B3"/>
    <w:rsid w:val="00CD482E"/>
    <w:rsid w:val="00CD79C0"/>
    <w:rsid w:val="00CE071F"/>
    <w:rsid w:val="00CE0746"/>
    <w:rsid w:val="00CE09CC"/>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E7AC5"/>
    <w:rsid w:val="00CF01A8"/>
    <w:rsid w:val="00CF1DBB"/>
    <w:rsid w:val="00CF2001"/>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1A10"/>
    <w:rsid w:val="00D02009"/>
    <w:rsid w:val="00D02163"/>
    <w:rsid w:val="00D02849"/>
    <w:rsid w:val="00D0287C"/>
    <w:rsid w:val="00D037AD"/>
    <w:rsid w:val="00D04003"/>
    <w:rsid w:val="00D04A06"/>
    <w:rsid w:val="00D054F8"/>
    <w:rsid w:val="00D05D5C"/>
    <w:rsid w:val="00D06A8B"/>
    <w:rsid w:val="00D071E8"/>
    <w:rsid w:val="00D072AC"/>
    <w:rsid w:val="00D0777A"/>
    <w:rsid w:val="00D07E2D"/>
    <w:rsid w:val="00D10187"/>
    <w:rsid w:val="00D109D4"/>
    <w:rsid w:val="00D11027"/>
    <w:rsid w:val="00D11264"/>
    <w:rsid w:val="00D115B8"/>
    <w:rsid w:val="00D11B81"/>
    <w:rsid w:val="00D12B4A"/>
    <w:rsid w:val="00D13039"/>
    <w:rsid w:val="00D1304E"/>
    <w:rsid w:val="00D13498"/>
    <w:rsid w:val="00D137D0"/>
    <w:rsid w:val="00D14060"/>
    <w:rsid w:val="00D142C1"/>
    <w:rsid w:val="00D14831"/>
    <w:rsid w:val="00D14C1D"/>
    <w:rsid w:val="00D15042"/>
    <w:rsid w:val="00D152AA"/>
    <w:rsid w:val="00D2074C"/>
    <w:rsid w:val="00D20D07"/>
    <w:rsid w:val="00D20F7F"/>
    <w:rsid w:val="00D20FE6"/>
    <w:rsid w:val="00D212CB"/>
    <w:rsid w:val="00D21F02"/>
    <w:rsid w:val="00D23162"/>
    <w:rsid w:val="00D2334F"/>
    <w:rsid w:val="00D23418"/>
    <w:rsid w:val="00D23F87"/>
    <w:rsid w:val="00D242CA"/>
    <w:rsid w:val="00D24BA8"/>
    <w:rsid w:val="00D25010"/>
    <w:rsid w:val="00D25B5C"/>
    <w:rsid w:val="00D25ED7"/>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131"/>
    <w:rsid w:val="00D363C7"/>
    <w:rsid w:val="00D36E75"/>
    <w:rsid w:val="00D3761B"/>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805"/>
    <w:rsid w:val="00D4684A"/>
    <w:rsid w:val="00D475E3"/>
    <w:rsid w:val="00D503EB"/>
    <w:rsid w:val="00D520C8"/>
    <w:rsid w:val="00D52DAD"/>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E5B"/>
    <w:rsid w:val="00D70F91"/>
    <w:rsid w:val="00D71080"/>
    <w:rsid w:val="00D719DE"/>
    <w:rsid w:val="00D71A31"/>
    <w:rsid w:val="00D7218E"/>
    <w:rsid w:val="00D72475"/>
    <w:rsid w:val="00D72FAD"/>
    <w:rsid w:val="00D732D8"/>
    <w:rsid w:val="00D7373D"/>
    <w:rsid w:val="00D742C2"/>
    <w:rsid w:val="00D745A0"/>
    <w:rsid w:val="00D7470E"/>
    <w:rsid w:val="00D7505E"/>
    <w:rsid w:val="00D75592"/>
    <w:rsid w:val="00D75819"/>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2AE1"/>
    <w:rsid w:val="00D83263"/>
    <w:rsid w:val="00D83768"/>
    <w:rsid w:val="00D843D9"/>
    <w:rsid w:val="00D8448F"/>
    <w:rsid w:val="00D845B5"/>
    <w:rsid w:val="00D8483B"/>
    <w:rsid w:val="00D84864"/>
    <w:rsid w:val="00D8538F"/>
    <w:rsid w:val="00D86148"/>
    <w:rsid w:val="00D8698C"/>
    <w:rsid w:val="00D86DAC"/>
    <w:rsid w:val="00D87533"/>
    <w:rsid w:val="00D87FE3"/>
    <w:rsid w:val="00D9012B"/>
    <w:rsid w:val="00D911D5"/>
    <w:rsid w:val="00D913DD"/>
    <w:rsid w:val="00D918B9"/>
    <w:rsid w:val="00D918D2"/>
    <w:rsid w:val="00D91E06"/>
    <w:rsid w:val="00D92493"/>
    <w:rsid w:val="00D93838"/>
    <w:rsid w:val="00D93A28"/>
    <w:rsid w:val="00D9442F"/>
    <w:rsid w:val="00D94BD9"/>
    <w:rsid w:val="00D9536A"/>
    <w:rsid w:val="00D97AA1"/>
    <w:rsid w:val="00DA1BBD"/>
    <w:rsid w:val="00DA39F2"/>
    <w:rsid w:val="00DA4DEC"/>
    <w:rsid w:val="00DA52AC"/>
    <w:rsid w:val="00DA57D4"/>
    <w:rsid w:val="00DA5958"/>
    <w:rsid w:val="00DA6A85"/>
    <w:rsid w:val="00DA6CEB"/>
    <w:rsid w:val="00DA6CFF"/>
    <w:rsid w:val="00DA6D98"/>
    <w:rsid w:val="00DA6DF2"/>
    <w:rsid w:val="00DA6FD9"/>
    <w:rsid w:val="00DA7080"/>
    <w:rsid w:val="00DA75EB"/>
    <w:rsid w:val="00DA7DF0"/>
    <w:rsid w:val="00DB0513"/>
    <w:rsid w:val="00DB1E76"/>
    <w:rsid w:val="00DB2B24"/>
    <w:rsid w:val="00DB3DF8"/>
    <w:rsid w:val="00DB44AB"/>
    <w:rsid w:val="00DB4A44"/>
    <w:rsid w:val="00DB4DD2"/>
    <w:rsid w:val="00DB513B"/>
    <w:rsid w:val="00DB57D0"/>
    <w:rsid w:val="00DB5957"/>
    <w:rsid w:val="00DB5C83"/>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264"/>
    <w:rsid w:val="00DD6369"/>
    <w:rsid w:val="00DD6587"/>
    <w:rsid w:val="00DD7A0E"/>
    <w:rsid w:val="00DD7BF7"/>
    <w:rsid w:val="00DE0400"/>
    <w:rsid w:val="00DE0438"/>
    <w:rsid w:val="00DE0D96"/>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DF785B"/>
    <w:rsid w:val="00E001D6"/>
    <w:rsid w:val="00E0025B"/>
    <w:rsid w:val="00E00633"/>
    <w:rsid w:val="00E00B72"/>
    <w:rsid w:val="00E01253"/>
    <w:rsid w:val="00E0153E"/>
    <w:rsid w:val="00E01B4C"/>
    <w:rsid w:val="00E02889"/>
    <w:rsid w:val="00E030EF"/>
    <w:rsid w:val="00E03135"/>
    <w:rsid w:val="00E035C5"/>
    <w:rsid w:val="00E0429B"/>
    <w:rsid w:val="00E0460E"/>
    <w:rsid w:val="00E049EE"/>
    <w:rsid w:val="00E04AAA"/>
    <w:rsid w:val="00E05315"/>
    <w:rsid w:val="00E05DE8"/>
    <w:rsid w:val="00E06666"/>
    <w:rsid w:val="00E07DF9"/>
    <w:rsid w:val="00E10F8F"/>
    <w:rsid w:val="00E11189"/>
    <w:rsid w:val="00E11440"/>
    <w:rsid w:val="00E11755"/>
    <w:rsid w:val="00E12096"/>
    <w:rsid w:val="00E12524"/>
    <w:rsid w:val="00E126A8"/>
    <w:rsid w:val="00E1280B"/>
    <w:rsid w:val="00E13F04"/>
    <w:rsid w:val="00E145DD"/>
    <w:rsid w:val="00E14DF5"/>
    <w:rsid w:val="00E164E8"/>
    <w:rsid w:val="00E16705"/>
    <w:rsid w:val="00E1697D"/>
    <w:rsid w:val="00E17335"/>
    <w:rsid w:val="00E1775C"/>
    <w:rsid w:val="00E17930"/>
    <w:rsid w:val="00E17E2B"/>
    <w:rsid w:val="00E200E8"/>
    <w:rsid w:val="00E20113"/>
    <w:rsid w:val="00E20515"/>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0AB2"/>
    <w:rsid w:val="00E30C6C"/>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23A"/>
    <w:rsid w:val="00E454BD"/>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5F"/>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5F49"/>
    <w:rsid w:val="00E6645D"/>
    <w:rsid w:val="00E66845"/>
    <w:rsid w:val="00E66D56"/>
    <w:rsid w:val="00E678EC"/>
    <w:rsid w:val="00E6793C"/>
    <w:rsid w:val="00E707B1"/>
    <w:rsid w:val="00E70A8A"/>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752"/>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A7AC7"/>
    <w:rsid w:val="00EB0429"/>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FD4"/>
    <w:rsid w:val="00EB7219"/>
    <w:rsid w:val="00EB72B4"/>
    <w:rsid w:val="00EB73EF"/>
    <w:rsid w:val="00EB74B2"/>
    <w:rsid w:val="00EB7979"/>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732E"/>
    <w:rsid w:val="00ED73CF"/>
    <w:rsid w:val="00EE07A0"/>
    <w:rsid w:val="00EE112F"/>
    <w:rsid w:val="00EE13FB"/>
    <w:rsid w:val="00EE1DBC"/>
    <w:rsid w:val="00EE222C"/>
    <w:rsid w:val="00EE2257"/>
    <w:rsid w:val="00EE26C3"/>
    <w:rsid w:val="00EE28E1"/>
    <w:rsid w:val="00EE38E2"/>
    <w:rsid w:val="00EE4710"/>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394"/>
    <w:rsid w:val="00EF3C4C"/>
    <w:rsid w:val="00EF3D36"/>
    <w:rsid w:val="00EF3DF1"/>
    <w:rsid w:val="00EF4151"/>
    <w:rsid w:val="00EF47C9"/>
    <w:rsid w:val="00EF497D"/>
    <w:rsid w:val="00EF4CF8"/>
    <w:rsid w:val="00EF5072"/>
    <w:rsid w:val="00EF571F"/>
    <w:rsid w:val="00EF57F0"/>
    <w:rsid w:val="00EF5C54"/>
    <w:rsid w:val="00EF5CBC"/>
    <w:rsid w:val="00EF67FC"/>
    <w:rsid w:val="00EF6AAD"/>
    <w:rsid w:val="00EF701E"/>
    <w:rsid w:val="00F00E75"/>
    <w:rsid w:val="00F01062"/>
    <w:rsid w:val="00F015F4"/>
    <w:rsid w:val="00F0166D"/>
    <w:rsid w:val="00F0263E"/>
    <w:rsid w:val="00F02E0F"/>
    <w:rsid w:val="00F046BD"/>
    <w:rsid w:val="00F04FC8"/>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6D1A"/>
    <w:rsid w:val="00F17002"/>
    <w:rsid w:val="00F173E3"/>
    <w:rsid w:val="00F20569"/>
    <w:rsid w:val="00F220C3"/>
    <w:rsid w:val="00F224FE"/>
    <w:rsid w:val="00F22516"/>
    <w:rsid w:val="00F23402"/>
    <w:rsid w:val="00F23781"/>
    <w:rsid w:val="00F245B8"/>
    <w:rsid w:val="00F25E60"/>
    <w:rsid w:val="00F25FA1"/>
    <w:rsid w:val="00F27346"/>
    <w:rsid w:val="00F27513"/>
    <w:rsid w:val="00F27803"/>
    <w:rsid w:val="00F27D18"/>
    <w:rsid w:val="00F305E2"/>
    <w:rsid w:val="00F30AA4"/>
    <w:rsid w:val="00F31A01"/>
    <w:rsid w:val="00F32724"/>
    <w:rsid w:val="00F329AC"/>
    <w:rsid w:val="00F32F07"/>
    <w:rsid w:val="00F3302C"/>
    <w:rsid w:val="00F33940"/>
    <w:rsid w:val="00F33BD7"/>
    <w:rsid w:val="00F3476E"/>
    <w:rsid w:val="00F348D5"/>
    <w:rsid w:val="00F34B58"/>
    <w:rsid w:val="00F35828"/>
    <w:rsid w:val="00F35BA2"/>
    <w:rsid w:val="00F35DBF"/>
    <w:rsid w:val="00F365CF"/>
    <w:rsid w:val="00F366EE"/>
    <w:rsid w:val="00F36A3D"/>
    <w:rsid w:val="00F370A9"/>
    <w:rsid w:val="00F40267"/>
    <w:rsid w:val="00F4049B"/>
    <w:rsid w:val="00F409E2"/>
    <w:rsid w:val="00F41502"/>
    <w:rsid w:val="00F41E82"/>
    <w:rsid w:val="00F42C7C"/>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804"/>
    <w:rsid w:val="00F5192E"/>
    <w:rsid w:val="00F51EA3"/>
    <w:rsid w:val="00F5278E"/>
    <w:rsid w:val="00F52CE4"/>
    <w:rsid w:val="00F53638"/>
    <w:rsid w:val="00F53766"/>
    <w:rsid w:val="00F54065"/>
    <w:rsid w:val="00F54624"/>
    <w:rsid w:val="00F55B01"/>
    <w:rsid w:val="00F565D4"/>
    <w:rsid w:val="00F56BC0"/>
    <w:rsid w:val="00F56BD9"/>
    <w:rsid w:val="00F60193"/>
    <w:rsid w:val="00F60B97"/>
    <w:rsid w:val="00F6157B"/>
    <w:rsid w:val="00F61A2F"/>
    <w:rsid w:val="00F62A88"/>
    <w:rsid w:val="00F6318D"/>
    <w:rsid w:val="00F63E83"/>
    <w:rsid w:val="00F64E87"/>
    <w:rsid w:val="00F6532B"/>
    <w:rsid w:val="00F655FA"/>
    <w:rsid w:val="00F660BC"/>
    <w:rsid w:val="00F66145"/>
    <w:rsid w:val="00F666B0"/>
    <w:rsid w:val="00F6678C"/>
    <w:rsid w:val="00F678A9"/>
    <w:rsid w:val="00F7024D"/>
    <w:rsid w:val="00F7045F"/>
    <w:rsid w:val="00F70529"/>
    <w:rsid w:val="00F705E4"/>
    <w:rsid w:val="00F70D52"/>
    <w:rsid w:val="00F7117B"/>
    <w:rsid w:val="00F71214"/>
    <w:rsid w:val="00F7144A"/>
    <w:rsid w:val="00F71623"/>
    <w:rsid w:val="00F71A51"/>
    <w:rsid w:val="00F71ABD"/>
    <w:rsid w:val="00F71C41"/>
    <w:rsid w:val="00F71E5D"/>
    <w:rsid w:val="00F72B51"/>
    <w:rsid w:val="00F72C57"/>
    <w:rsid w:val="00F72D08"/>
    <w:rsid w:val="00F73A18"/>
    <w:rsid w:val="00F7476B"/>
    <w:rsid w:val="00F74FF3"/>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0F01"/>
    <w:rsid w:val="00F91477"/>
    <w:rsid w:val="00F91D20"/>
    <w:rsid w:val="00F925C4"/>
    <w:rsid w:val="00F927B7"/>
    <w:rsid w:val="00F92BE2"/>
    <w:rsid w:val="00F92E16"/>
    <w:rsid w:val="00F9381F"/>
    <w:rsid w:val="00F93A07"/>
    <w:rsid w:val="00F93C60"/>
    <w:rsid w:val="00F94535"/>
    <w:rsid w:val="00F94543"/>
    <w:rsid w:val="00F94821"/>
    <w:rsid w:val="00F95B9C"/>
    <w:rsid w:val="00F95D60"/>
    <w:rsid w:val="00F96466"/>
    <w:rsid w:val="00F96E33"/>
    <w:rsid w:val="00F97888"/>
    <w:rsid w:val="00F97BFF"/>
    <w:rsid w:val="00FA02D9"/>
    <w:rsid w:val="00FA1C89"/>
    <w:rsid w:val="00FA2205"/>
    <w:rsid w:val="00FA4E4D"/>
    <w:rsid w:val="00FA508C"/>
    <w:rsid w:val="00FA5985"/>
    <w:rsid w:val="00FA5B3B"/>
    <w:rsid w:val="00FA62B8"/>
    <w:rsid w:val="00FA66DE"/>
    <w:rsid w:val="00FA6D43"/>
    <w:rsid w:val="00FA7191"/>
    <w:rsid w:val="00FA71AA"/>
    <w:rsid w:val="00FB0153"/>
    <w:rsid w:val="00FB14B3"/>
    <w:rsid w:val="00FB15FF"/>
    <w:rsid w:val="00FB1ED9"/>
    <w:rsid w:val="00FB217D"/>
    <w:rsid w:val="00FB2510"/>
    <w:rsid w:val="00FB2CF2"/>
    <w:rsid w:val="00FB3455"/>
    <w:rsid w:val="00FB3CC0"/>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238"/>
    <w:rsid w:val="00FD2813"/>
    <w:rsid w:val="00FD2F9C"/>
    <w:rsid w:val="00FD32F3"/>
    <w:rsid w:val="00FD347A"/>
    <w:rsid w:val="00FD35FE"/>
    <w:rsid w:val="00FD489F"/>
    <w:rsid w:val="00FD4CE6"/>
    <w:rsid w:val="00FD4CF8"/>
    <w:rsid w:val="00FD4E79"/>
    <w:rsid w:val="00FD5D73"/>
    <w:rsid w:val="00FD5F6A"/>
    <w:rsid w:val="00FD6210"/>
    <w:rsid w:val="00FD66EC"/>
    <w:rsid w:val="00FD69F8"/>
    <w:rsid w:val="00FD6B1A"/>
    <w:rsid w:val="00FD6C5A"/>
    <w:rsid w:val="00FD764A"/>
    <w:rsid w:val="00FD7A9E"/>
    <w:rsid w:val="00FD7AC6"/>
    <w:rsid w:val="00FE17AD"/>
    <w:rsid w:val="00FE1810"/>
    <w:rsid w:val="00FE1A48"/>
    <w:rsid w:val="00FE1CAF"/>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4097"/>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 w:type="character" w:customStyle="1" w:styleId="normaltextrun">
    <w:name w:val="normaltextrun"/>
    <w:basedOn w:val="DefaultParagraphFont"/>
    <w:rsid w:val="00A13343"/>
  </w:style>
  <w:style w:type="character" w:customStyle="1" w:styleId="eop">
    <w:name w:val="eop"/>
    <w:basedOn w:val="DefaultParagraphFont"/>
    <w:rsid w:val="00A133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76466114">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03735353">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g"/><Relationship Id="rId21" Type="http://schemas.openxmlformats.org/officeDocument/2006/relationships/image" Target="media/image4.jpg"/><Relationship Id="rId34" Type="http://schemas.openxmlformats.org/officeDocument/2006/relationships/hyperlink" Target="http://wiki.ford.com/display/RequirementsEngineering/Requirements+Attributes"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comments" Target="comments.xml"/><Relationship Id="rId76"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image" Target="media/image12.jpg"/><Relationship Id="rId97" Type="http://schemas.openxmlformats.org/officeDocument/2006/relationships/hyperlink" Target="https://azureford.sharepoint.com/sites/GlobalFunctionalSafety/Released%20Templates%20Guidelines%20and%20Examples/Guidelines/FFSG01.10_FeatureDocument_Guideline.pdf" TargetMode="Externa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hyperlink" Target="http://wiki.ford.com/display/RequirementsEngineering/Requirements+Engineering+for+SW+Enabled+Features" TargetMode="External"/><Relationship Id="rId29" Type="http://schemas.openxmlformats.org/officeDocument/2006/relationships/hyperlink" Target="http://wiki.ford.com/display/RequirementsEngineering/Requirements+Attributes" TargetMode="External"/><Relationship Id="rId11" Type="http://schemas.openxmlformats.org/officeDocument/2006/relationships/hyperlink" Target="https://azureford.sharepoint.com/:f:/r/sites/Features/Feature%20Owner%20Checklist/TZuraw%20Features%20Section/Sentinel/Modeling%20and%20Feature%20Documents/Documents%20for%20V710%20UPV1%20Gateway?csf=1&amp;web=1" TargetMode="External"/><Relationship Id="rId24" Type="http://schemas.openxmlformats.org/officeDocument/2006/relationships/footer" Target="footer1.xml"/><Relationship Id="rId32" Type="http://schemas.openxmlformats.org/officeDocument/2006/relationships/hyperlink" Target="http://wiki.ford.com/display/RequirementsEngineering/Requirements+Attributes" TargetMode="External"/><Relationship Id="rId37"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87" Type="http://schemas.openxmlformats.org/officeDocument/2006/relationships/image" Target="media/image10.jpg"/><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90" Type="http://schemas.openxmlformats.org/officeDocument/2006/relationships/image" Target="media/image13.jpg"/><Relationship Id="rId95" Type="http://schemas.openxmlformats.org/officeDocument/2006/relationships/image" Target="media/image18.jpg"/><Relationship Id="rId19" Type="http://schemas.openxmlformats.org/officeDocument/2006/relationships/image" Target="media/image2.jpg"/><Relationship Id="rId14" Type="http://schemas.openxmlformats.org/officeDocument/2006/relationships/hyperlink" Target="https://azureford.sharepoint.com/sites/GlobalFunctionalSafety/Released%20Templates%20Guidelines%20and%20Examples/Guidelines/FFSG01.10_FeatureDocument_Guideline.pdf" TargetMode="External"/><Relationship Id="rId22" Type="http://schemas.openxmlformats.org/officeDocument/2006/relationships/image" Target="media/image5.jpg"/><Relationship Id="rId27" Type="http://schemas.openxmlformats.org/officeDocument/2006/relationships/image" Target="media/image8.jpg"/><Relationship Id="rId30" Type="http://schemas.openxmlformats.org/officeDocument/2006/relationships/hyperlink" Target="http://wiki.ford.com/display/RequirementsEngineering/Requirements+Attributes" TargetMode="External"/><Relationship Id="rId35" Type="http://schemas.openxmlformats.org/officeDocument/2006/relationships/hyperlink" Target="http://wiki.ford.com/display/RequirementsEngineering/Requirements+Attributes"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microsoft.com/office/2011/relationships/commentsExtended" Target="commentsExtended.xml"/><Relationship Id="rId77" Type="http://schemas.openxmlformats.org/officeDocument/2006/relationships/hyperlink" Target="http://wiki.ford.com/display/RequirementsEngineering/Requirements+Attributes" TargetMode="External"/><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93" Type="http://schemas.openxmlformats.org/officeDocument/2006/relationships/image" Target="media/image16.jpg"/><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iki.ford.com/display/RequirementsEngineering/How+to+use+the+Specification+Templates?src=contextnavpagetreemode" TargetMode="External"/><Relationship Id="rId25" Type="http://schemas.openxmlformats.org/officeDocument/2006/relationships/image" Target="media/image6.jpg"/><Relationship Id="rId33" Type="http://schemas.openxmlformats.org/officeDocument/2006/relationships/hyperlink" Target="http://wiki.ford.com/display/RequirementsEngineering/Requirements+Attributes" TargetMode="External"/><Relationship Id="rId38"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20" Type="http://schemas.openxmlformats.org/officeDocument/2006/relationships/image" Target="media/image3.jpg"/><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microsoft.com/office/2016/09/relationships/commentsIds" Target="commentsIds.xm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image" Target="media/image11.jpg"/><Relationship Id="rId91" Type="http://schemas.openxmlformats.org/officeDocument/2006/relationships/image" Target="media/image14.jpg"/><Relationship Id="rId96" Type="http://schemas.openxmlformats.org/officeDocument/2006/relationships/hyperlink" Target="http://www.fgti.ford.com/client/NewFGTI/CopyrightNotice.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iki.ford.com/display/RequirementsEngineering/Specification+templates" TargetMode="External"/><Relationship Id="rId23" Type="http://schemas.openxmlformats.org/officeDocument/2006/relationships/header" Target="header2.xml"/><Relationship Id="rId28" Type="http://schemas.openxmlformats.org/officeDocument/2006/relationships/hyperlink" Target="http://wiki.ford.com/display/RequirementsEngineering/Requirements+Attributes" TargetMode="External"/><Relationship Id="rId36" Type="http://schemas.openxmlformats.org/officeDocument/2006/relationships/hyperlink" Target="http://wiki.ford.com/display/RequirementsEngineering/Requirements+Attributes"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image" Target="media/image9.jpg"/><Relationship Id="rId94" Type="http://schemas.openxmlformats.org/officeDocument/2006/relationships/image" Target="media/image17.jpg"/><Relationship Id="rId99"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bd101001.pd2.ford.com/stages/" TargetMode="External"/><Relationship Id="rId18" Type="http://schemas.openxmlformats.org/officeDocument/2006/relationships/hyperlink" Target="http://wiki.ford.com/display/RequirementsEngineering/Requirements+Attributes?src=contextnavpagetreemode" TargetMode="External"/><Relationship Id="rId39" Type="http://schemas.openxmlformats.org/officeDocument/2006/relationships/hyperlink" Target="http://wiki.ford.com/display/RequirementsEngineering/Requirements+Attribu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4" ma:contentTypeDescription="Create a new document." ma:contentTypeScope="" ma:versionID="70a9d9e4b86e6f2cb6b4e3d980972e3d">
  <xsd:schema xmlns:xsd="http://www.w3.org/2001/XMLSchema" xmlns:xs="http://www.w3.org/2001/XMLSchema" xmlns:p="http://schemas.microsoft.com/office/2006/metadata/properties" xmlns:ns2="0d42e90f-a17e-46ab-bac7-0e5ee25dc08c" targetNamespace="http://schemas.microsoft.com/office/2006/metadata/properties" ma:root="true" ma:fieldsID="6a5ebc610b41f35bb7228a4b3c9d26c4" ns2:_="">
    <xsd:import namespace="0d42e90f-a17e-46ab-bac7-0e5ee25dc0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4C2ED518-BC3E-4A12-88F6-E7AB09A1D73C}"/>
</file>

<file path=customXml/itemProps4.xml><?xml version="1.0" encoding="utf-8"?>
<ds:datastoreItem xmlns:ds="http://schemas.openxmlformats.org/officeDocument/2006/customXml" ds:itemID="{EFC3AB77-0AEB-46B8-B4D4-28D67CDCA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(1).dotx</Template>
  <TotalTime>547</TotalTime>
  <Pages>64</Pages>
  <Words>12027</Words>
  <Characters>99911</Characters>
  <Application>Microsoft Office Word</Application>
  <DocSecurity>0</DocSecurity>
  <Lines>832</Lines>
  <Paragraphs>223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111715</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Barr, Gerald (G.)</cp:lastModifiedBy>
  <cp:revision>95</cp:revision>
  <cp:lastPrinted>2006-07-11T12:32:00Z</cp:lastPrinted>
  <dcterms:created xsi:type="dcterms:W3CDTF">2020-12-07T19:57:00Z</dcterms:created>
  <dcterms:modified xsi:type="dcterms:W3CDTF">2021-06-18T10:17:00Z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0x01010026B3DEDE04233141A468AED40479C3CE</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y fmtid="{D5CDD505-2E9C-101B-9397-08002B2CF9AE}" pid="34" name="_NewReviewCycle">
    <vt:lpwstr/>
  </property>
</Properties>
</file>