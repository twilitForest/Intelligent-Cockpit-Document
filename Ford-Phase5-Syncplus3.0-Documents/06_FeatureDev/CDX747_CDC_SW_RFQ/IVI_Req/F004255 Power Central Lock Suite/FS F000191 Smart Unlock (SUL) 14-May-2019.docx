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85" w:tblpY="1708"/>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1"/>
        <w:gridCol w:w="1972"/>
        <w:gridCol w:w="1078"/>
        <w:gridCol w:w="3048"/>
        <w:gridCol w:w="2058"/>
      </w:tblGrid>
      <w:tr w:rsidR="00D808DC" w:rsidRPr="00B4398C" w14:paraId="4AA47D38" w14:textId="77777777" w:rsidTr="00BF0FF6">
        <w:trPr>
          <w:trHeight w:hRule="exact" w:val="567"/>
        </w:trPr>
        <w:tc>
          <w:tcPr>
            <w:tcW w:w="2127" w:type="dxa"/>
            <w:tcBorders>
              <w:top w:val="nil"/>
              <w:left w:val="nil"/>
              <w:bottom w:val="nil"/>
              <w:right w:val="nil"/>
            </w:tcBorders>
            <w:vAlign w:val="center"/>
          </w:tcPr>
          <w:p w14:paraId="64B440A3" w14:textId="77777777" w:rsidR="00D808DC" w:rsidRPr="00B4398C" w:rsidRDefault="00D808DC" w:rsidP="00BF0FF6">
            <w:pPr>
              <w:spacing w:line="480" w:lineRule="auto"/>
              <w:rPr>
                <w:sz w:val="16"/>
                <w:szCs w:val="16"/>
              </w:rPr>
            </w:pPr>
          </w:p>
        </w:tc>
        <w:tc>
          <w:tcPr>
            <w:tcW w:w="6166" w:type="dxa"/>
            <w:gridSpan w:val="3"/>
            <w:tcBorders>
              <w:top w:val="nil"/>
              <w:left w:val="nil"/>
              <w:bottom w:val="nil"/>
              <w:right w:val="nil"/>
            </w:tcBorders>
            <w:vAlign w:val="center"/>
          </w:tcPr>
          <w:p w14:paraId="7220A253" w14:textId="77777777" w:rsidR="00D808DC" w:rsidRPr="00E90E73" w:rsidRDefault="00D808DC" w:rsidP="00BF0FF6">
            <w:pPr>
              <w:spacing w:line="480" w:lineRule="auto"/>
              <w:rPr>
                <w:sz w:val="16"/>
                <w:szCs w:val="16"/>
              </w:rPr>
            </w:pPr>
          </w:p>
        </w:tc>
        <w:tc>
          <w:tcPr>
            <w:tcW w:w="0" w:type="auto"/>
            <w:tcBorders>
              <w:top w:val="nil"/>
              <w:left w:val="nil"/>
              <w:bottom w:val="nil"/>
              <w:right w:val="nil"/>
            </w:tcBorders>
            <w:vAlign w:val="center"/>
          </w:tcPr>
          <w:p w14:paraId="690046AE" w14:textId="77777777" w:rsidR="00D808DC" w:rsidRPr="00B4398C" w:rsidRDefault="00D808DC" w:rsidP="00BF0FF6">
            <w:pPr>
              <w:spacing w:line="480" w:lineRule="auto"/>
              <w:rPr>
                <w:sz w:val="16"/>
                <w:szCs w:val="16"/>
              </w:rPr>
            </w:pPr>
          </w:p>
        </w:tc>
      </w:tr>
      <w:tr w:rsidR="00D808DC" w:rsidRPr="00B4398C" w14:paraId="1FC47F93" w14:textId="77777777" w:rsidTr="00BF0FF6">
        <w:trPr>
          <w:trHeight w:hRule="exact" w:val="567"/>
        </w:trPr>
        <w:tc>
          <w:tcPr>
            <w:tcW w:w="2127" w:type="dxa"/>
            <w:tcBorders>
              <w:top w:val="nil"/>
              <w:left w:val="nil"/>
              <w:bottom w:val="nil"/>
              <w:right w:val="nil"/>
            </w:tcBorders>
            <w:vAlign w:val="center"/>
          </w:tcPr>
          <w:p w14:paraId="2364986D" w14:textId="77777777" w:rsidR="00D808DC" w:rsidRPr="00B4398C" w:rsidRDefault="00D808DC" w:rsidP="00BF0FF6">
            <w:pPr>
              <w:spacing w:line="480" w:lineRule="auto"/>
              <w:rPr>
                <w:sz w:val="16"/>
                <w:szCs w:val="16"/>
              </w:rPr>
            </w:pPr>
          </w:p>
        </w:tc>
        <w:tc>
          <w:tcPr>
            <w:tcW w:w="6166" w:type="dxa"/>
            <w:gridSpan w:val="3"/>
            <w:tcBorders>
              <w:top w:val="nil"/>
              <w:left w:val="nil"/>
              <w:bottom w:val="nil"/>
              <w:right w:val="nil"/>
            </w:tcBorders>
            <w:vAlign w:val="center"/>
          </w:tcPr>
          <w:p w14:paraId="65384139" w14:textId="77777777" w:rsidR="00D808DC" w:rsidRPr="00B4398C" w:rsidRDefault="00D808DC" w:rsidP="00BF0FF6">
            <w:pPr>
              <w:spacing w:line="480" w:lineRule="auto"/>
              <w:rPr>
                <w:sz w:val="16"/>
                <w:szCs w:val="16"/>
              </w:rPr>
            </w:pPr>
          </w:p>
        </w:tc>
        <w:tc>
          <w:tcPr>
            <w:tcW w:w="0" w:type="auto"/>
            <w:tcBorders>
              <w:top w:val="nil"/>
              <w:left w:val="nil"/>
              <w:bottom w:val="nil"/>
              <w:right w:val="nil"/>
            </w:tcBorders>
            <w:vAlign w:val="center"/>
          </w:tcPr>
          <w:p w14:paraId="3A2B0751" w14:textId="77777777" w:rsidR="00D808DC" w:rsidRPr="00B4398C" w:rsidRDefault="00D808DC" w:rsidP="00BF0FF6">
            <w:pPr>
              <w:spacing w:line="480" w:lineRule="auto"/>
              <w:rPr>
                <w:sz w:val="16"/>
                <w:szCs w:val="16"/>
              </w:rPr>
            </w:pPr>
          </w:p>
        </w:tc>
      </w:tr>
      <w:tr w:rsidR="00D808DC" w:rsidRPr="0054236C" w14:paraId="2C395369" w14:textId="77777777" w:rsidTr="00BF0FF6">
        <w:trPr>
          <w:trHeight w:hRule="exact" w:val="668"/>
        </w:trPr>
        <w:tc>
          <w:tcPr>
            <w:tcW w:w="2127" w:type="dxa"/>
            <w:tcBorders>
              <w:top w:val="nil"/>
              <w:left w:val="nil"/>
              <w:bottom w:val="nil"/>
              <w:right w:val="nil"/>
            </w:tcBorders>
            <w:vAlign w:val="center"/>
          </w:tcPr>
          <w:p w14:paraId="505EF960" w14:textId="77777777" w:rsidR="00D808DC" w:rsidRPr="00E90E73" w:rsidRDefault="00D808DC" w:rsidP="00BF0FF6">
            <w:pPr>
              <w:spacing w:line="480" w:lineRule="auto"/>
              <w:rPr>
                <w:sz w:val="16"/>
                <w:szCs w:val="16"/>
              </w:rPr>
            </w:pPr>
          </w:p>
        </w:tc>
        <w:tc>
          <w:tcPr>
            <w:tcW w:w="6166" w:type="dxa"/>
            <w:gridSpan w:val="3"/>
            <w:tcBorders>
              <w:top w:val="nil"/>
              <w:left w:val="nil"/>
              <w:bottom w:val="nil"/>
              <w:right w:val="nil"/>
            </w:tcBorders>
            <w:vAlign w:val="center"/>
          </w:tcPr>
          <w:p w14:paraId="6691C2F2" w14:textId="083DA0A2" w:rsidR="00D808DC" w:rsidRPr="00FC5500" w:rsidRDefault="00C46CBD" w:rsidP="00BF0FF6">
            <w:pPr>
              <w:pStyle w:val="CoverpageTitle"/>
              <w:spacing w:before="0" w:after="0"/>
            </w:pPr>
            <w:fldSimple w:instr=" DOCPROPERTY  ProductName  \* MERGEFORMAT ">
              <w:r w:rsidR="001102CF">
                <w:t>Smart Unlock (SUL)</w:t>
              </w:r>
            </w:fldSimple>
          </w:p>
        </w:tc>
        <w:tc>
          <w:tcPr>
            <w:tcW w:w="0" w:type="auto"/>
            <w:tcBorders>
              <w:top w:val="nil"/>
              <w:left w:val="nil"/>
              <w:bottom w:val="nil"/>
              <w:right w:val="nil"/>
            </w:tcBorders>
            <w:vAlign w:val="center"/>
          </w:tcPr>
          <w:p w14:paraId="00F0AD69" w14:textId="77777777" w:rsidR="00D808DC" w:rsidRPr="00E90E73" w:rsidRDefault="00D808DC" w:rsidP="00BF0FF6">
            <w:pPr>
              <w:spacing w:line="480" w:lineRule="auto"/>
              <w:rPr>
                <w:sz w:val="16"/>
                <w:szCs w:val="16"/>
              </w:rPr>
            </w:pPr>
          </w:p>
        </w:tc>
      </w:tr>
      <w:tr w:rsidR="00D808DC" w:rsidRPr="0054236C" w14:paraId="6C6234DB" w14:textId="77777777" w:rsidTr="00BF0FF6">
        <w:trPr>
          <w:trHeight w:hRule="exact" w:val="635"/>
        </w:trPr>
        <w:tc>
          <w:tcPr>
            <w:tcW w:w="2127" w:type="dxa"/>
            <w:tcBorders>
              <w:top w:val="nil"/>
              <w:left w:val="nil"/>
              <w:bottom w:val="nil"/>
              <w:right w:val="nil"/>
            </w:tcBorders>
            <w:vAlign w:val="center"/>
          </w:tcPr>
          <w:p w14:paraId="2E41BAD0" w14:textId="77777777" w:rsidR="00D808DC" w:rsidRPr="00E90E73" w:rsidRDefault="00D808DC" w:rsidP="00BF0FF6">
            <w:pPr>
              <w:spacing w:line="480" w:lineRule="auto"/>
              <w:rPr>
                <w:sz w:val="16"/>
                <w:szCs w:val="16"/>
              </w:rPr>
            </w:pPr>
          </w:p>
        </w:tc>
        <w:tc>
          <w:tcPr>
            <w:tcW w:w="6166" w:type="dxa"/>
            <w:gridSpan w:val="3"/>
            <w:tcBorders>
              <w:top w:val="nil"/>
              <w:left w:val="nil"/>
              <w:bottom w:val="nil"/>
              <w:right w:val="nil"/>
            </w:tcBorders>
            <w:vAlign w:val="center"/>
          </w:tcPr>
          <w:p w14:paraId="2AA89079" w14:textId="4CB693B9" w:rsidR="00D808DC" w:rsidRPr="00FC5500" w:rsidRDefault="00D808DC" w:rsidP="00BF0FF6">
            <w:pPr>
              <w:pStyle w:val="CoverpageTitle"/>
              <w:spacing w:before="0" w:after="0"/>
              <w:rPr>
                <w:sz w:val="20"/>
                <w:szCs w:val="20"/>
              </w:rPr>
            </w:pPr>
            <w:r w:rsidRPr="00FC5500">
              <w:rPr>
                <w:sz w:val="20"/>
                <w:szCs w:val="20"/>
              </w:rPr>
              <w:t>(</w:t>
            </w:r>
            <w:r w:rsidRPr="00FC5500">
              <w:rPr>
                <w:sz w:val="20"/>
                <w:szCs w:val="20"/>
              </w:rPr>
              <w:fldChar w:fldCharType="begin"/>
            </w:r>
            <w:r w:rsidRPr="00FC5500">
              <w:rPr>
                <w:sz w:val="20"/>
                <w:szCs w:val="20"/>
              </w:rPr>
              <w:instrText xml:space="preserve"> DOCPROPERTY  ProductId  \* MERGEFORMAT </w:instrText>
            </w:r>
            <w:r w:rsidRPr="00FC5500">
              <w:rPr>
                <w:sz w:val="20"/>
                <w:szCs w:val="20"/>
              </w:rPr>
              <w:fldChar w:fldCharType="separate"/>
            </w:r>
            <w:r w:rsidR="001102CF">
              <w:rPr>
                <w:sz w:val="20"/>
                <w:szCs w:val="20"/>
              </w:rPr>
              <w:t>F000191</w:t>
            </w:r>
            <w:r w:rsidRPr="00FC5500">
              <w:rPr>
                <w:sz w:val="20"/>
                <w:szCs w:val="20"/>
              </w:rPr>
              <w:fldChar w:fldCharType="end"/>
            </w:r>
            <w:r w:rsidRPr="00FC5500">
              <w:rPr>
                <w:sz w:val="20"/>
                <w:szCs w:val="20"/>
              </w:rPr>
              <w:t>)</w:t>
            </w:r>
          </w:p>
        </w:tc>
        <w:tc>
          <w:tcPr>
            <w:tcW w:w="0" w:type="auto"/>
            <w:tcBorders>
              <w:top w:val="nil"/>
              <w:left w:val="nil"/>
              <w:bottom w:val="nil"/>
              <w:right w:val="nil"/>
            </w:tcBorders>
            <w:vAlign w:val="center"/>
          </w:tcPr>
          <w:p w14:paraId="1FBB380E" w14:textId="77777777" w:rsidR="00D808DC" w:rsidRPr="00E90E73" w:rsidRDefault="00D808DC" w:rsidP="00BF0FF6">
            <w:pPr>
              <w:spacing w:line="480" w:lineRule="auto"/>
              <w:rPr>
                <w:sz w:val="16"/>
                <w:szCs w:val="16"/>
              </w:rPr>
            </w:pPr>
          </w:p>
        </w:tc>
      </w:tr>
      <w:tr w:rsidR="00D808DC" w:rsidRPr="00396024" w14:paraId="4BF447F6" w14:textId="77777777" w:rsidTr="00BF0FF6">
        <w:trPr>
          <w:trHeight w:hRule="exact" w:val="567"/>
        </w:trPr>
        <w:tc>
          <w:tcPr>
            <w:tcW w:w="2127" w:type="dxa"/>
            <w:tcBorders>
              <w:top w:val="nil"/>
              <w:left w:val="nil"/>
              <w:bottom w:val="nil"/>
              <w:right w:val="nil"/>
            </w:tcBorders>
            <w:vAlign w:val="center"/>
          </w:tcPr>
          <w:p w14:paraId="0E92ADDC" w14:textId="77777777" w:rsidR="00D808DC" w:rsidRPr="00396024" w:rsidRDefault="00D808DC" w:rsidP="00BF0FF6">
            <w:pPr>
              <w:spacing w:line="480" w:lineRule="auto"/>
              <w:rPr>
                <w:sz w:val="16"/>
                <w:szCs w:val="16"/>
              </w:rPr>
            </w:pPr>
          </w:p>
        </w:tc>
        <w:tc>
          <w:tcPr>
            <w:tcW w:w="6166" w:type="dxa"/>
            <w:gridSpan w:val="3"/>
            <w:tcBorders>
              <w:top w:val="nil"/>
              <w:left w:val="nil"/>
              <w:bottom w:val="nil"/>
              <w:right w:val="nil"/>
            </w:tcBorders>
            <w:vAlign w:val="center"/>
          </w:tcPr>
          <w:p w14:paraId="2C248932" w14:textId="77777777" w:rsidR="00D808DC" w:rsidRPr="00396024" w:rsidRDefault="00D808DC" w:rsidP="00BF0FF6">
            <w:pPr>
              <w:spacing w:line="480" w:lineRule="auto"/>
              <w:rPr>
                <w:sz w:val="16"/>
                <w:szCs w:val="16"/>
              </w:rPr>
            </w:pPr>
          </w:p>
        </w:tc>
        <w:tc>
          <w:tcPr>
            <w:tcW w:w="0" w:type="auto"/>
            <w:tcBorders>
              <w:top w:val="nil"/>
              <w:left w:val="nil"/>
              <w:bottom w:val="nil"/>
              <w:right w:val="nil"/>
            </w:tcBorders>
            <w:vAlign w:val="center"/>
          </w:tcPr>
          <w:p w14:paraId="10B00674" w14:textId="77777777" w:rsidR="00D808DC" w:rsidRPr="00396024" w:rsidRDefault="00D808DC" w:rsidP="00BF0FF6">
            <w:pPr>
              <w:spacing w:line="480" w:lineRule="auto"/>
              <w:rPr>
                <w:sz w:val="16"/>
                <w:szCs w:val="16"/>
              </w:rPr>
            </w:pPr>
          </w:p>
        </w:tc>
      </w:tr>
      <w:tr w:rsidR="00D808DC" w:rsidRPr="00396024" w14:paraId="7D27BFF6" w14:textId="77777777" w:rsidTr="00BF0FF6">
        <w:trPr>
          <w:trHeight w:hRule="exact" w:val="567"/>
        </w:trPr>
        <w:tc>
          <w:tcPr>
            <w:tcW w:w="2127" w:type="dxa"/>
            <w:tcBorders>
              <w:top w:val="nil"/>
              <w:left w:val="nil"/>
              <w:bottom w:val="single" w:sz="4" w:space="0" w:color="auto"/>
              <w:right w:val="nil"/>
            </w:tcBorders>
            <w:vAlign w:val="center"/>
          </w:tcPr>
          <w:p w14:paraId="75798E91" w14:textId="77777777" w:rsidR="00D808DC" w:rsidRPr="00396024" w:rsidRDefault="00D808DC" w:rsidP="00BF0FF6">
            <w:pPr>
              <w:spacing w:line="480" w:lineRule="auto"/>
              <w:rPr>
                <w:sz w:val="16"/>
                <w:szCs w:val="16"/>
              </w:rPr>
            </w:pPr>
          </w:p>
        </w:tc>
        <w:tc>
          <w:tcPr>
            <w:tcW w:w="6166" w:type="dxa"/>
            <w:gridSpan w:val="3"/>
            <w:tcBorders>
              <w:top w:val="nil"/>
              <w:left w:val="nil"/>
              <w:bottom w:val="single" w:sz="4" w:space="0" w:color="auto"/>
              <w:right w:val="nil"/>
            </w:tcBorders>
            <w:vAlign w:val="center"/>
          </w:tcPr>
          <w:p w14:paraId="535F4796" w14:textId="77777777" w:rsidR="00D808DC" w:rsidRPr="00396024" w:rsidRDefault="00D808DC" w:rsidP="00BF0FF6">
            <w:pPr>
              <w:spacing w:line="480" w:lineRule="auto"/>
              <w:rPr>
                <w:sz w:val="16"/>
                <w:szCs w:val="16"/>
              </w:rPr>
            </w:pPr>
          </w:p>
        </w:tc>
        <w:tc>
          <w:tcPr>
            <w:tcW w:w="0" w:type="auto"/>
            <w:tcBorders>
              <w:top w:val="nil"/>
              <w:left w:val="nil"/>
              <w:bottom w:val="single" w:sz="4" w:space="0" w:color="auto"/>
              <w:right w:val="nil"/>
            </w:tcBorders>
            <w:vAlign w:val="center"/>
          </w:tcPr>
          <w:p w14:paraId="094A2986" w14:textId="77777777" w:rsidR="00D808DC" w:rsidRPr="00396024" w:rsidRDefault="00D808DC" w:rsidP="00BF0FF6">
            <w:pPr>
              <w:spacing w:line="480" w:lineRule="auto"/>
              <w:rPr>
                <w:sz w:val="16"/>
                <w:szCs w:val="16"/>
              </w:rPr>
            </w:pPr>
          </w:p>
        </w:tc>
      </w:tr>
      <w:tr w:rsidR="00D808DC" w:rsidRPr="00396024" w14:paraId="2B6037CF" w14:textId="77777777" w:rsidTr="00BF0FF6">
        <w:trPr>
          <w:trHeight w:val="20"/>
        </w:trPr>
        <w:tc>
          <w:tcPr>
            <w:tcW w:w="2127" w:type="dxa"/>
            <w:vAlign w:val="center"/>
          </w:tcPr>
          <w:p w14:paraId="78FC28BD" w14:textId="77777777" w:rsidR="00D808DC" w:rsidRPr="00396024" w:rsidRDefault="00D808DC" w:rsidP="00BF0FF6">
            <w:r>
              <w:t>Document Type</w:t>
            </w:r>
          </w:p>
        </w:tc>
        <w:tc>
          <w:tcPr>
            <w:tcW w:w="6166" w:type="dxa"/>
            <w:gridSpan w:val="3"/>
            <w:shd w:val="clear" w:color="auto" w:fill="E6E6E6"/>
            <w:vAlign w:val="center"/>
          </w:tcPr>
          <w:p w14:paraId="7CB3DBE8" w14:textId="2F4B0961" w:rsidR="00D808DC" w:rsidRPr="009C2BF3" w:rsidRDefault="001F343A" w:rsidP="00BF0FF6">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1102CF">
              <w:rPr>
                <w:b/>
              </w:rPr>
              <w:t>Feature Document (FD)</w:t>
            </w:r>
            <w:r w:rsidRPr="009C2BF3">
              <w:rPr>
                <w:b/>
              </w:rPr>
              <w:fldChar w:fldCharType="end"/>
            </w:r>
          </w:p>
        </w:tc>
        <w:tc>
          <w:tcPr>
            <w:tcW w:w="0" w:type="auto"/>
            <w:vAlign w:val="center"/>
          </w:tcPr>
          <w:p w14:paraId="1B086039" w14:textId="77777777" w:rsidR="00D808DC" w:rsidRPr="00396024" w:rsidRDefault="00D808DC" w:rsidP="00BF0FF6">
            <w:pPr>
              <w:rPr>
                <w:sz w:val="16"/>
                <w:szCs w:val="16"/>
              </w:rPr>
            </w:pPr>
          </w:p>
        </w:tc>
      </w:tr>
      <w:tr w:rsidR="00155160" w:rsidRPr="00155160" w14:paraId="56319444" w14:textId="77777777" w:rsidTr="00BF0FF6">
        <w:trPr>
          <w:trHeight w:val="20"/>
        </w:trPr>
        <w:tc>
          <w:tcPr>
            <w:tcW w:w="2127" w:type="dxa"/>
            <w:vAlign w:val="center"/>
          </w:tcPr>
          <w:p w14:paraId="2549D685" w14:textId="77777777" w:rsidR="00155160" w:rsidRPr="00155160" w:rsidRDefault="00155160" w:rsidP="00BF0FF6">
            <w:r w:rsidRPr="00155160">
              <w:t>Template Version</w:t>
            </w:r>
          </w:p>
        </w:tc>
        <w:tc>
          <w:tcPr>
            <w:tcW w:w="6166" w:type="dxa"/>
            <w:gridSpan w:val="3"/>
            <w:shd w:val="clear" w:color="auto" w:fill="E6E6E6"/>
            <w:vAlign w:val="center"/>
          </w:tcPr>
          <w:p w14:paraId="1CB76963" w14:textId="120A0874" w:rsidR="00155160" w:rsidRPr="009C2BF3" w:rsidRDefault="001F343A" w:rsidP="00381120">
            <w:pPr>
              <w:jc w:val="center"/>
              <w:rPr>
                <w:b/>
              </w:rPr>
            </w:pPr>
            <w:r w:rsidRPr="009C2BF3">
              <w:rPr>
                <w:b/>
              </w:rPr>
              <w:fldChar w:fldCharType="begin"/>
            </w:r>
            <w:r w:rsidRPr="009C2BF3">
              <w:rPr>
                <w:b/>
              </w:rPr>
              <w:instrText xml:space="preserve"> DOCPROPERTY  </w:instrText>
            </w:r>
            <w:r w:rsidR="00381120">
              <w:rPr>
                <w:b/>
              </w:rPr>
              <w:instrText>Template</w:instrText>
            </w:r>
            <w:r w:rsidRPr="009C2BF3">
              <w:rPr>
                <w:b/>
              </w:rPr>
              <w:instrText xml:space="preserve">Version  \* MERGEFORMAT </w:instrText>
            </w:r>
            <w:r w:rsidRPr="009C2BF3">
              <w:rPr>
                <w:b/>
              </w:rPr>
              <w:fldChar w:fldCharType="separate"/>
            </w:r>
            <w:r w:rsidR="001102CF">
              <w:rPr>
                <w:b/>
              </w:rPr>
              <w:t>6</w:t>
            </w:r>
            <w:r w:rsidRPr="009C2BF3">
              <w:rPr>
                <w:b/>
              </w:rPr>
              <w:fldChar w:fldCharType="end"/>
            </w:r>
            <w:r w:rsidR="00155160" w:rsidRPr="009C2BF3">
              <w:rPr>
                <w:b/>
              </w:rPr>
              <w:t>.</w:t>
            </w:r>
            <w:r w:rsidR="00381120">
              <w:rPr>
                <w:b/>
              </w:rPr>
              <w:fldChar w:fldCharType="begin"/>
            </w:r>
            <w:r w:rsidR="00381120">
              <w:rPr>
                <w:b/>
              </w:rPr>
              <w:instrText xml:space="preserve"> DOCPROPERTY  TemplateRevision  \* MERGEFORMAT </w:instrText>
            </w:r>
            <w:r w:rsidR="00381120">
              <w:rPr>
                <w:b/>
              </w:rPr>
              <w:fldChar w:fldCharType="separate"/>
            </w:r>
            <w:r w:rsidR="001102CF">
              <w:rPr>
                <w:b/>
              </w:rPr>
              <w:t>0</w:t>
            </w:r>
            <w:r w:rsidR="00381120">
              <w:rPr>
                <w:b/>
              </w:rPr>
              <w:fldChar w:fldCharType="end"/>
            </w:r>
          </w:p>
        </w:tc>
        <w:tc>
          <w:tcPr>
            <w:tcW w:w="0" w:type="auto"/>
            <w:vAlign w:val="center"/>
          </w:tcPr>
          <w:p w14:paraId="4352AFDD" w14:textId="77777777" w:rsidR="00155160" w:rsidRPr="00155160" w:rsidRDefault="00155160" w:rsidP="00BF0FF6">
            <w:pPr>
              <w:rPr>
                <w:sz w:val="16"/>
                <w:szCs w:val="16"/>
              </w:rPr>
            </w:pPr>
          </w:p>
        </w:tc>
      </w:tr>
      <w:tr w:rsidR="00D808DC" w:rsidRPr="00396024" w14:paraId="0A6766D8" w14:textId="77777777" w:rsidTr="00BF0FF6">
        <w:trPr>
          <w:trHeight w:val="20"/>
        </w:trPr>
        <w:tc>
          <w:tcPr>
            <w:tcW w:w="2127" w:type="dxa"/>
            <w:vAlign w:val="center"/>
          </w:tcPr>
          <w:p w14:paraId="4711CC85" w14:textId="77777777" w:rsidR="00D808DC" w:rsidRPr="00771878" w:rsidRDefault="00D808DC" w:rsidP="00BF0FF6">
            <w:r w:rsidRPr="00771878">
              <w:t>Document ID</w:t>
            </w:r>
          </w:p>
        </w:tc>
        <w:tc>
          <w:tcPr>
            <w:tcW w:w="6166" w:type="dxa"/>
            <w:gridSpan w:val="3"/>
            <w:shd w:val="clear" w:color="auto" w:fill="E6E6E6"/>
            <w:vAlign w:val="center"/>
          </w:tcPr>
          <w:p w14:paraId="10DFDFAA" w14:textId="66E3FF6D" w:rsidR="00D808DC" w:rsidRPr="00381120" w:rsidRDefault="00414956" w:rsidP="00BF0FF6">
            <w:pPr>
              <w:jc w:val="center"/>
            </w:pPr>
            <w:r w:rsidRPr="009C2BF3">
              <w:rPr>
                <w:b/>
              </w:rPr>
              <w:fldChar w:fldCharType="begin"/>
            </w:r>
            <w:r w:rsidRPr="009C2BF3">
              <w:rPr>
                <w:b/>
              </w:rPr>
              <w:instrText xml:space="preserve"> FILENAME  \* Lower  \* MERGEFORMAT </w:instrText>
            </w:r>
            <w:r w:rsidRPr="009C2BF3">
              <w:rPr>
                <w:b/>
              </w:rPr>
              <w:fldChar w:fldCharType="separate"/>
            </w:r>
            <w:r w:rsidR="001102CF">
              <w:rPr>
                <w:b/>
                <w:noProof/>
              </w:rPr>
              <w:t>fs f000191 smart unlock (sul) 09-apr-2019</w:t>
            </w:r>
            <w:r w:rsidRPr="009C2BF3">
              <w:rPr>
                <w:b/>
                <w:noProof/>
              </w:rPr>
              <w:fldChar w:fldCharType="end"/>
            </w:r>
          </w:p>
        </w:tc>
        <w:tc>
          <w:tcPr>
            <w:tcW w:w="0" w:type="auto"/>
            <w:vAlign w:val="center"/>
          </w:tcPr>
          <w:p w14:paraId="77942BF6" w14:textId="77777777" w:rsidR="00D808DC" w:rsidRPr="00396024" w:rsidRDefault="00D808DC" w:rsidP="00BF0FF6">
            <w:pPr>
              <w:rPr>
                <w:sz w:val="16"/>
                <w:szCs w:val="16"/>
              </w:rPr>
            </w:pPr>
          </w:p>
        </w:tc>
      </w:tr>
      <w:tr w:rsidR="00DE5775" w:rsidRPr="00396024" w14:paraId="4E481716" w14:textId="77777777" w:rsidTr="00465E01">
        <w:trPr>
          <w:trHeight w:val="20"/>
        </w:trPr>
        <w:tc>
          <w:tcPr>
            <w:tcW w:w="2127" w:type="dxa"/>
            <w:tcBorders>
              <w:bottom w:val="single" w:sz="4" w:space="0" w:color="auto"/>
            </w:tcBorders>
            <w:vAlign w:val="center"/>
          </w:tcPr>
          <w:p w14:paraId="3BE1244A" w14:textId="77777777" w:rsidR="00DE5775" w:rsidRDefault="00DE5775" w:rsidP="00DE5775">
            <w:r>
              <w:t>Document Location</w:t>
            </w:r>
          </w:p>
        </w:tc>
        <w:tc>
          <w:tcPr>
            <w:tcW w:w="6166" w:type="dxa"/>
            <w:gridSpan w:val="3"/>
            <w:tcBorders>
              <w:bottom w:val="single" w:sz="4" w:space="0" w:color="auto"/>
            </w:tcBorders>
            <w:shd w:val="clear" w:color="auto" w:fill="E6E6E6"/>
            <w:vAlign w:val="center"/>
          </w:tcPr>
          <w:p w14:paraId="473A1116" w14:textId="77777777" w:rsidR="00DE5775" w:rsidRPr="009C2BF3" w:rsidRDefault="00DE5775" w:rsidP="00DE5775">
            <w:pPr>
              <w:jc w:val="center"/>
              <w:rPr>
                <w:b/>
              </w:rPr>
            </w:pPr>
          </w:p>
        </w:tc>
        <w:tc>
          <w:tcPr>
            <w:tcW w:w="0" w:type="auto"/>
            <w:tcBorders>
              <w:bottom w:val="single" w:sz="4" w:space="0" w:color="auto"/>
            </w:tcBorders>
            <w:shd w:val="clear" w:color="auto" w:fill="auto"/>
            <w:vAlign w:val="center"/>
          </w:tcPr>
          <w:p w14:paraId="19AE498B" w14:textId="77777777" w:rsidR="00DE5775" w:rsidRPr="00396024" w:rsidRDefault="00DE5775" w:rsidP="00DE5775"/>
        </w:tc>
      </w:tr>
      <w:tr w:rsidR="00E740D3" w:rsidRPr="00396024" w14:paraId="78D0A7CB" w14:textId="77777777" w:rsidTr="00465E01">
        <w:trPr>
          <w:trHeight w:val="20"/>
        </w:trPr>
        <w:tc>
          <w:tcPr>
            <w:tcW w:w="2127" w:type="dxa"/>
            <w:tcBorders>
              <w:bottom w:val="single" w:sz="4" w:space="0" w:color="auto"/>
            </w:tcBorders>
            <w:vAlign w:val="center"/>
          </w:tcPr>
          <w:p w14:paraId="3EAA8CAC" w14:textId="77777777" w:rsidR="00E740D3" w:rsidRPr="00396024" w:rsidRDefault="00E740D3" w:rsidP="00E740D3">
            <w:r w:rsidRPr="00396024">
              <w:t>Document Owner</w:t>
            </w:r>
          </w:p>
        </w:tc>
        <w:tc>
          <w:tcPr>
            <w:tcW w:w="6166" w:type="dxa"/>
            <w:gridSpan w:val="3"/>
            <w:tcBorders>
              <w:bottom w:val="single" w:sz="4" w:space="0" w:color="auto"/>
            </w:tcBorders>
            <w:shd w:val="clear" w:color="auto" w:fill="E6E6E6"/>
            <w:vAlign w:val="center"/>
          </w:tcPr>
          <w:p w14:paraId="2FE3689E" w14:textId="2CA942CB" w:rsidR="00E740D3" w:rsidRPr="009C2BF3" w:rsidRDefault="00E740D3" w:rsidP="00E740D3">
            <w:pPr>
              <w:jc w:val="center"/>
              <w:rPr>
                <w:b/>
              </w:rPr>
            </w:pPr>
            <w:r w:rsidRPr="009C2BF3">
              <w:rPr>
                <w:b/>
              </w:rPr>
              <w:fldChar w:fldCharType="begin"/>
            </w:r>
            <w:r w:rsidRPr="009C2BF3">
              <w:rPr>
                <w:b/>
              </w:rPr>
              <w:instrText xml:space="preserve"> DOCPROPERTY  DocOwner  \* MERGEFORMAT </w:instrText>
            </w:r>
            <w:r w:rsidRPr="009C2BF3">
              <w:rPr>
                <w:b/>
              </w:rPr>
              <w:fldChar w:fldCharType="separate"/>
            </w:r>
            <w:r w:rsidR="001102CF">
              <w:rPr>
                <w:b/>
              </w:rPr>
              <w:t>Ahmet Cinar</w:t>
            </w:r>
            <w:r w:rsidRPr="009C2BF3">
              <w:rPr>
                <w:b/>
              </w:rPr>
              <w:fldChar w:fldCharType="end"/>
            </w:r>
          </w:p>
        </w:tc>
        <w:tc>
          <w:tcPr>
            <w:tcW w:w="0" w:type="auto"/>
            <w:tcBorders>
              <w:bottom w:val="single" w:sz="4" w:space="0" w:color="auto"/>
            </w:tcBorders>
            <w:shd w:val="clear" w:color="auto" w:fill="auto"/>
            <w:vAlign w:val="center"/>
          </w:tcPr>
          <w:p w14:paraId="42314FD6" w14:textId="77777777" w:rsidR="00E740D3" w:rsidRPr="00396024" w:rsidRDefault="00E740D3" w:rsidP="00E740D3"/>
        </w:tc>
      </w:tr>
      <w:tr w:rsidR="00D808DC" w:rsidRPr="00396024" w14:paraId="65247D90" w14:textId="77777777" w:rsidTr="00BF0FF6">
        <w:trPr>
          <w:trHeight w:val="20"/>
        </w:trPr>
        <w:tc>
          <w:tcPr>
            <w:tcW w:w="2127" w:type="dxa"/>
            <w:vAlign w:val="center"/>
          </w:tcPr>
          <w:p w14:paraId="77C21BE4" w14:textId="77777777" w:rsidR="00D808DC" w:rsidRPr="00396024" w:rsidRDefault="00D808DC" w:rsidP="007467DD">
            <w:r w:rsidRPr="00396024">
              <w:t xml:space="preserve">Document </w:t>
            </w:r>
            <w:r w:rsidR="007467DD">
              <w:t>Revision</w:t>
            </w:r>
          </w:p>
        </w:tc>
        <w:tc>
          <w:tcPr>
            <w:tcW w:w="6166" w:type="dxa"/>
            <w:gridSpan w:val="3"/>
            <w:shd w:val="clear" w:color="auto" w:fill="E6E6E6"/>
            <w:vAlign w:val="center"/>
          </w:tcPr>
          <w:p w14:paraId="6CB4F17C" w14:textId="27FDAE98" w:rsidR="00D808DC" w:rsidRPr="009C2BF3" w:rsidRDefault="001F343A" w:rsidP="00BF0FF6">
            <w:pPr>
              <w:jc w:val="center"/>
              <w:rPr>
                <w:b/>
              </w:rPr>
            </w:pPr>
            <w:r w:rsidRPr="009C2BF3">
              <w:rPr>
                <w:b/>
              </w:rPr>
              <w:fldChar w:fldCharType="begin"/>
            </w:r>
            <w:r w:rsidRPr="009C2BF3">
              <w:rPr>
                <w:b/>
              </w:rPr>
              <w:instrText xml:space="preserve"> DOCPROPERTY  DocRevision  \* MERGEFORMAT </w:instrText>
            </w:r>
            <w:r w:rsidRPr="009C2BF3">
              <w:rPr>
                <w:b/>
              </w:rPr>
              <w:fldChar w:fldCharType="separate"/>
            </w:r>
            <w:r w:rsidR="001102CF">
              <w:rPr>
                <w:b/>
              </w:rPr>
              <w:t>A</w:t>
            </w:r>
            <w:r w:rsidRPr="009C2BF3">
              <w:rPr>
                <w:b/>
              </w:rPr>
              <w:fldChar w:fldCharType="end"/>
            </w:r>
          </w:p>
        </w:tc>
        <w:tc>
          <w:tcPr>
            <w:tcW w:w="0" w:type="auto"/>
            <w:tcBorders>
              <w:bottom w:val="single" w:sz="4" w:space="0" w:color="auto"/>
            </w:tcBorders>
            <w:vAlign w:val="center"/>
          </w:tcPr>
          <w:p w14:paraId="74A12565" w14:textId="77777777" w:rsidR="00D808DC" w:rsidRPr="00396024" w:rsidRDefault="00D808DC" w:rsidP="00BF0FF6"/>
        </w:tc>
      </w:tr>
      <w:tr w:rsidR="00D808DC" w:rsidRPr="00396024" w14:paraId="1DE3CBE6" w14:textId="77777777" w:rsidTr="00BF0FF6">
        <w:trPr>
          <w:trHeight w:val="20"/>
        </w:trPr>
        <w:tc>
          <w:tcPr>
            <w:tcW w:w="2127" w:type="dxa"/>
            <w:vAlign w:val="center"/>
          </w:tcPr>
          <w:p w14:paraId="43F1F07A" w14:textId="77777777" w:rsidR="00D808DC" w:rsidRPr="00396024" w:rsidRDefault="00D808DC" w:rsidP="00BF0FF6">
            <w:r>
              <w:t>Document Status</w:t>
            </w:r>
          </w:p>
        </w:tc>
        <w:tc>
          <w:tcPr>
            <w:tcW w:w="6166" w:type="dxa"/>
            <w:gridSpan w:val="3"/>
            <w:shd w:val="clear" w:color="auto" w:fill="E6E6E6"/>
            <w:vAlign w:val="center"/>
          </w:tcPr>
          <w:p w14:paraId="33A35921" w14:textId="3D546821" w:rsidR="00D808DC" w:rsidRPr="009C2BF3" w:rsidRDefault="001F343A" w:rsidP="00BF0FF6">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1102CF" w:rsidRPr="001102CF">
              <w:rPr>
                <w:b/>
                <w:bCs/>
              </w:rPr>
              <w:t>Draft</w:t>
            </w:r>
            <w:r w:rsidRPr="009C2BF3">
              <w:rPr>
                <w:b/>
                <w:bCs/>
              </w:rPr>
              <w:fldChar w:fldCharType="end"/>
            </w:r>
          </w:p>
        </w:tc>
        <w:tc>
          <w:tcPr>
            <w:tcW w:w="0" w:type="auto"/>
            <w:tcBorders>
              <w:bottom w:val="single" w:sz="4" w:space="0" w:color="auto"/>
            </w:tcBorders>
            <w:vAlign w:val="center"/>
          </w:tcPr>
          <w:p w14:paraId="1C9F148B" w14:textId="77777777" w:rsidR="00D808DC" w:rsidRPr="00396024" w:rsidRDefault="00D808DC" w:rsidP="00BF0FF6"/>
        </w:tc>
      </w:tr>
      <w:tr w:rsidR="00D808DC" w:rsidRPr="00396024" w14:paraId="7B5E2C9C" w14:textId="77777777" w:rsidTr="00BF0FF6">
        <w:trPr>
          <w:trHeight w:val="20"/>
        </w:trPr>
        <w:tc>
          <w:tcPr>
            <w:tcW w:w="2127" w:type="dxa"/>
            <w:tcBorders>
              <w:bottom w:val="single" w:sz="4" w:space="0" w:color="auto"/>
            </w:tcBorders>
            <w:vAlign w:val="center"/>
          </w:tcPr>
          <w:p w14:paraId="47120142" w14:textId="77777777" w:rsidR="00D808DC" w:rsidRDefault="00D808DC" w:rsidP="007467DD">
            <w:r>
              <w:t xml:space="preserve">Date </w:t>
            </w:r>
            <w:r w:rsidR="007467DD">
              <w:t>Issued</w:t>
            </w:r>
          </w:p>
        </w:tc>
        <w:tc>
          <w:tcPr>
            <w:tcW w:w="6166" w:type="dxa"/>
            <w:gridSpan w:val="3"/>
            <w:tcBorders>
              <w:bottom w:val="single" w:sz="4" w:space="0" w:color="auto"/>
            </w:tcBorders>
            <w:shd w:val="clear" w:color="auto" w:fill="E6E6E6"/>
            <w:vAlign w:val="center"/>
          </w:tcPr>
          <w:p w14:paraId="18C71E7D" w14:textId="23DBC8D0" w:rsidR="00D808DC" w:rsidRPr="009C2BF3" w:rsidRDefault="001F343A" w:rsidP="00BF0FF6">
            <w:pPr>
              <w:jc w:val="center"/>
              <w:rPr>
                <w:b/>
              </w:rPr>
            </w:pPr>
            <w:r w:rsidRPr="009C2BF3">
              <w:rPr>
                <w:b/>
              </w:rPr>
              <w:fldChar w:fldCharType="begin"/>
            </w:r>
            <w:r w:rsidRPr="009C2BF3">
              <w:rPr>
                <w:b/>
              </w:rPr>
              <w:instrText xml:space="preserve"> DOCPROPERTY  DocIssueDate  \* MERGEFORMAT </w:instrText>
            </w:r>
            <w:r w:rsidRPr="009C2BF3">
              <w:rPr>
                <w:b/>
              </w:rPr>
              <w:fldChar w:fldCharType="separate"/>
            </w:r>
            <w:r w:rsidR="001102CF">
              <w:rPr>
                <w:b/>
              </w:rPr>
              <w:t>2019-04-16</w:t>
            </w:r>
            <w:r w:rsidRPr="009C2BF3">
              <w:rPr>
                <w:b/>
              </w:rPr>
              <w:fldChar w:fldCharType="end"/>
            </w:r>
          </w:p>
        </w:tc>
        <w:tc>
          <w:tcPr>
            <w:tcW w:w="0" w:type="auto"/>
            <w:tcBorders>
              <w:bottom w:val="single" w:sz="4" w:space="0" w:color="auto"/>
            </w:tcBorders>
            <w:shd w:val="clear" w:color="auto" w:fill="auto"/>
            <w:vAlign w:val="center"/>
          </w:tcPr>
          <w:p w14:paraId="29E96F43" w14:textId="77777777" w:rsidR="00D808DC" w:rsidRPr="00396024" w:rsidRDefault="00D808DC" w:rsidP="00BF0FF6"/>
        </w:tc>
      </w:tr>
      <w:tr w:rsidR="00D808DC" w:rsidRPr="00396024" w14:paraId="54E2A81D" w14:textId="77777777" w:rsidTr="00BF0FF6">
        <w:trPr>
          <w:trHeight w:val="20"/>
        </w:trPr>
        <w:tc>
          <w:tcPr>
            <w:tcW w:w="2127" w:type="dxa"/>
            <w:tcBorders>
              <w:bottom w:val="single" w:sz="4" w:space="0" w:color="auto"/>
            </w:tcBorders>
            <w:vAlign w:val="center"/>
          </w:tcPr>
          <w:p w14:paraId="66E2639E" w14:textId="77777777" w:rsidR="00D808DC" w:rsidRDefault="00D808DC" w:rsidP="00BF0FF6">
            <w:r>
              <w:t>Date Revised</w:t>
            </w:r>
          </w:p>
        </w:tc>
        <w:tc>
          <w:tcPr>
            <w:tcW w:w="6166" w:type="dxa"/>
            <w:gridSpan w:val="3"/>
            <w:tcBorders>
              <w:bottom w:val="single" w:sz="4" w:space="0" w:color="auto"/>
            </w:tcBorders>
            <w:shd w:val="clear" w:color="auto" w:fill="E6E6E6"/>
            <w:vAlign w:val="center"/>
          </w:tcPr>
          <w:p w14:paraId="1614837C" w14:textId="209DCD4E" w:rsidR="00D808DC" w:rsidRPr="009C2BF3" w:rsidRDefault="001F343A" w:rsidP="00BF0FF6">
            <w:pPr>
              <w:jc w:val="center"/>
              <w:rPr>
                <w:b/>
              </w:rPr>
            </w:pPr>
            <w:r w:rsidRPr="009C2BF3">
              <w:rPr>
                <w:b/>
              </w:rPr>
              <w:fldChar w:fldCharType="begin"/>
            </w:r>
            <w:r w:rsidRPr="009C2BF3">
              <w:rPr>
                <w:b/>
              </w:rPr>
              <w:instrText xml:space="preserve"> DOCPROPERTY  DocRevisionDate  \* MERGEFORMAT </w:instrText>
            </w:r>
            <w:r w:rsidRPr="009C2BF3">
              <w:rPr>
                <w:b/>
              </w:rPr>
              <w:fldChar w:fldCharType="separate"/>
            </w:r>
            <w:r w:rsidR="001102CF">
              <w:rPr>
                <w:b/>
              </w:rPr>
              <w:t>2019-04-09</w:t>
            </w:r>
            <w:r w:rsidRPr="009C2BF3">
              <w:rPr>
                <w:b/>
              </w:rPr>
              <w:fldChar w:fldCharType="end"/>
            </w:r>
          </w:p>
        </w:tc>
        <w:tc>
          <w:tcPr>
            <w:tcW w:w="0" w:type="auto"/>
            <w:tcBorders>
              <w:bottom w:val="single" w:sz="4" w:space="0" w:color="auto"/>
            </w:tcBorders>
            <w:shd w:val="clear" w:color="auto" w:fill="auto"/>
            <w:vAlign w:val="center"/>
          </w:tcPr>
          <w:p w14:paraId="2C04F2C8" w14:textId="77777777" w:rsidR="00D808DC" w:rsidRPr="00396024" w:rsidRDefault="00D808DC" w:rsidP="00BF0FF6"/>
        </w:tc>
      </w:tr>
      <w:tr w:rsidR="00D808DC" w:rsidRPr="00396024" w14:paraId="665CA41A" w14:textId="77777777" w:rsidTr="00BF0FF6">
        <w:trPr>
          <w:trHeight w:val="20"/>
        </w:trPr>
        <w:tc>
          <w:tcPr>
            <w:tcW w:w="2127" w:type="dxa"/>
            <w:vMerge w:val="restart"/>
            <w:vAlign w:val="center"/>
          </w:tcPr>
          <w:p w14:paraId="165848FD" w14:textId="77777777" w:rsidR="00D808DC" w:rsidRDefault="00D808DC" w:rsidP="00BF0FF6">
            <w:r>
              <w:t>Document Classification</w:t>
            </w:r>
          </w:p>
        </w:tc>
        <w:tc>
          <w:tcPr>
            <w:tcW w:w="1984" w:type="dxa"/>
            <w:tcBorders>
              <w:right w:val="nil"/>
            </w:tcBorders>
            <w:shd w:val="clear" w:color="auto" w:fill="E6E6E6"/>
            <w:vAlign w:val="center"/>
          </w:tcPr>
          <w:p w14:paraId="53F4CD54" w14:textId="77777777" w:rsidR="00D808DC" w:rsidRPr="009A5BDD" w:rsidRDefault="00D808DC" w:rsidP="00BF0FF6">
            <w:pPr>
              <w:jc w:val="center"/>
            </w:pPr>
            <w:r w:rsidRPr="009A5BDD">
              <w:t>GIS1 Item Number:</w:t>
            </w:r>
          </w:p>
        </w:tc>
        <w:tc>
          <w:tcPr>
            <w:tcW w:w="4182" w:type="dxa"/>
            <w:gridSpan w:val="2"/>
            <w:tcBorders>
              <w:left w:val="nil"/>
            </w:tcBorders>
            <w:shd w:val="clear" w:color="auto" w:fill="E6E6E6"/>
            <w:vAlign w:val="center"/>
          </w:tcPr>
          <w:p w14:paraId="7175EAED" w14:textId="24010652" w:rsidR="00D808DC" w:rsidRPr="009C2BF3" w:rsidRDefault="001F343A" w:rsidP="00BF0FF6">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1102CF" w:rsidRPr="001102CF">
              <w:rPr>
                <w:b/>
                <w:bCs/>
              </w:rPr>
              <w:t>27.60/35</w:t>
            </w:r>
            <w:r w:rsidRPr="009C2BF3">
              <w:rPr>
                <w:b/>
                <w:bCs/>
              </w:rPr>
              <w:fldChar w:fldCharType="end"/>
            </w:r>
          </w:p>
        </w:tc>
        <w:tc>
          <w:tcPr>
            <w:tcW w:w="0" w:type="auto"/>
            <w:vMerge w:val="restart"/>
            <w:shd w:val="clear" w:color="auto" w:fill="auto"/>
            <w:vAlign w:val="center"/>
          </w:tcPr>
          <w:p w14:paraId="53C27704" w14:textId="77777777" w:rsidR="00D808DC" w:rsidRPr="00396024" w:rsidRDefault="00D808DC" w:rsidP="00BF0FF6"/>
        </w:tc>
      </w:tr>
      <w:tr w:rsidR="00D808DC" w:rsidRPr="00396024" w14:paraId="3CCED92A" w14:textId="77777777" w:rsidTr="00BF0FF6">
        <w:trPr>
          <w:trHeight w:val="20"/>
        </w:trPr>
        <w:tc>
          <w:tcPr>
            <w:tcW w:w="2127" w:type="dxa"/>
            <w:vMerge/>
            <w:vAlign w:val="center"/>
          </w:tcPr>
          <w:p w14:paraId="0B105683" w14:textId="77777777" w:rsidR="00D808DC" w:rsidRDefault="00D808DC" w:rsidP="00BF0FF6"/>
        </w:tc>
        <w:tc>
          <w:tcPr>
            <w:tcW w:w="1984" w:type="dxa"/>
            <w:tcBorders>
              <w:right w:val="nil"/>
            </w:tcBorders>
            <w:shd w:val="clear" w:color="auto" w:fill="E6E6E6"/>
            <w:vAlign w:val="center"/>
          </w:tcPr>
          <w:p w14:paraId="0CD383A2" w14:textId="77777777" w:rsidR="00D808DC" w:rsidRPr="009A5BDD" w:rsidRDefault="00D808DC" w:rsidP="00BF0FF6">
            <w:pPr>
              <w:jc w:val="center"/>
            </w:pPr>
            <w:r w:rsidRPr="009A5BDD">
              <w:t>GIS2 Classification:</w:t>
            </w:r>
          </w:p>
        </w:tc>
        <w:tc>
          <w:tcPr>
            <w:tcW w:w="4182" w:type="dxa"/>
            <w:gridSpan w:val="2"/>
            <w:tcBorders>
              <w:left w:val="nil"/>
            </w:tcBorders>
            <w:shd w:val="clear" w:color="auto" w:fill="E6E6E6"/>
            <w:vAlign w:val="center"/>
          </w:tcPr>
          <w:p w14:paraId="296D9F7E" w14:textId="28DDA269" w:rsidR="00D808DC" w:rsidRPr="009C2BF3" w:rsidRDefault="00D808DC" w:rsidP="00BF0FF6">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1102CF" w:rsidRPr="001102CF">
              <w:rPr>
                <w:b/>
              </w:rPr>
              <w:t>Confidential</w:t>
            </w:r>
            <w:r w:rsidRPr="009C2BF3">
              <w:rPr>
                <w:b/>
                <w:bCs/>
              </w:rPr>
              <w:fldChar w:fldCharType="end"/>
            </w:r>
          </w:p>
        </w:tc>
        <w:tc>
          <w:tcPr>
            <w:tcW w:w="0" w:type="auto"/>
            <w:vMerge/>
            <w:shd w:val="clear" w:color="auto" w:fill="auto"/>
            <w:vAlign w:val="center"/>
          </w:tcPr>
          <w:p w14:paraId="6D8C5CBE" w14:textId="77777777" w:rsidR="00D808DC" w:rsidRPr="00396024" w:rsidRDefault="00D808DC" w:rsidP="00BF0FF6"/>
        </w:tc>
      </w:tr>
      <w:tr w:rsidR="00D808DC" w:rsidRPr="00396024" w14:paraId="218580C2" w14:textId="77777777" w:rsidTr="00BF0FF6">
        <w:trPr>
          <w:trHeight w:val="20"/>
        </w:trPr>
        <w:tc>
          <w:tcPr>
            <w:tcW w:w="10381" w:type="dxa"/>
            <w:gridSpan w:val="5"/>
            <w:tcBorders>
              <w:left w:val="nil"/>
              <w:bottom w:val="nil"/>
              <w:right w:val="nil"/>
            </w:tcBorders>
            <w:vAlign w:val="center"/>
          </w:tcPr>
          <w:p w14:paraId="666DE8B6" w14:textId="77777777" w:rsidR="00D808DC" w:rsidRPr="00396024" w:rsidRDefault="00D808DC" w:rsidP="00BF0FF6"/>
        </w:tc>
      </w:tr>
      <w:tr w:rsidR="00D808DC" w:rsidRPr="00396024" w14:paraId="1328F70D" w14:textId="77777777" w:rsidTr="00BF0FF6">
        <w:trPr>
          <w:trHeight w:val="20"/>
        </w:trPr>
        <w:tc>
          <w:tcPr>
            <w:tcW w:w="10381" w:type="dxa"/>
            <w:gridSpan w:val="5"/>
            <w:tcBorders>
              <w:top w:val="nil"/>
              <w:left w:val="nil"/>
              <w:right w:val="nil"/>
            </w:tcBorders>
            <w:vAlign w:val="center"/>
          </w:tcPr>
          <w:p w14:paraId="19A968DF" w14:textId="77777777" w:rsidR="00D808DC" w:rsidRDefault="00D808DC" w:rsidP="00BF0FF6"/>
        </w:tc>
      </w:tr>
      <w:tr w:rsidR="00D808DC" w:rsidRPr="00396024" w14:paraId="2E2837DB" w14:textId="77777777" w:rsidTr="00BF0FF6">
        <w:trPr>
          <w:trHeight w:val="20"/>
        </w:trPr>
        <w:tc>
          <w:tcPr>
            <w:tcW w:w="10381" w:type="dxa"/>
            <w:gridSpan w:val="5"/>
            <w:vAlign w:val="center"/>
          </w:tcPr>
          <w:p w14:paraId="259A5E81" w14:textId="77777777" w:rsidR="00D808DC" w:rsidRPr="00396024" w:rsidRDefault="00D808DC" w:rsidP="00BF0FF6">
            <w:r w:rsidRPr="00A0347A">
              <w:t>Document Approval</w:t>
            </w:r>
          </w:p>
        </w:tc>
      </w:tr>
      <w:tr w:rsidR="00D808DC" w:rsidRPr="00396024" w14:paraId="1B73F0AB" w14:textId="77777777" w:rsidTr="00BF0FF6">
        <w:trPr>
          <w:trHeight w:val="20"/>
        </w:trPr>
        <w:tc>
          <w:tcPr>
            <w:tcW w:w="2127" w:type="dxa"/>
            <w:shd w:val="clear" w:color="auto" w:fill="D9D9D9" w:themeFill="background1" w:themeFillShade="D9"/>
            <w:vAlign w:val="center"/>
          </w:tcPr>
          <w:p w14:paraId="57F3A0DA" w14:textId="77777777" w:rsidR="00D808DC" w:rsidRDefault="00D808DC" w:rsidP="00BF0FF6">
            <w:r w:rsidRPr="00FA67AF">
              <w:t>Person</w:t>
            </w:r>
          </w:p>
        </w:tc>
        <w:tc>
          <w:tcPr>
            <w:tcW w:w="3083" w:type="dxa"/>
            <w:gridSpan w:val="2"/>
            <w:shd w:val="clear" w:color="auto" w:fill="D9D9D9" w:themeFill="background1" w:themeFillShade="D9"/>
            <w:vAlign w:val="center"/>
          </w:tcPr>
          <w:p w14:paraId="386EB24C" w14:textId="77777777" w:rsidR="00D808DC" w:rsidRDefault="00D808DC" w:rsidP="00BF0FF6">
            <w:r w:rsidRPr="00FA67AF">
              <w:t>Role</w:t>
            </w:r>
          </w:p>
        </w:tc>
        <w:tc>
          <w:tcPr>
            <w:tcW w:w="3083" w:type="dxa"/>
            <w:shd w:val="clear" w:color="auto" w:fill="D9D9D9" w:themeFill="background1" w:themeFillShade="D9"/>
            <w:vAlign w:val="center"/>
          </w:tcPr>
          <w:p w14:paraId="09BAE50E" w14:textId="77777777" w:rsidR="00D808DC" w:rsidRDefault="00D808DC" w:rsidP="00BF0FF6">
            <w:r w:rsidRPr="00FA67AF">
              <w:t>Email Confirmation</w:t>
            </w:r>
          </w:p>
        </w:tc>
        <w:tc>
          <w:tcPr>
            <w:tcW w:w="0" w:type="auto"/>
            <w:shd w:val="clear" w:color="auto" w:fill="D9D9D9" w:themeFill="background1" w:themeFillShade="D9"/>
            <w:vAlign w:val="center"/>
          </w:tcPr>
          <w:p w14:paraId="61F1FC96" w14:textId="77777777" w:rsidR="00D808DC" w:rsidRPr="00396024" w:rsidRDefault="00D808DC" w:rsidP="00BF0FF6">
            <w:r w:rsidRPr="00FA67AF">
              <w:t>Date</w:t>
            </w:r>
          </w:p>
        </w:tc>
      </w:tr>
      <w:tr w:rsidR="00D808DC" w:rsidRPr="00396024" w14:paraId="163C094E" w14:textId="77777777" w:rsidTr="00BF0FF6">
        <w:trPr>
          <w:trHeight w:val="20"/>
        </w:trPr>
        <w:tc>
          <w:tcPr>
            <w:tcW w:w="2127" w:type="dxa"/>
            <w:vAlign w:val="center"/>
          </w:tcPr>
          <w:p w14:paraId="49E4925C" w14:textId="77777777" w:rsidR="00D808DC" w:rsidRDefault="00D808DC" w:rsidP="00BF0FF6"/>
        </w:tc>
        <w:tc>
          <w:tcPr>
            <w:tcW w:w="3083" w:type="dxa"/>
            <w:gridSpan w:val="2"/>
            <w:shd w:val="clear" w:color="auto" w:fill="auto"/>
            <w:vAlign w:val="center"/>
          </w:tcPr>
          <w:p w14:paraId="60CF9CC6" w14:textId="77777777" w:rsidR="00D808DC" w:rsidRDefault="00D808DC" w:rsidP="00BF0FF6"/>
        </w:tc>
        <w:tc>
          <w:tcPr>
            <w:tcW w:w="3083" w:type="dxa"/>
            <w:shd w:val="clear" w:color="auto" w:fill="auto"/>
            <w:vAlign w:val="center"/>
          </w:tcPr>
          <w:p w14:paraId="17BE5177" w14:textId="77777777" w:rsidR="00D808DC" w:rsidRDefault="00D808DC" w:rsidP="00BF0FF6"/>
        </w:tc>
        <w:tc>
          <w:tcPr>
            <w:tcW w:w="0" w:type="auto"/>
            <w:shd w:val="clear" w:color="auto" w:fill="auto"/>
            <w:vAlign w:val="center"/>
          </w:tcPr>
          <w:p w14:paraId="7B480D88" w14:textId="77777777" w:rsidR="00D808DC" w:rsidRPr="00396024" w:rsidRDefault="00D808DC" w:rsidP="00BF0FF6"/>
        </w:tc>
      </w:tr>
      <w:tr w:rsidR="00D808DC" w:rsidRPr="00396024" w14:paraId="744CC809" w14:textId="77777777" w:rsidTr="00BF0FF6">
        <w:trPr>
          <w:trHeight w:val="20"/>
        </w:trPr>
        <w:tc>
          <w:tcPr>
            <w:tcW w:w="2127" w:type="dxa"/>
            <w:vAlign w:val="center"/>
          </w:tcPr>
          <w:p w14:paraId="183DA239" w14:textId="77777777" w:rsidR="00D808DC" w:rsidRDefault="00D808DC" w:rsidP="00BF0FF6"/>
        </w:tc>
        <w:tc>
          <w:tcPr>
            <w:tcW w:w="3083" w:type="dxa"/>
            <w:gridSpan w:val="2"/>
            <w:shd w:val="clear" w:color="auto" w:fill="auto"/>
            <w:vAlign w:val="center"/>
          </w:tcPr>
          <w:p w14:paraId="0F85109E" w14:textId="77777777" w:rsidR="00D808DC" w:rsidRDefault="00D808DC" w:rsidP="00BF0FF6"/>
        </w:tc>
        <w:tc>
          <w:tcPr>
            <w:tcW w:w="3083" w:type="dxa"/>
            <w:shd w:val="clear" w:color="auto" w:fill="auto"/>
            <w:vAlign w:val="center"/>
          </w:tcPr>
          <w:p w14:paraId="7EDB41CE" w14:textId="77777777" w:rsidR="00D808DC" w:rsidRDefault="00D808DC" w:rsidP="00BF0FF6"/>
        </w:tc>
        <w:tc>
          <w:tcPr>
            <w:tcW w:w="0" w:type="auto"/>
            <w:shd w:val="clear" w:color="auto" w:fill="auto"/>
            <w:vAlign w:val="center"/>
          </w:tcPr>
          <w:p w14:paraId="3C7875D2" w14:textId="77777777" w:rsidR="00D808DC" w:rsidRPr="00396024" w:rsidRDefault="00D808DC" w:rsidP="00BF0FF6"/>
        </w:tc>
      </w:tr>
    </w:tbl>
    <w:p w14:paraId="40A2FDCD" w14:textId="77777777" w:rsidR="00227BB0" w:rsidRDefault="00227BB0" w:rsidP="0066402F">
      <w:bookmarkStart w:id="0" w:name="_GoBack"/>
      <w:bookmarkEnd w:id="0"/>
    </w:p>
    <w:p w14:paraId="47EF771E" w14:textId="77777777" w:rsidR="00D808DC" w:rsidRDefault="00D808DC" w:rsidP="007F5AB7">
      <w:pPr>
        <w:rPr>
          <w:rFonts w:cs="Arial"/>
          <w:caps/>
          <w:sz w:val="36"/>
        </w:rPr>
      </w:pPr>
    </w:p>
    <w:p w14:paraId="48B984FA" w14:textId="77777777" w:rsidR="00D808DC" w:rsidRDefault="00D808DC" w:rsidP="007F5AB7">
      <w:pPr>
        <w:rPr>
          <w:rFonts w:cs="Arial"/>
          <w:caps/>
          <w:sz w:val="36"/>
        </w:rPr>
      </w:pPr>
    </w:p>
    <w:p w14:paraId="102F44D0" w14:textId="77777777" w:rsidR="00D808DC" w:rsidRPr="004A06E0" w:rsidRDefault="00E740D3" w:rsidP="00D808DC">
      <w:pPr>
        <w:pStyle w:val="CoverpageTitle"/>
        <w:spacing w:before="0" w:after="0"/>
      </w:pPr>
      <w:r>
        <w:t>Printed Copies A</w:t>
      </w:r>
      <w:r w:rsidR="00D808DC" w:rsidRPr="004A06E0">
        <w:t>re Uncontrolled</w:t>
      </w:r>
    </w:p>
    <w:p w14:paraId="006F98D0" w14:textId="77777777" w:rsidR="00D808DC" w:rsidRPr="007F5AB7" w:rsidRDefault="00D808DC" w:rsidP="007F5AB7">
      <w:pPr>
        <w:rPr>
          <w:sz w:val="32"/>
        </w:rPr>
      </w:pPr>
    </w:p>
    <w:p w14:paraId="54460E58" w14:textId="77777777" w:rsidR="00D808DC" w:rsidRPr="007C20FA" w:rsidRDefault="00D808DC" w:rsidP="0066402F"/>
    <w:p w14:paraId="1EA13B4F" w14:textId="77777777" w:rsidR="00227BB0" w:rsidRPr="007C20FA" w:rsidRDefault="00227BB0" w:rsidP="0066402F">
      <w:pPr>
        <w:sectPr w:rsidR="00227BB0" w:rsidRPr="007C20FA" w:rsidSect="00DB513B">
          <w:headerReference w:type="even" r:id="rId11"/>
          <w:headerReference w:type="default" r:id="rId12"/>
          <w:footerReference w:type="even" r:id="rId13"/>
          <w:footerReference w:type="default" r:id="rId14"/>
          <w:headerReference w:type="first" r:id="rId15"/>
          <w:footerReference w:type="first" r:id="rId16"/>
          <w:pgSz w:w="11907" w:h="16840" w:code="9"/>
          <w:pgMar w:top="1440" w:right="862" w:bottom="1440" w:left="862" w:header="567" w:footer="737" w:gutter="0"/>
          <w:cols w:space="720"/>
        </w:sectPr>
      </w:pPr>
    </w:p>
    <w:p w14:paraId="2A6D15E0" w14:textId="77777777" w:rsidR="00D808DC" w:rsidRDefault="00D808DC" w:rsidP="00D808DC">
      <w:pPr>
        <w:pStyle w:val="Heading1"/>
        <w:numPr>
          <w:ilvl w:val="0"/>
          <w:numId w:val="0"/>
        </w:numPr>
        <w:ind w:left="432" w:hanging="432"/>
      </w:pPr>
      <w:bookmarkStart w:id="1" w:name="_Toc498356804"/>
      <w:bookmarkStart w:id="2" w:name="_Toc6299948"/>
      <w:r>
        <w:lastRenderedPageBreak/>
        <w:t>Disclaimer</w:t>
      </w:r>
      <w:bookmarkEnd w:id="1"/>
      <w:bookmarkEnd w:id="2"/>
    </w:p>
    <w:p w14:paraId="35ECF37D" w14:textId="77777777" w:rsidR="00D808DC" w:rsidRDefault="00D808DC" w:rsidP="00D808DC"/>
    <w:p w14:paraId="5E45D654" w14:textId="4670B24E"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1102CF" w:rsidRPr="001102CF">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83C3F24" w14:textId="77777777" w:rsidR="00D808DC" w:rsidRDefault="00D808DC" w:rsidP="00D808DC">
      <w:pPr>
        <w:jc w:val="both"/>
        <w:rPr>
          <w:rFonts w:cs="Arial"/>
          <w:b/>
          <w:bCs/>
          <w:color w:val="000000"/>
        </w:rPr>
      </w:pPr>
    </w:p>
    <w:p w14:paraId="7A4F0DC2" w14:textId="77777777"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45CFC8D5" w14:textId="77777777" w:rsidR="00D808DC" w:rsidRPr="009478C8" w:rsidRDefault="00D808DC" w:rsidP="00D808DC">
      <w:pPr>
        <w:jc w:val="both"/>
        <w:rPr>
          <w:rFonts w:cs="Arial"/>
          <w:color w:val="000000"/>
        </w:rPr>
      </w:pPr>
    </w:p>
    <w:p w14:paraId="4F5868DF"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0DBC1685" w14:textId="77777777" w:rsidR="00D808DC" w:rsidRPr="00106737" w:rsidRDefault="00D808DC" w:rsidP="00D808DC">
      <w:pPr>
        <w:jc w:val="both"/>
        <w:rPr>
          <w:rFonts w:cs="Arial"/>
          <w:color w:val="000000"/>
        </w:rPr>
      </w:pPr>
    </w:p>
    <w:p w14:paraId="03B8A830"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5E18F1EF" w14:textId="77777777" w:rsidR="00D808DC" w:rsidRPr="00106737" w:rsidRDefault="00D808DC" w:rsidP="00D808DC">
      <w:pPr>
        <w:jc w:val="both"/>
        <w:rPr>
          <w:rFonts w:cs="Arial"/>
          <w:color w:val="000000"/>
        </w:rPr>
      </w:pPr>
    </w:p>
    <w:p w14:paraId="7E063603"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4F530946" w14:textId="77777777" w:rsidR="00D808DC" w:rsidRPr="00106737" w:rsidRDefault="00D808DC" w:rsidP="00D808DC">
      <w:pPr>
        <w:jc w:val="both"/>
        <w:rPr>
          <w:rFonts w:cs="Arial"/>
          <w:color w:val="000000"/>
        </w:rPr>
      </w:pPr>
    </w:p>
    <w:p w14:paraId="3F97A9C2"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38583D76" w14:textId="77777777" w:rsidR="00D808DC" w:rsidRDefault="00D808DC" w:rsidP="00E828A2">
      <w:pPr>
        <w:pStyle w:val="Heading1"/>
        <w:numPr>
          <w:ilvl w:val="0"/>
          <w:numId w:val="0"/>
        </w:numPr>
        <w:ind w:left="432" w:hanging="432"/>
      </w:pPr>
      <w:bookmarkStart w:id="3" w:name="_Toc498356805"/>
      <w:bookmarkStart w:id="4" w:name="_Toc6299949"/>
      <w:r>
        <w:lastRenderedPageBreak/>
        <w:t>Contents</w:t>
      </w:r>
      <w:bookmarkEnd w:id="3"/>
      <w:bookmarkEnd w:id="4"/>
    </w:p>
    <w:p w14:paraId="2C3AA45F" w14:textId="77777777" w:rsidR="00242A9B" w:rsidRPr="00242A9B" w:rsidRDefault="00242A9B" w:rsidP="00242A9B"/>
    <w:p w14:paraId="6C7B6A20" w14:textId="4209549D" w:rsidR="001102CF" w:rsidRDefault="007D1D30">
      <w:pPr>
        <w:pStyle w:val="TOC1"/>
        <w:tabs>
          <w:tab w:val="right" w:leader="dot" w:pos="10173"/>
        </w:tabs>
        <w:rPr>
          <w:rFonts w:asciiTheme="minorHAnsi" w:eastAsiaTheme="minorEastAsia" w:hAnsiTheme="minorHAnsi" w:cstheme="minorBidi"/>
          <w:noProof/>
          <w:sz w:val="22"/>
          <w:szCs w:val="22"/>
          <w:lang w:val="de-DE" w:eastAsia="de-DE"/>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6299948" w:history="1">
        <w:r w:rsidR="001102CF" w:rsidRPr="00B70073">
          <w:rPr>
            <w:rStyle w:val="Hyperlink"/>
            <w:noProof/>
          </w:rPr>
          <w:t>Disclaimer</w:t>
        </w:r>
        <w:r w:rsidR="001102CF">
          <w:rPr>
            <w:noProof/>
            <w:webHidden/>
          </w:rPr>
          <w:tab/>
        </w:r>
        <w:r w:rsidR="001102CF">
          <w:rPr>
            <w:noProof/>
            <w:webHidden/>
          </w:rPr>
          <w:fldChar w:fldCharType="begin"/>
        </w:r>
        <w:r w:rsidR="001102CF">
          <w:rPr>
            <w:noProof/>
            <w:webHidden/>
          </w:rPr>
          <w:instrText xml:space="preserve"> PAGEREF _Toc6299948 \h </w:instrText>
        </w:r>
        <w:r w:rsidR="001102CF">
          <w:rPr>
            <w:noProof/>
            <w:webHidden/>
          </w:rPr>
        </w:r>
        <w:r w:rsidR="001102CF">
          <w:rPr>
            <w:noProof/>
            <w:webHidden/>
          </w:rPr>
          <w:fldChar w:fldCharType="separate"/>
        </w:r>
        <w:r w:rsidR="001102CF">
          <w:rPr>
            <w:noProof/>
            <w:webHidden/>
          </w:rPr>
          <w:t>2</w:t>
        </w:r>
        <w:r w:rsidR="001102CF">
          <w:rPr>
            <w:noProof/>
            <w:webHidden/>
          </w:rPr>
          <w:fldChar w:fldCharType="end"/>
        </w:r>
      </w:hyperlink>
    </w:p>
    <w:p w14:paraId="55A3383F" w14:textId="08293896" w:rsidR="001102CF" w:rsidRDefault="00A536D5">
      <w:pPr>
        <w:pStyle w:val="TOC1"/>
        <w:tabs>
          <w:tab w:val="right" w:leader="dot" w:pos="10173"/>
        </w:tabs>
        <w:rPr>
          <w:rFonts w:asciiTheme="minorHAnsi" w:eastAsiaTheme="minorEastAsia" w:hAnsiTheme="minorHAnsi" w:cstheme="minorBidi"/>
          <w:noProof/>
          <w:sz w:val="22"/>
          <w:szCs w:val="22"/>
          <w:lang w:val="de-DE" w:eastAsia="de-DE"/>
        </w:rPr>
      </w:pPr>
      <w:hyperlink w:anchor="_Toc6299949" w:history="1">
        <w:r w:rsidR="001102CF" w:rsidRPr="00B70073">
          <w:rPr>
            <w:rStyle w:val="Hyperlink"/>
            <w:noProof/>
          </w:rPr>
          <w:t>Contents</w:t>
        </w:r>
        <w:r w:rsidR="001102CF">
          <w:rPr>
            <w:noProof/>
            <w:webHidden/>
          </w:rPr>
          <w:tab/>
        </w:r>
        <w:r w:rsidR="001102CF">
          <w:rPr>
            <w:noProof/>
            <w:webHidden/>
          </w:rPr>
          <w:fldChar w:fldCharType="begin"/>
        </w:r>
        <w:r w:rsidR="001102CF">
          <w:rPr>
            <w:noProof/>
            <w:webHidden/>
          </w:rPr>
          <w:instrText xml:space="preserve"> PAGEREF _Toc6299949 \h </w:instrText>
        </w:r>
        <w:r w:rsidR="001102CF">
          <w:rPr>
            <w:noProof/>
            <w:webHidden/>
          </w:rPr>
        </w:r>
        <w:r w:rsidR="001102CF">
          <w:rPr>
            <w:noProof/>
            <w:webHidden/>
          </w:rPr>
          <w:fldChar w:fldCharType="separate"/>
        </w:r>
        <w:r w:rsidR="001102CF">
          <w:rPr>
            <w:noProof/>
            <w:webHidden/>
          </w:rPr>
          <w:t>3</w:t>
        </w:r>
        <w:r w:rsidR="001102CF">
          <w:rPr>
            <w:noProof/>
            <w:webHidden/>
          </w:rPr>
          <w:fldChar w:fldCharType="end"/>
        </w:r>
      </w:hyperlink>
    </w:p>
    <w:p w14:paraId="71B1B501" w14:textId="74DBE0AB" w:rsidR="001102CF" w:rsidRDefault="00A536D5">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6299950" w:history="1">
        <w:r w:rsidR="001102CF" w:rsidRPr="00B70073">
          <w:rPr>
            <w:rStyle w:val="Hyperlink"/>
            <w:noProof/>
          </w:rPr>
          <w:t>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Introduction</w:t>
        </w:r>
        <w:r w:rsidR="001102CF">
          <w:rPr>
            <w:noProof/>
            <w:webHidden/>
          </w:rPr>
          <w:tab/>
        </w:r>
        <w:r w:rsidR="001102CF">
          <w:rPr>
            <w:noProof/>
            <w:webHidden/>
          </w:rPr>
          <w:fldChar w:fldCharType="begin"/>
        </w:r>
        <w:r w:rsidR="001102CF">
          <w:rPr>
            <w:noProof/>
            <w:webHidden/>
          </w:rPr>
          <w:instrText xml:space="preserve"> PAGEREF _Toc6299950 \h </w:instrText>
        </w:r>
        <w:r w:rsidR="001102CF">
          <w:rPr>
            <w:noProof/>
            <w:webHidden/>
          </w:rPr>
        </w:r>
        <w:r w:rsidR="001102CF">
          <w:rPr>
            <w:noProof/>
            <w:webHidden/>
          </w:rPr>
          <w:fldChar w:fldCharType="separate"/>
        </w:r>
        <w:r w:rsidR="001102CF">
          <w:rPr>
            <w:noProof/>
            <w:webHidden/>
          </w:rPr>
          <w:t>5</w:t>
        </w:r>
        <w:r w:rsidR="001102CF">
          <w:rPr>
            <w:noProof/>
            <w:webHidden/>
          </w:rPr>
          <w:fldChar w:fldCharType="end"/>
        </w:r>
      </w:hyperlink>
    </w:p>
    <w:p w14:paraId="4979EBB0" w14:textId="6529D4B0"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51" w:history="1">
        <w:r w:rsidR="001102CF" w:rsidRPr="00B70073">
          <w:rPr>
            <w:rStyle w:val="Hyperlink"/>
            <w:noProof/>
          </w:rPr>
          <w:t>1.1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Document Purpose</w:t>
        </w:r>
        <w:r w:rsidR="001102CF">
          <w:rPr>
            <w:noProof/>
            <w:webHidden/>
          </w:rPr>
          <w:tab/>
        </w:r>
        <w:r w:rsidR="001102CF">
          <w:rPr>
            <w:noProof/>
            <w:webHidden/>
          </w:rPr>
          <w:fldChar w:fldCharType="begin"/>
        </w:r>
        <w:r w:rsidR="001102CF">
          <w:rPr>
            <w:noProof/>
            <w:webHidden/>
          </w:rPr>
          <w:instrText xml:space="preserve"> PAGEREF _Toc6299951 \h </w:instrText>
        </w:r>
        <w:r w:rsidR="001102CF">
          <w:rPr>
            <w:noProof/>
            <w:webHidden/>
          </w:rPr>
        </w:r>
        <w:r w:rsidR="001102CF">
          <w:rPr>
            <w:noProof/>
            <w:webHidden/>
          </w:rPr>
          <w:fldChar w:fldCharType="separate"/>
        </w:r>
        <w:r w:rsidR="001102CF">
          <w:rPr>
            <w:noProof/>
            <w:webHidden/>
          </w:rPr>
          <w:t>5</w:t>
        </w:r>
        <w:r w:rsidR="001102CF">
          <w:rPr>
            <w:noProof/>
            <w:webHidden/>
          </w:rPr>
          <w:fldChar w:fldCharType="end"/>
        </w:r>
      </w:hyperlink>
    </w:p>
    <w:p w14:paraId="65539062" w14:textId="3130351D"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52" w:history="1">
        <w:r w:rsidR="001102CF" w:rsidRPr="00B70073">
          <w:rPr>
            <w:rStyle w:val="Hyperlink"/>
            <w:noProof/>
          </w:rPr>
          <w:t>1.2</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Document Scope</w:t>
        </w:r>
        <w:r w:rsidR="001102CF">
          <w:rPr>
            <w:noProof/>
            <w:webHidden/>
          </w:rPr>
          <w:tab/>
        </w:r>
        <w:r w:rsidR="001102CF">
          <w:rPr>
            <w:noProof/>
            <w:webHidden/>
          </w:rPr>
          <w:fldChar w:fldCharType="begin"/>
        </w:r>
        <w:r w:rsidR="001102CF">
          <w:rPr>
            <w:noProof/>
            <w:webHidden/>
          </w:rPr>
          <w:instrText xml:space="preserve"> PAGEREF _Toc6299952 \h </w:instrText>
        </w:r>
        <w:r w:rsidR="001102CF">
          <w:rPr>
            <w:noProof/>
            <w:webHidden/>
          </w:rPr>
        </w:r>
        <w:r w:rsidR="001102CF">
          <w:rPr>
            <w:noProof/>
            <w:webHidden/>
          </w:rPr>
          <w:fldChar w:fldCharType="separate"/>
        </w:r>
        <w:r w:rsidR="001102CF">
          <w:rPr>
            <w:noProof/>
            <w:webHidden/>
          </w:rPr>
          <w:t>5</w:t>
        </w:r>
        <w:r w:rsidR="001102CF">
          <w:rPr>
            <w:noProof/>
            <w:webHidden/>
          </w:rPr>
          <w:fldChar w:fldCharType="end"/>
        </w:r>
      </w:hyperlink>
    </w:p>
    <w:p w14:paraId="51D6EA73" w14:textId="4FC22295"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53" w:history="1">
        <w:r w:rsidR="001102CF" w:rsidRPr="00B70073">
          <w:rPr>
            <w:rStyle w:val="Hyperlink"/>
            <w:noProof/>
          </w:rPr>
          <w:t>1.3</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Document Audience</w:t>
        </w:r>
        <w:r w:rsidR="001102CF">
          <w:rPr>
            <w:noProof/>
            <w:webHidden/>
          </w:rPr>
          <w:tab/>
        </w:r>
        <w:r w:rsidR="001102CF">
          <w:rPr>
            <w:noProof/>
            <w:webHidden/>
          </w:rPr>
          <w:fldChar w:fldCharType="begin"/>
        </w:r>
        <w:r w:rsidR="001102CF">
          <w:rPr>
            <w:noProof/>
            <w:webHidden/>
          </w:rPr>
          <w:instrText xml:space="preserve"> PAGEREF _Toc6299953 \h </w:instrText>
        </w:r>
        <w:r w:rsidR="001102CF">
          <w:rPr>
            <w:noProof/>
            <w:webHidden/>
          </w:rPr>
        </w:r>
        <w:r w:rsidR="001102CF">
          <w:rPr>
            <w:noProof/>
            <w:webHidden/>
          </w:rPr>
          <w:fldChar w:fldCharType="separate"/>
        </w:r>
        <w:r w:rsidR="001102CF">
          <w:rPr>
            <w:noProof/>
            <w:webHidden/>
          </w:rPr>
          <w:t>5</w:t>
        </w:r>
        <w:r w:rsidR="001102CF">
          <w:rPr>
            <w:noProof/>
            <w:webHidden/>
          </w:rPr>
          <w:fldChar w:fldCharType="end"/>
        </w:r>
      </w:hyperlink>
    </w:p>
    <w:p w14:paraId="3CED185E" w14:textId="38C871AF"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54" w:history="1">
        <w:r w:rsidR="001102CF" w:rsidRPr="00B70073">
          <w:rPr>
            <w:rStyle w:val="Hyperlink"/>
            <w:noProof/>
          </w:rPr>
          <w:t>1.3.1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Stakeholder List</w:t>
        </w:r>
        <w:r w:rsidR="001102CF">
          <w:rPr>
            <w:noProof/>
            <w:webHidden/>
          </w:rPr>
          <w:tab/>
        </w:r>
        <w:r w:rsidR="001102CF">
          <w:rPr>
            <w:noProof/>
            <w:webHidden/>
          </w:rPr>
          <w:fldChar w:fldCharType="begin"/>
        </w:r>
        <w:r w:rsidR="001102CF">
          <w:rPr>
            <w:noProof/>
            <w:webHidden/>
          </w:rPr>
          <w:instrText xml:space="preserve"> PAGEREF _Toc6299954 \h </w:instrText>
        </w:r>
        <w:r w:rsidR="001102CF">
          <w:rPr>
            <w:noProof/>
            <w:webHidden/>
          </w:rPr>
        </w:r>
        <w:r w:rsidR="001102CF">
          <w:rPr>
            <w:noProof/>
            <w:webHidden/>
          </w:rPr>
          <w:fldChar w:fldCharType="separate"/>
        </w:r>
        <w:r w:rsidR="001102CF">
          <w:rPr>
            <w:noProof/>
            <w:webHidden/>
          </w:rPr>
          <w:t>5</w:t>
        </w:r>
        <w:r w:rsidR="001102CF">
          <w:rPr>
            <w:noProof/>
            <w:webHidden/>
          </w:rPr>
          <w:fldChar w:fldCharType="end"/>
        </w:r>
      </w:hyperlink>
    </w:p>
    <w:p w14:paraId="6ECC98C6" w14:textId="505D8437"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55" w:history="1">
        <w:r w:rsidR="001102CF" w:rsidRPr="00B70073">
          <w:rPr>
            <w:rStyle w:val="Hyperlink"/>
            <w:noProof/>
          </w:rPr>
          <w:t>1.4</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Document Organization</w:t>
        </w:r>
        <w:r w:rsidR="001102CF">
          <w:rPr>
            <w:noProof/>
            <w:webHidden/>
          </w:rPr>
          <w:tab/>
        </w:r>
        <w:r w:rsidR="001102CF">
          <w:rPr>
            <w:noProof/>
            <w:webHidden/>
          </w:rPr>
          <w:fldChar w:fldCharType="begin"/>
        </w:r>
        <w:r w:rsidR="001102CF">
          <w:rPr>
            <w:noProof/>
            <w:webHidden/>
          </w:rPr>
          <w:instrText xml:space="preserve"> PAGEREF _Toc6299955 \h </w:instrText>
        </w:r>
        <w:r w:rsidR="001102CF">
          <w:rPr>
            <w:noProof/>
            <w:webHidden/>
          </w:rPr>
        </w:r>
        <w:r w:rsidR="001102CF">
          <w:rPr>
            <w:noProof/>
            <w:webHidden/>
          </w:rPr>
          <w:fldChar w:fldCharType="separate"/>
        </w:r>
        <w:r w:rsidR="001102CF">
          <w:rPr>
            <w:noProof/>
            <w:webHidden/>
          </w:rPr>
          <w:t>5</w:t>
        </w:r>
        <w:r w:rsidR="001102CF">
          <w:rPr>
            <w:noProof/>
            <w:webHidden/>
          </w:rPr>
          <w:fldChar w:fldCharType="end"/>
        </w:r>
      </w:hyperlink>
    </w:p>
    <w:p w14:paraId="3A0DE0D6" w14:textId="504E944A"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56" w:history="1">
        <w:r w:rsidR="001102CF" w:rsidRPr="00B70073">
          <w:rPr>
            <w:rStyle w:val="Hyperlink"/>
            <w:noProof/>
          </w:rPr>
          <w:t>1.4.1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Document Context</w:t>
        </w:r>
        <w:r w:rsidR="001102CF">
          <w:rPr>
            <w:noProof/>
            <w:webHidden/>
          </w:rPr>
          <w:tab/>
        </w:r>
        <w:r w:rsidR="001102CF">
          <w:rPr>
            <w:noProof/>
            <w:webHidden/>
          </w:rPr>
          <w:fldChar w:fldCharType="begin"/>
        </w:r>
        <w:r w:rsidR="001102CF">
          <w:rPr>
            <w:noProof/>
            <w:webHidden/>
          </w:rPr>
          <w:instrText xml:space="preserve"> PAGEREF _Toc6299956 \h </w:instrText>
        </w:r>
        <w:r w:rsidR="001102CF">
          <w:rPr>
            <w:noProof/>
            <w:webHidden/>
          </w:rPr>
        </w:r>
        <w:r w:rsidR="001102CF">
          <w:rPr>
            <w:noProof/>
            <w:webHidden/>
          </w:rPr>
          <w:fldChar w:fldCharType="separate"/>
        </w:r>
        <w:r w:rsidR="001102CF">
          <w:rPr>
            <w:noProof/>
            <w:webHidden/>
          </w:rPr>
          <w:t>5</w:t>
        </w:r>
        <w:r w:rsidR="001102CF">
          <w:rPr>
            <w:noProof/>
            <w:webHidden/>
          </w:rPr>
          <w:fldChar w:fldCharType="end"/>
        </w:r>
      </w:hyperlink>
    </w:p>
    <w:p w14:paraId="417743CA" w14:textId="02B2DB95"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57" w:history="1">
        <w:r w:rsidR="001102CF" w:rsidRPr="00B70073">
          <w:rPr>
            <w:rStyle w:val="Hyperlink"/>
            <w:noProof/>
          </w:rPr>
          <w:t>1.4.2</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Document Structure</w:t>
        </w:r>
        <w:r w:rsidR="001102CF">
          <w:rPr>
            <w:noProof/>
            <w:webHidden/>
          </w:rPr>
          <w:tab/>
        </w:r>
        <w:r w:rsidR="001102CF">
          <w:rPr>
            <w:noProof/>
            <w:webHidden/>
          </w:rPr>
          <w:fldChar w:fldCharType="begin"/>
        </w:r>
        <w:r w:rsidR="001102CF">
          <w:rPr>
            <w:noProof/>
            <w:webHidden/>
          </w:rPr>
          <w:instrText xml:space="preserve"> PAGEREF _Toc6299957 \h </w:instrText>
        </w:r>
        <w:r w:rsidR="001102CF">
          <w:rPr>
            <w:noProof/>
            <w:webHidden/>
          </w:rPr>
        </w:r>
        <w:r w:rsidR="001102CF">
          <w:rPr>
            <w:noProof/>
            <w:webHidden/>
          </w:rPr>
          <w:fldChar w:fldCharType="separate"/>
        </w:r>
        <w:r w:rsidR="001102CF">
          <w:rPr>
            <w:noProof/>
            <w:webHidden/>
          </w:rPr>
          <w:t>6</w:t>
        </w:r>
        <w:r w:rsidR="001102CF">
          <w:rPr>
            <w:noProof/>
            <w:webHidden/>
          </w:rPr>
          <w:fldChar w:fldCharType="end"/>
        </w:r>
      </w:hyperlink>
    </w:p>
    <w:p w14:paraId="17707241" w14:textId="526C9434"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58" w:history="1">
        <w:r w:rsidR="001102CF" w:rsidRPr="00B70073">
          <w:rPr>
            <w:rStyle w:val="Hyperlink"/>
            <w:noProof/>
          </w:rPr>
          <w:t>1.5</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Document Conventions</w:t>
        </w:r>
        <w:r w:rsidR="001102CF">
          <w:rPr>
            <w:noProof/>
            <w:webHidden/>
          </w:rPr>
          <w:tab/>
        </w:r>
        <w:r w:rsidR="001102CF">
          <w:rPr>
            <w:noProof/>
            <w:webHidden/>
          </w:rPr>
          <w:fldChar w:fldCharType="begin"/>
        </w:r>
        <w:r w:rsidR="001102CF">
          <w:rPr>
            <w:noProof/>
            <w:webHidden/>
          </w:rPr>
          <w:instrText xml:space="preserve"> PAGEREF _Toc6299958 \h </w:instrText>
        </w:r>
        <w:r w:rsidR="001102CF">
          <w:rPr>
            <w:noProof/>
            <w:webHidden/>
          </w:rPr>
        </w:r>
        <w:r w:rsidR="001102CF">
          <w:rPr>
            <w:noProof/>
            <w:webHidden/>
          </w:rPr>
          <w:fldChar w:fldCharType="separate"/>
        </w:r>
        <w:r w:rsidR="001102CF">
          <w:rPr>
            <w:noProof/>
            <w:webHidden/>
          </w:rPr>
          <w:t>6</w:t>
        </w:r>
        <w:r w:rsidR="001102CF">
          <w:rPr>
            <w:noProof/>
            <w:webHidden/>
          </w:rPr>
          <w:fldChar w:fldCharType="end"/>
        </w:r>
      </w:hyperlink>
    </w:p>
    <w:p w14:paraId="4FDBE13C" w14:textId="5F20FBEA"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59" w:history="1">
        <w:r w:rsidR="001102CF" w:rsidRPr="00B70073">
          <w:rPr>
            <w:rStyle w:val="Hyperlink"/>
            <w:noProof/>
          </w:rPr>
          <w:t>1.5.1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Requirements Templates</w:t>
        </w:r>
        <w:r w:rsidR="001102CF">
          <w:rPr>
            <w:noProof/>
            <w:webHidden/>
          </w:rPr>
          <w:tab/>
        </w:r>
        <w:r w:rsidR="001102CF">
          <w:rPr>
            <w:noProof/>
            <w:webHidden/>
          </w:rPr>
          <w:fldChar w:fldCharType="begin"/>
        </w:r>
        <w:r w:rsidR="001102CF">
          <w:rPr>
            <w:noProof/>
            <w:webHidden/>
          </w:rPr>
          <w:instrText xml:space="preserve"> PAGEREF _Toc6299959 \h </w:instrText>
        </w:r>
        <w:r w:rsidR="001102CF">
          <w:rPr>
            <w:noProof/>
            <w:webHidden/>
          </w:rPr>
        </w:r>
        <w:r w:rsidR="001102CF">
          <w:rPr>
            <w:noProof/>
            <w:webHidden/>
          </w:rPr>
          <w:fldChar w:fldCharType="separate"/>
        </w:r>
        <w:r w:rsidR="001102CF">
          <w:rPr>
            <w:noProof/>
            <w:webHidden/>
          </w:rPr>
          <w:t>6</w:t>
        </w:r>
        <w:r w:rsidR="001102CF">
          <w:rPr>
            <w:noProof/>
            <w:webHidden/>
          </w:rPr>
          <w:fldChar w:fldCharType="end"/>
        </w:r>
      </w:hyperlink>
    </w:p>
    <w:p w14:paraId="415C886C" w14:textId="2A619038" w:rsidR="001102CF" w:rsidRDefault="00A536D5">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6299960" w:history="1">
        <w:r w:rsidR="001102CF" w:rsidRPr="00B70073">
          <w:rPr>
            <w:rStyle w:val="Hyperlink"/>
            <w:noProof/>
          </w:rPr>
          <w:t>2</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Feature Overview</w:t>
        </w:r>
        <w:r w:rsidR="001102CF">
          <w:rPr>
            <w:noProof/>
            <w:webHidden/>
          </w:rPr>
          <w:tab/>
        </w:r>
        <w:r w:rsidR="001102CF">
          <w:rPr>
            <w:noProof/>
            <w:webHidden/>
          </w:rPr>
          <w:fldChar w:fldCharType="begin"/>
        </w:r>
        <w:r w:rsidR="001102CF">
          <w:rPr>
            <w:noProof/>
            <w:webHidden/>
          </w:rPr>
          <w:instrText xml:space="preserve"> PAGEREF _Toc6299960 \h </w:instrText>
        </w:r>
        <w:r w:rsidR="001102CF">
          <w:rPr>
            <w:noProof/>
            <w:webHidden/>
          </w:rPr>
        </w:r>
        <w:r w:rsidR="001102CF">
          <w:rPr>
            <w:noProof/>
            <w:webHidden/>
          </w:rPr>
          <w:fldChar w:fldCharType="separate"/>
        </w:r>
        <w:r w:rsidR="001102CF">
          <w:rPr>
            <w:noProof/>
            <w:webHidden/>
          </w:rPr>
          <w:t>7</w:t>
        </w:r>
        <w:r w:rsidR="001102CF">
          <w:rPr>
            <w:noProof/>
            <w:webHidden/>
          </w:rPr>
          <w:fldChar w:fldCharType="end"/>
        </w:r>
      </w:hyperlink>
    </w:p>
    <w:p w14:paraId="15EA77F8" w14:textId="7461FD11"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61" w:history="1">
        <w:r w:rsidR="001102CF" w:rsidRPr="00B70073">
          <w:rPr>
            <w:rStyle w:val="Hyperlink"/>
            <w:noProof/>
          </w:rPr>
          <w:t>2.1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Purpose and Description of Feature</w:t>
        </w:r>
        <w:r w:rsidR="001102CF">
          <w:rPr>
            <w:noProof/>
            <w:webHidden/>
          </w:rPr>
          <w:tab/>
        </w:r>
        <w:r w:rsidR="001102CF">
          <w:rPr>
            <w:noProof/>
            <w:webHidden/>
          </w:rPr>
          <w:fldChar w:fldCharType="begin"/>
        </w:r>
        <w:r w:rsidR="001102CF">
          <w:rPr>
            <w:noProof/>
            <w:webHidden/>
          </w:rPr>
          <w:instrText xml:space="preserve"> PAGEREF _Toc6299961 \h </w:instrText>
        </w:r>
        <w:r w:rsidR="001102CF">
          <w:rPr>
            <w:noProof/>
            <w:webHidden/>
          </w:rPr>
        </w:r>
        <w:r w:rsidR="001102CF">
          <w:rPr>
            <w:noProof/>
            <w:webHidden/>
          </w:rPr>
          <w:fldChar w:fldCharType="separate"/>
        </w:r>
        <w:r w:rsidR="001102CF">
          <w:rPr>
            <w:noProof/>
            <w:webHidden/>
          </w:rPr>
          <w:t>7</w:t>
        </w:r>
        <w:r w:rsidR="001102CF">
          <w:rPr>
            <w:noProof/>
            <w:webHidden/>
          </w:rPr>
          <w:fldChar w:fldCharType="end"/>
        </w:r>
      </w:hyperlink>
    </w:p>
    <w:p w14:paraId="5F092BAD" w14:textId="0F6D41EE"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62" w:history="1">
        <w:r w:rsidR="001102CF" w:rsidRPr="00B70073">
          <w:rPr>
            <w:rStyle w:val="Hyperlink"/>
            <w:noProof/>
          </w:rPr>
          <w:t>2.2</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Feature Variants</w:t>
        </w:r>
        <w:r w:rsidR="001102CF">
          <w:rPr>
            <w:noProof/>
            <w:webHidden/>
          </w:rPr>
          <w:tab/>
        </w:r>
        <w:r w:rsidR="001102CF">
          <w:rPr>
            <w:noProof/>
            <w:webHidden/>
          </w:rPr>
          <w:fldChar w:fldCharType="begin"/>
        </w:r>
        <w:r w:rsidR="001102CF">
          <w:rPr>
            <w:noProof/>
            <w:webHidden/>
          </w:rPr>
          <w:instrText xml:space="preserve"> PAGEREF _Toc6299962 \h </w:instrText>
        </w:r>
        <w:r w:rsidR="001102CF">
          <w:rPr>
            <w:noProof/>
            <w:webHidden/>
          </w:rPr>
        </w:r>
        <w:r w:rsidR="001102CF">
          <w:rPr>
            <w:noProof/>
            <w:webHidden/>
          </w:rPr>
          <w:fldChar w:fldCharType="separate"/>
        </w:r>
        <w:r w:rsidR="001102CF">
          <w:rPr>
            <w:noProof/>
            <w:webHidden/>
          </w:rPr>
          <w:t>7</w:t>
        </w:r>
        <w:r w:rsidR="001102CF">
          <w:rPr>
            <w:noProof/>
            <w:webHidden/>
          </w:rPr>
          <w:fldChar w:fldCharType="end"/>
        </w:r>
      </w:hyperlink>
    </w:p>
    <w:p w14:paraId="7DDD69BB" w14:textId="0ED09DE6"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63" w:history="1">
        <w:r w:rsidR="001102CF" w:rsidRPr="00B70073">
          <w:rPr>
            <w:rStyle w:val="Hyperlink"/>
            <w:noProof/>
          </w:rPr>
          <w:t>2.2.1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Regions &amp; Markets</w:t>
        </w:r>
        <w:r w:rsidR="001102CF">
          <w:rPr>
            <w:noProof/>
            <w:webHidden/>
          </w:rPr>
          <w:tab/>
        </w:r>
        <w:r w:rsidR="001102CF">
          <w:rPr>
            <w:noProof/>
            <w:webHidden/>
          </w:rPr>
          <w:fldChar w:fldCharType="begin"/>
        </w:r>
        <w:r w:rsidR="001102CF">
          <w:rPr>
            <w:noProof/>
            <w:webHidden/>
          </w:rPr>
          <w:instrText xml:space="preserve"> PAGEREF _Toc6299963 \h </w:instrText>
        </w:r>
        <w:r w:rsidR="001102CF">
          <w:rPr>
            <w:noProof/>
            <w:webHidden/>
          </w:rPr>
        </w:r>
        <w:r w:rsidR="001102CF">
          <w:rPr>
            <w:noProof/>
            <w:webHidden/>
          </w:rPr>
          <w:fldChar w:fldCharType="separate"/>
        </w:r>
        <w:r w:rsidR="001102CF">
          <w:rPr>
            <w:noProof/>
            <w:webHidden/>
          </w:rPr>
          <w:t>7</w:t>
        </w:r>
        <w:r w:rsidR="001102CF">
          <w:rPr>
            <w:noProof/>
            <w:webHidden/>
          </w:rPr>
          <w:fldChar w:fldCharType="end"/>
        </w:r>
      </w:hyperlink>
    </w:p>
    <w:p w14:paraId="322E1BA0" w14:textId="348946AE"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64" w:history="1">
        <w:r w:rsidR="001102CF" w:rsidRPr="00B70073">
          <w:rPr>
            <w:rStyle w:val="Hyperlink"/>
            <w:noProof/>
          </w:rPr>
          <w:t>2.3</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Input Requirements</w:t>
        </w:r>
        <w:r w:rsidR="001102CF">
          <w:rPr>
            <w:noProof/>
            <w:webHidden/>
          </w:rPr>
          <w:tab/>
        </w:r>
        <w:r w:rsidR="001102CF">
          <w:rPr>
            <w:noProof/>
            <w:webHidden/>
          </w:rPr>
          <w:fldChar w:fldCharType="begin"/>
        </w:r>
        <w:r w:rsidR="001102CF">
          <w:rPr>
            <w:noProof/>
            <w:webHidden/>
          </w:rPr>
          <w:instrText xml:space="preserve"> PAGEREF _Toc6299964 \h </w:instrText>
        </w:r>
        <w:r w:rsidR="001102CF">
          <w:rPr>
            <w:noProof/>
            <w:webHidden/>
          </w:rPr>
        </w:r>
        <w:r w:rsidR="001102CF">
          <w:rPr>
            <w:noProof/>
            <w:webHidden/>
          </w:rPr>
          <w:fldChar w:fldCharType="separate"/>
        </w:r>
        <w:r w:rsidR="001102CF">
          <w:rPr>
            <w:noProof/>
            <w:webHidden/>
          </w:rPr>
          <w:t>7</w:t>
        </w:r>
        <w:r w:rsidR="001102CF">
          <w:rPr>
            <w:noProof/>
            <w:webHidden/>
          </w:rPr>
          <w:fldChar w:fldCharType="end"/>
        </w:r>
      </w:hyperlink>
    </w:p>
    <w:p w14:paraId="2DE6AA29" w14:textId="57B7791E"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65" w:history="1">
        <w:r w:rsidR="001102CF" w:rsidRPr="00B70073">
          <w:rPr>
            <w:rStyle w:val="Hyperlink"/>
            <w:noProof/>
          </w:rPr>
          <w:t>2.3.1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Legal Requirements</w:t>
        </w:r>
        <w:r w:rsidR="001102CF">
          <w:rPr>
            <w:noProof/>
            <w:webHidden/>
          </w:rPr>
          <w:tab/>
        </w:r>
        <w:r w:rsidR="001102CF">
          <w:rPr>
            <w:noProof/>
            <w:webHidden/>
          </w:rPr>
          <w:fldChar w:fldCharType="begin"/>
        </w:r>
        <w:r w:rsidR="001102CF">
          <w:rPr>
            <w:noProof/>
            <w:webHidden/>
          </w:rPr>
          <w:instrText xml:space="preserve"> PAGEREF _Toc6299965 \h </w:instrText>
        </w:r>
        <w:r w:rsidR="001102CF">
          <w:rPr>
            <w:noProof/>
            <w:webHidden/>
          </w:rPr>
        </w:r>
        <w:r w:rsidR="001102CF">
          <w:rPr>
            <w:noProof/>
            <w:webHidden/>
          </w:rPr>
          <w:fldChar w:fldCharType="separate"/>
        </w:r>
        <w:r w:rsidR="001102CF">
          <w:rPr>
            <w:noProof/>
            <w:webHidden/>
          </w:rPr>
          <w:t>7</w:t>
        </w:r>
        <w:r w:rsidR="001102CF">
          <w:rPr>
            <w:noProof/>
            <w:webHidden/>
          </w:rPr>
          <w:fldChar w:fldCharType="end"/>
        </w:r>
      </w:hyperlink>
    </w:p>
    <w:p w14:paraId="051AA2FE" w14:textId="1ED9B456"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66" w:history="1">
        <w:r w:rsidR="001102CF" w:rsidRPr="00B70073">
          <w:rPr>
            <w:rStyle w:val="Hyperlink"/>
            <w:noProof/>
          </w:rPr>
          <w:t>2.3.2</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Trustmark Requirements</w:t>
        </w:r>
        <w:r w:rsidR="001102CF">
          <w:rPr>
            <w:noProof/>
            <w:webHidden/>
          </w:rPr>
          <w:tab/>
        </w:r>
        <w:r w:rsidR="001102CF">
          <w:rPr>
            <w:noProof/>
            <w:webHidden/>
          </w:rPr>
          <w:fldChar w:fldCharType="begin"/>
        </w:r>
        <w:r w:rsidR="001102CF">
          <w:rPr>
            <w:noProof/>
            <w:webHidden/>
          </w:rPr>
          <w:instrText xml:space="preserve"> PAGEREF _Toc6299966 \h </w:instrText>
        </w:r>
        <w:r w:rsidR="001102CF">
          <w:rPr>
            <w:noProof/>
            <w:webHidden/>
          </w:rPr>
        </w:r>
        <w:r w:rsidR="001102CF">
          <w:rPr>
            <w:noProof/>
            <w:webHidden/>
          </w:rPr>
          <w:fldChar w:fldCharType="separate"/>
        </w:r>
        <w:r w:rsidR="001102CF">
          <w:rPr>
            <w:noProof/>
            <w:webHidden/>
          </w:rPr>
          <w:t>7</w:t>
        </w:r>
        <w:r w:rsidR="001102CF">
          <w:rPr>
            <w:noProof/>
            <w:webHidden/>
          </w:rPr>
          <w:fldChar w:fldCharType="end"/>
        </w:r>
      </w:hyperlink>
    </w:p>
    <w:p w14:paraId="69EB914F" w14:textId="472CDE57"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67" w:history="1">
        <w:r w:rsidR="001102CF" w:rsidRPr="00B70073">
          <w:rPr>
            <w:rStyle w:val="Hyperlink"/>
            <w:noProof/>
          </w:rPr>
          <w:t>2.3.3</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Industry Standards</w:t>
        </w:r>
        <w:r w:rsidR="001102CF">
          <w:rPr>
            <w:noProof/>
            <w:webHidden/>
          </w:rPr>
          <w:tab/>
        </w:r>
        <w:r w:rsidR="001102CF">
          <w:rPr>
            <w:noProof/>
            <w:webHidden/>
          </w:rPr>
          <w:fldChar w:fldCharType="begin"/>
        </w:r>
        <w:r w:rsidR="001102CF">
          <w:rPr>
            <w:noProof/>
            <w:webHidden/>
          </w:rPr>
          <w:instrText xml:space="preserve"> PAGEREF _Toc6299967 \h </w:instrText>
        </w:r>
        <w:r w:rsidR="001102CF">
          <w:rPr>
            <w:noProof/>
            <w:webHidden/>
          </w:rPr>
        </w:r>
        <w:r w:rsidR="001102CF">
          <w:rPr>
            <w:noProof/>
            <w:webHidden/>
          </w:rPr>
          <w:fldChar w:fldCharType="separate"/>
        </w:r>
        <w:r w:rsidR="001102CF">
          <w:rPr>
            <w:noProof/>
            <w:webHidden/>
          </w:rPr>
          <w:t>7</w:t>
        </w:r>
        <w:r w:rsidR="001102CF">
          <w:rPr>
            <w:noProof/>
            <w:webHidden/>
          </w:rPr>
          <w:fldChar w:fldCharType="end"/>
        </w:r>
      </w:hyperlink>
    </w:p>
    <w:p w14:paraId="0D3275E5" w14:textId="7EEB1F03"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68" w:history="1">
        <w:r w:rsidR="001102CF" w:rsidRPr="00B70073">
          <w:rPr>
            <w:rStyle w:val="Hyperlink"/>
            <w:noProof/>
          </w:rPr>
          <w:t>2.4</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Lessons Learned</w:t>
        </w:r>
        <w:r w:rsidR="001102CF">
          <w:rPr>
            <w:noProof/>
            <w:webHidden/>
          </w:rPr>
          <w:tab/>
        </w:r>
        <w:r w:rsidR="001102CF">
          <w:rPr>
            <w:noProof/>
            <w:webHidden/>
          </w:rPr>
          <w:fldChar w:fldCharType="begin"/>
        </w:r>
        <w:r w:rsidR="001102CF">
          <w:rPr>
            <w:noProof/>
            <w:webHidden/>
          </w:rPr>
          <w:instrText xml:space="preserve"> PAGEREF _Toc6299968 \h </w:instrText>
        </w:r>
        <w:r w:rsidR="001102CF">
          <w:rPr>
            <w:noProof/>
            <w:webHidden/>
          </w:rPr>
        </w:r>
        <w:r w:rsidR="001102CF">
          <w:rPr>
            <w:noProof/>
            <w:webHidden/>
          </w:rPr>
          <w:fldChar w:fldCharType="separate"/>
        </w:r>
        <w:r w:rsidR="001102CF">
          <w:rPr>
            <w:noProof/>
            <w:webHidden/>
          </w:rPr>
          <w:t>7</w:t>
        </w:r>
        <w:r w:rsidR="001102CF">
          <w:rPr>
            <w:noProof/>
            <w:webHidden/>
          </w:rPr>
          <w:fldChar w:fldCharType="end"/>
        </w:r>
      </w:hyperlink>
    </w:p>
    <w:p w14:paraId="63E17EC6" w14:textId="6749C2C9"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69" w:history="1">
        <w:r w:rsidR="001102CF" w:rsidRPr="00B70073">
          <w:rPr>
            <w:rStyle w:val="Hyperlink"/>
            <w:noProof/>
          </w:rPr>
          <w:t>2.5</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Assumptions</w:t>
        </w:r>
        <w:r w:rsidR="001102CF">
          <w:rPr>
            <w:noProof/>
            <w:webHidden/>
          </w:rPr>
          <w:tab/>
        </w:r>
        <w:r w:rsidR="001102CF">
          <w:rPr>
            <w:noProof/>
            <w:webHidden/>
          </w:rPr>
          <w:fldChar w:fldCharType="begin"/>
        </w:r>
        <w:r w:rsidR="001102CF">
          <w:rPr>
            <w:noProof/>
            <w:webHidden/>
          </w:rPr>
          <w:instrText xml:space="preserve"> PAGEREF _Toc6299969 \h </w:instrText>
        </w:r>
        <w:r w:rsidR="001102CF">
          <w:rPr>
            <w:noProof/>
            <w:webHidden/>
          </w:rPr>
        </w:r>
        <w:r w:rsidR="001102CF">
          <w:rPr>
            <w:noProof/>
            <w:webHidden/>
          </w:rPr>
          <w:fldChar w:fldCharType="separate"/>
        </w:r>
        <w:r w:rsidR="001102CF">
          <w:rPr>
            <w:noProof/>
            <w:webHidden/>
          </w:rPr>
          <w:t>8</w:t>
        </w:r>
        <w:r w:rsidR="001102CF">
          <w:rPr>
            <w:noProof/>
            <w:webHidden/>
          </w:rPr>
          <w:fldChar w:fldCharType="end"/>
        </w:r>
      </w:hyperlink>
    </w:p>
    <w:p w14:paraId="5CC94EB1" w14:textId="032F8C97"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70" w:history="1">
        <w:r w:rsidR="001102CF" w:rsidRPr="00B70073">
          <w:rPr>
            <w:rStyle w:val="Hyperlink"/>
            <w:noProof/>
          </w:rPr>
          <w:t>2.6</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References</w:t>
        </w:r>
        <w:r w:rsidR="001102CF">
          <w:rPr>
            <w:noProof/>
            <w:webHidden/>
          </w:rPr>
          <w:tab/>
        </w:r>
        <w:r w:rsidR="001102CF">
          <w:rPr>
            <w:noProof/>
            <w:webHidden/>
          </w:rPr>
          <w:fldChar w:fldCharType="begin"/>
        </w:r>
        <w:r w:rsidR="001102CF">
          <w:rPr>
            <w:noProof/>
            <w:webHidden/>
          </w:rPr>
          <w:instrText xml:space="preserve"> PAGEREF _Toc6299970 \h </w:instrText>
        </w:r>
        <w:r w:rsidR="001102CF">
          <w:rPr>
            <w:noProof/>
            <w:webHidden/>
          </w:rPr>
        </w:r>
        <w:r w:rsidR="001102CF">
          <w:rPr>
            <w:noProof/>
            <w:webHidden/>
          </w:rPr>
          <w:fldChar w:fldCharType="separate"/>
        </w:r>
        <w:r w:rsidR="001102CF">
          <w:rPr>
            <w:noProof/>
            <w:webHidden/>
          </w:rPr>
          <w:t>8</w:t>
        </w:r>
        <w:r w:rsidR="001102CF">
          <w:rPr>
            <w:noProof/>
            <w:webHidden/>
          </w:rPr>
          <w:fldChar w:fldCharType="end"/>
        </w:r>
      </w:hyperlink>
    </w:p>
    <w:p w14:paraId="31DCB132" w14:textId="662FDF94"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71" w:history="1">
        <w:r w:rsidR="001102CF" w:rsidRPr="00B70073">
          <w:rPr>
            <w:rStyle w:val="Hyperlink"/>
            <w:noProof/>
          </w:rPr>
          <w:t>2.6.1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Ford Documents</w:t>
        </w:r>
        <w:r w:rsidR="001102CF">
          <w:rPr>
            <w:noProof/>
            <w:webHidden/>
          </w:rPr>
          <w:tab/>
        </w:r>
        <w:r w:rsidR="001102CF">
          <w:rPr>
            <w:noProof/>
            <w:webHidden/>
          </w:rPr>
          <w:fldChar w:fldCharType="begin"/>
        </w:r>
        <w:r w:rsidR="001102CF">
          <w:rPr>
            <w:noProof/>
            <w:webHidden/>
          </w:rPr>
          <w:instrText xml:space="preserve"> PAGEREF _Toc6299971 \h </w:instrText>
        </w:r>
        <w:r w:rsidR="001102CF">
          <w:rPr>
            <w:noProof/>
            <w:webHidden/>
          </w:rPr>
        </w:r>
        <w:r w:rsidR="001102CF">
          <w:rPr>
            <w:noProof/>
            <w:webHidden/>
          </w:rPr>
          <w:fldChar w:fldCharType="separate"/>
        </w:r>
        <w:r w:rsidR="001102CF">
          <w:rPr>
            <w:noProof/>
            <w:webHidden/>
          </w:rPr>
          <w:t>8</w:t>
        </w:r>
        <w:r w:rsidR="001102CF">
          <w:rPr>
            <w:noProof/>
            <w:webHidden/>
          </w:rPr>
          <w:fldChar w:fldCharType="end"/>
        </w:r>
      </w:hyperlink>
    </w:p>
    <w:p w14:paraId="7A869D48" w14:textId="1E3A7E1C"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72" w:history="1">
        <w:r w:rsidR="001102CF" w:rsidRPr="00B70073">
          <w:rPr>
            <w:rStyle w:val="Hyperlink"/>
            <w:noProof/>
          </w:rPr>
          <w:t>2.6.2</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External Documents and Publications</w:t>
        </w:r>
        <w:r w:rsidR="001102CF">
          <w:rPr>
            <w:noProof/>
            <w:webHidden/>
          </w:rPr>
          <w:tab/>
        </w:r>
        <w:r w:rsidR="001102CF">
          <w:rPr>
            <w:noProof/>
            <w:webHidden/>
          </w:rPr>
          <w:fldChar w:fldCharType="begin"/>
        </w:r>
        <w:r w:rsidR="001102CF">
          <w:rPr>
            <w:noProof/>
            <w:webHidden/>
          </w:rPr>
          <w:instrText xml:space="preserve"> PAGEREF _Toc6299972 \h </w:instrText>
        </w:r>
        <w:r w:rsidR="001102CF">
          <w:rPr>
            <w:noProof/>
            <w:webHidden/>
          </w:rPr>
        </w:r>
        <w:r w:rsidR="001102CF">
          <w:rPr>
            <w:noProof/>
            <w:webHidden/>
          </w:rPr>
          <w:fldChar w:fldCharType="separate"/>
        </w:r>
        <w:r w:rsidR="001102CF">
          <w:rPr>
            <w:noProof/>
            <w:webHidden/>
          </w:rPr>
          <w:t>8</w:t>
        </w:r>
        <w:r w:rsidR="001102CF">
          <w:rPr>
            <w:noProof/>
            <w:webHidden/>
          </w:rPr>
          <w:fldChar w:fldCharType="end"/>
        </w:r>
      </w:hyperlink>
    </w:p>
    <w:p w14:paraId="194CD65C" w14:textId="038E57A4"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73" w:history="1">
        <w:r w:rsidR="001102CF" w:rsidRPr="00B70073">
          <w:rPr>
            <w:rStyle w:val="Hyperlink"/>
            <w:noProof/>
          </w:rPr>
          <w:t>2.7</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Glossary</w:t>
        </w:r>
        <w:r w:rsidR="001102CF">
          <w:rPr>
            <w:noProof/>
            <w:webHidden/>
          </w:rPr>
          <w:tab/>
        </w:r>
        <w:r w:rsidR="001102CF">
          <w:rPr>
            <w:noProof/>
            <w:webHidden/>
          </w:rPr>
          <w:fldChar w:fldCharType="begin"/>
        </w:r>
        <w:r w:rsidR="001102CF">
          <w:rPr>
            <w:noProof/>
            <w:webHidden/>
          </w:rPr>
          <w:instrText xml:space="preserve"> PAGEREF _Toc6299973 \h </w:instrText>
        </w:r>
        <w:r w:rsidR="001102CF">
          <w:rPr>
            <w:noProof/>
            <w:webHidden/>
          </w:rPr>
        </w:r>
        <w:r w:rsidR="001102CF">
          <w:rPr>
            <w:noProof/>
            <w:webHidden/>
          </w:rPr>
          <w:fldChar w:fldCharType="separate"/>
        </w:r>
        <w:r w:rsidR="001102CF">
          <w:rPr>
            <w:noProof/>
            <w:webHidden/>
          </w:rPr>
          <w:t>8</w:t>
        </w:r>
        <w:r w:rsidR="001102CF">
          <w:rPr>
            <w:noProof/>
            <w:webHidden/>
          </w:rPr>
          <w:fldChar w:fldCharType="end"/>
        </w:r>
      </w:hyperlink>
    </w:p>
    <w:p w14:paraId="33C83CFF" w14:textId="78A81EBD"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74" w:history="1">
        <w:r w:rsidR="001102CF" w:rsidRPr="00B70073">
          <w:rPr>
            <w:rStyle w:val="Hyperlink"/>
            <w:noProof/>
          </w:rPr>
          <w:t>2.7.1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Definitions</w:t>
        </w:r>
        <w:r w:rsidR="001102CF">
          <w:rPr>
            <w:noProof/>
            <w:webHidden/>
          </w:rPr>
          <w:tab/>
        </w:r>
        <w:r w:rsidR="001102CF">
          <w:rPr>
            <w:noProof/>
            <w:webHidden/>
          </w:rPr>
          <w:fldChar w:fldCharType="begin"/>
        </w:r>
        <w:r w:rsidR="001102CF">
          <w:rPr>
            <w:noProof/>
            <w:webHidden/>
          </w:rPr>
          <w:instrText xml:space="preserve"> PAGEREF _Toc6299974 \h </w:instrText>
        </w:r>
        <w:r w:rsidR="001102CF">
          <w:rPr>
            <w:noProof/>
            <w:webHidden/>
          </w:rPr>
        </w:r>
        <w:r w:rsidR="001102CF">
          <w:rPr>
            <w:noProof/>
            <w:webHidden/>
          </w:rPr>
          <w:fldChar w:fldCharType="separate"/>
        </w:r>
        <w:r w:rsidR="001102CF">
          <w:rPr>
            <w:noProof/>
            <w:webHidden/>
          </w:rPr>
          <w:t>8</w:t>
        </w:r>
        <w:r w:rsidR="001102CF">
          <w:rPr>
            <w:noProof/>
            <w:webHidden/>
          </w:rPr>
          <w:fldChar w:fldCharType="end"/>
        </w:r>
      </w:hyperlink>
    </w:p>
    <w:p w14:paraId="23D8D79C" w14:textId="236A0829"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75" w:history="1">
        <w:r w:rsidR="001102CF" w:rsidRPr="00B70073">
          <w:rPr>
            <w:rStyle w:val="Hyperlink"/>
            <w:noProof/>
          </w:rPr>
          <w:t>2.7.2</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Abbreviations</w:t>
        </w:r>
        <w:r w:rsidR="001102CF">
          <w:rPr>
            <w:noProof/>
            <w:webHidden/>
          </w:rPr>
          <w:tab/>
        </w:r>
        <w:r w:rsidR="001102CF">
          <w:rPr>
            <w:noProof/>
            <w:webHidden/>
          </w:rPr>
          <w:fldChar w:fldCharType="begin"/>
        </w:r>
        <w:r w:rsidR="001102CF">
          <w:rPr>
            <w:noProof/>
            <w:webHidden/>
          </w:rPr>
          <w:instrText xml:space="preserve"> PAGEREF _Toc6299975 \h </w:instrText>
        </w:r>
        <w:r w:rsidR="001102CF">
          <w:rPr>
            <w:noProof/>
            <w:webHidden/>
          </w:rPr>
        </w:r>
        <w:r w:rsidR="001102CF">
          <w:rPr>
            <w:noProof/>
            <w:webHidden/>
          </w:rPr>
          <w:fldChar w:fldCharType="separate"/>
        </w:r>
        <w:r w:rsidR="001102CF">
          <w:rPr>
            <w:noProof/>
            <w:webHidden/>
          </w:rPr>
          <w:t>8</w:t>
        </w:r>
        <w:r w:rsidR="001102CF">
          <w:rPr>
            <w:noProof/>
            <w:webHidden/>
          </w:rPr>
          <w:fldChar w:fldCharType="end"/>
        </w:r>
      </w:hyperlink>
    </w:p>
    <w:p w14:paraId="50D42E66" w14:textId="1E351063"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76" w:history="1">
        <w:r w:rsidR="001102CF" w:rsidRPr="00B70073">
          <w:rPr>
            <w:rStyle w:val="Hyperlink"/>
            <w:noProof/>
          </w:rPr>
          <w:t>2.7.3</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Parameters / Values</w:t>
        </w:r>
        <w:r w:rsidR="001102CF">
          <w:rPr>
            <w:noProof/>
            <w:webHidden/>
          </w:rPr>
          <w:tab/>
        </w:r>
        <w:r w:rsidR="001102CF">
          <w:rPr>
            <w:noProof/>
            <w:webHidden/>
          </w:rPr>
          <w:fldChar w:fldCharType="begin"/>
        </w:r>
        <w:r w:rsidR="001102CF">
          <w:rPr>
            <w:noProof/>
            <w:webHidden/>
          </w:rPr>
          <w:instrText xml:space="preserve"> PAGEREF _Toc6299976 \h </w:instrText>
        </w:r>
        <w:r w:rsidR="001102CF">
          <w:rPr>
            <w:noProof/>
            <w:webHidden/>
          </w:rPr>
        </w:r>
        <w:r w:rsidR="001102CF">
          <w:rPr>
            <w:noProof/>
            <w:webHidden/>
          </w:rPr>
          <w:fldChar w:fldCharType="separate"/>
        </w:r>
        <w:r w:rsidR="001102CF">
          <w:rPr>
            <w:noProof/>
            <w:webHidden/>
          </w:rPr>
          <w:t>9</w:t>
        </w:r>
        <w:r w:rsidR="001102CF">
          <w:rPr>
            <w:noProof/>
            <w:webHidden/>
          </w:rPr>
          <w:fldChar w:fldCharType="end"/>
        </w:r>
      </w:hyperlink>
    </w:p>
    <w:p w14:paraId="7704D7C4" w14:textId="54438A8A" w:rsidR="001102CF" w:rsidRDefault="00A536D5">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6299977" w:history="1">
        <w:r w:rsidR="001102CF" w:rsidRPr="00B70073">
          <w:rPr>
            <w:rStyle w:val="Hyperlink"/>
            <w:noProof/>
          </w:rPr>
          <w:t>3</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Feature Context</w:t>
        </w:r>
        <w:r w:rsidR="001102CF">
          <w:rPr>
            <w:noProof/>
            <w:webHidden/>
          </w:rPr>
          <w:tab/>
        </w:r>
        <w:r w:rsidR="001102CF">
          <w:rPr>
            <w:noProof/>
            <w:webHidden/>
          </w:rPr>
          <w:fldChar w:fldCharType="begin"/>
        </w:r>
        <w:r w:rsidR="001102CF">
          <w:rPr>
            <w:noProof/>
            <w:webHidden/>
          </w:rPr>
          <w:instrText xml:space="preserve"> PAGEREF _Toc6299977 \h </w:instrText>
        </w:r>
        <w:r w:rsidR="001102CF">
          <w:rPr>
            <w:noProof/>
            <w:webHidden/>
          </w:rPr>
        </w:r>
        <w:r w:rsidR="001102CF">
          <w:rPr>
            <w:noProof/>
            <w:webHidden/>
          </w:rPr>
          <w:fldChar w:fldCharType="separate"/>
        </w:r>
        <w:r w:rsidR="001102CF">
          <w:rPr>
            <w:noProof/>
            <w:webHidden/>
          </w:rPr>
          <w:t>10</w:t>
        </w:r>
        <w:r w:rsidR="001102CF">
          <w:rPr>
            <w:noProof/>
            <w:webHidden/>
          </w:rPr>
          <w:fldChar w:fldCharType="end"/>
        </w:r>
      </w:hyperlink>
    </w:p>
    <w:p w14:paraId="0FD67CCE" w14:textId="3D58C1A7"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78" w:history="1">
        <w:r w:rsidR="001102CF" w:rsidRPr="00B70073">
          <w:rPr>
            <w:rStyle w:val="Hyperlink"/>
            <w:noProof/>
          </w:rPr>
          <w:t>3.1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Feature Context Diagram</w:t>
        </w:r>
        <w:r w:rsidR="001102CF">
          <w:rPr>
            <w:noProof/>
            <w:webHidden/>
          </w:rPr>
          <w:tab/>
        </w:r>
        <w:r w:rsidR="001102CF">
          <w:rPr>
            <w:noProof/>
            <w:webHidden/>
          </w:rPr>
          <w:fldChar w:fldCharType="begin"/>
        </w:r>
        <w:r w:rsidR="001102CF">
          <w:rPr>
            <w:noProof/>
            <w:webHidden/>
          </w:rPr>
          <w:instrText xml:space="preserve"> PAGEREF _Toc6299978 \h </w:instrText>
        </w:r>
        <w:r w:rsidR="001102CF">
          <w:rPr>
            <w:noProof/>
            <w:webHidden/>
          </w:rPr>
        </w:r>
        <w:r w:rsidR="001102CF">
          <w:rPr>
            <w:noProof/>
            <w:webHidden/>
          </w:rPr>
          <w:fldChar w:fldCharType="separate"/>
        </w:r>
        <w:r w:rsidR="001102CF">
          <w:rPr>
            <w:noProof/>
            <w:webHidden/>
          </w:rPr>
          <w:t>10</w:t>
        </w:r>
        <w:r w:rsidR="001102CF">
          <w:rPr>
            <w:noProof/>
            <w:webHidden/>
          </w:rPr>
          <w:fldChar w:fldCharType="end"/>
        </w:r>
      </w:hyperlink>
    </w:p>
    <w:p w14:paraId="327EB564" w14:textId="6D732A4A"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79" w:history="1">
        <w:r w:rsidR="001102CF" w:rsidRPr="00B70073">
          <w:rPr>
            <w:rStyle w:val="Hyperlink"/>
            <w:noProof/>
          </w:rPr>
          <w:t>3.2</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List of Influences</w:t>
        </w:r>
        <w:r w:rsidR="001102CF">
          <w:rPr>
            <w:noProof/>
            <w:webHidden/>
          </w:rPr>
          <w:tab/>
        </w:r>
        <w:r w:rsidR="001102CF">
          <w:rPr>
            <w:noProof/>
            <w:webHidden/>
          </w:rPr>
          <w:fldChar w:fldCharType="begin"/>
        </w:r>
        <w:r w:rsidR="001102CF">
          <w:rPr>
            <w:noProof/>
            <w:webHidden/>
          </w:rPr>
          <w:instrText xml:space="preserve"> PAGEREF _Toc6299979 \h </w:instrText>
        </w:r>
        <w:r w:rsidR="001102CF">
          <w:rPr>
            <w:noProof/>
            <w:webHidden/>
          </w:rPr>
        </w:r>
        <w:r w:rsidR="001102CF">
          <w:rPr>
            <w:noProof/>
            <w:webHidden/>
          </w:rPr>
          <w:fldChar w:fldCharType="separate"/>
        </w:r>
        <w:r w:rsidR="001102CF">
          <w:rPr>
            <w:noProof/>
            <w:webHidden/>
          </w:rPr>
          <w:t>10</w:t>
        </w:r>
        <w:r w:rsidR="001102CF">
          <w:rPr>
            <w:noProof/>
            <w:webHidden/>
          </w:rPr>
          <w:fldChar w:fldCharType="end"/>
        </w:r>
      </w:hyperlink>
    </w:p>
    <w:p w14:paraId="42018CE7" w14:textId="05AFE0A9" w:rsidR="001102CF" w:rsidRDefault="00A536D5">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6299980" w:history="1">
        <w:r w:rsidR="001102CF" w:rsidRPr="00B70073">
          <w:rPr>
            <w:rStyle w:val="Hyperlink"/>
            <w:noProof/>
          </w:rPr>
          <w:t>4</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Feature Modeling</w:t>
        </w:r>
        <w:r w:rsidR="001102CF">
          <w:rPr>
            <w:noProof/>
            <w:webHidden/>
          </w:rPr>
          <w:tab/>
        </w:r>
        <w:r w:rsidR="001102CF">
          <w:rPr>
            <w:noProof/>
            <w:webHidden/>
          </w:rPr>
          <w:fldChar w:fldCharType="begin"/>
        </w:r>
        <w:r w:rsidR="001102CF">
          <w:rPr>
            <w:noProof/>
            <w:webHidden/>
          </w:rPr>
          <w:instrText xml:space="preserve"> PAGEREF _Toc6299980 \h </w:instrText>
        </w:r>
        <w:r w:rsidR="001102CF">
          <w:rPr>
            <w:noProof/>
            <w:webHidden/>
          </w:rPr>
        </w:r>
        <w:r w:rsidR="001102CF">
          <w:rPr>
            <w:noProof/>
            <w:webHidden/>
          </w:rPr>
          <w:fldChar w:fldCharType="separate"/>
        </w:r>
        <w:r w:rsidR="001102CF">
          <w:rPr>
            <w:noProof/>
            <w:webHidden/>
          </w:rPr>
          <w:t>12</w:t>
        </w:r>
        <w:r w:rsidR="001102CF">
          <w:rPr>
            <w:noProof/>
            <w:webHidden/>
          </w:rPr>
          <w:fldChar w:fldCharType="end"/>
        </w:r>
      </w:hyperlink>
    </w:p>
    <w:p w14:paraId="50875003" w14:textId="261D7E25"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81" w:history="1">
        <w:r w:rsidR="001102CF" w:rsidRPr="00B70073">
          <w:rPr>
            <w:rStyle w:val="Hyperlink"/>
            <w:noProof/>
          </w:rPr>
          <w:t>4.1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Operation Modes and States</w:t>
        </w:r>
        <w:r w:rsidR="001102CF">
          <w:rPr>
            <w:noProof/>
            <w:webHidden/>
          </w:rPr>
          <w:tab/>
        </w:r>
        <w:r w:rsidR="001102CF">
          <w:rPr>
            <w:noProof/>
            <w:webHidden/>
          </w:rPr>
          <w:fldChar w:fldCharType="begin"/>
        </w:r>
        <w:r w:rsidR="001102CF">
          <w:rPr>
            <w:noProof/>
            <w:webHidden/>
          </w:rPr>
          <w:instrText xml:space="preserve"> PAGEREF _Toc6299981 \h </w:instrText>
        </w:r>
        <w:r w:rsidR="001102CF">
          <w:rPr>
            <w:noProof/>
            <w:webHidden/>
          </w:rPr>
        </w:r>
        <w:r w:rsidR="001102CF">
          <w:rPr>
            <w:noProof/>
            <w:webHidden/>
          </w:rPr>
          <w:fldChar w:fldCharType="separate"/>
        </w:r>
        <w:r w:rsidR="001102CF">
          <w:rPr>
            <w:noProof/>
            <w:webHidden/>
          </w:rPr>
          <w:t>12</w:t>
        </w:r>
        <w:r w:rsidR="001102CF">
          <w:rPr>
            <w:noProof/>
            <w:webHidden/>
          </w:rPr>
          <w:fldChar w:fldCharType="end"/>
        </w:r>
      </w:hyperlink>
    </w:p>
    <w:p w14:paraId="7215519D" w14:textId="1EF7360A"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82" w:history="1">
        <w:r w:rsidR="001102CF" w:rsidRPr="00B70073">
          <w:rPr>
            <w:rStyle w:val="Hyperlink"/>
            <w:noProof/>
          </w:rPr>
          <w:t>4.2</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Use Cases</w:t>
        </w:r>
        <w:r w:rsidR="001102CF">
          <w:rPr>
            <w:noProof/>
            <w:webHidden/>
          </w:rPr>
          <w:tab/>
        </w:r>
        <w:r w:rsidR="001102CF">
          <w:rPr>
            <w:noProof/>
            <w:webHidden/>
          </w:rPr>
          <w:fldChar w:fldCharType="begin"/>
        </w:r>
        <w:r w:rsidR="001102CF">
          <w:rPr>
            <w:noProof/>
            <w:webHidden/>
          </w:rPr>
          <w:instrText xml:space="preserve"> PAGEREF _Toc6299982 \h </w:instrText>
        </w:r>
        <w:r w:rsidR="001102CF">
          <w:rPr>
            <w:noProof/>
            <w:webHidden/>
          </w:rPr>
        </w:r>
        <w:r w:rsidR="001102CF">
          <w:rPr>
            <w:noProof/>
            <w:webHidden/>
          </w:rPr>
          <w:fldChar w:fldCharType="separate"/>
        </w:r>
        <w:r w:rsidR="001102CF">
          <w:rPr>
            <w:noProof/>
            <w:webHidden/>
          </w:rPr>
          <w:t>13</w:t>
        </w:r>
        <w:r w:rsidR="001102CF">
          <w:rPr>
            <w:noProof/>
            <w:webHidden/>
          </w:rPr>
          <w:fldChar w:fldCharType="end"/>
        </w:r>
      </w:hyperlink>
    </w:p>
    <w:p w14:paraId="36E8DBA9" w14:textId="11DB1732"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83" w:history="1">
        <w:r w:rsidR="001102CF" w:rsidRPr="00B70073">
          <w:rPr>
            <w:rStyle w:val="Hyperlink"/>
            <w:noProof/>
          </w:rPr>
          <w:t>4.2.1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Use Case Diagram</w:t>
        </w:r>
        <w:r w:rsidR="001102CF">
          <w:rPr>
            <w:noProof/>
            <w:webHidden/>
          </w:rPr>
          <w:tab/>
        </w:r>
        <w:r w:rsidR="001102CF">
          <w:rPr>
            <w:noProof/>
            <w:webHidden/>
          </w:rPr>
          <w:fldChar w:fldCharType="begin"/>
        </w:r>
        <w:r w:rsidR="001102CF">
          <w:rPr>
            <w:noProof/>
            <w:webHidden/>
          </w:rPr>
          <w:instrText xml:space="preserve"> PAGEREF _Toc6299983 \h </w:instrText>
        </w:r>
        <w:r w:rsidR="001102CF">
          <w:rPr>
            <w:noProof/>
            <w:webHidden/>
          </w:rPr>
        </w:r>
        <w:r w:rsidR="001102CF">
          <w:rPr>
            <w:noProof/>
            <w:webHidden/>
          </w:rPr>
          <w:fldChar w:fldCharType="separate"/>
        </w:r>
        <w:r w:rsidR="001102CF">
          <w:rPr>
            <w:noProof/>
            <w:webHidden/>
          </w:rPr>
          <w:t>13</w:t>
        </w:r>
        <w:r w:rsidR="001102CF">
          <w:rPr>
            <w:noProof/>
            <w:webHidden/>
          </w:rPr>
          <w:fldChar w:fldCharType="end"/>
        </w:r>
      </w:hyperlink>
    </w:p>
    <w:p w14:paraId="1E3FC454" w14:textId="4081FCAD"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84" w:history="1">
        <w:r w:rsidR="001102CF" w:rsidRPr="00B70073">
          <w:rPr>
            <w:rStyle w:val="Hyperlink"/>
            <w:noProof/>
          </w:rPr>
          <w:t>4.2.2</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Actors</w:t>
        </w:r>
        <w:r w:rsidR="001102CF">
          <w:rPr>
            <w:noProof/>
            <w:webHidden/>
          </w:rPr>
          <w:tab/>
        </w:r>
        <w:r w:rsidR="001102CF">
          <w:rPr>
            <w:noProof/>
            <w:webHidden/>
          </w:rPr>
          <w:fldChar w:fldCharType="begin"/>
        </w:r>
        <w:r w:rsidR="001102CF">
          <w:rPr>
            <w:noProof/>
            <w:webHidden/>
          </w:rPr>
          <w:instrText xml:space="preserve"> PAGEREF _Toc6299984 \h </w:instrText>
        </w:r>
        <w:r w:rsidR="001102CF">
          <w:rPr>
            <w:noProof/>
            <w:webHidden/>
          </w:rPr>
        </w:r>
        <w:r w:rsidR="001102CF">
          <w:rPr>
            <w:noProof/>
            <w:webHidden/>
          </w:rPr>
          <w:fldChar w:fldCharType="separate"/>
        </w:r>
        <w:r w:rsidR="001102CF">
          <w:rPr>
            <w:noProof/>
            <w:webHidden/>
          </w:rPr>
          <w:t>13</w:t>
        </w:r>
        <w:r w:rsidR="001102CF">
          <w:rPr>
            <w:noProof/>
            <w:webHidden/>
          </w:rPr>
          <w:fldChar w:fldCharType="end"/>
        </w:r>
      </w:hyperlink>
    </w:p>
    <w:p w14:paraId="0F5B8D81" w14:textId="01B2C905"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85" w:history="1">
        <w:r w:rsidR="001102CF" w:rsidRPr="00B70073">
          <w:rPr>
            <w:rStyle w:val="Hyperlink"/>
            <w:noProof/>
          </w:rPr>
          <w:t>4.2.3</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Use Case Descriptions</w:t>
        </w:r>
        <w:r w:rsidR="001102CF">
          <w:rPr>
            <w:noProof/>
            <w:webHidden/>
          </w:rPr>
          <w:tab/>
        </w:r>
        <w:r w:rsidR="001102CF">
          <w:rPr>
            <w:noProof/>
            <w:webHidden/>
          </w:rPr>
          <w:fldChar w:fldCharType="begin"/>
        </w:r>
        <w:r w:rsidR="001102CF">
          <w:rPr>
            <w:noProof/>
            <w:webHidden/>
          </w:rPr>
          <w:instrText xml:space="preserve"> PAGEREF _Toc6299985 \h </w:instrText>
        </w:r>
        <w:r w:rsidR="001102CF">
          <w:rPr>
            <w:noProof/>
            <w:webHidden/>
          </w:rPr>
        </w:r>
        <w:r w:rsidR="001102CF">
          <w:rPr>
            <w:noProof/>
            <w:webHidden/>
          </w:rPr>
          <w:fldChar w:fldCharType="separate"/>
        </w:r>
        <w:r w:rsidR="001102CF">
          <w:rPr>
            <w:noProof/>
            <w:webHidden/>
          </w:rPr>
          <w:t>14</w:t>
        </w:r>
        <w:r w:rsidR="001102CF">
          <w:rPr>
            <w:noProof/>
            <w:webHidden/>
          </w:rPr>
          <w:fldChar w:fldCharType="end"/>
        </w:r>
      </w:hyperlink>
    </w:p>
    <w:p w14:paraId="4650502D" w14:textId="45AF6492"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86" w:history="1">
        <w:r w:rsidR="001102CF" w:rsidRPr="00B70073">
          <w:rPr>
            <w:rStyle w:val="Hyperlink"/>
            <w:noProof/>
          </w:rPr>
          <w:t>4.3</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Driving and Operation Scenarios</w:t>
        </w:r>
        <w:r w:rsidR="001102CF">
          <w:rPr>
            <w:noProof/>
            <w:webHidden/>
          </w:rPr>
          <w:tab/>
        </w:r>
        <w:r w:rsidR="001102CF">
          <w:rPr>
            <w:noProof/>
            <w:webHidden/>
          </w:rPr>
          <w:fldChar w:fldCharType="begin"/>
        </w:r>
        <w:r w:rsidR="001102CF">
          <w:rPr>
            <w:noProof/>
            <w:webHidden/>
          </w:rPr>
          <w:instrText xml:space="preserve"> PAGEREF _Toc6299986 \h </w:instrText>
        </w:r>
        <w:r w:rsidR="001102CF">
          <w:rPr>
            <w:noProof/>
            <w:webHidden/>
          </w:rPr>
        </w:r>
        <w:r w:rsidR="001102CF">
          <w:rPr>
            <w:noProof/>
            <w:webHidden/>
          </w:rPr>
          <w:fldChar w:fldCharType="separate"/>
        </w:r>
        <w:r w:rsidR="001102CF">
          <w:rPr>
            <w:noProof/>
            <w:webHidden/>
          </w:rPr>
          <w:t>26</w:t>
        </w:r>
        <w:r w:rsidR="001102CF">
          <w:rPr>
            <w:noProof/>
            <w:webHidden/>
          </w:rPr>
          <w:fldChar w:fldCharType="end"/>
        </w:r>
      </w:hyperlink>
    </w:p>
    <w:p w14:paraId="12209EAD" w14:textId="3A5E8F21"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87" w:history="1">
        <w:r w:rsidR="001102CF" w:rsidRPr="00B70073">
          <w:rPr>
            <w:rStyle w:val="Hyperlink"/>
            <w:noProof/>
          </w:rPr>
          <w:t>4.4</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Decision Tables</w:t>
        </w:r>
        <w:r w:rsidR="001102CF">
          <w:rPr>
            <w:noProof/>
            <w:webHidden/>
          </w:rPr>
          <w:tab/>
        </w:r>
        <w:r w:rsidR="001102CF">
          <w:rPr>
            <w:noProof/>
            <w:webHidden/>
          </w:rPr>
          <w:fldChar w:fldCharType="begin"/>
        </w:r>
        <w:r w:rsidR="001102CF">
          <w:rPr>
            <w:noProof/>
            <w:webHidden/>
          </w:rPr>
          <w:instrText xml:space="preserve"> PAGEREF _Toc6299987 \h </w:instrText>
        </w:r>
        <w:r w:rsidR="001102CF">
          <w:rPr>
            <w:noProof/>
            <w:webHidden/>
          </w:rPr>
        </w:r>
        <w:r w:rsidR="001102CF">
          <w:rPr>
            <w:noProof/>
            <w:webHidden/>
          </w:rPr>
          <w:fldChar w:fldCharType="separate"/>
        </w:r>
        <w:r w:rsidR="001102CF">
          <w:rPr>
            <w:noProof/>
            <w:webHidden/>
          </w:rPr>
          <w:t>27</w:t>
        </w:r>
        <w:r w:rsidR="001102CF">
          <w:rPr>
            <w:noProof/>
            <w:webHidden/>
          </w:rPr>
          <w:fldChar w:fldCharType="end"/>
        </w:r>
      </w:hyperlink>
    </w:p>
    <w:p w14:paraId="0873FB8A" w14:textId="3047618B" w:rsidR="001102CF" w:rsidRDefault="00A536D5">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6299988" w:history="1">
        <w:r w:rsidR="001102CF" w:rsidRPr="00B70073">
          <w:rPr>
            <w:rStyle w:val="Hyperlink"/>
            <w:noProof/>
          </w:rPr>
          <w:t>5</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Feature Requirements</w:t>
        </w:r>
        <w:r w:rsidR="001102CF">
          <w:rPr>
            <w:noProof/>
            <w:webHidden/>
          </w:rPr>
          <w:tab/>
        </w:r>
        <w:r w:rsidR="001102CF">
          <w:rPr>
            <w:noProof/>
            <w:webHidden/>
          </w:rPr>
          <w:fldChar w:fldCharType="begin"/>
        </w:r>
        <w:r w:rsidR="001102CF">
          <w:rPr>
            <w:noProof/>
            <w:webHidden/>
          </w:rPr>
          <w:instrText xml:space="preserve"> PAGEREF _Toc6299988 \h </w:instrText>
        </w:r>
        <w:r w:rsidR="001102CF">
          <w:rPr>
            <w:noProof/>
            <w:webHidden/>
          </w:rPr>
        </w:r>
        <w:r w:rsidR="001102CF">
          <w:rPr>
            <w:noProof/>
            <w:webHidden/>
          </w:rPr>
          <w:fldChar w:fldCharType="separate"/>
        </w:r>
        <w:r w:rsidR="001102CF">
          <w:rPr>
            <w:noProof/>
            <w:webHidden/>
          </w:rPr>
          <w:t>28</w:t>
        </w:r>
        <w:r w:rsidR="001102CF">
          <w:rPr>
            <w:noProof/>
            <w:webHidden/>
          </w:rPr>
          <w:fldChar w:fldCharType="end"/>
        </w:r>
      </w:hyperlink>
    </w:p>
    <w:p w14:paraId="64858272" w14:textId="3CAF3D46"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89" w:history="1">
        <w:r w:rsidR="001102CF" w:rsidRPr="00B70073">
          <w:rPr>
            <w:rStyle w:val="Hyperlink"/>
            <w:noProof/>
          </w:rPr>
          <w:t>5.1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Functional Requirements</w:t>
        </w:r>
        <w:r w:rsidR="001102CF">
          <w:rPr>
            <w:noProof/>
            <w:webHidden/>
          </w:rPr>
          <w:tab/>
        </w:r>
        <w:r w:rsidR="001102CF">
          <w:rPr>
            <w:noProof/>
            <w:webHidden/>
          </w:rPr>
          <w:fldChar w:fldCharType="begin"/>
        </w:r>
        <w:r w:rsidR="001102CF">
          <w:rPr>
            <w:noProof/>
            <w:webHidden/>
          </w:rPr>
          <w:instrText xml:space="preserve"> PAGEREF _Toc6299989 \h </w:instrText>
        </w:r>
        <w:r w:rsidR="001102CF">
          <w:rPr>
            <w:noProof/>
            <w:webHidden/>
          </w:rPr>
        </w:r>
        <w:r w:rsidR="001102CF">
          <w:rPr>
            <w:noProof/>
            <w:webHidden/>
          </w:rPr>
          <w:fldChar w:fldCharType="separate"/>
        </w:r>
        <w:r w:rsidR="001102CF">
          <w:rPr>
            <w:noProof/>
            <w:webHidden/>
          </w:rPr>
          <w:t>28</w:t>
        </w:r>
        <w:r w:rsidR="001102CF">
          <w:rPr>
            <w:noProof/>
            <w:webHidden/>
          </w:rPr>
          <w:fldChar w:fldCharType="end"/>
        </w:r>
      </w:hyperlink>
    </w:p>
    <w:p w14:paraId="70EA3AC9" w14:textId="38614036"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90" w:history="1">
        <w:r w:rsidR="001102CF" w:rsidRPr="00B70073">
          <w:rPr>
            <w:rStyle w:val="Hyperlink"/>
            <w:noProof/>
          </w:rPr>
          <w:t>5.1.1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Error Handling</w:t>
        </w:r>
        <w:r w:rsidR="001102CF">
          <w:rPr>
            <w:noProof/>
            <w:webHidden/>
          </w:rPr>
          <w:tab/>
        </w:r>
        <w:r w:rsidR="001102CF">
          <w:rPr>
            <w:noProof/>
            <w:webHidden/>
          </w:rPr>
          <w:fldChar w:fldCharType="begin"/>
        </w:r>
        <w:r w:rsidR="001102CF">
          <w:rPr>
            <w:noProof/>
            <w:webHidden/>
          </w:rPr>
          <w:instrText xml:space="preserve"> PAGEREF _Toc6299990 \h </w:instrText>
        </w:r>
        <w:r w:rsidR="001102CF">
          <w:rPr>
            <w:noProof/>
            <w:webHidden/>
          </w:rPr>
        </w:r>
        <w:r w:rsidR="001102CF">
          <w:rPr>
            <w:noProof/>
            <w:webHidden/>
          </w:rPr>
          <w:fldChar w:fldCharType="separate"/>
        </w:r>
        <w:r w:rsidR="001102CF">
          <w:rPr>
            <w:noProof/>
            <w:webHidden/>
          </w:rPr>
          <w:t>28</w:t>
        </w:r>
        <w:r w:rsidR="001102CF">
          <w:rPr>
            <w:noProof/>
            <w:webHidden/>
          </w:rPr>
          <w:fldChar w:fldCharType="end"/>
        </w:r>
      </w:hyperlink>
    </w:p>
    <w:p w14:paraId="64DE1605" w14:textId="5C51B1C4"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91" w:history="1">
        <w:r w:rsidR="001102CF" w:rsidRPr="00B70073">
          <w:rPr>
            <w:rStyle w:val="Hyperlink"/>
            <w:noProof/>
          </w:rPr>
          <w:t>5.2</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Non-Functional Requirements</w:t>
        </w:r>
        <w:r w:rsidR="001102CF">
          <w:rPr>
            <w:noProof/>
            <w:webHidden/>
          </w:rPr>
          <w:tab/>
        </w:r>
        <w:r w:rsidR="001102CF">
          <w:rPr>
            <w:noProof/>
            <w:webHidden/>
          </w:rPr>
          <w:fldChar w:fldCharType="begin"/>
        </w:r>
        <w:r w:rsidR="001102CF">
          <w:rPr>
            <w:noProof/>
            <w:webHidden/>
          </w:rPr>
          <w:instrText xml:space="preserve"> PAGEREF _Toc6299991 \h </w:instrText>
        </w:r>
        <w:r w:rsidR="001102CF">
          <w:rPr>
            <w:noProof/>
            <w:webHidden/>
          </w:rPr>
        </w:r>
        <w:r w:rsidR="001102CF">
          <w:rPr>
            <w:noProof/>
            <w:webHidden/>
          </w:rPr>
          <w:fldChar w:fldCharType="separate"/>
        </w:r>
        <w:r w:rsidR="001102CF">
          <w:rPr>
            <w:noProof/>
            <w:webHidden/>
          </w:rPr>
          <w:t>28</w:t>
        </w:r>
        <w:r w:rsidR="001102CF">
          <w:rPr>
            <w:noProof/>
            <w:webHidden/>
          </w:rPr>
          <w:fldChar w:fldCharType="end"/>
        </w:r>
      </w:hyperlink>
    </w:p>
    <w:p w14:paraId="36FFB853" w14:textId="4A320309"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92" w:history="1">
        <w:r w:rsidR="001102CF" w:rsidRPr="00B70073">
          <w:rPr>
            <w:rStyle w:val="Hyperlink"/>
            <w:noProof/>
          </w:rPr>
          <w:t>5.2.1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Safety</w:t>
        </w:r>
        <w:r w:rsidR="001102CF">
          <w:rPr>
            <w:noProof/>
            <w:webHidden/>
          </w:rPr>
          <w:tab/>
        </w:r>
        <w:r w:rsidR="001102CF">
          <w:rPr>
            <w:noProof/>
            <w:webHidden/>
          </w:rPr>
          <w:fldChar w:fldCharType="begin"/>
        </w:r>
        <w:r w:rsidR="001102CF">
          <w:rPr>
            <w:noProof/>
            <w:webHidden/>
          </w:rPr>
          <w:instrText xml:space="preserve"> PAGEREF _Toc6299992 \h </w:instrText>
        </w:r>
        <w:r w:rsidR="001102CF">
          <w:rPr>
            <w:noProof/>
            <w:webHidden/>
          </w:rPr>
        </w:r>
        <w:r w:rsidR="001102CF">
          <w:rPr>
            <w:noProof/>
            <w:webHidden/>
          </w:rPr>
          <w:fldChar w:fldCharType="separate"/>
        </w:r>
        <w:r w:rsidR="001102CF">
          <w:rPr>
            <w:noProof/>
            <w:webHidden/>
          </w:rPr>
          <w:t>28</w:t>
        </w:r>
        <w:r w:rsidR="001102CF">
          <w:rPr>
            <w:noProof/>
            <w:webHidden/>
          </w:rPr>
          <w:fldChar w:fldCharType="end"/>
        </w:r>
      </w:hyperlink>
    </w:p>
    <w:p w14:paraId="0B4F2152" w14:textId="05DEDC57"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93" w:history="1">
        <w:r w:rsidR="001102CF" w:rsidRPr="00B70073">
          <w:rPr>
            <w:rStyle w:val="Hyperlink"/>
            <w:noProof/>
          </w:rPr>
          <w:t>5.2.2</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Security</w:t>
        </w:r>
        <w:r w:rsidR="001102CF">
          <w:rPr>
            <w:noProof/>
            <w:webHidden/>
          </w:rPr>
          <w:tab/>
        </w:r>
        <w:r w:rsidR="001102CF">
          <w:rPr>
            <w:noProof/>
            <w:webHidden/>
          </w:rPr>
          <w:fldChar w:fldCharType="begin"/>
        </w:r>
        <w:r w:rsidR="001102CF">
          <w:rPr>
            <w:noProof/>
            <w:webHidden/>
          </w:rPr>
          <w:instrText xml:space="preserve"> PAGEREF _Toc6299993 \h </w:instrText>
        </w:r>
        <w:r w:rsidR="001102CF">
          <w:rPr>
            <w:noProof/>
            <w:webHidden/>
          </w:rPr>
        </w:r>
        <w:r w:rsidR="001102CF">
          <w:rPr>
            <w:noProof/>
            <w:webHidden/>
          </w:rPr>
          <w:fldChar w:fldCharType="separate"/>
        </w:r>
        <w:r w:rsidR="001102CF">
          <w:rPr>
            <w:noProof/>
            <w:webHidden/>
          </w:rPr>
          <w:t>28</w:t>
        </w:r>
        <w:r w:rsidR="001102CF">
          <w:rPr>
            <w:noProof/>
            <w:webHidden/>
          </w:rPr>
          <w:fldChar w:fldCharType="end"/>
        </w:r>
      </w:hyperlink>
    </w:p>
    <w:p w14:paraId="75BE001B" w14:textId="549BE881"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94" w:history="1">
        <w:r w:rsidR="001102CF" w:rsidRPr="00B70073">
          <w:rPr>
            <w:rStyle w:val="Hyperlink"/>
            <w:noProof/>
          </w:rPr>
          <w:t>5.2.3</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Reliability</w:t>
        </w:r>
        <w:r w:rsidR="001102CF">
          <w:rPr>
            <w:noProof/>
            <w:webHidden/>
          </w:rPr>
          <w:tab/>
        </w:r>
        <w:r w:rsidR="001102CF">
          <w:rPr>
            <w:noProof/>
            <w:webHidden/>
          </w:rPr>
          <w:fldChar w:fldCharType="begin"/>
        </w:r>
        <w:r w:rsidR="001102CF">
          <w:rPr>
            <w:noProof/>
            <w:webHidden/>
          </w:rPr>
          <w:instrText xml:space="preserve"> PAGEREF _Toc6299994 \h </w:instrText>
        </w:r>
        <w:r w:rsidR="001102CF">
          <w:rPr>
            <w:noProof/>
            <w:webHidden/>
          </w:rPr>
        </w:r>
        <w:r w:rsidR="001102CF">
          <w:rPr>
            <w:noProof/>
            <w:webHidden/>
          </w:rPr>
          <w:fldChar w:fldCharType="separate"/>
        </w:r>
        <w:r w:rsidR="001102CF">
          <w:rPr>
            <w:noProof/>
            <w:webHidden/>
          </w:rPr>
          <w:t>28</w:t>
        </w:r>
        <w:r w:rsidR="001102CF">
          <w:rPr>
            <w:noProof/>
            <w:webHidden/>
          </w:rPr>
          <w:fldChar w:fldCharType="end"/>
        </w:r>
      </w:hyperlink>
    </w:p>
    <w:p w14:paraId="15170A4A" w14:textId="1D19C1DB"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95" w:history="1">
        <w:r w:rsidR="001102CF" w:rsidRPr="00B70073">
          <w:rPr>
            <w:rStyle w:val="Hyperlink"/>
            <w:noProof/>
          </w:rPr>
          <w:t>5.3</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HMI Requirements</w:t>
        </w:r>
        <w:r w:rsidR="001102CF">
          <w:rPr>
            <w:noProof/>
            <w:webHidden/>
          </w:rPr>
          <w:tab/>
        </w:r>
        <w:r w:rsidR="001102CF">
          <w:rPr>
            <w:noProof/>
            <w:webHidden/>
          </w:rPr>
          <w:fldChar w:fldCharType="begin"/>
        </w:r>
        <w:r w:rsidR="001102CF">
          <w:rPr>
            <w:noProof/>
            <w:webHidden/>
          </w:rPr>
          <w:instrText xml:space="preserve"> PAGEREF _Toc6299995 \h </w:instrText>
        </w:r>
        <w:r w:rsidR="001102CF">
          <w:rPr>
            <w:noProof/>
            <w:webHidden/>
          </w:rPr>
        </w:r>
        <w:r w:rsidR="001102CF">
          <w:rPr>
            <w:noProof/>
            <w:webHidden/>
          </w:rPr>
          <w:fldChar w:fldCharType="separate"/>
        </w:r>
        <w:r w:rsidR="001102CF">
          <w:rPr>
            <w:noProof/>
            <w:webHidden/>
          </w:rPr>
          <w:t>28</w:t>
        </w:r>
        <w:r w:rsidR="001102CF">
          <w:rPr>
            <w:noProof/>
            <w:webHidden/>
          </w:rPr>
          <w:fldChar w:fldCharType="end"/>
        </w:r>
      </w:hyperlink>
    </w:p>
    <w:p w14:paraId="2FF283BD" w14:textId="1D7019B8"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299996" w:history="1">
        <w:r w:rsidR="001102CF" w:rsidRPr="00B70073">
          <w:rPr>
            <w:rStyle w:val="Hyperlink"/>
            <w:noProof/>
          </w:rPr>
          <w:t>5.4</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Other Requirements</w:t>
        </w:r>
        <w:r w:rsidR="001102CF">
          <w:rPr>
            <w:noProof/>
            <w:webHidden/>
          </w:rPr>
          <w:tab/>
        </w:r>
        <w:r w:rsidR="001102CF">
          <w:rPr>
            <w:noProof/>
            <w:webHidden/>
          </w:rPr>
          <w:fldChar w:fldCharType="begin"/>
        </w:r>
        <w:r w:rsidR="001102CF">
          <w:rPr>
            <w:noProof/>
            <w:webHidden/>
          </w:rPr>
          <w:instrText xml:space="preserve"> PAGEREF _Toc6299996 \h </w:instrText>
        </w:r>
        <w:r w:rsidR="001102CF">
          <w:rPr>
            <w:noProof/>
            <w:webHidden/>
          </w:rPr>
        </w:r>
        <w:r w:rsidR="001102CF">
          <w:rPr>
            <w:noProof/>
            <w:webHidden/>
          </w:rPr>
          <w:fldChar w:fldCharType="separate"/>
        </w:r>
        <w:r w:rsidR="001102CF">
          <w:rPr>
            <w:noProof/>
            <w:webHidden/>
          </w:rPr>
          <w:t>29</w:t>
        </w:r>
        <w:r w:rsidR="001102CF">
          <w:rPr>
            <w:noProof/>
            <w:webHidden/>
          </w:rPr>
          <w:fldChar w:fldCharType="end"/>
        </w:r>
      </w:hyperlink>
    </w:p>
    <w:p w14:paraId="05B4AEBF" w14:textId="0400078B"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97" w:history="1">
        <w:r w:rsidR="001102CF" w:rsidRPr="00B70073">
          <w:rPr>
            <w:rStyle w:val="Hyperlink"/>
            <w:noProof/>
          </w:rPr>
          <w:t>5.4.1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Design Requirements</w:t>
        </w:r>
        <w:r w:rsidR="001102CF">
          <w:rPr>
            <w:noProof/>
            <w:webHidden/>
          </w:rPr>
          <w:tab/>
        </w:r>
        <w:r w:rsidR="001102CF">
          <w:rPr>
            <w:noProof/>
            <w:webHidden/>
          </w:rPr>
          <w:fldChar w:fldCharType="begin"/>
        </w:r>
        <w:r w:rsidR="001102CF">
          <w:rPr>
            <w:noProof/>
            <w:webHidden/>
          </w:rPr>
          <w:instrText xml:space="preserve"> PAGEREF _Toc6299997 \h </w:instrText>
        </w:r>
        <w:r w:rsidR="001102CF">
          <w:rPr>
            <w:noProof/>
            <w:webHidden/>
          </w:rPr>
        </w:r>
        <w:r w:rsidR="001102CF">
          <w:rPr>
            <w:noProof/>
            <w:webHidden/>
          </w:rPr>
          <w:fldChar w:fldCharType="separate"/>
        </w:r>
        <w:r w:rsidR="001102CF">
          <w:rPr>
            <w:noProof/>
            <w:webHidden/>
          </w:rPr>
          <w:t>29</w:t>
        </w:r>
        <w:r w:rsidR="001102CF">
          <w:rPr>
            <w:noProof/>
            <w:webHidden/>
          </w:rPr>
          <w:fldChar w:fldCharType="end"/>
        </w:r>
      </w:hyperlink>
    </w:p>
    <w:p w14:paraId="7FA09AFE" w14:textId="3BDA9E00"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98" w:history="1">
        <w:r w:rsidR="001102CF" w:rsidRPr="00B70073">
          <w:rPr>
            <w:rStyle w:val="Hyperlink"/>
            <w:noProof/>
          </w:rPr>
          <w:t>5.4.2</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Manufacturing Requirements</w:t>
        </w:r>
        <w:r w:rsidR="001102CF">
          <w:rPr>
            <w:noProof/>
            <w:webHidden/>
          </w:rPr>
          <w:tab/>
        </w:r>
        <w:r w:rsidR="001102CF">
          <w:rPr>
            <w:noProof/>
            <w:webHidden/>
          </w:rPr>
          <w:fldChar w:fldCharType="begin"/>
        </w:r>
        <w:r w:rsidR="001102CF">
          <w:rPr>
            <w:noProof/>
            <w:webHidden/>
          </w:rPr>
          <w:instrText xml:space="preserve"> PAGEREF _Toc6299998 \h </w:instrText>
        </w:r>
        <w:r w:rsidR="001102CF">
          <w:rPr>
            <w:noProof/>
            <w:webHidden/>
          </w:rPr>
        </w:r>
        <w:r w:rsidR="001102CF">
          <w:rPr>
            <w:noProof/>
            <w:webHidden/>
          </w:rPr>
          <w:fldChar w:fldCharType="separate"/>
        </w:r>
        <w:r w:rsidR="001102CF">
          <w:rPr>
            <w:noProof/>
            <w:webHidden/>
          </w:rPr>
          <w:t>29</w:t>
        </w:r>
        <w:r w:rsidR="001102CF">
          <w:rPr>
            <w:noProof/>
            <w:webHidden/>
          </w:rPr>
          <w:fldChar w:fldCharType="end"/>
        </w:r>
      </w:hyperlink>
    </w:p>
    <w:p w14:paraId="4F66F8A9" w14:textId="0313E243"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299999" w:history="1">
        <w:r w:rsidR="001102CF" w:rsidRPr="00B70073">
          <w:rPr>
            <w:rStyle w:val="Hyperlink"/>
            <w:noProof/>
          </w:rPr>
          <w:t>5.4.3</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Service Requirements</w:t>
        </w:r>
        <w:r w:rsidR="001102CF">
          <w:rPr>
            <w:noProof/>
            <w:webHidden/>
          </w:rPr>
          <w:tab/>
        </w:r>
        <w:r w:rsidR="001102CF">
          <w:rPr>
            <w:noProof/>
            <w:webHidden/>
          </w:rPr>
          <w:fldChar w:fldCharType="begin"/>
        </w:r>
        <w:r w:rsidR="001102CF">
          <w:rPr>
            <w:noProof/>
            <w:webHidden/>
          </w:rPr>
          <w:instrText xml:space="preserve"> PAGEREF _Toc6299999 \h </w:instrText>
        </w:r>
        <w:r w:rsidR="001102CF">
          <w:rPr>
            <w:noProof/>
            <w:webHidden/>
          </w:rPr>
        </w:r>
        <w:r w:rsidR="001102CF">
          <w:rPr>
            <w:noProof/>
            <w:webHidden/>
          </w:rPr>
          <w:fldChar w:fldCharType="separate"/>
        </w:r>
        <w:r w:rsidR="001102CF">
          <w:rPr>
            <w:noProof/>
            <w:webHidden/>
          </w:rPr>
          <w:t>29</w:t>
        </w:r>
        <w:r w:rsidR="001102CF">
          <w:rPr>
            <w:noProof/>
            <w:webHidden/>
          </w:rPr>
          <w:fldChar w:fldCharType="end"/>
        </w:r>
      </w:hyperlink>
    </w:p>
    <w:p w14:paraId="3C5E44EF" w14:textId="3C3FAC30"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300000" w:history="1">
        <w:r w:rsidR="001102CF" w:rsidRPr="00B70073">
          <w:rPr>
            <w:rStyle w:val="Hyperlink"/>
            <w:noProof/>
          </w:rPr>
          <w:t>5.4.4</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After Sales Requirements</w:t>
        </w:r>
        <w:r w:rsidR="001102CF">
          <w:rPr>
            <w:noProof/>
            <w:webHidden/>
          </w:rPr>
          <w:tab/>
        </w:r>
        <w:r w:rsidR="001102CF">
          <w:rPr>
            <w:noProof/>
            <w:webHidden/>
          </w:rPr>
          <w:fldChar w:fldCharType="begin"/>
        </w:r>
        <w:r w:rsidR="001102CF">
          <w:rPr>
            <w:noProof/>
            <w:webHidden/>
          </w:rPr>
          <w:instrText xml:space="preserve"> PAGEREF _Toc6300000 \h </w:instrText>
        </w:r>
        <w:r w:rsidR="001102CF">
          <w:rPr>
            <w:noProof/>
            <w:webHidden/>
          </w:rPr>
        </w:r>
        <w:r w:rsidR="001102CF">
          <w:rPr>
            <w:noProof/>
            <w:webHidden/>
          </w:rPr>
          <w:fldChar w:fldCharType="separate"/>
        </w:r>
        <w:r w:rsidR="001102CF">
          <w:rPr>
            <w:noProof/>
            <w:webHidden/>
          </w:rPr>
          <w:t>29</w:t>
        </w:r>
        <w:r w:rsidR="001102CF">
          <w:rPr>
            <w:noProof/>
            <w:webHidden/>
          </w:rPr>
          <w:fldChar w:fldCharType="end"/>
        </w:r>
      </w:hyperlink>
    </w:p>
    <w:p w14:paraId="078760FD" w14:textId="7B6FC2D2"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300001" w:history="1">
        <w:r w:rsidR="001102CF" w:rsidRPr="00B70073">
          <w:rPr>
            <w:rStyle w:val="Hyperlink"/>
            <w:noProof/>
          </w:rPr>
          <w:t>5.4.5</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Process requirements</w:t>
        </w:r>
        <w:r w:rsidR="001102CF">
          <w:rPr>
            <w:noProof/>
            <w:webHidden/>
          </w:rPr>
          <w:tab/>
        </w:r>
        <w:r w:rsidR="001102CF">
          <w:rPr>
            <w:noProof/>
            <w:webHidden/>
          </w:rPr>
          <w:fldChar w:fldCharType="begin"/>
        </w:r>
        <w:r w:rsidR="001102CF">
          <w:rPr>
            <w:noProof/>
            <w:webHidden/>
          </w:rPr>
          <w:instrText xml:space="preserve"> PAGEREF _Toc6300001 \h </w:instrText>
        </w:r>
        <w:r w:rsidR="001102CF">
          <w:rPr>
            <w:noProof/>
            <w:webHidden/>
          </w:rPr>
        </w:r>
        <w:r w:rsidR="001102CF">
          <w:rPr>
            <w:noProof/>
            <w:webHidden/>
          </w:rPr>
          <w:fldChar w:fldCharType="separate"/>
        </w:r>
        <w:r w:rsidR="001102CF">
          <w:rPr>
            <w:noProof/>
            <w:webHidden/>
          </w:rPr>
          <w:t>29</w:t>
        </w:r>
        <w:r w:rsidR="001102CF">
          <w:rPr>
            <w:noProof/>
            <w:webHidden/>
          </w:rPr>
          <w:fldChar w:fldCharType="end"/>
        </w:r>
      </w:hyperlink>
    </w:p>
    <w:p w14:paraId="6FA08D6B" w14:textId="0E6CD0F0" w:rsidR="001102CF" w:rsidRDefault="00A536D5">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6300002" w:history="1">
        <w:r w:rsidR="001102CF" w:rsidRPr="00B70073">
          <w:rPr>
            <w:rStyle w:val="Hyperlink"/>
            <w:noProof/>
          </w:rPr>
          <w:t>6</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Functional Safety</w:t>
        </w:r>
        <w:r w:rsidR="001102CF">
          <w:rPr>
            <w:noProof/>
            <w:webHidden/>
          </w:rPr>
          <w:tab/>
        </w:r>
        <w:r w:rsidR="001102CF">
          <w:rPr>
            <w:noProof/>
            <w:webHidden/>
          </w:rPr>
          <w:fldChar w:fldCharType="begin"/>
        </w:r>
        <w:r w:rsidR="001102CF">
          <w:rPr>
            <w:noProof/>
            <w:webHidden/>
          </w:rPr>
          <w:instrText xml:space="preserve"> PAGEREF _Toc6300002 \h </w:instrText>
        </w:r>
        <w:r w:rsidR="001102CF">
          <w:rPr>
            <w:noProof/>
            <w:webHidden/>
          </w:rPr>
        </w:r>
        <w:r w:rsidR="001102CF">
          <w:rPr>
            <w:noProof/>
            <w:webHidden/>
          </w:rPr>
          <w:fldChar w:fldCharType="separate"/>
        </w:r>
        <w:r w:rsidR="001102CF">
          <w:rPr>
            <w:noProof/>
            <w:webHidden/>
          </w:rPr>
          <w:t>30</w:t>
        </w:r>
        <w:r w:rsidR="001102CF">
          <w:rPr>
            <w:noProof/>
            <w:webHidden/>
          </w:rPr>
          <w:fldChar w:fldCharType="end"/>
        </w:r>
      </w:hyperlink>
    </w:p>
    <w:p w14:paraId="7D5E34F5" w14:textId="5AAF2C74"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300003" w:history="1">
        <w:r w:rsidR="001102CF" w:rsidRPr="00B70073">
          <w:rPr>
            <w:rStyle w:val="Hyperlink"/>
            <w:noProof/>
          </w:rPr>
          <w:t>6.1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System Behaviors for HARA</w:t>
        </w:r>
        <w:r w:rsidR="001102CF">
          <w:rPr>
            <w:noProof/>
            <w:webHidden/>
          </w:rPr>
          <w:tab/>
        </w:r>
        <w:r w:rsidR="001102CF">
          <w:rPr>
            <w:noProof/>
            <w:webHidden/>
          </w:rPr>
          <w:fldChar w:fldCharType="begin"/>
        </w:r>
        <w:r w:rsidR="001102CF">
          <w:rPr>
            <w:noProof/>
            <w:webHidden/>
          </w:rPr>
          <w:instrText xml:space="preserve"> PAGEREF _Toc6300003 \h </w:instrText>
        </w:r>
        <w:r w:rsidR="001102CF">
          <w:rPr>
            <w:noProof/>
            <w:webHidden/>
          </w:rPr>
        </w:r>
        <w:r w:rsidR="001102CF">
          <w:rPr>
            <w:noProof/>
            <w:webHidden/>
          </w:rPr>
          <w:fldChar w:fldCharType="separate"/>
        </w:r>
        <w:r w:rsidR="001102CF">
          <w:rPr>
            <w:noProof/>
            <w:webHidden/>
          </w:rPr>
          <w:t>30</w:t>
        </w:r>
        <w:r w:rsidR="001102CF">
          <w:rPr>
            <w:noProof/>
            <w:webHidden/>
          </w:rPr>
          <w:fldChar w:fldCharType="end"/>
        </w:r>
      </w:hyperlink>
    </w:p>
    <w:p w14:paraId="22229B35" w14:textId="1BDACC41"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300004" w:history="1">
        <w:r w:rsidR="001102CF" w:rsidRPr="00B70073">
          <w:rPr>
            <w:rStyle w:val="Hyperlink"/>
            <w:noProof/>
          </w:rPr>
          <w:t>6.2</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Safety Assumptions</w:t>
        </w:r>
        <w:r w:rsidR="001102CF">
          <w:rPr>
            <w:noProof/>
            <w:webHidden/>
          </w:rPr>
          <w:tab/>
        </w:r>
        <w:r w:rsidR="001102CF">
          <w:rPr>
            <w:noProof/>
            <w:webHidden/>
          </w:rPr>
          <w:fldChar w:fldCharType="begin"/>
        </w:r>
        <w:r w:rsidR="001102CF">
          <w:rPr>
            <w:noProof/>
            <w:webHidden/>
          </w:rPr>
          <w:instrText xml:space="preserve"> PAGEREF _Toc6300004 \h </w:instrText>
        </w:r>
        <w:r w:rsidR="001102CF">
          <w:rPr>
            <w:noProof/>
            <w:webHidden/>
          </w:rPr>
        </w:r>
        <w:r w:rsidR="001102CF">
          <w:rPr>
            <w:noProof/>
            <w:webHidden/>
          </w:rPr>
          <w:fldChar w:fldCharType="separate"/>
        </w:r>
        <w:r w:rsidR="001102CF">
          <w:rPr>
            <w:noProof/>
            <w:webHidden/>
          </w:rPr>
          <w:t>30</w:t>
        </w:r>
        <w:r w:rsidR="001102CF">
          <w:rPr>
            <w:noProof/>
            <w:webHidden/>
          </w:rPr>
          <w:fldChar w:fldCharType="end"/>
        </w:r>
      </w:hyperlink>
    </w:p>
    <w:p w14:paraId="24A91201" w14:textId="1EE9CDD0"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300005" w:history="1">
        <w:r w:rsidR="001102CF" w:rsidRPr="00B70073">
          <w:rPr>
            <w:rStyle w:val="Hyperlink"/>
            <w:noProof/>
          </w:rPr>
          <w:t>6.3</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Safety Goals</w:t>
        </w:r>
        <w:r w:rsidR="001102CF">
          <w:rPr>
            <w:noProof/>
            <w:webHidden/>
          </w:rPr>
          <w:tab/>
        </w:r>
        <w:r w:rsidR="001102CF">
          <w:rPr>
            <w:noProof/>
            <w:webHidden/>
          </w:rPr>
          <w:fldChar w:fldCharType="begin"/>
        </w:r>
        <w:r w:rsidR="001102CF">
          <w:rPr>
            <w:noProof/>
            <w:webHidden/>
          </w:rPr>
          <w:instrText xml:space="preserve"> PAGEREF _Toc6300005 \h </w:instrText>
        </w:r>
        <w:r w:rsidR="001102CF">
          <w:rPr>
            <w:noProof/>
            <w:webHidden/>
          </w:rPr>
        </w:r>
        <w:r w:rsidR="001102CF">
          <w:rPr>
            <w:noProof/>
            <w:webHidden/>
          </w:rPr>
          <w:fldChar w:fldCharType="separate"/>
        </w:r>
        <w:r w:rsidR="001102CF">
          <w:rPr>
            <w:noProof/>
            <w:webHidden/>
          </w:rPr>
          <w:t>30</w:t>
        </w:r>
        <w:r w:rsidR="001102CF">
          <w:rPr>
            <w:noProof/>
            <w:webHidden/>
          </w:rPr>
          <w:fldChar w:fldCharType="end"/>
        </w:r>
      </w:hyperlink>
    </w:p>
    <w:p w14:paraId="05246A5D" w14:textId="45C0DD40"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300006" w:history="1">
        <w:r w:rsidR="001102CF" w:rsidRPr="00B70073">
          <w:rPr>
            <w:rStyle w:val="Hyperlink"/>
            <w:noProof/>
          </w:rPr>
          <w:t>6.4</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Functional Safety Requirements</w:t>
        </w:r>
        <w:r w:rsidR="001102CF">
          <w:rPr>
            <w:noProof/>
            <w:webHidden/>
          </w:rPr>
          <w:tab/>
        </w:r>
        <w:r w:rsidR="001102CF">
          <w:rPr>
            <w:noProof/>
            <w:webHidden/>
          </w:rPr>
          <w:fldChar w:fldCharType="begin"/>
        </w:r>
        <w:r w:rsidR="001102CF">
          <w:rPr>
            <w:noProof/>
            <w:webHidden/>
          </w:rPr>
          <w:instrText xml:space="preserve"> PAGEREF _Toc6300006 \h </w:instrText>
        </w:r>
        <w:r w:rsidR="001102CF">
          <w:rPr>
            <w:noProof/>
            <w:webHidden/>
          </w:rPr>
        </w:r>
        <w:r w:rsidR="001102CF">
          <w:rPr>
            <w:noProof/>
            <w:webHidden/>
          </w:rPr>
          <w:fldChar w:fldCharType="separate"/>
        </w:r>
        <w:r w:rsidR="001102CF">
          <w:rPr>
            <w:noProof/>
            <w:webHidden/>
          </w:rPr>
          <w:t>31</w:t>
        </w:r>
        <w:r w:rsidR="001102CF">
          <w:rPr>
            <w:noProof/>
            <w:webHidden/>
          </w:rPr>
          <w:fldChar w:fldCharType="end"/>
        </w:r>
      </w:hyperlink>
    </w:p>
    <w:p w14:paraId="61111586" w14:textId="0712A619"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300007" w:history="1">
        <w:r w:rsidR="001102CF" w:rsidRPr="00B70073">
          <w:rPr>
            <w:rStyle w:val="Hyperlink"/>
            <w:noProof/>
          </w:rPr>
          <w:t>6.4.1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&lt;Goal 1 Name&gt;</w:t>
        </w:r>
        <w:r w:rsidR="001102CF">
          <w:rPr>
            <w:noProof/>
            <w:webHidden/>
          </w:rPr>
          <w:tab/>
        </w:r>
        <w:r w:rsidR="001102CF">
          <w:rPr>
            <w:noProof/>
            <w:webHidden/>
          </w:rPr>
          <w:fldChar w:fldCharType="begin"/>
        </w:r>
        <w:r w:rsidR="001102CF">
          <w:rPr>
            <w:noProof/>
            <w:webHidden/>
          </w:rPr>
          <w:instrText xml:space="preserve"> PAGEREF _Toc6300007 \h </w:instrText>
        </w:r>
        <w:r w:rsidR="001102CF">
          <w:rPr>
            <w:noProof/>
            <w:webHidden/>
          </w:rPr>
        </w:r>
        <w:r w:rsidR="001102CF">
          <w:rPr>
            <w:noProof/>
            <w:webHidden/>
          </w:rPr>
          <w:fldChar w:fldCharType="separate"/>
        </w:r>
        <w:r w:rsidR="001102CF">
          <w:rPr>
            <w:noProof/>
            <w:webHidden/>
          </w:rPr>
          <w:t>31</w:t>
        </w:r>
        <w:r w:rsidR="001102CF">
          <w:rPr>
            <w:noProof/>
            <w:webHidden/>
          </w:rPr>
          <w:fldChar w:fldCharType="end"/>
        </w:r>
      </w:hyperlink>
    </w:p>
    <w:p w14:paraId="6773A82B" w14:textId="15D9553D"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300008" w:history="1">
        <w:r w:rsidR="001102CF" w:rsidRPr="00B70073">
          <w:rPr>
            <w:rStyle w:val="Hyperlink"/>
            <w:noProof/>
          </w:rPr>
          <w:t>6.4.2</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&lt;Goal 2 Name&gt;</w:t>
        </w:r>
        <w:r w:rsidR="001102CF">
          <w:rPr>
            <w:noProof/>
            <w:webHidden/>
          </w:rPr>
          <w:tab/>
        </w:r>
        <w:r w:rsidR="001102CF">
          <w:rPr>
            <w:noProof/>
            <w:webHidden/>
          </w:rPr>
          <w:fldChar w:fldCharType="begin"/>
        </w:r>
        <w:r w:rsidR="001102CF">
          <w:rPr>
            <w:noProof/>
            <w:webHidden/>
          </w:rPr>
          <w:instrText xml:space="preserve"> PAGEREF _Toc6300008 \h </w:instrText>
        </w:r>
        <w:r w:rsidR="001102CF">
          <w:rPr>
            <w:noProof/>
            <w:webHidden/>
          </w:rPr>
        </w:r>
        <w:r w:rsidR="001102CF">
          <w:rPr>
            <w:noProof/>
            <w:webHidden/>
          </w:rPr>
          <w:fldChar w:fldCharType="separate"/>
        </w:r>
        <w:r w:rsidR="001102CF">
          <w:rPr>
            <w:noProof/>
            <w:webHidden/>
          </w:rPr>
          <w:t>31</w:t>
        </w:r>
        <w:r w:rsidR="001102CF">
          <w:rPr>
            <w:noProof/>
            <w:webHidden/>
          </w:rPr>
          <w:fldChar w:fldCharType="end"/>
        </w:r>
      </w:hyperlink>
    </w:p>
    <w:p w14:paraId="5B076870" w14:textId="66825FB6" w:rsidR="001102CF" w:rsidRDefault="00A536D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6300009" w:history="1">
        <w:r w:rsidR="001102CF" w:rsidRPr="00B70073">
          <w:rPr>
            <w:rStyle w:val="Hyperlink"/>
            <w:noProof/>
          </w:rPr>
          <w:t>6.4.3</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Derivation of Requirements on Assumptions</w:t>
        </w:r>
        <w:r w:rsidR="001102CF">
          <w:rPr>
            <w:noProof/>
            <w:webHidden/>
          </w:rPr>
          <w:tab/>
        </w:r>
        <w:r w:rsidR="001102CF">
          <w:rPr>
            <w:noProof/>
            <w:webHidden/>
          </w:rPr>
          <w:fldChar w:fldCharType="begin"/>
        </w:r>
        <w:r w:rsidR="001102CF">
          <w:rPr>
            <w:noProof/>
            <w:webHidden/>
          </w:rPr>
          <w:instrText xml:space="preserve"> PAGEREF _Toc6300009 \h </w:instrText>
        </w:r>
        <w:r w:rsidR="001102CF">
          <w:rPr>
            <w:noProof/>
            <w:webHidden/>
          </w:rPr>
        </w:r>
        <w:r w:rsidR="001102CF">
          <w:rPr>
            <w:noProof/>
            <w:webHidden/>
          </w:rPr>
          <w:fldChar w:fldCharType="separate"/>
        </w:r>
        <w:r w:rsidR="001102CF">
          <w:rPr>
            <w:noProof/>
            <w:webHidden/>
          </w:rPr>
          <w:t>31</w:t>
        </w:r>
        <w:r w:rsidR="001102CF">
          <w:rPr>
            <w:noProof/>
            <w:webHidden/>
          </w:rPr>
          <w:fldChar w:fldCharType="end"/>
        </w:r>
      </w:hyperlink>
    </w:p>
    <w:p w14:paraId="463E8354" w14:textId="58737B09"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300010" w:history="1">
        <w:r w:rsidR="001102CF" w:rsidRPr="00B70073">
          <w:rPr>
            <w:rStyle w:val="Hyperlink"/>
            <w:noProof/>
          </w:rPr>
          <w:t>6.5</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(Decomposed) Functional Safety Requirements</w:t>
        </w:r>
        <w:r w:rsidR="001102CF">
          <w:rPr>
            <w:noProof/>
            <w:webHidden/>
          </w:rPr>
          <w:tab/>
        </w:r>
        <w:r w:rsidR="001102CF">
          <w:rPr>
            <w:noProof/>
            <w:webHidden/>
          </w:rPr>
          <w:fldChar w:fldCharType="begin"/>
        </w:r>
        <w:r w:rsidR="001102CF">
          <w:rPr>
            <w:noProof/>
            <w:webHidden/>
          </w:rPr>
          <w:instrText xml:space="preserve"> PAGEREF _Toc6300010 \h </w:instrText>
        </w:r>
        <w:r w:rsidR="001102CF">
          <w:rPr>
            <w:noProof/>
            <w:webHidden/>
          </w:rPr>
        </w:r>
        <w:r w:rsidR="001102CF">
          <w:rPr>
            <w:noProof/>
            <w:webHidden/>
          </w:rPr>
          <w:fldChar w:fldCharType="separate"/>
        </w:r>
        <w:r w:rsidR="001102CF">
          <w:rPr>
            <w:noProof/>
            <w:webHidden/>
          </w:rPr>
          <w:t>31</w:t>
        </w:r>
        <w:r w:rsidR="001102CF">
          <w:rPr>
            <w:noProof/>
            <w:webHidden/>
          </w:rPr>
          <w:fldChar w:fldCharType="end"/>
        </w:r>
      </w:hyperlink>
    </w:p>
    <w:p w14:paraId="674103E8" w14:textId="1404036C" w:rsidR="001102CF" w:rsidRDefault="00A536D5">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6300011" w:history="1">
        <w:r w:rsidR="001102CF" w:rsidRPr="00B70073">
          <w:rPr>
            <w:rStyle w:val="Hyperlink"/>
            <w:noProof/>
          </w:rPr>
          <w:t>7</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Functional Architecture</w:t>
        </w:r>
        <w:r w:rsidR="001102CF">
          <w:rPr>
            <w:noProof/>
            <w:webHidden/>
          </w:rPr>
          <w:tab/>
        </w:r>
        <w:r w:rsidR="001102CF">
          <w:rPr>
            <w:noProof/>
            <w:webHidden/>
          </w:rPr>
          <w:fldChar w:fldCharType="begin"/>
        </w:r>
        <w:r w:rsidR="001102CF">
          <w:rPr>
            <w:noProof/>
            <w:webHidden/>
          </w:rPr>
          <w:instrText xml:space="preserve"> PAGEREF _Toc6300011 \h </w:instrText>
        </w:r>
        <w:r w:rsidR="001102CF">
          <w:rPr>
            <w:noProof/>
            <w:webHidden/>
          </w:rPr>
        </w:r>
        <w:r w:rsidR="001102CF">
          <w:rPr>
            <w:noProof/>
            <w:webHidden/>
          </w:rPr>
          <w:fldChar w:fldCharType="separate"/>
        </w:r>
        <w:r w:rsidR="001102CF">
          <w:rPr>
            <w:noProof/>
            <w:webHidden/>
          </w:rPr>
          <w:t>33</w:t>
        </w:r>
        <w:r w:rsidR="001102CF">
          <w:rPr>
            <w:noProof/>
            <w:webHidden/>
          </w:rPr>
          <w:fldChar w:fldCharType="end"/>
        </w:r>
      </w:hyperlink>
    </w:p>
    <w:p w14:paraId="443FC5AE" w14:textId="4CC2CCB9" w:rsidR="001102CF" w:rsidRDefault="00A536D5">
      <w:pPr>
        <w:pStyle w:val="TOC2"/>
        <w:tabs>
          <w:tab w:val="left" w:pos="600"/>
          <w:tab w:val="right" w:leader="dot" w:pos="10173"/>
        </w:tabs>
        <w:rPr>
          <w:rFonts w:asciiTheme="minorHAnsi" w:eastAsiaTheme="minorEastAsia" w:hAnsiTheme="minorHAnsi" w:cstheme="minorBidi"/>
          <w:noProof/>
          <w:sz w:val="22"/>
          <w:szCs w:val="22"/>
          <w:lang w:val="de-DE" w:eastAsia="de-DE"/>
        </w:rPr>
      </w:pPr>
      <w:hyperlink w:anchor="_Toc6300012" w:history="1">
        <w:r w:rsidR="001102CF" w:rsidRPr="00B70073">
          <w:rPr>
            <w:rStyle w:val="Hyperlink"/>
            <w:noProof/>
          </w:rPr>
          <w:t>7.1</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List of Functions</w:t>
        </w:r>
        <w:r w:rsidR="001102CF">
          <w:rPr>
            <w:noProof/>
            <w:webHidden/>
          </w:rPr>
          <w:tab/>
        </w:r>
        <w:r w:rsidR="001102CF">
          <w:rPr>
            <w:noProof/>
            <w:webHidden/>
          </w:rPr>
          <w:fldChar w:fldCharType="begin"/>
        </w:r>
        <w:r w:rsidR="001102CF">
          <w:rPr>
            <w:noProof/>
            <w:webHidden/>
          </w:rPr>
          <w:instrText xml:space="preserve"> PAGEREF _Toc6300012 \h </w:instrText>
        </w:r>
        <w:r w:rsidR="001102CF">
          <w:rPr>
            <w:noProof/>
            <w:webHidden/>
          </w:rPr>
        </w:r>
        <w:r w:rsidR="001102CF">
          <w:rPr>
            <w:noProof/>
            <w:webHidden/>
          </w:rPr>
          <w:fldChar w:fldCharType="separate"/>
        </w:r>
        <w:r w:rsidR="001102CF">
          <w:rPr>
            <w:noProof/>
            <w:webHidden/>
          </w:rPr>
          <w:t>33</w:t>
        </w:r>
        <w:r w:rsidR="001102CF">
          <w:rPr>
            <w:noProof/>
            <w:webHidden/>
          </w:rPr>
          <w:fldChar w:fldCharType="end"/>
        </w:r>
      </w:hyperlink>
    </w:p>
    <w:p w14:paraId="5D8F7B5A" w14:textId="3A72498D" w:rsidR="001102CF" w:rsidRDefault="00A536D5">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6300013" w:history="1">
        <w:r w:rsidR="001102CF" w:rsidRPr="00B70073">
          <w:rPr>
            <w:rStyle w:val="Hyperlink"/>
            <w:noProof/>
          </w:rPr>
          <w:t>8</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Open Concerns</w:t>
        </w:r>
        <w:r w:rsidR="001102CF">
          <w:rPr>
            <w:noProof/>
            <w:webHidden/>
          </w:rPr>
          <w:tab/>
        </w:r>
        <w:r w:rsidR="001102CF">
          <w:rPr>
            <w:noProof/>
            <w:webHidden/>
          </w:rPr>
          <w:fldChar w:fldCharType="begin"/>
        </w:r>
        <w:r w:rsidR="001102CF">
          <w:rPr>
            <w:noProof/>
            <w:webHidden/>
          </w:rPr>
          <w:instrText xml:space="preserve"> PAGEREF _Toc6300013 \h </w:instrText>
        </w:r>
        <w:r w:rsidR="001102CF">
          <w:rPr>
            <w:noProof/>
            <w:webHidden/>
          </w:rPr>
        </w:r>
        <w:r w:rsidR="001102CF">
          <w:rPr>
            <w:noProof/>
            <w:webHidden/>
          </w:rPr>
          <w:fldChar w:fldCharType="separate"/>
        </w:r>
        <w:r w:rsidR="001102CF">
          <w:rPr>
            <w:noProof/>
            <w:webHidden/>
          </w:rPr>
          <w:t>34</w:t>
        </w:r>
        <w:r w:rsidR="001102CF">
          <w:rPr>
            <w:noProof/>
            <w:webHidden/>
          </w:rPr>
          <w:fldChar w:fldCharType="end"/>
        </w:r>
      </w:hyperlink>
    </w:p>
    <w:p w14:paraId="647C0F0C" w14:textId="4B061AA0" w:rsidR="001102CF" w:rsidRDefault="00A536D5">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6300014" w:history="1">
        <w:r w:rsidR="001102CF" w:rsidRPr="00B70073">
          <w:rPr>
            <w:rStyle w:val="Hyperlink"/>
            <w:noProof/>
          </w:rPr>
          <w:t>9</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Revision History</w:t>
        </w:r>
        <w:r w:rsidR="001102CF">
          <w:rPr>
            <w:noProof/>
            <w:webHidden/>
          </w:rPr>
          <w:tab/>
        </w:r>
        <w:r w:rsidR="001102CF">
          <w:rPr>
            <w:noProof/>
            <w:webHidden/>
          </w:rPr>
          <w:fldChar w:fldCharType="begin"/>
        </w:r>
        <w:r w:rsidR="001102CF">
          <w:rPr>
            <w:noProof/>
            <w:webHidden/>
          </w:rPr>
          <w:instrText xml:space="preserve"> PAGEREF _Toc6300014 \h </w:instrText>
        </w:r>
        <w:r w:rsidR="001102CF">
          <w:rPr>
            <w:noProof/>
            <w:webHidden/>
          </w:rPr>
        </w:r>
        <w:r w:rsidR="001102CF">
          <w:rPr>
            <w:noProof/>
            <w:webHidden/>
          </w:rPr>
          <w:fldChar w:fldCharType="separate"/>
        </w:r>
        <w:r w:rsidR="001102CF">
          <w:rPr>
            <w:noProof/>
            <w:webHidden/>
          </w:rPr>
          <w:t>35</w:t>
        </w:r>
        <w:r w:rsidR="001102CF">
          <w:rPr>
            <w:noProof/>
            <w:webHidden/>
          </w:rPr>
          <w:fldChar w:fldCharType="end"/>
        </w:r>
      </w:hyperlink>
    </w:p>
    <w:p w14:paraId="065A3A05" w14:textId="1A32A13D" w:rsidR="001102CF" w:rsidRDefault="00A536D5">
      <w:pPr>
        <w:pStyle w:val="TOC1"/>
        <w:tabs>
          <w:tab w:val="left" w:pos="600"/>
          <w:tab w:val="right" w:leader="dot" w:pos="10173"/>
        </w:tabs>
        <w:rPr>
          <w:rFonts w:asciiTheme="minorHAnsi" w:eastAsiaTheme="minorEastAsia" w:hAnsiTheme="minorHAnsi" w:cstheme="minorBidi"/>
          <w:noProof/>
          <w:sz w:val="22"/>
          <w:szCs w:val="22"/>
          <w:lang w:val="de-DE" w:eastAsia="de-DE"/>
        </w:rPr>
      </w:pPr>
      <w:hyperlink w:anchor="_Toc6300016" w:history="1">
        <w:r w:rsidR="001102CF" w:rsidRPr="00B70073">
          <w:rPr>
            <w:rStyle w:val="Hyperlink"/>
            <w:noProof/>
          </w:rPr>
          <w:t>10</w:t>
        </w:r>
        <w:r w:rsidR="001102CF">
          <w:rPr>
            <w:rFonts w:asciiTheme="minorHAnsi" w:eastAsiaTheme="minorEastAsia" w:hAnsiTheme="minorHAnsi" w:cstheme="minorBidi"/>
            <w:noProof/>
            <w:sz w:val="22"/>
            <w:szCs w:val="22"/>
            <w:lang w:val="de-DE" w:eastAsia="de-DE"/>
          </w:rPr>
          <w:tab/>
        </w:r>
        <w:r w:rsidR="001102CF" w:rsidRPr="00B70073">
          <w:rPr>
            <w:rStyle w:val="Hyperlink"/>
            <w:noProof/>
          </w:rPr>
          <w:t>Appendix</w:t>
        </w:r>
        <w:r w:rsidR="001102CF">
          <w:rPr>
            <w:noProof/>
            <w:webHidden/>
          </w:rPr>
          <w:tab/>
        </w:r>
        <w:r w:rsidR="001102CF">
          <w:rPr>
            <w:noProof/>
            <w:webHidden/>
          </w:rPr>
          <w:fldChar w:fldCharType="begin"/>
        </w:r>
        <w:r w:rsidR="001102CF">
          <w:rPr>
            <w:noProof/>
            <w:webHidden/>
          </w:rPr>
          <w:instrText xml:space="preserve"> PAGEREF _Toc6300016 \h </w:instrText>
        </w:r>
        <w:r w:rsidR="001102CF">
          <w:rPr>
            <w:noProof/>
            <w:webHidden/>
          </w:rPr>
        </w:r>
        <w:r w:rsidR="001102CF">
          <w:rPr>
            <w:noProof/>
            <w:webHidden/>
          </w:rPr>
          <w:fldChar w:fldCharType="separate"/>
        </w:r>
        <w:r w:rsidR="001102CF">
          <w:rPr>
            <w:noProof/>
            <w:webHidden/>
          </w:rPr>
          <w:t>36</w:t>
        </w:r>
        <w:r w:rsidR="001102CF">
          <w:rPr>
            <w:noProof/>
            <w:webHidden/>
          </w:rPr>
          <w:fldChar w:fldCharType="end"/>
        </w:r>
      </w:hyperlink>
    </w:p>
    <w:p w14:paraId="678792DF" w14:textId="76EC90C9" w:rsidR="003A3CDA" w:rsidRDefault="007D1D30" w:rsidP="0066402F">
      <w:r w:rsidRPr="007C20FA">
        <w:fldChar w:fldCharType="end"/>
      </w:r>
    </w:p>
    <w:p w14:paraId="571A73A4" w14:textId="77777777" w:rsidR="00D551E4" w:rsidRPr="0046323D" w:rsidRDefault="00D551E4" w:rsidP="00D551E4">
      <w:pPr>
        <w:rPr>
          <w:b/>
          <w:sz w:val="32"/>
        </w:rPr>
      </w:pPr>
      <w:r w:rsidRPr="0046323D">
        <w:rPr>
          <w:b/>
          <w:sz w:val="32"/>
        </w:rPr>
        <w:t>List of Figures</w:t>
      </w:r>
    </w:p>
    <w:p w14:paraId="2CD3335F" w14:textId="77777777" w:rsidR="00D551E4" w:rsidRPr="00E2703A" w:rsidRDefault="00D551E4" w:rsidP="00D551E4">
      <w:pPr>
        <w:pStyle w:val="TOC2"/>
        <w:rPr>
          <w:rStyle w:val="Hyperlink"/>
          <w:noProof/>
          <w:color w:val="auto"/>
        </w:rPr>
      </w:pPr>
    </w:p>
    <w:p w14:paraId="3D66805B" w14:textId="236CA8BA" w:rsidR="007F0FCD" w:rsidRDefault="00D551E4">
      <w:pPr>
        <w:pStyle w:val="TableofFigures"/>
        <w:tabs>
          <w:tab w:val="righ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532391141" w:history="1">
        <w:r w:rsidR="007F0FCD" w:rsidRPr="00D016C2">
          <w:rPr>
            <w:rStyle w:val="Hyperlink"/>
            <w:noProof/>
          </w:rPr>
          <w:t>Figure 1: Sample Context Diagram</w:t>
        </w:r>
        <w:r w:rsidR="007F0FCD">
          <w:rPr>
            <w:noProof/>
            <w:webHidden/>
          </w:rPr>
          <w:tab/>
        </w:r>
        <w:r w:rsidR="007F0FCD">
          <w:rPr>
            <w:noProof/>
            <w:webHidden/>
          </w:rPr>
          <w:fldChar w:fldCharType="begin"/>
        </w:r>
        <w:r w:rsidR="007F0FCD">
          <w:rPr>
            <w:noProof/>
            <w:webHidden/>
          </w:rPr>
          <w:instrText xml:space="preserve"> PAGEREF _Toc532391141 \h </w:instrText>
        </w:r>
        <w:r w:rsidR="007F0FCD">
          <w:rPr>
            <w:noProof/>
            <w:webHidden/>
          </w:rPr>
        </w:r>
        <w:r w:rsidR="007F0FCD">
          <w:rPr>
            <w:noProof/>
            <w:webHidden/>
          </w:rPr>
          <w:fldChar w:fldCharType="separate"/>
        </w:r>
        <w:r w:rsidR="001102CF">
          <w:rPr>
            <w:noProof/>
            <w:webHidden/>
          </w:rPr>
          <w:t>10</w:t>
        </w:r>
        <w:r w:rsidR="007F0FCD">
          <w:rPr>
            <w:noProof/>
            <w:webHidden/>
          </w:rPr>
          <w:fldChar w:fldCharType="end"/>
        </w:r>
      </w:hyperlink>
    </w:p>
    <w:p w14:paraId="2056E96B" w14:textId="307EF200" w:rsidR="007F0FCD" w:rsidRDefault="00A536D5">
      <w:pPr>
        <w:pStyle w:val="TableofFigures"/>
        <w:tabs>
          <w:tab w:val="right" w:pos="10173"/>
        </w:tabs>
        <w:rPr>
          <w:rFonts w:asciiTheme="minorHAnsi" w:eastAsiaTheme="minorEastAsia" w:hAnsiTheme="minorHAnsi" w:cstheme="minorBidi"/>
          <w:noProof/>
          <w:sz w:val="22"/>
          <w:szCs w:val="22"/>
        </w:rPr>
      </w:pPr>
      <w:hyperlink w:anchor="_Toc532391142" w:history="1">
        <w:r w:rsidR="007F0FCD" w:rsidRPr="00D016C2">
          <w:rPr>
            <w:rStyle w:val="Hyperlink"/>
            <w:noProof/>
          </w:rPr>
          <w:t>Figure 2: Feature Operation Modes and States</w:t>
        </w:r>
        <w:r w:rsidR="007F0FCD">
          <w:rPr>
            <w:noProof/>
            <w:webHidden/>
          </w:rPr>
          <w:tab/>
        </w:r>
        <w:r w:rsidR="007F0FCD">
          <w:rPr>
            <w:noProof/>
            <w:webHidden/>
          </w:rPr>
          <w:fldChar w:fldCharType="begin"/>
        </w:r>
        <w:r w:rsidR="007F0FCD">
          <w:rPr>
            <w:noProof/>
            <w:webHidden/>
          </w:rPr>
          <w:instrText xml:space="preserve"> PAGEREF _Toc532391142 \h </w:instrText>
        </w:r>
        <w:r w:rsidR="007F0FCD">
          <w:rPr>
            <w:noProof/>
            <w:webHidden/>
          </w:rPr>
        </w:r>
        <w:r w:rsidR="007F0FCD">
          <w:rPr>
            <w:noProof/>
            <w:webHidden/>
          </w:rPr>
          <w:fldChar w:fldCharType="separate"/>
        </w:r>
        <w:r w:rsidR="001102CF">
          <w:rPr>
            <w:noProof/>
            <w:webHidden/>
          </w:rPr>
          <w:t>12</w:t>
        </w:r>
        <w:r w:rsidR="007F0FCD">
          <w:rPr>
            <w:noProof/>
            <w:webHidden/>
          </w:rPr>
          <w:fldChar w:fldCharType="end"/>
        </w:r>
      </w:hyperlink>
    </w:p>
    <w:p w14:paraId="414576DA" w14:textId="505CCE10" w:rsidR="007F0FCD" w:rsidRDefault="00A536D5">
      <w:pPr>
        <w:pStyle w:val="TableofFigures"/>
        <w:tabs>
          <w:tab w:val="right" w:pos="10173"/>
        </w:tabs>
        <w:rPr>
          <w:rFonts w:asciiTheme="minorHAnsi" w:eastAsiaTheme="minorEastAsia" w:hAnsiTheme="minorHAnsi" w:cstheme="minorBidi"/>
          <w:noProof/>
          <w:sz w:val="22"/>
          <w:szCs w:val="22"/>
        </w:rPr>
      </w:pPr>
      <w:hyperlink w:anchor="_Toc532391143" w:history="1">
        <w:r w:rsidR="007F0FCD" w:rsidRPr="00D016C2">
          <w:rPr>
            <w:rStyle w:val="Hyperlink"/>
            <w:noProof/>
          </w:rPr>
          <w:t>Figure 3: Use Case Diagram</w:t>
        </w:r>
        <w:r w:rsidR="007F0FCD">
          <w:rPr>
            <w:noProof/>
            <w:webHidden/>
          </w:rPr>
          <w:tab/>
        </w:r>
        <w:r w:rsidR="007F0FCD">
          <w:rPr>
            <w:noProof/>
            <w:webHidden/>
          </w:rPr>
          <w:fldChar w:fldCharType="begin"/>
        </w:r>
        <w:r w:rsidR="007F0FCD">
          <w:rPr>
            <w:noProof/>
            <w:webHidden/>
          </w:rPr>
          <w:instrText xml:space="preserve"> PAGEREF _Toc532391143 \h </w:instrText>
        </w:r>
        <w:r w:rsidR="007F0FCD">
          <w:rPr>
            <w:noProof/>
            <w:webHidden/>
          </w:rPr>
        </w:r>
        <w:r w:rsidR="007F0FCD">
          <w:rPr>
            <w:noProof/>
            <w:webHidden/>
          </w:rPr>
          <w:fldChar w:fldCharType="separate"/>
        </w:r>
        <w:r w:rsidR="001102CF">
          <w:rPr>
            <w:noProof/>
            <w:webHidden/>
          </w:rPr>
          <w:t>13</w:t>
        </w:r>
        <w:r w:rsidR="007F0FCD">
          <w:rPr>
            <w:noProof/>
            <w:webHidden/>
          </w:rPr>
          <w:fldChar w:fldCharType="end"/>
        </w:r>
      </w:hyperlink>
    </w:p>
    <w:p w14:paraId="20ED5FE4" w14:textId="094EDEEA" w:rsidR="007F0FCD" w:rsidRDefault="00A536D5">
      <w:pPr>
        <w:pStyle w:val="TableofFigures"/>
        <w:tabs>
          <w:tab w:val="right" w:pos="10173"/>
        </w:tabs>
        <w:rPr>
          <w:rFonts w:asciiTheme="minorHAnsi" w:eastAsiaTheme="minorEastAsia" w:hAnsiTheme="minorHAnsi" w:cstheme="minorBidi"/>
          <w:noProof/>
          <w:sz w:val="22"/>
          <w:szCs w:val="22"/>
        </w:rPr>
      </w:pPr>
      <w:hyperlink w:anchor="_Toc532391144" w:history="1">
        <w:r w:rsidR="007F0FCD" w:rsidRPr="00D016C2">
          <w:rPr>
            <w:rStyle w:val="Hyperlink"/>
            <w:noProof/>
          </w:rPr>
          <w:t>Figure 4: Functional Boundary Diagram</w:t>
        </w:r>
        <w:r w:rsidR="007F0FCD">
          <w:rPr>
            <w:noProof/>
            <w:webHidden/>
          </w:rPr>
          <w:tab/>
        </w:r>
        <w:r w:rsidR="007F0FCD">
          <w:rPr>
            <w:noProof/>
            <w:webHidden/>
          </w:rPr>
          <w:fldChar w:fldCharType="begin"/>
        </w:r>
        <w:r w:rsidR="007F0FCD">
          <w:rPr>
            <w:noProof/>
            <w:webHidden/>
          </w:rPr>
          <w:instrText xml:space="preserve"> PAGEREF _Toc532391144 \h </w:instrText>
        </w:r>
        <w:r w:rsidR="007F0FCD">
          <w:rPr>
            <w:noProof/>
            <w:webHidden/>
          </w:rPr>
        </w:r>
        <w:r w:rsidR="007F0FCD">
          <w:rPr>
            <w:noProof/>
            <w:webHidden/>
          </w:rPr>
          <w:fldChar w:fldCharType="separate"/>
        </w:r>
        <w:r w:rsidR="001102CF">
          <w:rPr>
            <w:noProof/>
            <w:webHidden/>
          </w:rPr>
          <w:t>33</w:t>
        </w:r>
        <w:r w:rsidR="007F0FCD">
          <w:rPr>
            <w:noProof/>
            <w:webHidden/>
          </w:rPr>
          <w:fldChar w:fldCharType="end"/>
        </w:r>
      </w:hyperlink>
    </w:p>
    <w:p w14:paraId="4D84675F" w14:textId="77777777" w:rsidR="00D551E4" w:rsidRDefault="00D551E4" w:rsidP="00D551E4">
      <w:pPr>
        <w:pStyle w:val="BlockText"/>
        <w:ind w:left="0" w:firstLine="0"/>
      </w:pPr>
      <w:r>
        <w:rPr>
          <w:rStyle w:val="Hyperlink"/>
          <w:rFonts w:ascii="Arial" w:hAnsi="Arial"/>
          <w:noProof/>
          <w:color w:val="auto"/>
          <w:szCs w:val="20"/>
          <w:u w:val="none"/>
        </w:rPr>
        <w:fldChar w:fldCharType="end"/>
      </w:r>
    </w:p>
    <w:p w14:paraId="6B7E9488" w14:textId="77777777" w:rsidR="00D551E4" w:rsidRPr="0046323D" w:rsidRDefault="00D551E4" w:rsidP="00D551E4">
      <w:pPr>
        <w:rPr>
          <w:b/>
          <w:sz w:val="32"/>
        </w:rPr>
      </w:pPr>
      <w:bookmarkStart w:id="5" w:name="_Toc423619082"/>
      <w:r w:rsidRPr="0046323D">
        <w:rPr>
          <w:b/>
          <w:sz w:val="32"/>
        </w:rPr>
        <w:t>List of Tables</w:t>
      </w:r>
      <w:bookmarkEnd w:id="5"/>
    </w:p>
    <w:p w14:paraId="72150A42" w14:textId="77777777" w:rsidR="00D551E4" w:rsidRPr="00E2703A" w:rsidRDefault="00D551E4" w:rsidP="00D551E4">
      <w:pPr>
        <w:pStyle w:val="TOC2"/>
        <w:rPr>
          <w:rStyle w:val="Hyperlink"/>
          <w:noProof/>
          <w:color w:val="auto"/>
        </w:rPr>
      </w:pPr>
    </w:p>
    <w:p w14:paraId="3261938F" w14:textId="05ADEB10" w:rsidR="001102CF" w:rsidRDefault="00D551E4">
      <w:pPr>
        <w:pStyle w:val="TableofFigures"/>
        <w:tabs>
          <w:tab w:val="right" w:leader="dot" w:pos="10173"/>
        </w:tabs>
        <w:rPr>
          <w:rFonts w:asciiTheme="minorHAnsi" w:eastAsiaTheme="minorEastAsia" w:hAnsiTheme="minorHAnsi" w:cstheme="minorBidi"/>
          <w:noProof/>
          <w:sz w:val="22"/>
          <w:szCs w:val="22"/>
          <w:lang w:val="de-DE" w:eastAsia="de-DE"/>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6299930" w:history="1">
        <w:r w:rsidR="001102CF" w:rsidRPr="006B7888">
          <w:rPr>
            <w:rStyle w:val="Hyperlink"/>
            <w:noProof/>
          </w:rPr>
          <w:t>Table 1: Features described in this FD</w:t>
        </w:r>
        <w:r w:rsidR="001102CF">
          <w:rPr>
            <w:noProof/>
            <w:webHidden/>
          </w:rPr>
          <w:tab/>
        </w:r>
        <w:r w:rsidR="001102CF">
          <w:rPr>
            <w:noProof/>
            <w:webHidden/>
          </w:rPr>
          <w:fldChar w:fldCharType="begin"/>
        </w:r>
        <w:r w:rsidR="001102CF">
          <w:rPr>
            <w:noProof/>
            <w:webHidden/>
          </w:rPr>
          <w:instrText xml:space="preserve"> PAGEREF _Toc6299930 \h </w:instrText>
        </w:r>
        <w:r w:rsidR="001102CF">
          <w:rPr>
            <w:noProof/>
            <w:webHidden/>
          </w:rPr>
        </w:r>
        <w:r w:rsidR="001102CF">
          <w:rPr>
            <w:noProof/>
            <w:webHidden/>
          </w:rPr>
          <w:fldChar w:fldCharType="separate"/>
        </w:r>
        <w:r w:rsidR="001102CF">
          <w:rPr>
            <w:noProof/>
            <w:webHidden/>
          </w:rPr>
          <w:t>5</w:t>
        </w:r>
        <w:r w:rsidR="001102CF">
          <w:rPr>
            <w:noProof/>
            <w:webHidden/>
          </w:rPr>
          <w:fldChar w:fldCharType="end"/>
        </w:r>
      </w:hyperlink>
    </w:p>
    <w:p w14:paraId="64669B44" w14:textId="314B312E" w:rsidR="001102CF" w:rsidRDefault="00A536D5">
      <w:pPr>
        <w:pStyle w:val="TableofFigures"/>
        <w:tabs>
          <w:tab w:val="right" w:leader="dot" w:pos="10173"/>
        </w:tabs>
        <w:rPr>
          <w:rFonts w:asciiTheme="minorHAnsi" w:eastAsiaTheme="minorEastAsia" w:hAnsiTheme="minorHAnsi" w:cstheme="minorBidi"/>
          <w:noProof/>
          <w:sz w:val="22"/>
          <w:szCs w:val="22"/>
          <w:lang w:val="de-DE" w:eastAsia="de-DE"/>
        </w:rPr>
      </w:pPr>
      <w:hyperlink w:anchor="_Toc6299931" w:history="1">
        <w:r w:rsidR="001102CF" w:rsidRPr="006B7888">
          <w:rPr>
            <w:rStyle w:val="Hyperlink"/>
            <w:noProof/>
          </w:rPr>
          <w:t>Table 2: Feature Variants</w:t>
        </w:r>
        <w:r w:rsidR="001102CF">
          <w:rPr>
            <w:noProof/>
            <w:webHidden/>
          </w:rPr>
          <w:tab/>
        </w:r>
        <w:r w:rsidR="001102CF">
          <w:rPr>
            <w:noProof/>
            <w:webHidden/>
          </w:rPr>
          <w:fldChar w:fldCharType="begin"/>
        </w:r>
        <w:r w:rsidR="001102CF">
          <w:rPr>
            <w:noProof/>
            <w:webHidden/>
          </w:rPr>
          <w:instrText xml:space="preserve"> PAGEREF _Toc6299931 \h </w:instrText>
        </w:r>
        <w:r w:rsidR="001102CF">
          <w:rPr>
            <w:noProof/>
            <w:webHidden/>
          </w:rPr>
        </w:r>
        <w:r w:rsidR="001102CF">
          <w:rPr>
            <w:noProof/>
            <w:webHidden/>
          </w:rPr>
          <w:fldChar w:fldCharType="separate"/>
        </w:r>
        <w:r w:rsidR="001102CF">
          <w:rPr>
            <w:noProof/>
            <w:webHidden/>
          </w:rPr>
          <w:t>7</w:t>
        </w:r>
        <w:r w:rsidR="001102CF">
          <w:rPr>
            <w:noProof/>
            <w:webHidden/>
          </w:rPr>
          <w:fldChar w:fldCharType="end"/>
        </w:r>
      </w:hyperlink>
    </w:p>
    <w:p w14:paraId="4F5F7EBE" w14:textId="5417E660" w:rsidR="001102CF" w:rsidRDefault="00A536D5">
      <w:pPr>
        <w:pStyle w:val="TableofFigures"/>
        <w:tabs>
          <w:tab w:val="right" w:leader="dot" w:pos="10173"/>
        </w:tabs>
        <w:rPr>
          <w:rFonts w:asciiTheme="minorHAnsi" w:eastAsiaTheme="minorEastAsia" w:hAnsiTheme="minorHAnsi" w:cstheme="minorBidi"/>
          <w:noProof/>
          <w:sz w:val="22"/>
          <w:szCs w:val="22"/>
          <w:lang w:val="de-DE" w:eastAsia="de-DE"/>
        </w:rPr>
      </w:pPr>
      <w:hyperlink w:anchor="_Toc6299932" w:history="1">
        <w:r w:rsidR="001102CF" w:rsidRPr="006B7888">
          <w:rPr>
            <w:rStyle w:val="Hyperlink"/>
            <w:noProof/>
          </w:rPr>
          <w:t>Table 3: Regions &amp; Markets</w:t>
        </w:r>
        <w:r w:rsidR="001102CF">
          <w:rPr>
            <w:noProof/>
            <w:webHidden/>
          </w:rPr>
          <w:tab/>
        </w:r>
        <w:r w:rsidR="001102CF">
          <w:rPr>
            <w:noProof/>
            <w:webHidden/>
          </w:rPr>
          <w:fldChar w:fldCharType="begin"/>
        </w:r>
        <w:r w:rsidR="001102CF">
          <w:rPr>
            <w:noProof/>
            <w:webHidden/>
          </w:rPr>
          <w:instrText xml:space="preserve"> PAGEREF _Toc6299932 \h </w:instrText>
        </w:r>
        <w:r w:rsidR="001102CF">
          <w:rPr>
            <w:noProof/>
            <w:webHidden/>
          </w:rPr>
        </w:r>
        <w:r w:rsidR="001102CF">
          <w:rPr>
            <w:noProof/>
            <w:webHidden/>
          </w:rPr>
          <w:fldChar w:fldCharType="separate"/>
        </w:r>
        <w:r w:rsidR="001102CF">
          <w:rPr>
            <w:noProof/>
            <w:webHidden/>
          </w:rPr>
          <w:t>7</w:t>
        </w:r>
        <w:r w:rsidR="001102CF">
          <w:rPr>
            <w:noProof/>
            <w:webHidden/>
          </w:rPr>
          <w:fldChar w:fldCharType="end"/>
        </w:r>
      </w:hyperlink>
    </w:p>
    <w:p w14:paraId="1D8E2AEC" w14:textId="00C3F907" w:rsidR="001102CF" w:rsidRDefault="00A536D5">
      <w:pPr>
        <w:pStyle w:val="TableofFigures"/>
        <w:tabs>
          <w:tab w:val="right" w:leader="dot" w:pos="10173"/>
        </w:tabs>
        <w:rPr>
          <w:rFonts w:asciiTheme="minorHAnsi" w:eastAsiaTheme="minorEastAsia" w:hAnsiTheme="minorHAnsi" w:cstheme="minorBidi"/>
          <w:noProof/>
          <w:sz w:val="22"/>
          <w:szCs w:val="22"/>
          <w:lang w:val="de-DE" w:eastAsia="de-DE"/>
        </w:rPr>
      </w:pPr>
      <w:hyperlink w:anchor="_Toc6299933" w:history="1">
        <w:r w:rsidR="001102CF" w:rsidRPr="006B7888">
          <w:rPr>
            <w:rStyle w:val="Hyperlink"/>
            <w:noProof/>
          </w:rPr>
          <w:t>Table 4: Ford internal Documents</w:t>
        </w:r>
        <w:r w:rsidR="001102CF">
          <w:rPr>
            <w:noProof/>
            <w:webHidden/>
          </w:rPr>
          <w:tab/>
        </w:r>
        <w:r w:rsidR="001102CF">
          <w:rPr>
            <w:noProof/>
            <w:webHidden/>
          </w:rPr>
          <w:fldChar w:fldCharType="begin"/>
        </w:r>
        <w:r w:rsidR="001102CF">
          <w:rPr>
            <w:noProof/>
            <w:webHidden/>
          </w:rPr>
          <w:instrText xml:space="preserve"> PAGEREF _Toc6299933 \h </w:instrText>
        </w:r>
        <w:r w:rsidR="001102CF">
          <w:rPr>
            <w:noProof/>
            <w:webHidden/>
          </w:rPr>
        </w:r>
        <w:r w:rsidR="001102CF">
          <w:rPr>
            <w:noProof/>
            <w:webHidden/>
          </w:rPr>
          <w:fldChar w:fldCharType="separate"/>
        </w:r>
        <w:r w:rsidR="001102CF">
          <w:rPr>
            <w:noProof/>
            <w:webHidden/>
          </w:rPr>
          <w:t>8</w:t>
        </w:r>
        <w:r w:rsidR="001102CF">
          <w:rPr>
            <w:noProof/>
            <w:webHidden/>
          </w:rPr>
          <w:fldChar w:fldCharType="end"/>
        </w:r>
      </w:hyperlink>
    </w:p>
    <w:p w14:paraId="721168C9" w14:textId="33E83E70" w:rsidR="001102CF" w:rsidRDefault="00A536D5">
      <w:pPr>
        <w:pStyle w:val="TableofFigures"/>
        <w:tabs>
          <w:tab w:val="right" w:leader="dot" w:pos="10173"/>
        </w:tabs>
        <w:rPr>
          <w:rFonts w:asciiTheme="minorHAnsi" w:eastAsiaTheme="minorEastAsia" w:hAnsiTheme="minorHAnsi" w:cstheme="minorBidi"/>
          <w:noProof/>
          <w:sz w:val="22"/>
          <w:szCs w:val="22"/>
          <w:lang w:val="de-DE" w:eastAsia="de-DE"/>
        </w:rPr>
      </w:pPr>
      <w:hyperlink w:anchor="_Toc6299934" w:history="1">
        <w:r w:rsidR="001102CF" w:rsidRPr="006B7888">
          <w:rPr>
            <w:rStyle w:val="Hyperlink"/>
            <w:noProof/>
          </w:rPr>
          <w:t>Table 5: External documents and publications</w:t>
        </w:r>
        <w:r w:rsidR="001102CF">
          <w:rPr>
            <w:noProof/>
            <w:webHidden/>
          </w:rPr>
          <w:tab/>
        </w:r>
        <w:r w:rsidR="001102CF">
          <w:rPr>
            <w:noProof/>
            <w:webHidden/>
          </w:rPr>
          <w:fldChar w:fldCharType="begin"/>
        </w:r>
        <w:r w:rsidR="001102CF">
          <w:rPr>
            <w:noProof/>
            <w:webHidden/>
          </w:rPr>
          <w:instrText xml:space="preserve"> PAGEREF _Toc6299934 \h </w:instrText>
        </w:r>
        <w:r w:rsidR="001102CF">
          <w:rPr>
            <w:noProof/>
            <w:webHidden/>
          </w:rPr>
        </w:r>
        <w:r w:rsidR="001102CF">
          <w:rPr>
            <w:noProof/>
            <w:webHidden/>
          </w:rPr>
          <w:fldChar w:fldCharType="separate"/>
        </w:r>
        <w:r w:rsidR="001102CF">
          <w:rPr>
            <w:noProof/>
            <w:webHidden/>
          </w:rPr>
          <w:t>8</w:t>
        </w:r>
        <w:r w:rsidR="001102CF">
          <w:rPr>
            <w:noProof/>
            <w:webHidden/>
          </w:rPr>
          <w:fldChar w:fldCharType="end"/>
        </w:r>
      </w:hyperlink>
    </w:p>
    <w:p w14:paraId="20EDEB0C" w14:textId="13AD32F6" w:rsidR="001102CF" w:rsidRDefault="00A536D5">
      <w:pPr>
        <w:pStyle w:val="TableofFigures"/>
        <w:tabs>
          <w:tab w:val="right" w:leader="dot" w:pos="10173"/>
        </w:tabs>
        <w:rPr>
          <w:rFonts w:asciiTheme="minorHAnsi" w:eastAsiaTheme="minorEastAsia" w:hAnsiTheme="minorHAnsi" w:cstheme="minorBidi"/>
          <w:noProof/>
          <w:sz w:val="22"/>
          <w:szCs w:val="22"/>
          <w:lang w:val="de-DE" w:eastAsia="de-DE"/>
        </w:rPr>
      </w:pPr>
      <w:hyperlink w:anchor="_Toc6299935" w:history="1">
        <w:r w:rsidR="001102CF" w:rsidRPr="006B7888">
          <w:rPr>
            <w:rStyle w:val="Hyperlink"/>
            <w:noProof/>
          </w:rPr>
          <w:t>Table 6: Definitions used in this document</w:t>
        </w:r>
        <w:r w:rsidR="001102CF">
          <w:rPr>
            <w:noProof/>
            <w:webHidden/>
          </w:rPr>
          <w:tab/>
        </w:r>
        <w:r w:rsidR="001102CF">
          <w:rPr>
            <w:noProof/>
            <w:webHidden/>
          </w:rPr>
          <w:fldChar w:fldCharType="begin"/>
        </w:r>
        <w:r w:rsidR="001102CF">
          <w:rPr>
            <w:noProof/>
            <w:webHidden/>
          </w:rPr>
          <w:instrText xml:space="preserve"> PAGEREF _Toc6299935 \h </w:instrText>
        </w:r>
        <w:r w:rsidR="001102CF">
          <w:rPr>
            <w:noProof/>
            <w:webHidden/>
          </w:rPr>
        </w:r>
        <w:r w:rsidR="001102CF">
          <w:rPr>
            <w:noProof/>
            <w:webHidden/>
          </w:rPr>
          <w:fldChar w:fldCharType="separate"/>
        </w:r>
        <w:r w:rsidR="001102CF">
          <w:rPr>
            <w:noProof/>
            <w:webHidden/>
          </w:rPr>
          <w:t>8</w:t>
        </w:r>
        <w:r w:rsidR="001102CF">
          <w:rPr>
            <w:noProof/>
            <w:webHidden/>
          </w:rPr>
          <w:fldChar w:fldCharType="end"/>
        </w:r>
      </w:hyperlink>
    </w:p>
    <w:p w14:paraId="625EE0EE" w14:textId="1F143BFC" w:rsidR="001102CF" w:rsidRDefault="00A536D5">
      <w:pPr>
        <w:pStyle w:val="TableofFigures"/>
        <w:tabs>
          <w:tab w:val="right" w:leader="dot" w:pos="10173"/>
        </w:tabs>
        <w:rPr>
          <w:rFonts w:asciiTheme="minorHAnsi" w:eastAsiaTheme="minorEastAsia" w:hAnsiTheme="minorHAnsi" w:cstheme="minorBidi"/>
          <w:noProof/>
          <w:sz w:val="22"/>
          <w:szCs w:val="22"/>
          <w:lang w:val="de-DE" w:eastAsia="de-DE"/>
        </w:rPr>
      </w:pPr>
      <w:hyperlink w:anchor="_Toc6299936" w:history="1">
        <w:r w:rsidR="001102CF" w:rsidRPr="006B7888">
          <w:rPr>
            <w:rStyle w:val="Hyperlink"/>
            <w:noProof/>
          </w:rPr>
          <w:t>Table 7: Abbreviations</w:t>
        </w:r>
        <w:r w:rsidR="001102CF">
          <w:rPr>
            <w:noProof/>
            <w:webHidden/>
          </w:rPr>
          <w:tab/>
        </w:r>
        <w:r w:rsidR="001102CF">
          <w:rPr>
            <w:noProof/>
            <w:webHidden/>
          </w:rPr>
          <w:fldChar w:fldCharType="begin"/>
        </w:r>
        <w:r w:rsidR="001102CF">
          <w:rPr>
            <w:noProof/>
            <w:webHidden/>
          </w:rPr>
          <w:instrText xml:space="preserve"> PAGEREF _Toc6299936 \h </w:instrText>
        </w:r>
        <w:r w:rsidR="001102CF">
          <w:rPr>
            <w:noProof/>
            <w:webHidden/>
          </w:rPr>
        </w:r>
        <w:r w:rsidR="001102CF">
          <w:rPr>
            <w:noProof/>
            <w:webHidden/>
          </w:rPr>
          <w:fldChar w:fldCharType="separate"/>
        </w:r>
        <w:r w:rsidR="001102CF">
          <w:rPr>
            <w:noProof/>
            <w:webHidden/>
          </w:rPr>
          <w:t>9</w:t>
        </w:r>
        <w:r w:rsidR="001102CF">
          <w:rPr>
            <w:noProof/>
            <w:webHidden/>
          </w:rPr>
          <w:fldChar w:fldCharType="end"/>
        </w:r>
      </w:hyperlink>
    </w:p>
    <w:p w14:paraId="6CE805CA" w14:textId="3D56FD7D" w:rsidR="001102CF" w:rsidRDefault="00A536D5">
      <w:pPr>
        <w:pStyle w:val="TableofFigures"/>
        <w:tabs>
          <w:tab w:val="right" w:leader="dot" w:pos="10173"/>
        </w:tabs>
        <w:rPr>
          <w:rFonts w:asciiTheme="minorHAnsi" w:eastAsiaTheme="minorEastAsia" w:hAnsiTheme="minorHAnsi" w:cstheme="minorBidi"/>
          <w:noProof/>
          <w:sz w:val="22"/>
          <w:szCs w:val="22"/>
          <w:lang w:val="de-DE" w:eastAsia="de-DE"/>
        </w:rPr>
      </w:pPr>
      <w:hyperlink w:anchor="_Toc6299937" w:history="1">
        <w:r w:rsidR="001102CF" w:rsidRPr="006B7888">
          <w:rPr>
            <w:rStyle w:val="Hyperlink"/>
            <w:noProof/>
          </w:rPr>
          <w:t>Table 8: Parameters / Values used in this document</w:t>
        </w:r>
        <w:r w:rsidR="001102CF">
          <w:rPr>
            <w:noProof/>
            <w:webHidden/>
          </w:rPr>
          <w:tab/>
        </w:r>
        <w:r w:rsidR="001102CF">
          <w:rPr>
            <w:noProof/>
            <w:webHidden/>
          </w:rPr>
          <w:fldChar w:fldCharType="begin"/>
        </w:r>
        <w:r w:rsidR="001102CF">
          <w:rPr>
            <w:noProof/>
            <w:webHidden/>
          </w:rPr>
          <w:instrText xml:space="preserve"> PAGEREF _Toc6299937 \h </w:instrText>
        </w:r>
        <w:r w:rsidR="001102CF">
          <w:rPr>
            <w:noProof/>
            <w:webHidden/>
          </w:rPr>
        </w:r>
        <w:r w:rsidR="001102CF">
          <w:rPr>
            <w:noProof/>
            <w:webHidden/>
          </w:rPr>
          <w:fldChar w:fldCharType="separate"/>
        </w:r>
        <w:r w:rsidR="001102CF">
          <w:rPr>
            <w:noProof/>
            <w:webHidden/>
          </w:rPr>
          <w:t>9</w:t>
        </w:r>
        <w:r w:rsidR="001102CF">
          <w:rPr>
            <w:noProof/>
            <w:webHidden/>
          </w:rPr>
          <w:fldChar w:fldCharType="end"/>
        </w:r>
      </w:hyperlink>
    </w:p>
    <w:p w14:paraId="1C3315D7" w14:textId="33E9D02E" w:rsidR="001102CF" w:rsidRDefault="00A536D5">
      <w:pPr>
        <w:pStyle w:val="TableofFigures"/>
        <w:tabs>
          <w:tab w:val="right" w:leader="dot" w:pos="10173"/>
        </w:tabs>
        <w:rPr>
          <w:rFonts w:asciiTheme="minorHAnsi" w:eastAsiaTheme="minorEastAsia" w:hAnsiTheme="minorHAnsi" w:cstheme="minorBidi"/>
          <w:noProof/>
          <w:sz w:val="22"/>
          <w:szCs w:val="22"/>
          <w:lang w:val="de-DE" w:eastAsia="de-DE"/>
        </w:rPr>
      </w:pPr>
      <w:hyperlink w:anchor="_Toc6299938" w:history="1">
        <w:r w:rsidR="001102CF" w:rsidRPr="006B7888">
          <w:rPr>
            <w:rStyle w:val="Hyperlink"/>
            <w:noProof/>
          </w:rPr>
          <w:t>Table 9: List of Influences</w:t>
        </w:r>
        <w:r w:rsidR="001102CF">
          <w:rPr>
            <w:noProof/>
            <w:webHidden/>
          </w:rPr>
          <w:tab/>
        </w:r>
        <w:r w:rsidR="001102CF">
          <w:rPr>
            <w:noProof/>
            <w:webHidden/>
          </w:rPr>
          <w:fldChar w:fldCharType="begin"/>
        </w:r>
        <w:r w:rsidR="001102CF">
          <w:rPr>
            <w:noProof/>
            <w:webHidden/>
          </w:rPr>
          <w:instrText xml:space="preserve"> PAGEREF _Toc6299938 \h </w:instrText>
        </w:r>
        <w:r w:rsidR="001102CF">
          <w:rPr>
            <w:noProof/>
            <w:webHidden/>
          </w:rPr>
        </w:r>
        <w:r w:rsidR="001102CF">
          <w:rPr>
            <w:noProof/>
            <w:webHidden/>
          </w:rPr>
          <w:fldChar w:fldCharType="separate"/>
        </w:r>
        <w:r w:rsidR="001102CF">
          <w:rPr>
            <w:noProof/>
            <w:webHidden/>
          </w:rPr>
          <w:t>11</w:t>
        </w:r>
        <w:r w:rsidR="001102CF">
          <w:rPr>
            <w:noProof/>
            <w:webHidden/>
          </w:rPr>
          <w:fldChar w:fldCharType="end"/>
        </w:r>
      </w:hyperlink>
    </w:p>
    <w:p w14:paraId="6ED98B88" w14:textId="27A336C8" w:rsidR="001102CF" w:rsidRDefault="00A536D5">
      <w:pPr>
        <w:pStyle w:val="TableofFigures"/>
        <w:tabs>
          <w:tab w:val="right" w:leader="dot" w:pos="10173"/>
        </w:tabs>
        <w:rPr>
          <w:rFonts w:asciiTheme="minorHAnsi" w:eastAsiaTheme="minorEastAsia" w:hAnsiTheme="minorHAnsi" w:cstheme="minorBidi"/>
          <w:noProof/>
          <w:sz w:val="22"/>
          <w:szCs w:val="22"/>
          <w:lang w:val="de-DE" w:eastAsia="de-DE"/>
        </w:rPr>
      </w:pPr>
      <w:hyperlink w:anchor="_Toc6299939" w:history="1">
        <w:r w:rsidR="001102CF" w:rsidRPr="006B7888">
          <w:rPr>
            <w:rStyle w:val="Hyperlink"/>
            <w:noProof/>
          </w:rPr>
          <w:t>Table 10: Operation Modes and States</w:t>
        </w:r>
        <w:r w:rsidR="001102CF">
          <w:rPr>
            <w:noProof/>
            <w:webHidden/>
          </w:rPr>
          <w:tab/>
        </w:r>
        <w:r w:rsidR="001102CF">
          <w:rPr>
            <w:noProof/>
            <w:webHidden/>
          </w:rPr>
          <w:fldChar w:fldCharType="begin"/>
        </w:r>
        <w:r w:rsidR="001102CF">
          <w:rPr>
            <w:noProof/>
            <w:webHidden/>
          </w:rPr>
          <w:instrText xml:space="preserve"> PAGEREF _Toc6299939 \h </w:instrText>
        </w:r>
        <w:r w:rsidR="001102CF">
          <w:rPr>
            <w:noProof/>
            <w:webHidden/>
          </w:rPr>
        </w:r>
        <w:r w:rsidR="001102CF">
          <w:rPr>
            <w:noProof/>
            <w:webHidden/>
          </w:rPr>
          <w:fldChar w:fldCharType="separate"/>
        </w:r>
        <w:r w:rsidR="001102CF">
          <w:rPr>
            <w:noProof/>
            <w:webHidden/>
          </w:rPr>
          <w:t>12</w:t>
        </w:r>
        <w:r w:rsidR="001102CF">
          <w:rPr>
            <w:noProof/>
            <w:webHidden/>
          </w:rPr>
          <w:fldChar w:fldCharType="end"/>
        </w:r>
      </w:hyperlink>
    </w:p>
    <w:p w14:paraId="2ACAC39D" w14:textId="5E1AE06C" w:rsidR="001102CF" w:rsidRDefault="00A536D5">
      <w:pPr>
        <w:pStyle w:val="TableofFigures"/>
        <w:tabs>
          <w:tab w:val="right" w:leader="dot" w:pos="10173"/>
        </w:tabs>
        <w:rPr>
          <w:rFonts w:asciiTheme="minorHAnsi" w:eastAsiaTheme="minorEastAsia" w:hAnsiTheme="minorHAnsi" w:cstheme="minorBidi"/>
          <w:noProof/>
          <w:sz w:val="22"/>
          <w:szCs w:val="22"/>
          <w:lang w:val="de-DE" w:eastAsia="de-DE"/>
        </w:rPr>
      </w:pPr>
      <w:hyperlink w:anchor="_Toc6299940" w:history="1">
        <w:r w:rsidR="001102CF" w:rsidRPr="006B7888">
          <w:rPr>
            <w:rStyle w:val="Hyperlink"/>
            <w:noProof/>
          </w:rPr>
          <w:t>Table 11: Transitions between Operational Modes and States</w:t>
        </w:r>
        <w:r w:rsidR="001102CF">
          <w:rPr>
            <w:noProof/>
            <w:webHidden/>
          </w:rPr>
          <w:tab/>
        </w:r>
        <w:r w:rsidR="001102CF">
          <w:rPr>
            <w:noProof/>
            <w:webHidden/>
          </w:rPr>
          <w:fldChar w:fldCharType="begin"/>
        </w:r>
        <w:r w:rsidR="001102CF">
          <w:rPr>
            <w:noProof/>
            <w:webHidden/>
          </w:rPr>
          <w:instrText xml:space="preserve"> PAGEREF _Toc6299940 \h </w:instrText>
        </w:r>
        <w:r w:rsidR="001102CF">
          <w:rPr>
            <w:noProof/>
            <w:webHidden/>
          </w:rPr>
        </w:r>
        <w:r w:rsidR="001102CF">
          <w:rPr>
            <w:noProof/>
            <w:webHidden/>
          </w:rPr>
          <w:fldChar w:fldCharType="separate"/>
        </w:r>
        <w:r w:rsidR="001102CF">
          <w:rPr>
            <w:noProof/>
            <w:webHidden/>
          </w:rPr>
          <w:t>13</w:t>
        </w:r>
        <w:r w:rsidR="001102CF">
          <w:rPr>
            <w:noProof/>
            <w:webHidden/>
          </w:rPr>
          <w:fldChar w:fldCharType="end"/>
        </w:r>
      </w:hyperlink>
    </w:p>
    <w:p w14:paraId="3FBF2465" w14:textId="4CEF8D15" w:rsidR="001102CF" w:rsidRDefault="00A536D5">
      <w:pPr>
        <w:pStyle w:val="TableofFigures"/>
        <w:tabs>
          <w:tab w:val="right" w:leader="dot" w:pos="10173"/>
        </w:tabs>
        <w:rPr>
          <w:rFonts w:asciiTheme="minorHAnsi" w:eastAsiaTheme="minorEastAsia" w:hAnsiTheme="minorHAnsi" w:cstheme="minorBidi"/>
          <w:noProof/>
          <w:sz w:val="22"/>
          <w:szCs w:val="22"/>
          <w:lang w:val="de-DE" w:eastAsia="de-DE"/>
        </w:rPr>
      </w:pPr>
      <w:hyperlink w:anchor="_Toc6299941" w:history="1">
        <w:r w:rsidR="001102CF" w:rsidRPr="006B7888">
          <w:rPr>
            <w:rStyle w:val="Hyperlink"/>
            <w:noProof/>
          </w:rPr>
          <w:t>Table 12: List of Actors</w:t>
        </w:r>
        <w:r w:rsidR="001102CF">
          <w:rPr>
            <w:noProof/>
            <w:webHidden/>
          </w:rPr>
          <w:tab/>
        </w:r>
        <w:r w:rsidR="001102CF">
          <w:rPr>
            <w:noProof/>
            <w:webHidden/>
          </w:rPr>
          <w:fldChar w:fldCharType="begin"/>
        </w:r>
        <w:r w:rsidR="001102CF">
          <w:rPr>
            <w:noProof/>
            <w:webHidden/>
          </w:rPr>
          <w:instrText xml:space="preserve"> PAGEREF _Toc6299941 \h </w:instrText>
        </w:r>
        <w:r w:rsidR="001102CF">
          <w:rPr>
            <w:noProof/>
            <w:webHidden/>
          </w:rPr>
        </w:r>
        <w:r w:rsidR="001102CF">
          <w:rPr>
            <w:noProof/>
            <w:webHidden/>
          </w:rPr>
          <w:fldChar w:fldCharType="separate"/>
        </w:r>
        <w:r w:rsidR="001102CF">
          <w:rPr>
            <w:noProof/>
            <w:webHidden/>
          </w:rPr>
          <w:t>14</w:t>
        </w:r>
        <w:r w:rsidR="001102CF">
          <w:rPr>
            <w:noProof/>
            <w:webHidden/>
          </w:rPr>
          <w:fldChar w:fldCharType="end"/>
        </w:r>
      </w:hyperlink>
    </w:p>
    <w:p w14:paraId="22E3FFAC" w14:textId="1A6DFD34" w:rsidR="001102CF" w:rsidRDefault="00A536D5">
      <w:pPr>
        <w:pStyle w:val="TableofFigures"/>
        <w:tabs>
          <w:tab w:val="right" w:leader="dot" w:pos="10173"/>
        </w:tabs>
        <w:rPr>
          <w:rFonts w:asciiTheme="minorHAnsi" w:eastAsiaTheme="minorEastAsia" w:hAnsiTheme="minorHAnsi" w:cstheme="minorBidi"/>
          <w:noProof/>
          <w:sz w:val="22"/>
          <w:szCs w:val="22"/>
          <w:lang w:val="de-DE" w:eastAsia="de-DE"/>
        </w:rPr>
      </w:pPr>
      <w:hyperlink w:anchor="_Toc6299942" w:history="1">
        <w:r w:rsidR="001102CF" w:rsidRPr="006B7888">
          <w:rPr>
            <w:rStyle w:val="Hyperlink"/>
            <w:noProof/>
          </w:rPr>
          <w:t>Table 14: System Behaviors for HARA</w:t>
        </w:r>
        <w:r w:rsidR="001102CF">
          <w:rPr>
            <w:noProof/>
            <w:webHidden/>
          </w:rPr>
          <w:tab/>
        </w:r>
        <w:r w:rsidR="001102CF">
          <w:rPr>
            <w:noProof/>
            <w:webHidden/>
          </w:rPr>
          <w:fldChar w:fldCharType="begin"/>
        </w:r>
        <w:r w:rsidR="001102CF">
          <w:rPr>
            <w:noProof/>
            <w:webHidden/>
          </w:rPr>
          <w:instrText xml:space="preserve"> PAGEREF _Toc6299942 \h </w:instrText>
        </w:r>
        <w:r w:rsidR="001102CF">
          <w:rPr>
            <w:noProof/>
            <w:webHidden/>
          </w:rPr>
        </w:r>
        <w:r w:rsidR="001102CF">
          <w:rPr>
            <w:noProof/>
            <w:webHidden/>
          </w:rPr>
          <w:fldChar w:fldCharType="separate"/>
        </w:r>
        <w:r w:rsidR="001102CF">
          <w:rPr>
            <w:noProof/>
            <w:webHidden/>
          </w:rPr>
          <w:t>30</w:t>
        </w:r>
        <w:r w:rsidR="001102CF">
          <w:rPr>
            <w:noProof/>
            <w:webHidden/>
          </w:rPr>
          <w:fldChar w:fldCharType="end"/>
        </w:r>
      </w:hyperlink>
    </w:p>
    <w:p w14:paraId="1FD4402E" w14:textId="422FC580" w:rsidR="001102CF" w:rsidRDefault="00A536D5">
      <w:pPr>
        <w:pStyle w:val="TableofFigures"/>
        <w:tabs>
          <w:tab w:val="right" w:leader="dot" w:pos="10173"/>
        </w:tabs>
        <w:rPr>
          <w:rFonts w:asciiTheme="minorHAnsi" w:eastAsiaTheme="minorEastAsia" w:hAnsiTheme="minorHAnsi" w:cstheme="minorBidi"/>
          <w:noProof/>
          <w:sz w:val="22"/>
          <w:szCs w:val="22"/>
          <w:lang w:val="de-DE" w:eastAsia="de-DE"/>
        </w:rPr>
      </w:pPr>
      <w:hyperlink w:anchor="_Toc6299943" w:history="1">
        <w:r w:rsidR="001102CF" w:rsidRPr="006B7888">
          <w:rPr>
            <w:rStyle w:val="Hyperlink"/>
            <w:noProof/>
          </w:rPr>
          <w:t>Table 15: Functional Safety Assumptions</w:t>
        </w:r>
        <w:r w:rsidR="001102CF">
          <w:rPr>
            <w:noProof/>
            <w:webHidden/>
          </w:rPr>
          <w:tab/>
        </w:r>
        <w:r w:rsidR="001102CF">
          <w:rPr>
            <w:noProof/>
            <w:webHidden/>
          </w:rPr>
          <w:fldChar w:fldCharType="begin"/>
        </w:r>
        <w:r w:rsidR="001102CF">
          <w:rPr>
            <w:noProof/>
            <w:webHidden/>
          </w:rPr>
          <w:instrText xml:space="preserve"> PAGEREF _Toc6299943 \h </w:instrText>
        </w:r>
        <w:r w:rsidR="001102CF">
          <w:rPr>
            <w:noProof/>
            <w:webHidden/>
          </w:rPr>
        </w:r>
        <w:r w:rsidR="001102CF">
          <w:rPr>
            <w:noProof/>
            <w:webHidden/>
          </w:rPr>
          <w:fldChar w:fldCharType="separate"/>
        </w:r>
        <w:r w:rsidR="001102CF">
          <w:rPr>
            <w:noProof/>
            <w:webHidden/>
          </w:rPr>
          <w:t>30</w:t>
        </w:r>
        <w:r w:rsidR="001102CF">
          <w:rPr>
            <w:noProof/>
            <w:webHidden/>
          </w:rPr>
          <w:fldChar w:fldCharType="end"/>
        </w:r>
      </w:hyperlink>
    </w:p>
    <w:p w14:paraId="2CAEDE42" w14:textId="356A46AD" w:rsidR="001102CF" w:rsidRDefault="00A536D5">
      <w:pPr>
        <w:pStyle w:val="TableofFigures"/>
        <w:tabs>
          <w:tab w:val="right" w:leader="dot" w:pos="10173"/>
        </w:tabs>
        <w:rPr>
          <w:rFonts w:asciiTheme="minorHAnsi" w:eastAsiaTheme="minorEastAsia" w:hAnsiTheme="minorHAnsi" w:cstheme="minorBidi"/>
          <w:noProof/>
          <w:sz w:val="22"/>
          <w:szCs w:val="22"/>
          <w:lang w:val="de-DE" w:eastAsia="de-DE"/>
        </w:rPr>
      </w:pPr>
      <w:hyperlink w:anchor="_Toc6299944" w:history="1">
        <w:r w:rsidR="001102CF" w:rsidRPr="006B7888">
          <w:rPr>
            <w:rStyle w:val="Hyperlink"/>
            <w:noProof/>
          </w:rPr>
          <w:t>Table 16: Functional Safety Goals</w:t>
        </w:r>
        <w:r w:rsidR="001102CF">
          <w:rPr>
            <w:noProof/>
            <w:webHidden/>
          </w:rPr>
          <w:tab/>
        </w:r>
        <w:r w:rsidR="001102CF">
          <w:rPr>
            <w:noProof/>
            <w:webHidden/>
          </w:rPr>
          <w:fldChar w:fldCharType="begin"/>
        </w:r>
        <w:r w:rsidR="001102CF">
          <w:rPr>
            <w:noProof/>
            <w:webHidden/>
          </w:rPr>
          <w:instrText xml:space="preserve"> PAGEREF _Toc6299944 \h </w:instrText>
        </w:r>
        <w:r w:rsidR="001102CF">
          <w:rPr>
            <w:noProof/>
            <w:webHidden/>
          </w:rPr>
        </w:r>
        <w:r w:rsidR="001102CF">
          <w:rPr>
            <w:noProof/>
            <w:webHidden/>
          </w:rPr>
          <w:fldChar w:fldCharType="separate"/>
        </w:r>
        <w:r w:rsidR="001102CF">
          <w:rPr>
            <w:noProof/>
            <w:webHidden/>
          </w:rPr>
          <w:t>31</w:t>
        </w:r>
        <w:r w:rsidR="001102CF">
          <w:rPr>
            <w:noProof/>
            <w:webHidden/>
          </w:rPr>
          <w:fldChar w:fldCharType="end"/>
        </w:r>
      </w:hyperlink>
    </w:p>
    <w:p w14:paraId="4B9150A2" w14:textId="17241172" w:rsidR="001102CF" w:rsidRDefault="00A536D5">
      <w:pPr>
        <w:pStyle w:val="TableofFigures"/>
        <w:tabs>
          <w:tab w:val="right" w:leader="dot" w:pos="10173"/>
        </w:tabs>
        <w:rPr>
          <w:rFonts w:asciiTheme="minorHAnsi" w:eastAsiaTheme="minorEastAsia" w:hAnsiTheme="minorHAnsi" w:cstheme="minorBidi"/>
          <w:noProof/>
          <w:sz w:val="22"/>
          <w:szCs w:val="22"/>
          <w:lang w:val="de-DE" w:eastAsia="de-DE"/>
        </w:rPr>
      </w:pPr>
      <w:hyperlink w:anchor="_Toc6299945" w:history="1">
        <w:r w:rsidR="001102CF" w:rsidRPr="006B7888">
          <w:rPr>
            <w:rStyle w:val="Hyperlink"/>
            <w:noProof/>
          </w:rPr>
          <w:t>Table 17: Requirements Decomposition Table</w:t>
        </w:r>
        <w:r w:rsidR="001102CF">
          <w:rPr>
            <w:noProof/>
            <w:webHidden/>
          </w:rPr>
          <w:tab/>
        </w:r>
        <w:r w:rsidR="001102CF">
          <w:rPr>
            <w:noProof/>
            <w:webHidden/>
          </w:rPr>
          <w:fldChar w:fldCharType="begin"/>
        </w:r>
        <w:r w:rsidR="001102CF">
          <w:rPr>
            <w:noProof/>
            <w:webHidden/>
          </w:rPr>
          <w:instrText xml:space="preserve"> PAGEREF _Toc6299945 \h </w:instrText>
        </w:r>
        <w:r w:rsidR="001102CF">
          <w:rPr>
            <w:noProof/>
            <w:webHidden/>
          </w:rPr>
        </w:r>
        <w:r w:rsidR="001102CF">
          <w:rPr>
            <w:noProof/>
            <w:webHidden/>
          </w:rPr>
          <w:fldChar w:fldCharType="separate"/>
        </w:r>
        <w:r w:rsidR="001102CF">
          <w:rPr>
            <w:noProof/>
            <w:webHidden/>
          </w:rPr>
          <w:t>32</w:t>
        </w:r>
        <w:r w:rsidR="001102CF">
          <w:rPr>
            <w:noProof/>
            <w:webHidden/>
          </w:rPr>
          <w:fldChar w:fldCharType="end"/>
        </w:r>
      </w:hyperlink>
    </w:p>
    <w:p w14:paraId="20CF3BB5" w14:textId="6581FAF0" w:rsidR="001102CF" w:rsidRDefault="00A536D5">
      <w:pPr>
        <w:pStyle w:val="TableofFigures"/>
        <w:tabs>
          <w:tab w:val="right" w:leader="dot" w:pos="10173"/>
        </w:tabs>
        <w:rPr>
          <w:rFonts w:asciiTheme="minorHAnsi" w:eastAsiaTheme="minorEastAsia" w:hAnsiTheme="minorHAnsi" w:cstheme="minorBidi"/>
          <w:noProof/>
          <w:sz w:val="22"/>
          <w:szCs w:val="22"/>
          <w:lang w:val="de-DE" w:eastAsia="de-DE"/>
        </w:rPr>
      </w:pPr>
      <w:hyperlink w:anchor="_Toc6299946" w:history="1">
        <w:r w:rsidR="001102CF" w:rsidRPr="006B7888">
          <w:rPr>
            <w:rStyle w:val="Hyperlink"/>
            <w:noProof/>
          </w:rPr>
          <w:t>Table 18: List of Functions</w:t>
        </w:r>
        <w:r w:rsidR="001102CF">
          <w:rPr>
            <w:noProof/>
            <w:webHidden/>
          </w:rPr>
          <w:tab/>
        </w:r>
        <w:r w:rsidR="001102CF">
          <w:rPr>
            <w:noProof/>
            <w:webHidden/>
          </w:rPr>
          <w:fldChar w:fldCharType="begin"/>
        </w:r>
        <w:r w:rsidR="001102CF">
          <w:rPr>
            <w:noProof/>
            <w:webHidden/>
          </w:rPr>
          <w:instrText xml:space="preserve"> PAGEREF _Toc6299946 \h </w:instrText>
        </w:r>
        <w:r w:rsidR="001102CF">
          <w:rPr>
            <w:noProof/>
            <w:webHidden/>
          </w:rPr>
        </w:r>
        <w:r w:rsidR="001102CF">
          <w:rPr>
            <w:noProof/>
            <w:webHidden/>
          </w:rPr>
          <w:fldChar w:fldCharType="separate"/>
        </w:r>
        <w:r w:rsidR="001102CF">
          <w:rPr>
            <w:noProof/>
            <w:webHidden/>
          </w:rPr>
          <w:t>33</w:t>
        </w:r>
        <w:r w:rsidR="001102CF">
          <w:rPr>
            <w:noProof/>
            <w:webHidden/>
          </w:rPr>
          <w:fldChar w:fldCharType="end"/>
        </w:r>
      </w:hyperlink>
    </w:p>
    <w:p w14:paraId="493254F6" w14:textId="2D60223D" w:rsidR="001102CF" w:rsidRDefault="00A536D5">
      <w:pPr>
        <w:pStyle w:val="TableofFigures"/>
        <w:tabs>
          <w:tab w:val="right" w:leader="dot" w:pos="10173"/>
        </w:tabs>
        <w:rPr>
          <w:rFonts w:asciiTheme="minorHAnsi" w:eastAsiaTheme="minorEastAsia" w:hAnsiTheme="minorHAnsi" w:cstheme="minorBidi"/>
          <w:noProof/>
          <w:sz w:val="22"/>
          <w:szCs w:val="22"/>
          <w:lang w:val="de-DE" w:eastAsia="de-DE"/>
        </w:rPr>
      </w:pPr>
      <w:hyperlink w:anchor="_Toc6299947" w:history="1">
        <w:r w:rsidR="001102CF" w:rsidRPr="006B7888">
          <w:rPr>
            <w:rStyle w:val="Hyperlink"/>
            <w:noProof/>
          </w:rPr>
          <w:t>Table 19: Open Concerns</w:t>
        </w:r>
        <w:r w:rsidR="001102CF">
          <w:rPr>
            <w:noProof/>
            <w:webHidden/>
          </w:rPr>
          <w:tab/>
        </w:r>
        <w:r w:rsidR="001102CF">
          <w:rPr>
            <w:noProof/>
            <w:webHidden/>
          </w:rPr>
          <w:fldChar w:fldCharType="begin"/>
        </w:r>
        <w:r w:rsidR="001102CF">
          <w:rPr>
            <w:noProof/>
            <w:webHidden/>
          </w:rPr>
          <w:instrText xml:space="preserve"> PAGEREF _Toc6299947 \h </w:instrText>
        </w:r>
        <w:r w:rsidR="001102CF">
          <w:rPr>
            <w:noProof/>
            <w:webHidden/>
          </w:rPr>
        </w:r>
        <w:r w:rsidR="001102CF">
          <w:rPr>
            <w:noProof/>
            <w:webHidden/>
          </w:rPr>
          <w:fldChar w:fldCharType="separate"/>
        </w:r>
        <w:r w:rsidR="001102CF">
          <w:rPr>
            <w:noProof/>
            <w:webHidden/>
          </w:rPr>
          <w:t>34</w:t>
        </w:r>
        <w:r w:rsidR="001102CF">
          <w:rPr>
            <w:noProof/>
            <w:webHidden/>
          </w:rPr>
          <w:fldChar w:fldCharType="end"/>
        </w:r>
      </w:hyperlink>
    </w:p>
    <w:p w14:paraId="7CD1D82C" w14:textId="0BCF7FAC" w:rsidR="00D551E4" w:rsidRPr="00E2703A" w:rsidRDefault="00D551E4" w:rsidP="00D551E4">
      <w:r w:rsidRPr="00E2703A">
        <w:rPr>
          <w:rStyle w:val="Hyperlink"/>
          <w:rFonts w:cs="Arial"/>
          <w:noProof/>
          <w:color w:val="auto"/>
        </w:rPr>
        <w:fldChar w:fldCharType="end"/>
      </w:r>
    </w:p>
    <w:p w14:paraId="195F0ACB" w14:textId="77777777" w:rsidR="0027671B" w:rsidRPr="007C20FA" w:rsidRDefault="00D808DC" w:rsidP="0027671B">
      <w:pPr>
        <w:pStyle w:val="Heading1"/>
      </w:pPr>
      <w:bookmarkStart w:id="6" w:name="_Toc6299950"/>
      <w:bookmarkStart w:id="7" w:name="_Toc215652170"/>
      <w:r>
        <w:lastRenderedPageBreak/>
        <w:t>Introduction</w:t>
      </w:r>
      <w:bookmarkEnd w:id="6"/>
    </w:p>
    <w:p w14:paraId="6E2DDC7E" w14:textId="77777777" w:rsidR="0027671B" w:rsidRDefault="00F173E3" w:rsidP="0027671B">
      <w:pPr>
        <w:pStyle w:val="Heading2"/>
      </w:pPr>
      <w:bookmarkStart w:id="8" w:name="_Toc215652128"/>
      <w:bookmarkStart w:id="9" w:name="_Toc397081411"/>
      <w:bookmarkStart w:id="10" w:name="_Toc6299951"/>
      <w:r>
        <w:t xml:space="preserve">Document </w:t>
      </w:r>
      <w:r w:rsidR="0027671B" w:rsidRPr="007C20FA">
        <w:t>Purpose</w:t>
      </w:r>
      <w:bookmarkEnd w:id="8"/>
      <w:bookmarkEnd w:id="9"/>
      <w:bookmarkEnd w:id="10"/>
    </w:p>
    <w:p w14:paraId="7070CA4D" w14:textId="77777777"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320DE7FB" w14:textId="77777777" w:rsidR="00C7649D" w:rsidRDefault="00C7649D" w:rsidP="00C7649D">
      <w:pPr>
        <w:pStyle w:val="BodyText"/>
        <w:ind w:right="142"/>
        <w:jc w:val="both"/>
        <w:rPr>
          <w:rFonts w:cs="Arial"/>
          <w:lang w:val="en-US"/>
        </w:rPr>
      </w:pPr>
    </w:p>
    <w:p w14:paraId="5A895356" w14:textId="77777777"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14:paraId="614EEB33" w14:textId="77777777" w:rsidR="00F173E3" w:rsidRDefault="00F173E3" w:rsidP="007C56E9">
      <w:pPr>
        <w:overflowPunct/>
        <w:autoSpaceDE/>
        <w:autoSpaceDN/>
        <w:adjustRightInd/>
      </w:pPr>
    </w:p>
    <w:p w14:paraId="2BA1DF04" w14:textId="28F1BC1C" w:rsidR="007C56E9" w:rsidRPr="00572A49" w:rsidRDefault="007C56E9" w:rsidP="00656A1A">
      <w:pPr>
        <w:pStyle w:val="BodyText"/>
        <w:ind w:right="142"/>
        <w:jc w:val="both"/>
        <w:rPr>
          <w:rFonts w:cs="Arial"/>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17"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18" w:history="1">
        <w:r w:rsidR="008C0B3A" w:rsidRPr="008C0B3A">
          <w:rPr>
            <w:rStyle w:val="SubtleEmphasis"/>
            <w:i w:val="0"/>
            <w:color w:val="0000FF"/>
          </w:rPr>
          <w:t>Ford Functional Safety Sharepoint</w:t>
        </w:r>
      </w:hyperlink>
      <w:r w:rsidRPr="00572A49">
        <w:rPr>
          <w:rStyle w:val="Hyperlink"/>
          <w:color w:val="auto"/>
          <w:u w:val="none"/>
        </w:rPr>
        <w:t>.</w:t>
      </w:r>
    </w:p>
    <w:p w14:paraId="7BF56DF9" w14:textId="77777777" w:rsidR="001B64D2" w:rsidRDefault="00F173E3" w:rsidP="001B64D2">
      <w:pPr>
        <w:pStyle w:val="Heading2"/>
        <w:tabs>
          <w:tab w:val="num" w:pos="718"/>
        </w:tabs>
        <w:ind w:left="601" w:hanging="601"/>
      </w:pPr>
      <w:bookmarkStart w:id="11" w:name="_Toc6299952"/>
      <w:r>
        <w:t xml:space="preserve">Document </w:t>
      </w:r>
      <w:r w:rsidR="001B64D2">
        <w:t>Scope</w:t>
      </w:r>
      <w:bookmarkEnd w:id="11"/>
    </w:p>
    <w:p w14:paraId="1188DB47" w14:textId="77777777" w:rsidR="00C7649D" w:rsidRDefault="00C7649D" w:rsidP="00C7649D">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4A50E2F9" w14:textId="77777777" w:rsidR="00103D55" w:rsidRDefault="00103D55" w:rsidP="00C7649D">
      <w:pPr>
        <w:pStyle w:val="BodyText"/>
        <w:ind w:right="142"/>
        <w:jc w:val="both"/>
        <w:rPr>
          <w:rFonts w:cs="Arial"/>
          <w:color w:val="000000" w:themeColor="text1"/>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19"/>
        <w:gridCol w:w="2126"/>
        <w:gridCol w:w="2551"/>
        <w:gridCol w:w="3510"/>
      </w:tblGrid>
      <w:tr w:rsidR="00C7649D" w:rsidRPr="001B1565" w14:paraId="29AE4F14" w14:textId="77777777" w:rsidTr="00FC6ED2">
        <w:tc>
          <w:tcPr>
            <w:tcW w:w="2019" w:type="dxa"/>
            <w:shd w:val="clear" w:color="auto" w:fill="D9D9D9" w:themeFill="background1" w:themeFillShade="D9"/>
          </w:tcPr>
          <w:p w14:paraId="1C203C6E" w14:textId="77777777" w:rsidR="00C7649D" w:rsidRPr="001B1565" w:rsidRDefault="00C7649D" w:rsidP="00F91477">
            <w:pPr>
              <w:rPr>
                <w:rFonts w:ascii="Helvetica" w:hAnsi="Helvetica" w:cs="Helvetica"/>
                <w:b/>
              </w:rPr>
            </w:pPr>
            <w:r w:rsidRPr="001B1565">
              <w:rPr>
                <w:rFonts w:ascii="Helvetica" w:hAnsi="Helvetica" w:cs="Helvetica"/>
                <w:b/>
              </w:rPr>
              <w:t>Feature ID</w:t>
            </w:r>
          </w:p>
        </w:tc>
        <w:tc>
          <w:tcPr>
            <w:tcW w:w="2126" w:type="dxa"/>
            <w:shd w:val="clear" w:color="auto" w:fill="D9D9D9" w:themeFill="background1" w:themeFillShade="D9"/>
          </w:tcPr>
          <w:p w14:paraId="1BBB16DD" w14:textId="77777777" w:rsidR="00C7649D" w:rsidRPr="001B1565" w:rsidRDefault="00C7649D" w:rsidP="00F91477">
            <w:pPr>
              <w:rPr>
                <w:rFonts w:ascii="Helvetica" w:hAnsi="Helvetica" w:cs="Helvetica"/>
                <w:b/>
              </w:rPr>
            </w:pPr>
            <w:r w:rsidRPr="001B1565">
              <w:rPr>
                <w:rFonts w:ascii="Helvetica" w:hAnsi="Helvetica" w:cs="Helvetica"/>
                <w:b/>
              </w:rPr>
              <w:t>Feature Name</w:t>
            </w:r>
          </w:p>
        </w:tc>
        <w:tc>
          <w:tcPr>
            <w:tcW w:w="2551" w:type="dxa"/>
            <w:shd w:val="clear" w:color="auto" w:fill="D9D9D9" w:themeFill="background1" w:themeFillShade="D9"/>
          </w:tcPr>
          <w:p w14:paraId="7368DA06" w14:textId="77777777" w:rsidR="00C7649D" w:rsidRPr="001B1565" w:rsidRDefault="00C7649D" w:rsidP="00F91477">
            <w:pPr>
              <w:rPr>
                <w:rFonts w:ascii="Helvetica" w:hAnsi="Helvetica" w:cs="Helvetica"/>
                <w:b/>
              </w:rPr>
            </w:pPr>
            <w:r w:rsidRPr="001B1565">
              <w:rPr>
                <w:rFonts w:ascii="Helvetica" w:hAnsi="Helvetica" w:cs="Helvetica"/>
                <w:b/>
              </w:rPr>
              <w:t>Owner</w:t>
            </w:r>
          </w:p>
        </w:tc>
        <w:tc>
          <w:tcPr>
            <w:tcW w:w="3510" w:type="dxa"/>
            <w:shd w:val="clear" w:color="auto" w:fill="D9D9D9" w:themeFill="background1" w:themeFillShade="D9"/>
          </w:tcPr>
          <w:p w14:paraId="18810BCC" w14:textId="77777777" w:rsidR="00C7649D" w:rsidRPr="001B1565" w:rsidRDefault="00C7649D" w:rsidP="00F91477">
            <w:pPr>
              <w:rPr>
                <w:rFonts w:ascii="Helvetica" w:hAnsi="Helvetica" w:cs="Helvetica"/>
                <w:b/>
              </w:rPr>
            </w:pPr>
            <w:r w:rsidRPr="001B1565">
              <w:rPr>
                <w:rFonts w:ascii="Helvetica" w:hAnsi="Helvetica" w:cs="Helvetica"/>
                <w:b/>
              </w:rPr>
              <w:t>Reference</w:t>
            </w:r>
          </w:p>
        </w:tc>
      </w:tr>
      <w:tr w:rsidR="00C7649D" w:rsidRPr="001B1565" w14:paraId="39F032C6" w14:textId="77777777" w:rsidTr="00FC6ED2">
        <w:tc>
          <w:tcPr>
            <w:tcW w:w="2019" w:type="dxa"/>
          </w:tcPr>
          <w:p w14:paraId="1F1C6E10" w14:textId="77777777" w:rsidR="00C7649D" w:rsidRPr="001B1565" w:rsidRDefault="00C7649D" w:rsidP="00F91477">
            <w:pPr>
              <w:rPr>
                <w:rFonts w:ascii="Helvetica" w:hAnsi="Helvetica" w:cs="Helvetica"/>
                <w:color w:val="0000FF"/>
              </w:rPr>
            </w:pPr>
            <w:r w:rsidRPr="001B1565">
              <w:rPr>
                <w:rFonts w:ascii="Helvetica" w:hAnsi="Helvetica" w:cs="Helvetica"/>
                <w:color w:val="0000FF"/>
              </w:rPr>
              <w:t>&lt;Add VSEM Global Feature Dictionary ID&gt;</w:t>
            </w:r>
          </w:p>
        </w:tc>
        <w:tc>
          <w:tcPr>
            <w:tcW w:w="2126" w:type="dxa"/>
          </w:tcPr>
          <w:p w14:paraId="20B70D58" w14:textId="77777777" w:rsidR="00C7649D" w:rsidRPr="001B1565" w:rsidRDefault="00C7649D" w:rsidP="00F91477">
            <w:pPr>
              <w:rPr>
                <w:rFonts w:ascii="Helvetica" w:hAnsi="Helvetica" w:cs="Helvetica"/>
                <w:color w:val="0000FF"/>
              </w:rPr>
            </w:pPr>
          </w:p>
        </w:tc>
        <w:tc>
          <w:tcPr>
            <w:tcW w:w="2551" w:type="dxa"/>
          </w:tcPr>
          <w:p w14:paraId="29879EEB" w14:textId="77777777" w:rsidR="00C7649D" w:rsidRPr="0097363F" w:rsidRDefault="00C7649D" w:rsidP="00F91477">
            <w:pPr>
              <w:rPr>
                <w:rFonts w:ascii="Helvetica" w:hAnsi="Helvetica" w:cs="Helvetica"/>
                <w:color w:val="000000" w:themeColor="text1"/>
              </w:rPr>
            </w:pPr>
          </w:p>
        </w:tc>
        <w:tc>
          <w:tcPr>
            <w:tcW w:w="3510" w:type="dxa"/>
          </w:tcPr>
          <w:p w14:paraId="52E86ED1" w14:textId="77777777" w:rsidR="00C7649D" w:rsidRPr="001B1565" w:rsidRDefault="00C7649D" w:rsidP="00F91477">
            <w:pPr>
              <w:rPr>
                <w:rFonts w:ascii="Helvetica" w:hAnsi="Helvetica" w:cs="Helvetica"/>
                <w:color w:val="0000FF"/>
              </w:rPr>
            </w:pPr>
            <w:r w:rsidRPr="001B1565">
              <w:rPr>
                <w:rFonts w:ascii="Helvetica" w:hAnsi="Helvetica" w:cs="Helvetica"/>
                <w:color w:val="0000FF"/>
              </w:rPr>
              <w:t>&lt;Add VSEM Link&gt;</w:t>
            </w:r>
          </w:p>
        </w:tc>
      </w:tr>
      <w:tr w:rsidR="00C7649D" w:rsidRPr="001B1565" w14:paraId="435C7B38" w14:textId="77777777" w:rsidTr="00FC6ED2">
        <w:tc>
          <w:tcPr>
            <w:tcW w:w="2019" w:type="dxa"/>
          </w:tcPr>
          <w:p w14:paraId="4ED8B084" w14:textId="77777777" w:rsidR="00C7649D" w:rsidRPr="001B1565" w:rsidRDefault="00C7649D" w:rsidP="00F91477">
            <w:pPr>
              <w:rPr>
                <w:rFonts w:ascii="Helvetica" w:hAnsi="Helvetica" w:cs="Helvetica"/>
                <w:color w:val="0000FF"/>
              </w:rPr>
            </w:pPr>
          </w:p>
        </w:tc>
        <w:tc>
          <w:tcPr>
            <w:tcW w:w="2126" w:type="dxa"/>
          </w:tcPr>
          <w:p w14:paraId="69F8A8F1" w14:textId="77777777" w:rsidR="00C7649D" w:rsidRPr="001B1565" w:rsidRDefault="00C7649D" w:rsidP="00F91477">
            <w:pPr>
              <w:rPr>
                <w:rFonts w:ascii="Helvetica" w:hAnsi="Helvetica" w:cs="Helvetica"/>
                <w:color w:val="0000FF"/>
              </w:rPr>
            </w:pPr>
          </w:p>
        </w:tc>
        <w:tc>
          <w:tcPr>
            <w:tcW w:w="2551" w:type="dxa"/>
          </w:tcPr>
          <w:p w14:paraId="03762276" w14:textId="77777777" w:rsidR="00C7649D" w:rsidRPr="001B1565" w:rsidRDefault="00C7649D" w:rsidP="00F91477">
            <w:pPr>
              <w:rPr>
                <w:rFonts w:ascii="Helvetica" w:hAnsi="Helvetica" w:cs="Helvetica"/>
                <w:color w:val="0000FF"/>
              </w:rPr>
            </w:pPr>
          </w:p>
        </w:tc>
        <w:tc>
          <w:tcPr>
            <w:tcW w:w="3510" w:type="dxa"/>
          </w:tcPr>
          <w:p w14:paraId="6614B479" w14:textId="77777777" w:rsidR="00C7649D" w:rsidRPr="001B1565" w:rsidRDefault="00C7649D" w:rsidP="00F91477">
            <w:pPr>
              <w:rPr>
                <w:rFonts w:ascii="Helvetica" w:hAnsi="Helvetica" w:cs="Helvetica"/>
                <w:color w:val="0000FF"/>
              </w:rPr>
            </w:pPr>
          </w:p>
        </w:tc>
      </w:tr>
    </w:tbl>
    <w:p w14:paraId="4DEFF773" w14:textId="28B126C8" w:rsidR="00C7649D" w:rsidRPr="00C7649D" w:rsidRDefault="00C7649D" w:rsidP="00C7649D">
      <w:pPr>
        <w:pStyle w:val="Caption"/>
      </w:pPr>
      <w:bookmarkStart w:id="12" w:name="_Toc435447978"/>
      <w:bookmarkStart w:id="13" w:name="_Toc6299930"/>
      <w:r w:rsidRPr="001B1565">
        <w:t xml:space="preserve">Table </w:t>
      </w:r>
      <w:r w:rsidR="00A536D5">
        <w:fldChar w:fldCharType="begin"/>
      </w:r>
      <w:r w:rsidR="00A536D5">
        <w:instrText xml:space="preserve"> SEQ Table \* ARABIC </w:instrText>
      </w:r>
      <w:r w:rsidR="00A536D5">
        <w:fldChar w:fldCharType="separate"/>
      </w:r>
      <w:r w:rsidR="00D32F5E">
        <w:rPr>
          <w:noProof/>
        </w:rPr>
        <w:t>1</w:t>
      </w:r>
      <w:r w:rsidR="00A536D5">
        <w:rPr>
          <w:noProof/>
        </w:rPr>
        <w:fldChar w:fldCharType="end"/>
      </w:r>
      <w:r w:rsidRPr="001B1565">
        <w:t>: Features described in this FD</w:t>
      </w:r>
      <w:bookmarkEnd w:id="12"/>
      <w:bookmarkEnd w:id="13"/>
    </w:p>
    <w:p w14:paraId="09F4C408" w14:textId="77777777" w:rsidR="0027671B" w:rsidRPr="007C20FA" w:rsidRDefault="00F173E3" w:rsidP="0027671B">
      <w:pPr>
        <w:pStyle w:val="Heading2"/>
      </w:pPr>
      <w:bookmarkStart w:id="14" w:name="_Toc397081412"/>
      <w:bookmarkStart w:id="15" w:name="_Toc6299953"/>
      <w:r>
        <w:t xml:space="preserve">Document </w:t>
      </w:r>
      <w:r w:rsidR="0027671B" w:rsidRPr="007C20FA">
        <w:t>Audience</w:t>
      </w:r>
      <w:bookmarkEnd w:id="14"/>
      <w:bookmarkEnd w:id="15"/>
    </w:p>
    <w:p w14:paraId="0E1124CD" w14:textId="77777777" w:rsidR="00D41852" w:rsidRDefault="00D41852" w:rsidP="00BB7AB4">
      <w:pPr>
        <w:pStyle w:val="BodyText"/>
        <w:jc w:val="both"/>
      </w:pPr>
      <w:r w:rsidRPr="001B1565">
        <w:t xml:space="preserve">The FD is written by the feature owner of </w:t>
      </w:r>
      <w:r w:rsidRPr="00BF75F8">
        <w:rPr>
          <w:rFonts w:cs="Arial"/>
          <w:color w:val="3333FF"/>
          <w:lang w:val="en-US"/>
        </w:rPr>
        <w:t xml:space="preserve">&lt;Feature </w:t>
      </w:r>
      <w:r>
        <w:rPr>
          <w:rFonts w:cs="Arial"/>
          <w:color w:val="3333FF"/>
          <w:lang w:val="en-US"/>
        </w:rPr>
        <w:t xml:space="preserve">/ Feature Group </w:t>
      </w:r>
      <w:r w:rsidRPr="00BF75F8">
        <w:rPr>
          <w:rFonts w:cs="Arial"/>
          <w:color w:val="3333FF"/>
          <w:lang w:val="en-US"/>
        </w:rPr>
        <w:t>Name&gt;</w:t>
      </w:r>
      <w:r w:rsidRPr="001B1565">
        <w:t>. All Stakeholders, i.e., all people who have a valid interest in the feature should read and, if possible, review the FD. It needs to be guaranteed, that all stakeholders have access to the currently valid version of the FD.</w:t>
      </w:r>
    </w:p>
    <w:p w14:paraId="42BD814C" w14:textId="77777777" w:rsidR="00E322B9" w:rsidRDefault="00E322B9" w:rsidP="00FC6ED2">
      <w:pPr>
        <w:shd w:val="clear" w:color="auto" w:fill="D6E3BC" w:themeFill="accent3" w:themeFillTint="66"/>
        <w:rPr>
          <w:rStyle w:val="SubtleEmphasis"/>
        </w:rPr>
      </w:pPr>
      <w:r w:rsidRPr="00242A4D">
        <w:rPr>
          <w:rStyle w:val="SubtleEmphasis"/>
          <w:b/>
        </w:rPr>
        <w:t>#Hint:</w:t>
      </w:r>
      <w:r>
        <w:rPr>
          <w:rStyle w:val="SubtleEmphasis"/>
        </w:rPr>
        <w:t xml:space="preserve"> </w:t>
      </w:r>
      <w:r w:rsidRPr="00E322B9">
        <w:rPr>
          <w:rStyle w:val="SubtleEmphasis"/>
        </w:rPr>
        <w:t>The FD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7B161C9E" w14:textId="071CE403" w:rsidR="00DE5C04" w:rsidRPr="00E322B9" w:rsidRDefault="00DE5C04" w:rsidP="00FC6ED2">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19" w:anchor="HowtousetheSpecificationTemplates-EditDocProperties" w:history="1">
        <w:r w:rsidRPr="00DE5C04">
          <w:rPr>
            <w:rStyle w:val="SubtleEmphasis"/>
            <w:color w:val="0000FF"/>
          </w:rPr>
          <w:t xml:space="preserve">Add Ins -&gt; </w:t>
        </w:r>
        <w:r>
          <w:rPr>
            <w:rStyle w:val="SubtleEmphasis"/>
            <w:color w:val="0000FF"/>
          </w:rPr>
          <w:t>Edit Document Properties</w:t>
        </w:r>
        <w:r w:rsidRPr="00DE5C04">
          <w:rPr>
            <w:rStyle w:val="SubtleEmphasis"/>
            <w:color w:val="0000FF"/>
          </w:rPr>
          <w:t xml:space="preserve"> macro</w:t>
        </w:r>
      </w:hyperlink>
      <w:r w:rsidRPr="00347A88">
        <w:rPr>
          <w:rStyle w:val="SubtleEmphasis"/>
        </w:rPr>
        <w:t xml:space="preserve"> (select </w:t>
      </w:r>
      <w:r>
        <w:rPr>
          <w:rStyle w:val="SubtleEmphasis"/>
        </w:rPr>
        <w:t xml:space="preserve">“Proprietary” for </w:t>
      </w:r>
      <w:r w:rsidRPr="00347A88">
        <w:rPr>
          <w:rStyle w:val="SubtleEmphasis"/>
        </w:rPr>
        <w:t>“</w:t>
      </w:r>
      <w:r>
        <w:rPr>
          <w:rStyle w:val="SubtleEmphasis"/>
        </w:rPr>
        <w:t>Document Classification</w:t>
      </w:r>
      <w:r w:rsidRPr="00347A88">
        <w:rPr>
          <w:rStyle w:val="SubtleEmphasis"/>
        </w:rPr>
        <w:t>”)</w:t>
      </w:r>
    </w:p>
    <w:p w14:paraId="1A54DBB4" w14:textId="77777777" w:rsidR="00CD3B7B" w:rsidRDefault="00CD3B7B" w:rsidP="00CD3B7B">
      <w:pPr>
        <w:pStyle w:val="Heading3"/>
        <w:ind w:left="0" w:firstLine="0"/>
      </w:pPr>
      <w:bookmarkStart w:id="16" w:name="_Toc420397663"/>
      <w:bookmarkStart w:id="17" w:name="_Toc456346126"/>
      <w:bookmarkStart w:id="18" w:name="_Toc6299954"/>
      <w:r>
        <w:t>Stakeholder List</w:t>
      </w:r>
      <w:bookmarkEnd w:id="16"/>
      <w:bookmarkEnd w:id="17"/>
      <w:bookmarkEnd w:id="18"/>
    </w:p>
    <w:p w14:paraId="447D3712" w14:textId="77777777"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12B68D9A" w14:textId="7A63F564" w:rsidR="00B920DD" w:rsidRPr="00347A88" w:rsidRDefault="00B920DD"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20" w:history="1">
        <w:r w:rsidR="0090320B" w:rsidRPr="00DE5C04">
          <w:rPr>
            <w:rStyle w:val="SubtleEmphasis"/>
            <w:color w:val="0000FF"/>
          </w:rPr>
          <w:t>Ford RE Wiki – Stakeholder List</w:t>
        </w:r>
      </w:hyperlink>
      <w:r w:rsidRPr="00347A88">
        <w:rPr>
          <w:rStyle w:val="SubtleEmphasis"/>
        </w:rPr>
        <w:t xml:space="preserve"> on how to create a stakeholder list.</w:t>
      </w:r>
      <w:r w:rsidR="00A66CE5">
        <w:rPr>
          <w:rStyle w:val="SubtleEmphasis"/>
        </w:rPr>
        <w:t xml:space="preserve"> The stakeholder list should be stored in VSEM in the pseudo folder “General Data Artifacts” of the corresponding feature.</w:t>
      </w:r>
    </w:p>
    <w:p w14:paraId="0062FB2E" w14:textId="77777777" w:rsidR="00514EE8" w:rsidRDefault="00514EE8" w:rsidP="0027671B">
      <w:pPr>
        <w:pStyle w:val="Heading2"/>
      </w:pPr>
      <w:bookmarkStart w:id="19" w:name="_Toc6299955"/>
      <w:bookmarkStart w:id="20" w:name="_Toc215652130"/>
      <w:bookmarkStart w:id="21" w:name="_Toc397081415"/>
      <w:r>
        <w:t>Document Organization</w:t>
      </w:r>
      <w:bookmarkEnd w:id="19"/>
    </w:p>
    <w:p w14:paraId="704AC9F5" w14:textId="77777777" w:rsidR="00514EE8" w:rsidRDefault="00514EE8" w:rsidP="002C20A4">
      <w:pPr>
        <w:pStyle w:val="Heading3"/>
        <w:numPr>
          <w:ilvl w:val="2"/>
          <w:numId w:val="10"/>
        </w:numPr>
      </w:pPr>
      <w:bookmarkStart w:id="22" w:name="_Toc420397665"/>
      <w:bookmarkStart w:id="23" w:name="_Toc519694212"/>
      <w:bookmarkStart w:id="24" w:name="_Toc6299956"/>
      <w:r>
        <w:t>Document Context</w:t>
      </w:r>
      <w:bookmarkEnd w:id="22"/>
      <w:bookmarkEnd w:id="23"/>
      <w:bookmarkEnd w:id="24"/>
    </w:p>
    <w:p w14:paraId="0032A954" w14:textId="4C85CB57" w:rsidR="00514EE8" w:rsidRDefault="00514EE8" w:rsidP="00514EE8">
      <w:pPr>
        <w:pStyle w:val="BlockText"/>
        <w:ind w:left="0" w:hanging="11"/>
      </w:pPr>
      <w:r>
        <w:t xml:space="preserve">Refer to the </w:t>
      </w:r>
      <w:hyperlink r:id="rId21" w:history="1">
        <w:r w:rsidRPr="007312EA">
          <w:rPr>
            <w:rStyle w:val="Hyperlink"/>
          </w:rPr>
          <w:t>Specification Structure page</w:t>
        </w:r>
      </w:hyperlink>
      <w:r>
        <w:t xml:space="preserve"> in the </w:t>
      </w:r>
      <w:hyperlink r:id="rId22" w:history="1">
        <w:r w:rsidR="00043512" w:rsidRPr="00DE5C04">
          <w:rPr>
            <w:rStyle w:val="Hyperlink"/>
            <w:rFonts w:cs="Arial"/>
          </w:rPr>
          <w:t>Ford RE Wiki</w:t>
        </w:r>
      </w:hyperlink>
      <w:r>
        <w:t xml:space="preserve"> to understand how the FD relates to other Ford Requirements Documents and Specifications. </w:t>
      </w:r>
    </w:p>
    <w:p w14:paraId="3296BDFA" w14:textId="77777777" w:rsidR="0027671B" w:rsidRPr="007C20FA" w:rsidRDefault="0027671B" w:rsidP="00514EE8">
      <w:pPr>
        <w:pStyle w:val="Heading3"/>
      </w:pPr>
      <w:bookmarkStart w:id="25" w:name="_Toc6299957"/>
      <w:r w:rsidRPr="007C20FA">
        <w:lastRenderedPageBreak/>
        <w:t xml:space="preserve">Document </w:t>
      </w:r>
      <w:bookmarkEnd w:id="20"/>
      <w:bookmarkEnd w:id="21"/>
      <w:r w:rsidR="00514EE8">
        <w:t>Structure</w:t>
      </w:r>
      <w:bookmarkEnd w:id="25"/>
    </w:p>
    <w:p w14:paraId="5C02FE15" w14:textId="77777777"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14:paraId="79DA40D2" w14:textId="77777777"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rsidRPr="007C20FA">
        <w:rPr>
          <w:rFonts w:cs="Arial"/>
          <w:lang w:val="en-US"/>
        </w:rPr>
        <w:tab/>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44F5A649" w14:textId="77777777"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rsidR="0027671B" w:rsidRPr="007C20FA">
        <w:rPr>
          <w:rFonts w:cs="Arial"/>
          <w:lang w:val="en-US"/>
        </w:rPr>
        <w:tab/>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1EF90AE0"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rsidR="0027671B" w:rsidRPr="007C20FA">
        <w:rPr>
          <w:rFonts w:cs="Arial"/>
          <w:lang w:val="en-US"/>
        </w:rP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14:paraId="5322EA5F"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rsidR="0027671B" w:rsidRPr="007C20FA">
        <w:rPr>
          <w:rFonts w:cs="Arial"/>
          <w:lang w:val="en-US"/>
        </w:rPr>
        <w:tab/>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7D8624C9"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rsidR="0027671B" w:rsidRPr="007C20FA">
        <w:rPr>
          <w:rFonts w:cs="Arial"/>
          <w:lang w:val="en-US"/>
        </w:rPr>
        <w:tab/>
      </w:r>
      <w:r w:rsidR="00E635F1" w:rsidRPr="00E635F1">
        <w:rPr>
          <w:rFonts w:cs="Arial"/>
          <w:lang w:val="en-US"/>
        </w:rPr>
        <w:t>Safety. Lists System Behaviors and Safety Goals of the feature</w:t>
      </w:r>
      <w:r w:rsidR="00E635F1">
        <w:rPr>
          <w:rFonts w:cs="Arial"/>
          <w:lang w:val="en-US"/>
        </w:rPr>
        <w:t>.</w:t>
      </w:r>
    </w:p>
    <w:p w14:paraId="1E3E30E7" w14:textId="77777777"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rsidRPr="007C20FA">
        <w:rPr>
          <w:rFonts w:cs="Arial"/>
          <w:lang w:val="en-US"/>
        </w:rPr>
        <w:tab/>
        <w:t>Feature Requirements. Lists functional and non-functional requirements of the feature.</w:t>
      </w:r>
    </w:p>
    <w:p w14:paraId="52E6C763"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rsidR="0027671B" w:rsidRPr="007C20FA">
        <w:rPr>
          <w:rFonts w:cs="Arial"/>
          <w:lang w:val="en-US"/>
        </w:rP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7A7C0704" w14:textId="77777777"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rsidR="0075196F" w:rsidRPr="007C20FA">
        <w:rPr>
          <w:rFonts w:cs="Arial"/>
          <w:lang w:val="en-US"/>
        </w:rPr>
        <w:tab/>
      </w:r>
      <w:r w:rsidR="005366D0">
        <w:rPr>
          <w:rFonts w:cs="Arial"/>
          <w:lang w:val="en-US"/>
        </w:rPr>
        <w:t xml:space="preserve">List of </w:t>
      </w:r>
      <w:r w:rsidR="0075196F" w:rsidRPr="007C20FA">
        <w:rPr>
          <w:rFonts w:cs="Arial"/>
          <w:lang w:val="en-US"/>
        </w:rPr>
        <w:t xml:space="preserve">Open </w:t>
      </w:r>
      <w:r w:rsidR="00E635F1">
        <w:rPr>
          <w:rFonts w:cs="Arial"/>
          <w:lang w:val="en-US"/>
        </w:rPr>
        <w:t>C</w:t>
      </w:r>
      <w:r w:rsidR="007C56E9">
        <w:rPr>
          <w:rFonts w:cs="Arial"/>
          <w:lang w:val="en-US"/>
        </w:rPr>
        <w:t>onerns</w:t>
      </w:r>
    </w:p>
    <w:p w14:paraId="03260D6F" w14:textId="77777777"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rsidRPr="007C20FA">
        <w:rPr>
          <w:rFonts w:cs="Arial"/>
          <w:lang w:val="en-US"/>
        </w:rP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65DDFADE" w14:textId="77777777" w:rsidR="009A5EBD" w:rsidRPr="007C20FA"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rsidRPr="007C20FA">
        <w:rPr>
          <w:rFonts w:cs="Arial"/>
          <w:lang w:val="en-US"/>
        </w:rPr>
        <w:tab/>
      </w:r>
      <w:r>
        <w:rPr>
          <w:rFonts w:cs="Arial"/>
          <w:lang w:val="en-US"/>
        </w:rPr>
        <w:t>Appendix</w:t>
      </w:r>
    </w:p>
    <w:p w14:paraId="0FEE028D" w14:textId="77777777" w:rsidR="009A5EBD" w:rsidRDefault="009A5EBD" w:rsidP="009A5EBD">
      <w:pPr>
        <w:pStyle w:val="BodyText"/>
        <w:tabs>
          <w:tab w:val="clear" w:pos="1134"/>
          <w:tab w:val="left" w:pos="1276"/>
        </w:tabs>
        <w:ind w:right="142"/>
        <w:jc w:val="both"/>
        <w:rPr>
          <w:rFonts w:cs="Arial"/>
          <w:lang w:val="en-US"/>
        </w:rPr>
      </w:pPr>
    </w:p>
    <w:p w14:paraId="38E494EB" w14:textId="77777777" w:rsidR="00C35116" w:rsidRPr="00C35116" w:rsidRDefault="00C35116" w:rsidP="00C35116"/>
    <w:p w14:paraId="3431CFF7" w14:textId="77777777" w:rsidR="00C35116" w:rsidRPr="00C35116" w:rsidRDefault="00C35116" w:rsidP="00FC6ED2">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w:t>
      </w:r>
      <w:r w:rsidR="0020727C">
        <w:rPr>
          <w:rStyle w:val="SubtleEmphasis"/>
        </w:rPr>
        <w:t xml:space="preserve"> are mandatory</w:t>
      </w:r>
      <w:r>
        <w:rPr>
          <w:rStyle w:val="SubtleEmphasis"/>
        </w:rPr>
        <w:t xml:space="preserve">, </w:t>
      </w:r>
      <w:r w:rsidR="0020727C">
        <w:rPr>
          <w:rStyle w:val="SubtleEmphasis"/>
        </w:rPr>
        <w:t>unless</w:t>
      </w:r>
      <w:r>
        <w:rPr>
          <w:rStyle w:val="SubtleEmphasis"/>
        </w:rPr>
        <w:t xml:space="preserve"> explicitly marked by the tag “#Classification” as “optional” or as applicable </w:t>
      </w:r>
      <w:r w:rsidR="0020727C">
        <w:rPr>
          <w:rStyle w:val="SubtleEmphasis"/>
        </w:rPr>
        <w:t xml:space="preserve">e.g. </w:t>
      </w:r>
      <w:r>
        <w:rPr>
          <w:rStyle w:val="SubtleEmphasis"/>
        </w:rPr>
        <w:t xml:space="preserve">to certain domains </w:t>
      </w:r>
      <w:r w:rsidR="0020727C">
        <w:rPr>
          <w:rStyle w:val="SubtleEmphasis"/>
        </w:rPr>
        <w:t>like</w:t>
      </w:r>
      <w:r>
        <w:rPr>
          <w:rStyle w:val="SubtleEmphasis"/>
        </w:rPr>
        <w:t xml:space="preserve"> “Fun</w:t>
      </w:r>
      <w:r w:rsidR="002D1E9E">
        <w:rPr>
          <w:rStyle w:val="SubtleEmphasis"/>
        </w:rPr>
        <w:t>ctional Safety”.</w:t>
      </w:r>
    </w:p>
    <w:p w14:paraId="76041357" w14:textId="77777777" w:rsidR="00514EE8" w:rsidRPr="007C20FA" w:rsidRDefault="00514EE8" w:rsidP="00514EE8">
      <w:pPr>
        <w:pStyle w:val="Heading2"/>
      </w:pPr>
      <w:bookmarkStart w:id="26" w:name="_Toc6299958"/>
      <w:bookmarkStart w:id="27" w:name="_Toc397081418"/>
      <w:bookmarkStart w:id="28" w:name="_Toc211245114"/>
      <w:bookmarkStart w:id="29" w:name="_Toc216841808"/>
      <w:bookmarkStart w:id="30" w:name="_Toc215652133"/>
      <w:r>
        <w:t>Document Conventions</w:t>
      </w:r>
      <w:bookmarkEnd w:id="26"/>
    </w:p>
    <w:p w14:paraId="1566DDEE" w14:textId="77777777" w:rsidR="00514EE8" w:rsidRPr="007C20FA" w:rsidRDefault="00514EE8" w:rsidP="00514EE8">
      <w:pPr>
        <w:pStyle w:val="Heading3"/>
      </w:pPr>
      <w:bookmarkStart w:id="31" w:name="_Toc6299959"/>
      <w:bookmarkStart w:id="32" w:name="_Toc388364620"/>
      <w:bookmarkStart w:id="33" w:name="_Toc396825968"/>
      <w:bookmarkStart w:id="34" w:name="_Ref402369865"/>
      <w:r w:rsidRPr="007C20FA">
        <w:t>Requirements Templates</w:t>
      </w:r>
      <w:bookmarkEnd w:id="31"/>
    </w:p>
    <w:bookmarkEnd w:id="32"/>
    <w:bookmarkEnd w:id="33"/>
    <w:bookmarkEnd w:id="34"/>
    <w:p w14:paraId="265CA78A" w14:textId="43D6AA50"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3" w:history="1">
        <w:r>
          <w:rPr>
            <w:rStyle w:val="Hyperlink"/>
          </w:rPr>
          <w:t>RE Wiki - Specification Templates</w:t>
        </w:r>
      </w:hyperlink>
      <w:r>
        <w:t>.</w:t>
      </w:r>
    </w:p>
    <w:p w14:paraId="4B9415D3" w14:textId="1D509382" w:rsidR="00514EE8" w:rsidRPr="00347A88" w:rsidRDefault="00514EE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The Specification_Macros.dotm template also provides macros to insert the requirement templates. Refer to </w:t>
      </w:r>
      <w:r w:rsidRPr="00DE5C04">
        <w:rPr>
          <w:rStyle w:val="SubtleEmphasis"/>
          <w:color w:val="0000FF"/>
        </w:rPr>
        <w:t>“</w:t>
      </w:r>
      <w:hyperlink r:id="rId24" w:history="1">
        <w:r w:rsidRPr="00DE5C04">
          <w:rPr>
            <w:rStyle w:val="SubtleEmphasis"/>
            <w:color w:val="0000FF"/>
          </w:rPr>
          <w:t>How to use the Specification Templates</w:t>
        </w:r>
      </w:hyperlink>
      <w:r w:rsidRPr="00DE5C04">
        <w:rPr>
          <w:rStyle w:val="SubtleEmphasis"/>
          <w:color w:val="0000FF"/>
        </w:rPr>
        <w:t xml:space="preserve">” </w:t>
      </w:r>
      <w:r w:rsidRPr="00347A88">
        <w:rPr>
          <w:rStyle w:val="SubtleEmphasis"/>
        </w:rPr>
        <w:t xml:space="preserve">on how to enable the macros and the requirements templates in this specification. </w:t>
      </w:r>
    </w:p>
    <w:p w14:paraId="0B161E71" w14:textId="3737B0E7" w:rsidR="00514EE8" w:rsidRPr="00347A88" w:rsidRDefault="00514EE8" w:rsidP="00FC6ED2">
      <w:pPr>
        <w:shd w:val="clear" w:color="auto" w:fill="D6E3BC" w:themeFill="accent3" w:themeFillTint="66"/>
        <w:rPr>
          <w:rStyle w:val="SubtleEmphasis"/>
        </w:rPr>
      </w:pPr>
      <w:r w:rsidRPr="00347A88">
        <w:rPr>
          <w:rStyle w:val="SubtleEmphasis"/>
        </w:rPr>
        <w:t xml:space="preserve">The requirements macro and requirements templates also enable the import of the specification to VSEM (refer to </w:t>
      </w:r>
      <w:hyperlink r:id="rId25" w:history="1">
        <w:r w:rsidRPr="00347A88">
          <w:rPr>
            <w:rStyle w:val="SubtleEmphasis"/>
          </w:rPr>
          <w:t>"How to import specifications into VSEM as separate requirements"</w:t>
        </w:r>
      </w:hyperlink>
      <w:r w:rsidRPr="00347A88">
        <w:rPr>
          <w:rStyle w:val="SubtleEmphasis"/>
        </w:rPr>
        <w:t>).</w:t>
      </w:r>
    </w:p>
    <w:p w14:paraId="6A9A7FE8" w14:textId="77777777" w:rsidR="00514EE8" w:rsidRPr="00D003AB" w:rsidRDefault="00514EE8" w:rsidP="00514EE8">
      <w:pPr>
        <w:pStyle w:val="Heading4"/>
        <w:ind w:hanging="1135"/>
      </w:pPr>
      <w:r w:rsidRPr="00D003AB">
        <w:t>Identification of requirements</w:t>
      </w:r>
    </w:p>
    <w:p w14:paraId="4429E396" w14:textId="77777777" w:rsidR="00514EE8" w:rsidRPr="007C20FA" w:rsidRDefault="00514EE8" w:rsidP="00514EE8">
      <w:pPr>
        <w:pStyle w:val="BodyText"/>
      </w:pPr>
      <w:r w:rsidRPr="007C20FA">
        <w:t>The unique requirement ID given in the headline of any requirement follows the requirement throughout the development process. The requirement ID format follows a well-defined syntax.</w:t>
      </w:r>
    </w:p>
    <w:p w14:paraId="160CD872" w14:textId="77777777" w:rsidR="00514EE8" w:rsidRPr="007C20FA" w:rsidRDefault="00514EE8" w:rsidP="00514EE8">
      <w:pPr>
        <w:pStyle w:val="BodyText"/>
      </w:pPr>
    </w:p>
    <w:p w14:paraId="05D856EC" w14:textId="77777777" w:rsidR="00514EE8" w:rsidRPr="00870BF7" w:rsidRDefault="00514EE8" w:rsidP="00514EE8">
      <w:pPr>
        <w:rPr>
          <w:rFonts w:cs="Arial"/>
        </w:rPr>
      </w:pPr>
      <w:r>
        <w:t xml:space="preserve">All identifiers in </w:t>
      </w:r>
      <w:r>
        <w:rPr>
          <w:rFonts w:cs="Arial"/>
        </w:rPr>
        <w:t xml:space="preserve">a FD </w:t>
      </w:r>
      <w:r w:rsidRPr="00870BF7">
        <w:rPr>
          <w:rFonts w:cs="Arial"/>
        </w:rPr>
        <w:t xml:space="preserve">shall be composed of </w:t>
      </w:r>
      <w:r>
        <w:rPr>
          <w:rFonts w:cs="Arial"/>
        </w:rPr>
        <w:t>4</w:t>
      </w:r>
      <w:r w:rsidRPr="00870BF7">
        <w:rPr>
          <w:rFonts w:cs="Arial"/>
        </w:rPr>
        <w:t xml:space="preserve"> parts:</w:t>
      </w:r>
    </w:p>
    <w:p w14:paraId="578B567A" w14:textId="77777777" w:rsidR="00514EE8" w:rsidRDefault="00514EE8" w:rsidP="00514EE8">
      <w:pPr>
        <w:pStyle w:val="ListParagraph"/>
        <w:numPr>
          <w:ilvl w:val="0"/>
          <w:numId w:val="6"/>
        </w:numPr>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17816FBF" w14:textId="77777777" w:rsidR="00514EE8" w:rsidRPr="00870BF7" w:rsidRDefault="00514EE8" w:rsidP="00514EE8">
      <w:pPr>
        <w:pStyle w:val="ListParagraph"/>
        <w:numPr>
          <w:ilvl w:val="0"/>
          <w:numId w:val="6"/>
        </w:numPr>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5BA8BBAA" w14:textId="77777777" w:rsidR="00514EE8" w:rsidRPr="00870BF7" w:rsidRDefault="00514EE8" w:rsidP="00514EE8">
      <w:pPr>
        <w:pStyle w:val="ListParagraph"/>
        <w:numPr>
          <w:ilvl w:val="0"/>
          <w:numId w:val="6"/>
        </w:numPr>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indicating the scope, which the requirement belongs to (e.g. feature or function name )</w:t>
      </w:r>
    </w:p>
    <w:p w14:paraId="73345B52" w14:textId="77777777" w:rsidR="00514EE8" w:rsidRPr="00870BF7" w:rsidRDefault="00514EE8" w:rsidP="00514EE8">
      <w:pPr>
        <w:pStyle w:val="ListParagraph"/>
        <w:numPr>
          <w:ilvl w:val="0"/>
          <w:numId w:val="6"/>
        </w:numPr>
        <w:rPr>
          <w:rFonts w:ascii="Arial" w:hAnsi="Arial" w:cs="Arial"/>
        </w:rPr>
      </w:pPr>
      <w:r w:rsidRPr="00870BF7">
        <w:rPr>
          <w:rFonts w:ascii="Arial" w:hAnsi="Arial" w:cs="Arial"/>
        </w:rPr>
        <w:t xml:space="preserve">Ending with the actual requirement number </w:t>
      </w:r>
    </w:p>
    <w:p w14:paraId="3AA04E94" w14:textId="77777777" w:rsidR="00514EE8" w:rsidRPr="00870BF7" w:rsidRDefault="00514EE8" w:rsidP="00514EE8">
      <w:pPr>
        <w:rPr>
          <w:rFonts w:cs="Arial"/>
          <w:b/>
          <w:sz w:val="16"/>
          <w:szCs w:val="16"/>
        </w:rPr>
      </w:pPr>
      <w:r w:rsidRPr="00870BF7">
        <w:rPr>
          <w:rFonts w:cs="Arial"/>
          <w:i/>
          <w:iCs/>
          <w:szCs w:val="22"/>
        </w:rPr>
        <w:t>Example:</w:t>
      </w:r>
    </w:p>
    <w:p w14:paraId="32F34BEC" w14:textId="77777777" w:rsidR="00514EE8" w:rsidRPr="00870BF7" w:rsidRDefault="00514EE8" w:rsidP="00514EE8">
      <w:pPr>
        <w:ind w:left="3600" w:hanging="3600"/>
        <w:rPr>
          <w:rFonts w:cs="Arial"/>
          <w:iCs/>
          <w:szCs w:val="22"/>
        </w:rPr>
      </w:pPr>
      <w:r>
        <w:rPr>
          <w:rFonts w:cs="Arial"/>
          <w:i/>
          <w:iCs/>
          <w:szCs w:val="22"/>
        </w:rPr>
        <w:t>R_F</w:t>
      </w:r>
      <w:r w:rsidRPr="00870BF7">
        <w:rPr>
          <w:rFonts w:cs="Arial"/>
          <w:i/>
          <w:iCs/>
          <w:szCs w:val="22"/>
        </w:rPr>
        <w:t>_</w:t>
      </w:r>
      <w:r>
        <w:rPr>
          <w:rFonts w:cs="Arial"/>
          <w:i/>
          <w:iCs/>
          <w:szCs w:val="22"/>
        </w:rPr>
        <w:t>AutoLamps</w:t>
      </w:r>
      <w:r w:rsidRPr="00870BF7">
        <w:rPr>
          <w:rFonts w:cs="Arial"/>
          <w:i/>
          <w:iCs/>
          <w:szCs w:val="22"/>
        </w:rPr>
        <w:t>_00004</w:t>
      </w:r>
      <w:r w:rsidRPr="00870BF7">
        <w:rPr>
          <w:rFonts w:cs="Arial"/>
          <w:i/>
          <w:iCs/>
          <w:szCs w:val="22"/>
        </w:rPr>
        <w:tab/>
      </w:r>
      <w:r w:rsidRPr="00870BF7">
        <w:rPr>
          <w:rFonts w:cs="Arial"/>
          <w:iCs/>
          <w:szCs w:val="22"/>
        </w:rPr>
        <w:t xml:space="preserve">This is the fourth requirement on </w:t>
      </w:r>
      <w:r>
        <w:rPr>
          <w:rFonts w:cs="Arial"/>
          <w:iCs/>
          <w:szCs w:val="22"/>
        </w:rPr>
        <w:t>feature</w:t>
      </w:r>
      <w:r w:rsidRPr="00870BF7">
        <w:rPr>
          <w:rFonts w:cs="Arial"/>
          <w:iCs/>
          <w:szCs w:val="22"/>
        </w:rPr>
        <w:t xml:space="preserve"> level for the </w:t>
      </w:r>
      <w:r>
        <w:rPr>
          <w:rFonts w:cs="Arial"/>
          <w:iCs/>
          <w:szCs w:val="22"/>
        </w:rPr>
        <w:t>feature</w:t>
      </w:r>
      <w:r w:rsidRPr="00870BF7">
        <w:rPr>
          <w:rFonts w:cs="Arial"/>
          <w:iCs/>
          <w:szCs w:val="22"/>
        </w:rPr>
        <w:t xml:space="preserve"> </w:t>
      </w:r>
      <w:r>
        <w:rPr>
          <w:rFonts w:cs="Arial"/>
          <w:iCs/>
          <w:szCs w:val="22"/>
        </w:rPr>
        <w:t>Autolamps</w:t>
      </w:r>
      <w:r w:rsidRPr="00870BF7">
        <w:rPr>
          <w:rFonts w:cs="Arial"/>
          <w:iCs/>
          <w:szCs w:val="22"/>
        </w:rPr>
        <w:t>.</w:t>
      </w:r>
    </w:p>
    <w:p w14:paraId="3AB47381" w14:textId="77777777" w:rsidR="00514EE8" w:rsidRPr="00D003AB" w:rsidRDefault="00514EE8" w:rsidP="00514EE8">
      <w:pPr>
        <w:pStyle w:val="Heading4"/>
        <w:ind w:hanging="1135"/>
      </w:pPr>
      <w:r w:rsidRPr="00D003AB">
        <w:t>Requirements Attributes</w:t>
      </w:r>
    </w:p>
    <w:p w14:paraId="37BFDC61" w14:textId="6E8A5D1D" w:rsidR="00514EE8" w:rsidRPr="007C20FA"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6" w:history="1">
        <w:r w:rsidRPr="00DE5C04">
          <w:rPr>
            <w:rStyle w:val="Hyperlink"/>
          </w:rPr>
          <w:t>RE Wiki - Requirements Attributes</w:t>
        </w:r>
      </w:hyperlink>
      <w:r w:rsidRPr="007C20FA">
        <w:t>.</w:t>
      </w:r>
    </w:p>
    <w:p w14:paraId="567637C6" w14:textId="77777777" w:rsidR="00514EE8" w:rsidRPr="007C20FA" w:rsidRDefault="00514EE8" w:rsidP="00514EE8">
      <w:pPr>
        <w:pStyle w:val="BodyText"/>
      </w:pPr>
    </w:p>
    <w:p w14:paraId="10468C29" w14:textId="77777777" w:rsidR="0027671B" w:rsidRPr="007C20FA" w:rsidRDefault="00D808DC" w:rsidP="0027671B">
      <w:pPr>
        <w:pStyle w:val="Heading1"/>
      </w:pPr>
      <w:bookmarkStart w:id="35" w:name="_Toc6299960"/>
      <w:bookmarkEnd w:id="27"/>
      <w:bookmarkEnd w:id="28"/>
      <w:bookmarkEnd w:id="29"/>
      <w:bookmarkEnd w:id="30"/>
      <w:r>
        <w:lastRenderedPageBreak/>
        <w:t xml:space="preserve">Feature </w:t>
      </w:r>
      <w:r w:rsidR="005300DD">
        <w:t>Overview</w:t>
      </w:r>
      <w:bookmarkEnd w:id="35"/>
    </w:p>
    <w:p w14:paraId="7D7BC394" w14:textId="77777777" w:rsidR="0027671B" w:rsidRDefault="00CC4DA9" w:rsidP="0027671B">
      <w:pPr>
        <w:pStyle w:val="Heading2"/>
      </w:pPr>
      <w:bookmarkStart w:id="36" w:name="_Toc397081435"/>
      <w:bookmarkStart w:id="37" w:name="_Toc6299961"/>
      <w:bookmarkStart w:id="38" w:name="_Toc147810526"/>
      <w:bookmarkStart w:id="39" w:name="_Toc147810600"/>
      <w:bookmarkStart w:id="40" w:name="_Toc151542239"/>
      <w:bookmarkStart w:id="41" w:name="_Toc152475008"/>
      <w:bookmarkStart w:id="42" w:name="_Toc152665350"/>
      <w:bookmarkStart w:id="43" w:name="_Toc152743161"/>
      <w:bookmarkStart w:id="44" w:name="_Toc153182176"/>
      <w:bookmarkStart w:id="45" w:name="_Toc153183126"/>
      <w:bookmarkStart w:id="46" w:name="_Toc153267791"/>
      <w:bookmarkStart w:id="47" w:name="_Toc156292312"/>
      <w:bookmarkStart w:id="48" w:name="_Toc156293079"/>
      <w:bookmarkStart w:id="49" w:name="_Toc156293228"/>
      <w:bookmarkStart w:id="50" w:name="_Toc156379465"/>
      <w:bookmarkStart w:id="51" w:name="_Toc156712169"/>
      <w:bookmarkStart w:id="52" w:name="_Toc157239608"/>
      <w:bookmarkStart w:id="53" w:name="_Toc273517494"/>
      <w:r>
        <w:t xml:space="preserve">Purpose and </w:t>
      </w:r>
      <w:r w:rsidR="005300DD">
        <w:t>Description</w:t>
      </w:r>
      <w:r>
        <w:t xml:space="preserve"> of </w:t>
      </w:r>
      <w:r w:rsidRPr="007C20FA">
        <w:t>Feature</w:t>
      </w:r>
      <w:bookmarkEnd w:id="36"/>
      <w:bookmarkEnd w:id="37"/>
    </w:p>
    <w:p w14:paraId="40F9A53E" w14:textId="04644ADE" w:rsidR="001017AC" w:rsidRDefault="001017AC" w:rsidP="001017AC">
      <w:pPr>
        <w:rPr>
          <w:rFonts w:cs="Arial"/>
        </w:rPr>
      </w:pPr>
      <w:bookmarkStart w:id="54" w:name="_Toc273517495"/>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rFonts w:cs="Arial"/>
        </w:rPr>
        <w:t>The Feature Smart Unlock prevents the user from locking themselves out of the vehicle. D</w:t>
      </w:r>
      <w:r w:rsidRPr="0070002C">
        <w:rPr>
          <w:rFonts w:cs="Arial"/>
        </w:rPr>
        <w:t xml:space="preserve">epending on the </w:t>
      </w:r>
      <w:r>
        <w:rPr>
          <w:rFonts w:cs="Arial"/>
        </w:rPr>
        <w:t xml:space="preserve">vehicle </w:t>
      </w:r>
      <w:r w:rsidRPr="0070002C">
        <w:rPr>
          <w:rFonts w:cs="Arial"/>
        </w:rPr>
        <w:t>configuration</w:t>
      </w:r>
      <w:r>
        <w:rPr>
          <w:rFonts w:cs="Arial"/>
        </w:rPr>
        <w:t xml:space="preserve"> and feature variant</w:t>
      </w:r>
      <w:r w:rsidRPr="0070002C">
        <w:rPr>
          <w:rFonts w:cs="Arial"/>
        </w:rPr>
        <w:t>, appropriate doors will be unlocked when the user locks</w:t>
      </w:r>
      <w:r>
        <w:rPr>
          <w:rFonts w:cs="Arial"/>
        </w:rPr>
        <w:t>/reassembles</w:t>
      </w:r>
      <w:r w:rsidRPr="0070002C">
        <w:rPr>
          <w:rFonts w:cs="Arial"/>
        </w:rPr>
        <w:t xml:space="preserve"> the </w:t>
      </w:r>
      <w:r>
        <w:rPr>
          <w:rFonts w:cs="Arial"/>
        </w:rPr>
        <w:t>vehicle doors</w:t>
      </w:r>
      <w:r w:rsidRPr="0070002C">
        <w:rPr>
          <w:rFonts w:cs="Arial"/>
        </w:rPr>
        <w:t xml:space="preserve"> </w:t>
      </w:r>
      <w:r>
        <w:rPr>
          <w:rFonts w:cs="Arial"/>
        </w:rPr>
        <w:t>while</w:t>
      </w:r>
      <w:r w:rsidRPr="0070002C">
        <w:rPr>
          <w:rFonts w:cs="Arial"/>
        </w:rPr>
        <w:t xml:space="preserve"> </w:t>
      </w:r>
      <w:r>
        <w:rPr>
          <w:rFonts w:cs="Arial"/>
        </w:rPr>
        <w:t>a</w:t>
      </w:r>
      <w:r w:rsidRPr="0070002C">
        <w:rPr>
          <w:rFonts w:cs="Arial"/>
        </w:rPr>
        <w:t xml:space="preserve"> door is open</w:t>
      </w:r>
      <w:r>
        <w:rPr>
          <w:rFonts w:cs="Arial"/>
        </w:rPr>
        <w:t xml:space="preserve"> (Smart Unlock Ignition / Door Open) or slam the last open door while a key is inside (Passive Smart Unlock &amp; Release).</w:t>
      </w:r>
    </w:p>
    <w:p w14:paraId="0FD64659" w14:textId="77777777" w:rsidR="001F2F3B" w:rsidRDefault="001F2F3B" w:rsidP="0027671B">
      <w:pPr>
        <w:rPr>
          <w:rFonts w:cs="Arial"/>
        </w:rPr>
      </w:pPr>
    </w:p>
    <w:p w14:paraId="2A55727D" w14:textId="77777777" w:rsidR="00741AA6" w:rsidRPr="007C20FA" w:rsidRDefault="00741AA6" w:rsidP="00741AA6">
      <w:pPr>
        <w:pStyle w:val="Heading2"/>
      </w:pPr>
      <w:bookmarkStart w:id="55" w:name="_Toc6299962"/>
      <w:bookmarkStart w:id="56" w:name="_Toc397081437"/>
      <w:r>
        <w:t>Feature Variants</w:t>
      </w:r>
      <w:bookmarkEnd w:id="55"/>
    </w:p>
    <w:p w14:paraId="78E50C3E" w14:textId="77777777" w:rsidR="00741AA6" w:rsidRPr="007C20FA" w:rsidRDefault="00741AA6" w:rsidP="00741AA6">
      <w:pPr>
        <w:rPr>
          <w:rFonts w:cs="Arial"/>
          <w:color w:val="808080"/>
          <w:szCs w:val="22"/>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01"/>
        <w:gridCol w:w="5529"/>
        <w:gridCol w:w="2976"/>
      </w:tblGrid>
      <w:tr w:rsidR="00412038" w14:paraId="7012ECD8" w14:textId="77777777" w:rsidTr="00FC6ED2">
        <w:trPr>
          <w:trHeight w:val="805"/>
        </w:trPr>
        <w:tc>
          <w:tcPr>
            <w:tcW w:w="1701" w:type="dxa"/>
            <w:shd w:val="clear" w:color="auto" w:fill="D9D9D9" w:themeFill="background1" w:themeFillShade="D9"/>
          </w:tcPr>
          <w:p w14:paraId="0613AC80" w14:textId="77777777" w:rsidR="00412038" w:rsidRPr="000D0295" w:rsidRDefault="00412038" w:rsidP="00D21F02">
            <w:pPr>
              <w:pStyle w:val="Caption"/>
              <w:rPr>
                <w:lang w:val="en-GB"/>
              </w:rPr>
            </w:pPr>
            <w:r w:rsidRPr="000D0295">
              <w:rPr>
                <w:lang w:val="en-GB"/>
              </w:rPr>
              <w:t>Variant Name</w:t>
            </w:r>
          </w:p>
        </w:tc>
        <w:tc>
          <w:tcPr>
            <w:tcW w:w="5529" w:type="dxa"/>
            <w:shd w:val="clear" w:color="auto" w:fill="D9D9D9" w:themeFill="background1" w:themeFillShade="D9"/>
          </w:tcPr>
          <w:p w14:paraId="3BCD5549" w14:textId="77777777" w:rsidR="00412038" w:rsidRPr="000D0295" w:rsidRDefault="00412038" w:rsidP="00D21F02">
            <w:pPr>
              <w:pStyle w:val="Caption"/>
              <w:rPr>
                <w:lang w:val="en-GB"/>
              </w:rPr>
            </w:pPr>
            <w:r w:rsidRPr="000D0295">
              <w:rPr>
                <w:lang w:val="en-GB"/>
              </w:rPr>
              <w:t>Variant Description</w:t>
            </w:r>
          </w:p>
        </w:tc>
        <w:tc>
          <w:tcPr>
            <w:tcW w:w="2976" w:type="dxa"/>
            <w:shd w:val="clear" w:color="auto" w:fill="D9D9D9" w:themeFill="background1" w:themeFillShade="D9"/>
          </w:tcPr>
          <w:p w14:paraId="4F4DA07E" w14:textId="77777777" w:rsidR="00412038" w:rsidRPr="000D0295" w:rsidRDefault="009B22DC" w:rsidP="00D21F02">
            <w:pPr>
              <w:pStyle w:val="Caption"/>
              <w:rPr>
                <w:lang w:val="en-GB"/>
              </w:rPr>
            </w:pPr>
            <w:r>
              <w:rPr>
                <w:lang w:val="en-GB"/>
              </w:rPr>
              <w:t>Remarks</w:t>
            </w:r>
          </w:p>
        </w:tc>
      </w:tr>
      <w:tr w:rsidR="001017AC" w14:paraId="24B743BF" w14:textId="77777777" w:rsidTr="00FC6ED2">
        <w:tc>
          <w:tcPr>
            <w:tcW w:w="1701" w:type="dxa"/>
          </w:tcPr>
          <w:p w14:paraId="211509F7" w14:textId="5EC4FC86" w:rsidR="001017AC" w:rsidRPr="006D1C07" w:rsidRDefault="001017AC" w:rsidP="001017AC">
            <w:pPr>
              <w:rPr>
                <w:b/>
              </w:rPr>
            </w:pPr>
            <w:r w:rsidRPr="0024652B">
              <w:rPr>
                <w:b/>
                <w:sz w:val="16"/>
              </w:rPr>
              <w:t>Smart Unlock Ignition</w:t>
            </w:r>
          </w:p>
        </w:tc>
        <w:tc>
          <w:tcPr>
            <w:tcW w:w="5529" w:type="dxa"/>
          </w:tcPr>
          <w:p w14:paraId="3F2C06FF" w14:textId="46188FA6" w:rsidR="001017AC" w:rsidRDefault="001017AC" w:rsidP="001017AC">
            <w:r w:rsidRPr="0024652B">
              <w:rPr>
                <w:rFonts w:cs="Arial"/>
                <w:sz w:val="16"/>
              </w:rPr>
              <w:t>Appropriate doors will be unlocked when the user locks the vehicle while a door is open and ignition is on.</w:t>
            </w:r>
          </w:p>
        </w:tc>
        <w:tc>
          <w:tcPr>
            <w:tcW w:w="2976" w:type="dxa"/>
          </w:tcPr>
          <w:p w14:paraId="17153C4E" w14:textId="77777777" w:rsidR="001017AC" w:rsidRDefault="001017AC" w:rsidP="001017AC"/>
        </w:tc>
      </w:tr>
      <w:tr w:rsidR="001017AC" w14:paraId="133ECFAB" w14:textId="77777777" w:rsidTr="00FC6ED2">
        <w:tc>
          <w:tcPr>
            <w:tcW w:w="1701" w:type="dxa"/>
          </w:tcPr>
          <w:p w14:paraId="25AEADD6" w14:textId="374BAD85" w:rsidR="001017AC" w:rsidRPr="006D1C07" w:rsidRDefault="001017AC" w:rsidP="001017AC">
            <w:pPr>
              <w:rPr>
                <w:b/>
              </w:rPr>
            </w:pPr>
            <w:r w:rsidRPr="0024652B">
              <w:rPr>
                <w:b/>
                <w:sz w:val="16"/>
              </w:rPr>
              <w:t>Smart Unlock Door Open aka Slam Lock Protect</w:t>
            </w:r>
          </w:p>
        </w:tc>
        <w:tc>
          <w:tcPr>
            <w:tcW w:w="5529" w:type="dxa"/>
          </w:tcPr>
          <w:p w14:paraId="6D4C9577" w14:textId="77777777" w:rsidR="001017AC" w:rsidRPr="0024652B" w:rsidRDefault="001017AC" w:rsidP="001017AC">
            <w:pPr>
              <w:rPr>
                <w:rFonts w:cs="Arial"/>
                <w:sz w:val="16"/>
              </w:rPr>
            </w:pPr>
            <w:r w:rsidRPr="0024652B">
              <w:rPr>
                <w:rFonts w:cs="Arial"/>
                <w:sz w:val="16"/>
              </w:rPr>
              <w:t>Appropriate doors will be unlocked when the user locks the vehicle while a door is open.</w:t>
            </w:r>
          </w:p>
          <w:p w14:paraId="394FAE1A" w14:textId="2E0EE161" w:rsidR="001017AC" w:rsidRDefault="001017AC" w:rsidP="001017AC">
            <w:r w:rsidRPr="0024652B">
              <w:rPr>
                <w:rFonts w:cs="Arial"/>
                <w:sz w:val="16"/>
              </w:rPr>
              <w:t>[If SUL Door Open is enabled, SUL Ignition is disabled]</w:t>
            </w:r>
          </w:p>
        </w:tc>
        <w:tc>
          <w:tcPr>
            <w:tcW w:w="2976" w:type="dxa"/>
          </w:tcPr>
          <w:p w14:paraId="40D70099" w14:textId="77777777" w:rsidR="001017AC" w:rsidRDefault="001017AC" w:rsidP="001017AC"/>
        </w:tc>
      </w:tr>
      <w:tr w:rsidR="001017AC" w14:paraId="3570FC55" w14:textId="77777777" w:rsidTr="00FC6ED2">
        <w:tc>
          <w:tcPr>
            <w:tcW w:w="1701" w:type="dxa"/>
          </w:tcPr>
          <w:p w14:paraId="6BB17DAE" w14:textId="0BE9167D" w:rsidR="001017AC" w:rsidRPr="006D1C07" w:rsidRDefault="001017AC" w:rsidP="001017AC">
            <w:pPr>
              <w:rPr>
                <w:b/>
              </w:rPr>
            </w:pPr>
            <w:r w:rsidRPr="0024652B">
              <w:rPr>
                <w:b/>
                <w:sz w:val="16"/>
              </w:rPr>
              <w:t>Smart Unlock Door Off to On upon Close</w:t>
            </w:r>
          </w:p>
        </w:tc>
        <w:tc>
          <w:tcPr>
            <w:tcW w:w="5529" w:type="dxa"/>
          </w:tcPr>
          <w:p w14:paraId="132F5CA6" w14:textId="00D2D274" w:rsidR="001017AC" w:rsidRDefault="001017AC" w:rsidP="001017AC">
            <w:r w:rsidRPr="0024652B">
              <w:rPr>
                <w:rFonts w:cs="Arial"/>
                <w:sz w:val="16"/>
                <w:szCs w:val="22"/>
              </w:rPr>
              <w:t>This feature-variant unlocks all doors after the user removes a door from the vehicle, reassembles the door and closes the last open door, independent from the current lock status of the vehicle.</w:t>
            </w:r>
          </w:p>
        </w:tc>
        <w:tc>
          <w:tcPr>
            <w:tcW w:w="2976" w:type="dxa"/>
          </w:tcPr>
          <w:p w14:paraId="1B01F717" w14:textId="77777777" w:rsidR="001017AC" w:rsidRDefault="001017AC" w:rsidP="001017AC">
            <w:pPr>
              <w:keepNext/>
            </w:pPr>
          </w:p>
        </w:tc>
      </w:tr>
      <w:tr w:rsidR="001017AC" w14:paraId="101B8A64" w14:textId="77777777" w:rsidTr="00FC6ED2">
        <w:tc>
          <w:tcPr>
            <w:tcW w:w="1701" w:type="dxa"/>
          </w:tcPr>
          <w:p w14:paraId="0A2E8D0B" w14:textId="603AAA04" w:rsidR="001017AC" w:rsidRPr="0024652B" w:rsidRDefault="001017AC" w:rsidP="001017AC">
            <w:pPr>
              <w:rPr>
                <w:b/>
                <w:sz w:val="16"/>
              </w:rPr>
            </w:pPr>
            <w:r>
              <w:rPr>
                <w:b/>
                <w:sz w:val="16"/>
              </w:rPr>
              <w:t>Passive Smart Unlock &amp; Release</w:t>
            </w:r>
          </w:p>
        </w:tc>
        <w:tc>
          <w:tcPr>
            <w:tcW w:w="5529" w:type="dxa"/>
          </w:tcPr>
          <w:p w14:paraId="36E5A342" w14:textId="21F278A1" w:rsidR="001017AC" w:rsidRPr="0024652B" w:rsidRDefault="001017AC" w:rsidP="001017AC">
            <w:pPr>
              <w:rPr>
                <w:rFonts w:cs="Arial"/>
                <w:sz w:val="16"/>
                <w:szCs w:val="22"/>
              </w:rPr>
            </w:pPr>
            <w:r w:rsidRPr="0024652B">
              <w:rPr>
                <w:rFonts w:cs="Arial"/>
                <w:sz w:val="16"/>
              </w:rPr>
              <w:t>Appropriate doors will be unlocked when the</w:t>
            </w:r>
            <w:r>
              <w:rPr>
                <w:rFonts w:cs="Arial"/>
                <w:sz w:val="16"/>
              </w:rPr>
              <w:t xml:space="preserve"> user locks the vehicle and the last open door will be closed while a passive key / PAAK is inside the vehicle</w:t>
            </w:r>
          </w:p>
        </w:tc>
        <w:tc>
          <w:tcPr>
            <w:tcW w:w="2976" w:type="dxa"/>
          </w:tcPr>
          <w:p w14:paraId="22B4E0A9" w14:textId="77777777" w:rsidR="001017AC" w:rsidRDefault="001017AC" w:rsidP="001017AC">
            <w:pPr>
              <w:keepNext/>
            </w:pPr>
          </w:p>
        </w:tc>
      </w:tr>
    </w:tbl>
    <w:p w14:paraId="4A8D0D96" w14:textId="32CEDD08" w:rsidR="00741AA6" w:rsidRPr="009C2384" w:rsidRDefault="009C2384" w:rsidP="00054DF3">
      <w:pPr>
        <w:pStyle w:val="Caption"/>
      </w:pPr>
      <w:bookmarkStart w:id="57" w:name="_Toc6299931"/>
      <w:r w:rsidRPr="009C2384">
        <w:t xml:space="preserve">Table </w:t>
      </w:r>
      <w:r w:rsidR="00A536D5">
        <w:fldChar w:fldCharType="begin"/>
      </w:r>
      <w:r w:rsidR="00A536D5">
        <w:instrText xml:space="preserve"> SEQ Table \* ARABIC </w:instrText>
      </w:r>
      <w:r w:rsidR="00A536D5">
        <w:fldChar w:fldCharType="separate"/>
      </w:r>
      <w:r w:rsidR="00D32F5E">
        <w:rPr>
          <w:noProof/>
        </w:rPr>
        <w:t>2</w:t>
      </w:r>
      <w:r w:rsidR="00A536D5">
        <w:rPr>
          <w:noProof/>
        </w:rPr>
        <w:fldChar w:fldCharType="end"/>
      </w:r>
      <w:r w:rsidRPr="009C2384">
        <w:t>: Feature Variants</w:t>
      </w:r>
      <w:bookmarkEnd w:id="57"/>
    </w:p>
    <w:p w14:paraId="204F22FD" w14:textId="77777777" w:rsidR="000C0B77" w:rsidRDefault="000C0B77" w:rsidP="004574B4">
      <w:pPr>
        <w:pStyle w:val="Heading3"/>
      </w:pPr>
      <w:bookmarkStart w:id="58" w:name="_Toc6299963"/>
      <w:r>
        <w:t>Regions &amp; Markets</w:t>
      </w:r>
      <w:bookmarkEnd w:id="58"/>
    </w:p>
    <w:p w14:paraId="29A65004" w14:textId="77777777" w:rsidR="00F366EE" w:rsidRDefault="00F366EE" w:rsidP="00412038"/>
    <w:tbl>
      <w:tblPr>
        <w:tblStyle w:val="TableGrid"/>
        <w:tblW w:w="10598" w:type="dxa"/>
        <w:tblLook w:val="0620" w:firstRow="1" w:lastRow="0" w:firstColumn="0" w:lastColumn="0" w:noHBand="1" w:noVBand="1"/>
      </w:tblPr>
      <w:tblGrid>
        <w:gridCol w:w="1778"/>
        <w:gridCol w:w="1591"/>
        <w:gridCol w:w="1559"/>
        <w:gridCol w:w="1727"/>
        <w:gridCol w:w="1533"/>
        <w:gridCol w:w="2410"/>
      </w:tblGrid>
      <w:tr w:rsidR="001017AC" w:rsidRPr="00EF539C" w14:paraId="19DDBC1B" w14:textId="77777777" w:rsidTr="00E51252">
        <w:trPr>
          <w:trHeight w:val="1083"/>
        </w:trPr>
        <w:tc>
          <w:tcPr>
            <w:tcW w:w="1778" w:type="dxa"/>
            <w:tcBorders>
              <w:tl2br w:val="single" w:sz="4" w:space="0" w:color="auto"/>
            </w:tcBorders>
            <w:shd w:val="clear" w:color="auto" w:fill="D9D9D9" w:themeFill="background1" w:themeFillShade="D9"/>
          </w:tcPr>
          <w:p w14:paraId="5D10D92F" w14:textId="77777777" w:rsidR="001017AC" w:rsidRPr="00EF539C" w:rsidRDefault="001017AC" w:rsidP="00E51252">
            <w:pPr>
              <w:jc w:val="right"/>
              <w:rPr>
                <w:rFonts w:cs="Arial"/>
                <w:b/>
                <w:sz w:val="22"/>
              </w:rPr>
            </w:pPr>
            <w:bookmarkStart w:id="59" w:name="_Toc6299932"/>
            <w:r>
              <w:rPr>
                <w:rFonts w:cs="Arial"/>
                <w:b/>
                <w:sz w:val="22"/>
              </w:rPr>
              <w:t xml:space="preserve">Market / </w:t>
            </w:r>
            <w:r w:rsidRPr="00EF539C">
              <w:rPr>
                <w:rFonts w:cs="Arial"/>
                <w:b/>
                <w:sz w:val="22"/>
              </w:rPr>
              <w:t>Region</w:t>
            </w:r>
          </w:p>
          <w:p w14:paraId="6A68B50A" w14:textId="77777777" w:rsidR="001017AC" w:rsidRPr="00EF539C" w:rsidRDefault="001017AC" w:rsidP="00E51252">
            <w:pPr>
              <w:rPr>
                <w:rFonts w:cs="Arial"/>
                <w:b/>
                <w:sz w:val="22"/>
              </w:rPr>
            </w:pPr>
            <w:r w:rsidRPr="00EF539C">
              <w:rPr>
                <w:rFonts w:cs="Arial"/>
                <w:b/>
                <w:sz w:val="22"/>
              </w:rPr>
              <w:br/>
            </w:r>
            <w:r w:rsidRPr="00EF539C">
              <w:rPr>
                <w:rFonts w:cs="Arial"/>
                <w:b/>
                <w:sz w:val="22"/>
              </w:rPr>
              <w:br/>
              <w:t>Feature</w:t>
            </w:r>
            <w:r w:rsidRPr="00EF539C">
              <w:rPr>
                <w:rFonts w:cs="Arial"/>
                <w:b/>
                <w:sz w:val="22"/>
              </w:rPr>
              <w:br/>
              <w:t>Variant</w:t>
            </w:r>
          </w:p>
        </w:tc>
        <w:tc>
          <w:tcPr>
            <w:tcW w:w="1591" w:type="dxa"/>
            <w:shd w:val="clear" w:color="auto" w:fill="C6D9F1" w:themeFill="text2" w:themeFillTint="33"/>
          </w:tcPr>
          <w:p w14:paraId="4DF64016" w14:textId="77777777" w:rsidR="001017AC" w:rsidRPr="00EF539C" w:rsidRDefault="001017AC" w:rsidP="00E51252">
            <w:pPr>
              <w:jc w:val="center"/>
              <w:rPr>
                <w:rFonts w:cs="Arial"/>
                <w:b/>
                <w:sz w:val="22"/>
              </w:rPr>
            </w:pPr>
            <w:r w:rsidRPr="00EF539C">
              <w:rPr>
                <w:rFonts w:cs="Arial"/>
                <w:b/>
                <w:sz w:val="22"/>
              </w:rPr>
              <w:t>North America</w:t>
            </w:r>
          </w:p>
          <w:p w14:paraId="7B0564B4" w14:textId="77777777" w:rsidR="001017AC" w:rsidRPr="00EF539C" w:rsidRDefault="001017AC" w:rsidP="00E51252">
            <w:pPr>
              <w:jc w:val="center"/>
              <w:rPr>
                <w:rFonts w:cs="Arial"/>
                <w:b/>
                <w:sz w:val="22"/>
              </w:rPr>
            </w:pPr>
          </w:p>
          <w:p w14:paraId="18F54FFE" w14:textId="77777777" w:rsidR="001017AC" w:rsidRPr="00EF539C" w:rsidRDefault="001017AC" w:rsidP="00E51252">
            <w:pPr>
              <w:jc w:val="center"/>
              <w:rPr>
                <w:rFonts w:cs="Arial"/>
                <w:b/>
                <w:sz w:val="22"/>
              </w:rPr>
            </w:pPr>
            <w:r w:rsidRPr="00EF539C">
              <w:rPr>
                <w:rFonts w:cs="Arial"/>
                <w:b/>
                <w:sz w:val="22"/>
              </w:rPr>
              <w:t>NA</w:t>
            </w:r>
          </w:p>
        </w:tc>
        <w:tc>
          <w:tcPr>
            <w:tcW w:w="1559" w:type="dxa"/>
            <w:shd w:val="clear" w:color="auto" w:fill="DDD9C3" w:themeFill="background2" w:themeFillShade="E6"/>
          </w:tcPr>
          <w:p w14:paraId="160A8DD4" w14:textId="77777777" w:rsidR="001017AC" w:rsidRPr="00EF539C" w:rsidRDefault="001017AC" w:rsidP="00E51252">
            <w:pPr>
              <w:jc w:val="center"/>
              <w:rPr>
                <w:rFonts w:cs="Arial"/>
                <w:b/>
                <w:sz w:val="22"/>
              </w:rPr>
            </w:pPr>
            <w:r w:rsidRPr="00EF539C">
              <w:rPr>
                <w:rFonts w:cs="Arial"/>
                <w:b/>
                <w:sz w:val="22"/>
              </w:rPr>
              <w:t>Europe</w:t>
            </w:r>
          </w:p>
          <w:p w14:paraId="2DEFCD97" w14:textId="77777777" w:rsidR="001017AC" w:rsidRDefault="001017AC" w:rsidP="00E51252">
            <w:pPr>
              <w:jc w:val="center"/>
              <w:rPr>
                <w:rFonts w:cs="Arial"/>
                <w:b/>
                <w:sz w:val="22"/>
              </w:rPr>
            </w:pPr>
          </w:p>
          <w:p w14:paraId="63AEEFF2" w14:textId="77777777" w:rsidR="001017AC" w:rsidRPr="00EF539C" w:rsidRDefault="001017AC" w:rsidP="00E51252">
            <w:pPr>
              <w:jc w:val="center"/>
              <w:rPr>
                <w:rFonts w:cs="Arial"/>
                <w:b/>
                <w:sz w:val="22"/>
              </w:rPr>
            </w:pPr>
          </w:p>
          <w:p w14:paraId="49380BCD" w14:textId="621C5B3F" w:rsidR="001017AC" w:rsidRPr="00EF539C" w:rsidRDefault="001017AC" w:rsidP="00E51252">
            <w:pPr>
              <w:jc w:val="center"/>
              <w:rPr>
                <w:rFonts w:cs="Arial"/>
                <w:b/>
                <w:sz w:val="22"/>
              </w:rPr>
            </w:pPr>
            <w:r>
              <w:rPr>
                <w:rFonts w:cs="Arial"/>
                <w:b/>
                <w:sz w:val="22"/>
              </w:rPr>
              <w:t>EU</w:t>
            </w:r>
          </w:p>
        </w:tc>
        <w:tc>
          <w:tcPr>
            <w:tcW w:w="1727" w:type="dxa"/>
            <w:shd w:val="clear" w:color="auto" w:fill="F2DBDB" w:themeFill="accent2" w:themeFillTint="33"/>
          </w:tcPr>
          <w:p w14:paraId="06299F1A" w14:textId="77777777" w:rsidR="001017AC" w:rsidRPr="00EF539C" w:rsidRDefault="001017AC" w:rsidP="00E51252">
            <w:pPr>
              <w:jc w:val="center"/>
              <w:rPr>
                <w:rFonts w:cs="Arial"/>
                <w:b/>
                <w:sz w:val="22"/>
              </w:rPr>
            </w:pPr>
            <w:r w:rsidRPr="00EF539C">
              <w:rPr>
                <w:rFonts w:cs="Arial"/>
                <w:b/>
                <w:sz w:val="22"/>
              </w:rPr>
              <w:t>South America</w:t>
            </w:r>
          </w:p>
          <w:p w14:paraId="05C963F1" w14:textId="77777777" w:rsidR="001017AC" w:rsidRPr="00EF539C" w:rsidRDefault="001017AC" w:rsidP="00E51252">
            <w:pPr>
              <w:jc w:val="center"/>
              <w:rPr>
                <w:rFonts w:cs="Arial"/>
                <w:b/>
                <w:sz w:val="22"/>
              </w:rPr>
            </w:pPr>
          </w:p>
          <w:p w14:paraId="1A0BD092" w14:textId="77777777" w:rsidR="001017AC" w:rsidRPr="00EF539C" w:rsidRDefault="001017AC" w:rsidP="00E51252">
            <w:pPr>
              <w:jc w:val="center"/>
              <w:rPr>
                <w:rFonts w:cs="Arial"/>
                <w:b/>
                <w:sz w:val="22"/>
              </w:rPr>
            </w:pPr>
            <w:r w:rsidRPr="00EF539C">
              <w:rPr>
                <w:rFonts w:cs="Arial"/>
                <w:b/>
                <w:sz w:val="22"/>
              </w:rPr>
              <w:t>SA</w:t>
            </w:r>
          </w:p>
        </w:tc>
        <w:tc>
          <w:tcPr>
            <w:tcW w:w="1533" w:type="dxa"/>
            <w:shd w:val="clear" w:color="auto" w:fill="EAF1DD" w:themeFill="accent3" w:themeFillTint="33"/>
          </w:tcPr>
          <w:p w14:paraId="524D3779" w14:textId="77777777" w:rsidR="001017AC" w:rsidRPr="00EF539C" w:rsidRDefault="001017AC" w:rsidP="00E51252">
            <w:pPr>
              <w:jc w:val="center"/>
              <w:rPr>
                <w:rFonts w:cs="Arial"/>
                <w:b/>
                <w:sz w:val="22"/>
              </w:rPr>
            </w:pPr>
            <w:r w:rsidRPr="00EF539C">
              <w:rPr>
                <w:rFonts w:cs="Arial"/>
                <w:b/>
                <w:sz w:val="22"/>
              </w:rPr>
              <w:t>Asia Pacific</w:t>
            </w:r>
          </w:p>
          <w:p w14:paraId="7755ECE7" w14:textId="77777777" w:rsidR="001017AC" w:rsidRDefault="001017AC" w:rsidP="00E51252">
            <w:pPr>
              <w:jc w:val="center"/>
              <w:rPr>
                <w:rFonts w:cs="Arial"/>
                <w:b/>
                <w:sz w:val="22"/>
              </w:rPr>
            </w:pPr>
            <w:r>
              <w:rPr>
                <w:rFonts w:cs="Arial"/>
                <w:b/>
                <w:sz w:val="22"/>
              </w:rPr>
              <w:t>(incl. China)</w:t>
            </w:r>
          </w:p>
          <w:p w14:paraId="366E52DA" w14:textId="77777777" w:rsidR="001017AC" w:rsidRPr="00EF539C" w:rsidRDefault="001017AC" w:rsidP="00E51252">
            <w:pPr>
              <w:jc w:val="center"/>
              <w:rPr>
                <w:rFonts w:cs="Arial"/>
                <w:b/>
                <w:sz w:val="22"/>
              </w:rPr>
            </w:pPr>
          </w:p>
          <w:p w14:paraId="416D55A1" w14:textId="77777777" w:rsidR="001017AC" w:rsidRPr="00EF539C" w:rsidRDefault="001017AC" w:rsidP="00E51252">
            <w:pPr>
              <w:jc w:val="center"/>
              <w:rPr>
                <w:rFonts w:cs="Arial"/>
                <w:b/>
                <w:sz w:val="22"/>
              </w:rPr>
            </w:pPr>
            <w:r w:rsidRPr="00EF539C">
              <w:rPr>
                <w:rFonts w:cs="Arial"/>
                <w:b/>
                <w:sz w:val="22"/>
              </w:rPr>
              <w:t>AP</w:t>
            </w:r>
          </w:p>
        </w:tc>
        <w:tc>
          <w:tcPr>
            <w:tcW w:w="2410" w:type="dxa"/>
            <w:shd w:val="clear" w:color="auto" w:fill="E5DFEC" w:themeFill="accent4" w:themeFillTint="33"/>
          </w:tcPr>
          <w:p w14:paraId="1A7AD290" w14:textId="77777777" w:rsidR="001017AC" w:rsidRPr="00EF539C" w:rsidRDefault="001017AC" w:rsidP="00E51252">
            <w:pPr>
              <w:jc w:val="center"/>
              <w:rPr>
                <w:rFonts w:cs="Arial"/>
                <w:b/>
                <w:sz w:val="22"/>
              </w:rPr>
            </w:pPr>
            <w:r>
              <w:rPr>
                <w:rFonts w:cs="Arial"/>
                <w:b/>
                <w:sz w:val="22"/>
              </w:rPr>
              <w:t>Middle East /</w:t>
            </w:r>
            <w:r w:rsidRPr="00EF539C">
              <w:rPr>
                <w:rFonts w:cs="Arial"/>
                <w:b/>
                <w:sz w:val="22"/>
              </w:rPr>
              <w:t xml:space="preserve"> Africa</w:t>
            </w:r>
          </w:p>
          <w:p w14:paraId="74ECA651" w14:textId="77777777" w:rsidR="001017AC" w:rsidRDefault="001017AC" w:rsidP="00E51252">
            <w:pPr>
              <w:jc w:val="center"/>
              <w:rPr>
                <w:rFonts w:cs="Arial"/>
                <w:b/>
                <w:sz w:val="22"/>
              </w:rPr>
            </w:pPr>
          </w:p>
          <w:p w14:paraId="35B5609F" w14:textId="77777777" w:rsidR="001017AC" w:rsidRPr="00EF539C" w:rsidRDefault="001017AC" w:rsidP="00E51252">
            <w:pPr>
              <w:jc w:val="center"/>
              <w:rPr>
                <w:rFonts w:cs="Arial"/>
                <w:b/>
                <w:sz w:val="22"/>
              </w:rPr>
            </w:pPr>
          </w:p>
          <w:p w14:paraId="0A487C85" w14:textId="77777777" w:rsidR="001017AC" w:rsidRPr="00EF539C" w:rsidRDefault="001017AC" w:rsidP="00E51252">
            <w:pPr>
              <w:jc w:val="center"/>
              <w:rPr>
                <w:rFonts w:cs="Arial"/>
                <w:b/>
                <w:sz w:val="22"/>
              </w:rPr>
            </w:pPr>
            <w:r w:rsidRPr="00EF539C">
              <w:rPr>
                <w:rFonts w:cs="Arial"/>
                <w:b/>
                <w:sz w:val="22"/>
              </w:rPr>
              <w:t>MEA</w:t>
            </w:r>
          </w:p>
        </w:tc>
      </w:tr>
      <w:tr w:rsidR="001017AC" w14:paraId="4AF3185F" w14:textId="77777777" w:rsidTr="00E51252">
        <w:trPr>
          <w:trHeight w:val="381"/>
        </w:trPr>
        <w:tc>
          <w:tcPr>
            <w:tcW w:w="1778" w:type="dxa"/>
          </w:tcPr>
          <w:p w14:paraId="6A861DB7" w14:textId="77777777" w:rsidR="001017AC" w:rsidRPr="00543318" w:rsidRDefault="001017AC" w:rsidP="00E51252">
            <w:pPr>
              <w:jc w:val="center"/>
              <w:rPr>
                <w:b/>
              </w:rPr>
            </w:pPr>
            <w:r>
              <w:rPr>
                <w:b/>
              </w:rPr>
              <w:t>Smart Unlock Ignition</w:t>
            </w:r>
          </w:p>
        </w:tc>
        <w:tc>
          <w:tcPr>
            <w:tcW w:w="1591" w:type="dxa"/>
            <w:shd w:val="clear" w:color="auto" w:fill="C6D9F1" w:themeFill="text2" w:themeFillTint="33"/>
            <w:vAlign w:val="center"/>
          </w:tcPr>
          <w:p w14:paraId="362EE161" w14:textId="77777777" w:rsidR="001017AC" w:rsidRPr="00543318" w:rsidRDefault="001017AC" w:rsidP="00E51252">
            <w:pPr>
              <w:jc w:val="center"/>
            </w:pPr>
            <w:r>
              <w:t>Mandatory</w:t>
            </w:r>
          </w:p>
        </w:tc>
        <w:tc>
          <w:tcPr>
            <w:tcW w:w="1559" w:type="dxa"/>
            <w:shd w:val="clear" w:color="auto" w:fill="DDD9C3" w:themeFill="background2" w:themeFillShade="E6"/>
            <w:vAlign w:val="center"/>
          </w:tcPr>
          <w:p w14:paraId="3F890F4B" w14:textId="77777777" w:rsidR="001017AC" w:rsidRPr="00543318" w:rsidRDefault="001017AC" w:rsidP="00E51252">
            <w:pPr>
              <w:jc w:val="center"/>
            </w:pPr>
            <w:r w:rsidRPr="00BF7481">
              <w:rPr>
                <w:color w:val="000000" w:themeColor="text1"/>
              </w:rPr>
              <w:t>Not available</w:t>
            </w:r>
          </w:p>
        </w:tc>
        <w:tc>
          <w:tcPr>
            <w:tcW w:w="1727" w:type="dxa"/>
            <w:shd w:val="clear" w:color="auto" w:fill="F2DBDB" w:themeFill="accent2" w:themeFillTint="33"/>
            <w:vAlign w:val="center"/>
          </w:tcPr>
          <w:p w14:paraId="081C8DE9" w14:textId="77777777" w:rsidR="001017AC" w:rsidRPr="00543318" w:rsidRDefault="001017AC" w:rsidP="00E51252">
            <w:pPr>
              <w:jc w:val="center"/>
            </w:pPr>
            <w:r w:rsidRPr="00BF7481">
              <w:rPr>
                <w:color w:val="000000" w:themeColor="text1"/>
              </w:rPr>
              <w:t>Not available</w:t>
            </w:r>
          </w:p>
        </w:tc>
        <w:tc>
          <w:tcPr>
            <w:tcW w:w="1533" w:type="dxa"/>
            <w:shd w:val="clear" w:color="auto" w:fill="EAF1DD" w:themeFill="accent3" w:themeFillTint="33"/>
            <w:vAlign w:val="center"/>
          </w:tcPr>
          <w:p w14:paraId="4A7CD911" w14:textId="77777777" w:rsidR="001017AC" w:rsidRPr="00543318" w:rsidRDefault="001017AC" w:rsidP="00E51252">
            <w:pPr>
              <w:jc w:val="center"/>
            </w:pPr>
            <w:r w:rsidRPr="00BF7481">
              <w:rPr>
                <w:color w:val="000000" w:themeColor="text1"/>
              </w:rPr>
              <w:t>Not available</w:t>
            </w:r>
          </w:p>
        </w:tc>
        <w:tc>
          <w:tcPr>
            <w:tcW w:w="2410" w:type="dxa"/>
            <w:shd w:val="clear" w:color="auto" w:fill="E5DFEC" w:themeFill="accent4" w:themeFillTint="33"/>
            <w:vAlign w:val="center"/>
          </w:tcPr>
          <w:p w14:paraId="32A04E92" w14:textId="77777777" w:rsidR="001017AC" w:rsidRPr="00543318" w:rsidRDefault="001017AC" w:rsidP="00E51252">
            <w:pPr>
              <w:keepNext/>
              <w:jc w:val="center"/>
            </w:pPr>
            <w:r w:rsidRPr="00BF7481">
              <w:rPr>
                <w:color w:val="000000" w:themeColor="text1"/>
              </w:rPr>
              <w:t>Not available</w:t>
            </w:r>
          </w:p>
        </w:tc>
      </w:tr>
      <w:tr w:rsidR="001017AC" w14:paraId="5456628B" w14:textId="77777777" w:rsidTr="00E51252">
        <w:trPr>
          <w:trHeight w:val="381"/>
        </w:trPr>
        <w:tc>
          <w:tcPr>
            <w:tcW w:w="1778" w:type="dxa"/>
          </w:tcPr>
          <w:p w14:paraId="6AFACC7A" w14:textId="77777777" w:rsidR="001017AC" w:rsidRPr="00543318" w:rsidRDefault="001017AC" w:rsidP="00E51252">
            <w:pPr>
              <w:jc w:val="center"/>
              <w:rPr>
                <w:b/>
              </w:rPr>
            </w:pPr>
            <w:r>
              <w:rPr>
                <w:b/>
              </w:rPr>
              <w:t>Smart Unlock Door Open aka Slam Lock Protect</w:t>
            </w:r>
          </w:p>
        </w:tc>
        <w:tc>
          <w:tcPr>
            <w:tcW w:w="1591" w:type="dxa"/>
            <w:shd w:val="clear" w:color="auto" w:fill="C6D9F1" w:themeFill="text2" w:themeFillTint="33"/>
            <w:vAlign w:val="center"/>
          </w:tcPr>
          <w:p w14:paraId="3283479A" w14:textId="77777777" w:rsidR="001017AC" w:rsidRPr="00543318" w:rsidRDefault="001017AC" w:rsidP="00E51252">
            <w:pPr>
              <w:jc w:val="center"/>
            </w:pPr>
            <w:r w:rsidRPr="00BF7481">
              <w:rPr>
                <w:color w:val="000000" w:themeColor="text1"/>
              </w:rPr>
              <w:t>Not available</w:t>
            </w:r>
          </w:p>
        </w:tc>
        <w:tc>
          <w:tcPr>
            <w:tcW w:w="1559" w:type="dxa"/>
            <w:shd w:val="clear" w:color="auto" w:fill="DDD9C3" w:themeFill="background2" w:themeFillShade="E6"/>
            <w:vAlign w:val="center"/>
          </w:tcPr>
          <w:p w14:paraId="715EAC58" w14:textId="77777777" w:rsidR="001017AC" w:rsidRDefault="001017AC" w:rsidP="00E51252">
            <w:pPr>
              <w:jc w:val="center"/>
            </w:pPr>
            <w:r>
              <w:t>Mandatory</w:t>
            </w:r>
          </w:p>
        </w:tc>
        <w:tc>
          <w:tcPr>
            <w:tcW w:w="1727" w:type="dxa"/>
            <w:shd w:val="clear" w:color="auto" w:fill="F2DBDB" w:themeFill="accent2" w:themeFillTint="33"/>
            <w:vAlign w:val="center"/>
          </w:tcPr>
          <w:p w14:paraId="58069E29" w14:textId="77777777" w:rsidR="001017AC" w:rsidRPr="00543318" w:rsidRDefault="001017AC" w:rsidP="00E51252">
            <w:pPr>
              <w:jc w:val="center"/>
            </w:pPr>
            <w:r>
              <w:t>Mandatory</w:t>
            </w:r>
          </w:p>
        </w:tc>
        <w:tc>
          <w:tcPr>
            <w:tcW w:w="1533" w:type="dxa"/>
            <w:shd w:val="clear" w:color="auto" w:fill="EAF1DD" w:themeFill="accent3" w:themeFillTint="33"/>
            <w:vAlign w:val="center"/>
          </w:tcPr>
          <w:p w14:paraId="10EE5DD8" w14:textId="77777777" w:rsidR="001017AC" w:rsidRDefault="001017AC" w:rsidP="00E51252">
            <w:pPr>
              <w:jc w:val="center"/>
            </w:pPr>
            <w:r>
              <w:t>Mandatory</w:t>
            </w:r>
          </w:p>
        </w:tc>
        <w:tc>
          <w:tcPr>
            <w:tcW w:w="2410" w:type="dxa"/>
            <w:shd w:val="clear" w:color="auto" w:fill="E5DFEC" w:themeFill="accent4" w:themeFillTint="33"/>
            <w:vAlign w:val="center"/>
          </w:tcPr>
          <w:p w14:paraId="2392DDDE" w14:textId="77777777" w:rsidR="001017AC" w:rsidRPr="00543318" w:rsidRDefault="001017AC" w:rsidP="00E51252">
            <w:pPr>
              <w:keepNext/>
              <w:jc w:val="center"/>
            </w:pPr>
            <w:r>
              <w:t>Mandatory</w:t>
            </w:r>
          </w:p>
        </w:tc>
      </w:tr>
      <w:tr w:rsidR="001017AC" w14:paraId="572FD21A" w14:textId="77777777" w:rsidTr="00E51252">
        <w:trPr>
          <w:cantSplit/>
          <w:trHeight w:val="381"/>
        </w:trPr>
        <w:tc>
          <w:tcPr>
            <w:tcW w:w="1778" w:type="dxa"/>
          </w:tcPr>
          <w:p w14:paraId="110F409F" w14:textId="77777777" w:rsidR="001017AC" w:rsidRPr="00543318" w:rsidRDefault="001017AC" w:rsidP="00E51252">
            <w:pPr>
              <w:jc w:val="center"/>
              <w:rPr>
                <w:b/>
              </w:rPr>
            </w:pPr>
            <w:r w:rsidRPr="00431CD3">
              <w:rPr>
                <w:b/>
              </w:rPr>
              <w:t>Smart Unlock Door Off to On upon Close</w:t>
            </w:r>
          </w:p>
        </w:tc>
        <w:tc>
          <w:tcPr>
            <w:tcW w:w="1591" w:type="dxa"/>
            <w:shd w:val="clear" w:color="auto" w:fill="C6D9F1" w:themeFill="text2" w:themeFillTint="33"/>
            <w:vAlign w:val="center"/>
          </w:tcPr>
          <w:p w14:paraId="112ECA3D" w14:textId="77777777" w:rsidR="001017AC" w:rsidRDefault="001017AC" w:rsidP="00E51252">
            <w:pPr>
              <w:jc w:val="center"/>
              <w:rPr>
                <w:color w:val="000000" w:themeColor="text1"/>
              </w:rPr>
            </w:pPr>
            <w:r>
              <w:t>Mandatory</w:t>
            </w:r>
            <w:r>
              <w:rPr>
                <w:color w:val="000000" w:themeColor="text1"/>
              </w:rPr>
              <w:t>,</w:t>
            </w:r>
          </w:p>
          <w:p w14:paraId="4B113BA9" w14:textId="583F32C7" w:rsidR="001017AC" w:rsidRPr="00543318" w:rsidRDefault="001017AC" w:rsidP="00E51252">
            <w:pPr>
              <w:jc w:val="center"/>
            </w:pPr>
            <w:r>
              <w:rPr>
                <w:color w:val="000000" w:themeColor="text1"/>
              </w:rPr>
              <w:t>if removable doors enabled</w:t>
            </w:r>
          </w:p>
        </w:tc>
        <w:tc>
          <w:tcPr>
            <w:tcW w:w="1559" w:type="dxa"/>
            <w:shd w:val="clear" w:color="auto" w:fill="DDD9C3" w:themeFill="background2" w:themeFillShade="E6"/>
            <w:vAlign w:val="center"/>
          </w:tcPr>
          <w:p w14:paraId="6F2A9064" w14:textId="77777777" w:rsidR="001017AC" w:rsidRDefault="001017AC" w:rsidP="00E51252">
            <w:pPr>
              <w:jc w:val="center"/>
              <w:rPr>
                <w:color w:val="000000" w:themeColor="text1"/>
              </w:rPr>
            </w:pPr>
            <w:r>
              <w:t>Mandatory</w:t>
            </w:r>
            <w:r>
              <w:rPr>
                <w:color w:val="000000" w:themeColor="text1"/>
              </w:rPr>
              <w:t>,</w:t>
            </w:r>
          </w:p>
          <w:p w14:paraId="4EF24FE7" w14:textId="728C6A1D" w:rsidR="001017AC" w:rsidRDefault="001017AC" w:rsidP="00E51252">
            <w:pPr>
              <w:jc w:val="center"/>
            </w:pPr>
            <w:r>
              <w:rPr>
                <w:color w:val="000000" w:themeColor="text1"/>
              </w:rPr>
              <w:t>if removable doors enabled</w:t>
            </w:r>
          </w:p>
        </w:tc>
        <w:tc>
          <w:tcPr>
            <w:tcW w:w="1727" w:type="dxa"/>
            <w:shd w:val="clear" w:color="auto" w:fill="F2DBDB" w:themeFill="accent2" w:themeFillTint="33"/>
            <w:vAlign w:val="center"/>
          </w:tcPr>
          <w:p w14:paraId="40F02942" w14:textId="77777777" w:rsidR="001017AC" w:rsidRDefault="001017AC" w:rsidP="00E51252">
            <w:pPr>
              <w:jc w:val="center"/>
              <w:rPr>
                <w:color w:val="000000" w:themeColor="text1"/>
              </w:rPr>
            </w:pPr>
            <w:r>
              <w:t>Mandatory</w:t>
            </w:r>
            <w:r>
              <w:rPr>
                <w:color w:val="000000" w:themeColor="text1"/>
              </w:rPr>
              <w:t>,</w:t>
            </w:r>
          </w:p>
          <w:p w14:paraId="586BA8BC" w14:textId="2C471BCB" w:rsidR="001017AC" w:rsidRPr="00543318" w:rsidRDefault="001017AC" w:rsidP="00E51252">
            <w:pPr>
              <w:jc w:val="center"/>
            </w:pPr>
            <w:r>
              <w:rPr>
                <w:color w:val="000000" w:themeColor="text1"/>
              </w:rPr>
              <w:t>if removable doors enabled</w:t>
            </w:r>
          </w:p>
        </w:tc>
        <w:tc>
          <w:tcPr>
            <w:tcW w:w="1533" w:type="dxa"/>
            <w:shd w:val="clear" w:color="auto" w:fill="EAF1DD" w:themeFill="accent3" w:themeFillTint="33"/>
            <w:vAlign w:val="center"/>
          </w:tcPr>
          <w:p w14:paraId="35351362" w14:textId="77777777" w:rsidR="001017AC" w:rsidRDefault="001017AC" w:rsidP="00E51252">
            <w:pPr>
              <w:jc w:val="center"/>
              <w:rPr>
                <w:color w:val="000000" w:themeColor="text1"/>
              </w:rPr>
            </w:pPr>
            <w:r>
              <w:t>Mandatory</w:t>
            </w:r>
            <w:r>
              <w:rPr>
                <w:color w:val="000000" w:themeColor="text1"/>
              </w:rPr>
              <w:t>,</w:t>
            </w:r>
          </w:p>
          <w:p w14:paraId="50355D55" w14:textId="638BB657" w:rsidR="001017AC" w:rsidRDefault="001017AC" w:rsidP="00E51252">
            <w:pPr>
              <w:jc w:val="center"/>
            </w:pPr>
            <w:r>
              <w:rPr>
                <w:color w:val="000000" w:themeColor="text1"/>
              </w:rPr>
              <w:t>if removable doors enabled</w:t>
            </w:r>
          </w:p>
        </w:tc>
        <w:tc>
          <w:tcPr>
            <w:tcW w:w="2410" w:type="dxa"/>
            <w:shd w:val="clear" w:color="auto" w:fill="E5DFEC" w:themeFill="accent4" w:themeFillTint="33"/>
            <w:vAlign w:val="center"/>
          </w:tcPr>
          <w:p w14:paraId="2A4A71B4" w14:textId="77777777" w:rsidR="001017AC" w:rsidRDefault="001017AC" w:rsidP="00E51252">
            <w:pPr>
              <w:jc w:val="center"/>
              <w:rPr>
                <w:color w:val="000000" w:themeColor="text1"/>
              </w:rPr>
            </w:pPr>
            <w:r>
              <w:t>Mandatory</w:t>
            </w:r>
            <w:r>
              <w:rPr>
                <w:color w:val="000000" w:themeColor="text1"/>
              </w:rPr>
              <w:t>,</w:t>
            </w:r>
          </w:p>
          <w:p w14:paraId="04F8C87B" w14:textId="0D4296C4" w:rsidR="001017AC" w:rsidRPr="00543318" w:rsidRDefault="001017AC" w:rsidP="00E51252">
            <w:pPr>
              <w:keepNext/>
              <w:jc w:val="center"/>
            </w:pPr>
            <w:r>
              <w:rPr>
                <w:color w:val="000000" w:themeColor="text1"/>
              </w:rPr>
              <w:t>if removable doors enabled</w:t>
            </w:r>
          </w:p>
        </w:tc>
      </w:tr>
      <w:tr w:rsidR="0069704C" w14:paraId="42A19B95" w14:textId="77777777" w:rsidTr="00E51252">
        <w:trPr>
          <w:cantSplit/>
          <w:trHeight w:val="381"/>
        </w:trPr>
        <w:tc>
          <w:tcPr>
            <w:tcW w:w="1778" w:type="dxa"/>
          </w:tcPr>
          <w:p w14:paraId="1DC6D94C" w14:textId="7442E091" w:rsidR="0069704C" w:rsidRPr="00431CD3" w:rsidRDefault="0069704C" w:rsidP="0069704C">
            <w:pPr>
              <w:jc w:val="center"/>
              <w:rPr>
                <w:b/>
              </w:rPr>
            </w:pPr>
            <w:r>
              <w:rPr>
                <w:b/>
              </w:rPr>
              <w:t>Passive Smart Unlock &amp; Release</w:t>
            </w:r>
          </w:p>
        </w:tc>
        <w:tc>
          <w:tcPr>
            <w:tcW w:w="1591" w:type="dxa"/>
            <w:shd w:val="clear" w:color="auto" w:fill="C6D9F1" w:themeFill="text2" w:themeFillTint="33"/>
            <w:vAlign w:val="center"/>
          </w:tcPr>
          <w:p w14:paraId="1CEC9151" w14:textId="77777777" w:rsidR="0069704C" w:rsidRDefault="0069704C" w:rsidP="0069704C">
            <w:pPr>
              <w:jc w:val="center"/>
              <w:rPr>
                <w:color w:val="000000" w:themeColor="text1"/>
              </w:rPr>
            </w:pPr>
            <w:r>
              <w:t>Mandatory</w:t>
            </w:r>
            <w:r>
              <w:rPr>
                <w:color w:val="000000" w:themeColor="text1"/>
              </w:rPr>
              <w:t>,</w:t>
            </w:r>
          </w:p>
          <w:p w14:paraId="708AF586" w14:textId="16D0410B" w:rsidR="0069704C" w:rsidRDefault="0069704C" w:rsidP="0069704C">
            <w:pPr>
              <w:jc w:val="center"/>
            </w:pPr>
            <w:r>
              <w:rPr>
                <w:color w:val="000000" w:themeColor="text1"/>
              </w:rPr>
              <w:t>if Passive Start enabled</w:t>
            </w:r>
          </w:p>
        </w:tc>
        <w:tc>
          <w:tcPr>
            <w:tcW w:w="1559" w:type="dxa"/>
            <w:shd w:val="clear" w:color="auto" w:fill="DDD9C3" w:themeFill="background2" w:themeFillShade="E6"/>
            <w:vAlign w:val="center"/>
          </w:tcPr>
          <w:p w14:paraId="21ED200F" w14:textId="77777777" w:rsidR="0069704C" w:rsidRDefault="0069704C" w:rsidP="0069704C">
            <w:pPr>
              <w:jc w:val="center"/>
              <w:rPr>
                <w:color w:val="000000" w:themeColor="text1"/>
              </w:rPr>
            </w:pPr>
            <w:r>
              <w:t>Mandatory</w:t>
            </w:r>
            <w:r>
              <w:rPr>
                <w:color w:val="000000" w:themeColor="text1"/>
              </w:rPr>
              <w:t>,</w:t>
            </w:r>
          </w:p>
          <w:p w14:paraId="1DFA095F" w14:textId="20F3AECD" w:rsidR="0069704C" w:rsidRDefault="0069704C" w:rsidP="0069704C">
            <w:pPr>
              <w:jc w:val="center"/>
            </w:pPr>
            <w:r>
              <w:rPr>
                <w:color w:val="000000" w:themeColor="text1"/>
              </w:rPr>
              <w:t>if Passive Start enabled</w:t>
            </w:r>
          </w:p>
        </w:tc>
        <w:tc>
          <w:tcPr>
            <w:tcW w:w="1727" w:type="dxa"/>
            <w:shd w:val="clear" w:color="auto" w:fill="F2DBDB" w:themeFill="accent2" w:themeFillTint="33"/>
            <w:vAlign w:val="center"/>
          </w:tcPr>
          <w:p w14:paraId="464EBE5F" w14:textId="77777777" w:rsidR="0069704C" w:rsidRDefault="0069704C" w:rsidP="0069704C">
            <w:pPr>
              <w:jc w:val="center"/>
              <w:rPr>
                <w:color w:val="000000" w:themeColor="text1"/>
              </w:rPr>
            </w:pPr>
            <w:r>
              <w:t>Mandatory</w:t>
            </w:r>
            <w:r>
              <w:rPr>
                <w:color w:val="000000" w:themeColor="text1"/>
              </w:rPr>
              <w:t>,</w:t>
            </w:r>
          </w:p>
          <w:p w14:paraId="1C464660" w14:textId="55EA0A84" w:rsidR="0069704C" w:rsidRDefault="0069704C" w:rsidP="0069704C">
            <w:pPr>
              <w:jc w:val="center"/>
            </w:pPr>
            <w:r>
              <w:rPr>
                <w:color w:val="000000" w:themeColor="text1"/>
              </w:rPr>
              <w:t>if Passive Start enabled</w:t>
            </w:r>
          </w:p>
        </w:tc>
        <w:tc>
          <w:tcPr>
            <w:tcW w:w="1533" w:type="dxa"/>
            <w:shd w:val="clear" w:color="auto" w:fill="EAF1DD" w:themeFill="accent3" w:themeFillTint="33"/>
            <w:vAlign w:val="center"/>
          </w:tcPr>
          <w:p w14:paraId="491492CA" w14:textId="77777777" w:rsidR="0069704C" w:rsidRDefault="0069704C" w:rsidP="0069704C">
            <w:pPr>
              <w:jc w:val="center"/>
              <w:rPr>
                <w:color w:val="000000" w:themeColor="text1"/>
              </w:rPr>
            </w:pPr>
            <w:r>
              <w:t>Mandatory</w:t>
            </w:r>
            <w:r>
              <w:rPr>
                <w:color w:val="000000" w:themeColor="text1"/>
              </w:rPr>
              <w:t>,</w:t>
            </w:r>
          </w:p>
          <w:p w14:paraId="4F068194" w14:textId="355022EE" w:rsidR="0069704C" w:rsidRDefault="0069704C" w:rsidP="0069704C">
            <w:pPr>
              <w:jc w:val="center"/>
            </w:pPr>
            <w:r>
              <w:rPr>
                <w:color w:val="000000" w:themeColor="text1"/>
              </w:rPr>
              <w:t>if Passive Start enabled</w:t>
            </w:r>
          </w:p>
        </w:tc>
        <w:tc>
          <w:tcPr>
            <w:tcW w:w="2410" w:type="dxa"/>
            <w:shd w:val="clear" w:color="auto" w:fill="E5DFEC" w:themeFill="accent4" w:themeFillTint="33"/>
            <w:vAlign w:val="center"/>
          </w:tcPr>
          <w:p w14:paraId="3D3FD3D9" w14:textId="77777777" w:rsidR="0069704C" w:rsidRDefault="0069704C" w:rsidP="0069704C">
            <w:pPr>
              <w:jc w:val="center"/>
              <w:rPr>
                <w:color w:val="000000" w:themeColor="text1"/>
              </w:rPr>
            </w:pPr>
            <w:r>
              <w:t>Mandatory</w:t>
            </w:r>
            <w:r>
              <w:rPr>
                <w:color w:val="000000" w:themeColor="text1"/>
              </w:rPr>
              <w:t>,</w:t>
            </w:r>
          </w:p>
          <w:p w14:paraId="47A5E727" w14:textId="54AF12C8" w:rsidR="0069704C" w:rsidRDefault="0069704C" w:rsidP="0069704C">
            <w:pPr>
              <w:jc w:val="center"/>
            </w:pPr>
            <w:r>
              <w:rPr>
                <w:color w:val="000000" w:themeColor="text1"/>
              </w:rPr>
              <w:t>if Passive Start enabled</w:t>
            </w:r>
          </w:p>
        </w:tc>
      </w:tr>
    </w:tbl>
    <w:p w14:paraId="15E4421E" w14:textId="0BD1C31B" w:rsidR="00412038" w:rsidRPr="009C2384" w:rsidRDefault="009C2384" w:rsidP="00054DF3">
      <w:pPr>
        <w:pStyle w:val="Caption"/>
      </w:pPr>
      <w:r w:rsidRPr="009C2384">
        <w:t xml:space="preserve">Table </w:t>
      </w:r>
      <w:r w:rsidR="00A536D5">
        <w:fldChar w:fldCharType="begin"/>
      </w:r>
      <w:r w:rsidR="00A536D5">
        <w:instrText xml:space="preserve"> SEQ Table \* ARABIC </w:instrText>
      </w:r>
      <w:r w:rsidR="00A536D5">
        <w:fldChar w:fldCharType="separate"/>
      </w:r>
      <w:r w:rsidR="00D32F5E">
        <w:rPr>
          <w:noProof/>
        </w:rPr>
        <w:t>3</w:t>
      </w:r>
      <w:r w:rsidR="00A536D5">
        <w:rPr>
          <w:noProof/>
        </w:rPr>
        <w:fldChar w:fldCharType="end"/>
      </w:r>
      <w:r w:rsidRPr="009C2384">
        <w:t>: Regions &amp; Markets</w:t>
      </w:r>
      <w:bookmarkEnd w:id="59"/>
    </w:p>
    <w:p w14:paraId="70C93690" w14:textId="77777777" w:rsidR="00741AA6" w:rsidRDefault="000157E2" w:rsidP="00741AA6">
      <w:pPr>
        <w:pStyle w:val="Heading2"/>
      </w:pPr>
      <w:bookmarkStart w:id="60" w:name="_Toc6299964"/>
      <w:bookmarkStart w:id="61" w:name="_Toc215652140"/>
      <w:bookmarkStart w:id="62" w:name="_Toc397081444"/>
      <w:bookmarkStart w:id="63" w:name="_Toc215652148"/>
      <w:bookmarkEnd w:id="54"/>
      <w:bookmarkEnd w:id="56"/>
      <w:r>
        <w:t>Input Requirements</w:t>
      </w:r>
      <w:bookmarkEnd w:id="60"/>
    </w:p>
    <w:p w14:paraId="723F1EF5" w14:textId="77777777" w:rsidR="001F2F3B" w:rsidRPr="0063372E" w:rsidRDefault="00845E88" w:rsidP="00FC6ED2">
      <w:pPr>
        <w:shd w:val="clear" w:color="auto" w:fill="D6E3BC" w:themeFill="accent3" w:themeFillTint="66"/>
        <w:rPr>
          <w:rStyle w:val="SubtleEmphasis"/>
        </w:rPr>
      </w:pPr>
      <w:r w:rsidRPr="006955B0">
        <w:rPr>
          <w:rStyle w:val="SubtleEmphasis"/>
          <w:b/>
        </w:rPr>
        <w:t>#Hint:</w:t>
      </w:r>
      <w:r w:rsidRPr="0063372E">
        <w:rPr>
          <w:rStyle w:val="SubtleEmphasis"/>
        </w:rPr>
        <w:t xml:space="preserve"> </w:t>
      </w:r>
      <w:r w:rsidR="00A41AEE">
        <w:rPr>
          <w:rStyle w:val="SubtleEmphasis"/>
        </w:rPr>
        <w:t>List all input requirements, which are relevant for the feature. Typically, attribute requirements,</w:t>
      </w:r>
      <w:r w:rsidR="009F4BA0">
        <w:rPr>
          <w:rStyle w:val="SubtleEmphasis"/>
        </w:rPr>
        <w:t xml:space="preserve"> legal requirements </w:t>
      </w:r>
      <w:r w:rsidR="001F2F3B" w:rsidRPr="0063372E">
        <w:rPr>
          <w:rStyle w:val="SubtleEmphasis"/>
        </w:rPr>
        <w:t xml:space="preserve">as well as national </w:t>
      </w:r>
      <w:r w:rsidR="00A41AEE">
        <w:rPr>
          <w:rStyle w:val="SubtleEmphasis"/>
        </w:rPr>
        <w:t>and international standards</w:t>
      </w:r>
      <w:r w:rsidR="009F4BA0">
        <w:rPr>
          <w:rStyle w:val="SubtleEmphasis"/>
        </w:rPr>
        <w:t xml:space="preserve"> have to be considered</w:t>
      </w:r>
      <w:r w:rsidR="001F2F3B" w:rsidRPr="0063372E">
        <w:rPr>
          <w:rStyle w:val="SubtleEmphasis"/>
        </w:rPr>
        <w:t>.</w:t>
      </w:r>
    </w:p>
    <w:p w14:paraId="7A938587" w14:textId="77777777" w:rsidR="00741AA6" w:rsidRDefault="00741AA6" w:rsidP="00741AA6">
      <w:pPr>
        <w:pStyle w:val="Heading3"/>
      </w:pPr>
      <w:bookmarkStart w:id="64" w:name="_Toc397081431"/>
      <w:bookmarkStart w:id="65" w:name="_Toc6299965"/>
      <w:r w:rsidRPr="007C20FA">
        <w:lastRenderedPageBreak/>
        <w:t>Legal Requirements</w:t>
      </w:r>
      <w:bookmarkEnd w:id="64"/>
      <w:bookmarkEnd w:id="65"/>
    </w:p>
    <w:p w14:paraId="087674DF" w14:textId="77777777" w:rsidR="00AE0397" w:rsidRPr="00AE0397" w:rsidRDefault="00AE0397" w:rsidP="00AE0397">
      <w:pPr>
        <w:pStyle w:val="BodyText"/>
      </w:pPr>
    </w:p>
    <w:p w14:paraId="436E46FC" w14:textId="77777777" w:rsidR="00CC4DA9" w:rsidRDefault="00CC4DA9" w:rsidP="00CC4DA9">
      <w:pPr>
        <w:pStyle w:val="Heading3"/>
      </w:pPr>
      <w:bookmarkStart w:id="66" w:name="_Toc397081433"/>
      <w:bookmarkStart w:id="67" w:name="_Toc6299966"/>
      <w:r w:rsidRPr="007C20FA">
        <w:t>Trustmark Requirements</w:t>
      </w:r>
      <w:bookmarkEnd w:id="66"/>
      <w:bookmarkEnd w:id="67"/>
    </w:p>
    <w:p w14:paraId="78A5FF52" w14:textId="77777777" w:rsidR="00AE0397" w:rsidRPr="00AE0397" w:rsidRDefault="00AE0397" w:rsidP="00AE0397">
      <w:pPr>
        <w:pStyle w:val="BodyText"/>
      </w:pPr>
    </w:p>
    <w:p w14:paraId="1340DB76" w14:textId="77777777" w:rsidR="00741AA6" w:rsidRDefault="00741AA6" w:rsidP="00741AA6">
      <w:pPr>
        <w:pStyle w:val="Heading3"/>
      </w:pPr>
      <w:bookmarkStart w:id="68" w:name="_Toc397081432"/>
      <w:bookmarkStart w:id="69" w:name="_Toc6299967"/>
      <w:r w:rsidRPr="007C20FA">
        <w:t>Industry Standards</w:t>
      </w:r>
      <w:bookmarkEnd w:id="68"/>
      <w:bookmarkEnd w:id="69"/>
    </w:p>
    <w:p w14:paraId="3A2FFC48" w14:textId="77777777" w:rsidR="00AE0397" w:rsidRPr="00AE0397" w:rsidRDefault="00AE0397" w:rsidP="00AE0397">
      <w:pPr>
        <w:pStyle w:val="BodyText"/>
      </w:pPr>
    </w:p>
    <w:p w14:paraId="5DEE3BC2" w14:textId="77777777" w:rsidR="003A1067" w:rsidRDefault="003A1067" w:rsidP="00B618BF">
      <w:pPr>
        <w:pStyle w:val="Heading2"/>
      </w:pPr>
      <w:bookmarkStart w:id="70" w:name="_Toc6299968"/>
      <w:r>
        <w:t>Lessons Learned</w:t>
      </w:r>
      <w:bookmarkEnd w:id="70"/>
    </w:p>
    <w:p w14:paraId="17776702" w14:textId="77777777" w:rsidR="008B57DC" w:rsidRPr="00347A88" w:rsidRDefault="00A41AEE" w:rsidP="00FC6ED2">
      <w:pPr>
        <w:shd w:val="clear" w:color="auto" w:fill="D6E3BC" w:themeFill="accent3" w:themeFillTint="66"/>
        <w:rPr>
          <w:rStyle w:val="SubtleEmphasis"/>
        </w:rPr>
      </w:pPr>
      <w:r w:rsidRPr="00347A88">
        <w:rPr>
          <w:rStyle w:val="SubtleEmphasis"/>
          <w:b/>
        </w:rPr>
        <w:t>#Hint:</w:t>
      </w:r>
      <w:r w:rsidR="00B17487" w:rsidRPr="00347A88">
        <w:rPr>
          <w:rStyle w:val="SubtleEmphasis"/>
        </w:rPr>
        <w:t xml:space="preserve"> Additional information and lessons learned from previous development </w:t>
      </w:r>
      <w:r w:rsidR="008B57DC" w:rsidRPr="00347A88">
        <w:rPr>
          <w:rStyle w:val="SubtleEmphasis"/>
        </w:rPr>
        <w:t>or</w:t>
      </w:r>
      <w:r w:rsidR="00B17487" w:rsidRPr="00347A88">
        <w:rPr>
          <w:rStyle w:val="SubtleEmphasis"/>
        </w:rPr>
        <w:t xml:space="preserve"> relat</w:t>
      </w:r>
      <w:r w:rsidR="00DD09C6" w:rsidRPr="00347A88">
        <w:rPr>
          <w:rStyle w:val="SubtleEmphasis"/>
        </w:rPr>
        <w:t>ed features</w:t>
      </w:r>
      <w:r w:rsidR="008B57DC" w:rsidRPr="00347A88">
        <w:rPr>
          <w:rStyle w:val="SubtleEmphasis"/>
        </w:rPr>
        <w:t>. A typical source for Lessons Learned is the FMA Quality History.</w:t>
      </w:r>
    </w:p>
    <w:p w14:paraId="5AB76FEC" w14:textId="77777777" w:rsidR="001A72A2" w:rsidRPr="00347A88" w:rsidRDefault="001A72A2" w:rsidP="00FC6ED2">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w:t>
      </w:r>
      <w:r w:rsidR="008B57DC" w:rsidRPr="00347A88">
        <w:rPr>
          <w:rStyle w:val="SubtleEmphasis"/>
        </w:rPr>
        <w:t>In context of Functional Safety Lessons Learned and similar</w:t>
      </w:r>
      <w:r w:rsidRPr="00347A88">
        <w:rPr>
          <w:rStyle w:val="SubtleEmphasis"/>
        </w:rPr>
        <w:t xml:space="preserve"> information </w:t>
      </w:r>
      <w:r w:rsidR="00A55E53" w:rsidRPr="00347A88">
        <w:rPr>
          <w:rStyle w:val="SubtleEmphasis"/>
        </w:rPr>
        <w:t>will</w:t>
      </w:r>
      <w:r w:rsidRPr="00347A88">
        <w:rPr>
          <w:rStyle w:val="SubtleEmphasis"/>
        </w:rPr>
        <w:t xml:space="preserve"> be used to</w:t>
      </w:r>
      <w:r w:rsidR="008B57DC" w:rsidRPr="00347A88">
        <w:rPr>
          <w:rStyle w:val="SubtleEmphasis"/>
        </w:rPr>
        <w:t xml:space="preserve"> check the completeness of the Functional Safety G</w:t>
      </w:r>
      <w:r w:rsidRPr="00347A88">
        <w:rPr>
          <w:rStyle w:val="SubtleEmphasis"/>
        </w:rPr>
        <w:t>o</w:t>
      </w:r>
      <w:r w:rsidR="008B57DC" w:rsidRPr="00347A88">
        <w:rPr>
          <w:rStyle w:val="SubtleEmphasis"/>
        </w:rPr>
        <w:t xml:space="preserve">als and </w:t>
      </w:r>
      <w:r w:rsidR="00A55E53" w:rsidRPr="00347A88">
        <w:rPr>
          <w:rStyle w:val="SubtleEmphasis"/>
        </w:rPr>
        <w:t>a</w:t>
      </w:r>
      <w:r w:rsidRPr="00347A88">
        <w:rPr>
          <w:rStyle w:val="SubtleEmphasis"/>
        </w:rPr>
        <w:t>ssumption</w:t>
      </w:r>
      <w:r w:rsidR="008B57DC" w:rsidRPr="00347A88">
        <w:rPr>
          <w:rStyle w:val="SubtleEmphasis"/>
        </w:rPr>
        <w:t>s</w:t>
      </w:r>
      <w:r w:rsidRPr="00347A88">
        <w:rPr>
          <w:rStyle w:val="SubtleEmphasis"/>
        </w:rPr>
        <w:t xml:space="preserve"> in the </w:t>
      </w:r>
      <w:r w:rsidR="00D142C1" w:rsidRPr="00347A88">
        <w:rPr>
          <w:rStyle w:val="SubtleEmphasis"/>
        </w:rPr>
        <w:t>Hazard Analysis and Risk Assessment (HARA)</w:t>
      </w:r>
      <w:r w:rsidRPr="00347A88">
        <w:rPr>
          <w:rStyle w:val="SubtleEmphasis"/>
        </w:rPr>
        <w:t>.</w:t>
      </w:r>
    </w:p>
    <w:p w14:paraId="4A4D936A" w14:textId="587F2CEF" w:rsidR="00B17487" w:rsidRPr="00347A88" w:rsidRDefault="001761FE" w:rsidP="00FC6ED2">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7" w:history="1">
        <w:r w:rsidR="00572A49" w:rsidRPr="00DE5C04">
          <w:rPr>
            <w:rStyle w:val="SubtleEmphasis"/>
            <w:color w:val="0000FF"/>
          </w:rPr>
          <w:t>Ford Functional Safety Sharepoint</w:t>
        </w:r>
      </w:hyperlink>
    </w:p>
    <w:p w14:paraId="1D1D2BD1" w14:textId="77777777" w:rsidR="00AE0397" w:rsidRPr="00AE0397" w:rsidRDefault="00AE0397" w:rsidP="00AE0397">
      <w:pPr>
        <w:pStyle w:val="BodyText"/>
      </w:pPr>
    </w:p>
    <w:p w14:paraId="0326B065" w14:textId="77777777" w:rsidR="00B618BF" w:rsidRDefault="00367469" w:rsidP="00B618BF">
      <w:pPr>
        <w:pStyle w:val="Heading2"/>
      </w:pPr>
      <w:bookmarkStart w:id="71" w:name="_Toc6299969"/>
      <w:r>
        <w:t>Assumptions</w:t>
      </w:r>
      <w:bookmarkEnd w:id="71"/>
    </w:p>
    <w:p w14:paraId="7E49C065" w14:textId="77777777" w:rsidR="009F4BA0" w:rsidRPr="00347A88" w:rsidRDefault="009F4BA0" w:rsidP="00FC6ED2">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982947">
        <w:rPr>
          <w:rStyle w:val="SubtleEmphasis"/>
        </w:rPr>
        <w:t>Optional</w:t>
      </w:r>
    </w:p>
    <w:p w14:paraId="6E66DB40" w14:textId="2053FAD4" w:rsidR="004D7DC4" w:rsidRPr="00C4581C"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1F2F3B" w:rsidRPr="00347A88">
        <w:rPr>
          <w:rStyle w:val="SubtleEmphasis"/>
        </w:rPr>
        <w:t xml:space="preserve">A list of known assumptions concerning the effects of the feature’s behavior on other features or elements </w:t>
      </w:r>
      <w:r w:rsidR="004F0A20">
        <w:rPr>
          <w:rStyle w:val="SubtleEmphasis"/>
        </w:rPr>
        <w:t xml:space="preserve">(i.e., dependencies) </w:t>
      </w:r>
      <w:r w:rsidR="001F2F3B" w:rsidRPr="00347A88">
        <w:rPr>
          <w:rStyle w:val="SubtleEmphasis"/>
        </w:rPr>
        <w:t>as well as assumptions on the behavior expected by the feature</w:t>
      </w:r>
      <w:r w:rsidR="006E5776" w:rsidRPr="00347A88">
        <w:rPr>
          <w:rStyle w:val="SubtleEmphasis"/>
        </w:rPr>
        <w:t xml:space="preserve"> (e.g. known limitations)</w:t>
      </w:r>
      <w:r w:rsidR="00CB10CF" w:rsidRPr="00347A88">
        <w:rPr>
          <w:rStyle w:val="SubtleEmphasis"/>
        </w:rPr>
        <w:t>.</w:t>
      </w:r>
      <w:r w:rsidR="00982947">
        <w:rPr>
          <w:rStyle w:val="SubtleEmphasis"/>
        </w:rPr>
        <w:t xml:space="preserve"> During the course of the feature development most of those assumptions are typically either converted into actual requirements or discarded at some point – such that this chapter remains mostly empty. For assumptions, which are relevant for the Functional Safety process refer to </w:t>
      </w:r>
      <w:r w:rsidR="00982947" w:rsidRPr="00C4581C">
        <w:rPr>
          <w:rStyle w:val="SubtleEmphasis"/>
        </w:rPr>
        <w:t xml:space="preserve">chapter </w:t>
      </w:r>
      <w:r w:rsidR="00982947" w:rsidRPr="00C4581C">
        <w:rPr>
          <w:rStyle w:val="SubtleEmphasis"/>
        </w:rPr>
        <w:fldChar w:fldCharType="begin"/>
      </w:r>
      <w:r w:rsidR="00982947" w:rsidRPr="00C4581C">
        <w:rPr>
          <w:rStyle w:val="SubtleEmphasis"/>
        </w:rPr>
        <w:instrText xml:space="preserve"> REF _Ref519952222 \r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1102CF">
        <w:rPr>
          <w:rStyle w:val="SubtleEmphasis"/>
        </w:rPr>
        <w:t>6.2</w:t>
      </w:r>
      <w:r w:rsidR="00982947" w:rsidRPr="00C4581C">
        <w:rPr>
          <w:rStyle w:val="SubtleEmphasis"/>
        </w:rPr>
        <w:fldChar w:fldCharType="end"/>
      </w:r>
      <w:r w:rsidR="00982947" w:rsidRPr="00C4581C">
        <w:rPr>
          <w:rStyle w:val="SubtleEmphasis"/>
        </w:rPr>
        <w:t xml:space="preserve"> “</w:t>
      </w:r>
      <w:r w:rsidR="00982947" w:rsidRPr="00C4581C">
        <w:rPr>
          <w:rStyle w:val="SubtleEmphasis"/>
        </w:rPr>
        <w:fldChar w:fldCharType="begin"/>
      </w:r>
      <w:r w:rsidR="00982947" w:rsidRPr="00C4581C">
        <w:rPr>
          <w:rStyle w:val="SubtleEmphasis"/>
        </w:rPr>
        <w:instrText xml:space="preserve"> REF _Ref519952229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1102CF" w:rsidRPr="001102CF">
        <w:rPr>
          <w:rStyle w:val="SubtleEmphasis"/>
        </w:rPr>
        <w:t>Safety Assumptions</w:t>
      </w:r>
      <w:r w:rsidR="00982947" w:rsidRPr="00C4581C">
        <w:rPr>
          <w:rStyle w:val="SubtleEmphasis"/>
        </w:rPr>
        <w:fldChar w:fldCharType="end"/>
      </w:r>
      <w:r w:rsidR="00982947" w:rsidRPr="00C4581C">
        <w:rPr>
          <w:rStyle w:val="SubtleEmphasis"/>
        </w:rPr>
        <w:t>”</w:t>
      </w:r>
    </w:p>
    <w:p w14:paraId="7AF6210E" w14:textId="77777777" w:rsidR="001F2F3B" w:rsidRPr="001F2F3B" w:rsidRDefault="001F2F3B" w:rsidP="001F2F3B"/>
    <w:p w14:paraId="4F5F0B33" w14:textId="77777777" w:rsidR="00CC3D14" w:rsidRPr="007C20FA" w:rsidRDefault="00CC3D14" w:rsidP="00CC3D14">
      <w:pPr>
        <w:pStyle w:val="Heading2"/>
      </w:pPr>
      <w:bookmarkStart w:id="72" w:name="_Toc6299970"/>
      <w:bookmarkEnd w:id="61"/>
      <w:bookmarkEnd w:id="62"/>
      <w:r w:rsidRPr="007C20FA">
        <w:t>References</w:t>
      </w:r>
      <w:bookmarkEnd w:id="72"/>
    </w:p>
    <w:p w14:paraId="0C3D79C6" w14:textId="77777777" w:rsidR="00CC3D14" w:rsidRPr="007C20FA" w:rsidRDefault="00CC3D14" w:rsidP="00CC3D14">
      <w:pPr>
        <w:pStyle w:val="Heading3"/>
      </w:pPr>
      <w:bookmarkStart w:id="73" w:name="_Toc216853727"/>
      <w:bookmarkStart w:id="74" w:name="_Toc397081419"/>
      <w:bookmarkStart w:id="75" w:name="_Toc6299971"/>
      <w:r w:rsidRPr="007C20FA">
        <w:t xml:space="preserve">Ford </w:t>
      </w:r>
      <w:r w:rsidR="00F220C3">
        <w:t>D</w:t>
      </w:r>
      <w:r w:rsidRPr="007C20FA">
        <w:t>ocuments</w:t>
      </w:r>
      <w:bookmarkEnd w:id="73"/>
      <w:bookmarkEnd w:id="74"/>
      <w:bookmarkEnd w:id="75"/>
    </w:p>
    <w:p w14:paraId="2D755708" w14:textId="77777777" w:rsidR="00CC3D14" w:rsidRPr="007C20FA" w:rsidRDefault="00CC3D14" w:rsidP="00CC3D14">
      <w:pPr>
        <w:pStyle w:val="BodyText"/>
        <w:ind w:right="142"/>
        <w:jc w:val="both"/>
        <w:rPr>
          <w:rFonts w:cs="Arial"/>
          <w:lang w:val="en-US"/>
        </w:rPr>
      </w:pPr>
      <w:r w:rsidRPr="007C20FA">
        <w:rPr>
          <w:rFonts w:cs="Arial"/>
          <w:lang w:val="en-US"/>
        </w:rPr>
        <w:t>List here all Ford internal documents, which are directly related to the feature.</w:t>
      </w:r>
    </w:p>
    <w:p w14:paraId="099886EE" w14:textId="77777777" w:rsidR="00CC3D14" w:rsidRPr="007C20FA" w:rsidRDefault="00CC3D14" w:rsidP="00CC3D14"/>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CC3D14" w:rsidRPr="007C20FA" w14:paraId="68C0D63E" w14:textId="77777777" w:rsidTr="00FC6ED2">
        <w:trPr>
          <w:cantSplit/>
          <w:tblHeader/>
        </w:trPr>
        <w:tc>
          <w:tcPr>
            <w:tcW w:w="1418" w:type="dxa"/>
            <w:shd w:val="clear" w:color="auto" w:fill="E0E0E0"/>
          </w:tcPr>
          <w:p w14:paraId="3B7D14B4" w14:textId="77777777" w:rsidR="00CC3D14" w:rsidRPr="007C20FA" w:rsidRDefault="00CC3D14" w:rsidP="002D130E">
            <w:pPr>
              <w:rPr>
                <w:rFonts w:ascii="Helvetica" w:hAnsi="Helvetica" w:cs="Helvetica"/>
                <w:b/>
              </w:rPr>
            </w:pPr>
            <w:r w:rsidRPr="007C20FA">
              <w:rPr>
                <w:rFonts w:ascii="Helvetica" w:hAnsi="Helvetica" w:cs="Helvetica"/>
                <w:b/>
              </w:rPr>
              <w:t>Reference</w:t>
            </w:r>
          </w:p>
        </w:tc>
        <w:tc>
          <w:tcPr>
            <w:tcW w:w="3969" w:type="dxa"/>
            <w:shd w:val="clear" w:color="auto" w:fill="E0E0E0"/>
          </w:tcPr>
          <w:p w14:paraId="489018BA" w14:textId="77777777" w:rsidR="00CC3D14" w:rsidRPr="007C20FA" w:rsidRDefault="00CC3D14" w:rsidP="002D130E">
            <w:pPr>
              <w:rPr>
                <w:rFonts w:ascii="Helvetica" w:hAnsi="Helvetica" w:cs="Helvetica"/>
                <w:b/>
              </w:rPr>
            </w:pPr>
            <w:r w:rsidRPr="007C20FA">
              <w:rPr>
                <w:rFonts w:ascii="Helvetica" w:hAnsi="Helvetica" w:cs="Helvetica"/>
                <w:b/>
              </w:rPr>
              <w:t>Title</w:t>
            </w:r>
          </w:p>
        </w:tc>
        <w:tc>
          <w:tcPr>
            <w:tcW w:w="1417" w:type="dxa"/>
            <w:shd w:val="clear" w:color="auto" w:fill="E0E0E0"/>
          </w:tcPr>
          <w:p w14:paraId="5B118185" w14:textId="77777777" w:rsidR="00CC3D14" w:rsidRPr="007C20FA" w:rsidRDefault="00CC3D14" w:rsidP="002D130E">
            <w:pPr>
              <w:rPr>
                <w:rFonts w:ascii="Helvetica" w:hAnsi="Helvetica" w:cs="Helvetica"/>
                <w:b/>
              </w:rPr>
            </w:pPr>
            <w:r w:rsidRPr="007C20FA">
              <w:rPr>
                <w:rFonts w:ascii="Helvetica" w:hAnsi="Helvetica" w:cs="Helvetica"/>
                <w:b/>
              </w:rPr>
              <w:t>Doc. ID</w:t>
            </w:r>
          </w:p>
        </w:tc>
        <w:tc>
          <w:tcPr>
            <w:tcW w:w="2269" w:type="dxa"/>
            <w:shd w:val="clear" w:color="auto" w:fill="E0E0E0"/>
          </w:tcPr>
          <w:p w14:paraId="49A29F03" w14:textId="77777777" w:rsidR="00CC3D14" w:rsidRPr="007C20FA" w:rsidRDefault="00CC3D14" w:rsidP="002D130E">
            <w:pPr>
              <w:rPr>
                <w:rFonts w:ascii="Helvetica" w:hAnsi="Helvetica" w:cs="Helvetica"/>
                <w:b/>
              </w:rPr>
            </w:pPr>
            <w:r>
              <w:rPr>
                <w:rFonts w:ascii="Helvetica" w:hAnsi="Helvetica" w:cs="Helvetica"/>
                <w:b/>
              </w:rPr>
              <w:t>Document Location</w:t>
            </w:r>
          </w:p>
        </w:tc>
        <w:tc>
          <w:tcPr>
            <w:tcW w:w="1133" w:type="dxa"/>
            <w:shd w:val="clear" w:color="auto" w:fill="E0E0E0"/>
          </w:tcPr>
          <w:p w14:paraId="7EBB0BCE" w14:textId="77777777" w:rsidR="00CC3D14" w:rsidRPr="007C20FA" w:rsidRDefault="00CC3D14" w:rsidP="002D130E">
            <w:pPr>
              <w:rPr>
                <w:rFonts w:ascii="Helvetica" w:hAnsi="Helvetica" w:cs="Helvetica"/>
                <w:b/>
              </w:rPr>
            </w:pPr>
            <w:r w:rsidRPr="007C20FA">
              <w:rPr>
                <w:rFonts w:ascii="Helvetica" w:hAnsi="Helvetica" w:cs="Helvetica"/>
                <w:b/>
              </w:rPr>
              <w:t>Revision</w:t>
            </w:r>
          </w:p>
        </w:tc>
      </w:tr>
      <w:tr w:rsidR="00CC3D14" w:rsidRPr="007C20FA" w14:paraId="363B0A11" w14:textId="77777777" w:rsidTr="00FC6ED2">
        <w:trPr>
          <w:trHeight w:val="104"/>
        </w:trPr>
        <w:tc>
          <w:tcPr>
            <w:tcW w:w="1418" w:type="dxa"/>
          </w:tcPr>
          <w:p w14:paraId="48E804D4" w14:textId="70A86671" w:rsidR="00CC3D14" w:rsidRPr="00D410AE" w:rsidRDefault="00CC3D14" w:rsidP="002D130E">
            <w:pPr>
              <w:rPr>
                <w:rFonts w:cs="Arial"/>
              </w:rPr>
            </w:pPr>
          </w:p>
        </w:tc>
        <w:tc>
          <w:tcPr>
            <w:tcW w:w="3969" w:type="dxa"/>
          </w:tcPr>
          <w:p w14:paraId="080E1FF9" w14:textId="77777777" w:rsidR="00CC3D14" w:rsidRPr="00D410AE" w:rsidRDefault="00CC3D14" w:rsidP="002D130E">
            <w:pPr>
              <w:rPr>
                <w:rFonts w:cs="Arial"/>
              </w:rPr>
            </w:pPr>
          </w:p>
        </w:tc>
        <w:tc>
          <w:tcPr>
            <w:tcW w:w="1417" w:type="dxa"/>
          </w:tcPr>
          <w:p w14:paraId="20ED369A" w14:textId="77777777" w:rsidR="00CC3D14" w:rsidRPr="00D410AE" w:rsidRDefault="00CC3D14" w:rsidP="002D130E">
            <w:pPr>
              <w:rPr>
                <w:rFonts w:cs="Arial"/>
              </w:rPr>
            </w:pPr>
          </w:p>
        </w:tc>
        <w:tc>
          <w:tcPr>
            <w:tcW w:w="2269" w:type="dxa"/>
          </w:tcPr>
          <w:p w14:paraId="47546CB0" w14:textId="77777777" w:rsidR="00CC3D14" w:rsidRPr="00D410AE" w:rsidRDefault="00CC3D14" w:rsidP="002D130E">
            <w:pPr>
              <w:rPr>
                <w:rFonts w:cs="Arial"/>
              </w:rPr>
            </w:pPr>
          </w:p>
        </w:tc>
        <w:tc>
          <w:tcPr>
            <w:tcW w:w="1133" w:type="dxa"/>
          </w:tcPr>
          <w:p w14:paraId="0CDA855D" w14:textId="77777777" w:rsidR="00CC3D14" w:rsidRPr="00D410AE" w:rsidRDefault="00CC3D14" w:rsidP="002D130E">
            <w:pPr>
              <w:rPr>
                <w:rFonts w:cs="Arial"/>
              </w:rPr>
            </w:pPr>
          </w:p>
        </w:tc>
      </w:tr>
      <w:tr w:rsidR="00CC3D14" w:rsidRPr="007C20FA" w14:paraId="1170BFBD" w14:textId="77777777" w:rsidTr="00FC6ED2">
        <w:tc>
          <w:tcPr>
            <w:tcW w:w="1418" w:type="dxa"/>
          </w:tcPr>
          <w:p w14:paraId="11FDFA62" w14:textId="77777777" w:rsidR="00CC3D14" w:rsidRPr="00D410AE" w:rsidRDefault="00CC3D14" w:rsidP="002D130E">
            <w:pPr>
              <w:rPr>
                <w:rFonts w:cs="Arial"/>
              </w:rPr>
            </w:pPr>
          </w:p>
        </w:tc>
        <w:tc>
          <w:tcPr>
            <w:tcW w:w="3969" w:type="dxa"/>
          </w:tcPr>
          <w:p w14:paraId="577B2AA9" w14:textId="77777777" w:rsidR="00CC3D14" w:rsidRPr="00D410AE" w:rsidRDefault="00CC3D14" w:rsidP="002D130E">
            <w:pPr>
              <w:rPr>
                <w:rFonts w:cs="Arial"/>
              </w:rPr>
            </w:pPr>
          </w:p>
        </w:tc>
        <w:tc>
          <w:tcPr>
            <w:tcW w:w="1417" w:type="dxa"/>
          </w:tcPr>
          <w:p w14:paraId="2B2083EA" w14:textId="77777777" w:rsidR="00CC3D14" w:rsidRPr="00D410AE" w:rsidRDefault="00CC3D14" w:rsidP="002D130E">
            <w:pPr>
              <w:rPr>
                <w:rFonts w:cs="Arial"/>
              </w:rPr>
            </w:pPr>
          </w:p>
        </w:tc>
        <w:tc>
          <w:tcPr>
            <w:tcW w:w="2269" w:type="dxa"/>
          </w:tcPr>
          <w:p w14:paraId="19717EC7" w14:textId="77777777" w:rsidR="00CC3D14" w:rsidRPr="00D410AE" w:rsidRDefault="00CC3D14" w:rsidP="002D130E">
            <w:pPr>
              <w:rPr>
                <w:rFonts w:cs="Arial"/>
              </w:rPr>
            </w:pPr>
          </w:p>
        </w:tc>
        <w:tc>
          <w:tcPr>
            <w:tcW w:w="1133" w:type="dxa"/>
          </w:tcPr>
          <w:p w14:paraId="321958CF" w14:textId="77777777" w:rsidR="00CC3D14" w:rsidRPr="00D410AE" w:rsidRDefault="00CC3D14" w:rsidP="002D130E">
            <w:pPr>
              <w:rPr>
                <w:rFonts w:cs="Arial"/>
              </w:rPr>
            </w:pPr>
          </w:p>
        </w:tc>
      </w:tr>
    </w:tbl>
    <w:p w14:paraId="2D787487" w14:textId="5596789D" w:rsidR="00CC3D14" w:rsidRPr="00C7649D" w:rsidRDefault="00CC3D14" w:rsidP="00CC3D14">
      <w:pPr>
        <w:pStyle w:val="Caption"/>
      </w:pPr>
      <w:bookmarkStart w:id="76" w:name="_Toc6299933"/>
      <w:bookmarkStart w:id="77" w:name="_Toc215652136"/>
      <w:bookmarkStart w:id="78" w:name="_Toc216853729"/>
      <w:bookmarkStart w:id="79" w:name="_Toc397081420"/>
      <w:r w:rsidRPr="001B1565">
        <w:t xml:space="preserve">Table </w:t>
      </w:r>
      <w:r w:rsidR="00A536D5">
        <w:fldChar w:fldCharType="begin"/>
      </w:r>
      <w:r w:rsidR="00A536D5">
        <w:instrText xml:space="preserve"> SEQ Table \* ARABIC </w:instrText>
      </w:r>
      <w:r w:rsidR="00A536D5">
        <w:fldChar w:fldCharType="separate"/>
      </w:r>
      <w:r w:rsidR="00D32F5E">
        <w:rPr>
          <w:noProof/>
        </w:rPr>
        <w:t>4</w:t>
      </w:r>
      <w:r w:rsidR="00A536D5">
        <w:rPr>
          <w:noProof/>
        </w:rPr>
        <w:fldChar w:fldCharType="end"/>
      </w:r>
      <w:r w:rsidRPr="001B1565">
        <w:t xml:space="preserve">: </w:t>
      </w:r>
      <w:r>
        <w:t>Ford internal Documents</w:t>
      </w:r>
      <w:bookmarkEnd w:id="76"/>
    </w:p>
    <w:p w14:paraId="011B21BC" w14:textId="77777777" w:rsidR="00CC3D14" w:rsidRPr="007C20FA" w:rsidRDefault="00CC3D14" w:rsidP="00CC3D14">
      <w:pPr>
        <w:pStyle w:val="Heading3"/>
      </w:pPr>
      <w:bookmarkStart w:id="80" w:name="_Toc6299972"/>
      <w:r w:rsidRPr="007C20FA">
        <w:t xml:space="preserve">External </w:t>
      </w:r>
      <w:r w:rsidR="00F220C3">
        <w:t>Documents and P</w:t>
      </w:r>
      <w:r w:rsidRPr="007C20FA">
        <w:t>ublications</w:t>
      </w:r>
      <w:bookmarkEnd w:id="77"/>
      <w:bookmarkEnd w:id="78"/>
      <w:bookmarkEnd w:id="79"/>
      <w:bookmarkEnd w:id="80"/>
    </w:p>
    <w:p w14:paraId="08E9CFBD" w14:textId="77777777" w:rsidR="00CC3D14" w:rsidRDefault="00CC3D14" w:rsidP="00CC3D14">
      <w:pPr>
        <w:pStyle w:val="BodyText"/>
      </w:pPr>
      <w:r w:rsidRPr="000F2AEC">
        <w:t>The list of external documents could include books, reports and online sources.</w:t>
      </w:r>
    </w:p>
    <w:p w14:paraId="0CD3401C" w14:textId="056E27D6" w:rsidR="00CC3D14" w:rsidRPr="00347A88" w:rsidRDefault="00CC3D14"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8" w:history="1">
        <w:r w:rsidRPr="00DE5C04">
          <w:rPr>
            <w:rStyle w:val="SubtleEmphasis"/>
            <w:color w:val="0000FF"/>
          </w:rPr>
          <w:t>IEEE Citation Reference</w:t>
        </w:r>
      </w:hyperlink>
      <w:r w:rsidRPr="00347A88">
        <w:rPr>
          <w:rStyle w:val="SubtleEmphasis"/>
        </w:rPr>
        <w:t xml:space="preserve"> on how to format a reference.</w:t>
      </w:r>
    </w:p>
    <w:p w14:paraId="1F4F24DD" w14:textId="77777777" w:rsidR="00CC3D14" w:rsidRDefault="00CC3D14" w:rsidP="00CC3D14">
      <w:pPr>
        <w:rPr>
          <w:rFonts w:cs="Arial"/>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CC3D14" w:rsidRPr="007C20FA" w14:paraId="5A406FC8" w14:textId="77777777" w:rsidTr="00FC6ED2">
        <w:trPr>
          <w:cantSplit/>
          <w:tblHeader/>
        </w:trPr>
        <w:tc>
          <w:tcPr>
            <w:tcW w:w="1418" w:type="dxa"/>
            <w:shd w:val="clear" w:color="auto" w:fill="E0E0E0"/>
          </w:tcPr>
          <w:p w14:paraId="3A45F456" w14:textId="77777777" w:rsidR="00CC3D14" w:rsidRPr="007C20FA" w:rsidRDefault="00CC3D14" w:rsidP="002D130E">
            <w:pPr>
              <w:rPr>
                <w:rFonts w:ascii="Helvetica" w:hAnsi="Helvetica" w:cs="Helvetica"/>
                <w:b/>
              </w:rPr>
            </w:pPr>
            <w:r w:rsidRPr="007C20FA">
              <w:rPr>
                <w:rFonts w:ascii="Helvetica" w:hAnsi="Helvetica" w:cs="Helvetica"/>
                <w:b/>
              </w:rPr>
              <w:t>Reference</w:t>
            </w:r>
          </w:p>
        </w:tc>
        <w:tc>
          <w:tcPr>
            <w:tcW w:w="6520" w:type="dxa"/>
            <w:shd w:val="clear" w:color="auto" w:fill="E0E0E0"/>
          </w:tcPr>
          <w:p w14:paraId="28BB525C" w14:textId="77777777" w:rsidR="00CC3D14" w:rsidRPr="007C20FA" w:rsidRDefault="00CC3D14" w:rsidP="002D130E">
            <w:pPr>
              <w:rPr>
                <w:rFonts w:ascii="Helvetica" w:hAnsi="Helvetica" w:cs="Helvetica"/>
                <w:b/>
              </w:rPr>
            </w:pPr>
            <w:r>
              <w:rPr>
                <w:rFonts w:ascii="Helvetica" w:hAnsi="Helvetica" w:cs="Helvetica"/>
                <w:b/>
              </w:rPr>
              <w:t>Document / Publication</w:t>
            </w:r>
          </w:p>
        </w:tc>
        <w:tc>
          <w:tcPr>
            <w:tcW w:w="2268" w:type="dxa"/>
            <w:shd w:val="clear" w:color="auto" w:fill="E0E0E0"/>
          </w:tcPr>
          <w:p w14:paraId="35535DC0" w14:textId="77777777" w:rsidR="00CC3D14" w:rsidRDefault="00CC3D14" w:rsidP="002D130E">
            <w:pPr>
              <w:rPr>
                <w:rFonts w:ascii="Helvetica" w:hAnsi="Helvetica" w:cs="Helvetica"/>
                <w:b/>
              </w:rPr>
            </w:pPr>
            <w:r>
              <w:rPr>
                <w:rFonts w:ascii="Helvetica" w:hAnsi="Helvetica" w:cs="Helvetica"/>
                <w:b/>
              </w:rPr>
              <w:t>Document Location</w:t>
            </w:r>
          </w:p>
        </w:tc>
      </w:tr>
      <w:tr w:rsidR="00CC3D14" w:rsidRPr="007C20FA" w14:paraId="3BB21645" w14:textId="77777777" w:rsidTr="00FC6ED2">
        <w:trPr>
          <w:trHeight w:val="104"/>
        </w:trPr>
        <w:tc>
          <w:tcPr>
            <w:tcW w:w="1418" w:type="dxa"/>
          </w:tcPr>
          <w:p w14:paraId="750D2E1C" w14:textId="5073B9AF" w:rsidR="00CC3D14" w:rsidRPr="00D410AE" w:rsidRDefault="00CC3D14" w:rsidP="002D130E">
            <w:pPr>
              <w:rPr>
                <w:rFonts w:cs="Arial"/>
              </w:rPr>
            </w:pPr>
          </w:p>
        </w:tc>
        <w:tc>
          <w:tcPr>
            <w:tcW w:w="6520" w:type="dxa"/>
          </w:tcPr>
          <w:p w14:paraId="15AEDBF0" w14:textId="77777777" w:rsidR="00CC3D14" w:rsidRPr="00EF0135" w:rsidRDefault="00CC3D14" w:rsidP="002D130E">
            <w:pPr>
              <w:rPr>
                <w:rFonts w:cs="Arial"/>
              </w:rPr>
            </w:pPr>
          </w:p>
        </w:tc>
        <w:tc>
          <w:tcPr>
            <w:tcW w:w="2268" w:type="dxa"/>
          </w:tcPr>
          <w:p w14:paraId="70385216" w14:textId="77777777" w:rsidR="00CC3D14" w:rsidRPr="00EF0135" w:rsidRDefault="00CC3D14" w:rsidP="002D130E">
            <w:pPr>
              <w:rPr>
                <w:rFonts w:cs="Arial"/>
              </w:rPr>
            </w:pPr>
          </w:p>
        </w:tc>
      </w:tr>
      <w:tr w:rsidR="00CC3D14" w:rsidRPr="007C20FA" w14:paraId="198762E4" w14:textId="77777777" w:rsidTr="00FC6ED2">
        <w:trPr>
          <w:trHeight w:val="104"/>
        </w:trPr>
        <w:tc>
          <w:tcPr>
            <w:tcW w:w="1418" w:type="dxa"/>
          </w:tcPr>
          <w:p w14:paraId="3A0D2DB5" w14:textId="77777777" w:rsidR="00CC3D14" w:rsidRDefault="00CC3D14" w:rsidP="002D130E">
            <w:pPr>
              <w:rPr>
                <w:rFonts w:cs="Arial"/>
              </w:rPr>
            </w:pPr>
          </w:p>
        </w:tc>
        <w:tc>
          <w:tcPr>
            <w:tcW w:w="6520" w:type="dxa"/>
          </w:tcPr>
          <w:p w14:paraId="269F4E06" w14:textId="77777777" w:rsidR="00CC3D14" w:rsidRPr="00EF0135" w:rsidRDefault="00CC3D14" w:rsidP="002D130E">
            <w:pPr>
              <w:rPr>
                <w:rFonts w:cs="Arial"/>
              </w:rPr>
            </w:pPr>
          </w:p>
        </w:tc>
        <w:tc>
          <w:tcPr>
            <w:tcW w:w="2268" w:type="dxa"/>
          </w:tcPr>
          <w:p w14:paraId="48810AC7" w14:textId="77777777" w:rsidR="00CC3D14" w:rsidRPr="00EF0135" w:rsidRDefault="00CC3D14" w:rsidP="002D130E">
            <w:pPr>
              <w:rPr>
                <w:rFonts w:cs="Arial"/>
              </w:rPr>
            </w:pPr>
          </w:p>
        </w:tc>
      </w:tr>
    </w:tbl>
    <w:p w14:paraId="79E97C32" w14:textId="5CC85E83" w:rsidR="00CC3D14" w:rsidRDefault="00CC3D14" w:rsidP="00CC3D14">
      <w:pPr>
        <w:pStyle w:val="Caption"/>
      </w:pPr>
      <w:bookmarkStart w:id="81" w:name="_Toc6299934"/>
      <w:r w:rsidRPr="001B1565">
        <w:t xml:space="preserve">Table </w:t>
      </w:r>
      <w:r w:rsidR="00A536D5">
        <w:fldChar w:fldCharType="begin"/>
      </w:r>
      <w:r w:rsidR="00A536D5">
        <w:instrText xml:space="preserve"> SEQ Table \* ARABIC </w:instrText>
      </w:r>
      <w:r w:rsidR="00A536D5">
        <w:fldChar w:fldCharType="separate"/>
      </w:r>
      <w:r w:rsidR="00D32F5E">
        <w:rPr>
          <w:noProof/>
        </w:rPr>
        <w:t>5</w:t>
      </w:r>
      <w:r w:rsidR="00A536D5">
        <w:rPr>
          <w:noProof/>
        </w:rPr>
        <w:fldChar w:fldCharType="end"/>
      </w:r>
      <w:r w:rsidRPr="001B1565">
        <w:t xml:space="preserve">: </w:t>
      </w:r>
      <w:r w:rsidRPr="007C20FA">
        <w:t>External documents and publications</w:t>
      </w:r>
      <w:bookmarkEnd w:id="81"/>
    </w:p>
    <w:p w14:paraId="0D4E9349" w14:textId="77777777" w:rsidR="00CC3D14" w:rsidRDefault="00CC3D14" w:rsidP="00CC3D14">
      <w:pPr>
        <w:pStyle w:val="Heading2"/>
      </w:pPr>
      <w:bookmarkStart w:id="82" w:name="_Toc6299973"/>
      <w:r>
        <w:t>Glossary</w:t>
      </w:r>
      <w:bookmarkEnd w:id="82"/>
    </w:p>
    <w:p w14:paraId="1A751A95" w14:textId="77777777" w:rsidR="00CC3D14" w:rsidRPr="00347A88" w:rsidRDefault="00CC3D14"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19898F69" w14:textId="3C09B003" w:rsidR="00CC3D14" w:rsidRPr="00347A88" w:rsidRDefault="00CC3D14" w:rsidP="00FC6ED2">
      <w:pPr>
        <w:shd w:val="clear" w:color="auto" w:fill="D6E3BC" w:themeFill="accent3" w:themeFillTint="66"/>
        <w:rPr>
          <w:rStyle w:val="SubtleEmphasis"/>
        </w:rPr>
      </w:pPr>
      <w:r w:rsidRPr="00347A88">
        <w:rPr>
          <w:rStyle w:val="SubtleEmphasis"/>
        </w:rPr>
        <w:t xml:space="preserve">The tables below have feature specific definitions and abbreviations. For additional, non-feature specific terms please refer to the </w:t>
      </w:r>
      <w:hyperlink r:id="rId29" w:history="1">
        <w:r w:rsidRPr="00DE5C04">
          <w:rPr>
            <w:rStyle w:val="SubtleEmphasis"/>
            <w:color w:val="0000FF"/>
          </w:rPr>
          <w:t>RE Glossary</w:t>
        </w:r>
      </w:hyperlink>
    </w:p>
    <w:p w14:paraId="0A24EC54" w14:textId="77777777" w:rsidR="0083518B" w:rsidRDefault="0083518B">
      <w:pPr>
        <w:overflowPunct/>
        <w:autoSpaceDE/>
        <w:autoSpaceDN/>
        <w:adjustRightInd/>
        <w:textAlignment w:val="auto"/>
        <w:rPr>
          <w:rFonts w:cs="Arial"/>
          <w:b/>
          <w:kern w:val="32"/>
          <w:sz w:val="24"/>
          <w:szCs w:val="26"/>
        </w:rPr>
      </w:pPr>
      <w:bookmarkStart w:id="83" w:name="_Toc216841809"/>
      <w:bookmarkStart w:id="84" w:name="_Toc397081422"/>
      <w:bookmarkStart w:id="85" w:name="_Toc6299974"/>
      <w:r>
        <w:br w:type="page"/>
      </w:r>
    </w:p>
    <w:p w14:paraId="4D4F7B59" w14:textId="1818CAB3" w:rsidR="00CC3D14" w:rsidRDefault="00CC3D14" w:rsidP="00CC3D14">
      <w:pPr>
        <w:pStyle w:val="Heading3"/>
      </w:pPr>
      <w:r w:rsidRPr="007C20FA">
        <w:lastRenderedPageBreak/>
        <w:t>Definitions</w:t>
      </w:r>
      <w:bookmarkEnd w:id="83"/>
      <w:bookmarkEnd w:id="84"/>
      <w:bookmarkEnd w:id="85"/>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7938"/>
      </w:tblGrid>
      <w:tr w:rsidR="00CC3D14" w:rsidRPr="007C20FA" w14:paraId="5B32C3B1" w14:textId="77777777" w:rsidTr="00FC6ED2">
        <w:trPr>
          <w:tblHeader/>
        </w:trPr>
        <w:tc>
          <w:tcPr>
            <w:tcW w:w="2268" w:type="dxa"/>
            <w:shd w:val="pct20" w:color="auto" w:fill="FFFFFF"/>
          </w:tcPr>
          <w:p w14:paraId="7D3BD4C1" w14:textId="77777777" w:rsidR="00CC3D14" w:rsidRPr="00B40B0A" w:rsidRDefault="00CC3D14" w:rsidP="002D130E">
            <w:pPr>
              <w:rPr>
                <w:rFonts w:ascii="Helvetica" w:hAnsi="Helvetica" w:cs="Helvetica"/>
                <w:b/>
              </w:rPr>
            </w:pPr>
            <w:r w:rsidRPr="00B40B0A">
              <w:rPr>
                <w:rFonts w:ascii="Helvetica" w:hAnsi="Helvetica" w:cs="Helvetica"/>
                <w:b/>
              </w:rPr>
              <w:lastRenderedPageBreak/>
              <w:t>Definition</w:t>
            </w:r>
          </w:p>
        </w:tc>
        <w:tc>
          <w:tcPr>
            <w:tcW w:w="7938" w:type="dxa"/>
            <w:shd w:val="pct20" w:color="auto" w:fill="FFFFFF"/>
          </w:tcPr>
          <w:p w14:paraId="7B5DDEA1" w14:textId="77777777" w:rsidR="00CC3D14" w:rsidRPr="00B40B0A" w:rsidRDefault="00CC3D14" w:rsidP="002D130E">
            <w:pPr>
              <w:rPr>
                <w:rFonts w:ascii="Helvetica" w:hAnsi="Helvetica" w:cs="Helvetica"/>
                <w:b/>
              </w:rPr>
            </w:pPr>
            <w:r w:rsidRPr="00B40B0A">
              <w:rPr>
                <w:rFonts w:ascii="Helvetica" w:hAnsi="Helvetica" w:cs="Helvetica"/>
                <w:b/>
              </w:rPr>
              <w:t>Description</w:t>
            </w:r>
          </w:p>
        </w:tc>
      </w:tr>
      <w:tr w:rsidR="0083518B" w:rsidRPr="007C20FA" w14:paraId="43A246D6" w14:textId="77777777" w:rsidTr="00FC6ED2">
        <w:tc>
          <w:tcPr>
            <w:tcW w:w="2268" w:type="dxa"/>
          </w:tcPr>
          <w:p w14:paraId="458A4B38" w14:textId="2F87CCA6" w:rsidR="0083518B" w:rsidRPr="007C20FA" w:rsidRDefault="0083518B" w:rsidP="0083518B">
            <w:pPr>
              <w:pStyle w:val="BodyText"/>
              <w:rPr>
                <w:lang w:val="en-US"/>
              </w:rPr>
            </w:pPr>
            <w:r>
              <w:rPr>
                <w:snapToGrid w:val="0"/>
              </w:rPr>
              <w:t>Vehicle Types</w:t>
            </w:r>
          </w:p>
        </w:tc>
        <w:tc>
          <w:tcPr>
            <w:tcW w:w="7938" w:type="dxa"/>
          </w:tcPr>
          <w:p w14:paraId="23677B5B" w14:textId="77777777" w:rsidR="0083518B" w:rsidRDefault="0083518B" w:rsidP="0083518B">
            <w:pPr>
              <w:rPr>
                <w:noProof/>
                <w:lang w:val="de-DE" w:eastAsia="de-DE"/>
              </w:rPr>
            </w:pPr>
            <w:r>
              <w:rPr>
                <w:noProof/>
                <w:lang w:val="de-DE" w:eastAsia="de-DE"/>
              </w:rPr>
              <mc:AlternateContent>
                <mc:Choice Requires="wpg">
                  <w:drawing>
                    <wp:inline distT="0" distB="0" distL="0" distR="0" wp14:anchorId="75124C67" wp14:editId="2CF4099B">
                      <wp:extent cx="4735861" cy="1998920"/>
                      <wp:effectExtent l="0" t="0" r="0" b="1905"/>
                      <wp:docPr id="307" name="Gruppieren 307"/>
                      <wp:cNvGraphicFramePr/>
                      <a:graphic xmlns:a="http://schemas.openxmlformats.org/drawingml/2006/main">
                        <a:graphicData uri="http://schemas.microsoft.com/office/word/2010/wordprocessingGroup">
                          <wpg:wgp>
                            <wpg:cNvGrpSpPr/>
                            <wpg:grpSpPr>
                              <a:xfrm>
                                <a:off x="0" y="0"/>
                                <a:ext cx="4735861" cy="1998920"/>
                                <a:chOff x="1" y="0"/>
                                <a:chExt cx="5888229" cy="2362181"/>
                              </a:xfrm>
                            </wpg:grpSpPr>
                            <pic:pic xmlns:pic="http://schemas.openxmlformats.org/drawingml/2006/picture">
                              <pic:nvPicPr>
                                <pic:cNvPr id="308" name="Picture 4" descr="ford-tourneo-connect-2005"/>
                                <pic:cNvPicPr preferRelativeResize="0">
                                  <a:picLocks/>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616615" y="352946"/>
                                  <a:ext cx="828057" cy="1488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9" name="Line 5"/>
                              <wps:cNvCnPr/>
                              <wps:spPr bwMode="auto">
                                <a:xfrm>
                                  <a:off x="723900" y="952500"/>
                                  <a:ext cx="0" cy="212711"/>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310" name="Line 6"/>
                              <wps:cNvCnPr/>
                              <wps:spPr bwMode="auto">
                                <a:xfrm flipH="1">
                                  <a:off x="871819" y="1773211"/>
                                  <a:ext cx="268559" cy="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311" name="Line 7"/>
                              <wps:cNvCnPr/>
                              <wps:spPr bwMode="auto">
                                <a:xfrm>
                                  <a:off x="723900" y="1257300"/>
                                  <a:ext cx="0" cy="212711"/>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312" name="Line 8"/>
                              <wps:cNvCnPr/>
                              <wps:spPr bwMode="auto">
                                <a:xfrm>
                                  <a:off x="1276349" y="952500"/>
                                  <a:ext cx="0" cy="212711"/>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313" name="Line 9"/>
                              <wps:cNvCnPr/>
                              <wps:spPr bwMode="auto">
                                <a:xfrm>
                                  <a:off x="1276349" y="1257300"/>
                                  <a:ext cx="0" cy="212711"/>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314" name="Line 44"/>
                              <wps:cNvCnPr/>
                              <wps:spPr bwMode="auto">
                                <a:xfrm>
                                  <a:off x="438149" y="1590675"/>
                                  <a:ext cx="4475981"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315" name="Textfeld 1"/>
                              <wps:cNvSpPr txBox="1">
                                <a:spLocks noChangeArrowheads="1"/>
                              </wps:cNvSpPr>
                              <wps:spPr bwMode="auto">
                                <a:xfrm>
                                  <a:off x="1" y="0"/>
                                  <a:ext cx="2510652" cy="32512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E5F7E1" w14:textId="77777777" w:rsidR="00C82F17" w:rsidRPr="0083518B" w:rsidRDefault="00C82F17" w:rsidP="008A6B23">
                                    <w:pPr>
                                      <w:pStyle w:val="NormalWeb"/>
                                      <w:spacing w:before="0" w:beforeAutospacing="0" w:after="0" w:afterAutospacing="0"/>
                                      <w:textAlignment w:val="baseline"/>
                                      <w:rPr>
                                        <w:b/>
                                        <w:sz w:val="20"/>
                                        <w:szCs w:val="20"/>
                                      </w:rPr>
                                    </w:pPr>
                                    <w:r w:rsidRPr="0083518B">
                                      <w:rPr>
                                        <w:rFonts w:eastAsia="ヒラギノ角ゴ Pro W3" w:cstheme="minorBidi"/>
                                        <w:b/>
                                        <w:kern w:val="24"/>
                                        <w:sz w:val="20"/>
                                        <w:szCs w:val="20"/>
                                      </w:rPr>
                                      <w:t>Passenger Vehicle</w:t>
                                    </w:r>
                                  </w:p>
                                </w:txbxContent>
                              </wps:txbx>
                              <wps:bodyPr wrap="square">
                                <a:noAutofit/>
                              </wps:bodyPr>
                            </wps:wsp>
                            <wps:wsp>
                              <wps:cNvPr id="316" name="Textfeld 60"/>
                              <wps:cNvSpPr txBox="1">
                                <a:spLocks noChangeArrowheads="1"/>
                              </wps:cNvSpPr>
                              <wps:spPr bwMode="auto">
                                <a:xfrm>
                                  <a:off x="3080262" y="1098001"/>
                                  <a:ext cx="2807968" cy="463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B2764" w14:textId="77777777" w:rsidR="00C82F17" w:rsidRPr="00A9216A" w:rsidRDefault="00C82F17" w:rsidP="008A6B23">
                                    <w:pPr>
                                      <w:pStyle w:val="NormalWeb"/>
                                      <w:spacing w:before="0" w:beforeAutospacing="0" w:after="0" w:afterAutospacing="0"/>
                                      <w:textAlignment w:val="baseline"/>
                                      <w:rPr>
                                        <w:sz w:val="20"/>
                                        <w:szCs w:val="20"/>
                                      </w:rPr>
                                    </w:pPr>
                                    <w:r w:rsidRPr="00A9216A">
                                      <w:rPr>
                                        <w:rFonts w:eastAsia="ヒラギノ角ゴ Pro W3" w:cstheme="minorBidi"/>
                                        <w:color w:val="000000" w:themeColor="text1"/>
                                        <w:kern w:val="24"/>
                                        <w:sz w:val="20"/>
                                        <w:szCs w:val="20"/>
                                      </w:rPr>
                                      <w:t>Passenger=Occupant=Cabin-</w:t>
                                    </w:r>
                                    <w:r w:rsidRPr="00A9216A">
                                      <w:rPr>
                                        <w:rFonts w:eastAsia="ヒラギノ角ゴ Pro W3" w:cstheme="minorBidi"/>
                                        <w:color w:val="000000" w:themeColor="text1"/>
                                        <w:kern w:val="24"/>
                                        <w:sz w:val="20"/>
                                        <w:szCs w:val="20"/>
                                      </w:rPr>
                                      <w:br/>
                                      <w:t>Compartment</w:t>
                                    </w:r>
                                  </w:p>
                                </w:txbxContent>
                              </wps:txbx>
                              <wps:bodyPr wrap="square">
                                <a:noAutofit/>
                              </wps:bodyPr>
                            </wps:wsp>
                            <wps:wsp>
                              <wps:cNvPr id="317" name="Textfeld 61"/>
                              <wps:cNvSpPr txBox="1">
                                <a:spLocks noChangeArrowheads="1"/>
                              </wps:cNvSpPr>
                              <wps:spPr bwMode="auto">
                                <a:xfrm>
                                  <a:off x="3057311" y="1561174"/>
                                  <a:ext cx="2544226" cy="801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1E9EC" w14:textId="77777777" w:rsidR="00C82F17" w:rsidRPr="00A9216A" w:rsidRDefault="00C82F17" w:rsidP="008A6B23">
                                    <w:pPr>
                                      <w:pStyle w:val="NormalWeb"/>
                                      <w:spacing w:before="0" w:beforeAutospacing="0" w:after="0" w:afterAutospacing="0"/>
                                      <w:textAlignment w:val="baseline"/>
                                      <w:rPr>
                                        <w:sz w:val="20"/>
                                        <w:szCs w:val="20"/>
                                      </w:rPr>
                                    </w:pPr>
                                    <w:r w:rsidRPr="00A9216A">
                                      <w:rPr>
                                        <w:rFonts w:eastAsia="ヒラギノ角ゴ Pro W3" w:cstheme="minorBidi"/>
                                        <w:color w:val="000000" w:themeColor="text1"/>
                                        <w:kern w:val="24"/>
                                        <w:sz w:val="20"/>
                                        <w:szCs w:val="20"/>
                                      </w:rPr>
                                      <w:t>Cargo – Compartment</w:t>
                                    </w:r>
                                  </w:p>
                                  <w:p w14:paraId="7E17C5B8" w14:textId="77777777" w:rsidR="00C82F17" w:rsidRDefault="00C82F17" w:rsidP="008A6B23">
                                    <w:pPr>
                                      <w:pStyle w:val="NormalWeb"/>
                                      <w:spacing w:before="0" w:beforeAutospacing="0" w:after="0" w:afterAutospacing="0"/>
                                      <w:textAlignment w:val="baseline"/>
                                      <w:rPr>
                                        <w:rFonts w:eastAsia="ヒラギノ角ゴ Pro W3" w:cstheme="minorBidi"/>
                                        <w:color w:val="000000" w:themeColor="text1"/>
                                        <w:kern w:val="24"/>
                                        <w:sz w:val="20"/>
                                        <w:szCs w:val="20"/>
                                      </w:rPr>
                                    </w:pPr>
                                    <w:r w:rsidRPr="00E63C28">
                                      <w:rPr>
                                        <w:rFonts w:eastAsia="ヒラギノ角ゴ Pro W3" w:cstheme="minorBidi"/>
                                        <w:color w:val="000000" w:themeColor="text1"/>
                                        <w:kern w:val="24"/>
                                        <w:sz w:val="20"/>
                                        <w:szCs w:val="20"/>
                                      </w:rPr>
                                      <w:t>Decklid / Trunk / Boot</w:t>
                                    </w:r>
                                  </w:p>
                                  <w:p w14:paraId="71090C84" w14:textId="77777777" w:rsidR="00C82F17" w:rsidRDefault="00C82F17" w:rsidP="008A6B23">
                                    <w:pPr>
                                      <w:pStyle w:val="NormalWeb"/>
                                      <w:spacing w:before="0" w:beforeAutospacing="0" w:after="0" w:afterAutospacing="0"/>
                                      <w:textAlignment w:val="baseline"/>
                                      <w:rPr>
                                        <w:rFonts w:eastAsia="ヒラギノ角ゴ Pro W3" w:cstheme="minorBidi"/>
                                        <w:color w:val="000000" w:themeColor="text1"/>
                                        <w:kern w:val="24"/>
                                        <w:sz w:val="20"/>
                                        <w:szCs w:val="20"/>
                                      </w:rPr>
                                    </w:pPr>
                                    <w:r>
                                      <w:rPr>
                                        <w:rFonts w:eastAsia="ヒラギノ角ゴ Pro W3" w:cstheme="minorBidi"/>
                                        <w:color w:val="000000" w:themeColor="text1"/>
                                        <w:kern w:val="24"/>
                                        <w:sz w:val="20"/>
                                        <w:szCs w:val="20"/>
                                      </w:rPr>
                                      <w:t>Liftgate / Hatchback</w:t>
                                    </w:r>
                                  </w:p>
                                  <w:p w14:paraId="03321AB8" w14:textId="77777777" w:rsidR="00C82F17" w:rsidRPr="00E63C28" w:rsidRDefault="00C82F17" w:rsidP="008A6B23">
                                    <w:pPr>
                                      <w:pStyle w:val="NormalWeb"/>
                                      <w:spacing w:before="0" w:beforeAutospacing="0" w:after="0" w:afterAutospacing="0"/>
                                      <w:textAlignment w:val="baseline"/>
                                      <w:rPr>
                                        <w:rFonts w:eastAsia="ヒラギノ角ゴ Pro W3" w:cstheme="minorBidi"/>
                                        <w:color w:val="000000" w:themeColor="text1"/>
                                        <w:kern w:val="24"/>
                                        <w:sz w:val="20"/>
                                        <w:szCs w:val="20"/>
                                      </w:rPr>
                                    </w:pPr>
                                    <w:r>
                                      <w:rPr>
                                        <w:rFonts w:eastAsia="ヒラギノ角ゴ Pro W3" w:cstheme="minorBidi"/>
                                        <w:color w:val="000000" w:themeColor="text1"/>
                                        <w:kern w:val="24"/>
                                        <w:sz w:val="20"/>
                                        <w:szCs w:val="20"/>
                                      </w:rPr>
                                      <w:t>Tailgate</w:t>
                                    </w:r>
                                  </w:p>
                                </w:txbxContent>
                              </wps:txbx>
                              <wps:bodyPr wrap="square">
                                <a:noAutofit/>
                              </wps:bodyPr>
                            </wps:wsp>
                          </wpg:wgp>
                        </a:graphicData>
                      </a:graphic>
                    </wp:inline>
                  </w:drawing>
                </mc:Choice>
                <mc:Fallback>
                  <w:pict>
                    <v:group w14:anchorId="75124C67" id="Gruppieren 307" o:spid="_x0000_s1026" style="width:372.9pt;height:157.4pt;mso-position-horizontal-relative:char;mso-position-vertical-relative:line" coordorigin="" coordsize="58882,23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ford-tourneo-connect-2005" style="position:absolute;left:6166;top:3529;width:8280;height:148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">
                        <v:imagedata r:id="rId31" o:title="ford-tourneo-connect-2005" chromakey="white"/>
                        <v:path arrowok="t"/>
                        <o:lock v:ext="edit" aspectratio="f"/>
                      </v:shape>
                      <v:line id="Line 5" o:spid="_x0000_s1028" style="position:absolute;visibility:visible;mso-wrap-style:square" from="7239,9525" to="7239,11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" strokecolor="#4f81bd [3204]" strokeweight="6.75pt"/>
                      <v:line id="Line 6" o:spid="_x0000_s1029" style="position:absolute;flip:x;visibility:visible;mso-wrap-style:square" from="8718,17732" to="11403,17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" strokecolor="#4f81bd [3204]" strokeweight="6.75pt"/>
                      <v:line id="Line 7" o:spid="_x0000_s1030" style="position:absolute;visibility:visible;mso-wrap-style:square" from="7239,12573" to="7239,14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" strokecolor="#4f81bd [3204]" strokeweight="6.75pt"/>
                      <v:line id="Line 8" o:spid="_x0000_s1031" style="position:absolute;visibility:visible;mso-wrap-style:square" from="12763,9525" to="12763,11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" strokecolor="#4f81bd [3204]" strokeweight="6.75pt"/>
                      <v:line id="Line 9" o:spid="_x0000_s1032" style="position:absolute;visibility:visible;mso-wrap-style:square" from="12763,12573" to="12763,14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" strokecolor="#4f81bd [3204]" strokeweight="6.75pt"/>
                      <v:line id="Line 44" o:spid="_x0000_s1033" style="position:absolute;visibility:visible;mso-wrap-style:square" from="4381,15906" to="49141,15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" strokecolor="black [3213]"/>
                      <v:shapetype id="_x0000_t202" coordsize="21600,21600" o:spt="202" path="m,l,21600r21600,l21600,xe">
                        <v:stroke joinstyle="miter"/>
                        <v:path gradientshapeok="t" o:connecttype="rect"/>
                      </v:shapetype>
                      <v:shape id="Textfeld 1" o:spid="_x0000_s1034" type="#_x0000_t202" style="position:absolute;width:25106;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14:paraId="58E5F7E1" w14:textId="77777777" w:rsidR="00C82F17" w:rsidRPr="0083518B" w:rsidRDefault="00C82F17" w:rsidP="008A6B23">
                              <w:pPr>
                                <w:pStyle w:val="NormalWeb"/>
                                <w:spacing w:before="0" w:beforeAutospacing="0" w:after="0" w:afterAutospacing="0"/>
                                <w:textAlignment w:val="baseline"/>
                                <w:rPr>
                                  <w:b/>
                                  <w:sz w:val="20"/>
                                  <w:szCs w:val="20"/>
                                </w:rPr>
                              </w:pPr>
                              <w:r w:rsidRPr="0083518B">
                                <w:rPr>
                                  <w:rFonts w:eastAsia="ヒラギノ角ゴ Pro W3" w:cstheme="minorBidi"/>
                                  <w:b/>
                                  <w:kern w:val="24"/>
                                  <w:sz w:val="20"/>
                                  <w:szCs w:val="20"/>
                                </w:rPr>
                                <w:t>Passenger Vehicle</w:t>
                              </w:r>
                            </w:p>
                          </w:txbxContent>
                        </v:textbox>
                      </v:shape>
                      <v:shape id="Textfeld 60" o:spid="_x0000_s1035" type="#_x0000_t202" style="position:absolute;left:30802;top:10980;width:28080;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433B2764" w14:textId="77777777" w:rsidR="00C82F17" w:rsidRPr="00A9216A" w:rsidRDefault="00C82F17" w:rsidP="008A6B23">
                              <w:pPr>
                                <w:pStyle w:val="NormalWeb"/>
                                <w:spacing w:before="0" w:beforeAutospacing="0" w:after="0" w:afterAutospacing="0"/>
                                <w:textAlignment w:val="baseline"/>
                                <w:rPr>
                                  <w:sz w:val="20"/>
                                  <w:szCs w:val="20"/>
                                </w:rPr>
                              </w:pPr>
                              <w:r w:rsidRPr="00A9216A">
                                <w:rPr>
                                  <w:rFonts w:eastAsia="ヒラギノ角ゴ Pro W3" w:cstheme="minorBidi"/>
                                  <w:color w:val="000000" w:themeColor="text1"/>
                                  <w:kern w:val="24"/>
                                  <w:sz w:val="20"/>
                                  <w:szCs w:val="20"/>
                                </w:rPr>
                                <w:t>Passenger=Occupant=Cabin-</w:t>
                              </w:r>
                              <w:r w:rsidRPr="00A9216A">
                                <w:rPr>
                                  <w:rFonts w:eastAsia="ヒラギノ角ゴ Pro W3" w:cstheme="minorBidi"/>
                                  <w:color w:val="000000" w:themeColor="text1"/>
                                  <w:kern w:val="24"/>
                                  <w:sz w:val="20"/>
                                  <w:szCs w:val="20"/>
                                </w:rPr>
                                <w:br/>
                                <w:t>Compartment</w:t>
                              </w:r>
                            </w:p>
                          </w:txbxContent>
                        </v:textbox>
                      </v:shape>
                      <v:shape id="Textfeld 61" o:spid="_x0000_s1036" type="#_x0000_t202" style="position:absolute;left:30573;top:15611;width:25442;height:8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2621E9EC" w14:textId="77777777" w:rsidR="00C82F17" w:rsidRPr="00A9216A" w:rsidRDefault="00C82F17" w:rsidP="008A6B23">
                              <w:pPr>
                                <w:pStyle w:val="NormalWeb"/>
                                <w:spacing w:before="0" w:beforeAutospacing="0" w:after="0" w:afterAutospacing="0"/>
                                <w:textAlignment w:val="baseline"/>
                                <w:rPr>
                                  <w:sz w:val="20"/>
                                  <w:szCs w:val="20"/>
                                </w:rPr>
                              </w:pPr>
                              <w:r w:rsidRPr="00A9216A">
                                <w:rPr>
                                  <w:rFonts w:eastAsia="ヒラギノ角ゴ Pro W3" w:cstheme="minorBidi"/>
                                  <w:color w:val="000000" w:themeColor="text1"/>
                                  <w:kern w:val="24"/>
                                  <w:sz w:val="20"/>
                                  <w:szCs w:val="20"/>
                                </w:rPr>
                                <w:t>Cargo – Compartment</w:t>
                              </w:r>
                            </w:p>
                            <w:p w14:paraId="7E17C5B8" w14:textId="77777777" w:rsidR="00C82F17" w:rsidRDefault="00C82F17" w:rsidP="008A6B23">
                              <w:pPr>
                                <w:pStyle w:val="NormalWeb"/>
                                <w:spacing w:before="0" w:beforeAutospacing="0" w:after="0" w:afterAutospacing="0"/>
                                <w:textAlignment w:val="baseline"/>
                                <w:rPr>
                                  <w:rFonts w:eastAsia="ヒラギノ角ゴ Pro W3" w:cstheme="minorBidi"/>
                                  <w:color w:val="000000" w:themeColor="text1"/>
                                  <w:kern w:val="24"/>
                                  <w:sz w:val="20"/>
                                  <w:szCs w:val="20"/>
                                </w:rPr>
                              </w:pPr>
                              <w:r w:rsidRPr="00E63C28">
                                <w:rPr>
                                  <w:rFonts w:eastAsia="ヒラギノ角ゴ Pro W3" w:cstheme="minorBidi"/>
                                  <w:color w:val="000000" w:themeColor="text1"/>
                                  <w:kern w:val="24"/>
                                  <w:sz w:val="20"/>
                                  <w:szCs w:val="20"/>
                                </w:rPr>
                                <w:t>Decklid / Trunk / Boot</w:t>
                              </w:r>
                            </w:p>
                            <w:p w14:paraId="71090C84" w14:textId="77777777" w:rsidR="00C82F17" w:rsidRDefault="00C82F17" w:rsidP="008A6B23">
                              <w:pPr>
                                <w:pStyle w:val="NormalWeb"/>
                                <w:spacing w:before="0" w:beforeAutospacing="0" w:after="0" w:afterAutospacing="0"/>
                                <w:textAlignment w:val="baseline"/>
                                <w:rPr>
                                  <w:rFonts w:eastAsia="ヒラギノ角ゴ Pro W3" w:cstheme="minorBidi"/>
                                  <w:color w:val="000000" w:themeColor="text1"/>
                                  <w:kern w:val="24"/>
                                  <w:sz w:val="20"/>
                                  <w:szCs w:val="20"/>
                                </w:rPr>
                              </w:pPr>
                              <w:r>
                                <w:rPr>
                                  <w:rFonts w:eastAsia="ヒラギノ角ゴ Pro W3" w:cstheme="minorBidi"/>
                                  <w:color w:val="000000" w:themeColor="text1"/>
                                  <w:kern w:val="24"/>
                                  <w:sz w:val="20"/>
                                  <w:szCs w:val="20"/>
                                </w:rPr>
                                <w:t>Liftgate / Hatchback</w:t>
                              </w:r>
                            </w:p>
                            <w:p w14:paraId="03321AB8" w14:textId="77777777" w:rsidR="00C82F17" w:rsidRPr="00E63C28" w:rsidRDefault="00C82F17" w:rsidP="008A6B23">
                              <w:pPr>
                                <w:pStyle w:val="NormalWeb"/>
                                <w:spacing w:before="0" w:beforeAutospacing="0" w:after="0" w:afterAutospacing="0"/>
                                <w:textAlignment w:val="baseline"/>
                                <w:rPr>
                                  <w:rFonts w:eastAsia="ヒラギノ角ゴ Pro W3" w:cstheme="minorBidi"/>
                                  <w:color w:val="000000" w:themeColor="text1"/>
                                  <w:kern w:val="24"/>
                                  <w:sz w:val="20"/>
                                  <w:szCs w:val="20"/>
                                </w:rPr>
                              </w:pPr>
                              <w:r>
                                <w:rPr>
                                  <w:rFonts w:eastAsia="ヒラギノ角ゴ Pro W3" w:cstheme="minorBidi"/>
                                  <w:color w:val="000000" w:themeColor="text1"/>
                                  <w:kern w:val="24"/>
                                  <w:sz w:val="20"/>
                                  <w:szCs w:val="20"/>
                                </w:rPr>
                                <w:t>Tailgate</w:t>
                              </w:r>
                            </w:p>
                          </w:txbxContent>
                        </v:textbox>
                      </v:shape>
                      <w10:anchorlock/>
                    </v:group>
                  </w:pict>
                </mc:Fallback>
              </mc:AlternateContent>
            </w:r>
          </w:p>
          <w:p w14:paraId="5FC2C5BE" w14:textId="77777777" w:rsidR="0083518B" w:rsidRDefault="0083518B" w:rsidP="0083518B">
            <w:pPr>
              <w:rPr>
                <w:noProof/>
                <w:lang w:val="de-DE" w:eastAsia="de-DE"/>
              </w:rPr>
            </w:pPr>
          </w:p>
          <w:p w14:paraId="4E28F1F3" w14:textId="77777777" w:rsidR="0083518B" w:rsidRDefault="0083518B" w:rsidP="0083518B">
            <w:pPr>
              <w:rPr>
                <w:noProof/>
                <w:lang w:val="de-DE" w:eastAsia="de-DE"/>
              </w:rPr>
            </w:pPr>
            <w:r>
              <w:rPr>
                <w:noProof/>
                <w:lang w:val="de-DE" w:eastAsia="de-DE"/>
              </w:rPr>
              <mc:AlternateContent>
                <mc:Choice Requires="wpg">
                  <w:drawing>
                    <wp:inline distT="0" distB="0" distL="0" distR="0" wp14:anchorId="4BA0E4C9" wp14:editId="47FEF05E">
                      <wp:extent cx="4621530" cy="2117856"/>
                      <wp:effectExtent l="0" t="0" r="0" b="0"/>
                      <wp:docPr id="318" name="Gruppieren 318"/>
                      <wp:cNvGraphicFramePr/>
                      <a:graphic xmlns:a="http://schemas.openxmlformats.org/drawingml/2006/main">
                        <a:graphicData uri="http://schemas.microsoft.com/office/word/2010/wordprocessingGroup">
                          <wpg:wgp>
                            <wpg:cNvGrpSpPr/>
                            <wpg:grpSpPr>
                              <a:xfrm>
                                <a:off x="0" y="0"/>
                                <a:ext cx="4621530" cy="2117856"/>
                                <a:chOff x="22312" y="-66681"/>
                                <a:chExt cx="5412793" cy="2117856"/>
                              </a:xfrm>
                            </wpg:grpSpPr>
                            <pic:pic xmlns:pic="http://schemas.openxmlformats.org/drawingml/2006/picture">
                              <pic:nvPicPr>
                                <pic:cNvPr id="319" name="Picture 4" descr="ford-tourneo-connect-2005"/>
                                <pic:cNvPicPr preferRelativeResize="0">
                                  <a:picLocks noChangeAspect="1"/>
                                </pic:cNvPicPr>
                              </pic:nvPicPr>
                              <pic:blipFill>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603157" y="475609"/>
                                  <a:ext cx="780027" cy="1327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953" name="Line 5"/>
                              <wps:cNvCnPr/>
                              <wps:spPr bwMode="auto">
                                <a:xfrm>
                                  <a:off x="704219" y="1017270"/>
                                  <a:ext cx="0" cy="18000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90954" name="Line 6"/>
                              <wps:cNvCnPr/>
                              <wps:spPr bwMode="auto">
                                <a:xfrm flipH="1">
                                  <a:off x="834600" y="1695450"/>
                                  <a:ext cx="261937" cy="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90955" name="Line 7"/>
                              <wps:cNvCnPr/>
                              <wps:spPr bwMode="auto">
                                <a:xfrm>
                                  <a:off x="704219" y="1322070"/>
                                  <a:ext cx="0" cy="18000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90956" name="Line 8"/>
                              <wps:cNvCnPr/>
                              <wps:spPr bwMode="auto">
                                <a:xfrm>
                                  <a:off x="1256668" y="1017270"/>
                                  <a:ext cx="0" cy="18000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90957" name="Line 9"/>
                              <wps:cNvCnPr/>
                              <wps:spPr bwMode="auto">
                                <a:xfrm>
                                  <a:off x="1256668" y="1322070"/>
                                  <a:ext cx="0" cy="18000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90958" name="Line 44"/>
                              <wps:cNvCnPr/>
                              <wps:spPr bwMode="auto">
                                <a:xfrm>
                                  <a:off x="446995" y="1571625"/>
                                  <a:ext cx="4216364"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90959" name="Textfeld 1"/>
                              <wps:cNvSpPr txBox="1">
                                <a:spLocks noChangeArrowheads="1"/>
                              </wps:cNvSpPr>
                              <wps:spPr bwMode="auto">
                                <a:xfrm>
                                  <a:off x="22312" y="-66681"/>
                                  <a:ext cx="3053047" cy="400050"/>
                                </a:xfrm>
                                <a:prstGeom prst="rect">
                                  <a:avLst/>
                                </a:prstGeom>
                                <a:noFill/>
                                <a:ln>
                                  <a:noFill/>
                                </a:ln>
                              </wps:spPr>
                              <wps:txbx>
                                <w:txbxContent>
                                  <w:p w14:paraId="581739EE" w14:textId="77777777" w:rsidR="00C82F17" w:rsidRDefault="00C82F17" w:rsidP="008A6B23">
                                    <w:pPr>
                                      <w:pStyle w:val="NormalWeb"/>
                                      <w:spacing w:before="0" w:beforeAutospacing="0" w:after="0" w:afterAutospacing="0"/>
                                      <w:textAlignment w:val="baseline"/>
                                    </w:pPr>
                                    <w:r w:rsidRPr="00A9216A">
                                      <w:rPr>
                                        <w:rFonts w:eastAsia="ヒラギノ角ゴ Pro W3" w:cstheme="minorBidi"/>
                                        <w:b/>
                                        <w:bCs/>
                                        <w:color w:val="000000" w:themeColor="text1"/>
                                        <w:kern w:val="24"/>
                                        <w:sz w:val="20"/>
                                        <w:szCs w:val="20"/>
                                      </w:rPr>
                                      <w:t>Commercial Vehicle</w:t>
                                    </w:r>
                                    <w:r>
                                      <w:rPr>
                                        <w:rFonts w:eastAsia="ヒラギノ角ゴ Pro W3" w:cstheme="minorBidi"/>
                                        <w:b/>
                                        <w:bCs/>
                                        <w:color w:val="000000" w:themeColor="text1"/>
                                        <w:kern w:val="24"/>
                                        <w:sz w:val="32"/>
                                        <w:szCs w:val="32"/>
                                      </w:rPr>
                                      <w:br/>
                                    </w:r>
                                    <w:r w:rsidRPr="00A9216A">
                                      <w:rPr>
                                        <w:rFonts w:eastAsia="ヒラギノ角ゴ Pro W3" w:cstheme="minorBidi"/>
                                        <w:b/>
                                        <w:bCs/>
                                        <w:color w:val="000000" w:themeColor="text1"/>
                                        <w:kern w:val="24"/>
                                        <w:sz w:val="20"/>
                                        <w:szCs w:val="20"/>
                                      </w:rPr>
                                      <w:t>Kombi LG</w:t>
                                    </w:r>
                                    <w:r>
                                      <w:rPr>
                                        <w:rFonts w:eastAsia="ヒラギノ角ゴ Pro W3" w:cstheme="minorBidi"/>
                                        <w:b/>
                                        <w:bCs/>
                                        <w:color w:val="000000" w:themeColor="text1"/>
                                        <w:kern w:val="24"/>
                                        <w:sz w:val="20"/>
                                        <w:szCs w:val="20"/>
                                      </w:rPr>
                                      <w:t xml:space="preserve"> (</w:t>
                                    </w:r>
                                    <w:r w:rsidRPr="006F18E6">
                                      <w:rPr>
                                        <w:rFonts w:eastAsia="ヒラギノ角ゴ Pro W3" w:cstheme="minorBidi"/>
                                        <w:b/>
                                        <w:bCs/>
                                        <w:color w:val="000000" w:themeColor="text1"/>
                                        <w:kern w:val="24"/>
                                        <w:sz w:val="20"/>
                                        <w:szCs w:val="20"/>
                                      </w:rPr>
                                      <w:t>Double Cab Panel Van</w:t>
                                    </w:r>
                                    <w:r>
                                      <w:rPr>
                                        <w:rFonts w:eastAsia="ヒラギノ角ゴ Pro W3" w:cstheme="minorBidi"/>
                                        <w:b/>
                                        <w:bCs/>
                                        <w:color w:val="000000" w:themeColor="text1"/>
                                        <w:kern w:val="24"/>
                                        <w:sz w:val="20"/>
                                        <w:szCs w:val="20"/>
                                      </w:rPr>
                                      <w:t>)</w:t>
                                    </w:r>
                                  </w:p>
                                </w:txbxContent>
                              </wps:txbx>
                              <wps:bodyPr wrap="square">
                                <a:noAutofit/>
                              </wps:bodyPr>
                            </wps:wsp>
                            <wps:wsp>
                              <wps:cNvPr id="90960" name="Textfeld 60"/>
                              <wps:cNvSpPr txBox="1">
                                <a:spLocks noChangeArrowheads="1"/>
                              </wps:cNvSpPr>
                              <wps:spPr bwMode="auto">
                                <a:xfrm>
                                  <a:off x="3019867" y="1129589"/>
                                  <a:ext cx="2415238"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4B35D" w14:textId="77777777" w:rsidR="00C82F17" w:rsidRPr="00A9216A" w:rsidRDefault="00C82F17" w:rsidP="008A6B23">
                                    <w:pPr>
                                      <w:pStyle w:val="NormalWeb"/>
                                      <w:spacing w:before="0" w:beforeAutospacing="0" w:after="0" w:afterAutospacing="0"/>
                                      <w:textAlignment w:val="baseline"/>
                                      <w:rPr>
                                        <w:sz w:val="20"/>
                                        <w:szCs w:val="20"/>
                                      </w:rPr>
                                    </w:pPr>
                                    <w:r w:rsidRPr="00A9216A">
                                      <w:rPr>
                                        <w:rFonts w:eastAsia="ヒラギノ角ゴ Pro W3" w:cstheme="minorBidi"/>
                                        <w:color w:val="000000" w:themeColor="text1"/>
                                        <w:kern w:val="24"/>
                                        <w:sz w:val="20"/>
                                        <w:szCs w:val="20"/>
                                      </w:rPr>
                                      <w:t>Passenger=Occupant=Cabin-</w:t>
                                    </w:r>
                                    <w:r w:rsidRPr="00A9216A">
                                      <w:rPr>
                                        <w:rFonts w:eastAsia="ヒラギノ角ゴ Pro W3" w:cstheme="minorBidi"/>
                                        <w:color w:val="000000" w:themeColor="text1"/>
                                        <w:kern w:val="24"/>
                                        <w:sz w:val="20"/>
                                        <w:szCs w:val="20"/>
                                      </w:rPr>
                                      <w:br/>
                                      <w:t>Compartment</w:t>
                                    </w:r>
                                  </w:p>
                                </w:txbxContent>
                              </wps:txbx>
                              <wps:bodyPr wrap="square">
                                <a:noAutofit/>
                              </wps:bodyPr>
                            </wps:wsp>
                            <wps:wsp>
                              <wps:cNvPr id="90961" name="Textfeld 61"/>
                              <wps:cNvSpPr txBox="1">
                                <a:spLocks noChangeArrowheads="1"/>
                              </wps:cNvSpPr>
                              <wps:spPr bwMode="auto">
                                <a:xfrm>
                                  <a:off x="2997610" y="1609215"/>
                                  <a:ext cx="2334862"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4EDD9" w14:textId="77777777" w:rsidR="00C82F17" w:rsidRPr="00A9216A" w:rsidRDefault="00C82F17" w:rsidP="008A6B23">
                                    <w:pPr>
                                      <w:pStyle w:val="NormalWeb"/>
                                      <w:spacing w:before="0" w:beforeAutospacing="0" w:after="0" w:afterAutospacing="0"/>
                                      <w:textAlignment w:val="baseline"/>
                                      <w:rPr>
                                        <w:sz w:val="20"/>
                                        <w:szCs w:val="20"/>
                                      </w:rPr>
                                    </w:pPr>
                                    <w:r w:rsidRPr="00A9216A">
                                      <w:rPr>
                                        <w:rFonts w:eastAsia="ヒラギノ角ゴ Pro W3" w:cstheme="minorBidi"/>
                                        <w:color w:val="000000" w:themeColor="text1"/>
                                        <w:kern w:val="24"/>
                                        <w:sz w:val="20"/>
                                        <w:szCs w:val="20"/>
                                      </w:rPr>
                                      <w:t>Cargo – Compartment</w:t>
                                    </w:r>
                                  </w:p>
                                  <w:p w14:paraId="0E7566D1" w14:textId="77777777" w:rsidR="00C82F17" w:rsidRPr="00A9216A" w:rsidRDefault="00C82F17" w:rsidP="008A6B23">
                                    <w:pPr>
                                      <w:pStyle w:val="NormalWeb"/>
                                      <w:spacing w:before="0" w:beforeAutospacing="0" w:after="0" w:afterAutospacing="0"/>
                                      <w:textAlignment w:val="baseline"/>
                                      <w:rPr>
                                        <w:sz w:val="20"/>
                                        <w:szCs w:val="20"/>
                                      </w:rPr>
                                    </w:pPr>
                                    <w:r w:rsidRPr="00A9216A">
                                      <w:rPr>
                                        <w:rFonts w:eastAsia="ヒラギノ角ゴ Pro W3" w:cstheme="minorBidi"/>
                                        <w:color w:val="000000" w:themeColor="text1"/>
                                        <w:kern w:val="24"/>
                                        <w:sz w:val="20"/>
                                        <w:szCs w:val="20"/>
                                      </w:rPr>
                                      <w:t>Liftgate</w:t>
                                    </w:r>
                                  </w:p>
                                </w:txbxContent>
                              </wps:txbx>
                              <wps:bodyPr wrap="square">
                                <a:noAutofit/>
                              </wps:bodyPr>
                            </wps:wsp>
                          </wpg:wgp>
                        </a:graphicData>
                      </a:graphic>
                    </wp:inline>
                  </w:drawing>
                </mc:Choice>
                <mc:Fallback>
                  <w:pict>
                    <v:group w14:anchorId="4BA0E4C9" id="Gruppieren 318" o:spid="_x0000_s1037" style="width:363.9pt;height:166.75pt;mso-position-horizontal-relative:char;mso-position-vertical-relative:line" coordorigin="223,-666" coordsize="54127,21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">
                      <v:shape id="Picture 4" o:spid="_x0000_s1038" type="#_x0000_t75" alt="ford-tourneo-connect-2005" style="position:absolute;left:6031;top:4756;width:7800;height:132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">
                        <v:imagedata r:id="rId33" o:title="ford-tourneo-connect-2005" chromakey="white"/>
                        <v:path arrowok="t"/>
                      </v:shape>
                      <v:line id="Line 5" o:spid="_x0000_s1039" style="position:absolute;visibility:visible;mso-wrap-style:square" from="7042,10172" to="7042,1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" strokecolor="#4f81bd [3204]" strokeweight="6.75pt"/>
                      <v:line id="Line 6" o:spid="_x0000_s1040" style="position:absolute;flip:x;visibility:visible;mso-wrap-style:square" from="8346,16954" to="10965,1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" strokecolor="#4f81bd [3204]" strokeweight="6.75pt"/>
                      <v:line id="Line 7" o:spid="_x0000_s1041" style="position:absolute;visibility:visible;mso-wrap-style:square" from="7042,13220" to="7042,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" strokecolor="#4f81bd [3204]" strokeweight="6.75pt"/>
                      <v:line id="Line 8" o:spid="_x0000_s1042" style="position:absolute;visibility:visible;mso-wrap-style:square" from="12566,10172" to="12566,1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" strokecolor="#4f81bd [3204]" strokeweight="6.75pt"/>
                      <v:line id="Line 9" o:spid="_x0000_s1043" style="position:absolute;visibility:visible;mso-wrap-style:square" from="12566,13220" to="12566,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" strokecolor="#4f81bd [3204]" strokeweight="6.75pt"/>
                      <v:line id="Line 44" o:spid="_x0000_s1044" style="position:absolute;visibility:visible;mso-wrap-style:square" from="4469,15716" to="46633,15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" strokecolor="black [3213]"/>
                      <v:shape id="Textfeld 1" o:spid="_x0000_s1045" type="#_x0000_t202" style="position:absolute;left:223;top:-666;width:30530;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" filled="f" stroked="f">
                        <v:textbox>
                          <w:txbxContent>
                            <w:p w14:paraId="581739EE" w14:textId="77777777" w:rsidR="00C82F17" w:rsidRDefault="00C82F17" w:rsidP="008A6B23">
                              <w:pPr>
                                <w:pStyle w:val="NormalWeb"/>
                                <w:spacing w:before="0" w:beforeAutospacing="0" w:after="0" w:afterAutospacing="0"/>
                                <w:textAlignment w:val="baseline"/>
                              </w:pPr>
                              <w:r w:rsidRPr="00A9216A">
                                <w:rPr>
                                  <w:rFonts w:eastAsia="ヒラギノ角ゴ Pro W3" w:cstheme="minorBidi"/>
                                  <w:b/>
                                  <w:bCs/>
                                  <w:color w:val="000000" w:themeColor="text1"/>
                                  <w:kern w:val="24"/>
                                  <w:sz w:val="20"/>
                                  <w:szCs w:val="20"/>
                                </w:rPr>
                                <w:t>Commercial Vehicle</w:t>
                              </w:r>
                              <w:r>
                                <w:rPr>
                                  <w:rFonts w:eastAsia="ヒラギノ角ゴ Pro W3" w:cstheme="minorBidi"/>
                                  <w:b/>
                                  <w:bCs/>
                                  <w:color w:val="000000" w:themeColor="text1"/>
                                  <w:kern w:val="24"/>
                                  <w:sz w:val="32"/>
                                  <w:szCs w:val="32"/>
                                </w:rPr>
                                <w:br/>
                              </w:r>
                              <w:r w:rsidRPr="00A9216A">
                                <w:rPr>
                                  <w:rFonts w:eastAsia="ヒラギノ角ゴ Pro W3" w:cstheme="minorBidi"/>
                                  <w:b/>
                                  <w:bCs/>
                                  <w:color w:val="000000" w:themeColor="text1"/>
                                  <w:kern w:val="24"/>
                                  <w:sz w:val="20"/>
                                  <w:szCs w:val="20"/>
                                </w:rPr>
                                <w:t>Kombi LG</w:t>
                              </w:r>
                              <w:r>
                                <w:rPr>
                                  <w:rFonts w:eastAsia="ヒラギノ角ゴ Pro W3" w:cstheme="minorBidi"/>
                                  <w:b/>
                                  <w:bCs/>
                                  <w:color w:val="000000" w:themeColor="text1"/>
                                  <w:kern w:val="24"/>
                                  <w:sz w:val="20"/>
                                  <w:szCs w:val="20"/>
                                </w:rPr>
                                <w:t xml:space="preserve"> (</w:t>
                              </w:r>
                              <w:r w:rsidRPr="006F18E6">
                                <w:rPr>
                                  <w:rFonts w:eastAsia="ヒラギノ角ゴ Pro W3" w:cstheme="minorBidi"/>
                                  <w:b/>
                                  <w:bCs/>
                                  <w:color w:val="000000" w:themeColor="text1"/>
                                  <w:kern w:val="24"/>
                                  <w:sz w:val="20"/>
                                  <w:szCs w:val="20"/>
                                </w:rPr>
                                <w:t>Double Cab Panel Van</w:t>
                              </w:r>
                              <w:r>
                                <w:rPr>
                                  <w:rFonts w:eastAsia="ヒラギノ角ゴ Pro W3" w:cstheme="minorBidi"/>
                                  <w:b/>
                                  <w:bCs/>
                                  <w:color w:val="000000" w:themeColor="text1"/>
                                  <w:kern w:val="24"/>
                                  <w:sz w:val="20"/>
                                  <w:szCs w:val="20"/>
                                </w:rPr>
                                <w:t>)</w:t>
                              </w:r>
                            </w:p>
                          </w:txbxContent>
                        </v:textbox>
                      </v:shape>
                      <v:shape id="Textfeld 60" o:spid="_x0000_s1046" type="#_x0000_t202" style="position:absolute;left:30198;top:11295;width:24153;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" filled="f" stroked="f">
                        <v:textbox>
                          <w:txbxContent>
                            <w:p w14:paraId="0564B35D" w14:textId="77777777" w:rsidR="00C82F17" w:rsidRPr="00A9216A" w:rsidRDefault="00C82F17" w:rsidP="008A6B23">
                              <w:pPr>
                                <w:pStyle w:val="NormalWeb"/>
                                <w:spacing w:before="0" w:beforeAutospacing="0" w:after="0" w:afterAutospacing="0"/>
                                <w:textAlignment w:val="baseline"/>
                                <w:rPr>
                                  <w:sz w:val="20"/>
                                  <w:szCs w:val="20"/>
                                </w:rPr>
                              </w:pPr>
                              <w:r w:rsidRPr="00A9216A">
                                <w:rPr>
                                  <w:rFonts w:eastAsia="ヒラギノ角ゴ Pro W3" w:cstheme="minorBidi"/>
                                  <w:color w:val="000000" w:themeColor="text1"/>
                                  <w:kern w:val="24"/>
                                  <w:sz w:val="20"/>
                                  <w:szCs w:val="20"/>
                                </w:rPr>
                                <w:t>Passenger=Occupant=Cabin-</w:t>
                              </w:r>
                              <w:r w:rsidRPr="00A9216A">
                                <w:rPr>
                                  <w:rFonts w:eastAsia="ヒラギノ角ゴ Pro W3" w:cstheme="minorBidi"/>
                                  <w:color w:val="000000" w:themeColor="text1"/>
                                  <w:kern w:val="24"/>
                                  <w:sz w:val="20"/>
                                  <w:szCs w:val="20"/>
                                </w:rPr>
                                <w:br/>
                                <w:t>Compartment</w:t>
                              </w:r>
                            </w:p>
                          </w:txbxContent>
                        </v:textbox>
                      </v:shape>
                      <v:shape id="Textfeld 61" o:spid="_x0000_s1047" type="#_x0000_t202" style="position:absolute;left:29976;top:16092;width:23348;height:4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" filled="f" stroked="f">
                        <v:textbox>
                          <w:txbxContent>
                            <w:p w14:paraId="0A94EDD9" w14:textId="77777777" w:rsidR="00C82F17" w:rsidRPr="00A9216A" w:rsidRDefault="00C82F17" w:rsidP="008A6B23">
                              <w:pPr>
                                <w:pStyle w:val="NormalWeb"/>
                                <w:spacing w:before="0" w:beforeAutospacing="0" w:after="0" w:afterAutospacing="0"/>
                                <w:textAlignment w:val="baseline"/>
                                <w:rPr>
                                  <w:sz w:val="20"/>
                                  <w:szCs w:val="20"/>
                                </w:rPr>
                              </w:pPr>
                              <w:r w:rsidRPr="00A9216A">
                                <w:rPr>
                                  <w:rFonts w:eastAsia="ヒラギノ角ゴ Pro W3" w:cstheme="minorBidi"/>
                                  <w:color w:val="000000" w:themeColor="text1"/>
                                  <w:kern w:val="24"/>
                                  <w:sz w:val="20"/>
                                  <w:szCs w:val="20"/>
                                </w:rPr>
                                <w:t>Cargo – Compartment</w:t>
                              </w:r>
                            </w:p>
                            <w:p w14:paraId="0E7566D1" w14:textId="77777777" w:rsidR="00C82F17" w:rsidRPr="00A9216A" w:rsidRDefault="00C82F17" w:rsidP="008A6B23">
                              <w:pPr>
                                <w:pStyle w:val="NormalWeb"/>
                                <w:spacing w:before="0" w:beforeAutospacing="0" w:after="0" w:afterAutospacing="0"/>
                                <w:textAlignment w:val="baseline"/>
                                <w:rPr>
                                  <w:sz w:val="20"/>
                                  <w:szCs w:val="20"/>
                                </w:rPr>
                              </w:pPr>
                              <w:r w:rsidRPr="00A9216A">
                                <w:rPr>
                                  <w:rFonts w:eastAsia="ヒラギノ角ゴ Pro W3" w:cstheme="minorBidi"/>
                                  <w:color w:val="000000" w:themeColor="text1"/>
                                  <w:kern w:val="24"/>
                                  <w:sz w:val="20"/>
                                  <w:szCs w:val="20"/>
                                </w:rPr>
                                <w:t>Liftgate</w:t>
                              </w:r>
                            </w:p>
                          </w:txbxContent>
                        </v:textbox>
                      </v:shape>
                      <w10:anchorlock/>
                    </v:group>
                  </w:pict>
                </mc:Fallback>
              </mc:AlternateContent>
            </w:r>
          </w:p>
          <w:p w14:paraId="13D6CEA6" w14:textId="77777777" w:rsidR="0083518B" w:rsidRDefault="0083518B" w:rsidP="0083518B">
            <w:pPr>
              <w:rPr>
                <w:noProof/>
                <w:lang w:val="de-DE" w:eastAsia="de-DE"/>
              </w:rPr>
            </w:pPr>
          </w:p>
          <w:p w14:paraId="32C261D7" w14:textId="77777777" w:rsidR="0083518B" w:rsidRDefault="0083518B" w:rsidP="0083518B">
            <w:pPr>
              <w:rPr>
                <w:noProof/>
                <w:lang w:val="de-DE" w:eastAsia="de-DE"/>
              </w:rPr>
            </w:pPr>
            <w:r>
              <w:rPr>
                <w:noProof/>
                <w:lang w:val="de-DE" w:eastAsia="de-DE"/>
              </w:rPr>
              <mc:AlternateContent>
                <mc:Choice Requires="wpg">
                  <w:drawing>
                    <wp:inline distT="0" distB="0" distL="0" distR="0" wp14:anchorId="20D37F00" wp14:editId="18DAF860">
                      <wp:extent cx="4789069" cy="2112699"/>
                      <wp:effectExtent l="0" t="0" r="0" b="1905"/>
                      <wp:docPr id="90962" name="Gruppieren 90962"/>
                      <wp:cNvGraphicFramePr/>
                      <a:graphic xmlns:a="http://schemas.openxmlformats.org/drawingml/2006/main">
                        <a:graphicData uri="http://schemas.microsoft.com/office/word/2010/wordprocessingGroup">
                          <wpg:wgp>
                            <wpg:cNvGrpSpPr/>
                            <wpg:grpSpPr>
                              <a:xfrm>
                                <a:off x="0" y="0"/>
                                <a:ext cx="4789069" cy="2112699"/>
                                <a:chOff x="309089" y="47262"/>
                                <a:chExt cx="6162847" cy="2112699"/>
                              </a:xfrm>
                            </wpg:grpSpPr>
                            <wps:wsp>
                              <wps:cNvPr id="90964" name="Textfeld 60"/>
                              <wps:cNvSpPr txBox="1">
                                <a:spLocks noChangeArrowheads="1"/>
                              </wps:cNvSpPr>
                              <wps:spPr bwMode="auto">
                                <a:xfrm>
                                  <a:off x="3663966" y="1276341"/>
                                  <a:ext cx="280797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C89D9" w14:textId="77777777" w:rsidR="00C82F17" w:rsidRPr="002C2A7F" w:rsidRDefault="00C82F17" w:rsidP="008A6B23">
                                    <w:pPr>
                                      <w:pStyle w:val="NormalWeb"/>
                                      <w:spacing w:before="0" w:beforeAutospacing="0" w:after="0" w:afterAutospacing="0"/>
                                      <w:textAlignment w:val="baseline"/>
                                      <w:rPr>
                                        <w:sz w:val="20"/>
                                        <w:szCs w:val="20"/>
                                      </w:rPr>
                                    </w:pPr>
                                    <w:r w:rsidRPr="002C2A7F">
                                      <w:rPr>
                                        <w:rFonts w:eastAsia="ヒラギノ角ゴ Pro W3" w:cstheme="minorBidi"/>
                                        <w:color w:val="000000" w:themeColor="text1"/>
                                        <w:kern w:val="24"/>
                                        <w:sz w:val="20"/>
                                        <w:szCs w:val="20"/>
                                      </w:rPr>
                                      <w:t>Passenger=Occupant=Cabin-</w:t>
                                    </w:r>
                                    <w:r w:rsidRPr="002C2A7F">
                                      <w:rPr>
                                        <w:rFonts w:eastAsia="ヒラギノ角ゴ Pro W3" w:cstheme="minorBidi"/>
                                        <w:color w:val="000000" w:themeColor="text1"/>
                                        <w:kern w:val="24"/>
                                        <w:sz w:val="20"/>
                                        <w:szCs w:val="20"/>
                                      </w:rPr>
                                      <w:br/>
                                      <w:t>Compartment</w:t>
                                    </w:r>
                                  </w:p>
                                </w:txbxContent>
                              </wps:txbx>
                              <wps:bodyPr wrap="square">
                                <a:noAutofit/>
                              </wps:bodyPr>
                            </wps:wsp>
                            <wps:wsp>
                              <wps:cNvPr id="90965" name="Textfeld 61"/>
                              <wps:cNvSpPr txBox="1">
                                <a:spLocks noChangeArrowheads="1"/>
                              </wps:cNvSpPr>
                              <wps:spPr bwMode="auto">
                                <a:xfrm>
                                  <a:off x="3688391" y="1718001"/>
                                  <a:ext cx="2442922"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5ED9E" w14:textId="77777777" w:rsidR="00C82F17" w:rsidRPr="002C2A7F" w:rsidRDefault="00C82F17" w:rsidP="008A6B23">
                                    <w:pPr>
                                      <w:pStyle w:val="NormalWeb"/>
                                      <w:spacing w:before="0" w:beforeAutospacing="0" w:after="0" w:afterAutospacing="0"/>
                                      <w:textAlignment w:val="baseline"/>
                                      <w:rPr>
                                        <w:sz w:val="20"/>
                                        <w:szCs w:val="20"/>
                                      </w:rPr>
                                    </w:pPr>
                                    <w:r w:rsidRPr="002C2A7F">
                                      <w:rPr>
                                        <w:rFonts w:eastAsia="ヒラギノ角ゴ Pro W3" w:cstheme="minorBidi"/>
                                        <w:color w:val="000000" w:themeColor="text1"/>
                                        <w:kern w:val="24"/>
                                        <w:sz w:val="20"/>
                                        <w:szCs w:val="20"/>
                                      </w:rPr>
                                      <w:t>Cargo – Compartment</w:t>
                                    </w:r>
                                  </w:p>
                                  <w:p w14:paraId="1059C1BC" w14:textId="77777777" w:rsidR="00C82F17" w:rsidRPr="002C2A7F" w:rsidRDefault="00C82F17" w:rsidP="008A6B23">
                                    <w:pPr>
                                      <w:pStyle w:val="NormalWeb"/>
                                      <w:spacing w:before="0" w:beforeAutospacing="0" w:after="0" w:afterAutospacing="0"/>
                                      <w:textAlignment w:val="baseline"/>
                                      <w:rPr>
                                        <w:sz w:val="20"/>
                                        <w:szCs w:val="20"/>
                                      </w:rPr>
                                    </w:pPr>
                                    <w:r w:rsidRPr="002C2A7F">
                                      <w:rPr>
                                        <w:rFonts w:eastAsia="ヒラギノ角ゴ Pro W3" w:cstheme="minorBidi"/>
                                        <w:color w:val="000000" w:themeColor="text1"/>
                                        <w:kern w:val="24"/>
                                        <w:sz w:val="20"/>
                                        <w:szCs w:val="20"/>
                                      </w:rPr>
                                      <w:t>Rear Hinged Cargo Door</w:t>
                                    </w:r>
                                  </w:p>
                                </w:txbxContent>
                              </wps:txbx>
                              <wps:bodyPr wrap="square">
                                <a:noAutofit/>
                              </wps:bodyPr>
                            </wps:wsp>
                            <wps:wsp>
                              <wps:cNvPr id="90966" name="Textfeld 1"/>
                              <wps:cNvSpPr txBox="1">
                                <a:spLocks noChangeArrowheads="1"/>
                              </wps:cNvSpPr>
                              <wps:spPr bwMode="auto">
                                <a:xfrm>
                                  <a:off x="309089" y="47262"/>
                                  <a:ext cx="3321732" cy="38354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FC0AA3" w14:textId="77777777" w:rsidR="00C82F17" w:rsidRPr="006F18E6" w:rsidRDefault="00C82F17" w:rsidP="008A6B23">
                                    <w:pPr>
                                      <w:pStyle w:val="NormalWeb"/>
                                      <w:spacing w:before="0" w:beforeAutospacing="0" w:after="0" w:afterAutospacing="0"/>
                                      <w:textAlignment w:val="baseline"/>
                                      <w:rPr>
                                        <w:sz w:val="20"/>
                                        <w:szCs w:val="20"/>
                                      </w:rPr>
                                    </w:pPr>
                                    <w:r w:rsidRPr="006F18E6">
                                      <w:rPr>
                                        <w:rFonts w:eastAsia="ヒラギノ角ゴ Pro W3" w:cstheme="minorBidi"/>
                                        <w:b/>
                                        <w:bCs/>
                                        <w:kern w:val="24"/>
                                        <w:sz w:val="20"/>
                                        <w:szCs w:val="20"/>
                                      </w:rPr>
                                      <w:t>Commercial Vehicle</w:t>
                                    </w:r>
                                    <w:r w:rsidRPr="006F18E6">
                                      <w:rPr>
                                        <w:rFonts w:eastAsia="ヒラギノ角ゴ Pro W3" w:cstheme="minorBidi"/>
                                        <w:b/>
                                        <w:bCs/>
                                        <w:kern w:val="24"/>
                                        <w:sz w:val="20"/>
                                        <w:szCs w:val="20"/>
                                      </w:rPr>
                                      <w:br/>
                                      <w:t>Kombi RHCD (Double Cab Panel Van)</w:t>
                                    </w:r>
                                  </w:p>
                                </w:txbxContent>
                              </wps:txbx>
                              <wps:bodyPr wrap="square">
                                <a:noAutofit/>
                              </wps:bodyPr>
                            </wps:wsp>
                            <pic:pic xmlns:pic="http://schemas.openxmlformats.org/drawingml/2006/picture">
                              <pic:nvPicPr>
                                <pic:cNvPr id="90967" name="Picture 4" descr="ford-tourneo-connect-2005"/>
                                <pic:cNvPicPr>
                                  <a:picLocks noChangeAspect="1"/>
                                </pic:cNvPicPr>
                              </pic:nvPicPr>
                              <pic:blipFill>
                                <a:blip r:embed="rId3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021577" y="641816"/>
                                  <a:ext cx="858269" cy="126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968" name="Line 6"/>
                              <wps:cNvCnPr/>
                              <wps:spPr bwMode="auto">
                                <a:xfrm flipH="1">
                                  <a:off x="1265334" y="1848474"/>
                                  <a:ext cx="125412" cy="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90969" name="Line 7"/>
                              <wps:cNvCnPr/>
                              <wps:spPr bwMode="auto">
                                <a:xfrm>
                                  <a:off x="1155115" y="1475094"/>
                                  <a:ext cx="0" cy="18000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90970" name="Line 8"/>
                              <wps:cNvCnPr/>
                              <wps:spPr bwMode="auto">
                                <a:xfrm>
                                  <a:off x="1707565" y="1160769"/>
                                  <a:ext cx="0" cy="18000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90971" name="Line 9"/>
                              <wps:cNvCnPr/>
                              <wps:spPr bwMode="auto">
                                <a:xfrm>
                                  <a:off x="1707565" y="1475094"/>
                                  <a:ext cx="0" cy="18000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90972" name="Line 6"/>
                              <wps:cNvCnPr/>
                              <wps:spPr bwMode="auto">
                                <a:xfrm flipH="1">
                                  <a:off x="1436784" y="1848474"/>
                                  <a:ext cx="125412" cy="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90973" name="Line 7"/>
                              <wps:cNvCnPr/>
                              <wps:spPr bwMode="auto">
                                <a:xfrm>
                                  <a:off x="1155115" y="1160769"/>
                                  <a:ext cx="0" cy="18000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90963" name="Line 44"/>
                              <wps:cNvCnPr/>
                              <wps:spPr bwMode="auto">
                                <a:xfrm>
                                  <a:off x="840660" y="1685612"/>
                                  <a:ext cx="4632685"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0D37F00" id="Gruppieren 90962" o:spid="_x0000_s1048" style="width:377.1pt;height:166.35pt;mso-position-horizontal-relative:char;mso-position-vertical-relative:line" coordorigin="3090,472" coordsize="61628,21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">
                      <v:shape id="Textfeld 60" o:spid="_x0000_s1049" type="#_x0000_t202" style="position:absolute;left:36639;top:12763;width:28080;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" filled="f" stroked="f">
                        <v:textbox>
                          <w:txbxContent>
                            <w:p w14:paraId="264C89D9" w14:textId="77777777" w:rsidR="00C82F17" w:rsidRPr="002C2A7F" w:rsidRDefault="00C82F17" w:rsidP="008A6B23">
                              <w:pPr>
                                <w:pStyle w:val="NormalWeb"/>
                                <w:spacing w:before="0" w:beforeAutospacing="0" w:after="0" w:afterAutospacing="0"/>
                                <w:textAlignment w:val="baseline"/>
                                <w:rPr>
                                  <w:sz w:val="20"/>
                                  <w:szCs w:val="20"/>
                                </w:rPr>
                              </w:pPr>
                              <w:r w:rsidRPr="002C2A7F">
                                <w:rPr>
                                  <w:rFonts w:eastAsia="ヒラギノ角ゴ Pro W3" w:cstheme="minorBidi"/>
                                  <w:color w:val="000000" w:themeColor="text1"/>
                                  <w:kern w:val="24"/>
                                  <w:sz w:val="20"/>
                                  <w:szCs w:val="20"/>
                                </w:rPr>
                                <w:t>Passenger=Occupant=Cabin-</w:t>
                              </w:r>
                              <w:r w:rsidRPr="002C2A7F">
                                <w:rPr>
                                  <w:rFonts w:eastAsia="ヒラギノ角ゴ Pro W3" w:cstheme="minorBidi"/>
                                  <w:color w:val="000000" w:themeColor="text1"/>
                                  <w:kern w:val="24"/>
                                  <w:sz w:val="20"/>
                                  <w:szCs w:val="20"/>
                                </w:rPr>
                                <w:br/>
                                <w:t>Compartment</w:t>
                              </w:r>
                            </w:p>
                          </w:txbxContent>
                        </v:textbox>
                      </v:shape>
                      <v:shape id="Textfeld 61" o:spid="_x0000_s1050" type="#_x0000_t202" style="position:absolute;left:36883;top:17180;width:24430;height:4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" filled="f" stroked="f">
                        <v:textbox>
                          <w:txbxContent>
                            <w:p w14:paraId="7B65ED9E" w14:textId="77777777" w:rsidR="00C82F17" w:rsidRPr="002C2A7F" w:rsidRDefault="00C82F17" w:rsidP="008A6B23">
                              <w:pPr>
                                <w:pStyle w:val="NormalWeb"/>
                                <w:spacing w:before="0" w:beforeAutospacing="0" w:after="0" w:afterAutospacing="0"/>
                                <w:textAlignment w:val="baseline"/>
                                <w:rPr>
                                  <w:sz w:val="20"/>
                                  <w:szCs w:val="20"/>
                                </w:rPr>
                              </w:pPr>
                              <w:r w:rsidRPr="002C2A7F">
                                <w:rPr>
                                  <w:rFonts w:eastAsia="ヒラギノ角ゴ Pro W3" w:cstheme="minorBidi"/>
                                  <w:color w:val="000000" w:themeColor="text1"/>
                                  <w:kern w:val="24"/>
                                  <w:sz w:val="20"/>
                                  <w:szCs w:val="20"/>
                                </w:rPr>
                                <w:t>Cargo – Compartment</w:t>
                              </w:r>
                            </w:p>
                            <w:p w14:paraId="1059C1BC" w14:textId="77777777" w:rsidR="00C82F17" w:rsidRPr="002C2A7F" w:rsidRDefault="00C82F17" w:rsidP="008A6B23">
                              <w:pPr>
                                <w:pStyle w:val="NormalWeb"/>
                                <w:spacing w:before="0" w:beforeAutospacing="0" w:after="0" w:afterAutospacing="0"/>
                                <w:textAlignment w:val="baseline"/>
                                <w:rPr>
                                  <w:sz w:val="20"/>
                                  <w:szCs w:val="20"/>
                                </w:rPr>
                              </w:pPr>
                              <w:r w:rsidRPr="002C2A7F">
                                <w:rPr>
                                  <w:rFonts w:eastAsia="ヒラギノ角ゴ Pro W3" w:cstheme="minorBidi"/>
                                  <w:color w:val="000000" w:themeColor="text1"/>
                                  <w:kern w:val="24"/>
                                  <w:sz w:val="20"/>
                                  <w:szCs w:val="20"/>
                                </w:rPr>
                                <w:t>Rear Hinged Cargo Door</w:t>
                              </w:r>
                            </w:p>
                          </w:txbxContent>
                        </v:textbox>
                      </v:shape>
                      <v:shape id="Textfeld 1" o:spid="_x0000_s1051" type="#_x0000_t202" style="position:absolute;left:3090;top:472;width:33218;height:3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" filled="f" stroked="f">
                        <v:textbox>
                          <w:txbxContent>
                            <w:p w14:paraId="22FC0AA3" w14:textId="77777777" w:rsidR="00C82F17" w:rsidRPr="006F18E6" w:rsidRDefault="00C82F17" w:rsidP="008A6B23">
                              <w:pPr>
                                <w:pStyle w:val="NormalWeb"/>
                                <w:spacing w:before="0" w:beforeAutospacing="0" w:after="0" w:afterAutospacing="0"/>
                                <w:textAlignment w:val="baseline"/>
                                <w:rPr>
                                  <w:sz w:val="20"/>
                                  <w:szCs w:val="20"/>
                                </w:rPr>
                              </w:pPr>
                              <w:r w:rsidRPr="006F18E6">
                                <w:rPr>
                                  <w:rFonts w:eastAsia="ヒラギノ角ゴ Pro W3" w:cstheme="minorBidi"/>
                                  <w:b/>
                                  <w:bCs/>
                                  <w:kern w:val="24"/>
                                  <w:sz w:val="20"/>
                                  <w:szCs w:val="20"/>
                                </w:rPr>
                                <w:t>Commercial Vehicle</w:t>
                              </w:r>
                              <w:r w:rsidRPr="006F18E6">
                                <w:rPr>
                                  <w:rFonts w:eastAsia="ヒラギノ角ゴ Pro W3" w:cstheme="minorBidi"/>
                                  <w:b/>
                                  <w:bCs/>
                                  <w:kern w:val="24"/>
                                  <w:sz w:val="20"/>
                                  <w:szCs w:val="20"/>
                                </w:rPr>
                                <w:br/>
                                <w:t>Kombi RHCD (Double Cab Panel Van)</w:t>
                              </w:r>
                            </w:p>
                          </w:txbxContent>
                        </v:textbox>
                      </v:shape>
                      <v:shape id="Picture 4" o:spid="_x0000_s1052" type="#_x0000_t75" alt="ford-tourneo-connect-2005" style="position:absolute;left:10215;top:6418;width:8583;height:12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">
                        <v:imagedata r:id="rId35" o:title="ford-tourneo-connect-2005" chromakey="white"/>
                        <v:path arrowok="t"/>
                      </v:shape>
                      <v:line id="Line 6" o:spid="_x0000_s1053" style="position:absolute;flip:x;visibility:visible;mso-wrap-style:square" from="12653,18484" to="13907,18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" strokecolor="#4f81bd [3204]" strokeweight="6.75pt"/>
                      <v:line id="Line 7" o:spid="_x0000_s1054" style="position:absolute;visibility:visible;mso-wrap-style:square" from="11551,14750" to="11551,1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" strokecolor="#4f81bd [3204]" strokeweight="6.75pt"/>
                      <v:line id="Line 8" o:spid="_x0000_s1055" style="position:absolute;visibility:visible;mso-wrap-style:square" from="17075,11607" to="1707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" strokecolor="#4f81bd [3204]" strokeweight="6.75pt"/>
                      <v:line id="Line 9" o:spid="_x0000_s1056" style="position:absolute;visibility:visible;mso-wrap-style:square" from="17075,14750" to="17075,1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" strokecolor="#4f81bd [3204]" strokeweight="6.75pt"/>
                      <v:line id="Line 6" o:spid="_x0000_s1057" style="position:absolute;flip:x;visibility:visible;mso-wrap-style:square" from="14367,18484" to="15621,18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" strokecolor="#4f81bd [3204]" strokeweight="6.75pt"/>
                      <v:line id="Line 7" o:spid="_x0000_s1058" style="position:absolute;visibility:visible;mso-wrap-style:square" from="11551,11607" to="11551,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" strokecolor="#4f81bd [3204]" strokeweight="6.75pt"/>
                      <v:line id="Line 44" o:spid="_x0000_s1059" style="position:absolute;visibility:visible;mso-wrap-style:square" from="8406,16856" to="54733,16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" strokecolor="black [3213]"/>
                      <w10:anchorlock/>
                    </v:group>
                  </w:pict>
                </mc:Fallback>
              </mc:AlternateContent>
            </w:r>
          </w:p>
          <w:p w14:paraId="66303D09" w14:textId="77777777" w:rsidR="0083518B" w:rsidRDefault="0083518B" w:rsidP="0083518B">
            <w:pPr>
              <w:rPr>
                <w:noProof/>
                <w:lang w:val="de-DE" w:eastAsia="de-DE"/>
              </w:rPr>
            </w:pPr>
          </w:p>
          <w:p w14:paraId="63A26A7E" w14:textId="77777777" w:rsidR="0083518B" w:rsidRDefault="0083518B" w:rsidP="0083518B">
            <w:pPr>
              <w:rPr>
                <w:noProof/>
                <w:lang w:val="de-DE" w:eastAsia="de-DE"/>
              </w:rPr>
            </w:pPr>
            <w:r>
              <w:rPr>
                <w:noProof/>
                <w:lang w:val="de-DE" w:eastAsia="de-DE"/>
              </w:rPr>
              <mc:AlternateContent>
                <mc:Choice Requires="wpg">
                  <w:drawing>
                    <wp:inline distT="0" distB="0" distL="0" distR="0" wp14:anchorId="0010F61D" wp14:editId="788FDE1B">
                      <wp:extent cx="4931411" cy="1883343"/>
                      <wp:effectExtent l="0" t="0" r="2540" b="3175"/>
                      <wp:docPr id="90974" name="Gruppieren 90974"/>
                      <wp:cNvGraphicFramePr/>
                      <a:graphic xmlns:a="http://schemas.openxmlformats.org/drawingml/2006/main">
                        <a:graphicData uri="http://schemas.microsoft.com/office/word/2010/wordprocessingGroup">
                          <wpg:wgp>
                            <wpg:cNvGrpSpPr/>
                            <wpg:grpSpPr>
                              <a:xfrm>
                                <a:off x="0" y="0"/>
                                <a:ext cx="4931411" cy="1883343"/>
                                <a:chOff x="19050" y="301699"/>
                                <a:chExt cx="5922564" cy="1883343"/>
                              </a:xfrm>
                            </wpg:grpSpPr>
                            <pic:pic xmlns:pic="http://schemas.openxmlformats.org/drawingml/2006/picture">
                              <pic:nvPicPr>
                                <pic:cNvPr id="90975" name="Picture 4" descr="ford-tourneo-connect-2005"/>
                                <pic:cNvPicPr preferRelativeResize="0">
                                  <a:picLocks/>
                                </pic:cNvPicPr>
                              </pic:nvPicPr>
                              <pic:blipFill>
                                <a:blip r:embed="rId3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676524" y="883773"/>
                                  <a:ext cx="799858" cy="126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008" name="Line 6"/>
                              <wps:cNvCnPr/>
                              <wps:spPr bwMode="auto">
                                <a:xfrm flipH="1">
                                  <a:off x="911387" y="2115658"/>
                                  <a:ext cx="261937" cy="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91009" name="Line 7"/>
                              <wps:cNvCnPr/>
                              <wps:spPr bwMode="auto">
                                <a:xfrm>
                                  <a:off x="798424" y="1765935"/>
                                  <a:ext cx="0" cy="18000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91010" name="Line 8"/>
                              <wps:cNvCnPr/>
                              <wps:spPr bwMode="auto">
                                <a:xfrm>
                                  <a:off x="1284142" y="1432554"/>
                                  <a:ext cx="0" cy="18000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91011" name="Line 9"/>
                              <wps:cNvCnPr/>
                              <wps:spPr bwMode="auto">
                                <a:xfrm>
                                  <a:off x="1284199" y="1765920"/>
                                  <a:ext cx="0" cy="18000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7104" name="Textfeld 59"/>
                              <wps:cNvSpPr txBox="1">
                                <a:spLocks noChangeArrowheads="1"/>
                              </wps:cNvSpPr>
                              <wps:spPr bwMode="auto">
                                <a:xfrm>
                                  <a:off x="19050" y="301699"/>
                                  <a:ext cx="3351747" cy="38354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959D9" w14:textId="77777777" w:rsidR="00C82F17" w:rsidRPr="0083518B" w:rsidRDefault="00C82F17" w:rsidP="008A6B23">
                                    <w:pPr>
                                      <w:pStyle w:val="NormalWeb"/>
                                      <w:spacing w:before="0" w:beforeAutospacing="0" w:after="0" w:afterAutospacing="0"/>
                                      <w:textAlignment w:val="baseline"/>
                                      <w:rPr>
                                        <w:b/>
                                        <w:sz w:val="20"/>
                                        <w:szCs w:val="20"/>
                                      </w:rPr>
                                    </w:pPr>
                                    <w:r w:rsidRPr="0083518B">
                                      <w:rPr>
                                        <w:rFonts w:eastAsia="ヒラギノ角ゴ Pro W3" w:cstheme="minorBidi"/>
                                        <w:b/>
                                        <w:kern w:val="24"/>
                                        <w:sz w:val="20"/>
                                        <w:szCs w:val="20"/>
                                      </w:rPr>
                                      <w:t>Commercial Vehicle</w:t>
                                    </w:r>
                                    <w:r w:rsidRPr="0083518B">
                                      <w:rPr>
                                        <w:rFonts w:eastAsia="ヒラギノ角ゴ Pro W3" w:cstheme="minorBidi"/>
                                        <w:b/>
                                        <w:kern w:val="24"/>
                                        <w:sz w:val="20"/>
                                        <w:szCs w:val="20"/>
                                      </w:rPr>
                                      <w:br/>
                                      <w:t>VAN LG (Single Cab Panel Van)</w:t>
                                    </w:r>
                                  </w:p>
                                </w:txbxContent>
                              </wps:txbx>
                              <wps:bodyPr wrap="square">
                                <a:noAutofit/>
                              </wps:bodyPr>
                            </wps:wsp>
                            <wps:wsp>
                              <wps:cNvPr id="7105" name="Line 44"/>
                              <wps:cNvCnPr/>
                              <wps:spPr bwMode="auto">
                                <a:xfrm>
                                  <a:off x="515095" y="1695270"/>
                                  <a:ext cx="4323556"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7106" name="Line 7"/>
                              <wps:cNvCnPr/>
                              <wps:spPr bwMode="auto">
                                <a:xfrm>
                                  <a:off x="807921" y="1434138"/>
                                  <a:ext cx="0" cy="18000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7107" name="Textfeld 60"/>
                              <wps:cNvSpPr txBox="1">
                                <a:spLocks noChangeArrowheads="1"/>
                              </wps:cNvSpPr>
                              <wps:spPr bwMode="auto">
                                <a:xfrm>
                                  <a:off x="3122205" y="1314450"/>
                                  <a:ext cx="280797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E490E" w14:textId="77777777" w:rsidR="00C82F17" w:rsidRPr="00D5063C" w:rsidRDefault="00C82F17" w:rsidP="008A6B23">
                                    <w:pPr>
                                      <w:pStyle w:val="NormalWeb"/>
                                      <w:spacing w:before="0" w:beforeAutospacing="0" w:after="0" w:afterAutospacing="0"/>
                                      <w:textAlignment w:val="baseline"/>
                                      <w:rPr>
                                        <w:sz w:val="20"/>
                                        <w:szCs w:val="20"/>
                                      </w:rPr>
                                    </w:pPr>
                                    <w:r w:rsidRPr="00D5063C">
                                      <w:rPr>
                                        <w:rFonts w:eastAsia="ヒラギノ角ゴ Pro W3" w:cstheme="minorBidi"/>
                                        <w:color w:val="000000" w:themeColor="text1"/>
                                        <w:kern w:val="24"/>
                                        <w:sz w:val="20"/>
                                        <w:szCs w:val="20"/>
                                      </w:rPr>
                                      <w:t>Passenger=Occupant=Cabin-</w:t>
                                    </w:r>
                                    <w:r w:rsidRPr="00D5063C">
                                      <w:rPr>
                                        <w:rFonts w:eastAsia="ヒラギノ角ゴ Pro W3" w:cstheme="minorBidi"/>
                                        <w:color w:val="000000" w:themeColor="text1"/>
                                        <w:kern w:val="24"/>
                                        <w:sz w:val="20"/>
                                        <w:szCs w:val="20"/>
                                      </w:rPr>
                                      <w:br/>
                                      <w:t>Compartment</w:t>
                                    </w:r>
                                  </w:p>
                                </w:txbxContent>
                              </wps:txbx>
                              <wps:bodyPr wrap="square">
                                <a:noAutofit/>
                              </wps:bodyPr>
                            </wps:wsp>
                            <wps:wsp>
                              <wps:cNvPr id="7108" name="Textfeld 61"/>
                              <wps:cNvSpPr txBox="1">
                                <a:spLocks noChangeArrowheads="1"/>
                              </wps:cNvSpPr>
                              <wps:spPr bwMode="auto">
                                <a:xfrm>
                                  <a:off x="3133643" y="1743082"/>
                                  <a:ext cx="2807971"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ED887" w14:textId="77777777" w:rsidR="00C82F17" w:rsidRPr="00D5063C" w:rsidRDefault="00C82F17" w:rsidP="008A6B23">
                                    <w:pPr>
                                      <w:pStyle w:val="NormalWeb"/>
                                      <w:spacing w:before="0" w:beforeAutospacing="0" w:after="0" w:afterAutospacing="0"/>
                                      <w:textAlignment w:val="baseline"/>
                                      <w:rPr>
                                        <w:sz w:val="20"/>
                                        <w:szCs w:val="20"/>
                                      </w:rPr>
                                    </w:pPr>
                                    <w:r w:rsidRPr="00D5063C">
                                      <w:rPr>
                                        <w:rFonts w:eastAsia="ヒラギノ角ゴ Pro W3" w:cstheme="minorBidi"/>
                                        <w:color w:val="000000" w:themeColor="text1"/>
                                        <w:kern w:val="24"/>
                                        <w:sz w:val="20"/>
                                        <w:szCs w:val="20"/>
                                      </w:rPr>
                                      <w:t>Cargo – Compartment</w:t>
                                    </w:r>
                                  </w:p>
                                  <w:p w14:paraId="73256C96" w14:textId="77777777" w:rsidR="00C82F17" w:rsidRPr="00D5063C" w:rsidRDefault="00C82F17" w:rsidP="008A6B23">
                                    <w:pPr>
                                      <w:pStyle w:val="NormalWeb"/>
                                      <w:spacing w:before="0" w:beforeAutospacing="0" w:after="0" w:afterAutospacing="0"/>
                                      <w:textAlignment w:val="baseline"/>
                                      <w:rPr>
                                        <w:sz w:val="20"/>
                                        <w:szCs w:val="20"/>
                                      </w:rPr>
                                    </w:pPr>
                                    <w:r w:rsidRPr="00D5063C">
                                      <w:rPr>
                                        <w:rFonts w:eastAsia="ヒラギノ角ゴ Pro W3" w:cstheme="minorBidi"/>
                                        <w:color w:val="000000" w:themeColor="text1"/>
                                        <w:kern w:val="24"/>
                                        <w:sz w:val="20"/>
                                        <w:szCs w:val="20"/>
                                      </w:rPr>
                                      <w:t>Liftgate</w:t>
                                    </w:r>
                                  </w:p>
                                </w:txbxContent>
                              </wps:txbx>
                              <wps:bodyPr wrap="square">
                                <a:noAutofit/>
                              </wps:bodyPr>
                            </wps:wsp>
                          </wpg:wgp>
                        </a:graphicData>
                      </a:graphic>
                    </wp:inline>
                  </w:drawing>
                </mc:Choice>
                <mc:Fallback>
                  <w:pict>
                    <v:group w14:anchorId="0010F61D" id="Gruppieren 90974" o:spid="_x0000_s1060" style="width:388.3pt;height:148.3pt;mso-position-horizontal-relative:char;mso-position-vertical-relative:line" coordorigin="190,3016" coordsize="59225,18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">
                      <v:shape id="Picture 4" o:spid="_x0000_s1061" type="#_x0000_t75" alt="ford-tourneo-connect-2005" style="position:absolute;left:6765;top:8837;width:7998;height:126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">
                        <v:imagedata r:id="rId37" o:title="ford-tourneo-connect-2005" chromakey="white"/>
                        <v:path arrowok="t"/>
                        <o:lock v:ext="edit" aspectratio="f"/>
                      </v:shape>
                      <v:line id="Line 6" o:spid="_x0000_s1062" style="position:absolute;flip:x;visibility:visible;mso-wrap-style:square" from="9113,21156" to="11733,2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" strokecolor="#4f81bd [3204]" strokeweight="6.75pt"/>
                      <v:line id="Line 7" o:spid="_x0000_s1063" style="position:absolute;visibility:visible;mso-wrap-style:square" from="7984,17659" to="7984,19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" strokecolor="#4f81bd [3204]" strokeweight="6.75pt"/>
                      <v:line id="Line 8" o:spid="_x0000_s1064" style="position:absolute;visibility:visible;mso-wrap-style:square" from="12841,14325" to="12841,16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" strokecolor="#4f81bd [3204]" strokeweight="6.75pt"/>
                      <v:line id="Line 9" o:spid="_x0000_s1065" style="position:absolute;visibility:visible;mso-wrap-style:square" from="12841,17659" to="12841,19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" strokecolor="#4f81bd [3204]" strokeweight="6.75pt"/>
                      <v:shape id="Textfeld 59" o:spid="_x0000_s1066" type="#_x0000_t202" style="position:absolute;left:190;top:3016;width:33517;height:3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" filled="f" stroked="f">
                        <v:textbox>
                          <w:txbxContent>
                            <w:p w14:paraId="008959D9" w14:textId="77777777" w:rsidR="00C82F17" w:rsidRPr="0083518B" w:rsidRDefault="00C82F17" w:rsidP="008A6B23">
                              <w:pPr>
                                <w:pStyle w:val="NormalWeb"/>
                                <w:spacing w:before="0" w:beforeAutospacing="0" w:after="0" w:afterAutospacing="0"/>
                                <w:textAlignment w:val="baseline"/>
                                <w:rPr>
                                  <w:b/>
                                  <w:sz w:val="20"/>
                                  <w:szCs w:val="20"/>
                                </w:rPr>
                              </w:pPr>
                              <w:r w:rsidRPr="0083518B">
                                <w:rPr>
                                  <w:rFonts w:eastAsia="ヒラギノ角ゴ Pro W3" w:cstheme="minorBidi"/>
                                  <w:b/>
                                  <w:kern w:val="24"/>
                                  <w:sz w:val="20"/>
                                  <w:szCs w:val="20"/>
                                </w:rPr>
                                <w:t>Commercial Vehicle</w:t>
                              </w:r>
                              <w:r w:rsidRPr="0083518B">
                                <w:rPr>
                                  <w:rFonts w:eastAsia="ヒラギノ角ゴ Pro W3" w:cstheme="minorBidi"/>
                                  <w:b/>
                                  <w:kern w:val="24"/>
                                  <w:sz w:val="20"/>
                                  <w:szCs w:val="20"/>
                                </w:rPr>
                                <w:br/>
                                <w:t>VAN LG (Single Cab Panel Van)</w:t>
                              </w:r>
                            </w:p>
                          </w:txbxContent>
                        </v:textbox>
                      </v:shape>
                      <v:line id="Line 44" o:spid="_x0000_s1067" style="position:absolute;visibility:visible;mso-wrap-style:square" from="5150,16952" to="48386,16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" strokecolor="black [3213]"/>
                      <v:line id="Line 7" o:spid="_x0000_s1068" style="position:absolute;visibility:visible;mso-wrap-style:square" from="8079,14341" to="8079,16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" strokecolor="#4f81bd [3204]" strokeweight="6.75pt"/>
                      <v:shape id="Textfeld 60" o:spid="_x0000_s1069" type="#_x0000_t202" style="position:absolute;left:31222;top:13144;width:28079;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" filled="f" stroked="f">
                        <v:textbox>
                          <w:txbxContent>
                            <w:p w14:paraId="6C7E490E" w14:textId="77777777" w:rsidR="00C82F17" w:rsidRPr="00D5063C" w:rsidRDefault="00C82F17" w:rsidP="008A6B23">
                              <w:pPr>
                                <w:pStyle w:val="NormalWeb"/>
                                <w:spacing w:before="0" w:beforeAutospacing="0" w:after="0" w:afterAutospacing="0"/>
                                <w:textAlignment w:val="baseline"/>
                                <w:rPr>
                                  <w:sz w:val="20"/>
                                  <w:szCs w:val="20"/>
                                </w:rPr>
                              </w:pPr>
                              <w:r w:rsidRPr="00D5063C">
                                <w:rPr>
                                  <w:rFonts w:eastAsia="ヒラギノ角ゴ Pro W3" w:cstheme="minorBidi"/>
                                  <w:color w:val="000000" w:themeColor="text1"/>
                                  <w:kern w:val="24"/>
                                  <w:sz w:val="20"/>
                                  <w:szCs w:val="20"/>
                                </w:rPr>
                                <w:t>Passenger=Occupant=Cabin-</w:t>
                              </w:r>
                              <w:r w:rsidRPr="00D5063C">
                                <w:rPr>
                                  <w:rFonts w:eastAsia="ヒラギノ角ゴ Pro W3" w:cstheme="minorBidi"/>
                                  <w:color w:val="000000" w:themeColor="text1"/>
                                  <w:kern w:val="24"/>
                                  <w:sz w:val="20"/>
                                  <w:szCs w:val="20"/>
                                </w:rPr>
                                <w:br/>
                                <w:t>Compartment</w:t>
                              </w:r>
                            </w:p>
                          </w:txbxContent>
                        </v:textbox>
                      </v:shape>
                      <v:shape id="Textfeld 61" o:spid="_x0000_s1070" type="#_x0000_t202" style="position:absolute;left:31336;top:17430;width:28080;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" filled="f" stroked="f">
                        <v:textbox>
                          <w:txbxContent>
                            <w:p w14:paraId="0FDED887" w14:textId="77777777" w:rsidR="00C82F17" w:rsidRPr="00D5063C" w:rsidRDefault="00C82F17" w:rsidP="008A6B23">
                              <w:pPr>
                                <w:pStyle w:val="NormalWeb"/>
                                <w:spacing w:before="0" w:beforeAutospacing="0" w:after="0" w:afterAutospacing="0"/>
                                <w:textAlignment w:val="baseline"/>
                                <w:rPr>
                                  <w:sz w:val="20"/>
                                  <w:szCs w:val="20"/>
                                </w:rPr>
                              </w:pPr>
                              <w:r w:rsidRPr="00D5063C">
                                <w:rPr>
                                  <w:rFonts w:eastAsia="ヒラギノ角ゴ Pro W3" w:cstheme="minorBidi"/>
                                  <w:color w:val="000000" w:themeColor="text1"/>
                                  <w:kern w:val="24"/>
                                  <w:sz w:val="20"/>
                                  <w:szCs w:val="20"/>
                                </w:rPr>
                                <w:t>Cargo – Compartment</w:t>
                              </w:r>
                            </w:p>
                            <w:p w14:paraId="73256C96" w14:textId="77777777" w:rsidR="00C82F17" w:rsidRPr="00D5063C" w:rsidRDefault="00C82F17" w:rsidP="008A6B23">
                              <w:pPr>
                                <w:pStyle w:val="NormalWeb"/>
                                <w:spacing w:before="0" w:beforeAutospacing="0" w:after="0" w:afterAutospacing="0"/>
                                <w:textAlignment w:val="baseline"/>
                                <w:rPr>
                                  <w:sz w:val="20"/>
                                  <w:szCs w:val="20"/>
                                </w:rPr>
                              </w:pPr>
                              <w:r w:rsidRPr="00D5063C">
                                <w:rPr>
                                  <w:rFonts w:eastAsia="ヒラギノ角ゴ Pro W3" w:cstheme="minorBidi"/>
                                  <w:color w:val="000000" w:themeColor="text1"/>
                                  <w:kern w:val="24"/>
                                  <w:sz w:val="20"/>
                                  <w:szCs w:val="20"/>
                                </w:rPr>
                                <w:t>Liftgate</w:t>
                              </w:r>
                            </w:p>
                          </w:txbxContent>
                        </v:textbox>
                      </v:shape>
                      <w10:anchorlock/>
                    </v:group>
                  </w:pict>
                </mc:Fallback>
              </mc:AlternateContent>
            </w:r>
          </w:p>
          <w:p w14:paraId="68DC5703" w14:textId="77777777" w:rsidR="0083518B" w:rsidRDefault="0083518B" w:rsidP="0083518B">
            <w:pPr>
              <w:rPr>
                <w:noProof/>
                <w:lang w:val="de-DE" w:eastAsia="de-DE"/>
              </w:rPr>
            </w:pPr>
          </w:p>
          <w:p w14:paraId="6802F5DD" w14:textId="77777777" w:rsidR="0083518B" w:rsidRDefault="0083518B" w:rsidP="0083518B">
            <w:pPr>
              <w:rPr>
                <w:noProof/>
                <w:lang w:val="de-DE" w:eastAsia="de-DE"/>
              </w:rPr>
            </w:pPr>
            <w:r>
              <w:rPr>
                <w:noProof/>
                <w:lang w:val="de-DE" w:eastAsia="de-DE"/>
              </w:rPr>
              <w:lastRenderedPageBreak/>
              <mc:AlternateContent>
                <mc:Choice Requires="wpg">
                  <w:drawing>
                    <wp:inline distT="0" distB="0" distL="0" distR="0" wp14:anchorId="140FD11D" wp14:editId="2AE1853B">
                      <wp:extent cx="4965958" cy="1784362"/>
                      <wp:effectExtent l="0" t="0" r="0" b="6350"/>
                      <wp:docPr id="7109" name="Gruppieren 7109"/>
                      <wp:cNvGraphicFramePr/>
                      <a:graphic xmlns:a="http://schemas.openxmlformats.org/drawingml/2006/main">
                        <a:graphicData uri="http://schemas.microsoft.com/office/word/2010/wordprocessingGroup">
                          <wpg:wgp>
                            <wpg:cNvGrpSpPr/>
                            <wpg:grpSpPr>
                              <a:xfrm>
                                <a:off x="0" y="0"/>
                                <a:ext cx="4965958" cy="1784362"/>
                                <a:chOff x="0" y="53163"/>
                                <a:chExt cx="5970362" cy="1784362"/>
                              </a:xfrm>
                            </wpg:grpSpPr>
                            <pic:pic xmlns:pic="http://schemas.openxmlformats.org/drawingml/2006/picture">
                              <pic:nvPicPr>
                                <pic:cNvPr id="7110" name="Picture 4" descr="ford-tourneo-connect-2005"/>
                                <pic:cNvPicPr preferRelativeResize="0">
                                  <a:picLocks/>
                                </pic:cNvPicPr>
                              </pic:nvPicPr>
                              <pic:blipFill>
                                <a:blip r:embed="rId3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634608" y="577525"/>
                                  <a:ext cx="800704" cy="126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11" name="Line 6"/>
                              <wps:cNvCnPr/>
                              <wps:spPr bwMode="auto">
                                <a:xfrm flipH="1">
                                  <a:off x="870675" y="1756853"/>
                                  <a:ext cx="125412" cy="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7112" name="Line 7"/>
                              <wps:cNvCnPr/>
                              <wps:spPr bwMode="auto">
                                <a:xfrm>
                                  <a:off x="741613" y="1423345"/>
                                  <a:ext cx="0" cy="18000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7113" name="Line 8"/>
                              <wps:cNvCnPr/>
                              <wps:spPr bwMode="auto">
                                <a:xfrm>
                                  <a:off x="1294506" y="1115001"/>
                                  <a:ext cx="0" cy="18000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7114" name="Line 9"/>
                              <wps:cNvCnPr/>
                              <wps:spPr bwMode="auto">
                                <a:xfrm>
                                  <a:off x="1294506" y="1423345"/>
                                  <a:ext cx="0" cy="18000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7115" name="Line 6"/>
                              <wps:cNvCnPr/>
                              <wps:spPr bwMode="auto">
                                <a:xfrm flipH="1">
                                  <a:off x="1040796" y="1756853"/>
                                  <a:ext cx="125412" cy="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7116" name="Textfeld 59"/>
                              <wps:cNvSpPr txBox="1">
                                <a:spLocks noChangeArrowheads="1"/>
                              </wps:cNvSpPr>
                              <wps:spPr bwMode="auto">
                                <a:xfrm>
                                  <a:off x="0" y="53163"/>
                                  <a:ext cx="2908683" cy="383540"/>
                                </a:xfrm>
                                <a:prstGeom prst="rect">
                                  <a:avLst/>
                                </a:prstGeom>
                                <a:noFill/>
                                <a:ln w="9525">
                                  <a:noFill/>
                                  <a:miter lim="800000"/>
                                  <a:headEnd/>
                                  <a:tailEnd/>
                                </a:ln>
                              </wps:spPr>
                              <wps:txbx>
                                <w:txbxContent>
                                  <w:p w14:paraId="5564BD84" w14:textId="77777777" w:rsidR="00C82F17" w:rsidRPr="0083518B" w:rsidRDefault="00C82F17" w:rsidP="008A6B23">
                                    <w:pPr>
                                      <w:pStyle w:val="NormalWeb"/>
                                      <w:spacing w:before="0" w:beforeAutospacing="0" w:after="0" w:afterAutospacing="0"/>
                                      <w:textAlignment w:val="baseline"/>
                                      <w:rPr>
                                        <w:b/>
                                        <w:sz w:val="20"/>
                                        <w:szCs w:val="20"/>
                                      </w:rPr>
                                    </w:pPr>
                                    <w:r w:rsidRPr="0083518B">
                                      <w:rPr>
                                        <w:rFonts w:eastAsia="ヒラギノ角ゴ Pro W3" w:cstheme="minorBidi"/>
                                        <w:b/>
                                        <w:kern w:val="24"/>
                                        <w:sz w:val="20"/>
                                        <w:szCs w:val="20"/>
                                      </w:rPr>
                                      <w:t>Commercial Vehicle</w:t>
                                    </w:r>
                                    <w:r w:rsidRPr="0083518B">
                                      <w:rPr>
                                        <w:rFonts w:eastAsia="ヒラギノ角ゴ Pro W3" w:cstheme="minorBidi"/>
                                        <w:b/>
                                        <w:kern w:val="24"/>
                                        <w:sz w:val="20"/>
                                        <w:szCs w:val="20"/>
                                      </w:rPr>
                                      <w:br/>
                                      <w:t>VAN RHCD (Single Cab Panel Van)</w:t>
                                    </w:r>
                                  </w:p>
                                </w:txbxContent>
                              </wps:txbx>
                              <wps:bodyPr wrap="square">
                                <a:noAutofit/>
                              </wps:bodyPr>
                            </wps:wsp>
                            <wps:wsp>
                              <wps:cNvPr id="7117" name="Line 44"/>
                              <wps:cNvCnPr/>
                              <wps:spPr bwMode="auto">
                                <a:xfrm>
                                  <a:off x="496588" y="1324343"/>
                                  <a:ext cx="4328128"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7118" name="Line 7"/>
                              <wps:cNvCnPr/>
                              <wps:spPr bwMode="auto">
                                <a:xfrm>
                                  <a:off x="741613" y="1115001"/>
                                  <a:ext cx="0" cy="180000"/>
                                </a:xfrm>
                                <a:prstGeom prst="line">
                                  <a:avLst/>
                                </a:prstGeom>
                                <a:noFill/>
                                <a:ln w="85725">
                                  <a:solidFill>
                                    <a:schemeClr val="accent1"/>
                                  </a:solidFill>
                                  <a:round/>
                                  <a:headEnd/>
                                  <a:tailEnd/>
                                </a:ln>
                                <a:extLst>
                                  <a:ext uri="{909E8E84-426E-40DD-AFC4-6F175D3DCCD1}">
                                    <a14:hiddenFill xmlns:a14="http://schemas.microsoft.com/office/drawing/2010/main">
                                      <a:noFill/>
                                    </a14:hiddenFill>
                                  </a:ext>
                                </a:extLst>
                              </wps:spPr>
                              <wps:bodyPr/>
                            </wps:wsp>
                            <wps:wsp>
                              <wps:cNvPr id="7119" name="Textfeld 60"/>
                              <wps:cNvSpPr txBox="1">
                                <a:spLocks noChangeArrowheads="1"/>
                              </wps:cNvSpPr>
                              <wps:spPr bwMode="auto">
                                <a:xfrm>
                                  <a:off x="3162242" y="935542"/>
                                  <a:ext cx="2807971"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9F2EE" w14:textId="77777777" w:rsidR="00C82F17" w:rsidRPr="002D4DA5" w:rsidRDefault="00C82F17" w:rsidP="008A6B23">
                                    <w:pPr>
                                      <w:pStyle w:val="NormalWeb"/>
                                      <w:spacing w:before="0" w:beforeAutospacing="0" w:after="0" w:afterAutospacing="0"/>
                                      <w:textAlignment w:val="baseline"/>
                                      <w:rPr>
                                        <w:sz w:val="20"/>
                                        <w:szCs w:val="20"/>
                                      </w:rPr>
                                    </w:pPr>
                                    <w:r w:rsidRPr="002D4DA5">
                                      <w:rPr>
                                        <w:rFonts w:eastAsia="ヒラギノ角ゴ Pro W3" w:cstheme="minorBidi"/>
                                        <w:color w:val="000000" w:themeColor="text1"/>
                                        <w:kern w:val="24"/>
                                        <w:sz w:val="20"/>
                                        <w:szCs w:val="20"/>
                                      </w:rPr>
                                      <w:t>Passenger=Occupant=Cabin-</w:t>
                                    </w:r>
                                    <w:r w:rsidRPr="002D4DA5">
                                      <w:rPr>
                                        <w:rFonts w:eastAsia="ヒラギノ角ゴ Pro W3" w:cstheme="minorBidi"/>
                                        <w:color w:val="000000" w:themeColor="text1"/>
                                        <w:kern w:val="24"/>
                                        <w:sz w:val="20"/>
                                        <w:szCs w:val="20"/>
                                      </w:rPr>
                                      <w:br/>
                                      <w:t>Compartment</w:t>
                                    </w:r>
                                  </w:p>
                                </w:txbxContent>
                              </wps:txbx>
                              <wps:bodyPr wrap="square">
                                <a:noAutofit/>
                              </wps:bodyPr>
                            </wps:wsp>
                            <wps:wsp>
                              <wps:cNvPr id="7120" name="Textfeld 61"/>
                              <wps:cNvSpPr txBox="1">
                                <a:spLocks noChangeArrowheads="1"/>
                              </wps:cNvSpPr>
                              <wps:spPr bwMode="auto">
                                <a:xfrm>
                                  <a:off x="3162392" y="1377512"/>
                                  <a:ext cx="280797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D0F52" w14:textId="77777777" w:rsidR="00C82F17" w:rsidRPr="002D4DA5" w:rsidRDefault="00C82F17" w:rsidP="008A6B23">
                                    <w:pPr>
                                      <w:pStyle w:val="NormalWeb"/>
                                      <w:spacing w:before="0" w:beforeAutospacing="0" w:after="0" w:afterAutospacing="0"/>
                                      <w:textAlignment w:val="baseline"/>
                                      <w:rPr>
                                        <w:sz w:val="20"/>
                                        <w:szCs w:val="20"/>
                                      </w:rPr>
                                    </w:pPr>
                                    <w:r w:rsidRPr="002D4DA5">
                                      <w:rPr>
                                        <w:rFonts w:eastAsia="ヒラギノ角ゴ Pro W3" w:cstheme="minorBidi"/>
                                        <w:color w:val="000000" w:themeColor="text1"/>
                                        <w:kern w:val="24"/>
                                        <w:sz w:val="20"/>
                                        <w:szCs w:val="20"/>
                                      </w:rPr>
                                      <w:t>Cargo – Compartment</w:t>
                                    </w:r>
                                  </w:p>
                                  <w:p w14:paraId="7521725C" w14:textId="77777777" w:rsidR="00C82F17" w:rsidRPr="002D4DA5" w:rsidRDefault="00C82F17" w:rsidP="008A6B23">
                                    <w:pPr>
                                      <w:pStyle w:val="NormalWeb"/>
                                      <w:spacing w:before="0" w:beforeAutospacing="0" w:after="0" w:afterAutospacing="0"/>
                                      <w:textAlignment w:val="baseline"/>
                                      <w:rPr>
                                        <w:sz w:val="20"/>
                                        <w:szCs w:val="20"/>
                                      </w:rPr>
                                    </w:pPr>
                                    <w:r w:rsidRPr="002D4DA5">
                                      <w:rPr>
                                        <w:rFonts w:eastAsia="ヒラギノ角ゴ Pro W3" w:cstheme="minorBidi"/>
                                        <w:color w:val="000000" w:themeColor="text1"/>
                                        <w:kern w:val="24"/>
                                        <w:sz w:val="20"/>
                                        <w:szCs w:val="20"/>
                                      </w:rPr>
                                      <w:t>Rear Hinged Cargo Door</w:t>
                                    </w:r>
                                  </w:p>
                                </w:txbxContent>
                              </wps:txbx>
                              <wps:bodyPr wrap="square">
                                <a:noAutofit/>
                              </wps:bodyPr>
                            </wps:wsp>
                          </wpg:wgp>
                        </a:graphicData>
                      </a:graphic>
                    </wp:inline>
                  </w:drawing>
                </mc:Choice>
                <mc:Fallback>
                  <w:pict>
                    <v:group w14:anchorId="140FD11D" id="Gruppieren 7109" o:spid="_x0000_s1071" style="width:391pt;height:140.5pt;mso-position-horizontal-relative:char;mso-position-vertical-relative:line" coordorigin=",531" coordsize="59703,17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">
                      <v:shape id="Picture 4" o:spid="_x0000_s1072" type="#_x0000_t75" alt="ford-tourneo-connect-2005" style="position:absolute;left:6346;top:5775;width:8007;height:126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">
                        <v:imagedata r:id="rId35" o:title="ford-tourneo-connect-2005" chromakey="white"/>
                        <v:path arrowok="t"/>
                        <o:lock v:ext="edit" aspectratio="f"/>
                      </v:shape>
                      <v:line id="Line 6" o:spid="_x0000_s1073" style="position:absolute;flip:x;visibility:visible;mso-wrap-style:square" from="8706,17568" to="9960,17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" strokecolor="#4f81bd [3204]" strokeweight="6.75pt"/>
                      <v:line id="Line 7" o:spid="_x0000_s1074" style="position:absolute;visibility:visible;mso-wrap-style:square" from="7416,14233" to="7416,16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" strokecolor="#4f81bd [3204]" strokeweight="6.75pt"/>
                      <v:line id="Line 8" o:spid="_x0000_s1075" style="position:absolute;visibility:visible;mso-wrap-style:square" from="12945,11150" to="12945,12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" strokecolor="#4f81bd [3204]" strokeweight="6.75pt"/>
                      <v:line id="Line 9" o:spid="_x0000_s1076" style="position:absolute;visibility:visible;mso-wrap-style:square" from="12945,14233" to="12945,16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" strokecolor="#4f81bd [3204]" strokeweight="6.75pt"/>
                      <v:line id="Line 6" o:spid="_x0000_s1077" style="position:absolute;flip:x;visibility:visible;mso-wrap-style:square" from="10407,17568" to="11662,17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" strokecolor="#4f81bd [3204]" strokeweight="6.75pt"/>
                      <v:shape id="Textfeld 59" o:spid="_x0000_s1078" type="#_x0000_t202" style="position:absolute;top:531;width:29086;height:3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" filled="f" stroked="f">
                        <v:textbox>
                          <w:txbxContent>
                            <w:p w14:paraId="5564BD84" w14:textId="77777777" w:rsidR="00C82F17" w:rsidRPr="0083518B" w:rsidRDefault="00C82F17" w:rsidP="008A6B23">
                              <w:pPr>
                                <w:pStyle w:val="NormalWeb"/>
                                <w:spacing w:before="0" w:beforeAutospacing="0" w:after="0" w:afterAutospacing="0"/>
                                <w:textAlignment w:val="baseline"/>
                                <w:rPr>
                                  <w:b/>
                                  <w:sz w:val="20"/>
                                  <w:szCs w:val="20"/>
                                </w:rPr>
                              </w:pPr>
                              <w:r w:rsidRPr="0083518B">
                                <w:rPr>
                                  <w:rFonts w:eastAsia="ヒラギノ角ゴ Pro W3" w:cstheme="minorBidi"/>
                                  <w:b/>
                                  <w:kern w:val="24"/>
                                  <w:sz w:val="20"/>
                                  <w:szCs w:val="20"/>
                                </w:rPr>
                                <w:t>Commercial Vehicle</w:t>
                              </w:r>
                              <w:r w:rsidRPr="0083518B">
                                <w:rPr>
                                  <w:rFonts w:eastAsia="ヒラギノ角ゴ Pro W3" w:cstheme="minorBidi"/>
                                  <w:b/>
                                  <w:kern w:val="24"/>
                                  <w:sz w:val="20"/>
                                  <w:szCs w:val="20"/>
                                </w:rPr>
                                <w:br/>
                                <w:t>VAN RHCD (Single Cab Panel Van)</w:t>
                              </w:r>
                            </w:p>
                          </w:txbxContent>
                        </v:textbox>
                      </v:shape>
                      <v:line id="Line 44" o:spid="_x0000_s1079" style="position:absolute;visibility:visible;mso-wrap-style:square" from="4965,13243" to="48247,13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" strokecolor="black [3213]"/>
                      <v:line id="Line 7" o:spid="_x0000_s1080" style="position:absolute;visibility:visible;mso-wrap-style:square" from="7416,11150" to="7416,12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" strokecolor="#4f81bd [3204]" strokeweight="6.75pt"/>
                      <v:shape id="Textfeld 60" o:spid="_x0000_s1081" type="#_x0000_t202" style="position:absolute;left:31622;top:9355;width:28080;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" filled="f" stroked="f">
                        <v:textbox>
                          <w:txbxContent>
                            <w:p w14:paraId="4069F2EE" w14:textId="77777777" w:rsidR="00C82F17" w:rsidRPr="002D4DA5" w:rsidRDefault="00C82F17" w:rsidP="008A6B23">
                              <w:pPr>
                                <w:pStyle w:val="NormalWeb"/>
                                <w:spacing w:before="0" w:beforeAutospacing="0" w:after="0" w:afterAutospacing="0"/>
                                <w:textAlignment w:val="baseline"/>
                                <w:rPr>
                                  <w:sz w:val="20"/>
                                  <w:szCs w:val="20"/>
                                </w:rPr>
                              </w:pPr>
                              <w:r w:rsidRPr="002D4DA5">
                                <w:rPr>
                                  <w:rFonts w:eastAsia="ヒラギノ角ゴ Pro W3" w:cstheme="minorBidi"/>
                                  <w:color w:val="000000" w:themeColor="text1"/>
                                  <w:kern w:val="24"/>
                                  <w:sz w:val="20"/>
                                  <w:szCs w:val="20"/>
                                </w:rPr>
                                <w:t>Passenger=Occupant=Cabin-</w:t>
                              </w:r>
                              <w:r w:rsidRPr="002D4DA5">
                                <w:rPr>
                                  <w:rFonts w:eastAsia="ヒラギノ角ゴ Pro W3" w:cstheme="minorBidi"/>
                                  <w:color w:val="000000" w:themeColor="text1"/>
                                  <w:kern w:val="24"/>
                                  <w:sz w:val="20"/>
                                  <w:szCs w:val="20"/>
                                </w:rPr>
                                <w:br/>
                                <w:t>Compartment</w:t>
                              </w:r>
                            </w:p>
                          </w:txbxContent>
                        </v:textbox>
                      </v:shape>
                      <v:shape id="Textfeld 61" o:spid="_x0000_s1082" type="#_x0000_t202" style="position:absolute;left:31623;top:13775;width:28080;height:4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" filled="f" stroked="f">
                        <v:textbox>
                          <w:txbxContent>
                            <w:p w14:paraId="085D0F52" w14:textId="77777777" w:rsidR="00C82F17" w:rsidRPr="002D4DA5" w:rsidRDefault="00C82F17" w:rsidP="008A6B23">
                              <w:pPr>
                                <w:pStyle w:val="NormalWeb"/>
                                <w:spacing w:before="0" w:beforeAutospacing="0" w:after="0" w:afterAutospacing="0"/>
                                <w:textAlignment w:val="baseline"/>
                                <w:rPr>
                                  <w:sz w:val="20"/>
                                  <w:szCs w:val="20"/>
                                </w:rPr>
                              </w:pPr>
                              <w:r w:rsidRPr="002D4DA5">
                                <w:rPr>
                                  <w:rFonts w:eastAsia="ヒラギノ角ゴ Pro W3" w:cstheme="minorBidi"/>
                                  <w:color w:val="000000" w:themeColor="text1"/>
                                  <w:kern w:val="24"/>
                                  <w:sz w:val="20"/>
                                  <w:szCs w:val="20"/>
                                </w:rPr>
                                <w:t>Cargo – Compartment</w:t>
                              </w:r>
                            </w:p>
                            <w:p w14:paraId="7521725C" w14:textId="77777777" w:rsidR="00C82F17" w:rsidRPr="002D4DA5" w:rsidRDefault="00C82F17" w:rsidP="008A6B23">
                              <w:pPr>
                                <w:pStyle w:val="NormalWeb"/>
                                <w:spacing w:before="0" w:beforeAutospacing="0" w:after="0" w:afterAutospacing="0"/>
                                <w:textAlignment w:val="baseline"/>
                                <w:rPr>
                                  <w:sz w:val="20"/>
                                  <w:szCs w:val="20"/>
                                </w:rPr>
                              </w:pPr>
                              <w:r w:rsidRPr="002D4DA5">
                                <w:rPr>
                                  <w:rFonts w:eastAsia="ヒラギノ角ゴ Pro W3" w:cstheme="minorBidi"/>
                                  <w:color w:val="000000" w:themeColor="text1"/>
                                  <w:kern w:val="24"/>
                                  <w:sz w:val="20"/>
                                  <w:szCs w:val="20"/>
                                </w:rPr>
                                <w:t>Rear Hinged Cargo Door</w:t>
                              </w:r>
                            </w:p>
                          </w:txbxContent>
                        </v:textbox>
                      </v:shape>
                      <w10:anchorlock/>
                    </v:group>
                  </w:pict>
                </mc:Fallback>
              </mc:AlternateContent>
            </w:r>
          </w:p>
          <w:p w14:paraId="65748F17" w14:textId="49A764FE" w:rsidR="0083518B" w:rsidRPr="00106C17" w:rsidRDefault="0083518B" w:rsidP="0083518B">
            <w:pPr>
              <w:overflowPunct/>
              <w:autoSpaceDE/>
              <w:autoSpaceDN/>
              <w:adjustRightInd/>
              <w:textAlignment w:val="auto"/>
            </w:pPr>
          </w:p>
        </w:tc>
      </w:tr>
      <w:tr w:rsidR="0083518B" w:rsidRPr="007C20FA" w14:paraId="28557C43" w14:textId="77777777" w:rsidTr="00FC6ED2">
        <w:tc>
          <w:tcPr>
            <w:tcW w:w="2268" w:type="dxa"/>
          </w:tcPr>
          <w:p w14:paraId="438465A5" w14:textId="5462BDE6" w:rsidR="0083518B" w:rsidRPr="007C20FA" w:rsidRDefault="0083518B" w:rsidP="0083518B">
            <w:pPr>
              <w:rPr>
                <w:snapToGrid w:val="0"/>
              </w:rPr>
            </w:pPr>
            <w:r>
              <w:rPr>
                <w:snapToGrid w:val="0"/>
              </w:rPr>
              <w:lastRenderedPageBreak/>
              <w:t>B</w:t>
            </w:r>
            <w:r w:rsidRPr="00B42A28">
              <w:rPr>
                <w:snapToGrid w:val="0"/>
              </w:rPr>
              <w:t>asic key cylinder</w:t>
            </w:r>
          </w:p>
        </w:tc>
        <w:tc>
          <w:tcPr>
            <w:tcW w:w="7938" w:type="dxa"/>
          </w:tcPr>
          <w:p w14:paraId="493C45FB" w14:textId="6B1C0ABA" w:rsidR="0083518B" w:rsidRPr="007C20FA" w:rsidRDefault="0083518B" w:rsidP="0083518B">
            <w:pPr>
              <w:rPr>
                <w:snapToGrid w:val="0"/>
              </w:rPr>
            </w:pPr>
            <w:r>
              <w:rPr>
                <w:snapToGrid w:val="0"/>
              </w:rPr>
              <w:t xml:space="preserve">If the user locks or unlocks the vehicle with a mechanical key in a basic key cylinder, the vehicle will be locked / unlocked </w:t>
            </w:r>
            <w:r w:rsidRPr="003865CD">
              <w:rPr>
                <w:b/>
                <w:snapToGrid w:val="0"/>
              </w:rPr>
              <w:t>mechanically</w:t>
            </w:r>
            <w:r>
              <w:rPr>
                <w:snapToGrid w:val="0"/>
              </w:rPr>
              <w:t xml:space="preserve"> only on the driver door.</w:t>
            </w:r>
          </w:p>
        </w:tc>
      </w:tr>
      <w:tr w:rsidR="0083518B" w:rsidRPr="007C20FA" w14:paraId="514263E2" w14:textId="77777777" w:rsidTr="00FC6ED2">
        <w:tc>
          <w:tcPr>
            <w:tcW w:w="2268" w:type="dxa"/>
          </w:tcPr>
          <w:p w14:paraId="728CD427" w14:textId="2DD46A2C" w:rsidR="0083518B" w:rsidRDefault="0083518B" w:rsidP="0083518B">
            <w:pPr>
              <w:rPr>
                <w:snapToGrid w:val="0"/>
              </w:rPr>
            </w:pPr>
            <w:r>
              <w:rPr>
                <w:snapToGrid w:val="0"/>
              </w:rPr>
              <w:t>A</w:t>
            </w:r>
            <w:r w:rsidRPr="00B42A28">
              <w:rPr>
                <w:snapToGrid w:val="0"/>
              </w:rPr>
              <w:t>dvanced key cylinder</w:t>
            </w:r>
          </w:p>
        </w:tc>
        <w:tc>
          <w:tcPr>
            <w:tcW w:w="7938" w:type="dxa"/>
          </w:tcPr>
          <w:p w14:paraId="1FB3D6C1" w14:textId="48F9E357" w:rsidR="0083518B" w:rsidRDefault="0083518B" w:rsidP="0083518B">
            <w:pPr>
              <w:rPr>
                <w:snapToGrid w:val="0"/>
              </w:rPr>
            </w:pPr>
            <w:r>
              <w:rPr>
                <w:snapToGrid w:val="0"/>
              </w:rPr>
              <w:t xml:space="preserve">If the user locks or unlocks the vehicle with a mechanical key in an advanced key cylinder, the vehicle will be locked / unlocked </w:t>
            </w:r>
            <w:r w:rsidRPr="003865CD">
              <w:rPr>
                <w:b/>
                <w:snapToGrid w:val="0"/>
              </w:rPr>
              <w:t>electrically</w:t>
            </w:r>
            <w:r>
              <w:rPr>
                <w:snapToGrid w:val="0"/>
              </w:rPr>
              <w:t>. Appropriate doors will be locked / unlocked depending from vehicle type, unlock stage etc. (see decision tables in this document).</w:t>
            </w:r>
          </w:p>
        </w:tc>
      </w:tr>
      <w:tr w:rsidR="007E6FDE" w:rsidRPr="007C20FA" w14:paraId="649667DC" w14:textId="77777777" w:rsidTr="00FC6ED2">
        <w:tc>
          <w:tcPr>
            <w:tcW w:w="2268" w:type="dxa"/>
          </w:tcPr>
          <w:p w14:paraId="05DE6CD0" w14:textId="2D787B3D" w:rsidR="007E6FDE" w:rsidRDefault="007E6FDE" w:rsidP="007E6FDE">
            <w:pPr>
              <w:rPr>
                <w:snapToGrid w:val="0"/>
              </w:rPr>
            </w:pPr>
            <w:r>
              <w:t>Legend for Door &amp; Latch States</w:t>
            </w:r>
          </w:p>
        </w:tc>
        <w:tc>
          <w:tcPr>
            <w:tcW w:w="7938" w:type="dxa"/>
          </w:tcPr>
          <w:p w14:paraId="41012933" w14:textId="7F66E74D" w:rsidR="007E6FDE" w:rsidRDefault="007E6FDE" w:rsidP="007E6FDE">
            <w:pPr>
              <w:rPr>
                <w:snapToGrid w:val="0"/>
              </w:rPr>
            </w:pPr>
            <w:r w:rsidRPr="00C33498">
              <w:rPr>
                <w:noProof/>
                <w:lang w:val="de-DE" w:eastAsia="de-DE"/>
              </w:rPr>
              <mc:AlternateContent>
                <mc:Choice Requires="wpg">
                  <w:drawing>
                    <wp:inline distT="0" distB="0" distL="0" distR="0" wp14:anchorId="29C481C4" wp14:editId="72B2FB5D">
                      <wp:extent cx="5123076" cy="5302377"/>
                      <wp:effectExtent l="19050" t="0" r="1905" b="12700"/>
                      <wp:docPr id="7477" name="Gruppieren 45"/>
                      <wp:cNvGraphicFramePr/>
                      <a:graphic xmlns:a="http://schemas.openxmlformats.org/drawingml/2006/main">
                        <a:graphicData uri="http://schemas.microsoft.com/office/word/2010/wordprocessingGroup">
                          <wpg:wgp>
                            <wpg:cNvGrpSpPr/>
                            <wpg:grpSpPr>
                              <a:xfrm>
                                <a:off x="0" y="0"/>
                                <a:ext cx="5123076" cy="5302377"/>
                                <a:chOff x="0" y="0"/>
                                <a:chExt cx="5123076" cy="5697049"/>
                              </a:xfrm>
                            </wpg:grpSpPr>
                            <wps:wsp>
                              <wps:cNvPr id="7478" name="Text Box 40"/>
                              <wps:cNvSpPr txBox="1">
                                <a:spLocks noChangeArrowheads="1"/>
                              </wps:cNvSpPr>
                              <wps:spPr bwMode="auto">
                                <a:xfrm>
                                  <a:off x="447545" y="5095802"/>
                                  <a:ext cx="4559934" cy="217804"/>
                                </a:xfrm>
                                <a:prstGeom prst="rect">
                                  <a:avLst/>
                                </a:prstGeom>
                                <a:noFill/>
                                <a:ln w="9525">
                                  <a:solidFill>
                                    <a:schemeClr val="bg1"/>
                                  </a:solidFill>
                                  <a:miter lim="800000"/>
                                  <a:headEnd/>
                                  <a:tailEnd/>
                                </a:ln>
                                <a:extLst>
                                  <a:ext uri="{909E8E84-426E-40DD-AFC4-6F175D3DCCD1}">
                                    <a14:hiddenFill xmlns:a14="http://schemas.microsoft.com/office/drawing/2010/main">
                                      <a:solidFill>
                                        <a:srgbClr val="FFFFFF"/>
                                      </a:solidFill>
                                    </a14:hiddenFill>
                                  </a:ext>
                                </a:extLst>
                              </wps:spPr>
                              <wps:txbx>
                                <w:txbxContent>
                                  <w:p w14:paraId="1ED86530" w14:textId="7F0841E0"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L</w:t>
                                    </w:r>
                                    <w:r>
                                      <w:rPr>
                                        <w:rFonts w:eastAsia="ヒラギノ角ゴ Pro W3"/>
                                        <w:color w:val="000000"/>
                                        <w:kern w:val="24"/>
                                        <w:sz w:val="16"/>
                                        <w:szCs w:val="16"/>
                                      </w:rPr>
                                      <w:t>iftgate/Hatchback/Trunk/Decklid</w:t>
                                    </w:r>
                                    <w:r w:rsidRPr="001852F2">
                                      <w:rPr>
                                        <w:rFonts w:eastAsia="ヒラギノ角ゴ Pro W3"/>
                                        <w:color w:val="000000"/>
                                        <w:kern w:val="24"/>
                                        <w:sz w:val="16"/>
                                        <w:szCs w:val="16"/>
                                      </w:rPr>
                                      <w:t xml:space="preserve"> Released and Outer Release Handle Enabled </w:t>
                                    </w:r>
                                  </w:p>
                                </w:txbxContent>
                              </wps:txbx>
                              <wps:bodyPr wrap="square">
                                <a:noAutofit/>
                              </wps:bodyPr>
                            </wps:wsp>
                            <wps:wsp>
                              <wps:cNvPr id="7479" name="Text Box 40"/>
                              <wps:cNvSpPr txBox="1">
                                <a:spLocks noChangeArrowheads="1"/>
                              </wps:cNvSpPr>
                              <wps:spPr bwMode="auto">
                                <a:xfrm>
                                  <a:off x="447571" y="5448399"/>
                                  <a:ext cx="467550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87A09"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Liftgate/Hatchback/Trunk/Decklid Released and Outer Release Handle Disabled</w:t>
                                    </w:r>
                                  </w:p>
                                </w:txbxContent>
                              </wps:txbx>
                              <wps:bodyPr wrap="square">
                                <a:noAutofit/>
                              </wps:bodyPr>
                            </wps:wsp>
                            <wps:wsp>
                              <wps:cNvPr id="7480" name="Line 31"/>
                              <wps:cNvCnPr/>
                              <wps:spPr bwMode="auto">
                                <a:xfrm>
                                  <a:off x="222309" y="32678"/>
                                  <a:ext cx="0" cy="180863"/>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7481" name="Line 32"/>
                              <wps:cNvCnPr/>
                              <wps:spPr bwMode="auto">
                                <a:xfrm>
                                  <a:off x="219050" y="944157"/>
                                  <a:ext cx="0" cy="180863"/>
                                </a:xfrm>
                                <a:prstGeom prst="line">
                                  <a:avLst/>
                                </a:prstGeom>
                                <a:noFill/>
                                <a:ln w="85725">
                                  <a:solidFill>
                                    <a:srgbClr val="800000"/>
                                  </a:solidFill>
                                  <a:round/>
                                  <a:headEnd/>
                                  <a:tailEnd/>
                                </a:ln>
                                <a:extLst>
                                  <a:ext uri="{909E8E84-426E-40DD-AFC4-6F175D3DCCD1}">
                                    <a14:hiddenFill xmlns:a14="http://schemas.microsoft.com/office/drawing/2010/main">
                                      <a:noFill/>
                                    </a14:hiddenFill>
                                  </a:ext>
                                </a:extLst>
                              </wps:spPr>
                              <wps:bodyPr/>
                            </wps:wsp>
                            <wps:wsp>
                              <wps:cNvPr id="7482" name="Text Box 33"/>
                              <wps:cNvSpPr txBox="1">
                                <a:spLocks noChangeArrowheads="1"/>
                              </wps:cNvSpPr>
                              <wps:spPr bwMode="auto">
                                <a:xfrm>
                                  <a:off x="447499" y="0"/>
                                  <a:ext cx="13658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465C"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Exterior Central Lock</w:t>
                                    </w:r>
                                  </w:p>
                                </w:txbxContent>
                              </wps:txbx>
                              <wps:bodyPr wrap="square">
                                <a:noAutofit/>
                              </wps:bodyPr>
                            </wps:wsp>
                            <wps:wsp>
                              <wps:cNvPr id="7483" name="Text Box 34"/>
                              <wps:cNvSpPr txBox="1">
                                <a:spLocks noChangeArrowheads="1"/>
                              </wps:cNvSpPr>
                              <wps:spPr bwMode="auto">
                                <a:xfrm>
                                  <a:off x="447525" y="905966"/>
                                  <a:ext cx="108521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ACBDB"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Double Lock</w:t>
                                    </w:r>
                                  </w:p>
                                </w:txbxContent>
                              </wps:txbx>
                              <wps:bodyPr wrap="square">
                                <a:noAutofit/>
                              </wps:bodyPr>
                            </wps:wsp>
                            <wps:wsp>
                              <wps:cNvPr id="7484" name="Line 35"/>
                              <wps:cNvCnPr/>
                              <wps:spPr bwMode="auto">
                                <a:xfrm>
                                  <a:off x="219050" y="1296529"/>
                                  <a:ext cx="0" cy="18086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7485" name="Text Box 36"/>
                              <wps:cNvSpPr txBox="1">
                                <a:spLocks noChangeArrowheads="1"/>
                              </wps:cNvSpPr>
                              <wps:spPr bwMode="auto">
                                <a:xfrm>
                                  <a:off x="447525" y="1258224"/>
                                  <a:ext cx="141414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30572"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Unlock (electric)</w:t>
                                    </w:r>
                                  </w:p>
                                </w:txbxContent>
                              </wps:txbx>
                              <wps:bodyPr wrap="square">
                                <a:noAutofit/>
                              </wps:bodyPr>
                            </wps:wsp>
                            <wps:wsp>
                              <wps:cNvPr id="7486" name="Line 41"/>
                              <wps:cNvCnPr/>
                              <wps:spPr bwMode="auto">
                                <a:xfrm>
                                  <a:off x="209025" y="3690966"/>
                                  <a:ext cx="0" cy="180863"/>
                                </a:xfrm>
                                <a:prstGeom prst="line">
                                  <a:avLst/>
                                </a:prstGeom>
                                <a:noFill/>
                                <a:ln w="85725">
                                  <a:solidFill>
                                    <a:srgbClr val="00FF00"/>
                                  </a:solidFill>
                                  <a:round/>
                                  <a:headEnd/>
                                  <a:tailEnd/>
                                </a:ln>
                                <a:scene3d>
                                  <a:camera prst="orthographicFront">
                                    <a:rot lat="0" lon="0" rev="5400000"/>
                                  </a:camera>
                                  <a:lightRig rig="threePt" dir="t"/>
                                </a:scene3d>
                                <a:extLst>
                                  <a:ext uri="{909E8E84-426E-40DD-AFC4-6F175D3DCCD1}">
                                    <a14:hiddenFill xmlns:a14="http://schemas.microsoft.com/office/drawing/2010/main">
                                      <a:noFill/>
                                    </a14:hiddenFill>
                                  </a:ext>
                                </a:extLst>
                              </wps:spPr>
                              <wps:bodyPr/>
                            </wps:wsp>
                            <wps:wsp>
                              <wps:cNvPr id="7487" name="Line 43"/>
                              <wps:cNvCnPr/>
                              <wps:spPr bwMode="auto">
                                <a:xfrm>
                                  <a:off x="219050" y="4058338"/>
                                  <a:ext cx="0" cy="180863"/>
                                </a:xfrm>
                                <a:prstGeom prst="line">
                                  <a:avLst/>
                                </a:prstGeom>
                                <a:noFill/>
                                <a:ln w="85725">
                                  <a:solidFill>
                                    <a:srgbClr val="CC99FF"/>
                                  </a:solidFill>
                                  <a:round/>
                                  <a:headEnd/>
                                  <a:tailEnd/>
                                </a:ln>
                                <a:scene3d>
                                  <a:camera prst="orthographicFront">
                                    <a:rot lat="0" lon="0" rev="5400000"/>
                                  </a:camera>
                                  <a:lightRig rig="threePt" dir="t"/>
                                </a:scene3d>
                                <a:extLst>
                                  <a:ext uri="{909E8E84-426E-40DD-AFC4-6F175D3DCCD1}">
                                    <a14:hiddenFill xmlns:a14="http://schemas.microsoft.com/office/drawing/2010/main">
                                      <a:noFill/>
                                    </a14:hiddenFill>
                                  </a:ext>
                                </a:extLst>
                              </wps:spPr>
                              <wps:bodyPr/>
                            </wps:wsp>
                            <wpg:grpSp>
                              <wpg:cNvPr id="7488" name="Gruppieren 7488"/>
                              <wpg:cNvGrpSpPr/>
                              <wpg:grpSpPr bwMode="auto">
                                <a:xfrm>
                                  <a:off x="75398" y="5535063"/>
                                  <a:ext cx="287304" cy="161986"/>
                                  <a:chOff x="75398" y="5535063"/>
                                  <a:chExt cx="668986" cy="331366"/>
                                </a:xfrm>
                              </wpg:grpSpPr>
                              <wps:wsp>
                                <wps:cNvPr id="7489" name="Ecken des Rechtecks auf der gleichen Seite schneiden 7489"/>
                                <wps:cNvSpPr/>
                                <wps:spPr bwMode="auto">
                                  <a:xfrm>
                                    <a:off x="75398" y="5535063"/>
                                    <a:ext cx="668986" cy="331366"/>
                                  </a:xfrm>
                                  <a:prstGeom prst="snip2SameRect">
                                    <a:avLst>
                                      <a:gd name="adj1" fmla="val 6613"/>
                                      <a:gd name="adj2" fmla="val 26540"/>
                                    </a:avLst>
                                  </a:prstGeom>
                                  <a:solidFill>
                                    <a:srgbClr val="003399"/>
                                  </a:solidFill>
                                  <a:ln w="9525">
                                    <a:solidFill>
                                      <a:srgbClr val="FF0000"/>
                                    </a:solidFill>
                                    <a:round/>
                                    <a:headEnd/>
                                    <a:tailEnd/>
                                  </a:ln>
                                  <a:effectLst/>
                                </wps:spPr>
                                <wps:bodyPr/>
                              </wps:wsp>
                              <wps:wsp>
                                <wps:cNvPr id="7490" name="Ellipse 7490"/>
                                <wps:cNvSpPr>
                                  <a:spLocks noChangeArrowheads="1"/>
                                </wps:cNvSpPr>
                                <wps:spPr bwMode="auto">
                                  <a:xfrm>
                                    <a:off x="241147" y="5727941"/>
                                    <a:ext cx="312686" cy="45717"/>
                                  </a:xfrm>
                                  <a:prstGeom prst="ellipse">
                                    <a:avLst/>
                                  </a:prstGeom>
                                  <a:solidFill>
                                    <a:schemeClr val="accent1"/>
                                  </a:solidFill>
                                  <a:ln w="9525" algn="ctr">
                                    <a:solidFill>
                                      <a:srgbClr val="FF0000"/>
                                    </a:solidFill>
                                    <a:round/>
                                    <a:headEnd/>
                                    <a:tailEnd/>
                                  </a:ln>
                                </wps:spPr>
                                <wps:bodyPr wrap="square">
                                  <a:noAutofit/>
                                </wps:bodyPr>
                              </wps:wsp>
                            </wpg:grpSp>
                            <wps:wsp>
                              <wps:cNvPr id="7491" name="Text Box 40"/>
                              <wps:cNvSpPr txBox="1">
                                <a:spLocks noChangeArrowheads="1"/>
                              </wps:cNvSpPr>
                              <wps:spPr bwMode="auto">
                                <a:xfrm>
                                  <a:off x="447525" y="3677125"/>
                                  <a:ext cx="392303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23D5"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 xml:space="preserve">Liftgate/Hatchback/Tailgate Closed and Outer Release Handle Enabled </w:t>
                                    </w:r>
                                  </w:p>
                                </w:txbxContent>
                              </wps:txbx>
                              <wps:bodyPr wrap="square">
                                <a:noAutofit/>
                              </wps:bodyPr>
                            </wps:wsp>
                            <wps:wsp>
                              <wps:cNvPr id="7492" name="Text Box 40"/>
                              <wps:cNvSpPr txBox="1">
                                <a:spLocks noChangeArrowheads="1"/>
                              </wps:cNvSpPr>
                              <wps:spPr bwMode="auto">
                                <a:xfrm>
                                  <a:off x="447525" y="4029416"/>
                                  <a:ext cx="38182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40900" w14:textId="21313959" w:rsidR="00C82F17" w:rsidRPr="001852F2" w:rsidRDefault="00C82F17" w:rsidP="00E51252">
                                    <w:pPr>
                                      <w:pStyle w:val="NormalWeb"/>
                                      <w:spacing w:before="0" w:beforeAutospacing="0" w:after="0" w:afterAutospacing="0"/>
                                      <w:textAlignment w:val="baseline"/>
                                      <w:rPr>
                                        <w:sz w:val="16"/>
                                        <w:szCs w:val="16"/>
                                      </w:rPr>
                                    </w:pPr>
                                    <w:r>
                                      <w:rPr>
                                        <w:rFonts w:eastAsia="ヒラギノ角ゴ Pro W3"/>
                                        <w:color w:val="000000"/>
                                        <w:kern w:val="24"/>
                                        <w:sz w:val="16"/>
                                        <w:szCs w:val="16"/>
                                      </w:rPr>
                                      <w:t>Liftgate/Hatchback/Tailgate</w:t>
                                    </w:r>
                                    <w:r w:rsidRPr="001852F2">
                                      <w:rPr>
                                        <w:rFonts w:eastAsia="ヒラギノ角ゴ Pro W3"/>
                                        <w:color w:val="000000"/>
                                        <w:kern w:val="24"/>
                                        <w:sz w:val="16"/>
                                        <w:szCs w:val="16"/>
                                      </w:rPr>
                                      <w:t xml:space="preserve"> Closed and Outer Release Handle Disabled</w:t>
                                    </w:r>
                                  </w:p>
                                </w:txbxContent>
                              </wps:txbx>
                              <wps:bodyPr wrap="square">
                                <a:noAutofit/>
                              </wps:bodyPr>
                            </wps:wsp>
                            <wps:wsp>
                              <wps:cNvPr id="7493" name="Line 32"/>
                              <wps:cNvCnPr/>
                              <wps:spPr bwMode="auto">
                                <a:xfrm>
                                  <a:off x="219050" y="1954125"/>
                                  <a:ext cx="0" cy="180863"/>
                                </a:xfrm>
                                <a:prstGeom prst="line">
                                  <a:avLst/>
                                </a:prstGeom>
                                <a:noFill/>
                                <a:ln w="85725">
                                  <a:solidFill>
                                    <a:srgbClr val="FFC000"/>
                                  </a:solidFill>
                                  <a:round/>
                                  <a:headEnd/>
                                  <a:tailEnd/>
                                </a:ln>
                                <a:extLst>
                                  <a:ext uri="{909E8E84-426E-40DD-AFC4-6F175D3DCCD1}">
                                    <a14:hiddenFill xmlns:a14="http://schemas.microsoft.com/office/drawing/2010/main">
                                      <a:noFill/>
                                    </a14:hiddenFill>
                                  </a:ext>
                                </a:extLst>
                              </wps:spPr>
                              <wps:bodyPr/>
                            </wps:wsp>
                            <wps:wsp>
                              <wps:cNvPr id="7494" name="Line 32"/>
                              <wps:cNvCnPr/>
                              <wps:spPr bwMode="auto">
                                <a:xfrm>
                                  <a:off x="219050" y="2306496"/>
                                  <a:ext cx="0" cy="180863"/>
                                </a:xfrm>
                                <a:prstGeom prst="line">
                                  <a:avLst/>
                                </a:prstGeom>
                                <a:noFill/>
                                <a:ln w="85725">
                                  <a:solidFill>
                                    <a:srgbClr val="CC6600"/>
                                  </a:solidFill>
                                  <a:round/>
                                  <a:headEnd/>
                                  <a:tailEnd/>
                                </a:ln>
                                <a:extLst>
                                  <a:ext uri="{909E8E84-426E-40DD-AFC4-6F175D3DCCD1}">
                                    <a14:hiddenFill xmlns:a14="http://schemas.microsoft.com/office/drawing/2010/main">
                                      <a:noFill/>
                                    </a14:hiddenFill>
                                  </a:ext>
                                </a:extLst>
                              </wps:spPr>
                              <wps:bodyPr/>
                            </wps:wsp>
                            <wps:wsp>
                              <wps:cNvPr id="7495" name="Text Box 44"/>
                              <wps:cNvSpPr txBox="1">
                                <a:spLocks noChangeArrowheads="1"/>
                              </wps:cNvSpPr>
                              <wps:spPr bwMode="auto">
                                <a:xfrm>
                                  <a:off x="447525" y="1906282"/>
                                  <a:ext cx="351599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77DBE"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Power/Manual Child Lock Activated &amp; Central Unlock</w:t>
                                    </w:r>
                                  </w:p>
                                </w:txbxContent>
                              </wps:txbx>
                              <wps:bodyPr wrap="square">
                                <a:noAutofit/>
                              </wps:bodyPr>
                            </wps:wsp>
                            <wps:wsp>
                              <wps:cNvPr id="7496" name="Text Box 44"/>
                              <wps:cNvSpPr txBox="1">
                                <a:spLocks noChangeArrowheads="1"/>
                              </wps:cNvSpPr>
                              <wps:spPr bwMode="auto">
                                <a:xfrm>
                                  <a:off x="447525" y="2258600"/>
                                  <a:ext cx="321246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AF7FA"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Power/Manual Child Lock Activated &amp; Central Lock</w:t>
                                    </w:r>
                                  </w:p>
                                </w:txbxContent>
                              </wps:txbx>
                              <wps:bodyPr wrap="square">
                                <a:noAutofit/>
                              </wps:bodyPr>
                            </wps:wsp>
                            <wpg:grpSp>
                              <wpg:cNvPr id="7497" name="Gruppieren 7497"/>
                              <wpg:cNvGrpSpPr/>
                              <wpg:grpSpPr>
                                <a:xfrm>
                                  <a:off x="123825" y="2658867"/>
                                  <a:ext cx="202110" cy="143977"/>
                                  <a:chOff x="123825" y="2658867"/>
                                  <a:chExt cx="202110" cy="144000"/>
                                </a:xfrm>
                              </wpg:grpSpPr>
                              <wps:wsp>
                                <wps:cNvPr id="7498" name="Line 41"/>
                                <wps:cNvCnPr/>
                                <wps:spPr bwMode="auto">
                                  <a:xfrm>
                                    <a:off x="123825" y="2658867"/>
                                    <a:ext cx="0" cy="144000"/>
                                  </a:xfrm>
                                  <a:prstGeom prst="line">
                                    <a:avLst/>
                                  </a:prstGeom>
                                  <a:noFill/>
                                  <a:ln w="85725">
                                    <a:solidFill>
                                      <a:schemeClr val="tx1"/>
                                    </a:solidFill>
                                    <a:round/>
                                    <a:headEnd/>
                                    <a:tailEnd/>
                                  </a:ln>
                                  <a:scene3d>
                                    <a:camera prst="orthographicFront">
                                      <a:rot lat="0" lon="0" rev="5400000"/>
                                    </a:camera>
                                    <a:lightRig rig="threePt" dir="t"/>
                                  </a:scene3d>
                                  <a:extLst>
                                    <a:ext uri="{909E8E84-426E-40DD-AFC4-6F175D3DCCD1}">
                                      <a14:hiddenFill xmlns:a14="http://schemas.microsoft.com/office/drawing/2010/main">
                                        <a:noFill/>
                                      </a14:hiddenFill>
                                    </a:ext>
                                  </a:extLst>
                                </wps:spPr>
                                <wps:bodyPr/>
                              </wps:wsp>
                              <wps:wsp>
                                <wps:cNvPr id="7499" name="Line 41"/>
                                <wps:cNvCnPr/>
                                <wps:spPr bwMode="auto">
                                  <a:xfrm>
                                    <a:off x="325935" y="2658867"/>
                                    <a:ext cx="0" cy="144000"/>
                                  </a:xfrm>
                                  <a:prstGeom prst="line">
                                    <a:avLst/>
                                  </a:prstGeom>
                                  <a:noFill/>
                                  <a:ln w="85725">
                                    <a:solidFill>
                                      <a:schemeClr val="tx1"/>
                                    </a:solidFill>
                                    <a:round/>
                                    <a:headEnd/>
                                    <a:tailEnd/>
                                  </a:ln>
                                  <a:scene3d>
                                    <a:camera prst="orthographicFront">
                                      <a:rot lat="0" lon="0" rev="5400000"/>
                                    </a:camera>
                                    <a:lightRig rig="threePt" dir="t"/>
                                  </a:scene3d>
                                  <a:extLst>
                                    <a:ext uri="{909E8E84-426E-40DD-AFC4-6F175D3DCCD1}">
                                      <a14:hiddenFill xmlns:a14="http://schemas.microsoft.com/office/drawing/2010/main">
                                        <a:noFill/>
                                      </a14:hiddenFill>
                                    </a:ext>
                                  </a:extLst>
                                </wps:spPr>
                                <wps:bodyPr/>
                              </wps:wsp>
                            </wpg:grpSp>
                            <wps:wsp>
                              <wps:cNvPr id="7500" name="Text Box 44"/>
                              <wps:cNvSpPr txBox="1">
                                <a:spLocks noChangeArrowheads="1"/>
                              </wps:cNvSpPr>
                              <wps:spPr bwMode="auto">
                                <a:xfrm>
                                  <a:off x="447525" y="2610917"/>
                                  <a:ext cx="321246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4960A"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Rear Hinged Cargo Door</w:t>
                                    </w:r>
                                  </w:p>
                                </w:txbxContent>
                              </wps:txbx>
                              <wps:bodyPr wrap="square">
                                <a:noAutofit/>
                              </wps:bodyPr>
                            </wps:wsp>
                            <wps:wsp>
                              <wps:cNvPr id="7501" name="Text Box 40"/>
                              <wps:cNvSpPr txBox="1">
                                <a:spLocks noChangeArrowheads="1"/>
                              </wps:cNvSpPr>
                              <wps:spPr bwMode="auto">
                                <a:xfrm>
                                  <a:off x="447525" y="4391555"/>
                                  <a:ext cx="38182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CF1B8"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 xml:space="preserve">Trunk/Decklid Closed and Outer Release Handle Enabled </w:t>
                                    </w:r>
                                  </w:p>
                                </w:txbxContent>
                              </wps:txbx>
                              <wps:bodyPr wrap="square">
                                <a:noAutofit/>
                              </wps:bodyPr>
                            </wps:wsp>
                            <wps:wsp>
                              <wps:cNvPr id="7502" name="Text Box 40"/>
                              <wps:cNvSpPr txBox="1">
                                <a:spLocks noChangeArrowheads="1"/>
                              </wps:cNvSpPr>
                              <wps:spPr bwMode="auto">
                                <a:xfrm>
                                  <a:off x="447525" y="4743875"/>
                                  <a:ext cx="392303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68878"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Trunk/Decklid Closed and Outer Release Handle Disabled</w:t>
                                    </w:r>
                                  </w:p>
                                </w:txbxContent>
                              </wps:txbx>
                              <wps:bodyPr wrap="square">
                                <a:noAutofit/>
                              </wps:bodyPr>
                            </wps:wsp>
                            <wps:wsp>
                              <wps:cNvPr id="7503" name="Flussdiagramm: Gespeicherte Daten 7503"/>
                              <wps:cNvSpPr/>
                              <wps:spPr>
                                <a:xfrm>
                                  <a:off x="0" y="2982668"/>
                                  <a:ext cx="323963" cy="179972"/>
                                </a:xfrm>
                                <a:prstGeom prst="flowChartOnlineStorage">
                                  <a:avLst/>
                                </a:prstGeom>
                                <a:solidFill>
                                  <a:schemeClr val="tx1">
                                    <a:lumMod val="50000"/>
                                  </a:schemeClr>
                                </a:solidFill>
                                <a:ln>
                                  <a:solidFill>
                                    <a:schemeClr val="tx1">
                                      <a:lumMod val="50000"/>
                                    </a:schemeClr>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7504" name="Flussdiagramm: Gespeicherte Daten 7504"/>
                              <wps:cNvSpPr/>
                              <wps:spPr>
                                <a:xfrm>
                                  <a:off x="28572" y="3411227"/>
                                  <a:ext cx="323963" cy="179972"/>
                                </a:xfrm>
                                <a:prstGeom prst="flowChartOnlineStorage">
                                  <a:avLst/>
                                </a:prstGeom>
                                <a:solidFill>
                                  <a:schemeClr val="tx1">
                                    <a:lumMod val="50000"/>
                                  </a:schemeClr>
                                </a:solidFill>
                                <a:ln>
                                  <a:solidFill>
                                    <a:schemeClr val="tx1">
                                      <a:lumMod val="50000"/>
                                    </a:schemeClr>
                                  </a:solidFill>
                                </a:ln>
                                <a:effectLst/>
                                <a:scene3d>
                                  <a:camera prst="isometricOffAxis2Right">
                                    <a:rot lat="600000" lon="18600000" rev="0"/>
                                  </a:camera>
                                  <a:lightRig rig="threePt" dir="t"/>
                                </a:scene3d>
                              </wps:spPr>
                              <wps:style>
                                <a:lnRef idx="1">
                                  <a:schemeClr val="accent1"/>
                                </a:lnRef>
                                <a:fillRef idx="3">
                                  <a:schemeClr val="accent1"/>
                                </a:fillRef>
                                <a:effectRef idx="2">
                                  <a:schemeClr val="accent1"/>
                                </a:effectRef>
                                <a:fontRef idx="minor">
                                  <a:schemeClr val="lt1"/>
                                </a:fontRef>
                              </wps:style>
                              <wps:bodyPr rtlCol="0" anchor="ctr"/>
                            </wps:wsp>
                            <wps:wsp>
                              <wps:cNvPr id="7505" name="Text Box 44"/>
                              <wps:cNvSpPr txBox="1">
                                <a:spLocks noChangeArrowheads="1"/>
                              </wps:cNvSpPr>
                              <wps:spPr bwMode="auto">
                                <a:xfrm>
                                  <a:off x="447525" y="2963238"/>
                                  <a:ext cx="321246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F64F6"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Swing Gate Closed</w:t>
                                    </w:r>
                                  </w:p>
                                </w:txbxContent>
                              </wps:txbx>
                              <wps:bodyPr wrap="square">
                                <a:noAutofit/>
                              </wps:bodyPr>
                            </wps:wsp>
                            <wps:wsp>
                              <wps:cNvPr id="7506" name="Text Box 44"/>
                              <wps:cNvSpPr txBox="1">
                                <a:spLocks noChangeArrowheads="1"/>
                              </wps:cNvSpPr>
                              <wps:spPr bwMode="auto">
                                <a:xfrm>
                                  <a:off x="447525" y="3325078"/>
                                  <a:ext cx="321246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3581C"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Swing Gate Open</w:t>
                                    </w:r>
                                  </w:p>
                                </w:txbxContent>
                              </wps:txbx>
                              <wps:bodyPr wrap="square">
                                <a:noAutofit/>
                              </wps:bodyPr>
                            </wps:wsp>
                            <wps:wsp>
                              <wps:cNvPr id="7507" name="Line 41"/>
                              <wps:cNvCnPr/>
                              <wps:spPr bwMode="auto">
                                <a:xfrm>
                                  <a:off x="219050" y="4420208"/>
                                  <a:ext cx="0" cy="180863"/>
                                </a:xfrm>
                                <a:prstGeom prst="line">
                                  <a:avLst/>
                                </a:prstGeom>
                                <a:noFill/>
                                <a:ln w="85725">
                                  <a:solidFill>
                                    <a:srgbClr val="00FF00"/>
                                  </a:solidFill>
                                  <a:round/>
                                  <a:headEnd/>
                                  <a:tailEnd/>
                                </a:ln>
                                <a:scene3d>
                                  <a:camera prst="orthographicFront">
                                    <a:rot lat="0" lon="0" rev="5400000"/>
                                  </a:camera>
                                  <a:lightRig rig="sunset" dir="t"/>
                                </a:scene3d>
                                <a:sp3d prstMaterial="plastic">
                                  <a:bevelT prst="convex"/>
                                </a:sp3d>
                                <a:extLst>
                                  <a:ext uri="{909E8E84-426E-40DD-AFC4-6F175D3DCCD1}">
                                    <a14:hiddenFill xmlns:a14="http://schemas.microsoft.com/office/drawing/2010/main">
                                      <a:noFill/>
                                    </a14:hiddenFill>
                                  </a:ext>
                                </a:extLst>
                              </wps:spPr>
                              <wps:bodyPr/>
                            </wps:wsp>
                            <wps:wsp>
                              <wps:cNvPr id="7508" name="Line 43"/>
                              <wps:cNvCnPr/>
                              <wps:spPr bwMode="auto">
                                <a:xfrm>
                                  <a:off x="219050" y="4757463"/>
                                  <a:ext cx="0" cy="180863"/>
                                </a:xfrm>
                                <a:prstGeom prst="line">
                                  <a:avLst/>
                                </a:prstGeom>
                                <a:noFill/>
                                <a:ln w="85725">
                                  <a:solidFill>
                                    <a:srgbClr val="CC99FF"/>
                                  </a:solidFill>
                                  <a:round/>
                                  <a:headEnd/>
                                  <a:tailEnd/>
                                </a:ln>
                                <a:scene3d>
                                  <a:camera prst="orthographicFront">
                                    <a:rot lat="0" lon="0" rev="5400000"/>
                                  </a:camera>
                                  <a:lightRig rig="sunset" dir="t"/>
                                </a:scene3d>
                                <a:sp3d prstMaterial="plastic">
                                  <a:bevelT prst="convex"/>
                                </a:sp3d>
                                <a:extLst>
                                  <a:ext uri="{909E8E84-426E-40DD-AFC4-6F175D3DCCD1}">
                                    <a14:hiddenFill xmlns:a14="http://schemas.microsoft.com/office/drawing/2010/main">
                                      <a:noFill/>
                                    </a14:hiddenFill>
                                  </a:ext>
                                </a:extLst>
                              </wps:spPr>
                              <wps:bodyPr/>
                            </wps:wsp>
                            <wps:wsp>
                              <wps:cNvPr id="7509" name="Line 35"/>
                              <wps:cNvCnPr/>
                              <wps:spPr bwMode="auto">
                                <a:xfrm>
                                  <a:off x="219050" y="1620350"/>
                                  <a:ext cx="0" cy="180863"/>
                                </a:xfrm>
                                <a:prstGeom prst="line">
                                  <a:avLst/>
                                </a:prstGeom>
                                <a:noFill/>
                                <a:ln w="85725">
                                  <a:solidFill>
                                    <a:schemeClr val="accent3">
                                      <a:lumMod val="75000"/>
                                    </a:schemeClr>
                                  </a:solidFill>
                                  <a:round/>
                                  <a:headEnd/>
                                  <a:tailEnd/>
                                </a:ln>
                                <a:extLst>
                                  <a:ext uri="{909E8E84-426E-40DD-AFC4-6F175D3DCCD1}">
                                    <a14:hiddenFill xmlns:a14="http://schemas.microsoft.com/office/drawing/2010/main">
                                      <a:noFill/>
                                    </a14:hiddenFill>
                                  </a:ext>
                                </a:extLst>
                              </wps:spPr>
                              <wps:bodyPr/>
                            </wps:wsp>
                            <wps:wsp>
                              <wps:cNvPr id="7510" name="Text Box 36"/>
                              <wps:cNvSpPr txBox="1">
                                <a:spLocks noChangeArrowheads="1"/>
                              </wps:cNvSpPr>
                              <wps:spPr bwMode="auto">
                                <a:xfrm>
                                  <a:off x="447525" y="1581991"/>
                                  <a:ext cx="136652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E76A0"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Unlock (mechanical)</w:t>
                                    </w:r>
                                  </w:p>
                                </w:txbxContent>
                              </wps:txbx>
                              <wps:bodyPr wrap="square">
                                <a:noAutofit/>
                              </wps:bodyPr>
                            </wps:wsp>
                            <wpg:grpSp>
                              <wpg:cNvPr id="7511" name="Gruppieren 7511"/>
                              <wpg:cNvGrpSpPr/>
                              <wpg:grpSpPr>
                                <a:xfrm>
                                  <a:off x="65515" y="5205338"/>
                                  <a:ext cx="287020" cy="162546"/>
                                  <a:chOff x="65515" y="5205338"/>
                                  <a:chExt cx="287020" cy="162834"/>
                                </a:xfrm>
                              </wpg:grpSpPr>
                              <wps:wsp>
                                <wps:cNvPr id="7512" name="Ecken des Rechtecks auf der gleichen Seite schneiden 7512"/>
                                <wps:cNvSpPr/>
                                <wps:spPr bwMode="auto">
                                  <a:xfrm>
                                    <a:off x="65515" y="5205338"/>
                                    <a:ext cx="287020" cy="162834"/>
                                  </a:xfrm>
                                  <a:prstGeom prst="snip2SameRect">
                                    <a:avLst>
                                      <a:gd name="adj1" fmla="val 6613"/>
                                      <a:gd name="adj2" fmla="val 26540"/>
                                    </a:avLst>
                                  </a:prstGeom>
                                  <a:solidFill>
                                    <a:srgbClr val="003399"/>
                                  </a:solidFill>
                                  <a:ln w="9525">
                                    <a:solidFill>
                                      <a:srgbClr val="99CC00"/>
                                    </a:solidFill>
                                    <a:round/>
                                    <a:headEnd/>
                                    <a:tailEnd/>
                                  </a:ln>
                                  <a:effectLst/>
                                </wps:spPr>
                                <wps:bodyPr/>
                              </wps:wsp>
                              <wps:wsp>
                                <wps:cNvPr id="7513" name="Ellipse 7513"/>
                                <wps:cNvSpPr>
                                  <a:spLocks noChangeArrowheads="1"/>
                                </wps:cNvSpPr>
                                <wps:spPr bwMode="auto">
                                  <a:xfrm>
                                    <a:off x="144484" y="5302982"/>
                                    <a:ext cx="132715" cy="23495"/>
                                  </a:xfrm>
                                  <a:prstGeom prst="ellipse">
                                    <a:avLst/>
                                  </a:prstGeom>
                                  <a:solidFill>
                                    <a:schemeClr val="accent1"/>
                                  </a:solidFill>
                                  <a:ln w="9525" algn="ctr">
                                    <a:solidFill>
                                      <a:srgbClr val="92D050"/>
                                    </a:solidFill>
                                    <a:round/>
                                    <a:headEnd/>
                                    <a:tailEnd/>
                                  </a:ln>
                                </wps:spPr>
                                <wps:bodyPr wrap="square">
                                  <a:noAutofit/>
                                </wps:bodyPr>
                              </wps:wsp>
                            </wpg:grpSp>
                            <wps:wsp>
                              <wps:cNvPr id="7514" name="Rechteck 7514"/>
                              <wps:cNvSpPr/>
                              <wps:spPr>
                                <a:xfrm>
                                  <a:off x="175850" y="330350"/>
                                  <a:ext cx="86400" cy="180000"/>
                                </a:xfrm>
                                <a:prstGeom prst="rect">
                                  <a:avLst/>
                                </a:prstGeom>
                                <a:solidFill>
                                  <a:srgbClr val="FF5D5D"/>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515" name="Text Box 33"/>
                              <wps:cNvSpPr txBox="1">
                                <a:spLocks noChangeArrowheads="1"/>
                              </wps:cNvSpPr>
                              <wps:spPr bwMode="auto">
                                <a:xfrm>
                                  <a:off x="447499" y="330289"/>
                                  <a:ext cx="13658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7795E"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Interior Central Lock</w:t>
                                    </w:r>
                                  </w:p>
                                </w:txbxContent>
                              </wps:txbx>
                              <wps:bodyPr wrap="square">
                                <a:noAutofit/>
                              </wps:bodyPr>
                            </wps:wsp>
                            <wps:wsp>
                              <wps:cNvPr id="7516" name="Rechteck 7516"/>
                              <wps:cNvSpPr/>
                              <wps:spPr>
                                <a:xfrm>
                                  <a:off x="175850" y="673150"/>
                                  <a:ext cx="86400" cy="180000"/>
                                </a:xfrm>
                                <a:prstGeom prst="rect">
                                  <a:avLst/>
                                </a:prstGeom>
                                <a:solidFill>
                                  <a:srgbClr val="C4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517" name="Text Box 33"/>
                              <wps:cNvSpPr txBox="1">
                                <a:spLocks noChangeArrowheads="1"/>
                              </wps:cNvSpPr>
                              <wps:spPr bwMode="auto">
                                <a:xfrm>
                                  <a:off x="447498" y="627076"/>
                                  <a:ext cx="164846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A873F"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Local Lock (mechanical)</w:t>
                                    </w:r>
                                  </w:p>
                                </w:txbxContent>
                              </wps:txbx>
                              <wps:bodyPr wrap="square">
                                <a:noAutofit/>
                              </wps:bodyPr>
                            </wps:wsp>
                          </wpg:wgp>
                        </a:graphicData>
                      </a:graphic>
                    </wp:inline>
                  </w:drawing>
                </mc:Choice>
                <mc:Fallback>
                  <w:pict>
                    <v:group w14:anchorId="29C481C4" id="Gruppieren 45" o:spid="_x0000_s1083" style="width:403.4pt;height:417.5pt;mso-position-horizontal-relative:char;mso-position-vertical-relative:line" coordsize="51230,56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">
                      <v:shape id="Text Box 40" o:spid="_x0000_s1084" type="#_x0000_t202" style="position:absolute;left:4475;top:50958;width:4559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" filled="f" strokecolor="white [3212]">
                        <v:textbox>
                          <w:txbxContent>
                            <w:p w14:paraId="1ED86530" w14:textId="7F0841E0"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L</w:t>
                              </w:r>
                              <w:r>
                                <w:rPr>
                                  <w:rFonts w:eastAsia="ヒラギノ角ゴ Pro W3"/>
                                  <w:color w:val="000000"/>
                                  <w:kern w:val="24"/>
                                  <w:sz w:val="16"/>
                                  <w:szCs w:val="16"/>
                                </w:rPr>
                                <w:t>iftgate/Hatchback/Trunk/Decklid</w:t>
                              </w:r>
                              <w:r w:rsidRPr="001852F2">
                                <w:rPr>
                                  <w:rFonts w:eastAsia="ヒラギノ角ゴ Pro W3"/>
                                  <w:color w:val="000000"/>
                                  <w:kern w:val="24"/>
                                  <w:sz w:val="16"/>
                                  <w:szCs w:val="16"/>
                                </w:rPr>
                                <w:t xml:space="preserve"> Released and Outer Release Handle Enabled </w:t>
                              </w:r>
                            </w:p>
                          </w:txbxContent>
                        </v:textbox>
                      </v:shape>
                      <v:shape id="Text Box 40" o:spid="_x0000_s1085" type="#_x0000_t202" style="position:absolute;left:4475;top:54483;width:46755;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" filled="f" stroked="f">
                        <v:textbox>
                          <w:txbxContent>
                            <w:p w14:paraId="3AC87A09"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Liftgate/Hatchback/Trunk/Decklid Released and Outer Release Handle Disabled</w:t>
                              </w:r>
                            </w:p>
                          </w:txbxContent>
                        </v:textbox>
                      </v:shape>
                      <v:line id="Line 31" o:spid="_x0000_s1086" style="position:absolute;visibility:visible;mso-wrap-style:square" from="2223,326" to="2223,2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" strokecolor="red" strokeweight="6.75pt"/>
                      <v:line id="Line 32" o:spid="_x0000_s1087" style="position:absolute;visibility:visible;mso-wrap-style:square" from="2190,9441" to="2190,1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" strokecolor="maroon" strokeweight="6.75pt"/>
                      <v:shape id="Text Box 33" o:spid="_x0000_s1088" type="#_x0000_t202" style="position:absolute;left:4474;width:13659;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" filled="f" stroked="f">
                        <v:textbox>
                          <w:txbxContent>
                            <w:p w14:paraId="3B87465C"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Exterior Central Lock</w:t>
                              </w:r>
                            </w:p>
                          </w:txbxContent>
                        </v:textbox>
                      </v:shape>
                      <v:shape id="Text Box 34" o:spid="_x0000_s1089" type="#_x0000_t202" style="position:absolute;left:4475;top:9059;width:1085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" filled="f" stroked="f">
                        <v:textbox>
                          <w:txbxContent>
                            <w:p w14:paraId="3D9ACBDB"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Double Lock</w:t>
                              </w:r>
                            </w:p>
                          </w:txbxContent>
                        </v:textbox>
                      </v:shape>
                      <v:line id="Line 35" o:spid="_x0000_s1090" style="position:absolute;visibility:visible;mso-wrap-style:square" from="2190,12965" to="2190,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" strokecolor="#9c0" strokeweight="6.75pt"/>
                      <v:shape id="Text Box 36" o:spid="_x0000_s1091" type="#_x0000_t202" style="position:absolute;left:4475;top:12582;width:1414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" filled="f" stroked="f">
                        <v:textbox>
                          <w:txbxContent>
                            <w:p w14:paraId="5F830572"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Unlock (electric)</w:t>
                              </w:r>
                            </w:p>
                          </w:txbxContent>
                        </v:textbox>
                      </v:shape>
                      <v:line id="Line 41" o:spid="_x0000_s1092" style="position:absolute;visibility:visible;mso-wrap-style:square" from="2090,36909" to="2090,38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" strokecolor="lime" strokeweight="6.75pt"/>
                      <v:line id="Line 43" o:spid="_x0000_s1093" style="position:absolute;visibility:visible;mso-wrap-style:square" from="2190,40583" to="2190,42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" strokecolor="#c9f" strokeweight="6.75pt"/>
                      <v:group id="Gruppieren 7488" o:spid="_x0000_s1094" style="position:absolute;left:753;top:55350;width:2874;height:1620" coordorigin="753,55350" coordsize="6689,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">
                        <v:shape id="Ecken des Rechtecks auf der gleichen Seite schneiden 7489" o:spid="_x0000_s1095" style="position:absolute;left:753;top:55350;width:6690;height:3314;visibility:visible;mso-wrap-style:square;v-text-anchor:top" coordsize="668986,33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" path="m21913,l647073,r21913,21913l668986,243421r-87945,87945l87945,331366,,243421,,21913,21913,xe" fillcolor="#039" strokecolor="red">
                          <v:path arrowok="t" o:connecttype="custom" o:connectlocs="21913,0;647073,0;668986,21913;668986,243421;581041,331366;87945,331366;0,243421;0,21913;21913,0" o:connectangles="0,0,0,0,0,0,0,0,0"/>
                        </v:shape>
                        <v:oval id="Ellipse 7490" o:spid="_x0000_s1096" style="position:absolute;left:2411;top:57279;width:31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" fillcolor="#4f81bd [3204]" strokecolor="red"/>
                      </v:group>
                      <v:shape id="Text Box 40" o:spid="_x0000_s1097" type="#_x0000_t202" style="position:absolute;left:4475;top:36771;width:39230;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" filled="f" stroked="f">
                        <v:textbox>
                          <w:txbxContent>
                            <w:p w14:paraId="5DC623D5"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 xml:space="preserve">Liftgate/Hatchback/Tailgate Closed and Outer Release Handle Enabled </w:t>
                              </w:r>
                            </w:p>
                          </w:txbxContent>
                        </v:textbox>
                      </v:shape>
                      <v:shape id="Text Box 40" o:spid="_x0000_s1098" type="#_x0000_t202" style="position:absolute;left:4475;top:40294;width:3818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" filled="f" stroked="f">
                        <v:textbox>
                          <w:txbxContent>
                            <w:p w14:paraId="24640900" w14:textId="21313959" w:rsidR="00C82F17" w:rsidRPr="001852F2" w:rsidRDefault="00C82F17" w:rsidP="00E51252">
                              <w:pPr>
                                <w:pStyle w:val="NormalWeb"/>
                                <w:spacing w:before="0" w:beforeAutospacing="0" w:after="0" w:afterAutospacing="0"/>
                                <w:textAlignment w:val="baseline"/>
                                <w:rPr>
                                  <w:sz w:val="16"/>
                                  <w:szCs w:val="16"/>
                                </w:rPr>
                              </w:pPr>
                              <w:r>
                                <w:rPr>
                                  <w:rFonts w:eastAsia="ヒラギノ角ゴ Pro W3"/>
                                  <w:color w:val="000000"/>
                                  <w:kern w:val="24"/>
                                  <w:sz w:val="16"/>
                                  <w:szCs w:val="16"/>
                                </w:rPr>
                                <w:t>Liftgate/Hatchback/Tailgate</w:t>
                              </w:r>
                              <w:r w:rsidRPr="001852F2">
                                <w:rPr>
                                  <w:rFonts w:eastAsia="ヒラギノ角ゴ Pro W3"/>
                                  <w:color w:val="000000"/>
                                  <w:kern w:val="24"/>
                                  <w:sz w:val="16"/>
                                  <w:szCs w:val="16"/>
                                </w:rPr>
                                <w:t xml:space="preserve"> Closed and Outer Release Handle Disabled</w:t>
                              </w:r>
                            </w:p>
                          </w:txbxContent>
                        </v:textbox>
                      </v:shape>
                      <v:line id="Line 32" o:spid="_x0000_s1099" style="position:absolute;visibility:visible;mso-wrap-style:square" from="2190,19541" to="2190,2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" strokecolor="#ffc000" strokeweight="6.75pt"/>
                      <v:line id="Line 32" o:spid="_x0000_s1100" style="position:absolute;visibility:visible;mso-wrap-style:square" from="2190,23064" to="2190,2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" strokecolor="#c60" strokeweight="6.75pt"/>
                      <v:shape id="Text Box 44" o:spid="_x0000_s1101" type="#_x0000_t202" style="position:absolute;left:4475;top:19062;width:35160;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" filled="f" stroked="f">
                        <v:textbox>
                          <w:txbxContent>
                            <w:p w14:paraId="7A077DBE"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Power/Manual Child Lock Activated &amp; Central Unlock</w:t>
                              </w:r>
                            </w:p>
                          </w:txbxContent>
                        </v:textbox>
                      </v:shape>
                      <v:shape id="Text Box 44" o:spid="_x0000_s1102" type="#_x0000_t202" style="position:absolute;left:4475;top:22586;width:32124;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" filled="f" stroked="f">
                        <v:textbox>
                          <w:txbxContent>
                            <w:p w14:paraId="38EAF7FA"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Power/Manual Child Lock Activated &amp; Central Lock</w:t>
                              </w:r>
                            </w:p>
                          </w:txbxContent>
                        </v:textbox>
                      </v:shape>
                      <v:group id="Gruppieren 7497" o:spid="_x0000_s1103" style="position:absolute;left:1238;top:26588;width:2021;height:1440" coordorigin="1238,26588" coordsize="2021,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">
                        <v:line id="Line 41" o:spid="_x0000_s1104" style="position:absolute;visibility:visible;mso-wrap-style:square" from="1238,26588" to="1238,28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" strokecolor="black [3213]" strokeweight="6.75pt"/>
                        <v:line id="Line 41" o:spid="_x0000_s1105" style="position:absolute;visibility:visible;mso-wrap-style:square" from="3259,26588" to="3259,28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" strokecolor="black [3213]" strokeweight="6.75pt"/>
                      </v:group>
                      <v:shape id="Text Box 44" o:spid="_x0000_s1106" type="#_x0000_t202" style="position:absolute;left:4475;top:26109;width:32124;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" filled="f" stroked="f">
                        <v:textbox>
                          <w:txbxContent>
                            <w:p w14:paraId="6494960A"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Rear Hinged Cargo Door</w:t>
                              </w:r>
                            </w:p>
                          </w:txbxContent>
                        </v:textbox>
                      </v:shape>
                      <v:shape id="Text Box 40" o:spid="_x0000_s1107" type="#_x0000_t202" style="position:absolute;left:4475;top:43915;width:38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" filled="f" stroked="f">
                        <v:textbox>
                          <w:txbxContent>
                            <w:p w14:paraId="2B3CF1B8"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 xml:space="preserve">Trunk/Decklid Closed and Outer Release Handle Enabled </w:t>
                              </w:r>
                            </w:p>
                          </w:txbxContent>
                        </v:textbox>
                      </v:shape>
                      <v:shape id="Text Box 40" o:spid="_x0000_s1108" type="#_x0000_t202" style="position:absolute;left:4475;top:47438;width:39230;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" filled="f" stroked="f">
                        <v:textbox>
                          <w:txbxContent>
                            <w:p w14:paraId="35268878"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Trunk/Decklid Closed and Outer Release Handle Disabled</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ussdiagramm: Gespeicherte Daten 7503" o:spid="_x0000_s1109" type="#_x0000_t130" style="position:absolute;top:29826;width:3239;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" fillcolor="black [1613]" strokecolor="black [1613]"/>
                      <v:shape id="Flussdiagramm: Gespeicherte Daten 7504" o:spid="_x0000_s1110" type="#_x0000_t130" style="position:absolute;left:285;top:34112;width:3240;height:1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" fillcolor="black [1613]" strokecolor="black [1613]"/>
                      <v:shape id="Text Box 44" o:spid="_x0000_s1111" type="#_x0000_t202" style="position:absolute;left:4475;top:29632;width:32124;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" filled="f" stroked="f">
                        <v:textbox>
                          <w:txbxContent>
                            <w:p w14:paraId="2B1F64F6"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Swing Gate Closed</w:t>
                              </w:r>
                            </w:p>
                          </w:txbxContent>
                        </v:textbox>
                      </v:shape>
                      <v:shape id="Text Box 44" o:spid="_x0000_s1112" type="#_x0000_t202" style="position:absolute;left:4475;top:33250;width:32124;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" filled="f" stroked="f">
                        <v:textbox>
                          <w:txbxContent>
                            <w:p w14:paraId="7D13581C"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Swing Gate Open</w:t>
                              </w:r>
                            </w:p>
                          </w:txbxContent>
                        </v:textbox>
                      </v:shape>
                      <v:line id="Line 41" o:spid="_x0000_s1113" style="position:absolute;visibility:visible;mso-wrap-style:square" from="2190,44202" to="2190,4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" strokecolor="lime" strokeweight="6.75pt"/>
                      <v:line id="Line 43" o:spid="_x0000_s1114" style="position:absolute;visibility:visible;mso-wrap-style:square" from="2190,47574" to="2190,49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" strokecolor="#c9f" strokeweight="6.75pt"/>
                      <v:line id="Line 35" o:spid="_x0000_s1115" style="position:absolute;visibility:visible;mso-wrap-style:square" from="2190,16203" to="2190,18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" strokecolor="#76923c [2406]" strokeweight="6.75pt"/>
                      <v:shape id="Text Box 36" o:spid="_x0000_s1116" type="#_x0000_t202" style="position:absolute;left:4475;top:15819;width:13665;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" filled="f" stroked="f">
                        <v:textbox>
                          <w:txbxContent>
                            <w:p w14:paraId="21EE76A0"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Unlock (mechanical)</w:t>
                              </w:r>
                            </w:p>
                          </w:txbxContent>
                        </v:textbox>
                      </v:shape>
                      <v:group id="Gruppieren 7511" o:spid="_x0000_s1117" style="position:absolute;left:655;top:52053;width:2870;height:1625" coordorigin="655,52053" coordsize="2870,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">
                        <v:shape id="Ecken des Rechtecks auf der gleichen Seite schneiden 7512" o:spid="_x0000_s1118" style="position:absolute;left:655;top:52053;width:2870;height:1628;visibility:visible;mso-wrap-style:square;v-text-anchor:top" coordsize="287020,16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" path="m10768,l276252,r10768,10768l287020,119618r-43216,43216l43216,162834,,119618,,10768,10768,xe" fillcolor="#039" strokecolor="#9c0">
                          <v:path arrowok="t" o:connecttype="custom" o:connectlocs="10768,0;276252,0;287020,10768;287020,119618;243804,162834;43216,162834;0,119618;0,10768;10768,0" o:connectangles="0,0,0,0,0,0,0,0,0"/>
                        </v:shape>
                        <v:oval id="Ellipse 7513" o:spid="_x0000_s1119" style="position:absolute;left:1444;top:53029;width:1327;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" fillcolor="#4f81bd [3204]" strokecolor="#92d050"/>
                      </v:group>
                      <v:rect id="Rechteck 7514" o:spid="_x0000_s1120" style="position:absolute;left:1758;top:3303;width:864;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" fillcolor="#ff5d5d" stroked="f" strokeweight="2pt"/>
                      <v:shape id="Text Box 33" o:spid="_x0000_s1121" type="#_x0000_t202" style="position:absolute;left:4474;top:3302;width:13659;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" filled="f" stroked="f">
                        <v:textbox>
                          <w:txbxContent>
                            <w:p w14:paraId="2577795E"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Interior Central Lock</w:t>
                              </w:r>
                            </w:p>
                          </w:txbxContent>
                        </v:textbox>
                      </v:shape>
                      <v:rect id="Rechteck 7516" o:spid="_x0000_s1122" style="position:absolute;left:1758;top:6731;width:864;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" fillcolor="#c40000" stroked="f" strokeweight="2pt"/>
                      <v:shape id="Text Box 33" o:spid="_x0000_s1123" type="#_x0000_t202" style="position:absolute;left:4474;top:6270;width:16485;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" filled="f" stroked="f">
                        <v:textbox>
                          <w:txbxContent>
                            <w:p w14:paraId="578A873F"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olor w:val="000000"/>
                                  <w:kern w:val="24"/>
                                  <w:sz w:val="16"/>
                                  <w:szCs w:val="16"/>
                                </w:rPr>
                                <w:t>Local Lock (mechanical)</w:t>
                              </w:r>
                            </w:p>
                          </w:txbxContent>
                        </v:textbox>
                      </v:shape>
                      <w10:anchorlock/>
                    </v:group>
                  </w:pict>
                </mc:Fallback>
              </mc:AlternateContent>
            </w:r>
          </w:p>
        </w:tc>
      </w:tr>
      <w:tr w:rsidR="007E6FDE" w:rsidRPr="007C20FA" w14:paraId="006A6800" w14:textId="77777777" w:rsidTr="00FC6ED2">
        <w:tc>
          <w:tcPr>
            <w:tcW w:w="2268" w:type="dxa"/>
          </w:tcPr>
          <w:p w14:paraId="04889BE4" w14:textId="13A8944F" w:rsidR="007E6FDE" w:rsidRDefault="007E6FDE" w:rsidP="007E6FDE">
            <w:r>
              <w:rPr>
                <w:snapToGrid w:val="0"/>
              </w:rPr>
              <w:lastRenderedPageBreak/>
              <w:t>Legend of Visual Feedback</w:t>
            </w:r>
          </w:p>
        </w:tc>
        <w:tc>
          <w:tcPr>
            <w:tcW w:w="7938" w:type="dxa"/>
          </w:tcPr>
          <w:p w14:paraId="07D13852" w14:textId="203CBA4A" w:rsidR="007E6FDE" w:rsidRPr="00C33498" w:rsidRDefault="007E6FDE" w:rsidP="007E6FDE">
            <w:pPr>
              <w:rPr>
                <w:noProof/>
                <w:lang w:val="de-DE" w:eastAsia="de-DE"/>
              </w:rPr>
            </w:pPr>
            <w:r>
              <w:rPr>
                <w:noProof/>
                <w:lang w:val="de-DE" w:eastAsia="de-DE"/>
              </w:rPr>
              <mc:AlternateContent>
                <mc:Choice Requires="wpg">
                  <w:drawing>
                    <wp:inline distT="0" distB="0" distL="0" distR="0" wp14:anchorId="54C35C48" wp14:editId="65B82739">
                      <wp:extent cx="3699881" cy="2050152"/>
                      <wp:effectExtent l="0" t="0" r="0" b="26670"/>
                      <wp:docPr id="92416" name="Gruppieren 92416"/>
                      <wp:cNvGraphicFramePr/>
                      <a:graphic xmlns:a="http://schemas.openxmlformats.org/drawingml/2006/main">
                        <a:graphicData uri="http://schemas.microsoft.com/office/word/2010/wordprocessingGroup">
                          <wpg:wgp>
                            <wpg:cNvGrpSpPr/>
                            <wpg:grpSpPr>
                              <a:xfrm>
                                <a:off x="0" y="0"/>
                                <a:ext cx="3699881" cy="2050152"/>
                                <a:chOff x="25427" y="0"/>
                                <a:chExt cx="3699881" cy="2050152"/>
                              </a:xfrm>
                            </wpg:grpSpPr>
                            <wps:wsp>
                              <wps:cNvPr id="92417" name="Ellipse 2"/>
                              <wps:cNvSpPr>
                                <a:spLocks noChangeArrowheads="1"/>
                              </wps:cNvSpPr>
                              <wps:spPr bwMode="auto">
                                <a:xfrm>
                                  <a:off x="552450" y="85725"/>
                                  <a:ext cx="107950" cy="108148"/>
                                </a:xfrm>
                                <a:prstGeom prst="ellipse">
                                  <a:avLst/>
                                </a:prstGeom>
                                <a:solidFill>
                                  <a:srgbClr val="FF0000"/>
                                </a:solidFill>
                                <a:ln w="9525" algn="ctr">
                                  <a:solidFill>
                                    <a:schemeClr val="tx1"/>
                                  </a:solidFill>
                                  <a:round/>
                                  <a:headEnd/>
                                  <a:tailEnd/>
                                </a:ln>
                              </wps:spPr>
                              <wps:bodyPr/>
                            </wps:wsp>
                            <wps:wsp>
                              <wps:cNvPr id="92418" name="Ellipse 2"/>
                              <wps:cNvSpPr>
                                <a:spLocks noChangeArrowheads="1"/>
                              </wps:cNvSpPr>
                              <wps:spPr bwMode="auto">
                                <a:xfrm>
                                  <a:off x="549525" y="334701"/>
                                  <a:ext cx="107950" cy="108148"/>
                                </a:xfrm>
                                <a:prstGeom prst="ellipse">
                                  <a:avLst/>
                                </a:prstGeom>
                                <a:noFill/>
                                <a:ln w="9525" algn="ctr">
                                  <a:solidFill>
                                    <a:schemeClr val="tx1"/>
                                  </a:solidFill>
                                  <a:round/>
                                  <a:headEnd/>
                                  <a:tailEnd/>
                                </a:ln>
                              </wps:spPr>
                              <wps:bodyPr/>
                            </wps:wsp>
                            <wps:wsp>
                              <wps:cNvPr id="92419" name="Text Box 44"/>
                              <wps:cNvSpPr txBox="1">
                                <a:spLocks noChangeArrowheads="1"/>
                              </wps:cNvSpPr>
                              <wps:spPr bwMode="auto">
                                <a:xfrm>
                                  <a:off x="1256656" y="0"/>
                                  <a:ext cx="244157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B0A49"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stheme="minorBidi"/>
                                        <w:color w:val="000000" w:themeColor="text1"/>
                                        <w:kern w:val="24"/>
                                        <w:sz w:val="16"/>
                                        <w:szCs w:val="16"/>
                                      </w:rPr>
                                      <w:t>Inside Lock/Unlock Status, Locked</w:t>
                                    </w:r>
                                  </w:p>
                                </w:txbxContent>
                              </wps:txbx>
                              <wps:bodyPr wrap="square">
                                <a:spAutoFit/>
                              </wps:bodyPr>
                            </wps:wsp>
                            <wps:wsp>
                              <wps:cNvPr id="92420" name="Text Box 44"/>
                              <wps:cNvSpPr txBox="1">
                                <a:spLocks noChangeArrowheads="1"/>
                              </wps:cNvSpPr>
                              <wps:spPr bwMode="auto">
                                <a:xfrm>
                                  <a:off x="1256656" y="314112"/>
                                  <a:ext cx="244157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893C9" w14:textId="77777777" w:rsidR="00C82F17" w:rsidRPr="001852F2" w:rsidRDefault="00C82F17" w:rsidP="00E51252">
                                    <w:pPr>
                                      <w:pStyle w:val="NormalWeb"/>
                                      <w:spacing w:before="0" w:beforeAutospacing="0" w:after="0" w:afterAutospacing="0"/>
                                      <w:textAlignment w:val="baseline"/>
                                      <w:rPr>
                                        <w:sz w:val="16"/>
                                        <w:szCs w:val="16"/>
                                        <w:lang w:val="de-DE"/>
                                      </w:rPr>
                                    </w:pPr>
                                    <w:r w:rsidRPr="001852F2">
                                      <w:rPr>
                                        <w:rFonts w:eastAsia="ヒラギノ角ゴ Pro W3" w:cstheme="minorBidi"/>
                                        <w:color w:val="000000" w:themeColor="text1"/>
                                        <w:kern w:val="24"/>
                                        <w:sz w:val="16"/>
                                        <w:szCs w:val="16"/>
                                        <w:lang w:val="de-DE"/>
                                      </w:rPr>
                                      <w:t>Inside Lock/Unlock Status, Unlocked</w:t>
                                    </w:r>
                                  </w:p>
                                </w:txbxContent>
                              </wps:txbx>
                              <wps:bodyPr wrap="square">
                                <a:spAutoFit/>
                              </wps:bodyPr>
                            </wps:wsp>
                            <wps:wsp>
                              <wps:cNvPr id="92421" name="Pfeil nach rechts 92421"/>
                              <wps:cNvSpPr/>
                              <wps:spPr>
                                <a:xfrm>
                                  <a:off x="711227" y="623432"/>
                                  <a:ext cx="540000" cy="108000"/>
                                </a:xfrm>
                                <a:prstGeom prst="rightArrow">
                                  <a:avLst/>
                                </a:prstGeom>
                                <a:solidFill>
                                  <a:srgbClr val="99CC00"/>
                                </a:solidFill>
                                <a:ln>
                                  <a:solidFill>
                                    <a:srgbClr val="474847"/>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92422" name="Pfeil nach links 92422"/>
                              <wps:cNvSpPr/>
                              <wps:spPr>
                                <a:xfrm>
                                  <a:off x="25427" y="632957"/>
                                  <a:ext cx="540000" cy="108000"/>
                                </a:xfrm>
                                <a:prstGeom prst="leftArrow">
                                  <a:avLst/>
                                </a:prstGeom>
                                <a:solidFill>
                                  <a:srgbClr val="99CC00"/>
                                </a:solidFill>
                                <a:ln>
                                  <a:solidFill>
                                    <a:srgbClr val="474847"/>
                                  </a:solidFill>
                                </a:ln>
                                <a:effectLst/>
                              </wps:spPr>
                              <wps:style>
                                <a:lnRef idx="1">
                                  <a:schemeClr val="accent1"/>
                                </a:lnRef>
                                <a:fillRef idx="3">
                                  <a:schemeClr val="accent1"/>
                                </a:fillRef>
                                <a:effectRef idx="2">
                                  <a:schemeClr val="accent1"/>
                                </a:effectRef>
                                <a:fontRef idx="minor">
                                  <a:schemeClr val="lt1"/>
                                </a:fontRef>
                              </wps:style>
                              <wps:bodyPr rtlCol="0" anchor="ctr"/>
                            </wps:wsp>
                            <wpg:grpSp>
                              <wpg:cNvPr id="92423" name="Gruppieren 169"/>
                              <wpg:cNvGrpSpPr/>
                              <wpg:grpSpPr>
                                <a:xfrm>
                                  <a:off x="385427" y="920115"/>
                                  <a:ext cx="508098" cy="108000"/>
                                  <a:chOff x="379980" y="897525"/>
                                  <a:chExt cx="508098" cy="108000"/>
                                </a:xfrm>
                              </wpg:grpSpPr>
                              <wps:wsp>
                                <wps:cNvPr id="92424" name="Pfeil nach rechts 92424"/>
                                <wps:cNvSpPr/>
                                <wps:spPr>
                                  <a:xfrm>
                                    <a:off x="708078" y="897525"/>
                                    <a:ext cx="180000" cy="108000"/>
                                  </a:xfrm>
                                  <a:prstGeom prst="rightArrow">
                                    <a:avLst/>
                                  </a:prstGeom>
                                  <a:solidFill>
                                    <a:srgbClr val="FF0000"/>
                                  </a:solidFill>
                                  <a:ln>
                                    <a:solidFill>
                                      <a:srgbClr val="474847"/>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92425" name="Pfeil nach links 92425"/>
                                <wps:cNvSpPr/>
                                <wps:spPr>
                                  <a:xfrm>
                                    <a:off x="379980" y="897525"/>
                                    <a:ext cx="180000" cy="108000"/>
                                  </a:xfrm>
                                  <a:prstGeom prst="leftArrow">
                                    <a:avLst/>
                                  </a:prstGeom>
                                  <a:solidFill>
                                    <a:srgbClr val="FF0000"/>
                                  </a:solidFill>
                                  <a:ln>
                                    <a:solidFill>
                                      <a:srgbClr val="474847"/>
                                    </a:solidFill>
                                  </a:ln>
                                  <a:effectLst/>
                                </wps:spPr>
                                <wps:style>
                                  <a:lnRef idx="1">
                                    <a:schemeClr val="accent1"/>
                                  </a:lnRef>
                                  <a:fillRef idx="3">
                                    <a:schemeClr val="accent1"/>
                                  </a:fillRef>
                                  <a:effectRef idx="2">
                                    <a:schemeClr val="accent1"/>
                                  </a:effectRef>
                                  <a:fontRef idx="minor">
                                    <a:schemeClr val="lt1"/>
                                  </a:fontRef>
                                </wps:style>
                                <wps:bodyPr rtlCol="0" anchor="ctr"/>
                              </wps:wsp>
                            </wpg:grpSp>
                            <wpg:grpSp>
                              <wpg:cNvPr id="92426" name="Gruppieren 170"/>
                              <wpg:cNvGrpSpPr/>
                              <wpg:grpSpPr>
                                <a:xfrm>
                                  <a:off x="393860" y="1086595"/>
                                  <a:ext cx="508098" cy="323900"/>
                                  <a:chOff x="388413" y="1063430"/>
                                  <a:chExt cx="508098" cy="323900"/>
                                </a:xfrm>
                              </wpg:grpSpPr>
                              <wps:wsp>
                                <wps:cNvPr id="92427" name="Pfeil nach rechts 92427"/>
                                <wps:cNvSpPr/>
                                <wps:spPr>
                                  <a:xfrm>
                                    <a:off x="716511" y="1063430"/>
                                    <a:ext cx="180000" cy="108000"/>
                                  </a:xfrm>
                                  <a:prstGeom prst="rightArrow">
                                    <a:avLst/>
                                  </a:prstGeom>
                                  <a:solidFill>
                                    <a:srgbClr val="800000"/>
                                  </a:solidFill>
                                  <a:ln>
                                    <a:solidFill>
                                      <a:srgbClr val="474847"/>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92428" name="Pfeil nach links 92428"/>
                                <wps:cNvSpPr/>
                                <wps:spPr>
                                  <a:xfrm>
                                    <a:off x="388413" y="1063430"/>
                                    <a:ext cx="180000" cy="108000"/>
                                  </a:xfrm>
                                  <a:prstGeom prst="leftArrow">
                                    <a:avLst/>
                                  </a:prstGeom>
                                  <a:solidFill>
                                    <a:srgbClr val="800000"/>
                                  </a:solidFill>
                                  <a:ln>
                                    <a:solidFill>
                                      <a:srgbClr val="474847"/>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92429" name="Pfeil nach rechts 92429"/>
                                <wps:cNvSpPr/>
                                <wps:spPr>
                                  <a:xfrm>
                                    <a:off x="716510" y="1171347"/>
                                    <a:ext cx="180000" cy="108000"/>
                                  </a:xfrm>
                                  <a:prstGeom prst="rightArrow">
                                    <a:avLst/>
                                  </a:prstGeom>
                                  <a:solidFill>
                                    <a:srgbClr val="800000"/>
                                  </a:solidFill>
                                  <a:ln>
                                    <a:solidFill>
                                      <a:srgbClr val="474847"/>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92430" name="Pfeil nach links 92430"/>
                                <wps:cNvSpPr/>
                                <wps:spPr>
                                  <a:xfrm>
                                    <a:off x="388413" y="1171380"/>
                                    <a:ext cx="180000" cy="108000"/>
                                  </a:xfrm>
                                  <a:prstGeom prst="leftArrow">
                                    <a:avLst/>
                                  </a:prstGeom>
                                  <a:solidFill>
                                    <a:srgbClr val="800000"/>
                                  </a:solidFill>
                                  <a:ln>
                                    <a:solidFill>
                                      <a:srgbClr val="474847"/>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92431" name="Pfeil nach rechts 92431"/>
                                <wps:cNvSpPr/>
                                <wps:spPr>
                                  <a:xfrm>
                                    <a:off x="716511" y="1279330"/>
                                    <a:ext cx="180000" cy="108000"/>
                                  </a:xfrm>
                                  <a:prstGeom prst="rightArrow">
                                    <a:avLst/>
                                  </a:prstGeom>
                                  <a:solidFill>
                                    <a:srgbClr val="800000"/>
                                  </a:solidFill>
                                  <a:ln>
                                    <a:solidFill>
                                      <a:srgbClr val="474847"/>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92432" name="Pfeil nach links 92432"/>
                                <wps:cNvSpPr/>
                                <wps:spPr>
                                  <a:xfrm>
                                    <a:off x="388413" y="1279330"/>
                                    <a:ext cx="180000" cy="108000"/>
                                  </a:xfrm>
                                  <a:prstGeom prst="leftArrow">
                                    <a:avLst/>
                                  </a:prstGeom>
                                  <a:solidFill>
                                    <a:srgbClr val="800000"/>
                                  </a:solidFill>
                                  <a:ln>
                                    <a:solidFill>
                                      <a:srgbClr val="474847"/>
                                    </a:solidFill>
                                  </a:ln>
                                  <a:effectLst/>
                                </wps:spPr>
                                <wps:style>
                                  <a:lnRef idx="1">
                                    <a:schemeClr val="accent1"/>
                                  </a:lnRef>
                                  <a:fillRef idx="3">
                                    <a:schemeClr val="accent1"/>
                                  </a:fillRef>
                                  <a:effectRef idx="2">
                                    <a:schemeClr val="accent1"/>
                                  </a:effectRef>
                                  <a:fontRef idx="minor">
                                    <a:schemeClr val="lt1"/>
                                  </a:fontRef>
                                </wps:style>
                                <wps:bodyPr rtlCol="0" anchor="ctr"/>
                              </wps:wsp>
                            </wpg:grpSp>
                            <wps:wsp>
                              <wps:cNvPr id="92433" name="Text Box 44"/>
                              <wps:cNvSpPr txBox="1">
                                <a:spLocks noChangeArrowheads="1"/>
                              </wps:cNvSpPr>
                              <wps:spPr bwMode="auto">
                                <a:xfrm>
                                  <a:off x="1266562" y="582231"/>
                                  <a:ext cx="244221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AC0E7"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stheme="minorBidi"/>
                                        <w:color w:val="000000" w:themeColor="text1"/>
                                        <w:kern w:val="24"/>
                                        <w:sz w:val="16"/>
                                        <w:szCs w:val="16"/>
                                      </w:rPr>
                                      <w:t>Flasher Feedback for Unlock/Enable</w:t>
                                    </w:r>
                                  </w:p>
                                </w:txbxContent>
                              </wps:txbx>
                              <wps:bodyPr wrap="square">
                                <a:spAutoFit/>
                              </wps:bodyPr>
                            </wps:wsp>
                            <wps:wsp>
                              <wps:cNvPr id="92434" name="Text Box 44"/>
                              <wps:cNvSpPr txBox="1">
                                <a:spLocks noChangeArrowheads="1"/>
                              </wps:cNvSpPr>
                              <wps:spPr bwMode="auto">
                                <a:xfrm>
                                  <a:off x="1256022" y="862951"/>
                                  <a:ext cx="244221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6E34A"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stheme="minorBidi"/>
                                        <w:color w:val="000000" w:themeColor="text1"/>
                                        <w:kern w:val="24"/>
                                        <w:sz w:val="16"/>
                                        <w:szCs w:val="16"/>
                                      </w:rPr>
                                      <w:t>Flasher Feedback for Central Lock</w:t>
                                    </w:r>
                                  </w:p>
                                </w:txbxContent>
                              </wps:txbx>
                              <wps:bodyPr wrap="square">
                                <a:spAutoFit/>
                              </wps:bodyPr>
                            </wps:wsp>
                            <wps:wsp>
                              <wps:cNvPr id="92435" name="Text Box 44"/>
                              <wps:cNvSpPr txBox="1">
                                <a:spLocks noChangeArrowheads="1"/>
                              </wps:cNvSpPr>
                              <wps:spPr bwMode="auto">
                                <a:xfrm>
                                  <a:off x="1266561" y="1127801"/>
                                  <a:ext cx="244221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CDBE6"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stheme="minorBidi"/>
                                        <w:color w:val="000000" w:themeColor="text1"/>
                                        <w:kern w:val="24"/>
                                        <w:sz w:val="16"/>
                                        <w:szCs w:val="16"/>
                                      </w:rPr>
                                      <w:t>Flasher Feedback for Double Lock</w:t>
                                    </w:r>
                                  </w:p>
                                </w:txbxContent>
                              </wps:txbx>
                              <wps:bodyPr wrap="square">
                                <a:spAutoFit/>
                              </wps:bodyPr>
                            </wps:wsp>
                            <wpg:grpSp>
                              <wpg:cNvPr id="92436" name="Gruppieren 174"/>
                              <wpg:cNvGrpSpPr/>
                              <wpg:grpSpPr>
                                <a:xfrm>
                                  <a:off x="457422" y="1824410"/>
                                  <a:ext cx="436098" cy="216000"/>
                                  <a:chOff x="449875" y="1763012"/>
                                  <a:chExt cx="436098" cy="216000"/>
                                </a:xfrm>
                              </wpg:grpSpPr>
                              <wps:wsp>
                                <wps:cNvPr id="92437" name="Nach links gekrümmter Pfeil 92437"/>
                                <wps:cNvSpPr/>
                                <wps:spPr>
                                  <a:xfrm>
                                    <a:off x="741973" y="1763012"/>
                                    <a:ext cx="144000" cy="216000"/>
                                  </a:xfrm>
                                  <a:prstGeom prst="curvedLeftArrow">
                                    <a:avLst/>
                                  </a:prstGeom>
                                  <a:solidFill>
                                    <a:srgbClr val="FF0000"/>
                                  </a:solidFill>
                                  <a:ln>
                                    <a:noFill/>
                                  </a:ln>
                                  <a:effectLst/>
                                  <a:scene3d>
                                    <a:camera prst="orthographicFront">
                                      <a:rot lat="0" lon="2400000" rev="0"/>
                                    </a:camera>
                                    <a:lightRig rig="threePt" dir="t"/>
                                  </a:scene3d>
                                </wps:spPr>
                                <wps:style>
                                  <a:lnRef idx="1">
                                    <a:schemeClr val="accent1"/>
                                  </a:lnRef>
                                  <a:fillRef idx="3">
                                    <a:schemeClr val="accent1"/>
                                  </a:fillRef>
                                  <a:effectRef idx="2">
                                    <a:schemeClr val="accent1"/>
                                  </a:effectRef>
                                  <a:fontRef idx="minor">
                                    <a:schemeClr val="lt1"/>
                                  </a:fontRef>
                                </wps:style>
                                <wps:bodyPr rtlCol="0" anchor="ctr"/>
                              </wps:wsp>
                              <wps:wsp>
                                <wps:cNvPr id="7121" name="Nach rechts gekrümmter Pfeil 7121"/>
                                <wps:cNvSpPr/>
                                <wps:spPr>
                                  <a:xfrm>
                                    <a:off x="449875" y="1763012"/>
                                    <a:ext cx="144000" cy="216000"/>
                                  </a:xfrm>
                                  <a:prstGeom prst="curvedRightArrow">
                                    <a:avLst/>
                                  </a:prstGeom>
                                  <a:solidFill>
                                    <a:srgbClr val="FF0000"/>
                                  </a:solidFill>
                                  <a:ln>
                                    <a:noFill/>
                                  </a:ln>
                                  <a:effectLst/>
                                  <a:scene3d>
                                    <a:camera prst="orthographicFront">
                                      <a:rot lat="0" lon="2400000" rev="0"/>
                                    </a:camera>
                                    <a:lightRig rig="threePt" dir="t"/>
                                  </a:scene3d>
                                </wps:spPr>
                                <wps:style>
                                  <a:lnRef idx="1">
                                    <a:schemeClr val="accent1"/>
                                  </a:lnRef>
                                  <a:fillRef idx="3">
                                    <a:schemeClr val="accent1"/>
                                  </a:fillRef>
                                  <a:effectRef idx="2">
                                    <a:schemeClr val="accent1"/>
                                  </a:effectRef>
                                  <a:fontRef idx="minor">
                                    <a:schemeClr val="lt1"/>
                                  </a:fontRef>
                                </wps:style>
                                <wps:bodyPr rtlCol="0" anchor="ctr"/>
                              </wps:wsp>
                            </wpg:grpSp>
                            <wpg:grpSp>
                              <wpg:cNvPr id="7122" name="Gruppieren 175"/>
                              <wpg:cNvGrpSpPr/>
                              <wpg:grpSpPr>
                                <a:xfrm>
                                  <a:off x="440364" y="1486397"/>
                                  <a:ext cx="436098" cy="216000"/>
                                  <a:chOff x="432817" y="1423016"/>
                                  <a:chExt cx="436098" cy="216000"/>
                                </a:xfrm>
                              </wpg:grpSpPr>
                              <wps:wsp>
                                <wps:cNvPr id="7123" name="Nach links gekrümmter Pfeil 7123"/>
                                <wps:cNvSpPr/>
                                <wps:spPr>
                                  <a:xfrm>
                                    <a:off x="724915" y="1423016"/>
                                    <a:ext cx="144000" cy="216000"/>
                                  </a:xfrm>
                                  <a:prstGeom prst="curvedLeftArrow">
                                    <a:avLst/>
                                  </a:prstGeom>
                                  <a:solidFill>
                                    <a:srgbClr val="99CC00"/>
                                  </a:solidFill>
                                  <a:ln>
                                    <a:noFill/>
                                  </a:ln>
                                  <a:effectLst/>
                                  <a:scene3d>
                                    <a:camera prst="orthographicFront">
                                      <a:rot lat="10800000" lon="2400000" rev="0"/>
                                    </a:camera>
                                    <a:lightRig rig="threePt" dir="t"/>
                                  </a:scene3d>
                                </wps:spPr>
                                <wps:style>
                                  <a:lnRef idx="1">
                                    <a:schemeClr val="accent1"/>
                                  </a:lnRef>
                                  <a:fillRef idx="3">
                                    <a:schemeClr val="accent1"/>
                                  </a:fillRef>
                                  <a:effectRef idx="2">
                                    <a:schemeClr val="accent1"/>
                                  </a:effectRef>
                                  <a:fontRef idx="minor">
                                    <a:schemeClr val="lt1"/>
                                  </a:fontRef>
                                </wps:style>
                                <wps:bodyPr rtlCol="0" anchor="ctr"/>
                              </wps:wsp>
                              <wps:wsp>
                                <wps:cNvPr id="7124" name="Nach rechts gekrümmter Pfeil 7124"/>
                                <wps:cNvSpPr/>
                                <wps:spPr>
                                  <a:xfrm>
                                    <a:off x="432817" y="1423016"/>
                                    <a:ext cx="144000" cy="216000"/>
                                  </a:xfrm>
                                  <a:prstGeom prst="curvedRightArrow">
                                    <a:avLst/>
                                  </a:prstGeom>
                                  <a:solidFill>
                                    <a:srgbClr val="99CC00"/>
                                  </a:solidFill>
                                  <a:ln>
                                    <a:noFill/>
                                  </a:ln>
                                  <a:effectLst/>
                                  <a:scene3d>
                                    <a:camera prst="orthographicFront">
                                      <a:rot lat="10800000" lon="2400000" rev="0"/>
                                    </a:camera>
                                    <a:lightRig rig="threePt" dir="t"/>
                                  </a:scene3d>
                                </wps:spPr>
                                <wps:style>
                                  <a:lnRef idx="1">
                                    <a:schemeClr val="accent1"/>
                                  </a:lnRef>
                                  <a:fillRef idx="3">
                                    <a:schemeClr val="accent1"/>
                                  </a:fillRef>
                                  <a:effectRef idx="2">
                                    <a:schemeClr val="accent1"/>
                                  </a:effectRef>
                                  <a:fontRef idx="minor">
                                    <a:schemeClr val="lt1"/>
                                  </a:fontRef>
                                </wps:style>
                                <wps:bodyPr rtlCol="0" anchor="ctr"/>
                              </wps:wsp>
                            </wpg:grpSp>
                            <wps:wsp>
                              <wps:cNvPr id="7125" name="Text Box 44"/>
                              <wps:cNvSpPr txBox="1">
                                <a:spLocks noChangeArrowheads="1"/>
                              </wps:cNvSpPr>
                              <wps:spPr bwMode="auto">
                                <a:xfrm>
                                  <a:off x="1266561" y="1458784"/>
                                  <a:ext cx="244284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0AEAC"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stheme="minorBidi"/>
                                        <w:color w:val="000000" w:themeColor="text1"/>
                                        <w:kern w:val="24"/>
                                        <w:sz w:val="16"/>
                                        <w:szCs w:val="16"/>
                                      </w:rPr>
                                      <w:t>Mirror Unfold on Exterior Unlock</w:t>
                                    </w:r>
                                  </w:p>
                                </w:txbxContent>
                              </wps:txbx>
                              <wps:bodyPr wrap="square">
                                <a:spAutoFit/>
                              </wps:bodyPr>
                            </wps:wsp>
                            <wps:wsp>
                              <wps:cNvPr id="7126" name="Text Box 44"/>
                              <wps:cNvSpPr txBox="1">
                                <a:spLocks noChangeArrowheads="1"/>
                              </wps:cNvSpPr>
                              <wps:spPr bwMode="auto">
                                <a:xfrm>
                                  <a:off x="1283098" y="1841872"/>
                                  <a:ext cx="244221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D6AD1"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stheme="minorBidi"/>
                                        <w:color w:val="000000" w:themeColor="text1"/>
                                        <w:kern w:val="24"/>
                                        <w:sz w:val="16"/>
                                        <w:szCs w:val="16"/>
                                      </w:rPr>
                                      <w:t>Mirror Fold on Exterior Lock</w:t>
                                    </w:r>
                                  </w:p>
                                </w:txbxContent>
                              </wps:txbx>
                              <wps:bodyPr wrap="square">
                                <a:spAutoFit/>
                              </wps:bodyPr>
                            </wps:wsp>
                          </wpg:wgp>
                        </a:graphicData>
                      </a:graphic>
                    </wp:inline>
                  </w:drawing>
                </mc:Choice>
                <mc:Fallback>
                  <w:pict>
                    <v:group w14:anchorId="54C35C48" id="Gruppieren 92416" o:spid="_x0000_s1124" style="width:291.35pt;height:161.45pt;mso-position-horizontal-relative:char;mso-position-vertical-relative:line" coordorigin="254" coordsize="36998,20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">
                      <v:oval id="Ellipse 2" o:spid="_x0000_s1125" style="position:absolute;left:5524;top:857;width:1080;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" fillcolor="red" strokecolor="black [3213]"/>
                      <v:oval id="Ellipse 2" o:spid="_x0000_s1126" style="position:absolute;left:5495;top:3347;width:1079;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" filled="f" strokecolor="black [3213]"/>
                      <v:shape id="Text Box 44" o:spid="_x0000_s1127" type="#_x0000_t202" style="position:absolute;left:12566;width:24416;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" filled="f" stroked="f">
                        <v:textbox style="mso-fit-shape-to-text:t">
                          <w:txbxContent>
                            <w:p w14:paraId="67BB0A49"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stheme="minorBidi"/>
                                  <w:color w:val="000000" w:themeColor="text1"/>
                                  <w:kern w:val="24"/>
                                  <w:sz w:val="16"/>
                                  <w:szCs w:val="16"/>
                                </w:rPr>
                                <w:t>Inside Lock/Unlock Status, Locked</w:t>
                              </w:r>
                            </w:p>
                          </w:txbxContent>
                        </v:textbox>
                      </v:shape>
                      <v:shape id="Text Box 44" o:spid="_x0000_s1128" type="#_x0000_t202" style="position:absolute;left:12566;top:3141;width:24416;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" filled="f" stroked="f">
                        <v:textbox style="mso-fit-shape-to-text:t">
                          <w:txbxContent>
                            <w:p w14:paraId="7C0893C9" w14:textId="77777777" w:rsidR="00C82F17" w:rsidRPr="001852F2" w:rsidRDefault="00C82F17" w:rsidP="00E51252">
                              <w:pPr>
                                <w:pStyle w:val="NormalWeb"/>
                                <w:spacing w:before="0" w:beforeAutospacing="0" w:after="0" w:afterAutospacing="0"/>
                                <w:textAlignment w:val="baseline"/>
                                <w:rPr>
                                  <w:sz w:val="16"/>
                                  <w:szCs w:val="16"/>
                                  <w:lang w:val="de-DE"/>
                                </w:rPr>
                              </w:pPr>
                              <w:r w:rsidRPr="001852F2">
                                <w:rPr>
                                  <w:rFonts w:eastAsia="ヒラギノ角ゴ Pro W3" w:cstheme="minorBidi"/>
                                  <w:color w:val="000000" w:themeColor="text1"/>
                                  <w:kern w:val="24"/>
                                  <w:sz w:val="16"/>
                                  <w:szCs w:val="16"/>
                                  <w:lang w:val="de-DE"/>
                                </w:rPr>
                                <w:t>Inside Lock/Unlock Status, Unlocked</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92421" o:spid="_x0000_s1129" type="#_x0000_t13" style="position:absolute;left:7112;top:6234;width:540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" adj="19440" fillcolor="#9c0" strokecolor="#474847"/>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92422" o:spid="_x0000_s1130" type="#_x0000_t66" style="position:absolute;left:254;top:6329;width:540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" adj="2160" fillcolor="#9c0" strokecolor="#474847"/>
                      <v:group id="Gruppieren 169" o:spid="_x0000_s1131" style="position:absolute;left:3854;top:9201;width:5081;height:1080" coordorigin="3799,8975" coordsize="50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">
                        <v:shape id="Pfeil nach rechts 92424" o:spid="_x0000_s1132" type="#_x0000_t13" style="position:absolute;left:7080;top:8975;width:180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" adj="15120" fillcolor="red" strokecolor="#474847"/>
                        <v:shape id="Pfeil nach links 92425" o:spid="_x0000_s1133" type="#_x0000_t66" style="position:absolute;left:3799;top:8975;width:180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" adj="6480" fillcolor="red" strokecolor="#474847"/>
                      </v:group>
                      <v:group id="Gruppieren 170" o:spid="_x0000_s1134" style="position:absolute;left:3938;top:10865;width:5081;height:3239" coordorigin="3884,10634" coordsize="5080,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">
                        <v:shape id="Pfeil nach rechts 92427" o:spid="_x0000_s1135" type="#_x0000_t13" style="position:absolute;left:7165;top:10634;width:180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" adj="15120" fillcolor="maroon" strokecolor="#474847"/>
                        <v:shape id="Pfeil nach links 92428" o:spid="_x0000_s1136" type="#_x0000_t66" style="position:absolute;left:3884;top:10634;width:180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" adj="6480" fillcolor="maroon" strokecolor="#474847"/>
                        <v:shape id="Pfeil nach rechts 92429" o:spid="_x0000_s1137" type="#_x0000_t13" style="position:absolute;left:7165;top:11713;width:180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" adj="15120" fillcolor="maroon" strokecolor="#474847"/>
                        <v:shape id="Pfeil nach links 92430" o:spid="_x0000_s1138" type="#_x0000_t66" style="position:absolute;left:3884;top:11713;width:180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" adj="6480" fillcolor="maroon" strokecolor="#474847"/>
                        <v:shape id="Pfeil nach rechts 92431" o:spid="_x0000_s1139" type="#_x0000_t13" style="position:absolute;left:7165;top:12793;width:180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" adj="15120" fillcolor="maroon" strokecolor="#474847"/>
                        <v:shape id="Pfeil nach links 92432" o:spid="_x0000_s1140" type="#_x0000_t66" style="position:absolute;left:3884;top:12793;width:180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" adj="6480" fillcolor="maroon" strokecolor="#474847"/>
                      </v:group>
                      <v:shape id="Text Box 44" o:spid="_x0000_s1141" type="#_x0000_t202" style="position:absolute;left:12665;top:5822;width:2442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" filled="f" stroked="f">
                        <v:textbox style="mso-fit-shape-to-text:t">
                          <w:txbxContent>
                            <w:p w14:paraId="42AAC0E7"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stheme="minorBidi"/>
                                  <w:color w:val="000000" w:themeColor="text1"/>
                                  <w:kern w:val="24"/>
                                  <w:sz w:val="16"/>
                                  <w:szCs w:val="16"/>
                                </w:rPr>
                                <w:t>Flasher Feedback for Unlock/Enable</w:t>
                              </w:r>
                            </w:p>
                          </w:txbxContent>
                        </v:textbox>
                      </v:shape>
                      <v:shape id="Text Box 44" o:spid="_x0000_s1142" type="#_x0000_t202" style="position:absolute;left:12560;top:8629;width:2442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" filled="f" stroked="f">
                        <v:textbox style="mso-fit-shape-to-text:t">
                          <w:txbxContent>
                            <w:p w14:paraId="2E86E34A"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stheme="minorBidi"/>
                                  <w:color w:val="000000" w:themeColor="text1"/>
                                  <w:kern w:val="24"/>
                                  <w:sz w:val="16"/>
                                  <w:szCs w:val="16"/>
                                </w:rPr>
                                <w:t>Flasher Feedback for Central Lock</w:t>
                              </w:r>
                            </w:p>
                          </w:txbxContent>
                        </v:textbox>
                      </v:shape>
                      <v:shape id="Text Box 44" o:spid="_x0000_s1143" type="#_x0000_t202" style="position:absolute;left:12665;top:11278;width:2442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" filled="f" stroked="f">
                        <v:textbox style="mso-fit-shape-to-text:t">
                          <w:txbxContent>
                            <w:p w14:paraId="77ACDBE6"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stheme="minorBidi"/>
                                  <w:color w:val="000000" w:themeColor="text1"/>
                                  <w:kern w:val="24"/>
                                  <w:sz w:val="16"/>
                                  <w:szCs w:val="16"/>
                                </w:rPr>
                                <w:t>Flasher Feedback for Double Lock</w:t>
                              </w:r>
                            </w:p>
                          </w:txbxContent>
                        </v:textbox>
                      </v:shape>
                      <v:group id="Gruppieren 174" o:spid="_x0000_s1144" style="position:absolute;left:4574;top:18244;width:4361;height:2160" coordorigin="4498,17630" coordsize="436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">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Nach links gekrümmter Pfeil 92437" o:spid="_x0000_s1145" type="#_x0000_t103" style="position:absolute;left:7419;top:17630;width:144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" adj="14400,19800,5400" fillcolor="red" stroked="f"/>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ach rechts gekrümmter Pfeil 7121" o:spid="_x0000_s1146" type="#_x0000_t102" style="position:absolute;left:4498;top:17630;width:144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" adj="14400,19800,16200" fillcolor="red" stroked="f"/>
                      </v:group>
                      <v:group id="Gruppieren 175" o:spid="_x0000_s1147" style="position:absolute;left:4403;top:14863;width:4361;height:2160" coordorigin="4328,14230" coordsize="436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">
                        <v:shape id="Nach links gekrümmter Pfeil 7123" o:spid="_x0000_s1148" type="#_x0000_t103" style="position:absolute;left:7249;top:14230;width:144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" adj="14400,19800,5400" fillcolor="#9c0" stroked="f"/>
                        <v:shape id="Nach rechts gekrümmter Pfeil 7124" o:spid="_x0000_s1149" type="#_x0000_t102" style="position:absolute;left:4328;top:14230;width:144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" adj="14400,19800,16200" fillcolor="#9c0" stroked="f"/>
                      </v:group>
                      <v:shape id="Text Box 44" o:spid="_x0000_s1150" type="#_x0000_t202" style="position:absolute;left:12665;top:14587;width:24429;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" filled="f" stroked="f">
                        <v:textbox style="mso-fit-shape-to-text:t">
                          <w:txbxContent>
                            <w:p w14:paraId="7E00AEAC"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stheme="minorBidi"/>
                                  <w:color w:val="000000" w:themeColor="text1"/>
                                  <w:kern w:val="24"/>
                                  <w:sz w:val="16"/>
                                  <w:szCs w:val="16"/>
                                </w:rPr>
                                <w:t>Mirror Unfold on Exterior Unlock</w:t>
                              </w:r>
                            </w:p>
                          </w:txbxContent>
                        </v:textbox>
                      </v:shape>
                      <v:shape id="Text Box 44" o:spid="_x0000_s1151" type="#_x0000_t202" style="position:absolute;left:12830;top:18418;width:2442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" filled="f" stroked="f">
                        <v:textbox style="mso-fit-shape-to-text:t">
                          <w:txbxContent>
                            <w:p w14:paraId="797D6AD1" w14:textId="77777777" w:rsidR="00C82F17" w:rsidRPr="001852F2" w:rsidRDefault="00C82F17" w:rsidP="00E51252">
                              <w:pPr>
                                <w:pStyle w:val="NormalWeb"/>
                                <w:spacing w:before="0" w:beforeAutospacing="0" w:after="0" w:afterAutospacing="0"/>
                                <w:textAlignment w:val="baseline"/>
                                <w:rPr>
                                  <w:sz w:val="16"/>
                                  <w:szCs w:val="16"/>
                                </w:rPr>
                              </w:pPr>
                              <w:r w:rsidRPr="001852F2">
                                <w:rPr>
                                  <w:rFonts w:eastAsia="ヒラギノ角ゴ Pro W3" w:cstheme="minorBidi"/>
                                  <w:color w:val="000000" w:themeColor="text1"/>
                                  <w:kern w:val="24"/>
                                  <w:sz w:val="16"/>
                                  <w:szCs w:val="16"/>
                                </w:rPr>
                                <w:t>Mirror Fold on Exterior Lock</w:t>
                              </w:r>
                            </w:p>
                          </w:txbxContent>
                        </v:textbox>
                      </v:shape>
                      <w10:anchorlock/>
                    </v:group>
                  </w:pict>
                </mc:Fallback>
              </mc:AlternateContent>
            </w:r>
          </w:p>
        </w:tc>
      </w:tr>
    </w:tbl>
    <w:p w14:paraId="7AFEB0A9" w14:textId="5A785328" w:rsidR="00CC3D14" w:rsidRPr="002B1398" w:rsidRDefault="00CC3D14" w:rsidP="00CC3D14">
      <w:pPr>
        <w:pStyle w:val="Caption"/>
      </w:pPr>
      <w:bookmarkStart w:id="86" w:name="_Toc6299935"/>
      <w:bookmarkStart w:id="87" w:name="_Toc216768466"/>
      <w:bookmarkStart w:id="88" w:name="_Toc500052220"/>
      <w:bookmarkStart w:id="89" w:name="_Toc211245116"/>
      <w:r w:rsidRPr="002B1398">
        <w:t xml:space="preserve">Table </w:t>
      </w:r>
      <w:r w:rsidR="00A536D5">
        <w:fldChar w:fldCharType="begin"/>
      </w:r>
      <w:r w:rsidR="00A536D5">
        <w:instrText xml:space="preserve"> SEQ Table \* ARABIC </w:instrText>
      </w:r>
      <w:r w:rsidR="00A536D5">
        <w:fldChar w:fldCharType="separate"/>
      </w:r>
      <w:r w:rsidR="00D32F5E">
        <w:rPr>
          <w:noProof/>
        </w:rPr>
        <w:t>6</w:t>
      </w:r>
      <w:r w:rsidR="00A536D5">
        <w:rPr>
          <w:noProof/>
        </w:rPr>
        <w:fldChar w:fldCharType="end"/>
      </w:r>
      <w:r w:rsidRPr="002B1398">
        <w:t>: Definitions used in this document</w:t>
      </w:r>
      <w:bookmarkEnd w:id="86"/>
    </w:p>
    <w:p w14:paraId="17CC4240" w14:textId="77777777" w:rsidR="00CC3D14" w:rsidRPr="007C20FA" w:rsidRDefault="00CC3D14" w:rsidP="00CC3D14">
      <w:pPr>
        <w:pStyle w:val="Heading3"/>
      </w:pPr>
      <w:bookmarkStart w:id="90" w:name="_Toc216841810"/>
      <w:bookmarkStart w:id="91" w:name="_Toc397081423"/>
      <w:bookmarkStart w:id="92" w:name="_Toc6299975"/>
      <w:r w:rsidRPr="007C20FA">
        <w:t>Abbreviations</w:t>
      </w:r>
      <w:bookmarkEnd w:id="87"/>
      <w:bookmarkEnd w:id="90"/>
      <w:bookmarkEnd w:id="91"/>
      <w:bookmarkEnd w:id="92"/>
    </w:p>
    <w:p w14:paraId="5FD9378E" w14:textId="77777777" w:rsidR="007E6FDE" w:rsidRDefault="007E6FDE" w:rsidP="007E6FDE">
      <w:r>
        <w:t xml:space="preserve">Please see the </w:t>
      </w:r>
      <w:hyperlink r:id="rId38" w:history="1">
        <w:r w:rsidRPr="000C49DA">
          <w:rPr>
            <w:rStyle w:val="Hyperlink"/>
          </w:rPr>
          <w:t>Glossary for Power Locking Features</w:t>
        </w:r>
      </w:hyperlink>
      <w:r>
        <w:t>.</w:t>
      </w:r>
    </w:p>
    <w:p w14:paraId="11A6B0DF" w14:textId="6018C63F" w:rsidR="00CE3BD6" w:rsidRDefault="00CE3BD6" w:rsidP="00CE3BD6"/>
    <w:p w14:paraId="42DC14A2" w14:textId="77777777" w:rsidR="00CE3BD6" w:rsidRPr="000F7EE0" w:rsidRDefault="00CE3BD6" w:rsidP="00CE3BD6">
      <w:pPr>
        <w:pStyle w:val="Heading3"/>
      </w:pPr>
      <w:bookmarkStart w:id="93" w:name="_Toc6299976"/>
      <w:r w:rsidRPr="000F7EE0">
        <w:t>Parameters / Values</w:t>
      </w:r>
      <w:bookmarkEnd w:id="93"/>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CE3BD6" w:rsidRPr="000F7EE0" w14:paraId="25756A02" w14:textId="77777777" w:rsidTr="00FC6ED2">
        <w:trPr>
          <w:tblHeader/>
        </w:trPr>
        <w:tc>
          <w:tcPr>
            <w:tcW w:w="2268" w:type="dxa"/>
            <w:shd w:val="pct20" w:color="auto" w:fill="FFFFFF"/>
          </w:tcPr>
          <w:p w14:paraId="1010587B" w14:textId="77777777" w:rsidR="00CE3BD6" w:rsidRPr="000F7EE0" w:rsidRDefault="00CE3BD6" w:rsidP="00465E01">
            <w:pPr>
              <w:rPr>
                <w:rFonts w:ascii="Helvetica" w:hAnsi="Helvetica" w:cs="Helvetica"/>
                <w:b/>
              </w:rPr>
            </w:pPr>
            <w:r w:rsidRPr="000F7EE0">
              <w:rPr>
                <w:rFonts w:ascii="Helvetica" w:hAnsi="Helvetica" w:cs="Helvetica"/>
                <w:b/>
              </w:rPr>
              <w:t>Name</w:t>
            </w:r>
          </w:p>
        </w:tc>
        <w:tc>
          <w:tcPr>
            <w:tcW w:w="4707" w:type="dxa"/>
            <w:shd w:val="pct20" w:color="auto" w:fill="FFFFFF"/>
          </w:tcPr>
          <w:p w14:paraId="5E1F210D" w14:textId="77777777" w:rsidR="00CE3BD6" w:rsidRPr="000F7EE0" w:rsidRDefault="00CE3BD6" w:rsidP="00465E01">
            <w:pPr>
              <w:rPr>
                <w:rFonts w:ascii="Helvetica" w:hAnsi="Helvetica" w:cs="Helvetica"/>
                <w:b/>
              </w:rPr>
            </w:pPr>
            <w:r w:rsidRPr="000F7EE0">
              <w:rPr>
                <w:rFonts w:ascii="Helvetica" w:hAnsi="Helvetica" w:cs="Helvetica"/>
                <w:b/>
              </w:rPr>
              <w:t>Description</w:t>
            </w:r>
          </w:p>
        </w:tc>
        <w:tc>
          <w:tcPr>
            <w:tcW w:w="3231" w:type="dxa"/>
            <w:shd w:val="pct20" w:color="auto" w:fill="FFFFFF"/>
          </w:tcPr>
          <w:p w14:paraId="6B43DCAB" w14:textId="77777777" w:rsidR="00CE3BD6" w:rsidRPr="000F7EE0" w:rsidRDefault="00CE3BD6" w:rsidP="00465E01">
            <w:pPr>
              <w:rPr>
                <w:rFonts w:ascii="Helvetica" w:hAnsi="Helvetica" w:cs="Helvetica"/>
                <w:b/>
              </w:rPr>
            </w:pPr>
            <w:r w:rsidRPr="000F7EE0">
              <w:rPr>
                <w:rFonts w:ascii="Helvetica" w:hAnsi="Helvetica" w:cs="Helvetica"/>
                <w:b/>
              </w:rPr>
              <w:t>Range / Resolution</w:t>
            </w:r>
          </w:p>
        </w:tc>
      </w:tr>
      <w:tr w:rsidR="00CE3BD6" w:rsidRPr="000F7EE0" w14:paraId="242C44AA" w14:textId="77777777" w:rsidTr="00FC6ED2">
        <w:tc>
          <w:tcPr>
            <w:tcW w:w="2268" w:type="dxa"/>
          </w:tcPr>
          <w:p w14:paraId="24709922" w14:textId="77777777" w:rsidR="00CE3BD6" w:rsidRPr="000F7EE0" w:rsidRDefault="00CE3BD6" w:rsidP="00465E01">
            <w:pPr>
              <w:pStyle w:val="BodyText"/>
              <w:rPr>
                <w:lang w:val="en-US"/>
              </w:rPr>
            </w:pPr>
          </w:p>
        </w:tc>
        <w:tc>
          <w:tcPr>
            <w:tcW w:w="4707" w:type="dxa"/>
          </w:tcPr>
          <w:p w14:paraId="0EAF6EFE" w14:textId="77777777" w:rsidR="00CE3BD6" w:rsidRPr="000F7EE0" w:rsidRDefault="00CE3BD6" w:rsidP="00465E01">
            <w:pPr>
              <w:overflowPunct/>
              <w:autoSpaceDE/>
              <w:autoSpaceDN/>
              <w:adjustRightInd/>
              <w:textAlignment w:val="auto"/>
            </w:pPr>
          </w:p>
        </w:tc>
        <w:tc>
          <w:tcPr>
            <w:tcW w:w="3231" w:type="dxa"/>
          </w:tcPr>
          <w:p w14:paraId="7B41BE3E" w14:textId="77777777" w:rsidR="00CE3BD6" w:rsidRPr="000F7EE0" w:rsidRDefault="00CE3BD6" w:rsidP="00465E01">
            <w:pPr>
              <w:overflowPunct/>
              <w:autoSpaceDE/>
              <w:autoSpaceDN/>
              <w:adjustRightInd/>
              <w:textAlignment w:val="auto"/>
            </w:pPr>
          </w:p>
        </w:tc>
      </w:tr>
      <w:tr w:rsidR="00CE3BD6" w:rsidRPr="000F7EE0" w14:paraId="3CAE3A9F" w14:textId="77777777" w:rsidTr="00FC6ED2">
        <w:tc>
          <w:tcPr>
            <w:tcW w:w="2268" w:type="dxa"/>
          </w:tcPr>
          <w:p w14:paraId="5152F636" w14:textId="77777777" w:rsidR="00CE3BD6" w:rsidRPr="000F7EE0" w:rsidRDefault="00CE3BD6" w:rsidP="00465E01">
            <w:pPr>
              <w:rPr>
                <w:snapToGrid w:val="0"/>
              </w:rPr>
            </w:pPr>
          </w:p>
        </w:tc>
        <w:tc>
          <w:tcPr>
            <w:tcW w:w="4707" w:type="dxa"/>
          </w:tcPr>
          <w:p w14:paraId="76BC6841" w14:textId="77777777" w:rsidR="00CE3BD6" w:rsidRPr="000F7EE0" w:rsidRDefault="00CE3BD6" w:rsidP="00465E01">
            <w:pPr>
              <w:rPr>
                <w:snapToGrid w:val="0"/>
              </w:rPr>
            </w:pPr>
          </w:p>
        </w:tc>
        <w:tc>
          <w:tcPr>
            <w:tcW w:w="3231" w:type="dxa"/>
          </w:tcPr>
          <w:p w14:paraId="34F8825F" w14:textId="77777777" w:rsidR="00CE3BD6" w:rsidRPr="000F7EE0" w:rsidRDefault="00CE3BD6" w:rsidP="00465E01">
            <w:pPr>
              <w:rPr>
                <w:snapToGrid w:val="0"/>
              </w:rPr>
            </w:pPr>
          </w:p>
        </w:tc>
      </w:tr>
      <w:tr w:rsidR="00CE3BD6" w:rsidRPr="000F7EE0" w14:paraId="73043C3E" w14:textId="77777777" w:rsidTr="00FC6ED2">
        <w:tc>
          <w:tcPr>
            <w:tcW w:w="2268" w:type="dxa"/>
          </w:tcPr>
          <w:p w14:paraId="030BC3E0" w14:textId="77777777" w:rsidR="00CE3BD6" w:rsidRPr="000F7EE0" w:rsidRDefault="00CE3BD6" w:rsidP="00465E01">
            <w:pPr>
              <w:rPr>
                <w:snapToGrid w:val="0"/>
              </w:rPr>
            </w:pPr>
          </w:p>
        </w:tc>
        <w:tc>
          <w:tcPr>
            <w:tcW w:w="4707" w:type="dxa"/>
          </w:tcPr>
          <w:p w14:paraId="7566213E" w14:textId="77777777" w:rsidR="00CE3BD6" w:rsidRPr="000F7EE0" w:rsidRDefault="00CE3BD6" w:rsidP="00465E01">
            <w:pPr>
              <w:rPr>
                <w:snapToGrid w:val="0"/>
              </w:rPr>
            </w:pPr>
          </w:p>
        </w:tc>
        <w:tc>
          <w:tcPr>
            <w:tcW w:w="3231" w:type="dxa"/>
          </w:tcPr>
          <w:p w14:paraId="6A16428E" w14:textId="77777777" w:rsidR="00CE3BD6" w:rsidRPr="000F7EE0" w:rsidRDefault="00CE3BD6" w:rsidP="00465E01">
            <w:pPr>
              <w:rPr>
                <w:snapToGrid w:val="0"/>
              </w:rPr>
            </w:pPr>
          </w:p>
        </w:tc>
      </w:tr>
    </w:tbl>
    <w:p w14:paraId="0487FDA1" w14:textId="4FA4D175" w:rsidR="00CE3BD6" w:rsidRPr="002B1398" w:rsidRDefault="00CE3BD6" w:rsidP="00CE3BD6">
      <w:pPr>
        <w:pStyle w:val="Caption"/>
      </w:pPr>
      <w:bookmarkStart w:id="94" w:name="_Toc6299937"/>
      <w:r w:rsidRPr="000F7EE0">
        <w:t xml:space="preserve">Table </w:t>
      </w:r>
      <w:r w:rsidR="00A536D5">
        <w:fldChar w:fldCharType="begin"/>
      </w:r>
      <w:r w:rsidR="00A536D5">
        <w:instrText xml:space="preserve"> SEQ Table \* ARABIC </w:instrText>
      </w:r>
      <w:r w:rsidR="00A536D5">
        <w:fldChar w:fldCharType="separate"/>
      </w:r>
      <w:r w:rsidR="00D32F5E">
        <w:rPr>
          <w:noProof/>
        </w:rPr>
        <w:t>7</w:t>
      </w:r>
      <w:r w:rsidR="00A536D5">
        <w:rPr>
          <w:noProof/>
        </w:rPr>
        <w:fldChar w:fldCharType="end"/>
      </w:r>
      <w:r w:rsidRPr="000F7EE0">
        <w:t>: Parameters / Values used in this document</w:t>
      </w:r>
      <w:bookmarkEnd w:id="94"/>
    </w:p>
    <w:p w14:paraId="7019BA90" w14:textId="77777777" w:rsidR="00CE3BD6" w:rsidRPr="00CE3BD6" w:rsidRDefault="00CE3BD6" w:rsidP="00CE3BD6"/>
    <w:p w14:paraId="2617258B" w14:textId="77777777" w:rsidR="0027671B" w:rsidRPr="007C20FA" w:rsidRDefault="00D808DC" w:rsidP="0027671B">
      <w:pPr>
        <w:pStyle w:val="Heading1"/>
      </w:pPr>
      <w:bookmarkStart w:id="95" w:name="_Toc6299977"/>
      <w:bookmarkEnd w:id="88"/>
      <w:bookmarkEnd w:id="89"/>
      <w:r>
        <w:lastRenderedPageBreak/>
        <w:t>Feature Context</w:t>
      </w:r>
      <w:bookmarkEnd w:id="95"/>
    </w:p>
    <w:p w14:paraId="61080974" w14:textId="4303DB0E" w:rsidR="00CB3F15" w:rsidRDefault="0027671B" w:rsidP="0027671B">
      <w:pPr>
        <w:pStyle w:val="Heading2"/>
      </w:pPr>
      <w:bookmarkStart w:id="96" w:name="_Toc6299978"/>
      <w:r w:rsidRPr="007C20FA">
        <w:t xml:space="preserve">Feature </w:t>
      </w:r>
      <w:r w:rsidR="00CC22B6">
        <w:t>Context</w:t>
      </w:r>
      <w:r w:rsidRPr="007C20FA">
        <w:t xml:space="preserve"> Diagram</w:t>
      </w:r>
      <w:bookmarkEnd w:id="96"/>
    </w:p>
    <w:p w14:paraId="05F773D8" w14:textId="168043DF" w:rsidR="00FA354C" w:rsidRPr="00FA354C" w:rsidRDefault="00F71102" w:rsidP="00FA354C">
      <w:r>
        <w:object w:dxaOrig="16092" w:dyaOrig="12673" w14:anchorId="4BB88319">
          <v:shape id="_x0000_i1025" type="#_x0000_t75" style="width:508.75pt;height:400.75pt" o:ole="">
            <v:imagedata r:id="rId39" o:title=""/>
          </v:shape>
          <o:OLEObject Type="Embed" ProgID="Visio.Drawing.15" ShapeID="_x0000_i1025" DrawAspect="Content" ObjectID="_1679739348" r:id="rId40"/>
        </w:object>
      </w:r>
    </w:p>
    <w:p w14:paraId="24650BEB" w14:textId="77777777" w:rsidR="00E11755" w:rsidRDefault="00A8754B" w:rsidP="00E11755">
      <w:pPr>
        <w:pStyle w:val="Heading2"/>
        <w:tabs>
          <w:tab w:val="left" w:pos="709"/>
        </w:tabs>
        <w:ind w:left="0" w:firstLine="0"/>
      </w:pPr>
      <w:bookmarkStart w:id="97" w:name="_Toc6299979"/>
      <w:bookmarkStart w:id="98" w:name="_Toc215652143"/>
      <w:r>
        <w:t xml:space="preserve">List of </w:t>
      </w:r>
      <w:r w:rsidR="00E33B01">
        <w:t>Influences</w:t>
      </w:r>
      <w:bookmarkEnd w:id="97"/>
    </w:p>
    <w:p w14:paraId="5386EC8B" w14:textId="77777777" w:rsidR="00E11755" w:rsidRPr="00242F50" w:rsidRDefault="00E11755" w:rsidP="00E11755"/>
    <w:tbl>
      <w:tblPr>
        <w:tblStyle w:val="TableGrid"/>
        <w:tblW w:w="10173" w:type="dxa"/>
        <w:tblLayout w:type="fixed"/>
        <w:tblLook w:val="0620" w:firstRow="1" w:lastRow="0" w:firstColumn="0" w:lastColumn="0" w:noHBand="1" w:noVBand="1"/>
      </w:tblPr>
      <w:tblGrid>
        <w:gridCol w:w="534"/>
        <w:gridCol w:w="1304"/>
        <w:gridCol w:w="1672"/>
        <w:gridCol w:w="6663"/>
      </w:tblGrid>
      <w:tr w:rsidR="00F71102" w:rsidRPr="00490955" w14:paraId="6AA11748" w14:textId="77777777" w:rsidTr="001B665D">
        <w:tc>
          <w:tcPr>
            <w:tcW w:w="534" w:type="dxa"/>
            <w:shd w:val="clear" w:color="auto" w:fill="BFBFBF" w:themeFill="background1" w:themeFillShade="BF"/>
          </w:tcPr>
          <w:p w14:paraId="722091F9" w14:textId="77777777" w:rsidR="00F71102" w:rsidRDefault="00F71102" w:rsidP="001B665D">
            <w:pPr>
              <w:rPr>
                <w:rFonts w:cs="Arial"/>
                <w:b/>
                <w:bCs/>
                <w:snapToGrid w:val="0"/>
                <w:lang w:val="en-GB"/>
              </w:rPr>
            </w:pPr>
            <w:bookmarkStart w:id="99" w:name="_Toc438470870"/>
            <w:bookmarkStart w:id="100" w:name="_Toc6299938"/>
            <w:bookmarkEnd w:id="98"/>
            <w:r>
              <w:rPr>
                <w:rFonts w:cs="Arial"/>
                <w:b/>
                <w:bCs/>
                <w:snapToGrid w:val="0"/>
                <w:lang w:val="en-GB"/>
              </w:rPr>
              <w:t>ID</w:t>
            </w:r>
          </w:p>
        </w:tc>
        <w:tc>
          <w:tcPr>
            <w:tcW w:w="2976" w:type="dxa"/>
            <w:gridSpan w:val="2"/>
            <w:shd w:val="clear" w:color="auto" w:fill="BFBFBF" w:themeFill="background1" w:themeFillShade="BF"/>
          </w:tcPr>
          <w:p w14:paraId="668CEE99" w14:textId="77777777" w:rsidR="00F71102" w:rsidRDefault="00F71102" w:rsidP="001B665D">
            <w:pPr>
              <w:rPr>
                <w:rFonts w:cs="Arial"/>
                <w:b/>
                <w:bCs/>
                <w:snapToGrid w:val="0"/>
                <w:lang w:val="en-GB"/>
              </w:rPr>
            </w:pPr>
            <w:r>
              <w:rPr>
                <w:rFonts w:cs="Arial"/>
                <w:b/>
                <w:bCs/>
                <w:snapToGrid w:val="0"/>
                <w:lang w:val="en-GB"/>
              </w:rPr>
              <w:t>External Entity</w:t>
            </w:r>
          </w:p>
        </w:tc>
        <w:tc>
          <w:tcPr>
            <w:tcW w:w="6663" w:type="dxa"/>
            <w:shd w:val="clear" w:color="auto" w:fill="BFBFBF" w:themeFill="background1" w:themeFillShade="BF"/>
          </w:tcPr>
          <w:p w14:paraId="47AA4836" w14:textId="77777777" w:rsidR="00F71102" w:rsidRDefault="00F71102" w:rsidP="001B665D">
            <w:pPr>
              <w:rPr>
                <w:rFonts w:cs="Arial"/>
                <w:b/>
                <w:bCs/>
                <w:snapToGrid w:val="0"/>
                <w:lang w:val="en-GB"/>
              </w:rPr>
            </w:pPr>
            <w:r>
              <w:rPr>
                <w:rFonts w:cs="Arial"/>
                <w:b/>
                <w:bCs/>
                <w:snapToGrid w:val="0"/>
                <w:lang w:val="en-GB"/>
              </w:rPr>
              <w:t>Influence Description</w:t>
            </w:r>
          </w:p>
        </w:tc>
      </w:tr>
      <w:tr w:rsidR="00F71102" w:rsidRPr="00717330" w14:paraId="1FFFC485" w14:textId="77777777" w:rsidTr="001B665D">
        <w:tc>
          <w:tcPr>
            <w:tcW w:w="534" w:type="dxa"/>
            <w:vAlign w:val="center"/>
          </w:tcPr>
          <w:p w14:paraId="410712ED" w14:textId="77777777" w:rsidR="00F71102" w:rsidRPr="007A6A17" w:rsidRDefault="00F71102" w:rsidP="001B665D">
            <w:pPr>
              <w:rPr>
                <w:rFonts w:ascii="Helvetica" w:hAnsi="Helvetica" w:cs="Helvetica"/>
              </w:rPr>
            </w:pPr>
            <w:r>
              <w:rPr>
                <w:rFonts w:cs="Arial"/>
              </w:rPr>
              <w:t>I1</w:t>
            </w:r>
          </w:p>
        </w:tc>
        <w:tc>
          <w:tcPr>
            <w:tcW w:w="2976" w:type="dxa"/>
            <w:gridSpan w:val="2"/>
            <w:vMerge w:val="restart"/>
            <w:vAlign w:val="center"/>
          </w:tcPr>
          <w:p w14:paraId="476DEBE8" w14:textId="61AA9EE0" w:rsidR="00F71102" w:rsidRPr="00724EFB" w:rsidRDefault="00F71102" w:rsidP="001B665D">
            <w:pPr>
              <w:rPr>
                <w:rFonts w:ascii="Helvetica" w:hAnsi="Helvetica" w:cs="Helvetica"/>
              </w:rPr>
            </w:pPr>
            <w:r>
              <w:rPr>
                <w:rFonts w:ascii="Helvetica" w:hAnsi="Helvetica" w:cs="Helvetica"/>
              </w:rPr>
              <w:t>User</w:t>
            </w:r>
          </w:p>
        </w:tc>
        <w:tc>
          <w:tcPr>
            <w:tcW w:w="6663" w:type="dxa"/>
            <w:vAlign w:val="center"/>
          </w:tcPr>
          <w:p w14:paraId="5F000D01" w14:textId="51F801B9" w:rsidR="00F71102" w:rsidRPr="00724EFB" w:rsidRDefault="00F71102" w:rsidP="00F71102">
            <w:pPr>
              <w:rPr>
                <w:rFonts w:ascii="Helvetica" w:hAnsi="Helvetica" w:cs="Helvetica"/>
              </w:rPr>
            </w:pPr>
            <w:r>
              <w:rPr>
                <w:rFonts w:cs="Arial"/>
              </w:rPr>
              <w:t>A</w:t>
            </w:r>
            <w:r w:rsidRPr="00EF539C">
              <w:rPr>
                <w:rFonts w:cs="Arial"/>
              </w:rPr>
              <w:t xml:space="preserve"> Rear-Seat-Passenger</w:t>
            </w:r>
            <w:r>
              <w:rPr>
                <w:rFonts w:cs="Arial"/>
              </w:rPr>
              <w:t xml:space="preserve"> as a user is</w:t>
            </w:r>
            <w:r w:rsidRPr="00EF539C">
              <w:rPr>
                <w:rFonts w:cs="Arial"/>
              </w:rPr>
              <w:t xml:space="preserve"> able to interact with the </w:t>
            </w:r>
            <w:r>
              <w:rPr>
                <w:rFonts w:cs="Arial"/>
              </w:rPr>
              <w:t>exterior</w:t>
            </w:r>
            <w:r w:rsidRPr="00EF539C">
              <w:rPr>
                <w:rFonts w:cs="Arial"/>
              </w:rPr>
              <w:t>/i</w:t>
            </w:r>
            <w:r>
              <w:rPr>
                <w:rFonts w:cs="Arial"/>
              </w:rPr>
              <w:t>nterior</w:t>
            </w:r>
            <w:r w:rsidRPr="00EF539C">
              <w:rPr>
                <w:rFonts w:cs="Arial"/>
              </w:rPr>
              <w:t xml:space="preserve"> handle</w:t>
            </w:r>
            <w:r>
              <w:rPr>
                <w:rFonts w:cs="Arial"/>
              </w:rPr>
              <w:t xml:space="preserve"> and i</w:t>
            </w:r>
            <w:r w:rsidRPr="006F4374">
              <w:rPr>
                <w:rFonts w:cs="Arial"/>
              </w:rPr>
              <w:t xml:space="preserve">s informed by current </w:t>
            </w:r>
            <w:r>
              <w:rPr>
                <w:rFonts w:cs="Arial"/>
              </w:rPr>
              <w:t>l</w:t>
            </w:r>
            <w:r w:rsidRPr="006F4374">
              <w:rPr>
                <w:rFonts w:cs="Arial"/>
              </w:rPr>
              <w:t>ock</w:t>
            </w:r>
            <w:r>
              <w:rPr>
                <w:rFonts w:cs="Arial"/>
              </w:rPr>
              <w:t>/unlock</w:t>
            </w:r>
            <w:r w:rsidRPr="006F4374">
              <w:rPr>
                <w:rFonts w:cs="Arial"/>
              </w:rPr>
              <w:t xml:space="preserve"> status (Flash-Feedback</w:t>
            </w:r>
            <w:r>
              <w:rPr>
                <w:rFonts w:cs="Arial"/>
              </w:rPr>
              <w:t>/Mislock Feedback</w:t>
            </w:r>
            <w:r w:rsidRPr="006F4374">
              <w:rPr>
                <w:rFonts w:cs="Arial"/>
              </w:rPr>
              <w:t>).</w:t>
            </w:r>
          </w:p>
        </w:tc>
      </w:tr>
      <w:tr w:rsidR="00F71102" w:rsidRPr="00717330" w14:paraId="2CFD76F2" w14:textId="77777777" w:rsidTr="001B665D">
        <w:tc>
          <w:tcPr>
            <w:tcW w:w="534" w:type="dxa"/>
            <w:vAlign w:val="center"/>
          </w:tcPr>
          <w:p w14:paraId="3222DE09" w14:textId="77777777" w:rsidR="00F71102" w:rsidRPr="00370FA3" w:rsidRDefault="00F71102" w:rsidP="001B665D">
            <w:pPr>
              <w:rPr>
                <w:rFonts w:ascii="Helvetica" w:hAnsi="Helvetica" w:cs="Helvetica"/>
              </w:rPr>
            </w:pPr>
            <w:r>
              <w:rPr>
                <w:rFonts w:cs="Arial"/>
              </w:rPr>
              <w:t>I2</w:t>
            </w:r>
          </w:p>
        </w:tc>
        <w:tc>
          <w:tcPr>
            <w:tcW w:w="2976" w:type="dxa"/>
            <w:gridSpan w:val="2"/>
            <w:vMerge/>
            <w:vAlign w:val="center"/>
          </w:tcPr>
          <w:p w14:paraId="7EACD030" w14:textId="6A1FA7F2" w:rsidR="00F71102" w:rsidRPr="00724EFB" w:rsidRDefault="00F71102" w:rsidP="001B665D">
            <w:pPr>
              <w:rPr>
                <w:rFonts w:ascii="Helvetica" w:hAnsi="Helvetica" w:cs="Helvetica"/>
              </w:rPr>
            </w:pPr>
          </w:p>
        </w:tc>
        <w:tc>
          <w:tcPr>
            <w:tcW w:w="6663" w:type="dxa"/>
            <w:vAlign w:val="center"/>
          </w:tcPr>
          <w:p w14:paraId="46BBC83C" w14:textId="5F8988D4" w:rsidR="00F71102" w:rsidRPr="00724EFB" w:rsidRDefault="00F71102" w:rsidP="001B665D">
            <w:pPr>
              <w:rPr>
                <w:rFonts w:ascii="Helvetica" w:hAnsi="Helvetica" w:cs="Helvetica"/>
              </w:rPr>
            </w:pPr>
            <w:r>
              <w:rPr>
                <w:rFonts w:cs="Arial"/>
              </w:rPr>
              <w:t xml:space="preserve">A </w:t>
            </w:r>
            <w:r w:rsidRPr="00EF539C">
              <w:rPr>
                <w:rFonts w:cs="Arial"/>
              </w:rPr>
              <w:t>Front-Seat-Passenger</w:t>
            </w:r>
            <w:r>
              <w:rPr>
                <w:rFonts w:cs="Arial"/>
              </w:rPr>
              <w:t xml:space="preserve"> as a user is</w:t>
            </w:r>
            <w:r w:rsidRPr="00EF539C">
              <w:rPr>
                <w:rFonts w:cs="Arial"/>
              </w:rPr>
              <w:t xml:space="preserve"> able to interact with the </w:t>
            </w:r>
            <w:r>
              <w:rPr>
                <w:rFonts w:cs="Arial"/>
              </w:rPr>
              <w:t>exterior</w:t>
            </w:r>
            <w:r w:rsidRPr="00EF539C">
              <w:rPr>
                <w:rFonts w:cs="Arial"/>
              </w:rPr>
              <w:t>/i</w:t>
            </w:r>
            <w:r>
              <w:rPr>
                <w:rFonts w:cs="Arial"/>
              </w:rPr>
              <w:t>nterior</w:t>
            </w:r>
            <w:r w:rsidRPr="00EF539C">
              <w:rPr>
                <w:rFonts w:cs="Arial"/>
              </w:rPr>
              <w:t xml:space="preserve"> handle</w:t>
            </w:r>
            <w:r>
              <w:rPr>
                <w:rFonts w:cs="Arial"/>
              </w:rPr>
              <w:t xml:space="preserve"> and i</w:t>
            </w:r>
            <w:r w:rsidRPr="006F4374">
              <w:rPr>
                <w:rFonts w:cs="Arial"/>
              </w:rPr>
              <w:t xml:space="preserve">s informed by current </w:t>
            </w:r>
            <w:r>
              <w:rPr>
                <w:rFonts w:cs="Arial"/>
              </w:rPr>
              <w:t>l</w:t>
            </w:r>
            <w:r w:rsidRPr="006F4374">
              <w:rPr>
                <w:rFonts w:cs="Arial"/>
              </w:rPr>
              <w:t>ock</w:t>
            </w:r>
            <w:r>
              <w:rPr>
                <w:rFonts w:cs="Arial"/>
              </w:rPr>
              <w:t>/unlock</w:t>
            </w:r>
            <w:r w:rsidRPr="006F4374">
              <w:rPr>
                <w:rFonts w:cs="Arial"/>
              </w:rPr>
              <w:t xml:space="preserve"> status (Flash-Feedback</w:t>
            </w:r>
            <w:r>
              <w:rPr>
                <w:rFonts w:cs="Arial"/>
              </w:rPr>
              <w:t>/Mislock Feedback</w:t>
            </w:r>
            <w:r w:rsidRPr="006F4374">
              <w:rPr>
                <w:rFonts w:cs="Arial"/>
              </w:rPr>
              <w:t>).</w:t>
            </w:r>
          </w:p>
        </w:tc>
      </w:tr>
      <w:tr w:rsidR="00F71102" w:rsidRPr="00717330" w14:paraId="66A280F7" w14:textId="77777777" w:rsidTr="001B665D">
        <w:tc>
          <w:tcPr>
            <w:tcW w:w="534" w:type="dxa"/>
            <w:vAlign w:val="center"/>
          </w:tcPr>
          <w:p w14:paraId="12C8F0E4" w14:textId="77777777" w:rsidR="00F71102" w:rsidRPr="00370FA3" w:rsidRDefault="00F71102" w:rsidP="001B665D">
            <w:pPr>
              <w:rPr>
                <w:rFonts w:ascii="Helvetica" w:hAnsi="Helvetica" w:cs="Helvetica"/>
              </w:rPr>
            </w:pPr>
            <w:r>
              <w:rPr>
                <w:rFonts w:cs="Arial"/>
              </w:rPr>
              <w:t>I3</w:t>
            </w:r>
          </w:p>
        </w:tc>
        <w:tc>
          <w:tcPr>
            <w:tcW w:w="2976" w:type="dxa"/>
            <w:gridSpan w:val="2"/>
            <w:vMerge/>
            <w:vAlign w:val="center"/>
          </w:tcPr>
          <w:p w14:paraId="41CE1F8A" w14:textId="49399322" w:rsidR="00F71102" w:rsidRPr="00724EFB" w:rsidRDefault="00F71102" w:rsidP="001B665D">
            <w:pPr>
              <w:rPr>
                <w:rFonts w:ascii="Helvetica" w:hAnsi="Helvetica" w:cs="Helvetica"/>
              </w:rPr>
            </w:pPr>
          </w:p>
        </w:tc>
        <w:tc>
          <w:tcPr>
            <w:tcW w:w="6663" w:type="dxa"/>
            <w:vAlign w:val="center"/>
          </w:tcPr>
          <w:p w14:paraId="1B9CBA44" w14:textId="54FE0681" w:rsidR="00F71102" w:rsidRPr="00724EFB" w:rsidRDefault="00F71102" w:rsidP="00F71102">
            <w:pPr>
              <w:rPr>
                <w:rFonts w:ascii="Helvetica" w:hAnsi="Helvetica" w:cs="Helvetica"/>
              </w:rPr>
            </w:pPr>
            <w:r>
              <w:rPr>
                <w:rFonts w:cs="Arial"/>
              </w:rPr>
              <w:t xml:space="preserve">The </w:t>
            </w:r>
            <w:r w:rsidRPr="00EF539C">
              <w:rPr>
                <w:rFonts w:cs="Arial"/>
                <w:color w:val="000000" w:themeColor="text1"/>
              </w:rPr>
              <w:t>Driver</w:t>
            </w:r>
            <w:r>
              <w:rPr>
                <w:rFonts w:cs="Arial"/>
              </w:rPr>
              <w:t xml:space="preserve"> as a user is</w:t>
            </w:r>
            <w:r w:rsidRPr="00EF539C">
              <w:rPr>
                <w:rFonts w:cs="Arial"/>
              </w:rPr>
              <w:t xml:space="preserve"> able to interact with the </w:t>
            </w:r>
            <w:r>
              <w:rPr>
                <w:rFonts w:cs="Arial"/>
              </w:rPr>
              <w:t>exterior</w:t>
            </w:r>
            <w:r w:rsidRPr="00EF539C">
              <w:rPr>
                <w:rFonts w:cs="Arial"/>
              </w:rPr>
              <w:t>/i</w:t>
            </w:r>
            <w:r>
              <w:rPr>
                <w:rFonts w:cs="Arial"/>
              </w:rPr>
              <w:t>nterior</w:t>
            </w:r>
            <w:r w:rsidRPr="00EF539C">
              <w:rPr>
                <w:rFonts w:cs="Arial"/>
              </w:rPr>
              <w:t xml:space="preserve"> handle</w:t>
            </w:r>
            <w:r>
              <w:rPr>
                <w:rFonts w:cs="Arial"/>
              </w:rPr>
              <w:t xml:space="preserve"> and i</w:t>
            </w:r>
            <w:r w:rsidRPr="006F4374">
              <w:rPr>
                <w:rFonts w:cs="Arial"/>
              </w:rPr>
              <w:t xml:space="preserve">s informed by current </w:t>
            </w:r>
            <w:r>
              <w:rPr>
                <w:rFonts w:cs="Arial"/>
              </w:rPr>
              <w:t>l</w:t>
            </w:r>
            <w:r w:rsidRPr="006F4374">
              <w:rPr>
                <w:rFonts w:cs="Arial"/>
              </w:rPr>
              <w:t>ock</w:t>
            </w:r>
            <w:r>
              <w:rPr>
                <w:rFonts w:cs="Arial"/>
              </w:rPr>
              <w:t>/unlock</w:t>
            </w:r>
            <w:r w:rsidRPr="006F4374">
              <w:rPr>
                <w:rFonts w:cs="Arial"/>
              </w:rPr>
              <w:t xml:space="preserve"> status (Flash-Feedback</w:t>
            </w:r>
            <w:r>
              <w:rPr>
                <w:rFonts w:cs="Arial"/>
              </w:rPr>
              <w:t>/Mislock Feedback</w:t>
            </w:r>
            <w:r w:rsidRPr="006F4374">
              <w:rPr>
                <w:rFonts w:cs="Arial"/>
              </w:rPr>
              <w:t>).</w:t>
            </w:r>
          </w:p>
        </w:tc>
      </w:tr>
      <w:tr w:rsidR="00F71102" w:rsidRPr="00717330" w14:paraId="2FBC8878" w14:textId="77777777" w:rsidTr="001B665D">
        <w:tc>
          <w:tcPr>
            <w:tcW w:w="534" w:type="dxa"/>
            <w:vAlign w:val="center"/>
          </w:tcPr>
          <w:p w14:paraId="033A81C4" w14:textId="77777777" w:rsidR="00F71102" w:rsidRPr="00370FA3" w:rsidRDefault="00F71102" w:rsidP="001B665D">
            <w:pPr>
              <w:rPr>
                <w:rFonts w:ascii="Helvetica" w:hAnsi="Helvetica" w:cs="Helvetica"/>
              </w:rPr>
            </w:pPr>
            <w:r>
              <w:rPr>
                <w:rFonts w:cs="Arial"/>
              </w:rPr>
              <w:t>I4</w:t>
            </w:r>
          </w:p>
        </w:tc>
        <w:tc>
          <w:tcPr>
            <w:tcW w:w="2976" w:type="dxa"/>
            <w:gridSpan w:val="2"/>
            <w:vAlign w:val="center"/>
          </w:tcPr>
          <w:p w14:paraId="7690DD3E" w14:textId="77777777" w:rsidR="00F71102" w:rsidRPr="00724EFB" w:rsidRDefault="00F71102" w:rsidP="001B665D">
            <w:pPr>
              <w:rPr>
                <w:rFonts w:ascii="Helvetica" w:hAnsi="Helvetica" w:cs="Helvetica"/>
              </w:rPr>
            </w:pPr>
            <w:r w:rsidRPr="00EF539C">
              <w:rPr>
                <w:rFonts w:cs="Arial"/>
              </w:rPr>
              <w:t>Service</w:t>
            </w:r>
          </w:p>
        </w:tc>
        <w:tc>
          <w:tcPr>
            <w:tcW w:w="6663" w:type="dxa"/>
            <w:vAlign w:val="center"/>
          </w:tcPr>
          <w:p w14:paraId="2E8497B3" w14:textId="77777777" w:rsidR="00F71102" w:rsidRPr="00724EFB" w:rsidRDefault="00F71102" w:rsidP="001B665D">
            <w:pPr>
              <w:rPr>
                <w:rFonts w:ascii="Helvetica" w:hAnsi="Helvetica" w:cs="Helvetica"/>
              </w:rPr>
            </w:pPr>
            <w:r>
              <w:rPr>
                <w:rFonts w:cs="Arial"/>
              </w:rPr>
              <w:t>Is able to update and configure the feature.</w:t>
            </w:r>
          </w:p>
        </w:tc>
      </w:tr>
      <w:tr w:rsidR="00F71102" w:rsidRPr="00717330" w14:paraId="63B327C3" w14:textId="77777777" w:rsidTr="001B665D">
        <w:tc>
          <w:tcPr>
            <w:tcW w:w="534" w:type="dxa"/>
            <w:vAlign w:val="center"/>
          </w:tcPr>
          <w:p w14:paraId="6ECC2048" w14:textId="77777777" w:rsidR="00F71102" w:rsidRDefault="00F71102" w:rsidP="001B665D">
            <w:pPr>
              <w:rPr>
                <w:rFonts w:ascii="Helvetica" w:hAnsi="Helvetica" w:cs="Helvetica"/>
              </w:rPr>
            </w:pPr>
            <w:r>
              <w:rPr>
                <w:rFonts w:cs="Arial"/>
              </w:rPr>
              <w:t>I5</w:t>
            </w:r>
          </w:p>
        </w:tc>
        <w:tc>
          <w:tcPr>
            <w:tcW w:w="2976" w:type="dxa"/>
            <w:gridSpan w:val="2"/>
            <w:vAlign w:val="center"/>
          </w:tcPr>
          <w:p w14:paraId="27FF6F4E" w14:textId="77777777" w:rsidR="00F71102" w:rsidRPr="00724EFB" w:rsidRDefault="00F71102" w:rsidP="001B665D">
            <w:pPr>
              <w:rPr>
                <w:rFonts w:ascii="Helvetica" w:hAnsi="Helvetica" w:cs="Helvetica"/>
              </w:rPr>
            </w:pPr>
            <w:r>
              <w:rPr>
                <w:rFonts w:cs="Arial"/>
              </w:rPr>
              <w:t>Plant</w:t>
            </w:r>
          </w:p>
        </w:tc>
        <w:tc>
          <w:tcPr>
            <w:tcW w:w="6663" w:type="dxa"/>
            <w:vAlign w:val="center"/>
          </w:tcPr>
          <w:p w14:paraId="0D5DD4A3" w14:textId="77777777" w:rsidR="00F71102" w:rsidRPr="00724EFB" w:rsidRDefault="00F71102" w:rsidP="001B665D">
            <w:pPr>
              <w:rPr>
                <w:rFonts w:ascii="Helvetica" w:hAnsi="Helvetica" w:cs="Helvetica"/>
              </w:rPr>
            </w:pPr>
            <w:r>
              <w:rPr>
                <w:rFonts w:cs="Arial"/>
              </w:rPr>
              <w:t>Is able to enable or disable the feature</w:t>
            </w:r>
          </w:p>
        </w:tc>
      </w:tr>
      <w:tr w:rsidR="00F71102" w:rsidRPr="00717330" w14:paraId="2FC0B813" w14:textId="77777777" w:rsidTr="001B665D">
        <w:tc>
          <w:tcPr>
            <w:tcW w:w="534" w:type="dxa"/>
            <w:vAlign w:val="center"/>
          </w:tcPr>
          <w:p w14:paraId="6B0946AB" w14:textId="77777777" w:rsidR="00F71102" w:rsidRDefault="00F71102" w:rsidP="001B665D">
            <w:pPr>
              <w:rPr>
                <w:rFonts w:ascii="Helvetica" w:hAnsi="Helvetica" w:cs="Helvetica"/>
              </w:rPr>
            </w:pPr>
            <w:r>
              <w:rPr>
                <w:rFonts w:cs="Arial"/>
              </w:rPr>
              <w:t>I6</w:t>
            </w:r>
          </w:p>
        </w:tc>
        <w:tc>
          <w:tcPr>
            <w:tcW w:w="2976" w:type="dxa"/>
            <w:gridSpan w:val="2"/>
            <w:vAlign w:val="center"/>
          </w:tcPr>
          <w:p w14:paraId="5DE8FE5D" w14:textId="77777777" w:rsidR="00F71102" w:rsidRPr="00724EFB" w:rsidRDefault="00F71102" w:rsidP="001B665D">
            <w:pPr>
              <w:rPr>
                <w:rFonts w:ascii="Helvetica" w:hAnsi="Helvetica" w:cs="Helvetica"/>
              </w:rPr>
            </w:pPr>
            <w:r w:rsidRPr="00EF539C">
              <w:rPr>
                <w:rFonts w:cs="Arial"/>
              </w:rPr>
              <w:t>Vehicle Mode Management</w:t>
            </w:r>
          </w:p>
        </w:tc>
        <w:tc>
          <w:tcPr>
            <w:tcW w:w="6663" w:type="dxa"/>
            <w:vAlign w:val="center"/>
          </w:tcPr>
          <w:p w14:paraId="4E731385" w14:textId="77777777" w:rsidR="00F71102" w:rsidRPr="00724EFB" w:rsidRDefault="00F71102" w:rsidP="001B665D">
            <w:pPr>
              <w:rPr>
                <w:rFonts w:ascii="Helvetica" w:hAnsi="Helvetica" w:cs="Helvetica"/>
              </w:rPr>
            </w:pPr>
            <w:r>
              <w:rPr>
                <w:rFonts w:cs="Arial"/>
              </w:rPr>
              <w:t>Ignition status of the vehicle is a n</w:t>
            </w:r>
            <w:r w:rsidRPr="00EF539C">
              <w:rPr>
                <w:rFonts w:cs="Arial"/>
              </w:rPr>
              <w:t>ecessary condition to activate</w:t>
            </w:r>
            <w:r>
              <w:rPr>
                <w:rFonts w:cs="Arial"/>
              </w:rPr>
              <w:t xml:space="preserve"> SUL</w:t>
            </w:r>
          </w:p>
        </w:tc>
      </w:tr>
      <w:tr w:rsidR="00F71102" w:rsidRPr="00717330" w14:paraId="701896E6" w14:textId="77777777" w:rsidTr="001B665D">
        <w:tc>
          <w:tcPr>
            <w:tcW w:w="534" w:type="dxa"/>
            <w:vAlign w:val="center"/>
          </w:tcPr>
          <w:p w14:paraId="0F6273D1" w14:textId="77777777" w:rsidR="00F71102" w:rsidRDefault="00F71102" w:rsidP="001B665D">
            <w:pPr>
              <w:rPr>
                <w:rFonts w:cs="Arial"/>
              </w:rPr>
            </w:pPr>
            <w:r>
              <w:rPr>
                <w:rFonts w:cs="Arial"/>
              </w:rPr>
              <w:t>I7</w:t>
            </w:r>
          </w:p>
        </w:tc>
        <w:tc>
          <w:tcPr>
            <w:tcW w:w="2976" w:type="dxa"/>
            <w:gridSpan w:val="2"/>
            <w:vAlign w:val="center"/>
          </w:tcPr>
          <w:p w14:paraId="4F01D445" w14:textId="77777777" w:rsidR="00F71102" w:rsidRPr="00EF539C" w:rsidRDefault="00F71102" w:rsidP="001B665D">
            <w:pPr>
              <w:rPr>
                <w:rFonts w:cs="Arial"/>
              </w:rPr>
            </w:pPr>
            <w:r w:rsidRPr="00EF539C">
              <w:rPr>
                <w:rFonts w:cs="Arial"/>
              </w:rPr>
              <w:t xml:space="preserve">Feature: </w:t>
            </w:r>
          </w:p>
          <w:p w14:paraId="14392F83" w14:textId="77777777" w:rsidR="00F71102" w:rsidRPr="00EF539C" w:rsidRDefault="00F71102" w:rsidP="001B665D">
            <w:pPr>
              <w:rPr>
                <w:rFonts w:cs="Arial"/>
              </w:rPr>
            </w:pPr>
            <w:r>
              <w:rPr>
                <w:rFonts w:cs="Arial"/>
              </w:rPr>
              <w:t>Release Enclosure</w:t>
            </w:r>
          </w:p>
        </w:tc>
        <w:tc>
          <w:tcPr>
            <w:tcW w:w="6663" w:type="dxa"/>
            <w:vAlign w:val="center"/>
          </w:tcPr>
          <w:p w14:paraId="70E08343" w14:textId="77777777" w:rsidR="00F71102" w:rsidRDefault="00F71102" w:rsidP="001B665D">
            <w:pPr>
              <w:rPr>
                <w:rFonts w:cs="Arial"/>
              </w:rPr>
            </w:pPr>
            <w:r w:rsidRPr="00EF539C">
              <w:rPr>
                <w:rFonts w:cs="Arial"/>
              </w:rPr>
              <w:t xml:space="preserve">Feature </w:t>
            </w:r>
            <w:r>
              <w:rPr>
                <w:rFonts w:cs="Arial"/>
              </w:rPr>
              <w:t>SUL</w:t>
            </w:r>
            <w:r w:rsidRPr="00EF539C">
              <w:rPr>
                <w:rFonts w:cs="Arial"/>
              </w:rPr>
              <w:t xml:space="preserve"> is depended from the </w:t>
            </w:r>
            <w:r>
              <w:rPr>
                <w:rFonts w:cs="Arial"/>
              </w:rPr>
              <w:t>open/close status of the doors.</w:t>
            </w:r>
          </w:p>
        </w:tc>
      </w:tr>
      <w:tr w:rsidR="00F71102" w:rsidRPr="00717330" w14:paraId="21C00B70" w14:textId="77777777" w:rsidTr="001B665D">
        <w:tc>
          <w:tcPr>
            <w:tcW w:w="534" w:type="dxa"/>
            <w:vAlign w:val="center"/>
          </w:tcPr>
          <w:p w14:paraId="7A61F59B" w14:textId="77777777" w:rsidR="00F71102" w:rsidRDefault="00F71102" w:rsidP="001B665D">
            <w:pPr>
              <w:rPr>
                <w:rFonts w:cs="Arial"/>
              </w:rPr>
            </w:pPr>
            <w:r>
              <w:rPr>
                <w:rFonts w:cs="Arial"/>
              </w:rPr>
              <w:t>I8</w:t>
            </w:r>
          </w:p>
        </w:tc>
        <w:tc>
          <w:tcPr>
            <w:tcW w:w="2976" w:type="dxa"/>
            <w:gridSpan w:val="2"/>
            <w:vAlign w:val="center"/>
          </w:tcPr>
          <w:p w14:paraId="1B18257C" w14:textId="77777777" w:rsidR="00F71102" w:rsidRDefault="00F71102" w:rsidP="001B665D">
            <w:pPr>
              <w:rPr>
                <w:rFonts w:cs="Arial"/>
              </w:rPr>
            </w:pPr>
            <w:r>
              <w:rPr>
                <w:rFonts w:cs="Arial"/>
              </w:rPr>
              <w:t>Feature:</w:t>
            </w:r>
          </w:p>
          <w:p w14:paraId="0862C85D" w14:textId="77777777" w:rsidR="00F71102" w:rsidRPr="00EF539C" w:rsidRDefault="00F71102" w:rsidP="001B665D">
            <w:pPr>
              <w:rPr>
                <w:rFonts w:cs="Arial"/>
              </w:rPr>
            </w:pPr>
            <w:r>
              <w:rPr>
                <w:rFonts w:cs="Arial"/>
              </w:rPr>
              <w:t>Alarm</w:t>
            </w:r>
          </w:p>
        </w:tc>
        <w:tc>
          <w:tcPr>
            <w:tcW w:w="6663" w:type="dxa"/>
            <w:vAlign w:val="center"/>
          </w:tcPr>
          <w:p w14:paraId="50AD41BF" w14:textId="77777777" w:rsidR="00F71102" w:rsidRDefault="00F71102" w:rsidP="001B665D">
            <w:pPr>
              <w:rPr>
                <w:rFonts w:cs="Arial"/>
              </w:rPr>
            </w:pPr>
            <w:r w:rsidRPr="00EF539C">
              <w:rPr>
                <w:rFonts w:cs="Arial"/>
              </w:rPr>
              <w:t xml:space="preserve">Feature </w:t>
            </w:r>
            <w:r>
              <w:rPr>
                <w:rFonts w:cs="Arial"/>
              </w:rPr>
              <w:t>Alarm shall be deactivated to trigger the SUL</w:t>
            </w:r>
            <w:r w:rsidRPr="00EF539C">
              <w:rPr>
                <w:rFonts w:cs="Arial"/>
              </w:rPr>
              <w:t>.</w:t>
            </w:r>
          </w:p>
        </w:tc>
      </w:tr>
      <w:tr w:rsidR="00F71102" w:rsidRPr="00717330" w14:paraId="48697E2C" w14:textId="77777777" w:rsidTr="001B665D">
        <w:tc>
          <w:tcPr>
            <w:tcW w:w="534" w:type="dxa"/>
            <w:vAlign w:val="center"/>
          </w:tcPr>
          <w:p w14:paraId="5F83935D" w14:textId="77777777" w:rsidR="00F71102" w:rsidRDefault="00F71102" w:rsidP="001B665D">
            <w:pPr>
              <w:rPr>
                <w:rFonts w:cs="Arial"/>
              </w:rPr>
            </w:pPr>
            <w:r>
              <w:rPr>
                <w:rFonts w:cs="Arial"/>
              </w:rPr>
              <w:lastRenderedPageBreak/>
              <w:t>I9</w:t>
            </w:r>
          </w:p>
        </w:tc>
        <w:tc>
          <w:tcPr>
            <w:tcW w:w="2976" w:type="dxa"/>
            <w:gridSpan w:val="2"/>
            <w:vAlign w:val="center"/>
          </w:tcPr>
          <w:p w14:paraId="55B94228" w14:textId="77777777" w:rsidR="00F71102" w:rsidRDefault="00F71102" w:rsidP="001B665D">
            <w:pPr>
              <w:rPr>
                <w:rFonts w:cs="Arial"/>
              </w:rPr>
            </w:pPr>
            <w:r>
              <w:rPr>
                <w:rFonts w:cs="Arial"/>
              </w:rPr>
              <w:t>Feature:</w:t>
            </w:r>
          </w:p>
          <w:p w14:paraId="3F2BDD89" w14:textId="77777777" w:rsidR="00F71102" w:rsidRDefault="00F71102" w:rsidP="001B665D">
            <w:pPr>
              <w:rPr>
                <w:rFonts w:cs="Arial"/>
              </w:rPr>
            </w:pPr>
            <w:r>
              <w:rPr>
                <w:rFonts w:cs="Arial"/>
              </w:rPr>
              <w:t>Customization</w:t>
            </w:r>
          </w:p>
        </w:tc>
        <w:tc>
          <w:tcPr>
            <w:tcW w:w="6663" w:type="dxa"/>
            <w:vAlign w:val="center"/>
          </w:tcPr>
          <w:p w14:paraId="10DEA4EB" w14:textId="77777777" w:rsidR="00F71102" w:rsidRPr="00EF539C" w:rsidRDefault="00F71102" w:rsidP="001B665D">
            <w:pPr>
              <w:rPr>
                <w:rFonts w:cs="Arial"/>
              </w:rPr>
            </w:pPr>
            <w:r>
              <w:rPr>
                <w:rFonts w:cs="Arial"/>
              </w:rPr>
              <w:t>Customization of Smart Unlock is not allowed.</w:t>
            </w:r>
          </w:p>
        </w:tc>
      </w:tr>
      <w:tr w:rsidR="00F71102" w:rsidRPr="00717330" w14:paraId="251365BE" w14:textId="77777777" w:rsidTr="001B665D">
        <w:tc>
          <w:tcPr>
            <w:tcW w:w="534" w:type="dxa"/>
            <w:vAlign w:val="center"/>
          </w:tcPr>
          <w:p w14:paraId="121A3DAC" w14:textId="77777777" w:rsidR="00F71102" w:rsidRDefault="00F71102" w:rsidP="001B665D">
            <w:pPr>
              <w:rPr>
                <w:rFonts w:cs="Arial"/>
              </w:rPr>
            </w:pPr>
            <w:r>
              <w:rPr>
                <w:rFonts w:cs="Arial"/>
              </w:rPr>
              <w:t>I10</w:t>
            </w:r>
          </w:p>
        </w:tc>
        <w:tc>
          <w:tcPr>
            <w:tcW w:w="2976" w:type="dxa"/>
            <w:gridSpan w:val="2"/>
            <w:vAlign w:val="center"/>
          </w:tcPr>
          <w:p w14:paraId="13BCA13D" w14:textId="77777777" w:rsidR="00F71102" w:rsidRDefault="00F71102" w:rsidP="001B665D">
            <w:pPr>
              <w:rPr>
                <w:rFonts w:cs="Arial"/>
              </w:rPr>
            </w:pPr>
            <w:r>
              <w:rPr>
                <w:rFonts w:cs="Arial"/>
              </w:rPr>
              <w:t>Feature:</w:t>
            </w:r>
          </w:p>
          <w:p w14:paraId="46826C03" w14:textId="77777777" w:rsidR="00F71102" w:rsidRDefault="00F71102" w:rsidP="001B665D">
            <w:pPr>
              <w:rPr>
                <w:rFonts w:cs="Arial"/>
              </w:rPr>
            </w:pPr>
            <w:r>
              <w:rPr>
                <w:rFonts w:cs="Arial"/>
              </w:rPr>
              <w:t>Personalization</w:t>
            </w:r>
          </w:p>
        </w:tc>
        <w:tc>
          <w:tcPr>
            <w:tcW w:w="6663" w:type="dxa"/>
            <w:vAlign w:val="center"/>
          </w:tcPr>
          <w:p w14:paraId="14769A8A" w14:textId="77777777" w:rsidR="00F71102" w:rsidRDefault="00F71102" w:rsidP="001B665D">
            <w:pPr>
              <w:rPr>
                <w:rFonts w:cs="Arial"/>
              </w:rPr>
            </w:pPr>
            <w:r>
              <w:rPr>
                <w:rFonts w:cs="Arial"/>
              </w:rPr>
              <w:t>Personalization of Smart Unlock is not allowed.</w:t>
            </w:r>
          </w:p>
        </w:tc>
      </w:tr>
      <w:tr w:rsidR="00554FCD" w:rsidRPr="00717330" w14:paraId="2CC2F12C" w14:textId="77777777" w:rsidTr="00554FCD">
        <w:tc>
          <w:tcPr>
            <w:tcW w:w="534" w:type="dxa"/>
            <w:vAlign w:val="center"/>
          </w:tcPr>
          <w:p w14:paraId="4B4950FE" w14:textId="77777777" w:rsidR="00554FCD" w:rsidRDefault="00554FCD" w:rsidP="00554FCD">
            <w:pPr>
              <w:rPr>
                <w:rFonts w:cs="Arial"/>
              </w:rPr>
            </w:pPr>
            <w:r>
              <w:rPr>
                <w:rFonts w:cs="Arial"/>
              </w:rPr>
              <w:t>I15</w:t>
            </w:r>
          </w:p>
        </w:tc>
        <w:tc>
          <w:tcPr>
            <w:tcW w:w="1304" w:type="dxa"/>
            <w:vMerge w:val="restart"/>
            <w:vAlign w:val="center"/>
          </w:tcPr>
          <w:p w14:paraId="4F16788A" w14:textId="080911CB" w:rsidR="00554FCD" w:rsidRPr="00EF539C" w:rsidRDefault="00554FCD" w:rsidP="00554FCD">
            <w:pPr>
              <w:rPr>
                <w:rFonts w:cs="Arial"/>
              </w:rPr>
            </w:pPr>
            <w:r>
              <w:rPr>
                <w:rFonts w:cs="Arial"/>
              </w:rPr>
              <w:t>Other Locking Features</w:t>
            </w:r>
          </w:p>
        </w:tc>
        <w:tc>
          <w:tcPr>
            <w:tcW w:w="1672" w:type="dxa"/>
            <w:vAlign w:val="center"/>
          </w:tcPr>
          <w:p w14:paraId="2E12598D" w14:textId="77777777" w:rsidR="00554FCD" w:rsidRDefault="00554FCD" w:rsidP="00554FCD">
            <w:pPr>
              <w:rPr>
                <w:rFonts w:cs="Arial"/>
              </w:rPr>
            </w:pPr>
            <w:r>
              <w:rPr>
                <w:rFonts w:cs="Arial"/>
              </w:rPr>
              <w:t>Feature:</w:t>
            </w:r>
          </w:p>
          <w:p w14:paraId="7B307692" w14:textId="08C5D93C" w:rsidR="00554FCD" w:rsidRDefault="00554FCD" w:rsidP="00554FCD">
            <w:pPr>
              <w:rPr>
                <w:rFonts w:cs="Arial"/>
              </w:rPr>
            </w:pPr>
            <w:r>
              <w:rPr>
                <w:rFonts w:cs="Arial"/>
              </w:rPr>
              <w:t>Electronic Lockable Storage (ELS)</w:t>
            </w:r>
          </w:p>
        </w:tc>
        <w:tc>
          <w:tcPr>
            <w:tcW w:w="6663" w:type="dxa"/>
            <w:vAlign w:val="center"/>
          </w:tcPr>
          <w:p w14:paraId="0D41B4D4" w14:textId="77777777" w:rsidR="00554FCD" w:rsidRDefault="00554FCD" w:rsidP="00554FCD">
            <w:pPr>
              <w:rPr>
                <w:rFonts w:cs="Arial"/>
              </w:rPr>
            </w:pPr>
            <w:r>
              <w:rPr>
                <w:rFonts w:cs="Arial"/>
              </w:rPr>
              <w:t>The activation of ELS could trigger the feature SUL</w:t>
            </w:r>
          </w:p>
        </w:tc>
      </w:tr>
      <w:tr w:rsidR="00554FCD" w:rsidRPr="00717330" w14:paraId="56493568" w14:textId="77777777" w:rsidTr="00554FCD">
        <w:tc>
          <w:tcPr>
            <w:tcW w:w="534" w:type="dxa"/>
            <w:vAlign w:val="center"/>
          </w:tcPr>
          <w:p w14:paraId="4DAAFBC0" w14:textId="77777777" w:rsidR="00554FCD" w:rsidRDefault="00554FCD" w:rsidP="00554FCD">
            <w:pPr>
              <w:rPr>
                <w:rFonts w:cs="Arial"/>
              </w:rPr>
            </w:pPr>
            <w:r>
              <w:rPr>
                <w:rFonts w:cs="Arial"/>
              </w:rPr>
              <w:t>I16</w:t>
            </w:r>
          </w:p>
        </w:tc>
        <w:tc>
          <w:tcPr>
            <w:tcW w:w="1304" w:type="dxa"/>
            <w:vMerge/>
            <w:vAlign w:val="center"/>
          </w:tcPr>
          <w:p w14:paraId="25494975" w14:textId="77777777" w:rsidR="00554FCD" w:rsidRDefault="00554FCD" w:rsidP="00554FCD">
            <w:pPr>
              <w:rPr>
                <w:rFonts w:cs="Arial"/>
              </w:rPr>
            </w:pPr>
          </w:p>
        </w:tc>
        <w:tc>
          <w:tcPr>
            <w:tcW w:w="1672" w:type="dxa"/>
            <w:vAlign w:val="center"/>
          </w:tcPr>
          <w:p w14:paraId="434C03A9" w14:textId="77777777" w:rsidR="00554FCD" w:rsidRDefault="00554FCD" w:rsidP="00554FCD">
            <w:pPr>
              <w:rPr>
                <w:rFonts w:cs="Arial"/>
              </w:rPr>
            </w:pPr>
            <w:r w:rsidRPr="00EF539C">
              <w:rPr>
                <w:rFonts w:cs="Arial"/>
              </w:rPr>
              <w:t>Feature:</w:t>
            </w:r>
          </w:p>
          <w:p w14:paraId="3388DBA1" w14:textId="40F8BCE5" w:rsidR="00554FCD" w:rsidRDefault="00554FCD" w:rsidP="00554FCD">
            <w:pPr>
              <w:rPr>
                <w:rFonts w:cs="Arial"/>
              </w:rPr>
            </w:pPr>
            <w:r>
              <w:rPr>
                <w:rFonts w:cs="Arial"/>
              </w:rPr>
              <w:t>Fuel Filler Lock (FFL) &amp; Fuel Filler Unlock (FFUL)</w:t>
            </w:r>
          </w:p>
        </w:tc>
        <w:tc>
          <w:tcPr>
            <w:tcW w:w="6663" w:type="dxa"/>
            <w:vAlign w:val="center"/>
          </w:tcPr>
          <w:p w14:paraId="245E7207" w14:textId="77777777" w:rsidR="00554FCD" w:rsidRDefault="00554FCD" w:rsidP="00554FCD">
            <w:pPr>
              <w:rPr>
                <w:rFonts w:cs="Arial"/>
              </w:rPr>
            </w:pPr>
            <w:r>
              <w:rPr>
                <w:rFonts w:cs="Arial"/>
              </w:rPr>
              <w:t xml:space="preserve">SUL shall activate the feature FFUL. </w:t>
            </w:r>
            <w:r w:rsidRPr="00BC4D06">
              <w:rPr>
                <w:rFonts w:cs="Arial"/>
              </w:rPr>
              <w:t xml:space="preserve">The activation of </w:t>
            </w:r>
            <w:r>
              <w:rPr>
                <w:rFonts w:cs="Arial"/>
              </w:rPr>
              <w:t>FFL</w:t>
            </w:r>
            <w:r w:rsidRPr="00BC4D06">
              <w:rPr>
                <w:rFonts w:cs="Arial"/>
              </w:rPr>
              <w:t xml:space="preserve"> could trigger the feature </w:t>
            </w:r>
            <w:r>
              <w:rPr>
                <w:rFonts w:cs="Arial"/>
              </w:rPr>
              <w:t>SUL</w:t>
            </w:r>
          </w:p>
        </w:tc>
      </w:tr>
      <w:tr w:rsidR="00554FCD" w:rsidRPr="00717330" w14:paraId="4B11416A" w14:textId="77777777" w:rsidTr="00554FCD">
        <w:tc>
          <w:tcPr>
            <w:tcW w:w="534" w:type="dxa"/>
            <w:vAlign w:val="center"/>
          </w:tcPr>
          <w:p w14:paraId="5192BFD4" w14:textId="77777777" w:rsidR="00554FCD" w:rsidRDefault="00554FCD" w:rsidP="00554FCD">
            <w:pPr>
              <w:rPr>
                <w:rFonts w:cs="Arial"/>
              </w:rPr>
            </w:pPr>
            <w:r>
              <w:rPr>
                <w:rFonts w:cs="Arial"/>
              </w:rPr>
              <w:t>I17</w:t>
            </w:r>
          </w:p>
        </w:tc>
        <w:tc>
          <w:tcPr>
            <w:tcW w:w="1304" w:type="dxa"/>
            <w:vMerge/>
            <w:vAlign w:val="center"/>
          </w:tcPr>
          <w:p w14:paraId="0E44C110" w14:textId="77777777" w:rsidR="00554FCD" w:rsidRDefault="00554FCD" w:rsidP="00554FCD">
            <w:pPr>
              <w:rPr>
                <w:rFonts w:cs="Arial"/>
              </w:rPr>
            </w:pPr>
          </w:p>
        </w:tc>
        <w:tc>
          <w:tcPr>
            <w:tcW w:w="1672" w:type="dxa"/>
            <w:vAlign w:val="center"/>
          </w:tcPr>
          <w:p w14:paraId="3C72C436" w14:textId="77777777" w:rsidR="00554FCD" w:rsidRDefault="00554FCD" w:rsidP="00554FCD">
            <w:pPr>
              <w:rPr>
                <w:rFonts w:cs="Arial"/>
              </w:rPr>
            </w:pPr>
            <w:r>
              <w:rPr>
                <w:rFonts w:cs="Arial"/>
              </w:rPr>
              <w:t xml:space="preserve">Feature </w:t>
            </w:r>
          </w:p>
          <w:p w14:paraId="01DD9486" w14:textId="6AD304F9" w:rsidR="00554FCD" w:rsidRDefault="00554FCD" w:rsidP="00554FCD">
            <w:pPr>
              <w:rPr>
                <w:rFonts w:cs="Arial"/>
              </w:rPr>
            </w:pPr>
            <w:r>
              <w:rPr>
                <w:rFonts w:cs="Arial"/>
              </w:rPr>
              <w:t>Power Child Lock (PCL)</w:t>
            </w:r>
          </w:p>
        </w:tc>
        <w:tc>
          <w:tcPr>
            <w:tcW w:w="6663" w:type="dxa"/>
            <w:vAlign w:val="center"/>
          </w:tcPr>
          <w:p w14:paraId="2C977FDE" w14:textId="77777777" w:rsidR="00554FCD" w:rsidRDefault="00554FCD" w:rsidP="00554FCD">
            <w:pPr>
              <w:rPr>
                <w:rFonts w:cs="Arial"/>
              </w:rPr>
            </w:pPr>
            <w:r>
              <w:rPr>
                <w:rFonts w:cs="Arial"/>
              </w:rPr>
              <w:t>SUL shall not enable/unlock interior door handles with PCL active.</w:t>
            </w:r>
          </w:p>
        </w:tc>
      </w:tr>
      <w:tr w:rsidR="00554FCD" w:rsidRPr="00717330" w14:paraId="6125CEFE" w14:textId="77777777" w:rsidTr="00554FCD">
        <w:tc>
          <w:tcPr>
            <w:tcW w:w="534" w:type="dxa"/>
            <w:vAlign w:val="center"/>
          </w:tcPr>
          <w:p w14:paraId="70076136" w14:textId="77777777" w:rsidR="00554FCD" w:rsidRDefault="00554FCD" w:rsidP="00554FCD">
            <w:pPr>
              <w:rPr>
                <w:rFonts w:cs="Arial"/>
              </w:rPr>
            </w:pPr>
            <w:r>
              <w:rPr>
                <w:rFonts w:cs="Arial"/>
              </w:rPr>
              <w:t>I18</w:t>
            </w:r>
          </w:p>
        </w:tc>
        <w:tc>
          <w:tcPr>
            <w:tcW w:w="1304" w:type="dxa"/>
            <w:vMerge/>
            <w:vAlign w:val="center"/>
          </w:tcPr>
          <w:p w14:paraId="26AFF9B9" w14:textId="488A6033" w:rsidR="00554FCD" w:rsidRPr="00EF539C" w:rsidRDefault="00554FCD" w:rsidP="00554FCD">
            <w:pPr>
              <w:rPr>
                <w:rFonts w:cs="Arial"/>
              </w:rPr>
            </w:pPr>
          </w:p>
        </w:tc>
        <w:tc>
          <w:tcPr>
            <w:tcW w:w="1672" w:type="dxa"/>
            <w:vAlign w:val="center"/>
          </w:tcPr>
          <w:p w14:paraId="35AAEB92" w14:textId="77777777" w:rsidR="00554FCD" w:rsidRDefault="00554FCD" w:rsidP="00554FCD">
            <w:pPr>
              <w:rPr>
                <w:rFonts w:cs="Arial"/>
              </w:rPr>
            </w:pPr>
            <w:r>
              <w:rPr>
                <w:rFonts w:cs="Arial"/>
              </w:rPr>
              <w:t>Feature:</w:t>
            </w:r>
          </w:p>
          <w:p w14:paraId="59D8D759" w14:textId="791C099E" w:rsidR="00554FCD" w:rsidRPr="00EF539C" w:rsidRDefault="00554FCD" w:rsidP="00554FCD">
            <w:pPr>
              <w:rPr>
                <w:rFonts w:cs="Arial"/>
              </w:rPr>
            </w:pPr>
            <w:r>
              <w:rPr>
                <w:rFonts w:cs="Arial"/>
              </w:rPr>
              <w:t>Central Lock &amp; Unlock (CLUL)</w:t>
            </w:r>
          </w:p>
        </w:tc>
        <w:tc>
          <w:tcPr>
            <w:tcW w:w="6663" w:type="dxa"/>
            <w:vAlign w:val="center"/>
          </w:tcPr>
          <w:p w14:paraId="6ECA477F" w14:textId="4982D6FC" w:rsidR="00554FCD" w:rsidRDefault="00554FCD" w:rsidP="00554FCD">
            <w:pPr>
              <w:rPr>
                <w:rFonts w:cs="Arial"/>
              </w:rPr>
            </w:pPr>
            <w:r>
              <w:rPr>
                <w:rFonts w:cs="Arial"/>
              </w:rPr>
              <w:t>The activation of Exterior Central Lock could trigger the feature SUL.</w:t>
            </w:r>
            <w:r>
              <w:t xml:space="preserve"> </w:t>
            </w:r>
            <w:r w:rsidRPr="00F71102">
              <w:rPr>
                <w:rFonts w:cs="Arial"/>
              </w:rPr>
              <w:t>SUL shall generate a mislock feedback</w:t>
            </w:r>
            <w:r>
              <w:rPr>
                <w:rFonts w:cs="Arial"/>
              </w:rPr>
              <w:t xml:space="preserve"> after the feature triggers an U</w:t>
            </w:r>
            <w:r w:rsidRPr="00F71102">
              <w:rPr>
                <w:rFonts w:cs="Arial"/>
              </w:rPr>
              <w:t>nlock.</w:t>
            </w:r>
            <w:r>
              <w:rPr>
                <w:rFonts w:cs="Arial"/>
              </w:rPr>
              <w:t xml:space="preserve"> Smart Unlock triggers an Exterior Unlock.</w:t>
            </w:r>
          </w:p>
        </w:tc>
      </w:tr>
    </w:tbl>
    <w:p w14:paraId="53B4F90C" w14:textId="603715DC" w:rsidR="00E11755" w:rsidRPr="00845E88" w:rsidRDefault="00E11755" w:rsidP="00054DF3">
      <w:pPr>
        <w:pStyle w:val="Caption"/>
      </w:pPr>
      <w:r w:rsidRPr="00845E88">
        <w:t xml:space="preserve">Table </w:t>
      </w:r>
      <w:r w:rsidR="00A536D5">
        <w:fldChar w:fldCharType="begin"/>
      </w:r>
      <w:r w:rsidR="00A536D5">
        <w:instrText xml:space="preserve"> SEQ Table \* ARABIC </w:instrText>
      </w:r>
      <w:r w:rsidR="00A536D5">
        <w:fldChar w:fldCharType="separate"/>
      </w:r>
      <w:r w:rsidR="00D32F5E">
        <w:rPr>
          <w:noProof/>
        </w:rPr>
        <w:t>8</w:t>
      </w:r>
      <w:r w:rsidR="00A536D5">
        <w:rPr>
          <w:noProof/>
        </w:rPr>
        <w:fldChar w:fldCharType="end"/>
      </w:r>
      <w:r w:rsidRPr="00845E88">
        <w:t xml:space="preserve">: </w:t>
      </w:r>
      <w:r w:rsidR="00825634" w:rsidRPr="00845E88">
        <w:t xml:space="preserve">List of </w:t>
      </w:r>
      <w:bookmarkEnd w:id="99"/>
      <w:r w:rsidR="00825634" w:rsidRPr="00845E88">
        <w:t>Influences</w:t>
      </w:r>
      <w:bookmarkEnd w:id="100"/>
    </w:p>
    <w:p w14:paraId="60C33366" w14:textId="77777777" w:rsidR="0027671B" w:rsidRPr="007C20FA" w:rsidRDefault="00D808DC" w:rsidP="0027671B">
      <w:pPr>
        <w:pStyle w:val="Heading1"/>
      </w:pPr>
      <w:bookmarkStart w:id="101" w:name="_Toc6299980"/>
      <w:r>
        <w:lastRenderedPageBreak/>
        <w:t>Feature Modeling</w:t>
      </w:r>
      <w:bookmarkEnd w:id="101"/>
    </w:p>
    <w:p w14:paraId="3B97BB6D" w14:textId="77777777" w:rsidR="00F25E60" w:rsidRDefault="00F25E60" w:rsidP="00F25E60">
      <w:pPr>
        <w:pStyle w:val="Heading2"/>
      </w:pPr>
      <w:bookmarkStart w:id="102" w:name="_Ref453344424"/>
      <w:bookmarkStart w:id="103" w:name="_Toc6299981"/>
      <w:bookmarkStart w:id="104" w:name="_Toc397081452"/>
      <w:bookmarkStart w:id="105" w:name="_Toc215652157"/>
      <w:bookmarkStart w:id="106" w:name="_Toc215652155"/>
      <w:bookmarkStart w:id="107" w:name="_Toc215652158"/>
      <w:bookmarkStart w:id="108" w:name="_Toc217292214"/>
      <w:r>
        <w:t>Operation Modes and States</w:t>
      </w:r>
      <w:bookmarkEnd w:id="102"/>
      <w:bookmarkEnd w:id="103"/>
    </w:p>
    <w:p w14:paraId="745236E7" w14:textId="20546E5C" w:rsidR="00F25E60" w:rsidRPr="00FA354C" w:rsidRDefault="00FA354C" w:rsidP="00FA354C">
      <w:pPr>
        <w:pStyle w:val="Caption"/>
        <w:jc w:val="left"/>
        <w:rPr>
          <w:b w:val="0"/>
        </w:rPr>
      </w:pPr>
      <w:r w:rsidRPr="00FA354C">
        <w:rPr>
          <w:b w:val="0"/>
        </w:rPr>
        <w:t>N/A</w:t>
      </w:r>
    </w:p>
    <w:p w14:paraId="11113DEC" w14:textId="77777777" w:rsidR="00D87533" w:rsidRDefault="0027671B" w:rsidP="006C5FCA">
      <w:pPr>
        <w:pStyle w:val="Heading2"/>
      </w:pPr>
      <w:bookmarkStart w:id="109" w:name="_Toc6299982"/>
      <w:r w:rsidRPr="007C20FA">
        <w:t>Use Case</w:t>
      </w:r>
      <w:r w:rsidR="00D87533">
        <w:t>s</w:t>
      </w:r>
      <w:bookmarkEnd w:id="109"/>
    </w:p>
    <w:p w14:paraId="1C575E11" w14:textId="77777777" w:rsidR="0027671B" w:rsidRDefault="006B1C15" w:rsidP="006B1C15">
      <w:pPr>
        <w:pStyle w:val="Heading3"/>
      </w:pPr>
      <w:bookmarkStart w:id="110" w:name="_Toc6299983"/>
      <w:r>
        <w:t>Use Case</w:t>
      </w:r>
      <w:r w:rsidR="0027671B" w:rsidRPr="007C20FA">
        <w:t xml:space="preserve"> Diagram</w:t>
      </w:r>
      <w:bookmarkEnd w:id="104"/>
      <w:bookmarkEnd w:id="110"/>
    </w:p>
    <w:p w14:paraId="7027F3FD" w14:textId="4C967AC4" w:rsidR="00D64A4C" w:rsidRDefault="00FA354C" w:rsidP="009B212B">
      <w:r>
        <w:t>N/A</w:t>
      </w:r>
    </w:p>
    <w:p w14:paraId="47C82905" w14:textId="77777777" w:rsidR="00FB2CF2" w:rsidRPr="007C20FA" w:rsidRDefault="00FB2CF2" w:rsidP="006B1C15">
      <w:pPr>
        <w:pStyle w:val="Heading3"/>
      </w:pPr>
      <w:bookmarkStart w:id="111" w:name="_Toc6299984"/>
      <w:bookmarkStart w:id="112" w:name="_Toc397081453"/>
      <w:bookmarkEnd w:id="105"/>
      <w:r w:rsidRPr="007C20FA">
        <w:t>Actors</w:t>
      </w:r>
      <w:bookmarkEnd w:id="111"/>
    </w:p>
    <w:p w14:paraId="64DA853F" w14:textId="77777777" w:rsidR="00FB2CF2" w:rsidRPr="002573C6" w:rsidRDefault="00FB2CF2" w:rsidP="002573C6"/>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378"/>
      </w:tblGrid>
      <w:tr w:rsidR="00FB2CF2" w:rsidRPr="003D4AA7" w14:paraId="681886B9" w14:textId="77777777" w:rsidTr="00FA354C">
        <w:trPr>
          <w:tblHeader/>
        </w:trPr>
        <w:tc>
          <w:tcPr>
            <w:tcW w:w="3828" w:type="dxa"/>
            <w:shd w:val="pct20" w:color="auto" w:fill="FFFFFF"/>
          </w:tcPr>
          <w:p w14:paraId="2E36B953" w14:textId="77777777" w:rsidR="00FB2CF2" w:rsidRPr="00E84ADC" w:rsidRDefault="00FB2CF2" w:rsidP="00F91477">
            <w:pPr>
              <w:pStyle w:val="TableHeader"/>
              <w:ind w:right="142"/>
            </w:pPr>
            <w:r w:rsidRPr="00E84ADC">
              <w:t>Actor</w:t>
            </w:r>
          </w:p>
        </w:tc>
        <w:tc>
          <w:tcPr>
            <w:tcW w:w="6378" w:type="dxa"/>
            <w:shd w:val="pct20" w:color="auto" w:fill="FFFFFF"/>
          </w:tcPr>
          <w:p w14:paraId="04706D2A" w14:textId="77777777" w:rsidR="00FB2CF2" w:rsidRPr="00E84ADC" w:rsidRDefault="00FB2CF2" w:rsidP="00F91477">
            <w:pPr>
              <w:pStyle w:val="TableHeader"/>
              <w:ind w:right="142"/>
            </w:pPr>
            <w:r w:rsidRPr="00E84ADC">
              <w:t>Description</w:t>
            </w:r>
          </w:p>
        </w:tc>
      </w:tr>
      <w:tr w:rsidR="00FA354C" w:rsidRPr="00E80917" w14:paraId="087BF43F" w14:textId="77777777" w:rsidTr="00FA354C">
        <w:tc>
          <w:tcPr>
            <w:tcW w:w="3828" w:type="dxa"/>
            <w:vMerge w:val="restart"/>
          </w:tcPr>
          <w:p w14:paraId="0FF55654" w14:textId="5FFF0474" w:rsidR="00FA354C" w:rsidRPr="00136DF0" w:rsidRDefault="00FA354C" w:rsidP="00FA354C">
            <w:pPr>
              <w:pStyle w:val="scriptNormal"/>
              <w:rPr>
                <w:color w:val="auto"/>
              </w:rPr>
            </w:pPr>
            <w:r>
              <w:rPr>
                <w:color w:val="auto"/>
              </w:rPr>
              <w:t>User</w:t>
            </w:r>
          </w:p>
        </w:tc>
        <w:tc>
          <w:tcPr>
            <w:tcW w:w="6378" w:type="dxa"/>
          </w:tcPr>
          <w:p w14:paraId="555ACCC0" w14:textId="77777777" w:rsidR="00FA354C" w:rsidRPr="00FA354C" w:rsidRDefault="00FA354C" w:rsidP="00FA354C">
            <w:r w:rsidRPr="00FA354C">
              <w:t>The Driver as a user is able to interact with the interior trim switch, soldier/toggle on the driver door or any exterior trigger (remote key,..).</w:t>
            </w:r>
          </w:p>
          <w:p w14:paraId="51FD964D" w14:textId="176DD032" w:rsidR="00FA354C" w:rsidRPr="00FA354C" w:rsidRDefault="00FA354C" w:rsidP="00FA354C">
            <w:pPr>
              <w:pStyle w:val="scriptNormal"/>
              <w:rPr>
                <w:color w:val="auto"/>
              </w:rPr>
            </w:pPr>
            <w:r w:rsidRPr="00FA354C">
              <w:rPr>
                <w:color w:val="auto"/>
              </w:rPr>
              <w:t xml:space="preserve">The user can trigger an interior or exterior Lock via trim switch, soldier on the driver door, remote/passive key, mechanical key in key cylinder, passive lock sensor, </w:t>
            </w:r>
            <w:r w:rsidRPr="00FA354C">
              <w:rPr>
                <w:color w:val="auto"/>
                <w:szCs w:val="22"/>
              </w:rPr>
              <w:t>passive handles / switches, keypad unlock code, cell phone passport or webpage passport.</w:t>
            </w:r>
          </w:p>
        </w:tc>
      </w:tr>
      <w:tr w:rsidR="00FA354C" w:rsidRPr="00E80917" w14:paraId="52C8368B" w14:textId="77777777" w:rsidTr="00FA354C">
        <w:tc>
          <w:tcPr>
            <w:tcW w:w="3828" w:type="dxa"/>
            <w:vMerge/>
          </w:tcPr>
          <w:p w14:paraId="1655DA6C" w14:textId="77777777" w:rsidR="00FA354C" w:rsidRPr="00136DF0" w:rsidRDefault="00FA354C" w:rsidP="00FA354C">
            <w:pPr>
              <w:pStyle w:val="scriptNormal"/>
              <w:rPr>
                <w:color w:val="auto"/>
              </w:rPr>
            </w:pPr>
          </w:p>
        </w:tc>
        <w:tc>
          <w:tcPr>
            <w:tcW w:w="6378" w:type="dxa"/>
          </w:tcPr>
          <w:p w14:paraId="6AD8DDF6" w14:textId="77777777" w:rsidR="00FA354C" w:rsidRPr="00FA354C" w:rsidRDefault="00FA354C" w:rsidP="00FA354C">
            <w:r w:rsidRPr="00FA354C">
              <w:t>A Front Passenger as a user is able to interact with the interior trim switch on the passenger door.</w:t>
            </w:r>
          </w:p>
          <w:p w14:paraId="76A92A49" w14:textId="1CC8115E" w:rsidR="00FA354C" w:rsidRPr="00FA354C" w:rsidRDefault="00FA354C" w:rsidP="00FA354C">
            <w:pPr>
              <w:pStyle w:val="scriptNormal"/>
              <w:rPr>
                <w:color w:val="auto"/>
              </w:rPr>
            </w:pPr>
            <w:r w:rsidRPr="00FA354C">
              <w:rPr>
                <w:color w:val="auto"/>
              </w:rPr>
              <w:t xml:space="preserve">The user can trigger an interior or exterior Lock via trim switch, soldier on the passenger door, remote/passive key, passive lock sensor, </w:t>
            </w:r>
            <w:r w:rsidRPr="00FA354C">
              <w:rPr>
                <w:color w:val="auto"/>
                <w:szCs w:val="22"/>
              </w:rPr>
              <w:t>passive handles / switches, cell phone passport or webpage passport.</w:t>
            </w:r>
            <w:r w:rsidRPr="00FA354C">
              <w:rPr>
                <w:color w:val="auto"/>
              </w:rPr>
              <w:t>, assuming the user has appropriate trigger device.</w:t>
            </w:r>
          </w:p>
        </w:tc>
      </w:tr>
      <w:tr w:rsidR="00FA354C" w:rsidRPr="00E80917" w14:paraId="5AF28F56" w14:textId="77777777" w:rsidTr="00FA354C">
        <w:tc>
          <w:tcPr>
            <w:tcW w:w="3828" w:type="dxa"/>
            <w:vMerge/>
          </w:tcPr>
          <w:p w14:paraId="65E14E6E" w14:textId="77777777" w:rsidR="00FA354C" w:rsidRDefault="00FA354C" w:rsidP="00FA354C">
            <w:pPr>
              <w:pStyle w:val="scriptNormal"/>
              <w:rPr>
                <w:color w:val="auto"/>
              </w:rPr>
            </w:pPr>
          </w:p>
        </w:tc>
        <w:tc>
          <w:tcPr>
            <w:tcW w:w="6378" w:type="dxa"/>
          </w:tcPr>
          <w:p w14:paraId="424F054F" w14:textId="77777777" w:rsidR="00FA354C" w:rsidRPr="00FA354C" w:rsidRDefault="00FA354C" w:rsidP="00FA354C">
            <w:r w:rsidRPr="00FA354C">
              <w:t>A Rear Passenger as user is able to interact with the interior and exterior door handle/switch on the rear door.</w:t>
            </w:r>
          </w:p>
          <w:p w14:paraId="0F8ACD4C" w14:textId="6C8B9072" w:rsidR="00FA354C" w:rsidRPr="00FA354C" w:rsidRDefault="00FA354C" w:rsidP="00FA354C">
            <w:pPr>
              <w:pStyle w:val="scriptNormal"/>
              <w:rPr>
                <w:color w:val="auto"/>
              </w:rPr>
            </w:pPr>
            <w:r w:rsidRPr="00FA354C">
              <w:rPr>
                <w:color w:val="auto"/>
              </w:rPr>
              <w:t xml:space="preserve">The user can trigger an interior or exterior Lock via trim switch, soldier on the rear passenger door, remote/passive key, passive lock sensor, </w:t>
            </w:r>
            <w:r w:rsidRPr="00FA354C">
              <w:rPr>
                <w:color w:val="auto"/>
                <w:szCs w:val="22"/>
              </w:rPr>
              <w:t>passive handles / switches, cell phone passport or webpage passport.</w:t>
            </w:r>
            <w:r w:rsidRPr="00FA354C">
              <w:rPr>
                <w:color w:val="auto"/>
              </w:rPr>
              <w:t>, assuming the user has appropriate trigger device.</w:t>
            </w:r>
          </w:p>
        </w:tc>
      </w:tr>
    </w:tbl>
    <w:p w14:paraId="2671AEF6" w14:textId="27E19E88" w:rsidR="00D64A4C" w:rsidRPr="00676304" w:rsidRDefault="00D64A4C" w:rsidP="0068776C">
      <w:pPr>
        <w:pStyle w:val="Caption"/>
      </w:pPr>
      <w:bookmarkStart w:id="113" w:name="_Toc6299941"/>
      <w:r w:rsidRPr="00676304">
        <w:t xml:space="preserve">Table </w:t>
      </w:r>
      <w:r w:rsidR="00A536D5">
        <w:fldChar w:fldCharType="begin"/>
      </w:r>
      <w:r w:rsidR="00A536D5">
        <w:instrText xml:space="preserve"> SEQ Table \* ARABIC </w:instrText>
      </w:r>
      <w:r w:rsidR="00A536D5">
        <w:fldChar w:fldCharType="separate"/>
      </w:r>
      <w:r w:rsidR="00D32F5E">
        <w:rPr>
          <w:noProof/>
        </w:rPr>
        <w:t>9</w:t>
      </w:r>
      <w:r w:rsidR="00A536D5">
        <w:rPr>
          <w:noProof/>
        </w:rPr>
        <w:fldChar w:fldCharType="end"/>
      </w:r>
      <w:r w:rsidRPr="00676304">
        <w:t>: List of Actors</w:t>
      </w:r>
      <w:bookmarkEnd w:id="113"/>
    </w:p>
    <w:p w14:paraId="7251C93D" w14:textId="77777777" w:rsidR="00FB2CF2" w:rsidRPr="007C20FA" w:rsidRDefault="00FB2CF2" w:rsidP="00FB2CF2"/>
    <w:p w14:paraId="46A21A01" w14:textId="77777777" w:rsidR="0027671B" w:rsidRDefault="0027671B" w:rsidP="006B1C15">
      <w:pPr>
        <w:pStyle w:val="Heading3"/>
      </w:pPr>
      <w:bookmarkStart w:id="114" w:name="_Toc6299985"/>
      <w:r w:rsidRPr="007C20FA">
        <w:t xml:space="preserve">Use Case </w:t>
      </w:r>
      <w:bookmarkEnd w:id="112"/>
      <w:r w:rsidR="005673EC">
        <w:t>Descriptions</w:t>
      </w:r>
      <w:bookmarkEnd w:id="114"/>
    </w:p>
    <w:p w14:paraId="13C04CA2" w14:textId="77777777" w:rsidR="009A2932" w:rsidRDefault="009A2932" w:rsidP="002C20A4">
      <w:pPr>
        <w:pStyle w:val="Heading4"/>
        <w:numPr>
          <w:ilvl w:val="3"/>
          <w:numId w:val="12"/>
        </w:numPr>
        <w:tabs>
          <w:tab w:val="clear" w:pos="3064"/>
          <w:tab w:val="num" w:pos="2215"/>
        </w:tabs>
      </w:pPr>
      <w:r>
        <w:t>Passenger Vehicle</w:t>
      </w:r>
    </w:p>
    <w:p w14:paraId="5348A862" w14:textId="77777777" w:rsidR="009A2932" w:rsidRDefault="009A2932" w:rsidP="009A2932">
      <w:pPr>
        <w:rPr>
          <w:rFonts w:cs="Arial"/>
        </w:rPr>
      </w:pPr>
    </w:p>
    <w:p w14:paraId="2570A706" w14:textId="476F94B4" w:rsidR="009A2932" w:rsidRDefault="009A2932" w:rsidP="002C20A4">
      <w:pPr>
        <w:pStyle w:val="Heading5"/>
        <w:numPr>
          <w:ilvl w:val="4"/>
          <w:numId w:val="7"/>
        </w:numPr>
      </w:pPr>
      <w:bookmarkStart w:id="115" w:name="_Toc455377"/>
      <w:r>
        <w:t>Smart Unlock Ignition On</w:t>
      </w:r>
    </w:p>
    <w:p w14:paraId="6DC44879" w14:textId="77777777" w:rsidR="009A2932" w:rsidRPr="009A2932" w:rsidRDefault="009A2932" w:rsidP="009A2932"/>
    <w:p w14:paraId="1E1D4C1C" w14:textId="77777777" w:rsidR="009A2932" w:rsidRPr="0017445F" w:rsidRDefault="009A2932" w:rsidP="009A2932">
      <w:pPr>
        <w:pStyle w:val="REUseCase"/>
        <w:shd w:val="clear" w:color="auto" w:fill="F2F2F2" w:themeFill="background1" w:themeFillShade="F2"/>
      </w:pPr>
      <w:r w:rsidRPr="0017445F">
        <w:t>###</w:t>
      </w:r>
      <w:bookmarkStart w:id="116" w:name="UC_F_00001_ID_SUL"/>
      <w:r>
        <w:t>UC_F_SUL_00001</w:t>
      </w:r>
      <w:bookmarkEnd w:id="116"/>
      <w:r w:rsidRPr="0017445F">
        <w:t>##</w:t>
      </w:r>
      <w:r>
        <w:t xml:space="preserve"># </w:t>
      </w:r>
      <w:bookmarkEnd w:id="115"/>
      <w:r w:rsidRPr="009A2932">
        <w:t>Enable All Exteri</w:t>
      </w:r>
      <w:r>
        <w:t>or Handles on Passenger Vehicle</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039"/>
        <w:gridCol w:w="626"/>
        <w:gridCol w:w="7536"/>
      </w:tblGrid>
      <w:tr w:rsidR="009A2932" w:rsidRPr="00A82BF4" w14:paraId="72D43BC4" w14:textId="77777777" w:rsidTr="00552A08">
        <w:trPr>
          <w:trHeight w:val="255"/>
        </w:trPr>
        <w:tc>
          <w:tcPr>
            <w:tcW w:w="2039" w:type="dxa"/>
            <w:shd w:val="clear" w:color="auto" w:fill="D9D9D9" w:themeFill="background1" w:themeFillShade="D9"/>
            <w:hideMark/>
          </w:tcPr>
          <w:p w14:paraId="64FD9547" w14:textId="77777777" w:rsidR="009A2932" w:rsidRPr="00C66B68" w:rsidRDefault="009A2932" w:rsidP="00676421">
            <w:pPr>
              <w:rPr>
                <w:rFonts w:cs="Arial"/>
                <w:b/>
                <w:bCs/>
                <w:color w:val="000000"/>
                <w:szCs w:val="22"/>
              </w:rPr>
            </w:pPr>
            <w:r w:rsidRPr="00C66B68">
              <w:rPr>
                <w:rFonts w:cs="Arial"/>
                <w:b/>
                <w:bCs/>
                <w:color w:val="000000"/>
                <w:szCs w:val="22"/>
              </w:rPr>
              <w:t>Purpose</w:t>
            </w:r>
          </w:p>
        </w:tc>
        <w:tc>
          <w:tcPr>
            <w:tcW w:w="626" w:type="dxa"/>
            <w:shd w:val="clear" w:color="auto" w:fill="auto"/>
            <w:hideMark/>
          </w:tcPr>
          <w:p w14:paraId="6F54AD17" w14:textId="77777777" w:rsidR="009A2932" w:rsidRPr="00C66B68" w:rsidRDefault="009A2932" w:rsidP="00676421">
            <w:pPr>
              <w:rPr>
                <w:rFonts w:cs="Arial"/>
                <w:color w:val="000000"/>
                <w:szCs w:val="22"/>
              </w:rPr>
            </w:pPr>
          </w:p>
        </w:tc>
        <w:tc>
          <w:tcPr>
            <w:tcW w:w="7536" w:type="dxa"/>
            <w:shd w:val="clear" w:color="auto" w:fill="auto"/>
          </w:tcPr>
          <w:p w14:paraId="1E814591" w14:textId="77777777" w:rsidR="00C639F1" w:rsidRDefault="00C639F1" w:rsidP="00C639F1">
            <w:pPr>
              <w:rPr>
                <w:rFonts w:cs="Arial"/>
                <w:szCs w:val="22"/>
              </w:rPr>
            </w:pPr>
            <w:r>
              <w:rPr>
                <w:rFonts w:cs="Arial"/>
                <w:szCs w:val="22"/>
              </w:rPr>
              <w:t>Enable all exterior handles after the user locks the vehicle while a front door or a rear door with trim switch is open, while ignition is on. This feature avoids a locking of the remote key inside the vehicle.</w:t>
            </w:r>
          </w:p>
          <w:p w14:paraId="6056890A" w14:textId="77777777" w:rsidR="009A2932" w:rsidRPr="00C66B68" w:rsidRDefault="00552A08" w:rsidP="00676421">
            <w:pPr>
              <w:rPr>
                <w:rFonts w:cs="Arial"/>
                <w:szCs w:val="22"/>
              </w:rPr>
            </w:pPr>
            <w:r w:rsidRPr="00552A08">
              <w:rPr>
                <w:rFonts w:cs="Arial"/>
                <w:noProof/>
                <w:szCs w:val="22"/>
                <w:lang w:val="de-DE" w:eastAsia="de-DE"/>
              </w:rPr>
              <w:lastRenderedPageBreak/>
              <mc:AlternateContent>
                <mc:Choice Requires="wpg">
                  <w:drawing>
                    <wp:inline distT="0" distB="0" distL="0" distR="0" wp14:anchorId="3554FAF1" wp14:editId="182BC7F8">
                      <wp:extent cx="4539495" cy="4185624"/>
                      <wp:effectExtent l="0" t="0" r="109220" b="24765"/>
                      <wp:docPr id="1" name="Gruppieren 3"/>
                      <wp:cNvGraphicFramePr/>
                      <a:graphic xmlns:a="http://schemas.openxmlformats.org/drawingml/2006/main">
                        <a:graphicData uri="http://schemas.microsoft.com/office/word/2010/wordprocessingGroup">
                          <wpg:wgp>
                            <wpg:cNvGrpSpPr/>
                            <wpg:grpSpPr>
                              <a:xfrm>
                                <a:off x="0" y="0"/>
                                <a:ext cx="4539495" cy="4185624"/>
                                <a:chOff x="0" y="0"/>
                                <a:chExt cx="4539495" cy="4185624"/>
                              </a:xfrm>
                            </wpg:grpSpPr>
                            <pic:pic xmlns:pic="http://schemas.openxmlformats.org/drawingml/2006/picture">
                              <pic:nvPicPr>
                                <pic:cNvPr id="3"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49283" y="3247649"/>
                                  <a:ext cx="431653" cy="72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Gerade Verbindung 81"/>
                              <wps:cNvCnPr>
                                <a:cxnSpLocks noChangeShapeType="1"/>
                              </wps:cNvCnPr>
                              <wps:spPr bwMode="auto">
                                <a:xfrm>
                                  <a:off x="949283" y="3800044"/>
                                  <a:ext cx="396739"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5" name="Line 7"/>
                              <wps:cNvCnPr/>
                              <wps:spPr bwMode="auto">
                                <a:xfrm>
                                  <a:off x="989753" y="3529693"/>
                                  <a:ext cx="0" cy="10785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6" name="Line 9"/>
                              <wps:cNvCnPr/>
                              <wps:spPr bwMode="auto">
                                <a:xfrm>
                                  <a:off x="1307181" y="3660848"/>
                                  <a:ext cx="0" cy="10785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7" name="Ellipse 7"/>
                              <wps:cNvSpPr>
                                <a:spLocks noChangeArrowheads="1"/>
                              </wps:cNvSpPr>
                              <wps:spPr bwMode="auto">
                                <a:xfrm>
                                  <a:off x="1096983" y="3491978"/>
                                  <a:ext cx="107963" cy="107903"/>
                                </a:xfrm>
                                <a:prstGeom prst="ellipse">
                                  <a:avLst/>
                                </a:prstGeom>
                                <a:noFill/>
                                <a:ln w="9525" algn="ctr">
                                  <a:solidFill>
                                    <a:schemeClr val="tx1"/>
                                  </a:solidFill>
                                  <a:round/>
                                  <a:headEnd/>
                                  <a:tailEnd/>
                                </a:ln>
                              </wps:spPr>
                              <wps:bodyPr/>
                            </wps:wsp>
                            <wps:wsp>
                              <wps:cNvPr id="9" name="Line 9"/>
                              <wps:cNvCnPr/>
                              <wps:spPr bwMode="auto">
                                <a:xfrm>
                                  <a:off x="1308584" y="3529694"/>
                                  <a:ext cx="0" cy="10785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0" name="Line 7"/>
                              <wps:cNvCnPr/>
                              <wps:spPr bwMode="auto">
                                <a:xfrm>
                                  <a:off x="989753" y="3663617"/>
                                  <a:ext cx="0" cy="10785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g:grpSp>
                              <wpg:cNvPr id="11" name="Gruppieren 11"/>
                              <wpg:cNvGrpSpPr/>
                              <wpg:grpSpPr>
                                <a:xfrm>
                                  <a:off x="1004370" y="3898610"/>
                                  <a:ext cx="287011" cy="287014"/>
                                  <a:chOff x="1004370" y="3898610"/>
                                  <a:chExt cx="287020" cy="287020"/>
                                </a:xfrm>
                              </wpg:grpSpPr>
                              <wps:wsp>
                                <wps:cNvPr id="12" name="Ecken des Rechtecks auf der gleichen Seite schneiden 12"/>
                                <wps:cNvSpPr/>
                                <wps:spPr bwMode="auto">
                                  <a:xfrm>
                                    <a:off x="1004370" y="3898610"/>
                                    <a:ext cx="287020" cy="287020"/>
                                  </a:xfrm>
                                  <a:prstGeom prst="snip2SameRect">
                                    <a:avLst>
                                      <a:gd name="adj1" fmla="val 6613"/>
                                      <a:gd name="adj2" fmla="val 26540"/>
                                    </a:avLst>
                                  </a:prstGeom>
                                  <a:solidFill>
                                    <a:srgbClr val="003399"/>
                                  </a:solidFill>
                                  <a:ln w="9525">
                                    <a:solidFill>
                                      <a:schemeClr val="accent2">
                                        <a:lumMod val="60000"/>
                                        <a:lumOff val="40000"/>
                                      </a:schemeClr>
                                    </a:solidFill>
                                    <a:round/>
                                    <a:headEnd/>
                                    <a:tailEnd/>
                                  </a:ln>
                                  <a:effectLst/>
                                </wps:spPr>
                                <wps:bodyPr/>
                              </wps:wsp>
                              <wps:wsp>
                                <wps:cNvPr id="13" name="Ellipse 13"/>
                                <wps:cNvSpPr>
                                  <a:spLocks noChangeArrowheads="1"/>
                                </wps:cNvSpPr>
                                <wps:spPr bwMode="auto">
                                  <a:xfrm>
                                    <a:off x="1076125" y="4060535"/>
                                    <a:ext cx="132715" cy="23495"/>
                                  </a:xfrm>
                                  <a:prstGeom prst="ellipse">
                                    <a:avLst/>
                                  </a:prstGeom>
                                  <a:solidFill>
                                    <a:schemeClr val="accent1"/>
                                  </a:solidFill>
                                  <a:ln w="9525" algn="ctr">
                                    <a:solidFill>
                                      <a:schemeClr val="accent2">
                                        <a:lumMod val="60000"/>
                                        <a:lumOff val="40000"/>
                                      </a:schemeClr>
                                    </a:solidFill>
                                    <a:round/>
                                    <a:headEnd/>
                                    <a:tailEnd/>
                                  </a:ln>
                                </wps:spPr>
                                <wps:bodyPr>
                                  <a:spAutoFit/>
                                </wps:bodyPr>
                              </wps:wsp>
                            </wpg:grpSp>
                            <wps:wsp>
                              <wps:cNvPr id="14" name="Gerade Verbindung mit Pfeil 14"/>
                              <wps:cNvCnPr/>
                              <wps:spPr>
                                <a:xfrm>
                                  <a:off x="1658082" y="3720350"/>
                                  <a:ext cx="53978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5" name="Text Box 211"/>
                              <wps:cNvSpPr txBox="1"/>
                              <wps:spPr>
                                <a:xfrm>
                                  <a:off x="1484274" y="3453576"/>
                                  <a:ext cx="833570" cy="2621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39D5B" w14:textId="77777777" w:rsidR="00C82F17" w:rsidRDefault="00C82F17" w:rsidP="00552A08">
                                    <w:pPr>
                                      <w:pStyle w:val="NormalWeb"/>
                                      <w:overflowPunct w:val="0"/>
                                      <w:spacing w:before="0" w:beforeAutospacing="0" w:after="0" w:afterAutospacing="0"/>
                                      <w:jc w:val="center"/>
                                    </w:pPr>
                                    <w:r>
                                      <w:rPr>
                                        <w:color w:val="000000"/>
                                        <w:kern w:val="24"/>
                                        <w:sz w:val="12"/>
                                        <w:szCs w:val="12"/>
                                      </w:rPr>
                                      <w:t>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79031" y="3239239"/>
                                  <a:ext cx="433168" cy="719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Line 7"/>
                              <wps:cNvCnPr/>
                              <wps:spPr bwMode="auto">
                                <a:xfrm>
                                  <a:off x="2532978" y="3657860"/>
                                  <a:ext cx="0" cy="107824"/>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18" name="Gerade Verbindung 81"/>
                              <wps:cNvCnPr>
                                <a:cxnSpLocks noChangeShapeType="1"/>
                              </wps:cNvCnPr>
                              <wps:spPr bwMode="auto">
                                <a:xfrm>
                                  <a:off x="2482204" y="3798969"/>
                                  <a:ext cx="39667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19" name="Line 9"/>
                              <wps:cNvCnPr/>
                              <wps:spPr bwMode="auto">
                                <a:xfrm>
                                  <a:off x="2827790" y="3657860"/>
                                  <a:ext cx="0" cy="107824"/>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20" name="Ellipse 20"/>
                              <wps:cNvSpPr>
                                <a:spLocks noChangeArrowheads="1"/>
                              </wps:cNvSpPr>
                              <wps:spPr bwMode="auto">
                                <a:xfrm>
                                  <a:off x="2625800" y="3488184"/>
                                  <a:ext cx="107945" cy="107874"/>
                                </a:xfrm>
                                <a:prstGeom prst="ellipse">
                                  <a:avLst/>
                                </a:prstGeom>
                                <a:solidFill>
                                  <a:srgbClr val="FF0000"/>
                                </a:solidFill>
                                <a:ln w="9525" algn="ctr">
                                  <a:solidFill>
                                    <a:schemeClr val="tx1"/>
                                  </a:solidFill>
                                  <a:round/>
                                  <a:headEnd/>
                                  <a:tailEnd/>
                                </a:ln>
                              </wps:spPr>
                              <wps:bodyPr/>
                            </wps:wsp>
                            <wps:wsp>
                              <wps:cNvPr id="21" name="Line 9"/>
                              <wps:cNvCnPr/>
                              <wps:spPr bwMode="auto">
                                <a:xfrm>
                                  <a:off x="2827790" y="3524619"/>
                                  <a:ext cx="0" cy="107824"/>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22" name="Line 7"/>
                              <wps:cNvCnPr/>
                              <wps:spPr bwMode="auto">
                                <a:xfrm>
                                  <a:off x="2534448" y="3520772"/>
                                  <a:ext cx="0" cy="107824"/>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g:grpSp>
                              <wpg:cNvPr id="23" name="Gruppieren 23"/>
                              <wpg:cNvGrpSpPr/>
                              <wpg:grpSpPr>
                                <a:xfrm>
                                  <a:off x="2539409" y="3895720"/>
                                  <a:ext cx="287011" cy="287014"/>
                                  <a:chOff x="2539409" y="3895720"/>
                                  <a:chExt cx="287020" cy="287020"/>
                                </a:xfrm>
                              </wpg:grpSpPr>
                              <wps:wsp>
                                <wps:cNvPr id="24" name="Ecken des Rechtecks auf der gleichen Seite schneiden 24"/>
                                <wps:cNvSpPr/>
                                <wps:spPr bwMode="auto">
                                  <a:xfrm>
                                    <a:off x="2539409" y="3895720"/>
                                    <a:ext cx="287020" cy="287020"/>
                                  </a:xfrm>
                                  <a:prstGeom prst="snip2SameRect">
                                    <a:avLst>
                                      <a:gd name="adj1" fmla="val 6613"/>
                                      <a:gd name="adj2" fmla="val 26540"/>
                                    </a:avLst>
                                  </a:prstGeom>
                                  <a:solidFill>
                                    <a:srgbClr val="003399"/>
                                  </a:solidFill>
                                  <a:ln w="9525">
                                    <a:solidFill>
                                      <a:srgbClr val="FF0000"/>
                                    </a:solidFill>
                                    <a:round/>
                                    <a:headEnd/>
                                    <a:tailEnd/>
                                  </a:ln>
                                  <a:effectLst/>
                                </wps:spPr>
                                <wps:bodyPr/>
                              </wps:wsp>
                              <wps:wsp>
                                <wps:cNvPr id="25" name="Ellipse 25"/>
                                <wps:cNvSpPr>
                                  <a:spLocks noChangeArrowheads="1"/>
                                </wps:cNvSpPr>
                                <wps:spPr bwMode="auto">
                                  <a:xfrm>
                                    <a:off x="2611164" y="4056375"/>
                                    <a:ext cx="133985" cy="25400"/>
                                  </a:xfrm>
                                  <a:prstGeom prst="ellipse">
                                    <a:avLst/>
                                  </a:prstGeom>
                                  <a:solidFill>
                                    <a:schemeClr val="accent1"/>
                                  </a:solidFill>
                                  <a:ln w="9525" algn="ctr">
                                    <a:solidFill>
                                      <a:srgbClr val="FF0000"/>
                                    </a:solidFill>
                                    <a:round/>
                                    <a:headEnd/>
                                    <a:tailEnd/>
                                  </a:ln>
                                </wps:spPr>
                                <wps:bodyPr>
                                  <a:spAutoFit/>
                                </wps:bodyPr>
                              </wps:wsp>
                            </wpg:grpSp>
                            <wps:wsp>
                              <wps:cNvPr id="26" name="Gerade Verbindung mit Pfeil 26"/>
                              <wps:cNvCnPr/>
                              <wps:spPr>
                                <a:xfrm>
                                  <a:off x="3183606" y="3710930"/>
                                  <a:ext cx="539692"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7" name="Text Box 211"/>
                              <wps:cNvSpPr txBox="1"/>
                              <wps:spPr>
                                <a:xfrm>
                                  <a:off x="2967327" y="3495820"/>
                                  <a:ext cx="833570" cy="2621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6CCF1A" w14:textId="77777777" w:rsidR="00C82F17" w:rsidRDefault="00C82F17" w:rsidP="00552A08">
                                    <w:pPr>
                                      <w:pStyle w:val="NormalWeb"/>
                                      <w:overflowPunct w:val="0"/>
                                      <w:spacing w:before="0" w:beforeAutospacing="0" w:after="0" w:afterAutospacing="0"/>
                                      <w:jc w:val="center"/>
                                    </w:pPr>
                                    <w:r>
                                      <w:rPr>
                                        <w:color w:val="000000"/>
                                        <w:kern w:val="24"/>
                                        <w:sz w:val="12"/>
                                        <w:szCs w:val="12"/>
                                      </w:rPr>
                                      <w:t>Smart Unlock</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106679" y="3247649"/>
                                  <a:ext cx="431653" cy="72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Gerade Verbindung 81"/>
                              <wps:cNvCnPr>
                                <a:cxnSpLocks noChangeShapeType="1"/>
                              </wps:cNvCnPr>
                              <wps:spPr bwMode="auto">
                                <a:xfrm>
                                  <a:off x="4106679" y="3815283"/>
                                  <a:ext cx="396739"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30" name="Ellipse 30"/>
                              <wps:cNvSpPr>
                                <a:spLocks noChangeArrowheads="1"/>
                              </wps:cNvSpPr>
                              <wps:spPr bwMode="auto">
                                <a:xfrm>
                                  <a:off x="4254378" y="3491978"/>
                                  <a:ext cx="107963" cy="107903"/>
                                </a:xfrm>
                                <a:prstGeom prst="ellipse">
                                  <a:avLst/>
                                </a:prstGeom>
                                <a:noFill/>
                                <a:ln w="9525" algn="ctr">
                                  <a:solidFill>
                                    <a:schemeClr val="tx1"/>
                                  </a:solidFill>
                                  <a:round/>
                                  <a:headEnd/>
                                  <a:tailEnd/>
                                </a:ln>
                              </wps:spPr>
                              <wps:bodyPr/>
                            </wps:wsp>
                            <wpg:grpSp>
                              <wpg:cNvPr id="31" name="Gruppieren 31"/>
                              <wpg:cNvGrpSpPr/>
                              <wpg:grpSpPr>
                                <a:xfrm>
                                  <a:off x="4161766" y="3898610"/>
                                  <a:ext cx="287011" cy="287014"/>
                                  <a:chOff x="4161766" y="3898610"/>
                                  <a:chExt cx="287020" cy="287020"/>
                                </a:xfrm>
                              </wpg:grpSpPr>
                              <wps:wsp>
                                <wps:cNvPr id="32" name="Ecken des Rechtecks auf der gleichen Seite schneiden 32"/>
                                <wps:cNvSpPr/>
                                <wps:spPr bwMode="auto">
                                  <a:xfrm>
                                    <a:off x="4161766" y="3898610"/>
                                    <a:ext cx="287020" cy="287020"/>
                                  </a:xfrm>
                                  <a:prstGeom prst="snip2SameRect">
                                    <a:avLst>
                                      <a:gd name="adj1" fmla="val 6613"/>
                                      <a:gd name="adj2" fmla="val 26540"/>
                                    </a:avLst>
                                  </a:prstGeom>
                                  <a:solidFill>
                                    <a:srgbClr val="003399"/>
                                  </a:solidFill>
                                  <a:ln w="9525">
                                    <a:solidFill>
                                      <a:schemeClr val="accent2">
                                        <a:lumMod val="60000"/>
                                        <a:lumOff val="40000"/>
                                      </a:schemeClr>
                                    </a:solidFill>
                                    <a:round/>
                                    <a:headEnd/>
                                    <a:tailEnd/>
                                  </a:ln>
                                  <a:effectLst/>
                                </wps:spPr>
                                <wps:bodyPr/>
                              </wps:wsp>
                              <wps:wsp>
                                <wps:cNvPr id="33" name="Ellipse 33"/>
                                <wps:cNvSpPr>
                                  <a:spLocks noChangeArrowheads="1"/>
                                </wps:cNvSpPr>
                                <wps:spPr bwMode="auto">
                                  <a:xfrm>
                                    <a:off x="4233521" y="4060535"/>
                                    <a:ext cx="132715" cy="23495"/>
                                  </a:xfrm>
                                  <a:prstGeom prst="ellipse">
                                    <a:avLst/>
                                  </a:prstGeom>
                                  <a:solidFill>
                                    <a:schemeClr val="accent1"/>
                                  </a:solidFill>
                                  <a:ln w="9525" algn="ctr">
                                    <a:solidFill>
                                      <a:schemeClr val="accent2">
                                        <a:lumMod val="60000"/>
                                        <a:lumOff val="40000"/>
                                      </a:schemeClr>
                                    </a:solidFill>
                                    <a:round/>
                                    <a:headEnd/>
                                    <a:tailEnd/>
                                  </a:ln>
                                </wps:spPr>
                                <wps:bodyPr>
                                  <a:spAutoFit/>
                                </wps:bodyPr>
                              </wps:wsp>
                            </wpg:grpSp>
                            <wps:wsp>
                              <wps:cNvPr id="34" name="Text Box 44"/>
                              <wps:cNvSpPr txBox="1">
                                <a:spLocks noChangeArrowheads="1"/>
                              </wps:cNvSpPr>
                              <wps:spPr bwMode="auto">
                                <a:xfrm>
                                  <a:off x="0" y="3360325"/>
                                  <a:ext cx="861695"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87A9C" w14:textId="77777777" w:rsidR="00C82F17" w:rsidRDefault="00C82F17" w:rsidP="00552A08">
                                    <w:pPr>
                                      <w:pStyle w:val="NormalWeb"/>
                                      <w:spacing w:before="0" w:beforeAutospacing="0" w:after="0" w:afterAutospacing="0"/>
                                      <w:textAlignment w:val="baseline"/>
                                    </w:pPr>
                                    <w:r>
                                      <w:rPr>
                                        <w:rFonts w:eastAsia="ヒラギノ角ゴ Pro W3"/>
                                        <w:color w:val="000000"/>
                                        <w:kern w:val="24"/>
                                        <w:sz w:val="12"/>
                                        <w:szCs w:val="12"/>
                                      </w:rPr>
                                      <w:t>Liftgate/RHCD open</w:t>
                                    </w:r>
                                  </w:p>
                                  <w:p w14:paraId="7F246312" w14:textId="7716E3F9" w:rsidR="00C82F17" w:rsidRDefault="00C82F17" w:rsidP="00552A08">
                                    <w:pPr>
                                      <w:pStyle w:val="NormalWeb"/>
                                      <w:spacing w:before="0" w:beforeAutospacing="0" w:after="0" w:afterAutospacing="0"/>
                                      <w:textAlignment w:val="baseline"/>
                                    </w:pPr>
                                    <w:r>
                                      <w:rPr>
                                        <w:color w:val="000000"/>
                                        <w:kern w:val="24"/>
                                        <w:sz w:val="12"/>
                                        <w:szCs w:val="12"/>
                                      </w:rPr>
                                      <w:t>(If Shutface Lock Switch is fitted)</w:t>
                                    </w:r>
                                  </w:p>
                                </w:txbxContent>
                              </wps:txbx>
                              <wps:bodyPr wrap="square">
                                <a:spAutoFit/>
                              </wps:bodyPr>
                            </wps:wsp>
                            <wps:wsp>
                              <wps:cNvPr id="35" name="Line 9"/>
                              <wps:cNvCnPr/>
                              <wps:spPr bwMode="auto">
                                <a:xfrm>
                                  <a:off x="4471195" y="3684816"/>
                                  <a:ext cx="0" cy="10785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36" name="Line 9"/>
                              <wps:cNvCnPr/>
                              <wps:spPr bwMode="auto">
                                <a:xfrm>
                                  <a:off x="4472598" y="3553662"/>
                                  <a:ext cx="0" cy="10785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37" name="Line 7"/>
                              <wps:cNvCnPr/>
                              <wps:spPr bwMode="auto">
                                <a:xfrm>
                                  <a:off x="4153767" y="3687585"/>
                                  <a:ext cx="0" cy="10785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38" name="Line 7"/>
                              <wps:cNvCnPr/>
                              <wps:spPr bwMode="auto">
                                <a:xfrm>
                                  <a:off x="4153767" y="3551294"/>
                                  <a:ext cx="0" cy="10785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39" name="Gerade Verbindung mit Pfeil 39"/>
                              <wps:cNvCnPr/>
                              <wps:spPr>
                                <a:xfrm>
                                  <a:off x="3217302" y="360045"/>
                                  <a:ext cx="539782"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40"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69451" y="3151"/>
                                  <a:ext cx="431644"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Gerade Verbindung 81"/>
                              <wps:cNvCnPr>
                                <a:cxnSpLocks noChangeShapeType="1"/>
                              </wps:cNvCnPr>
                              <wps:spPr bwMode="auto">
                                <a:xfrm>
                                  <a:off x="969451" y="555557"/>
                                  <a:ext cx="39673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42" name="Line 6"/>
                              <wps:cNvCnPr/>
                              <wps:spPr bwMode="auto">
                                <a:xfrm flipH="1">
                                  <a:off x="1096996" y="714905"/>
                                  <a:ext cx="14441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43" name="Line 7"/>
                              <wps:cNvCnPr/>
                              <wps:spPr bwMode="auto">
                                <a:xfrm>
                                  <a:off x="1011966" y="406833"/>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44" name="Line 9"/>
                              <wps:cNvCnPr/>
                              <wps:spPr bwMode="auto">
                                <a:xfrm>
                                  <a:off x="1320199" y="268731"/>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45" name="Line 9"/>
                              <wps:cNvCnPr/>
                              <wps:spPr bwMode="auto">
                                <a:xfrm>
                                  <a:off x="1320199" y="406833"/>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46" name="Line 7"/>
                              <wps:cNvCnPr/>
                              <wps:spPr bwMode="auto">
                                <a:xfrm rot="2700000">
                                  <a:off x="946283" y="264413"/>
                                  <a:ext cx="0" cy="17999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47" name="Ellipse 47"/>
                              <wps:cNvSpPr>
                                <a:spLocks noChangeArrowheads="1"/>
                              </wps:cNvSpPr>
                              <wps:spPr bwMode="auto">
                                <a:xfrm>
                                  <a:off x="1107624" y="247485"/>
                                  <a:ext cx="107960" cy="107905"/>
                                </a:xfrm>
                                <a:prstGeom prst="ellipse">
                                  <a:avLst/>
                                </a:prstGeom>
                                <a:noFill/>
                                <a:ln w="9525" algn="ctr">
                                  <a:solidFill>
                                    <a:schemeClr val="tx1"/>
                                  </a:solidFill>
                                  <a:round/>
                                  <a:headEnd/>
                                  <a:tailEnd/>
                                </a:ln>
                              </wps:spPr>
                              <wps:bodyPr/>
                            </wps:wsp>
                            <wps:wsp>
                              <wps:cNvPr id="48" name="Gerade Verbindung mit Pfeil 48"/>
                              <wps:cNvCnPr/>
                              <wps:spPr>
                                <a:xfrm>
                                  <a:off x="1643108" y="372137"/>
                                  <a:ext cx="53987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49"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93791" y="35213"/>
                                  <a:ext cx="433388"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Gerade Verbindung 81"/>
                              <wps:cNvCnPr>
                                <a:cxnSpLocks noChangeShapeType="1"/>
                              </wps:cNvCnPr>
                              <wps:spPr bwMode="auto">
                                <a:xfrm>
                                  <a:off x="2496966" y="611932"/>
                                  <a:ext cx="396875"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51" name="Ellipse 51"/>
                              <wps:cNvSpPr>
                                <a:spLocks noChangeArrowheads="1"/>
                              </wps:cNvSpPr>
                              <wps:spPr bwMode="auto">
                                <a:xfrm>
                                  <a:off x="2640635" y="284450"/>
                                  <a:ext cx="108000" cy="108000"/>
                                </a:xfrm>
                                <a:prstGeom prst="ellipse">
                                  <a:avLst/>
                                </a:prstGeom>
                                <a:solidFill>
                                  <a:srgbClr val="FF0000"/>
                                </a:solidFill>
                                <a:ln w="9525" algn="ctr">
                                  <a:solidFill>
                                    <a:schemeClr val="tx1"/>
                                  </a:solidFill>
                                  <a:round/>
                                  <a:headEnd/>
                                  <a:tailEnd/>
                                </a:ln>
                              </wps:spPr>
                              <wps:bodyPr/>
                            </wps:wsp>
                            <wps:wsp>
                              <wps:cNvPr id="52" name="Rechteck 52"/>
                              <wps:cNvSpPr/>
                              <wps:spPr>
                                <a:xfrm>
                                  <a:off x="2791904" y="301149"/>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 name="Rechteck 53"/>
                              <wps:cNvSpPr/>
                              <wps:spPr>
                                <a:xfrm>
                                  <a:off x="2791904" y="443386"/>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 name="Rechteck 54"/>
                              <wps:cNvSpPr/>
                              <wps:spPr>
                                <a:xfrm>
                                  <a:off x="2504566" y="443386"/>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 name="Rechteck 55"/>
                              <wps:cNvSpPr/>
                              <wps:spPr>
                                <a:xfrm rot="2700000">
                                  <a:off x="2412491" y="283873"/>
                                  <a:ext cx="86400" cy="180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 name="Rechteck 56"/>
                              <wps:cNvSpPr/>
                              <wps:spPr>
                                <a:xfrm>
                                  <a:off x="2619240" y="666727"/>
                                  <a:ext cx="144000"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 name="Text Box 211"/>
                              <wps:cNvSpPr txBox="1"/>
                              <wps:spPr>
                                <a:xfrm>
                                  <a:off x="1479711" y="88292"/>
                                  <a:ext cx="833802"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5D944" w14:textId="77777777" w:rsidR="00C82F17" w:rsidRDefault="00C82F17" w:rsidP="00552A08">
                                    <w:pPr>
                                      <w:pStyle w:val="NormalWeb"/>
                                      <w:overflowPunct w:val="0"/>
                                      <w:spacing w:before="0" w:beforeAutospacing="0" w:after="0" w:afterAutospacing="0"/>
                                      <w:jc w:val="center"/>
                                    </w:pPr>
                                    <w:r>
                                      <w:rPr>
                                        <w:color w:val="000000"/>
                                        <w:kern w:val="24"/>
                                        <w:sz w:val="12"/>
                                        <w:szCs w:val="12"/>
                                      </w:rPr>
                                      <w:t>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211"/>
                              <wps:cNvSpPr txBox="1"/>
                              <wps:spPr>
                                <a:xfrm>
                                  <a:off x="3109068" y="116602"/>
                                  <a:ext cx="680085" cy="1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68E97B" w14:textId="77777777" w:rsidR="00C82F17" w:rsidRDefault="00C82F17" w:rsidP="00552A08">
                                    <w:pPr>
                                      <w:pStyle w:val="NormalWeb"/>
                                      <w:overflowPunct w:val="0"/>
                                      <w:spacing w:before="0" w:beforeAutospacing="0" w:after="0" w:afterAutospacing="0"/>
                                      <w:jc w:val="center"/>
                                    </w:pPr>
                                    <w:r>
                                      <w:rPr>
                                        <w:color w:val="000000"/>
                                        <w:kern w:val="24"/>
                                        <w:sz w:val="12"/>
                                        <w:szCs w:val="12"/>
                                      </w:rPr>
                                      <w:t>Smart Unlock</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9"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106679" y="0"/>
                                  <a:ext cx="431644"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Gerade Verbindung 81"/>
                              <wps:cNvCnPr>
                                <a:cxnSpLocks noChangeShapeType="1"/>
                              </wps:cNvCnPr>
                              <wps:spPr bwMode="auto">
                                <a:xfrm>
                                  <a:off x="4106679" y="552406"/>
                                  <a:ext cx="39673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61" name="Line 7"/>
                              <wps:cNvCnPr/>
                              <wps:spPr bwMode="auto">
                                <a:xfrm>
                                  <a:off x="4149194" y="403682"/>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62" name="Line 9"/>
                              <wps:cNvCnPr/>
                              <wps:spPr bwMode="auto">
                                <a:xfrm>
                                  <a:off x="4457427" y="265580"/>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63" name="Line 9"/>
                              <wps:cNvCnPr/>
                              <wps:spPr bwMode="auto">
                                <a:xfrm>
                                  <a:off x="4457427" y="403682"/>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64" name="Line 7"/>
                              <wps:cNvCnPr/>
                              <wps:spPr bwMode="auto">
                                <a:xfrm rot="2700000">
                                  <a:off x="4083511" y="261262"/>
                                  <a:ext cx="0" cy="17999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65" name="Ellipse 65"/>
                              <wps:cNvSpPr>
                                <a:spLocks noChangeArrowheads="1"/>
                              </wps:cNvSpPr>
                              <wps:spPr bwMode="auto">
                                <a:xfrm>
                                  <a:off x="4244852" y="244334"/>
                                  <a:ext cx="107960" cy="107905"/>
                                </a:xfrm>
                                <a:prstGeom prst="ellipse">
                                  <a:avLst/>
                                </a:prstGeom>
                                <a:noFill/>
                                <a:ln w="9525" algn="ctr">
                                  <a:solidFill>
                                    <a:schemeClr val="tx1"/>
                                  </a:solidFill>
                                  <a:round/>
                                  <a:headEnd/>
                                  <a:tailEnd/>
                                </a:ln>
                              </wps:spPr>
                              <wps:bodyPr/>
                            </wps:wsp>
                            <wps:wsp>
                              <wps:cNvPr id="66" name="Gerade Verbindung mit Pfeil 66"/>
                              <wps:cNvCnPr/>
                              <wps:spPr>
                                <a:xfrm>
                                  <a:off x="3217302" y="1169237"/>
                                  <a:ext cx="539782"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67"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69451" y="812343"/>
                                  <a:ext cx="431644"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Gerade Verbindung 81"/>
                              <wps:cNvCnPr>
                                <a:cxnSpLocks noChangeShapeType="1"/>
                              </wps:cNvCnPr>
                              <wps:spPr bwMode="auto">
                                <a:xfrm>
                                  <a:off x="969451" y="1364749"/>
                                  <a:ext cx="39673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69" name="Line 6"/>
                              <wps:cNvCnPr/>
                              <wps:spPr bwMode="auto">
                                <a:xfrm flipH="1">
                                  <a:off x="1096996" y="1524097"/>
                                  <a:ext cx="14441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70" name="Line 7"/>
                              <wps:cNvCnPr/>
                              <wps:spPr bwMode="auto">
                                <a:xfrm>
                                  <a:off x="1011966" y="1216025"/>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71" name="Line 9"/>
                              <wps:cNvCnPr/>
                              <wps:spPr bwMode="auto">
                                <a:xfrm>
                                  <a:off x="1015401" y="1077923"/>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72" name="Line 9"/>
                              <wps:cNvCnPr/>
                              <wps:spPr bwMode="auto">
                                <a:xfrm>
                                  <a:off x="1320199" y="1216025"/>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73" name="Line 7"/>
                              <wps:cNvCnPr/>
                              <wps:spPr bwMode="auto">
                                <a:xfrm rot="18900000" flipV="1">
                                  <a:off x="1394452" y="1066479"/>
                                  <a:ext cx="0" cy="17999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74" name="Ellipse 74"/>
                              <wps:cNvSpPr>
                                <a:spLocks noChangeArrowheads="1"/>
                              </wps:cNvSpPr>
                              <wps:spPr bwMode="auto">
                                <a:xfrm>
                                  <a:off x="1107624" y="1056677"/>
                                  <a:ext cx="107960" cy="107905"/>
                                </a:xfrm>
                                <a:prstGeom prst="ellipse">
                                  <a:avLst/>
                                </a:prstGeom>
                                <a:noFill/>
                                <a:ln w="9525" algn="ctr">
                                  <a:solidFill>
                                    <a:schemeClr val="tx1"/>
                                  </a:solidFill>
                                  <a:round/>
                                  <a:headEnd/>
                                  <a:tailEnd/>
                                </a:ln>
                              </wps:spPr>
                              <wps:bodyPr/>
                            </wps:wsp>
                            <wps:wsp>
                              <wps:cNvPr id="75" name="Gerade Verbindung mit Pfeil 75"/>
                              <wps:cNvCnPr/>
                              <wps:spPr>
                                <a:xfrm>
                                  <a:off x="1643108" y="1181329"/>
                                  <a:ext cx="53987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76"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93791" y="844405"/>
                                  <a:ext cx="433388"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Gerade Verbindung 81"/>
                              <wps:cNvCnPr>
                                <a:cxnSpLocks noChangeShapeType="1"/>
                              </wps:cNvCnPr>
                              <wps:spPr bwMode="auto">
                                <a:xfrm>
                                  <a:off x="2496966" y="1421124"/>
                                  <a:ext cx="396875"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78" name="Ellipse 78"/>
                              <wps:cNvSpPr>
                                <a:spLocks noChangeArrowheads="1"/>
                              </wps:cNvSpPr>
                              <wps:spPr bwMode="auto">
                                <a:xfrm>
                                  <a:off x="2640635" y="1093642"/>
                                  <a:ext cx="108000" cy="108000"/>
                                </a:xfrm>
                                <a:prstGeom prst="ellipse">
                                  <a:avLst/>
                                </a:prstGeom>
                                <a:solidFill>
                                  <a:srgbClr val="FF0000"/>
                                </a:solidFill>
                                <a:ln w="9525" algn="ctr">
                                  <a:solidFill>
                                    <a:schemeClr val="tx1"/>
                                  </a:solidFill>
                                  <a:round/>
                                  <a:headEnd/>
                                  <a:tailEnd/>
                                </a:ln>
                              </wps:spPr>
                              <wps:bodyPr/>
                            </wps:wsp>
                            <wps:wsp>
                              <wps:cNvPr id="79" name="Rechteck 79"/>
                              <wps:cNvSpPr/>
                              <wps:spPr>
                                <a:xfrm>
                                  <a:off x="2502736" y="1110341"/>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0" name="Rechteck 80"/>
                              <wps:cNvSpPr/>
                              <wps:spPr>
                                <a:xfrm>
                                  <a:off x="2791904" y="1252578"/>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 name="Rechteck 81"/>
                              <wps:cNvSpPr/>
                              <wps:spPr>
                                <a:xfrm>
                                  <a:off x="2504566" y="1252578"/>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2" name="Rechteck 82"/>
                              <wps:cNvSpPr/>
                              <wps:spPr>
                                <a:xfrm rot="18900000" flipV="1">
                                  <a:off x="2860660" y="1101571"/>
                                  <a:ext cx="86400" cy="180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3" name="Rechteck 83"/>
                              <wps:cNvSpPr/>
                              <wps:spPr>
                                <a:xfrm>
                                  <a:off x="2619240" y="1475919"/>
                                  <a:ext cx="144000"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4" name="Text Box 211"/>
                              <wps:cNvSpPr txBox="1"/>
                              <wps:spPr>
                                <a:xfrm>
                                  <a:off x="1479711" y="897484"/>
                                  <a:ext cx="833802"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BF2FE" w14:textId="77777777" w:rsidR="00C82F17" w:rsidRDefault="00C82F17" w:rsidP="00552A08">
                                    <w:pPr>
                                      <w:pStyle w:val="NormalWeb"/>
                                      <w:overflowPunct w:val="0"/>
                                      <w:spacing w:before="0" w:beforeAutospacing="0" w:after="0" w:afterAutospacing="0"/>
                                      <w:jc w:val="center"/>
                                    </w:pPr>
                                    <w:r>
                                      <w:rPr>
                                        <w:color w:val="000000"/>
                                        <w:kern w:val="24"/>
                                        <w:sz w:val="12"/>
                                        <w:szCs w:val="12"/>
                                      </w:rPr>
                                      <w:t>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Text Box 211"/>
                              <wps:cNvSpPr txBox="1"/>
                              <wps:spPr>
                                <a:xfrm>
                                  <a:off x="3109068" y="925794"/>
                                  <a:ext cx="680085" cy="1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904C4" w14:textId="77777777" w:rsidR="00C82F17" w:rsidRDefault="00C82F17" w:rsidP="00552A08">
                                    <w:pPr>
                                      <w:pStyle w:val="NormalWeb"/>
                                      <w:overflowPunct w:val="0"/>
                                      <w:spacing w:before="0" w:beforeAutospacing="0" w:after="0" w:afterAutospacing="0"/>
                                      <w:jc w:val="center"/>
                                    </w:pPr>
                                    <w:r>
                                      <w:rPr>
                                        <w:color w:val="000000"/>
                                        <w:kern w:val="24"/>
                                        <w:sz w:val="12"/>
                                        <w:szCs w:val="12"/>
                                      </w:rPr>
                                      <w:t>Smart Unlock</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6"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106679" y="809192"/>
                                  <a:ext cx="431644"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Gerade Verbindung 81"/>
                              <wps:cNvCnPr>
                                <a:cxnSpLocks noChangeShapeType="1"/>
                              </wps:cNvCnPr>
                              <wps:spPr bwMode="auto">
                                <a:xfrm>
                                  <a:off x="4106679" y="1361598"/>
                                  <a:ext cx="39673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88" name="Line 7"/>
                              <wps:cNvCnPr/>
                              <wps:spPr bwMode="auto">
                                <a:xfrm>
                                  <a:off x="4149194" y="1212874"/>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89" name="Line 9"/>
                              <wps:cNvCnPr/>
                              <wps:spPr bwMode="auto">
                                <a:xfrm>
                                  <a:off x="4152629" y="1074772"/>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0" name="Line 9"/>
                              <wps:cNvCnPr/>
                              <wps:spPr bwMode="auto">
                                <a:xfrm>
                                  <a:off x="4457427" y="1212874"/>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 name="Line 7"/>
                              <wps:cNvCnPr/>
                              <wps:spPr bwMode="auto">
                                <a:xfrm rot="18900000" flipV="1">
                                  <a:off x="4531680" y="1063328"/>
                                  <a:ext cx="0" cy="17999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 name="Ellipse 92"/>
                              <wps:cNvSpPr>
                                <a:spLocks noChangeArrowheads="1"/>
                              </wps:cNvSpPr>
                              <wps:spPr bwMode="auto">
                                <a:xfrm>
                                  <a:off x="4244852" y="1053526"/>
                                  <a:ext cx="107960" cy="107905"/>
                                </a:xfrm>
                                <a:prstGeom prst="ellipse">
                                  <a:avLst/>
                                </a:prstGeom>
                                <a:noFill/>
                                <a:ln w="9525" algn="ctr">
                                  <a:solidFill>
                                    <a:schemeClr val="tx1"/>
                                  </a:solidFill>
                                  <a:round/>
                                  <a:headEnd/>
                                  <a:tailEnd/>
                                </a:ln>
                              </wps:spPr>
                              <wps:bodyPr/>
                            </wps:wsp>
                            <wps:wsp>
                              <wps:cNvPr id="93" name="Gerade Verbindung mit Pfeil 93"/>
                              <wps:cNvCnPr/>
                              <wps:spPr>
                                <a:xfrm>
                                  <a:off x="3217302" y="1965439"/>
                                  <a:ext cx="539782"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4"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69451" y="1608545"/>
                                  <a:ext cx="431644"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Gerade Verbindung 81"/>
                              <wps:cNvCnPr>
                                <a:cxnSpLocks noChangeShapeType="1"/>
                              </wps:cNvCnPr>
                              <wps:spPr bwMode="auto">
                                <a:xfrm>
                                  <a:off x="969451" y="2160951"/>
                                  <a:ext cx="39673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6" name="Line 6"/>
                              <wps:cNvCnPr/>
                              <wps:spPr bwMode="auto">
                                <a:xfrm flipH="1">
                                  <a:off x="1096996" y="2320299"/>
                                  <a:ext cx="14441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7" name="Line 7"/>
                              <wps:cNvCnPr/>
                              <wps:spPr bwMode="auto">
                                <a:xfrm>
                                  <a:off x="1011966" y="1887185"/>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8" name="Line 9"/>
                              <wps:cNvCnPr/>
                              <wps:spPr bwMode="auto">
                                <a:xfrm>
                                  <a:off x="1320199" y="1874125"/>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9" name="Line 9"/>
                              <wps:cNvCnPr/>
                              <wps:spPr bwMode="auto">
                                <a:xfrm>
                                  <a:off x="1320199" y="2012227"/>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00" name="Line 7"/>
                              <wps:cNvCnPr/>
                              <wps:spPr bwMode="auto">
                                <a:xfrm rot="2700000">
                                  <a:off x="946283" y="2033926"/>
                                  <a:ext cx="0" cy="17999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01" name="Ellipse 101"/>
                              <wps:cNvSpPr>
                                <a:spLocks noChangeArrowheads="1"/>
                              </wps:cNvSpPr>
                              <wps:spPr bwMode="auto">
                                <a:xfrm>
                                  <a:off x="1107624" y="1852879"/>
                                  <a:ext cx="107960" cy="107905"/>
                                </a:xfrm>
                                <a:prstGeom prst="ellipse">
                                  <a:avLst/>
                                </a:prstGeom>
                                <a:noFill/>
                                <a:ln w="9525" algn="ctr">
                                  <a:solidFill>
                                    <a:schemeClr val="tx1"/>
                                  </a:solidFill>
                                  <a:round/>
                                  <a:headEnd/>
                                  <a:tailEnd/>
                                </a:ln>
                              </wps:spPr>
                              <wps:bodyPr/>
                            </wps:wsp>
                            <wps:wsp>
                              <wps:cNvPr id="102" name="Gerade Verbindung mit Pfeil 102"/>
                              <wps:cNvCnPr/>
                              <wps:spPr>
                                <a:xfrm>
                                  <a:off x="1643108" y="1977531"/>
                                  <a:ext cx="53987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103"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93791" y="1640607"/>
                                  <a:ext cx="433388"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 name="Gerade Verbindung 81"/>
                              <wps:cNvCnPr>
                                <a:cxnSpLocks noChangeShapeType="1"/>
                              </wps:cNvCnPr>
                              <wps:spPr bwMode="auto">
                                <a:xfrm>
                                  <a:off x="2496966" y="2217326"/>
                                  <a:ext cx="396875"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105" name="Ellipse 105"/>
                              <wps:cNvSpPr>
                                <a:spLocks noChangeArrowheads="1"/>
                              </wps:cNvSpPr>
                              <wps:spPr bwMode="auto">
                                <a:xfrm>
                                  <a:off x="2640635" y="1889844"/>
                                  <a:ext cx="108000" cy="108000"/>
                                </a:xfrm>
                                <a:prstGeom prst="ellipse">
                                  <a:avLst/>
                                </a:prstGeom>
                                <a:solidFill>
                                  <a:srgbClr val="FF0000"/>
                                </a:solidFill>
                                <a:ln w="9525" algn="ctr">
                                  <a:solidFill>
                                    <a:schemeClr val="tx1"/>
                                  </a:solidFill>
                                  <a:round/>
                                  <a:headEnd/>
                                  <a:tailEnd/>
                                </a:ln>
                              </wps:spPr>
                              <wps:bodyPr/>
                            </wps:wsp>
                            <wps:wsp>
                              <wps:cNvPr id="106" name="Rechteck 106"/>
                              <wps:cNvSpPr/>
                              <wps:spPr>
                                <a:xfrm>
                                  <a:off x="2791904" y="1906543"/>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 name="Rechteck 107"/>
                              <wps:cNvSpPr/>
                              <wps:spPr>
                                <a:xfrm>
                                  <a:off x="2791904" y="2048780"/>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 name="Rechteck 108"/>
                              <wps:cNvSpPr/>
                              <wps:spPr>
                                <a:xfrm>
                                  <a:off x="2504566" y="1923738"/>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 name="Rechteck 109"/>
                              <wps:cNvSpPr/>
                              <wps:spPr>
                                <a:xfrm rot="2700000">
                                  <a:off x="2428121" y="2061201"/>
                                  <a:ext cx="86400" cy="180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0" name="Rechteck 110"/>
                              <wps:cNvSpPr/>
                              <wps:spPr>
                                <a:xfrm>
                                  <a:off x="2619240" y="2272121"/>
                                  <a:ext cx="144000"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1" name="Text Box 211"/>
                              <wps:cNvSpPr txBox="1"/>
                              <wps:spPr>
                                <a:xfrm>
                                  <a:off x="1479711" y="1693686"/>
                                  <a:ext cx="833802"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DC6D7" w14:textId="77777777" w:rsidR="00C82F17" w:rsidRDefault="00C82F17" w:rsidP="00552A08">
                                    <w:pPr>
                                      <w:pStyle w:val="NormalWeb"/>
                                      <w:overflowPunct w:val="0"/>
                                      <w:spacing w:before="0" w:beforeAutospacing="0" w:after="0" w:afterAutospacing="0"/>
                                      <w:jc w:val="center"/>
                                    </w:pPr>
                                    <w:r>
                                      <w:rPr>
                                        <w:color w:val="000000"/>
                                        <w:kern w:val="24"/>
                                        <w:sz w:val="12"/>
                                        <w:szCs w:val="12"/>
                                      </w:rPr>
                                      <w:t>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2" name="Text Box 211"/>
                              <wps:cNvSpPr txBox="1"/>
                              <wps:spPr>
                                <a:xfrm>
                                  <a:off x="3109068" y="1721996"/>
                                  <a:ext cx="680085" cy="1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C2043A" w14:textId="77777777" w:rsidR="00C82F17" w:rsidRDefault="00C82F17" w:rsidP="00552A08">
                                    <w:pPr>
                                      <w:pStyle w:val="NormalWeb"/>
                                      <w:overflowPunct w:val="0"/>
                                      <w:spacing w:before="0" w:beforeAutospacing="0" w:after="0" w:afterAutospacing="0"/>
                                      <w:jc w:val="center"/>
                                    </w:pPr>
                                    <w:r>
                                      <w:rPr>
                                        <w:color w:val="000000"/>
                                        <w:kern w:val="24"/>
                                        <w:sz w:val="12"/>
                                        <w:szCs w:val="12"/>
                                      </w:rPr>
                                      <w:t>Smart Unlock</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3"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106679" y="1605394"/>
                                  <a:ext cx="431644"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 name="Gerade Verbindung 81"/>
                              <wps:cNvCnPr>
                                <a:cxnSpLocks noChangeShapeType="1"/>
                              </wps:cNvCnPr>
                              <wps:spPr bwMode="auto">
                                <a:xfrm>
                                  <a:off x="4106679" y="2157800"/>
                                  <a:ext cx="39673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115" name="Line 7"/>
                              <wps:cNvCnPr/>
                              <wps:spPr bwMode="auto">
                                <a:xfrm>
                                  <a:off x="4149194" y="1884034"/>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16" name="Line 9"/>
                              <wps:cNvCnPr/>
                              <wps:spPr bwMode="auto">
                                <a:xfrm>
                                  <a:off x="4457427" y="1870974"/>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17" name="Line 9"/>
                              <wps:cNvCnPr/>
                              <wps:spPr bwMode="auto">
                                <a:xfrm>
                                  <a:off x="4457427" y="2009076"/>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18" name="Line 7"/>
                              <wps:cNvCnPr/>
                              <wps:spPr bwMode="auto">
                                <a:xfrm rot="2700000">
                                  <a:off x="4083511" y="2030775"/>
                                  <a:ext cx="0" cy="17999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19" name="Ellipse 119"/>
                              <wps:cNvSpPr>
                                <a:spLocks noChangeArrowheads="1"/>
                              </wps:cNvSpPr>
                              <wps:spPr bwMode="auto">
                                <a:xfrm>
                                  <a:off x="4244852" y="1849728"/>
                                  <a:ext cx="107960" cy="107905"/>
                                </a:xfrm>
                                <a:prstGeom prst="ellipse">
                                  <a:avLst/>
                                </a:prstGeom>
                                <a:noFill/>
                                <a:ln w="9525" algn="ctr">
                                  <a:solidFill>
                                    <a:schemeClr val="tx1"/>
                                  </a:solidFill>
                                  <a:round/>
                                  <a:headEnd/>
                                  <a:tailEnd/>
                                </a:ln>
                              </wps:spPr>
                              <wps:bodyPr/>
                            </wps:wsp>
                            <wps:wsp>
                              <wps:cNvPr id="120" name="Gerade Verbindung mit Pfeil 120"/>
                              <wps:cNvCnPr/>
                              <wps:spPr>
                                <a:xfrm>
                                  <a:off x="3217302" y="2791639"/>
                                  <a:ext cx="539782"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121"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69451" y="2434745"/>
                                  <a:ext cx="431644"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Gerade Verbindung 81"/>
                              <wps:cNvCnPr>
                                <a:cxnSpLocks noChangeShapeType="1"/>
                              </wps:cNvCnPr>
                              <wps:spPr bwMode="auto">
                                <a:xfrm>
                                  <a:off x="969451" y="2987151"/>
                                  <a:ext cx="39673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123" name="Line 6"/>
                              <wps:cNvCnPr/>
                              <wps:spPr bwMode="auto">
                                <a:xfrm flipH="1">
                                  <a:off x="1096996" y="3146499"/>
                                  <a:ext cx="14441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124" name="Line 7"/>
                              <wps:cNvCnPr/>
                              <wps:spPr bwMode="auto">
                                <a:xfrm>
                                  <a:off x="1011966" y="2838427"/>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25" name="Line 9"/>
                              <wps:cNvCnPr/>
                              <wps:spPr bwMode="auto">
                                <a:xfrm>
                                  <a:off x="1015401" y="2700325"/>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26" name="Line 9"/>
                              <wps:cNvCnPr/>
                              <wps:spPr bwMode="auto">
                                <a:xfrm>
                                  <a:off x="1320199" y="2721199"/>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27" name="Line 7"/>
                              <wps:cNvCnPr/>
                              <wps:spPr bwMode="auto">
                                <a:xfrm rot="18900000" flipV="1">
                                  <a:off x="1402267" y="2845186"/>
                                  <a:ext cx="0" cy="17999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28" name="Ellipse 128"/>
                              <wps:cNvSpPr>
                                <a:spLocks noChangeArrowheads="1"/>
                              </wps:cNvSpPr>
                              <wps:spPr bwMode="auto">
                                <a:xfrm>
                                  <a:off x="1107624" y="2679079"/>
                                  <a:ext cx="107960" cy="107905"/>
                                </a:xfrm>
                                <a:prstGeom prst="ellipse">
                                  <a:avLst/>
                                </a:prstGeom>
                                <a:noFill/>
                                <a:ln w="9525" algn="ctr">
                                  <a:solidFill>
                                    <a:schemeClr val="tx1"/>
                                  </a:solidFill>
                                  <a:round/>
                                  <a:headEnd/>
                                  <a:tailEnd/>
                                </a:ln>
                              </wps:spPr>
                              <wps:bodyPr/>
                            </wps:wsp>
                            <wps:wsp>
                              <wps:cNvPr id="129" name="Gerade Verbindung mit Pfeil 129"/>
                              <wps:cNvCnPr/>
                              <wps:spPr>
                                <a:xfrm>
                                  <a:off x="1643108" y="2803731"/>
                                  <a:ext cx="53987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130"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93791" y="2466807"/>
                                  <a:ext cx="433388"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Gerade Verbindung 81"/>
                              <wps:cNvCnPr>
                                <a:cxnSpLocks noChangeShapeType="1"/>
                              </wps:cNvCnPr>
                              <wps:spPr bwMode="auto">
                                <a:xfrm>
                                  <a:off x="2496966" y="3043526"/>
                                  <a:ext cx="396875"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132" name="Ellipse 132"/>
                              <wps:cNvSpPr>
                                <a:spLocks noChangeArrowheads="1"/>
                              </wps:cNvSpPr>
                              <wps:spPr bwMode="auto">
                                <a:xfrm>
                                  <a:off x="2640635" y="2716044"/>
                                  <a:ext cx="108000" cy="108000"/>
                                </a:xfrm>
                                <a:prstGeom prst="ellipse">
                                  <a:avLst/>
                                </a:prstGeom>
                                <a:solidFill>
                                  <a:srgbClr val="FF0000"/>
                                </a:solidFill>
                                <a:ln w="9525" algn="ctr">
                                  <a:solidFill>
                                    <a:schemeClr val="tx1"/>
                                  </a:solidFill>
                                  <a:round/>
                                  <a:headEnd/>
                                  <a:tailEnd/>
                                </a:ln>
                              </wps:spPr>
                              <wps:bodyPr/>
                            </wps:wsp>
                            <wps:wsp>
                              <wps:cNvPr id="133" name="Rechteck 133"/>
                              <wps:cNvSpPr/>
                              <wps:spPr>
                                <a:xfrm>
                                  <a:off x="2502736" y="2732743"/>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4" name="Rechteck 134"/>
                              <wps:cNvSpPr/>
                              <wps:spPr>
                                <a:xfrm>
                                  <a:off x="2799719" y="2749937"/>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5" name="Rechteck 135"/>
                              <wps:cNvSpPr/>
                              <wps:spPr>
                                <a:xfrm>
                                  <a:off x="2504566" y="2882795"/>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 name="Rechteck 136"/>
                              <wps:cNvSpPr/>
                              <wps:spPr>
                                <a:xfrm rot="18900000" flipV="1">
                                  <a:off x="2868475" y="2880278"/>
                                  <a:ext cx="86400" cy="180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 name="Rechteck 137"/>
                              <wps:cNvSpPr/>
                              <wps:spPr>
                                <a:xfrm>
                                  <a:off x="2619240" y="3098321"/>
                                  <a:ext cx="144000"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 name="Text Box 211"/>
                              <wps:cNvSpPr txBox="1"/>
                              <wps:spPr>
                                <a:xfrm>
                                  <a:off x="1479711" y="2519886"/>
                                  <a:ext cx="833802"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CE1914" w14:textId="77777777" w:rsidR="00C82F17" w:rsidRDefault="00C82F17" w:rsidP="00552A08">
                                    <w:pPr>
                                      <w:pStyle w:val="NormalWeb"/>
                                      <w:overflowPunct w:val="0"/>
                                      <w:spacing w:before="0" w:beforeAutospacing="0" w:after="0" w:afterAutospacing="0"/>
                                      <w:jc w:val="center"/>
                                    </w:pPr>
                                    <w:r>
                                      <w:rPr>
                                        <w:color w:val="000000"/>
                                        <w:kern w:val="24"/>
                                        <w:sz w:val="12"/>
                                        <w:szCs w:val="12"/>
                                      </w:rPr>
                                      <w:t>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Text Box 211"/>
                              <wps:cNvSpPr txBox="1"/>
                              <wps:spPr>
                                <a:xfrm>
                                  <a:off x="3109068" y="2548196"/>
                                  <a:ext cx="680085" cy="1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B41A77" w14:textId="77777777" w:rsidR="00C82F17" w:rsidRDefault="00C82F17" w:rsidP="00552A08">
                                    <w:pPr>
                                      <w:pStyle w:val="NormalWeb"/>
                                      <w:overflowPunct w:val="0"/>
                                      <w:spacing w:before="0" w:beforeAutospacing="0" w:after="0" w:afterAutospacing="0"/>
                                      <w:jc w:val="center"/>
                                    </w:pPr>
                                    <w:r>
                                      <w:rPr>
                                        <w:color w:val="000000"/>
                                        <w:kern w:val="24"/>
                                        <w:sz w:val="12"/>
                                        <w:szCs w:val="12"/>
                                      </w:rPr>
                                      <w:t>Smart Unlock</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0"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106679" y="2431594"/>
                                  <a:ext cx="431644"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Gerade Verbindung 81"/>
                              <wps:cNvCnPr>
                                <a:cxnSpLocks noChangeShapeType="1"/>
                              </wps:cNvCnPr>
                              <wps:spPr bwMode="auto">
                                <a:xfrm>
                                  <a:off x="4106679" y="2984000"/>
                                  <a:ext cx="39673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142" name="Line 7"/>
                              <wps:cNvCnPr/>
                              <wps:spPr bwMode="auto">
                                <a:xfrm>
                                  <a:off x="4149194" y="2835276"/>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43" name="Line 9"/>
                              <wps:cNvCnPr/>
                              <wps:spPr bwMode="auto">
                                <a:xfrm>
                                  <a:off x="4152629" y="2697174"/>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44" name="Line 9"/>
                              <wps:cNvCnPr/>
                              <wps:spPr bwMode="auto">
                                <a:xfrm>
                                  <a:off x="4457427" y="2718048"/>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45" name="Line 7"/>
                              <wps:cNvCnPr/>
                              <wps:spPr bwMode="auto">
                                <a:xfrm rot="18900000" flipV="1">
                                  <a:off x="4539495" y="2842035"/>
                                  <a:ext cx="0" cy="17999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46" name="Ellipse 146"/>
                              <wps:cNvSpPr>
                                <a:spLocks noChangeArrowheads="1"/>
                              </wps:cNvSpPr>
                              <wps:spPr bwMode="auto">
                                <a:xfrm>
                                  <a:off x="4244852" y="2675928"/>
                                  <a:ext cx="107960" cy="107905"/>
                                </a:xfrm>
                                <a:prstGeom prst="ellipse">
                                  <a:avLst/>
                                </a:prstGeom>
                                <a:noFill/>
                                <a:ln w="9525" algn="ctr">
                                  <a:solidFill>
                                    <a:schemeClr val="tx1"/>
                                  </a:solidFill>
                                  <a:round/>
                                  <a:headEnd/>
                                  <a:tailEnd/>
                                </a:ln>
                              </wps:spPr>
                              <wps:bodyPr/>
                            </wps:wsp>
                            <wps:wsp>
                              <wps:cNvPr id="147" name="Text Box 44"/>
                              <wps:cNvSpPr txBox="1">
                                <a:spLocks noChangeArrowheads="1"/>
                              </wps:cNvSpPr>
                              <wps:spPr bwMode="auto">
                                <a:xfrm>
                                  <a:off x="3010" y="121374"/>
                                  <a:ext cx="8616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0F2E" w14:textId="77777777" w:rsidR="00C82F17" w:rsidRDefault="00C82F17" w:rsidP="00552A08">
                                    <w:pPr>
                                      <w:pStyle w:val="NormalWeb"/>
                                      <w:spacing w:before="0" w:beforeAutospacing="0" w:after="0" w:afterAutospacing="0"/>
                                      <w:textAlignment w:val="baseline"/>
                                    </w:pPr>
                                    <w:r>
                                      <w:rPr>
                                        <w:rFonts w:eastAsia="ヒラギノ角ゴ Pro W3"/>
                                        <w:color w:val="000000"/>
                                        <w:kern w:val="24"/>
                                        <w:sz w:val="12"/>
                                        <w:szCs w:val="12"/>
                                      </w:rPr>
                                      <w:t>Driver Door open</w:t>
                                    </w:r>
                                  </w:p>
                                </w:txbxContent>
                              </wps:txbx>
                              <wps:bodyPr wrap="square">
                                <a:spAutoFit/>
                              </wps:bodyPr>
                            </wps:wsp>
                            <wps:wsp>
                              <wps:cNvPr id="148" name="Text Box 44"/>
                              <wps:cNvSpPr txBox="1">
                                <a:spLocks noChangeArrowheads="1"/>
                              </wps:cNvSpPr>
                              <wps:spPr bwMode="auto">
                                <a:xfrm>
                                  <a:off x="20818" y="866050"/>
                                  <a:ext cx="86169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5DACC" w14:textId="77777777" w:rsidR="00C82F17" w:rsidRDefault="00C82F17" w:rsidP="00552A08">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wps:txbx>
                              <wps:bodyPr wrap="square">
                                <a:spAutoFit/>
                              </wps:bodyPr>
                            </wps:wsp>
                            <wps:wsp>
                              <wps:cNvPr id="149" name="Text Box 44"/>
                              <wps:cNvSpPr txBox="1">
                                <a:spLocks noChangeArrowheads="1"/>
                              </wps:cNvSpPr>
                              <wps:spPr bwMode="auto">
                                <a:xfrm>
                                  <a:off x="87436" y="1705680"/>
                                  <a:ext cx="90424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C312D" w14:textId="77777777" w:rsidR="00C82F17" w:rsidRDefault="00C82F17" w:rsidP="00552A08">
                                    <w:pPr>
                                      <w:pStyle w:val="NormalWeb"/>
                                      <w:spacing w:before="0" w:beforeAutospacing="0" w:after="0" w:afterAutospacing="0"/>
                                      <w:textAlignment w:val="baseline"/>
                                    </w:pPr>
                                    <w:r>
                                      <w:rPr>
                                        <w:rFonts w:eastAsia="ヒラギノ角ゴ Pro W3"/>
                                        <w:color w:val="000000"/>
                                        <w:kern w:val="24"/>
                                        <w:sz w:val="12"/>
                                        <w:szCs w:val="12"/>
                                      </w:rPr>
                                      <w:t>Rear Driver Door open</w:t>
                                    </w:r>
                                  </w:p>
                                  <w:p w14:paraId="00B78110" w14:textId="3A4C955C" w:rsidR="00C82F17" w:rsidRDefault="00C82F17" w:rsidP="00552A08">
                                    <w:pPr>
                                      <w:pStyle w:val="NormalWeb"/>
                                      <w:spacing w:before="0" w:beforeAutospacing="0" w:after="0" w:afterAutospacing="0"/>
                                      <w:textAlignment w:val="baseline"/>
                                    </w:pPr>
                                    <w:r>
                                      <w:rPr>
                                        <w:color w:val="000000"/>
                                        <w:kern w:val="24"/>
                                        <w:sz w:val="12"/>
                                        <w:szCs w:val="12"/>
                                      </w:rPr>
                                      <w:t>(If Rear Trim switches are fitted)</w:t>
                                    </w:r>
                                  </w:p>
                                </w:txbxContent>
                              </wps:txbx>
                              <wps:bodyPr wrap="square">
                                <a:spAutoFit/>
                              </wps:bodyPr>
                            </wps:wsp>
                            <wps:wsp>
                              <wps:cNvPr id="150" name="Text Box 44"/>
                              <wps:cNvSpPr txBox="1">
                                <a:spLocks noChangeArrowheads="1"/>
                              </wps:cNvSpPr>
                              <wps:spPr bwMode="auto">
                                <a:xfrm>
                                  <a:off x="44861" y="2545380"/>
                                  <a:ext cx="89789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94EE3" w14:textId="77777777" w:rsidR="00C82F17" w:rsidRDefault="00C82F17" w:rsidP="00552A08">
                                    <w:pPr>
                                      <w:pStyle w:val="NormalWeb"/>
                                      <w:spacing w:before="0" w:beforeAutospacing="0" w:after="0" w:afterAutospacing="0"/>
                                      <w:textAlignment w:val="baseline"/>
                                    </w:pPr>
                                    <w:r>
                                      <w:rPr>
                                        <w:rFonts w:eastAsia="ヒラギノ角ゴ Pro W3"/>
                                        <w:color w:val="000000"/>
                                        <w:kern w:val="24"/>
                                        <w:sz w:val="12"/>
                                        <w:szCs w:val="12"/>
                                      </w:rPr>
                                      <w:t>Rear Passenger Door open</w:t>
                                    </w:r>
                                  </w:p>
                                  <w:p w14:paraId="12444C79" w14:textId="35712A35" w:rsidR="00C82F17" w:rsidRDefault="00C82F17" w:rsidP="00552A08">
                                    <w:pPr>
                                      <w:pStyle w:val="NormalWeb"/>
                                      <w:spacing w:before="0" w:beforeAutospacing="0" w:after="0" w:afterAutospacing="0"/>
                                      <w:textAlignment w:val="baseline"/>
                                    </w:pPr>
                                    <w:r>
                                      <w:rPr>
                                        <w:color w:val="000000"/>
                                        <w:kern w:val="24"/>
                                        <w:sz w:val="12"/>
                                        <w:szCs w:val="12"/>
                                      </w:rPr>
                                      <w:t>(If Rear Trim switches are fitted)</w:t>
                                    </w:r>
                                  </w:p>
                                </w:txbxContent>
                              </wps:txbx>
                              <wps:bodyPr wrap="square">
                                <a:spAutoFit/>
                              </wps:bodyPr>
                            </wps:wsp>
                            <wps:wsp>
                              <wps:cNvPr id="151" name="Line 6"/>
                              <wps:cNvCnPr/>
                              <wps:spPr bwMode="auto">
                                <a:xfrm flipH="1">
                                  <a:off x="4233695" y="680957"/>
                                  <a:ext cx="14441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152" name="Line 6"/>
                              <wps:cNvCnPr/>
                              <wps:spPr bwMode="auto">
                                <a:xfrm flipH="1">
                                  <a:off x="4233695" y="1490149"/>
                                  <a:ext cx="14441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153" name="Line 6"/>
                              <wps:cNvCnPr/>
                              <wps:spPr bwMode="auto">
                                <a:xfrm flipH="1">
                                  <a:off x="4233695" y="2286351"/>
                                  <a:ext cx="14441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154" name="Line 6"/>
                              <wps:cNvCnPr/>
                              <wps:spPr bwMode="auto">
                                <a:xfrm flipH="1">
                                  <a:off x="4233695" y="3112551"/>
                                  <a:ext cx="14441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554FAF1" id="Gruppieren 3" o:spid="_x0000_s1152" style="width:357.45pt;height:329.6pt;mso-position-horizontal-relative:char;mso-position-vertical-relative:line" coordsize="45394,41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&#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">
                      <v:shape id="Picture 4" o:spid="_x0000_s1153" type="#_x0000_t75" alt="ford-tourneo-connect-2005" style="position:absolute;left:9492;top:32476;width:4317;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">
                        <v:imagedata r:id="rId42" o:title="ford-tourneo-connect-2005" chromakey="white"/>
                        <v:path arrowok="t"/>
                        <o:lock v:ext="edit" aspectratio="f"/>
                      </v:shape>
                      <v:line id="Gerade Verbindung 81" o:spid="_x0000_s1154" style="position:absolute;visibility:visible;mso-wrap-style:square" from="9492,38000" to="13460,3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" strokecolor="black [3213]"/>
                      <v:line id="Line 7" o:spid="_x0000_s1155" style="position:absolute;visibility:visible;mso-wrap-style:square" from="9897,35296" to="9897,3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" strokecolor="#9c0" strokeweight="6.75pt"/>
                      <v:line id="Line 9" o:spid="_x0000_s1156" style="position:absolute;visibility:visible;mso-wrap-style:square" from="13071,36608" to="13071,37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" strokecolor="#9c0" strokeweight="6.75pt"/>
                      <v:oval id="Ellipse 7" o:spid="_x0000_s1157" style="position:absolute;left:10969;top:34919;width:108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" filled="f" strokecolor="black [3213]"/>
                      <v:line id="Line 9" o:spid="_x0000_s1158" style="position:absolute;visibility:visible;mso-wrap-style:square" from="13085,35296" to="13085,3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" strokecolor="#9c0" strokeweight="6.75pt"/>
                      <v:line id="Line 7" o:spid="_x0000_s1159" style="position:absolute;visibility:visible;mso-wrap-style:square" from="9897,36636" to="9897,37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" strokecolor="#9c0" strokeweight="6.75pt"/>
                      <v:group id="Gruppieren 11" o:spid="_x0000_s1160" style="position:absolute;left:10043;top:38986;width:2870;height:2870" coordorigin="10043,38986" coordsize="287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Ecken des Rechtecks auf der gleichen Seite schneiden 12" o:spid="_x0000_s1161" style="position:absolute;left:10043;top:38986;width:2870;height:2870;visibility:visible;mso-wrap-style:square;v-text-anchor:top" coordsize="28702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" path="m18981,l268039,r18981,18981l287020,210845r-76175,76175l76175,287020,,210845,,18981,18981,xe" fillcolor="#039" strokecolor="#d99594 [1941]">
                          <v:path arrowok="t" o:connecttype="custom" o:connectlocs="18981,0;268039,0;287020,18981;287020,210845;210845,287020;76175,287020;0,210845;0,18981;18981,0" o:connectangles="0,0,0,0,0,0,0,0,0"/>
                        </v:shape>
                        <v:oval id="Ellipse 13" o:spid="_x0000_s1162" style="position:absolute;left:10761;top:40605;width:1327;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" fillcolor="#4f81bd [3204]" strokecolor="#d99594 [1941]">
                          <v:textbox style="mso-fit-shape-to-text:t"/>
                        </v:oval>
                      </v:group>
                      <v:shapetype id="_x0000_t32" coordsize="21600,21600" o:spt="32" o:oned="t" path="m,l21600,21600e" filled="f">
                        <v:path arrowok="t" fillok="f" o:connecttype="none"/>
                        <o:lock v:ext="edit" shapetype="t"/>
                      </v:shapetype>
                      <v:shape id="Gerade Verbindung mit Pfeil 14" o:spid="_x0000_s1163" type="#_x0000_t32" style="position:absolute;left:16580;top:37203;width:53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" strokecolor="#1f497d [3215]" strokeweight="1pt">
                        <v:stroke endarrow="open"/>
                      </v:shape>
                      <v:shape id="Text Box 211" o:spid="_x0000_s1164" type="#_x0000_t202" style="position:absolute;left:14842;top:34535;width:8336;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59839D5B" w14:textId="77777777" w:rsidR="00C82F17" w:rsidRDefault="00C82F17" w:rsidP="00552A08">
                              <w:pPr>
                                <w:pStyle w:val="NormalWeb"/>
                                <w:overflowPunct w:val="0"/>
                                <w:spacing w:before="0" w:beforeAutospacing="0" w:after="0" w:afterAutospacing="0"/>
                                <w:jc w:val="center"/>
                              </w:pPr>
                              <w:r>
                                <w:rPr>
                                  <w:color w:val="000000"/>
                                  <w:kern w:val="24"/>
                                  <w:sz w:val="12"/>
                                  <w:szCs w:val="12"/>
                                </w:rPr>
                                <w:t>Lock action</w:t>
                              </w:r>
                            </w:p>
                          </w:txbxContent>
                        </v:textbox>
                      </v:shape>
                      <v:shape id="Picture 4" o:spid="_x0000_s1165" type="#_x0000_t75" alt="ford-tourneo-connect-2005" style="position:absolute;left:24790;top:32392;width:4331;height:71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">
                        <v:imagedata r:id="rId42" o:title="ford-tourneo-connect-2005" chromakey="white"/>
                        <o:lock v:ext="edit" aspectratio="f"/>
                      </v:shape>
                      <v:line id="Line 7" o:spid="_x0000_s1166" style="position:absolute;visibility:visible;mso-wrap-style:square" from="25329,36578" to="25329,37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" strokecolor="red" strokeweight="6.75pt"/>
                      <v:line id="Gerade Verbindung 81" o:spid="_x0000_s1167" style="position:absolute;visibility:visible;mso-wrap-style:square" from="24822,37989" to="28788,37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" strokecolor="black [3213]"/>
                      <v:line id="Line 9" o:spid="_x0000_s1168" style="position:absolute;visibility:visible;mso-wrap-style:square" from="28277,36578" to="28277,37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" strokecolor="red" strokeweight="6.75pt"/>
                      <v:oval id="Ellipse 20" o:spid="_x0000_s1169" style="position:absolute;left:26258;top:34881;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" fillcolor="red" strokecolor="black [3213]"/>
                      <v:line id="Line 9" o:spid="_x0000_s1170" style="position:absolute;visibility:visible;mso-wrap-style:square" from="28277,35246" to="28277,3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" strokecolor="red" strokeweight="6.75pt"/>
                      <v:line id="Line 7" o:spid="_x0000_s1171" style="position:absolute;visibility:visible;mso-wrap-style:square" from="25344,35207" to="25344,36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" strokecolor="red" strokeweight="6.75pt"/>
                      <v:group id="Gruppieren 23" o:spid="_x0000_s1172" style="position:absolute;left:25394;top:38957;width:2870;height:2870" coordorigin="25394,38957" coordsize="287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Ecken des Rechtecks auf der gleichen Seite schneiden 24" o:spid="_x0000_s1173" style="position:absolute;left:25394;top:38957;width:2870;height:2870;visibility:visible;mso-wrap-style:square;v-text-anchor:top" coordsize="28702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" path="m18981,l268039,r18981,18981l287020,210845r-76175,76175l76175,287020,,210845,,18981,18981,xe" fillcolor="#039" strokecolor="red">
                          <v:path arrowok="t" o:connecttype="custom" o:connectlocs="18981,0;268039,0;287020,18981;287020,210845;210845,287020;76175,287020;0,210845;0,18981;18981,0" o:connectangles="0,0,0,0,0,0,0,0,0"/>
                        </v:shape>
                        <v:oval id="Ellipse 25" o:spid="_x0000_s1174" style="position:absolute;left:26111;top:40563;width:134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" fillcolor="#4f81bd [3204]" strokecolor="red">
                          <v:textbox style="mso-fit-shape-to-text:t"/>
                        </v:oval>
                      </v:group>
                      <v:shape id="Gerade Verbindung mit Pfeil 26" o:spid="_x0000_s1175" type="#_x0000_t32" style="position:absolute;left:31836;top:37109;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" strokecolor="#1f497d [3215]" strokeweight="1pt">
                        <v:stroke endarrow="open"/>
                      </v:shape>
                      <v:shape id="Text Box 211" o:spid="_x0000_s1176" type="#_x0000_t202" style="position:absolute;left:29673;top:34958;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796CCF1A" w14:textId="77777777" w:rsidR="00C82F17" w:rsidRDefault="00C82F17" w:rsidP="00552A08">
                              <w:pPr>
                                <w:pStyle w:val="NormalWeb"/>
                                <w:overflowPunct w:val="0"/>
                                <w:spacing w:before="0" w:beforeAutospacing="0" w:after="0" w:afterAutospacing="0"/>
                                <w:jc w:val="center"/>
                              </w:pPr>
                              <w:r>
                                <w:rPr>
                                  <w:color w:val="000000"/>
                                  <w:kern w:val="24"/>
                                  <w:sz w:val="12"/>
                                  <w:szCs w:val="12"/>
                                </w:rPr>
                                <w:t>Smart Unlock</w:t>
                              </w:r>
                            </w:p>
                          </w:txbxContent>
                        </v:textbox>
                      </v:shape>
                      <v:shape id="Picture 4" o:spid="_x0000_s1177" type="#_x0000_t75" alt="ford-tourneo-connect-2005" style="position:absolute;left:41066;top:32476;width:4317;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">
                        <v:imagedata r:id="rId42" o:title="ford-tourneo-connect-2005" chromakey="white"/>
                        <v:path arrowok="t"/>
                        <o:lock v:ext="edit" aspectratio="f"/>
                      </v:shape>
                      <v:line id="Gerade Verbindung 81" o:spid="_x0000_s1178" style="position:absolute;visibility:visible;mso-wrap-style:square" from="41066,38152" to="45034,38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" strokecolor="black [3213]"/>
                      <v:oval id="Ellipse 30" o:spid="_x0000_s1179" style="position:absolute;left:42543;top:34919;width:108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" filled="f" strokecolor="black [3213]"/>
                      <v:group id="Gruppieren 31" o:spid="_x0000_s1180" style="position:absolute;left:41617;top:38986;width:2870;height:2870" coordorigin="41617,38986" coordsize="287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Ecken des Rechtecks auf der gleichen Seite schneiden 32" o:spid="_x0000_s1181" style="position:absolute;left:41617;top:38986;width:2870;height:2870;visibility:visible;mso-wrap-style:square;v-text-anchor:top" coordsize="28702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" path="m18981,l268039,r18981,18981l287020,210845r-76175,76175l76175,287020,,210845,,18981,18981,xe" fillcolor="#039" strokecolor="#d99594 [1941]">
                          <v:path arrowok="t" o:connecttype="custom" o:connectlocs="18981,0;268039,0;287020,18981;287020,210845;210845,287020;76175,287020;0,210845;0,18981;18981,0" o:connectangles="0,0,0,0,0,0,0,0,0"/>
                        </v:shape>
                        <v:oval id="Ellipse 33" o:spid="_x0000_s1182" style="position:absolute;left:42335;top:40605;width:1327;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" fillcolor="#4f81bd [3204]" strokecolor="#d99594 [1941]">
                          <v:textbox style="mso-fit-shape-to-text:t"/>
                        </v:oval>
                      </v:group>
                      <v:shape id="Text Box 44" o:spid="_x0000_s1183" type="#_x0000_t202" style="position:absolute;top:33603;width:8616;height:4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0D187A9C" w14:textId="77777777" w:rsidR="00C82F17" w:rsidRDefault="00C82F17" w:rsidP="00552A08">
                              <w:pPr>
                                <w:pStyle w:val="NormalWeb"/>
                                <w:spacing w:before="0" w:beforeAutospacing="0" w:after="0" w:afterAutospacing="0"/>
                                <w:textAlignment w:val="baseline"/>
                              </w:pPr>
                              <w:r>
                                <w:rPr>
                                  <w:rFonts w:eastAsia="ヒラギノ角ゴ Pro W3"/>
                                  <w:color w:val="000000"/>
                                  <w:kern w:val="24"/>
                                  <w:sz w:val="12"/>
                                  <w:szCs w:val="12"/>
                                </w:rPr>
                                <w:t>Liftgate/RHCD open</w:t>
                              </w:r>
                            </w:p>
                            <w:p w14:paraId="7F246312" w14:textId="7716E3F9" w:rsidR="00C82F17" w:rsidRDefault="00C82F17" w:rsidP="00552A08">
                              <w:pPr>
                                <w:pStyle w:val="NormalWeb"/>
                                <w:spacing w:before="0" w:beforeAutospacing="0" w:after="0" w:afterAutospacing="0"/>
                                <w:textAlignment w:val="baseline"/>
                              </w:pPr>
                              <w:r>
                                <w:rPr>
                                  <w:color w:val="000000"/>
                                  <w:kern w:val="24"/>
                                  <w:sz w:val="12"/>
                                  <w:szCs w:val="12"/>
                                </w:rPr>
                                <w:t>(If Shutface Lock Switch is fitted)</w:t>
                              </w:r>
                            </w:p>
                          </w:txbxContent>
                        </v:textbox>
                      </v:shape>
                      <v:line id="Line 9" o:spid="_x0000_s1184" style="position:absolute;visibility:visible;mso-wrap-style:square" from="44711,36848" to="44711,37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" strokecolor="#9c0" strokeweight="6.75pt"/>
                      <v:line id="Line 9" o:spid="_x0000_s1185" style="position:absolute;visibility:visible;mso-wrap-style:square" from="44725,35536" to="44725,3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" strokecolor="#9c0" strokeweight="6.75pt"/>
                      <v:line id="Line 7" o:spid="_x0000_s1186" style="position:absolute;visibility:visible;mso-wrap-style:square" from="41537,36875" to="41537,37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" strokecolor="#9c0" strokeweight="6.75pt"/>
                      <v:line id="Line 7" o:spid="_x0000_s1187" style="position:absolute;visibility:visible;mso-wrap-style:square" from="41537,35512" to="41537,3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" strokecolor="#9c0" strokeweight="6.75pt"/>
                      <v:shape id="Gerade Verbindung mit Pfeil 39" o:spid="_x0000_s1188" type="#_x0000_t32" style="position:absolute;left:32173;top:3600;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" strokecolor="#1f497d [3215]" strokeweight="1pt">
                        <v:stroke endarrow="open"/>
                      </v:shape>
                      <v:shape id="Picture 4" o:spid="_x0000_s1189" type="#_x0000_t75" alt="ford-tourneo-connect-2005" style="position:absolute;left:9694;top:31;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">
                        <v:imagedata r:id="rId42" o:title="ford-tourneo-connect-2005" chromakey="white"/>
                        <v:path arrowok="t"/>
                        <o:lock v:ext="edit" aspectratio="f"/>
                      </v:shape>
                      <v:line id="Gerade Verbindung 81" o:spid="_x0000_s1190" style="position:absolute;visibility:visible;mso-wrap-style:square" from="9694,5555" to="13661,5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" strokecolor="black [3213]"/>
                      <v:line id="Line 6" o:spid="_x0000_s1191" style="position:absolute;flip:x;visibility:visible;mso-wrap-style:square" from="10969,7149" to="12414,7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" strokecolor="lime" strokeweight="6.75pt"/>
                      <v:line id="Line 7" o:spid="_x0000_s1192" style="position:absolute;visibility:visible;mso-wrap-style:square" from="10119,4068" to="10119,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" strokecolor="#9c0" strokeweight="6.75pt"/>
                      <v:line id="Line 9" o:spid="_x0000_s1193" style="position:absolute;visibility:visible;mso-wrap-style:square" from="13201,2687" to="13201,3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" strokecolor="#9c0" strokeweight="6.75pt"/>
                      <v:line id="Line 9" o:spid="_x0000_s1194" style="position:absolute;visibility:visible;mso-wrap-style:square" from="13201,4068" to="13201,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" strokecolor="#9c0" strokeweight="6.75pt"/>
                      <v:line id="Line 7" o:spid="_x0000_s1195" style="position:absolute;rotation:45;visibility:visible;mso-wrap-style:square" from="9462,2644" to="9462,4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" strokecolor="#9c0" strokeweight="6.75pt"/>
                      <v:oval id="Ellipse 47" o:spid="_x0000_s1196" style="position:absolute;left:11076;top:2474;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" filled="f" strokecolor="black [3213]"/>
                      <v:shape id="Gerade Verbindung mit Pfeil 48" o:spid="_x0000_s1197" type="#_x0000_t32" style="position:absolute;left:16431;top:3721;width:53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" strokecolor="#1f497d [3215]" strokeweight="1pt">
                        <v:stroke endarrow="open"/>
                      </v:shape>
                      <v:shape id="Picture 4" o:spid="_x0000_s1198" type="#_x0000_t75" alt="ford-tourneo-connect-2005" style="position:absolute;left:24937;top:352;width:4334;height:72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">
                        <v:imagedata r:id="rId42" o:title="ford-tourneo-connect-2005" chromakey="white"/>
                        <o:lock v:ext="edit" aspectratio="f"/>
                      </v:shape>
                      <v:line id="Gerade Verbindung 81" o:spid="_x0000_s1199" style="position:absolute;visibility:visible;mso-wrap-style:square" from="24969,6119" to="28938,6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" strokecolor="black [3213]"/>
                      <v:oval id="Ellipse 51" o:spid="_x0000_s1200" style="position:absolute;left:26406;top:2844;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" fillcolor="red" strokecolor="black [3213]"/>
                      <v:rect id="Rechteck 52" o:spid="_x0000_s1201" style="position:absolute;left:27919;top:3011;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" fillcolor="red" stroked="f" strokeweight="2pt"/>
                      <v:rect id="Rechteck 53" o:spid="_x0000_s1202" style="position:absolute;left:27919;top:4433;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" fillcolor="red" stroked="f" strokeweight="2pt"/>
                      <v:rect id="Rechteck 54" o:spid="_x0000_s1203" style="position:absolute;left:25045;top:4433;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" fillcolor="red" stroked="f" strokeweight="2pt"/>
                      <v:rect id="Rechteck 55" o:spid="_x0000_s1204" style="position:absolute;left:24124;top:2838;width:864;height:1800;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" fillcolor="red" stroked="f" strokeweight="2pt"/>
                      <v:rect id="Rechteck 56" o:spid="_x0000_s1205" style="position:absolute;left:26192;top:6667;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" fillcolor="#e2b4fe" stroked="f" strokeweight="2pt"/>
                      <v:shape id="Text Box 211" o:spid="_x0000_s1206" type="#_x0000_t202" style="position:absolute;left:14797;top:882;width:833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53E5D944" w14:textId="77777777" w:rsidR="00C82F17" w:rsidRDefault="00C82F17" w:rsidP="00552A08">
                              <w:pPr>
                                <w:pStyle w:val="NormalWeb"/>
                                <w:overflowPunct w:val="0"/>
                                <w:spacing w:before="0" w:beforeAutospacing="0" w:after="0" w:afterAutospacing="0"/>
                                <w:jc w:val="center"/>
                              </w:pPr>
                              <w:r>
                                <w:rPr>
                                  <w:color w:val="000000"/>
                                  <w:kern w:val="24"/>
                                  <w:sz w:val="12"/>
                                  <w:szCs w:val="12"/>
                                </w:rPr>
                                <w:t>Lock action</w:t>
                              </w:r>
                            </w:p>
                          </w:txbxContent>
                        </v:textbox>
                      </v:shape>
                      <v:shape id="Text Box 211" o:spid="_x0000_s1207" type="#_x0000_t202" style="position:absolute;left:31090;top:1166;width:6801;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5868E97B" w14:textId="77777777" w:rsidR="00C82F17" w:rsidRDefault="00C82F17" w:rsidP="00552A08">
                              <w:pPr>
                                <w:pStyle w:val="NormalWeb"/>
                                <w:overflowPunct w:val="0"/>
                                <w:spacing w:before="0" w:beforeAutospacing="0" w:after="0" w:afterAutospacing="0"/>
                                <w:jc w:val="center"/>
                              </w:pPr>
                              <w:r>
                                <w:rPr>
                                  <w:color w:val="000000"/>
                                  <w:kern w:val="24"/>
                                  <w:sz w:val="12"/>
                                  <w:szCs w:val="12"/>
                                </w:rPr>
                                <w:t>Smart Unlock</w:t>
                              </w:r>
                            </w:p>
                          </w:txbxContent>
                        </v:textbox>
                      </v:shape>
                      <v:shape id="Picture 4" o:spid="_x0000_s1208" type="#_x0000_t75" alt="ford-tourneo-connect-2005" style="position:absolute;left:41066;width:4317;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">
                        <v:imagedata r:id="rId42" o:title="ford-tourneo-connect-2005" chromakey="white"/>
                        <v:path arrowok="t"/>
                        <o:lock v:ext="edit" aspectratio="f"/>
                      </v:shape>
                      <v:line id="Gerade Verbindung 81" o:spid="_x0000_s1209" style="position:absolute;visibility:visible;mso-wrap-style:square" from="41066,5524" to="45034,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" strokecolor="black [3213]"/>
                      <v:line id="Line 7" o:spid="_x0000_s1210" style="position:absolute;visibility:visible;mso-wrap-style:square" from="41491,4036" to="41491,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" strokecolor="#9c0" strokeweight="6.75pt"/>
                      <v:line id="Line 9" o:spid="_x0000_s1211" style="position:absolute;visibility:visible;mso-wrap-style:square" from="44574,2655" to="44574,3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" strokecolor="#9c0" strokeweight="6.75pt"/>
                      <v:line id="Line 9" o:spid="_x0000_s1212" style="position:absolute;visibility:visible;mso-wrap-style:square" from="44574,4036" to="44574,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" strokecolor="#9c0" strokeweight="6.75pt"/>
                      <v:line id="Line 7" o:spid="_x0000_s1213" style="position:absolute;rotation:45;visibility:visible;mso-wrap-style:square" from="40835,2612" to="40835,4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" strokecolor="#9c0" strokeweight="6.75pt"/>
                      <v:oval id="Ellipse 65" o:spid="_x0000_s1214" style="position:absolute;left:42448;top:2443;width:108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" filled="f" strokecolor="black [3213]"/>
                      <v:shape id="Gerade Verbindung mit Pfeil 66" o:spid="_x0000_s1215" type="#_x0000_t32" style="position:absolute;left:32173;top:11692;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" strokecolor="#1f497d [3215]" strokeweight="1pt">
                        <v:stroke endarrow="open"/>
                      </v:shape>
                      <v:shape id="Picture 4" o:spid="_x0000_s1216" type="#_x0000_t75" alt="ford-tourneo-connect-2005" style="position:absolute;left:9694;top:8123;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">
                        <v:imagedata r:id="rId42" o:title="ford-tourneo-connect-2005" chromakey="white"/>
                        <v:path arrowok="t"/>
                        <o:lock v:ext="edit" aspectratio="f"/>
                      </v:shape>
                      <v:line id="Gerade Verbindung 81" o:spid="_x0000_s1217" style="position:absolute;visibility:visible;mso-wrap-style:square" from="9694,13647" to="13661,13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" strokecolor="black [3213]"/>
                      <v:line id="Line 6" o:spid="_x0000_s1218" style="position:absolute;flip:x;visibility:visible;mso-wrap-style:square" from="10969,15240" to="12414,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" strokecolor="lime" strokeweight="6.75pt"/>
                      <v:line id="Line 7" o:spid="_x0000_s1219" style="position:absolute;visibility:visible;mso-wrap-style:square" from="10119,12160" to="10119,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" strokecolor="#9c0" strokeweight="6.75pt"/>
                      <v:line id="Line 9" o:spid="_x0000_s1220" style="position:absolute;visibility:visible;mso-wrap-style:square" from="10154,10779" to="10154,11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" strokecolor="#9c0" strokeweight="6.75pt"/>
                      <v:line id="Line 9" o:spid="_x0000_s1221" style="position:absolute;visibility:visible;mso-wrap-style:square" from="13201,12160" to="13201,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" strokecolor="#9c0" strokeweight="6.75pt"/>
                      <v:line id="Line 7" o:spid="_x0000_s1222" style="position:absolute;rotation:45;flip:y;visibility:visible;mso-wrap-style:square" from="13944,10664" to="13944,12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" strokecolor="#9c0" strokeweight="6.75pt"/>
                      <v:oval id="Ellipse 74" o:spid="_x0000_s1223" style="position:absolute;left:11076;top:10566;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" filled="f" strokecolor="black [3213]"/>
                      <v:shape id="Gerade Verbindung mit Pfeil 75" o:spid="_x0000_s1224" type="#_x0000_t32" style="position:absolute;left:16431;top:11813;width:53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" strokecolor="#1f497d [3215]" strokeweight="1pt">
                        <v:stroke endarrow="open"/>
                      </v:shape>
                      <v:shape id="Picture 4" o:spid="_x0000_s1225" type="#_x0000_t75" alt="ford-tourneo-connect-2005" style="position:absolute;left:24937;top:8444;width:4334;height:72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">
                        <v:imagedata r:id="rId42" o:title="ford-tourneo-connect-2005" chromakey="white"/>
                        <o:lock v:ext="edit" aspectratio="f"/>
                      </v:shape>
                      <v:line id="Gerade Verbindung 81" o:spid="_x0000_s1226" style="position:absolute;visibility:visible;mso-wrap-style:square" from="24969,14211" to="28938,1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" strokecolor="black [3213]"/>
                      <v:oval id="Ellipse 78" o:spid="_x0000_s1227" style="position:absolute;left:26406;top:10936;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" fillcolor="red" strokecolor="black [3213]"/>
                      <v:rect id="Rechteck 79" o:spid="_x0000_s1228" style="position:absolute;left:25027;top:11103;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" fillcolor="red" stroked="f" strokeweight="2pt"/>
                      <v:rect id="Rechteck 80" o:spid="_x0000_s1229" style="position:absolute;left:27919;top:12525;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" fillcolor="red" stroked="f" strokeweight="2pt"/>
                      <v:rect id="Rechteck 81" o:spid="_x0000_s1230" style="position:absolute;left:25045;top:12525;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" fillcolor="red" stroked="f" strokeweight="2pt"/>
                      <v:rect id="Rechteck 82" o:spid="_x0000_s1231" style="position:absolute;left:28606;top:11015;width:864;height:1800;rotation: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" fillcolor="red" stroked="f" strokeweight="2pt"/>
                      <v:rect id="Rechteck 83" o:spid="_x0000_s1232" style="position:absolute;left:26192;top:14759;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" fillcolor="#e2b4fe" stroked="f" strokeweight="2pt"/>
                      <v:shape id="Text Box 211" o:spid="_x0000_s1233" type="#_x0000_t202" style="position:absolute;left:14797;top:8974;width:833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536BF2FE" w14:textId="77777777" w:rsidR="00C82F17" w:rsidRDefault="00C82F17" w:rsidP="00552A08">
                              <w:pPr>
                                <w:pStyle w:val="NormalWeb"/>
                                <w:overflowPunct w:val="0"/>
                                <w:spacing w:before="0" w:beforeAutospacing="0" w:after="0" w:afterAutospacing="0"/>
                                <w:jc w:val="center"/>
                              </w:pPr>
                              <w:r>
                                <w:rPr>
                                  <w:color w:val="000000"/>
                                  <w:kern w:val="24"/>
                                  <w:sz w:val="12"/>
                                  <w:szCs w:val="12"/>
                                </w:rPr>
                                <w:t>Lock action</w:t>
                              </w:r>
                            </w:p>
                          </w:txbxContent>
                        </v:textbox>
                      </v:shape>
                      <v:shape id="Text Box 211" o:spid="_x0000_s1234" type="#_x0000_t202" style="position:absolute;left:31090;top:9257;width:680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4B8904C4" w14:textId="77777777" w:rsidR="00C82F17" w:rsidRDefault="00C82F17" w:rsidP="00552A08">
                              <w:pPr>
                                <w:pStyle w:val="NormalWeb"/>
                                <w:overflowPunct w:val="0"/>
                                <w:spacing w:before="0" w:beforeAutospacing="0" w:after="0" w:afterAutospacing="0"/>
                                <w:jc w:val="center"/>
                              </w:pPr>
                              <w:r>
                                <w:rPr>
                                  <w:color w:val="000000"/>
                                  <w:kern w:val="24"/>
                                  <w:sz w:val="12"/>
                                  <w:szCs w:val="12"/>
                                </w:rPr>
                                <w:t>Smart Unlock</w:t>
                              </w:r>
                            </w:p>
                          </w:txbxContent>
                        </v:textbox>
                      </v:shape>
                      <v:shape id="Picture 4" o:spid="_x0000_s1235" type="#_x0000_t75" alt="ford-tourneo-connect-2005" style="position:absolute;left:41066;top:8091;width:4317;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">
                        <v:imagedata r:id="rId42" o:title="ford-tourneo-connect-2005" chromakey="white"/>
                        <v:path arrowok="t"/>
                        <o:lock v:ext="edit" aspectratio="f"/>
                      </v:shape>
                      <v:line id="Gerade Verbindung 81" o:spid="_x0000_s1236" style="position:absolute;visibility:visible;mso-wrap-style:square" from="41066,13615" to="45034,1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" strokecolor="black [3213]"/>
                      <v:line id="Line 7" o:spid="_x0000_s1237" style="position:absolute;visibility:visible;mso-wrap-style:square" from="41491,12128" to="41491,13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" strokecolor="#9c0" strokeweight="6.75pt"/>
                      <v:line id="Line 9" o:spid="_x0000_s1238" style="position:absolute;visibility:visible;mso-wrap-style:square" from="41526,10747" to="41526,1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" strokecolor="#9c0" strokeweight="6.75pt"/>
                      <v:line id="Line 9" o:spid="_x0000_s1239" style="position:absolute;visibility:visible;mso-wrap-style:square" from="44574,12128" to="44574,13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" strokecolor="#9c0" strokeweight="6.75pt"/>
                      <v:line id="Line 7" o:spid="_x0000_s1240" style="position:absolute;rotation:45;flip:y;visibility:visible;mso-wrap-style:square" from="45316,10633" to="45316,1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" strokecolor="#9c0" strokeweight="6.75pt"/>
                      <v:oval id="Ellipse 92" o:spid="_x0000_s1241" style="position:absolute;left:42448;top:10535;width:108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" filled="f" strokecolor="black [3213]"/>
                      <v:shape id="Gerade Verbindung mit Pfeil 93" o:spid="_x0000_s1242" type="#_x0000_t32" style="position:absolute;left:32173;top:19654;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" strokecolor="#1f497d [3215]" strokeweight="1pt">
                        <v:stroke endarrow="open"/>
                      </v:shape>
                      <v:shape id="Picture 4" o:spid="_x0000_s1243" type="#_x0000_t75" alt="ford-tourneo-connect-2005" style="position:absolute;left:9694;top:16085;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">
                        <v:imagedata r:id="rId42" o:title="ford-tourneo-connect-2005" chromakey="white"/>
                        <v:path arrowok="t"/>
                        <o:lock v:ext="edit" aspectratio="f"/>
                      </v:shape>
                      <v:line id="Gerade Verbindung 81" o:spid="_x0000_s1244" style="position:absolute;visibility:visible;mso-wrap-style:square" from="9694,21609" to="13661,2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Line 6" o:spid="_x0000_s1245" style="position:absolute;flip:x;visibility:visible;mso-wrap-style:square" from="10969,23202" to="12414,2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" strokecolor="lime" strokeweight="6.75pt"/>
                      <v:line id="Line 7" o:spid="_x0000_s1246" style="position:absolute;visibility:visible;mso-wrap-style:square" from="10119,18871" to="10119,19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" strokecolor="#9c0" strokeweight="6.75pt"/>
                      <v:line id="Line 9" o:spid="_x0000_s1247" style="position:absolute;visibility:visible;mso-wrap-style:square" from="13201,18741" to="13201,19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" strokecolor="#9c0" strokeweight="6.75pt"/>
                      <v:line id="Line 9" o:spid="_x0000_s1248" style="position:absolute;visibility:visible;mso-wrap-style:square" from="13201,20122" to="13201,2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" strokecolor="#9c0" strokeweight="6.75pt"/>
                      <v:line id="Line 7" o:spid="_x0000_s1249" style="position:absolute;rotation:45;visibility:visible;mso-wrap-style:square" from="9462,20339" to="9462,2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" strokecolor="#9c0" strokeweight="6.75pt"/>
                      <v:oval id="Ellipse 101" o:spid="_x0000_s1250" style="position:absolute;left:11076;top:18528;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" filled="f" strokecolor="black [3213]"/>
                      <v:shape id="Gerade Verbindung mit Pfeil 102" o:spid="_x0000_s1251" type="#_x0000_t32" style="position:absolute;left:16431;top:19775;width:53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" strokecolor="#1f497d [3215]" strokeweight="1pt">
                        <v:stroke endarrow="open"/>
                      </v:shape>
                      <v:shape id="Picture 4" o:spid="_x0000_s1252" type="#_x0000_t75" alt="ford-tourneo-connect-2005" style="position:absolute;left:24937;top:16406;width:4334;height:72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">
                        <v:imagedata r:id="rId42" o:title="ford-tourneo-connect-2005" chromakey="white"/>
                        <o:lock v:ext="edit" aspectratio="f"/>
                      </v:shape>
                      <v:line id="Gerade Verbindung 81" o:spid="_x0000_s1253" style="position:absolute;visibility:visible;mso-wrap-style:square" from="24969,22173" to="28938,22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" strokecolor="black [3213]"/>
                      <v:oval id="Ellipse 105" o:spid="_x0000_s1254" style="position:absolute;left:26406;top:18898;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" fillcolor="red" strokecolor="black [3213]"/>
                      <v:rect id="Rechteck 106" o:spid="_x0000_s1255" style="position:absolute;left:27919;top:19065;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" fillcolor="red" stroked="f" strokeweight="2pt"/>
                      <v:rect id="Rechteck 107" o:spid="_x0000_s1256" style="position:absolute;left:27919;top:20487;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" fillcolor="red" stroked="f" strokeweight="2pt"/>
                      <v:rect id="Rechteck 108" o:spid="_x0000_s1257" style="position:absolute;left:25045;top:19237;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" fillcolor="red" stroked="f" strokeweight="2pt"/>
                      <v:rect id="Rechteck 109" o:spid="_x0000_s1258" style="position:absolute;left:24281;top:20612;width:864;height:1800;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" fillcolor="red" stroked="f" strokeweight="2pt"/>
                      <v:rect id="Rechteck 110" o:spid="_x0000_s1259" style="position:absolute;left:26192;top:22721;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" fillcolor="#e2b4fe" stroked="f" strokeweight="2pt"/>
                      <v:shape id="Text Box 211" o:spid="_x0000_s1260" type="#_x0000_t202" style="position:absolute;left:14797;top:16936;width:833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313DC6D7" w14:textId="77777777" w:rsidR="00C82F17" w:rsidRDefault="00C82F17" w:rsidP="00552A08">
                              <w:pPr>
                                <w:pStyle w:val="NormalWeb"/>
                                <w:overflowPunct w:val="0"/>
                                <w:spacing w:before="0" w:beforeAutospacing="0" w:after="0" w:afterAutospacing="0"/>
                                <w:jc w:val="center"/>
                              </w:pPr>
                              <w:r>
                                <w:rPr>
                                  <w:color w:val="000000"/>
                                  <w:kern w:val="24"/>
                                  <w:sz w:val="12"/>
                                  <w:szCs w:val="12"/>
                                </w:rPr>
                                <w:t>Lock action</w:t>
                              </w:r>
                            </w:p>
                          </w:txbxContent>
                        </v:textbox>
                      </v:shape>
                      <v:shape id="Text Box 211" o:spid="_x0000_s1261" type="#_x0000_t202" style="position:absolute;left:31090;top:17219;width:680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28C2043A" w14:textId="77777777" w:rsidR="00C82F17" w:rsidRDefault="00C82F17" w:rsidP="00552A08">
                              <w:pPr>
                                <w:pStyle w:val="NormalWeb"/>
                                <w:overflowPunct w:val="0"/>
                                <w:spacing w:before="0" w:beforeAutospacing="0" w:after="0" w:afterAutospacing="0"/>
                                <w:jc w:val="center"/>
                              </w:pPr>
                              <w:r>
                                <w:rPr>
                                  <w:color w:val="000000"/>
                                  <w:kern w:val="24"/>
                                  <w:sz w:val="12"/>
                                  <w:szCs w:val="12"/>
                                </w:rPr>
                                <w:t>Smart Unlock</w:t>
                              </w:r>
                            </w:p>
                          </w:txbxContent>
                        </v:textbox>
                      </v:shape>
                      <v:shape id="Picture 4" o:spid="_x0000_s1262" type="#_x0000_t75" alt="ford-tourneo-connect-2005" style="position:absolute;left:41066;top:16053;width:4317;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">
                        <v:imagedata r:id="rId42" o:title="ford-tourneo-connect-2005" chromakey="white"/>
                        <v:path arrowok="t"/>
                        <o:lock v:ext="edit" aspectratio="f"/>
                      </v:shape>
                      <v:line id="Gerade Verbindung 81" o:spid="_x0000_s1263" style="position:absolute;visibility:visible;mso-wrap-style:square" from="41066,21578" to="45034,21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" strokecolor="black [3213]"/>
                      <v:line id="Line 7" o:spid="_x0000_s1264" style="position:absolute;visibility:visible;mso-wrap-style:square" from="41491,18840" to="41491,19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" strokecolor="#9c0" strokeweight="6.75pt"/>
                      <v:line id="Line 9" o:spid="_x0000_s1265" style="position:absolute;visibility:visible;mso-wrap-style:square" from="44574,18709" to="44574,19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" strokecolor="#9c0" strokeweight="6.75pt"/>
                      <v:line id="Line 9" o:spid="_x0000_s1266" style="position:absolute;visibility:visible;mso-wrap-style:square" from="44574,20090" to="44574,2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" strokecolor="#9c0" strokeweight="6.75pt"/>
                      <v:line id="Line 7" o:spid="_x0000_s1267" style="position:absolute;rotation:45;visibility:visible;mso-wrap-style:square" from="40835,20307" to="40835,22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" strokecolor="#9c0" strokeweight="6.75pt"/>
                      <v:oval id="Ellipse 119" o:spid="_x0000_s1268" style="position:absolute;left:42448;top:18497;width:108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" filled="f" strokecolor="black [3213]"/>
                      <v:shape id="Gerade Verbindung mit Pfeil 120" o:spid="_x0000_s1269" type="#_x0000_t32" style="position:absolute;left:32173;top:27916;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" strokecolor="#1f497d [3215]" strokeweight="1pt">
                        <v:stroke endarrow="open"/>
                      </v:shape>
                      <v:shape id="Picture 4" o:spid="_x0000_s1270" type="#_x0000_t75" alt="ford-tourneo-connect-2005" style="position:absolute;left:9694;top:24347;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">
                        <v:imagedata r:id="rId42" o:title="ford-tourneo-connect-2005" chromakey="white"/>
                        <v:path arrowok="t"/>
                        <o:lock v:ext="edit" aspectratio="f"/>
                      </v:shape>
                      <v:line id="Gerade Verbindung 81" o:spid="_x0000_s1271" style="position:absolute;visibility:visible;mso-wrap-style:square" from="9694,29871" to="13661,29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" strokecolor="black [3213]"/>
                      <v:line id="Line 6" o:spid="_x0000_s1272" style="position:absolute;flip:x;visibility:visible;mso-wrap-style:square" from="10969,31464" to="12414,31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" strokecolor="lime" strokeweight="6.75pt"/>
                      <v:line id="Line 7" o:spid="_x0000_s1273" style="position:absolute;visibility:visible;mso-wrap-style:square" from="10119,28384" to="10119,29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" strokecolor="#9c0" strokeweight="6.75pt"/>
                      <v:line id="Line 9" o:spid="_x0000_s1274" style="position:absolute;visibility:visible;mso-wrap-style:square" from="10154,27003" to="10154,28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" strokecolor="#9c0" strokeweight="6.75pt"/>
                      <v:line id="Line 9" o:spid="_x0000_s1275" style="position:absolute;visibility:visible;mso-wrap-style:square" from="13201,27211" to="13201,2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" strokecolor="#9c0" strokeweight="6.75pt"/>
                      <v:line id="Line 7" o:spid="_x0000_s1276" style="position:absolute;rotation:45;flip:y;visibility:visible;mso-wrap-style:square" from="14022,28451" to="14022,30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" strokecolor="#9c0" strokeweight="6.75pt"/>
                      <v:oval id="Ellipse 128" o:spid="_x0000_s1277" style="position:absolute;left:11076;top:26790;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" filled="f" strokecolor="black [3213]"/>
                      <v:shape id="Gerade Verbindung mit Pfeil 129" o:spid="_x0000_s1278" type="#_x0000_t32" style="position:absolute;left:16431;top:28037;width:53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" strokecolor="#1f497d [3215]" strokeweight="1pt">
                        <v:stroke endarrow="open"/>
                      </v:shape>
                      <v:shape id="Picture 4" o:spid="_x0000_s1279" type="#_x0000_t75" alt="ford-tourneo-connect-2005" style="position:absolute;left:24937;top:24668;width:4334;height:72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">
                        <v:imagedata r:id="rId42" o:title="ford-tourneo-connect-2005" chromakey="white"/>
                        <o:lock v:ext="edit" aspectratio="f"/>
                      </v:shape>
                      <v:line id="Gerade Verbindung 81" o:spid="_x0000_s1280" style="position:absolute;visibility:visible;mso-wrap-style:square" from="24969,30435" to="28938,30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" strokecolor="black [3213]"/>
                      <v:oval id="Ellipse 132" o:spid="_x0000_s1281" style="position:absolute;left:26406;top:27160;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" fillcolor="red" strokecolor="black [3213]"/>
                      <v:rect id="Rechteck 133" o:spid="_x0000_s1282" style="position:absolute;left:25027;top:27327;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" fillcolor="red" stroked="f" strokeweight="2pt"/>
                      <v:rect id="Rechteck 134" o:spid="_x0000_s1283" style="position:absolute;left:27997;top:27499;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" fillcolor="red" stroked="f" strokeweight="2pt"/>
                      <v:rect id="Rechteck 135" o:spid="_x0000_s1284" style="position:absolute;left:25045;top:28827;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" fillcolor="red" stroked="f" strokeweight="2pt"/>
                      <v:rect id="Rechteck 136" o:spid="_x0000_s1285" style="position:absolute;left:28684;top:28802;width:864;height:1800;rotation: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" fillcolor="red" stroked="f" strokeweight="2pt"/>
                      <v:rect id="Rechteck 137" o:spid="_x0000_s1286" style="position:absolute;left:26192;top:30983;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" fillcolor="#e2b4fe" stroked="f" strokeweight="2pt"/>
                      <v:shape id="Text Box 211" o:spid="_x0000_s1287" type="#_x0000_t202" style="position:absolute;left:14797;top:25198;width:833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5BCE1914" w14:textId="77777777" w:rsidR="00C82F17" w:rsidRDefault="00C82F17" w:rsidP="00552A08">
                              <w:pPr>
                                <w:pStyle w:val="NormalWeb"/>
                                <w:overflowPunct w:val="0"/>
                                <w:spacing w:before="0" w:beforeAutospacing="0" w:after="0" w:afterAutospacing="0"/>
                                <w:jc w:val="center"/>
                              </w:pPr>
                              <w:r>
                                <w:rPr>
                                  <w:color w:val="000000"/>
                                  <w:kern w:val="24"/>
                                  <w:sz w:val="12"/>
                                  <w:szCs w:val="12"/>
                                </w:rPr>
                                <w:t>Lock action</w:t>
                              </w:r>
                            </w:p>
                          </w:txbxContent>
                        </v:textbox>
                      </v:shape>
                      <v:shape id="Text Box 211" o:spid="_x0000_s1288" type="#_x0000_t202" style="position:absolute;left:31090;top:25481;width:680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2DB41A77" w14:textId="77777777" w:rsidR="00C82F17" w:rsidRDefault="00C82F17" w:rsidP="00552A08">
                              <w:pPr>
                                <w:pStyle w:val="NormalWeb"/>
                                <w:overflowPunct w:val="0"/>
                                <w:spacing w:before="0" w:beforeAutospacing="0" w:after="0" w:afterAutospacing="0"/>
                                <w:jc w:val="center"/>
                              </w:pPr>
                              <w:r>
                                <w:rPr>
                                  <w:color w:val="000000"/>
                                  <w:kern w:val="24"/>
                                  <w:sz w:val="12"/>
                                  <w:szCs w:val="12"/>
                                </w:rPr>
                                <w:t>Smart Unlock</w:t>
                              </w:r>
                            </w:p>
                          </w:txbxContent>
                        </v:textbox>
                      </v:shape>
                      <v:shape id="Picture 4" o:spid="_x0000_s1289" type="#_x0000_t75" alt="ford-tourneo-connect-2005" style="position:absolute;left:41066;top:24315;width:4317;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">
                        <v:imagedata r:id="rId42" o:title="ford-tourneo-connect-2005" chromakey="white"/>
                        <v:path arrowok="t"/>
                        <o:lock v:ext="edit" aspectratio="f"/>
                      </v:shape>
                      <v:line id="Gerade Verbindung 81" o:spid="_x0000_s1290" style="position:absolute;visibility:visible;mso-wrap-style:square" from="41066,29840" to="45034,29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" strokecolor="black [3213]"/>
                      <v:line id="Line 7" o:spid="_x0000_s1291" style="position:absolute;visibility:visible;mso-wrap-style:square" from="41491,28352" to="41491,2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" strokecolor="#9c0" strokeweight="6.75pt"/>
                      <v:line id="Line 9" o:spid="_x0000_s1292" style="position:absolute;visibility:visible;mso-wrap-style:square" from="41526,26971" to="41526,28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" strokecolor="#9c0" strokeweight="6.75pt"/>
                      <v:line id="Line 9" o:spid="_x0000_s1293" style="position:absolute;visibility:visible;mso-wrap-style:square" from="44574,27180" to="44574,28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" strokecolor="#9c0" strokeweight="6.75pt"/>
                      <v:line id="Line 7" o:spid="_x0000_s1294" style="position:absolute;rotation:45;flip:y;visibility:visible;mso-wrap-style:square" from="45394,28420" to="45394,30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" strokecolor="#9c0" strokeweight="6.75pt"/>
                      <v:oval id="Ellipse 146" o:spid="_x0000_s1295" style="position:absolute;left:42448;top:26759;width:108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" filled="f" strokecolor="black [3213]"/>
                      <v:shape id="Text Box 44" o:spid="_x0000_s1296" type="#_x0000_t202" style="position:absolute;left:30;top:1213;width:861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41930F2E" w14:textId="77777777" w:rsidR="00C82F17" w:rsidRDefault="00C82F17" w:rsidP="00552A08">
                              <w:pPr>
                                <w:pStyle w:val="NormalWeb"/>
                                <w:spacing w:before="0" w:beforeAutospacing="0" w:after="0" w:afterAutospacing="0"/>
                                <w:textAlignment w:val="baseline"/>
                              </w:pPr>
                              <w:r>
                                <w:rPr>
                                  <w:rFonts w:eastAsia="ヒラギノ角ゴ Pro W3"/>
                                  <w:color w:val="000000"/>
                                  <w:kern w:val="24"/>
                                  <w:sz w:val="12"/>
                                  <w:szCs w:val="12"/>
                                </w:rPr>
                                <w:t>Driver Door open</w:t>
                              </w:r>
                            </w:p>
                          </w:txbxContent>
                        </v:textbox>
                      </v:shape>
                      <v:shape id="Text Box 44" o:spid="_x0000_s1297" type="#_x0000_t202" style="position:absolute;left:208;top:8660;width:86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" filled="f" stroked="f">
                        <v:textbox style="mso-fit-shape-to-text:t">
                          <w:txbxContent>
                            <w:p w14:paraId="1CB5DACC" w14:textId="77777777" w:rsidR="00C82F17" w:rsidRDefault="00C82F17" w:rsidP="00552A08">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v:textbox>
                      </v:shape>
                      <v:shape id="Text Box 44" o:spid="_x0000_s1298" type="#_x0000_t202" style="position:absolute;left:874;top:17056;width:9042;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KKkwAAAANwAAAAPAAAAZHJzL2Rvd25yZXYueG1sRE9Na8JA&#10;EL0X/A/LCL3VjWK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mYSipMAAAADcAAAADwAAAAAA&#10;AAAAAAAAAAAHAgAAZHJzL2Rvd25yZXYueG1sUEsFBgAAAAADAAMAtwAAAPQCAAAAAA==&#10;" filled="f" stroked="f">
                        <v:textbox style="mso-fit-shape-to-text:t">
                          <w:txbxContent>
                            <w:p w14:paraId="5ABC312D" w14:textId="77777777" w:rsidR="00C82F17" w:rsidRDefault="00C82F17" w:rsidP="00552A08">
                              <w:pPr>
                                <w:pStyle w:val="NormalWeb"/>
                                <w:spacing w:before="0" w:beforeAutospacing="0" w:after="0" w:afterAutospacing="0"/>
                                <w:textAlignment w:val="baseline"/>
                              </w:pPr>
                              <w:r>
                                <w:rPr>
                                  <w:rFonts w:eastAsia="ヒラギノ角ゴ Pro W3"/>
                                  <w:color w:val="000000"/>
                                  <w:kern w:val="24"/>
                                  <w:sz w:val="12"/>
                                  <w:szCs w:val="12"/>
                                </w:rPr>
                                <w:t>Rear Driver Door open</w:t>
                              </w:r>
                            </w:p>
                            <w:p w14:paraId="00B78110" w14:textId="3A4C955C" w:rsidR="00C82F17" w:rsidRDefault="00C82F17" w:rsidP="00552A08">
                              <w:pPr>
                                <w:pStyle w:val="NormalWeb"/>
                                <w:spacing w:before="0" w:beforeAutospacing="0" w:after="0" w:afterAutospacing="0"/>
                                <w:textAlignment w:val="baseline"/>
                              </w:pPr>
                              <w:r>
                                <w:rPr>
                                  <w:color w:val="000000"/>
                                  <w:kern w:val="24"/>
                                  <w:sz w:val="12"/>
                                  <w:szCs w:val="12"/>
                                </w:rPr>
                                <w:t>(If Rear Trim switches are fitted)</w:t>
                              </w:r>
                            </w:p>
                          </w:txbxContent>
                        </v:textbox>
                      </v:shape>
                      <v:shape id="Text Box 44" o:spid="_x0000_s1299" type="#_x0000_t202" style="position:absolute;left:448;top:25453;width:8979;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" filled="f" stroked="f">
                        <v:textbox style="mso-fit-shape-to-text:t">
                          <w:txbxContent>
                            <w:p w14:paraId="78A94EE3" w14:textId="77777777" w:rsidR="00C82F17" w:rsidRDefault="00C82F17" w:rsidP="00552A08">
                              <w:pPr>
                                <w:pStyle w:val="NormalWeb"/>
                                <w:spacing w:before="0" w:beforeAutospacing="0" w:after="0" w:afterAutospacing="0"/>
                                <w:textAlignment w:val="baseline"/>
                              </w:pPr>
                              <w:r>
                                <w:rPr>
                                  <w:rFonts w:eastAsia="ヒラギノ角ゴ Pro W3"/>
                                  <w:color w:val="000000"/>
                                  <w:kern w:val="24"/>
                                  <w:sz w:val="12"/>
                                  <w:szCs w:val="12"/>
                                </w:rPr>
                                <w:t>Rear Passenger Door open</w:t>
                              </w:r>
                            </w:p>
                            <w:p w14:paraId="12444C79" w14:textId="35712A35" w:rsidR="00C82F17" w:rsidRDefault="00C82F17" w:rsidP="00552A08">
                              <w:pPr>
                                <w:pStyle w:val="NormalWeb"/>
                                <w:spacing w:before="0" w:beforeAutospacing="0" w:after="0" w:afterAutospacing="0"/>
                                <w:textAlignment w:val="baseline"/>
                              </w:pPr>
                              <w:r>
                                <w:rPr>
                                  <w:color w:val="000000"/>
                                  <w:kern w:val="24"/>
                                  <w:sz w:val="12"/>
                                  <w:szCs w:val="12"/>
                                </w:rPr>
                                <w:t>(If Rear Trim switches are fitted)</w:t>
                              </w:r>
                            </w:p>
                          </w:txbxContent>
                        </v:textbox>
                      </v:shape>
                      <v:line id="Line 6" o:spid="_x0000_s1300" style="position:absolute;flip:x;visibility:visible;mso-wrap-style:square" from="42336,6809" to="43781,6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" strokecolor="lime" strokeweight="6.75pt"/>
                      <v:line id="Line 6" o:spid="_x0000_s1301" style="position:absolute;flip:x;visibility:visible;mso-wrap-style:square" from="42336,14901" to="43781,14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" strokecolor="lime" strokeweight="6.75pt"/>
                      <v:line id="Line 6" o:spid="_x0000_s1302" style="position:absolute;flip:x;visibility:visible;mso-wrap-style:square" from="42336,22863" to="43781,2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" strokecolor="lime" strokeweight="6.75pt"/>
                      <v:line id="Line 6" o:spid="_x0000_s1303" style="position:absolute;flip:x;visibility:visible;mso-wrap-style:square" from="42336,31125" to="43781,3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" strokecolor="lime" strokeweight="6.75pt"/>
                      <w10:anchorlock/>
                    </v:group>
                  </w:pict>
                </mc:Fallback>
              </mc:AlternateContent>
            </w:r>
          </w:p>
        </w:tc>
      </w:tr>
      <w:tr w:rsidR="00552A08" w:rsidRPr="00A82BF4" w14:paraId="295339A7" w14:textId="77777777" w:rsidTr="00552A08">
        <w:trPr>
          <w:trHeight w:val="255"/>
        </w:trPr>
        <w:tc>
          <w:tcPr>
            <w:tcW w:w="2039" w:type="dxa"/>
            <w:shd w:val="clear" w:color="auto" w:fill="D9D9D9" w:themeFill="background1" w:themeFillShade="D9"/>
          </w:tcPr>
          <w:p w14:paraId="5305C710" w14:textId="77777777" w:rsidR="00552A08" w:rsidRPr="00C66B68" w:rsidRDefault="00552A08" w:rsidP="00552A08">
            <w:pPr>
              <w:rPr>
                <w:rFonts w:cs="Arial"/>
                <w:b/>
                <w:bCs/>
                <w:color w:val="000000"/>
                <w:szCs w:val="22"/>
              </w:rPr>
            </w:pPr>
            <w:r w:rsidRPr="00C66B68">
              <w:rPr>
                <w:rFonts w:cs="Arial"/>
                <w:b/>
                <w:bCs/>
                <w:color w:val="000000"/>
                <w:szCs w:val="22"/>
              </w:rPr>
              <w:lastRenderedPageBreak/>
              <w:t>Actors</w:t>
            </w:r>
          </w:p>
        </w:tc>
        <w:tc>
          <w:tcPr>
            <w:tcW w:w="626" w:type="dxa"/>
            <w:shd w:val="clear" w:color="auto" w:fill="auto"/>
          </w:tcPr>
          <w:p w14:paraId="1FB28A34" w14:textId="77777777" w:rsidR="00552A08" w:rsidRPr="00C66B68" w:rsidRDefault="00552A08" w:rsidP="00552A08">
            <w:pPr>
              <w:rPr>
                <w:rFonts w:cs="Arial"/>
                <w:color w:val="000000"/>
                <w:szCs w:val="22"/>
              </w:rPr>
            </w:pPr>
          </w:p>
        </w:tc>
        <w:tc>
          <w:tcPr>
            <w:tcW w:w="7536" w:type="dxa"/>
            <w:shd w:val="clear" w:color="auto" w:fill="auto"/>
          </w:tcPr>
          <w:p w14:paraId="1F6CBB1E" w14:textId="77777777" w:rsidR="00552A08" w:rsidRPr="00C66B68" w:rsidRDefault="00552A08" w:rsidP="00552A08">
            <w:pPr>
              <w:rPr>
                <w:rFonts w:cs="Arial"/>
                <w:szCs w:val="22"/>
              </w:rPr>
            </w:pPr>
            <w:r>
              <w:rPr>
                <w:rFonts w:cs="Arial"/>
                <w:szCs w:val="22"/>
              </w:rPr>
              <w:t>User</w:t>
            </w:r>
          </w:p>
        </w:tc>
      </w:tr>
      <w:tr w:rsidR="00552A08" w:rsidRPr="00A82BF4" w14:paraId="0F33A194" w14:textId="77777777" w:rsidTr="00552A08">
        <w:trPr>
          <w:trHeight w:val="255"/>
        </w:trPr>
        <w:tc>
          <w:tcPr>
            <w:tcW w:w="2039" w:type="dxa"/>
            <w:shd w:val="clear" w:color="auto" w:fill="D9D9D9" w:themeFill="background1" w:themeFillShade="D9"/>
            <w:hideMark/>
          </w:tcPr>
          <w:p w14:paraId="78D787A4" w14:textId="77777777" w:rsidR="00552A08" w:rsidRPr="00C66B68" w:rsidRDefault="00552A08" w:rsidP="00552A08">
            <w:pPr>
              <w:rPr>
                <w:rFonts w:cs="Arial"/>
                <w:b/>
                <w:bCs/>
                <w:color w:val="000000"/>
                <w:szCs w:val="22"/>
              </w:rPr>
            </w:pPr>
            <w:r w:rsidRPr="00C66B68">
              <w:rPr>
                <w:rFonts w:cs="Arial"/>
                <w:b/>
                <w:bCs/>
                <w:color w:val="000000"/>
                <w:szCs w:val="22"/>
              </w:rPr>
              <w:t>Precondition</w:t>
            </w:r>
          </w:p>
        </w:tc>
        <w:tc>
          <w:tcPr>
            <w:tcW w:w="626" w:type="dxa"/>
            <w:shd w:val="clear" w:color="auto" w:fill="auto"/>
            <w:hideMark/>
          </w:tcPr>
          <w:p w14:paraId="7F7BA5D2" w14:textId="77777777" w:rsidR="00552A08" w:rsidRPr="00C66B68" w:rsidRDefault="00552A08" w:rsidP="00552A08">
            <w:pPr>
              <w:rPr>
                <w:rFonts w:cs="Arial"/>
                <w:color w:val="000000"/>
                <w:szCs w:val="22"/>
              </w:rPr>
            </w:pPr>
          </w:p>
        </w:tc>
        <w:tc>
          <w:tcPr>
            <w:tcW w:w="7536" w:type="dxa"/>
            <w:shd w:val="clear" w:color="auto" w:fill="auto"/>
          </w:tcPr>
          <w:p w14:paraId="4595643F" w14:textId="77777777" w:rsidR="00552A08" w:rsidRPr="00C66B68" w:rsidRDefault="00552A08" w:rsidP="00552A08">
            <w:pPr>
              <w:rPr>
                <w:rFonts w:cs="Arial"/>
                <w:szCs w:val="22"/>
              </w:rPr>
            </w:pPr>
            <w:r>
              <w:rPr>
                <w:rFonts w:cs="Arial"/>
                <w:szCs w:val="22"/>
              </w:rPr>
              <w:t>Vehicle Type “Passenger Vehicle”</w:t>
            </w:r>
          </w:p>
        </w:tc>
      </w:tr>
      <w:tr w:rsidR="00552A08" w:rsidRPr="00A82BF4" w14:paraId="6E75B292" w14:textId="77777777" w:rsidTr="00552A08">
        <w:trPr>
          <w:trHeight w:val="255"/>
        </w:trPr>
        <w:tc>
          <w:tcPr>
            <w:tcW w:w="2039" w:type="dxa"/>
            <w:shd w:val="clear" w:color="auto" w:fill="D9D9D9" w:themeFill="background1" w:themeFillShade="D9"/>
            <w:hideMark/>
          </w:tcPr>
          <w:p w14:paraId="4ACA5254" w14:textId="77777777" w:rsidR="00552A08" w:rsidRPr="00C66B68" w:rsidRDefault="00552A08" w:rsidP="00552A08">
            <w:pPr>
              <w:rPr>
                <w:rFonts w:cs="Arial"/>
                <w:b/>
                <w:bCs/>
                <w:color w:val="000000"/>
                <w:szCs w:val="22"/>
              </w:rPr>
            </w:pPr>
          </w:p>
        </w:tc>
        <w:tc>
          <w:tcPr>
            <w:tcW w:w="626" w:type="dxa"/>
            <w:shd w:val="clear" w:color="auto" w:fill="auto"/>
            <w:hideMark/>
          </w:tcPr>
          <w:p w14:paraId="4EC536C2" w14:textId="77777777" w:rsidR="00552A08" w:rsidRPr="00C66B68" w:rsidRDefault="00552A08" w:rsidP="00552A08">
            <w:pPr>
              <w:rPr>
                <w:rFonts w:cs="Arial"/>
                <w:color w:val="000000"/>
                <w:szCs w:val="22"/>
              </w:rPr>
            </w:pPr>
          </w:p>
        </w:tc>
        <w:tc>
          <w:tcPr>
            <w:tcW w:w="7536" w:type="dxa"/>
            <w:shd w:val="clear" w:color="auto" w:fill="auto"/>
          </w:tcPr>
          <w:p w14:paraId="7ED28CEF" w14:textId="77777777" w:rsidR="00552A08" w:rsidRPr="00C66B68" w:rsidRDefault="00552A08" w:rsidP="00552A08">
            <w:pPr>
              <w:rPr>
                <w:rFonts w:cs="Arial"/>
                <w:szCs w:val="22"/>
              </w:rPr>
            </w:pPr>
            <w:r>
              <w:rPr>
                <w:rFonts w:cs="Arial"/>
                <w:szCs w:val="22"/>
              </w:rPr>
              <w:t>Feature “</w:t>
            </w:r>
            <w:r w:rsidRPr="003B17D5">
              <w:rPr>
                <w:rFonts w:cs="Arial"/>
                <w:szCs w:val="22"/>
              </w:rPr>
              <w:t xml:space="preserve">Enhanced </w:t>
            </w:r>
            <w:r>
              <w:rPr>
                <w:rFonts w:cs="Arial"/>
                <w:szCs w:val="22"/>
              </w:rPr>
              <w:t>Trim Switch Inhibit” is deactivated</w:t>
            </w:r>
          </w:p>
        </w:tc>
      </w:tr>
      <w:tr w:rsidR="00552A08" w:rsidRPr="00A82BF4" w14:paraId="4F755DD0" w14:textId="77777777" w:rsidTr="00552A08">
        <w:trPr>
          <w:trHeight w:val="255"/>
        </w:trPr>
        <w:tc>
          <w:tcPr>
            <w:tcW w:w="2039" w:type="dxa"/>
            <w:shd w:val="clear" w:color="auto" w:fill="D9D9D9" w:themeFill="background1" w:themeFillShade="D9"/>
            <w:hideMark/>
          </w:tcPr>
          <w:p w14:paraId="34506DB8" w14:textId="77777777" w:rsidR="00552A08" w:rsidRPr="00C66B68" w:rsidRDefault="00552A08" w:rsidP="00552A08">
            <w:pPr>
              <w:rPr>
                <w:rFonts w:cs="Arial"/>
                <w:b/>
                <w:bCs/>
                <w:color w:val="000000"/>
                <w:szCs w:val="22"/>
              </w:rPr>
            </w:pPr>
          </w:p>
        </w:tc>
        <w:tc>
          <w:tcPr>
            <w:tcW w:w="626" w:type="dxa"/>
            <w:shd w:val="clear" w:color="auto" w:fill="auto"/>
            <w:hideMark/>
          </w:tcPr>
          <w:p w14:paraId="0C8E0E3A" w14:textId="77777777" w:rsidR="00552A08" w:rsidRPr="00C66B68" w:rsidRDefault="00552A08" w:rsidP="00552A08">
            <w:pPr>
              <w:rPr>
                <w:rFonts w:cs="Arial"/>
                <w:color w:val="000000"/>
                <w:szCs w:val="22"/>
              </w:rPr>
            </w:pPr>
          </w:p>
        </w:tc>
        <w:tc>
          <w:tcPr>
            <w:tcW w:w="7536" w:type="dxa"/>
            <w:shd w:val="clear" w:color="auto" w:fill="auto"/>
          </w:tcPr>
          <w:p w14:paraId="40C48D81" w14:textId="77777777" w:rsidR="00552A08" w:rsidRDefault="00552A08" w:rsidP="00552A08">
            <w:pPr>
              <w:rPr>
                <w:rFonts w:cs="Arial"/>
                <w:szCs w:val="22"/>
              </w:rPr>
            </w:pPr>
            <w:r>
              <w:rPr>
                <w:rFonts w:cs="Arial"/>
                <w:szCs w:val="22"/>
              </w:rPr>
              <w:t>Feature “Smart Unlock Door Open” is disabled</w:t>
            </w:r>
          </w:p>
        </w:tc>
      </w:tr>
      <w:tr w:rsidR="00552A08" w:rsidRPr="00A82BF4" w14:paraId="017857F3" w14:textId="77777777" w:rsidTr="00552A08">
        <w:trPr>
          <w:trHeight w:val="255"/>
        </w:trPr>
        <w:tc>
          <w:tcPr>
            <w:tcW w:w="2039" w:type="dxa"/>
            <w:shd w:val="clear" w:color="auto" w:fill="D9D9D9" w:themeFill="background1" w:themeFillShade="D9"/>
          </w:tcPr>
          <w:p w14:paraId="649CC722" w14:textId="77777777" w:rsidR="00552A08" w:rsidRPr="00C66B68" w:rsidRDefault="00552A08" w:rsidP="00552A08">
            <w:pPr>
              <w:rPr>
                <w:rFonts w:cs="Arial"/>
                <w:b/>
                <w:bCs/>
                <w:color w:val="000000"/>
                <w:szCs w:val="22"/>
              </w:rPr>
            </w:pPr>
          </w:p>
        </w:tc>
        <w:tc>
          <w:tcPr>
            <w:tcW w:w="626" w:type="dxa"/>
            <w:shd w:val="clear" w:color="auto" w:fill="auto"/>
          </w:tcPr>
          <w:p w14:paraId="6D9043A2" w14:textId="77777777" w:rsidR="00552A08" w:rsidRPr="00C66B68" w:rsidRDefault="00552A08" w:rsidP="00552A08">
            <w:pPr>
              <w:rPr>
                <w:rFonts w:cs="Arial"/>
                <w:color w:val="000000"/>
                <w:szCs w:val="22"/>
              </w:rPr>
            </w:pPr>
          </w:p>
        </w:tc>
        <w:tc>
          <w:tcPr>
            <w:tcW w:w="7536" w:type="dxa"/>
            <w:shd w:val="clear" w:color="auto" w:fill="auto"/>
          </w:tcPr>
          <w:p w14:paraId="527F875A" w14:textId="77777777" w:rsidR="00552A08" w:rsidRDefault="00552A08" w:rsidP="00552A08">
            <w:pPr>
              <w:rPr>
                <w:rFonts w:cs="Arial"/>
                <w:szCs w:val="22"/>
              </w:rPr>
            </w:pPr>
            <w:r>
              <w:rPr>
                <w:rFonts w:cs="Arial"/>
                <w:szCs w:val="22"/>
              </w:rPr>
              <w:t>Ignition is on</w:t>
            </w:r>
          </w:p>
        </w:tc>
      </w:tr>
      <w:tr w:rsidR="00552A08" w:rsidRPr="00A82BF4" w14:paraId="1E316EBC" w14:textId="77777777" w:rsidTr="00552A08">
        <w:trPr>
          <w:trHeight w:val="255"/>
        </w:trPr>
        <w:tc>
          <w:tcPr>
            <w:tcW w:w="2039" w:type="dxa"/>
            <w:shd w:val="clear" w:color="auto" w:fill="D9D9D9" w:themeFill="background1" w:themeFillShade="D9"/>
          </w:tcPr>
          <w:p w14:paraId="00D2A700" w14:textId="77777777" w:rsidR="00552A08" w:rsidRPr="00C66B68" w:rsidRDefault="00552A08" w:rsidP="00552A08">
            <w:pPr>
              <w:rPr>
                <w:rFonts w:cs="Arial"/>
                <w:b/>
                <w:bCs/>
                <w:color w:val="000000"/>
                <w:szCs w:val="22"/>
              </w:rPr>
            </w:pPr>
          </w:p>
        </w:tc>
        <w:tc>
          <w:tcPr>
            <w:tcW w:w="626" w:type="dxa"/>
            <w:shd w:val="clear" w:color="auto" w:fill="auto"/>
          </w:tcPr>
          <w:p w14:paraId="2C5D5470" w14:textId="77777777" w:rsidR="00552A08" w:rsidRPr="00C66B68" w:rsidRDefault="00552A08" w:rsidP="00552A08">
            <w:pPr>
              <w:rPr>
                <w:rFonts w:cs="Arial"/>
                <w:color w:val="000000"/>
                <w:szCs w:val="22"/>
              </w:rPr>
            </w:pPr>
          </w:p>
        </w:tc>
        <w:tc>
          <w:tcPr>
            <w:tcW w:w="7536" w:type="dxa"/>
            <w:shd w:val="clear" w:color="auto" w:fill="auto"/>
          </w:tcPr>
          <w:p w14:paraId="137D1CD3" w14:textId="77777777" w:rsidR="00552A08" w:rsidRDefault="00552A08" w:rsidP="00552A08">
            <w:pPr>
              <w:rPr>
                <w:rFonts w:cs="Arial"/>
                <w:szCs w:val="22"/>
              </w:rPr>
            </w:pPr>
            <w:r w:rsidRPr="00552A08">
              <w:rPr>
                <w:rFonts w:cs="Arial"/>
                <w:szCs w:val="22"/>
              </w:rPr>
              <w:t>Any front door is open and/or any rear side door with fitted trim switch is open</w:t>
            </w:r>
            <w:r>
              <w:rPr>
                <w:rFonts w:cs="Arial"/>
                <w:szCs w:val="22"/>
              </w:rPr>
              <w:t xml:space="preserve"> OR</w:t>
            </w:r>
          </w:p>
          <w:p w14:paraId="41C78476" w14:textId="77777777" w:rsidR="00552A08" w:rsidRDefault="00552A08" w:rsidP="00552A08">
            <w:pPr>
              <w:rPr>
                <w:rFonts w:cs="Arial"/>
                <w:szCs w:val="22"/>
              </w:rPr>
            </w:pPr>
            <w:r>
              <w:rPr>
                <w:rFonts w:cs="Arial"/>
                <w:szCs w:val="22"/>
              </w:rPr>
              <w:t>Cargo door with fitted shutface lock switch is open</w:t>
            </w:r>
          </w:p>
        </w:tc>
      </w:tr>
      <w:tr w:rsidR="00552A08" w:rsidRPr="00A82BF4" w14:paraId="06813341" w14:textId="77777777" w:rsidTr="00552A08">
        <w:trPr>
          <w:trHeight w:val="255"/>
        </w:trPr>
        <w:tc>
          <w:tcPr>
            <w:tcW w:w="2039" w:type="dxa"/>
            <w:shd w:val="clear" w:color="auto" w:fill="D9D9D9" w:themeFill="background1" w:themeFillShade="D9"/>
          </w:tcPr>
          <w:p w14:paraId="6971E595" w14:textId="77777777" w:rsidR="00552A08" w:rsidRPr="00C66B68" w:rsidRDefault="00552A08" w:rsidP="00552A08">
            <w:pPr>
              <w:rPr>
                <w:rFonts w:cs="Arial"/>
                <w:b/>
                <w:bCs/>
                <w:color w:val="000000"/>
                <w:szCs w:val="22"/>
              </w:rPr>
            </w:pPr>
          </w:p>
        </w:tc>
        <w:tc>
          <w:tcPr>
            <w:tcW w:w="626" w:type="dxa"/>
            <w:shd w:val="clear" w:color="auto" w:fill="auto"/>
          </w:tcPr>
          <w:p w14:paraId="51816350" w14:textId="77777777" w:rsidR="00552A08" w:rsidRPr="00C66B68" w:rsidRDefault="00552A08" w:rsidP="00552A08">
            <w:pPr>
              <w:rPr>
                <w:rFonts w:cs="Arial"/>
                <w:color w:val="000000"/>
                <w:szCs w:val="22"/>
              </w:rPr>
            </w:pPr>
          </w:p>
        </w:tc>
        <w:tc>
          <w:tcPr>
            <w:tcW w:w="7536" w:type="dxa"/>
            <w:shd w:val="clear" w:color="auto" w:fill="auto"/>
          </w:tcPr>
          <w:p w14:paraId="6BCBDA43" w14:textId="77777777" w:rsidR="00552A08" w:rsidRPr="00C66B68" w:rsidRDefault="00552A08" w:rsidP="00552A08">
            <w:pPr>
              <w:rPr>
                <w:rFonts w:cs="Arial"/>
                <w:szCs w:val="22"/>
              </w:rPr>
            </w:pPr>
          </w:p>
        </w:tc>
      </w:tr>
      <w:tr w:rsidR="00552A08" w:rsidRPr="00A82BF4" w14:paraId="1B76A7A1" w14:textId="77777777" w:rsidTr="00552A08">
        <w:trPr>
          <w:trHeight w:val="255"/>
        </w:trPr>
        <w:tc>
          <w:tcPr>
            <w:tcW w:w="2039" w:type="dxa"/>
            <w:shd w:val="clear" w:color="auto" w:fill="D9D9D9" w:themeFill="background1" w:themeFillShade="D9"/>
          </w:tcPr>
          <w:p w14:paraId="25980248" w14:textId="77777777" w:rsidR="00552A08" w:rsidRPr="00C66B68" w:rsidRDefault="00552A08" w:rsidP="00552A08">
            <w:pPr>
              <w:rPr>
                <w:rFonts w:cs="Arial"/>
                <w:b/>
                <w:bCs/>
                <w:color w:val="000000"/>
                <w:szCs w:val="22"/>
              </w:rPr>
            </w:pPr>
            <w:r w:rsidRPr="00C66B68">
              <w:rPr>
                <w:rFonts w:cs="Arial"/>
                <w:b/>
                <w:bCs/>
                <w:color w:val="000000"/>
                <w:szCs w:val="22"/>
              </w:rPr>
              <w:t>Main Flow</w:t>
            </w:r>
          </w:p>
        </w:tc>
        <w:tc>
          <w:tcPr>
            <w:tcW w:w="626" w:type="dxa"/>
            <w:shd w:val="clear" w:color="auto" w:fill="auto"/>
          </w:tcPr>
          <w:p w14:paraId="539C4A70" w14:textId="77777777" w:rsidR="00552A08" w:rsidRPr="00C66B68" w:rsidRDefault="00552A08" w:rsidP="00552A08">
            <w:pPr>
              <w:rPr>
                <w:rFonts w:cs="Arial"/>
                <w:color w:val="000000"/>
                <w:szCs w:val="22"/>
              </w:rPr>
            </w:pPr>
            <w:r w:rsidRPr="00C66B68">
              <w:rPr>
                <w:rFonts w:cs="Arial"/>
                <w:color w:val="000000"/>
                <w:szCs w:val="22"/>
              </w:rPr>
              <w:t>M1</w:t>
            </w:r>
          </w:p>
        </w:tc>
        <w:tc>
          <w:tcPr>
            <w:tcW w:w="7536" w:type="dxa"/>
            <w:shd w:val="clear" w:color="auto" w:fill="auto"/>
          </w:tcPr>
          <w:p w14:paraId="2DE09310" w14:textId="4BB575FF" w:rsidR="00552A08" w:rsidRPr="00AD75E3" w:rsidRDefault="00F03F38" w:rsidP="00C67925">
            <w:pPr>
              <w:rPr>
                <w:rFonts w:cs="Arial"/>
                <w:color w:val="000000"/>
              </w:rPr>
            </w:pPr>
            <w:r w:rsidRPr="00483EBD">
              <w:rPr>
                <w:rFonts w:cs="Arial"/>
                <w:szCs w:val="22"/>
              </w:rPr>
              <w:t xml:space="preserve">User </w:t>
            </w:r>
            <w:r>
              <w:rPr>
                <w:rFonts w:cs="Arial"/>
                <w:szCs w:val="22"/>
              </w:rPr>
              <w:t xml:space="preserve">triggers Lock All with single lock action </w:t>
            </w:r>
            <w:r w:rsidR="00552A08">
              <w:rPr>
                <w:rFonts w:cs="Arial"/>
                <w:szCs w:val="22"/>
              </w:rPr>
              <w:t xml:space="preserve">with </w:t>
            </w:r>
            <w:r w:rsidR="00DD7133">
              <w:rPr>
                <w:rFonts w:cs="Arial"/>
                <w:szCs w:val="22"/>
              </w:rPr>
              <w:t>appropriate</w:t>
            </w:r>
            <w:r w:rsidR="00552A08">
              <w:rPr>
                <w:rFonts w:cs="Arial"/>
                <w:szCs w:val="22"/>
              </w:rPr>
              <w:t xml:space="preserve"> trigger</w:t>
            </w:r>
            <w:r w:rsidR="00C67925">
              <w:rPr>
                <w:rFonts w:cs="Arial"/>
                <w:szCs w:val="22"/>
              </w:rPr>
              <w:t>, while Ignition is ON (see Central Lock &amp; Unlock Feature Specification)</w:t>
            </w:r>
          </w:p>
        </w:tc>
      </w:tr>
      <w:tr w:rsidR="00552A08" w:rsidRPr="00A82BF4" w14:paraId="6FCA7DD5" w14:textId="77777777" w:rsidTr="00552A08">
        <w:trPr>
          <w:trHeight w:val="255"/>
        </w:trPr>
        <w:tc>
          <w:tcPr>
            <w:tcW w:w="2039" w:type="dxa"/>
            <w:shd w:val="clear" w:color="auto" w:fill="D9D9D9" w:themeFill="background1" w:themeFillShade="D9"/>
          </w:tcPr>
          <w:p w14:paraId="320984A9" w14:textId="77777777" w:rsidR="00552A08" w:rsidRPr="00C66B68" w:rsidRDefault="00552A08" w:rsidP="00552A08">
            <w:pPr>
              <w:rPr>
                <w:rFonts w:cs="Arial"/>
                <w:b/>
                <w:bCs/>
                <w:color w:val="000000"/>
                <w:szCs w:val="22"/>
              </w:rPr>
            </w:pPr>
          </w:p>
        </w:tc>
        <w:tc>
          <w:tcPr>
            <w:tcW w:w="626" w:type="dxa"/>
            <w:shd w:val="clear" w:color="auto" w:fill="auto"/>
          </w:tcPr>
          <w:p w14:paraId="32331193" w14:textId="77777777" w:rsidR="00552A08" w:rsidRPr="00C66B68" w:rsidRDefault="00552A08" w:rsidP="00552A08">
            <w:pPr>
              <w:rPr>
                <w:rFonts w:cs="Arial"/>
                <w:color w:val="000000"/>
                <w:szCs w:val="22"/>
              </w:rPr>
            </w:pPr>
            <w:r>
              <w:rPr>
                <w:rFonts w:cs="Arial"/>
                <w:color w:val="000000"/>
                <w:szCs w:val="22"/>
              </w:rPr>
              <w:t>M2</w:t>
            </w:r>
          </w:p>
        </w:tc>
        <w:tc>
          <w:tcPr>
            <w:tcW w:w="7536" w:type="dxa"/>
            <w:shd w:val="clear" w:color="auto" w:fill="auto"/>
          </w:tcPr>
          <w:p w14:paraId="6C36077F" w14:textId="77777777" w:rsidR="00552A08" w:rsidRPr="00483EBD" w:rsidRDefault="00552A08" w:rsidP="00552A08">
            <w:pPr>
              <w:rPr>
                <w:rFonts w:cs="Arial"/>
                <w:szCs w:val="22"/>
              </w:rPr>
            </w:pPr>
            <w:r>
              <w:rPr>
                <w:rFonts w:cs="Arial"/>
                <w:szCs w:val="22"/>
              </w:rPr>
              <w:t xml:space="preserve">All exterior handles will be locked/disabled -&gt; </w:t>
            </w:r>
            <w:r>
              <w:rPr>
                <w:rFonts w:cs="Arial"/>
                <w:color w:val="000000"/>
              </w:rPr>
              <w:t>Exterior Central Lock (ECL)</w:t>
            </w:r>
          </w:p>
        </w:tc>
      </w:tr>
      <w:tr w:rsidR="00552A08" w:rsidRPr="00A82BF4" w14:paraId="245390B7" w14:textId="77777777" w:rsidTr="00552A08">
        <w:trPr>
          <w:trHeight w:val="255"/>
        </w:trPr>
        <w:tc>
          <w:tcPr>
            <w:tcW w:w="2039" w:type="dxa"/>
            <w:shd w:val="clear" w:color="auto" w:fill="D9D9D9" w:themeFill="background1" w:themeFillShade="D9"/>
          </w:tcPr>
          <w:p w14:paraId="464A4765" w14:textId="77777777" w:rsidR="00552A08" w:rsidRPr="00C66B68" w:rsidRDefault="00552A08" w:rsidP="00552A08">
            <w:pPr>
              <w:rPr>
                <w:rFonts w:cs="Arial"/>
                <w:b/>
                <w:bCs/>
                <w:color w:val="000000"/>
                <w:szCs w:val="22"/>
              </w:rPr>
            </w:pPr>
          </w:p>
        </w:tc>
        <w:tc>
          <w:tcPr>
            <w:tcW w:w="626" w:type="dxa"/>
            <w:shd w:val="clear" w:color="auto" w:fill="auto"/>
          </w:tcPr>
          <w:p w14:paraId="2AA1C0A3" w14:textId="77777777" w:rsidR="00552A08" w:rsidRPr="00C66B68" w:rsidRDefault="00552A08" w:rsidP="00552A08">
            <w:pPr>
              <w:rPr>
                <w:rFonts w:cs="Arial"/>
                <w:color w:val="000000"/>
                <w:szCs w:val="22"/>
              </w:rPr>
            </w:pPr>
            <w:r>
              <w:rPr>
                <w:rFonts w:cs="Arial"/>
                <w:color w:val="000000"/>
                <w:szCs w:val="22"/>
              </w:rPr>
              <w:t>M3</w:t>
            </w:r>
          </w:p>
        </w:tc>
        <w:tc>
          <w:tcPr>
            <w:tcW w:w="7536" w:type="dxa"/>
            <w:shd w:val="clear" w:color="auto" w:fill="auto"/>
          </w:tcPr>
          <w:p w14:paraId="1A6809FB" w14:textId="77777777" w:rsidR="00552A08" w:rsidRPr="00C66B68" w:rsidRDefault="00552A08" w:rsidP="00552A08">
            <w:pPr>
              <w:rPr>
                <w:rFonts w:cs="Arial"/>
                <w:szCs w:val="22"/>
              </w:rPr>
            </w:pPr>
            <w:r>
              <w:rPr>
                <w:rFonts w:cs="Arial"/>
                <w:szCs w:val="22"/>
              </w:rPr>
              <w:t xml:space="preserve">After 1 second all exterior handles will be unlocked/enabled -&gt; </w:t>
            </w:r>
            <w:r>
              <w:rPr>
                <w:rFonts w:cs="Arial"/>
                <w:color w:val="000000"/>
              </w:rPr>
              <w:t>Exterior Central Unlock (ECUL)</w:t>
            </w:r>
          </w:p>
        </w:tc>
      </w:tr>
      <w:tr w:rsidR="00552A08" w:rsidRPr="00A82BF4" w14:paraId="15F0F652" w14:textId="77777777" w:rsidTr="00552A08">
        <w:trPr>
          <w:trHeight w:val="255"/>
        </w:trPr>
        <w:tc>
          <w:tcPr>
            <w:tcW w:w="2039" w:type="dxa"/>
            <w:shd w:val="clear" w:color="auto" w:fill="D9D9D9" w:themeFill="background1" w:themeFillShade="D9"/>
          </w:tcPr>
          <w:p w14:paraId="34E38E9A" w14:textId="77777777" w:rsidR="00552A08" w:rsidRPr="00C66B68" w:rsidRDefault="00552A08" w:rsidP="00552A08">
            <w:pPr>
              <w:rPr>
                <w:rFonts w:cs="Arial"/>
                <w:b/>
                <w:bCs/>
                <w:color w:val="000000"/>
                <w:szCs w:val="22"/>
              </w:rPr>
            </w:pPr>
          </w:p>
        </w:tc>
        <w:tc>
          <w:tcPr>
            <w:tcW w:w="626" w:type="dxa"/>
            <w:shd w:val="clear" w:color="auto" w:fill="auto"/>
          </w:tcPr>
          <w:p w14:paraId="18E286C9" w14:textId="77777777" w:rsidR="00552A08" w:rsidRDefault="00552A08" w:rsidP="00552A08">
            <w:pPr>
              <w:rPr>
                <w:rFonts w:cs="Arial"/>
                <w:color w:val="000000"/>
                <w:szCs w:val="22"/>
              </w:rPr>
            </w:pPr>
            <w:r>
              <w:rPr>
                <w:rFonts w:cs="Arial"/>
                <w:color w:val="000000"/>
                <w:szCs w:val="22"/>
              </w:rPr>
              <w:t>M4</w:t>
            </w:r>
          </w:p>
        </w:tc>
        <w:tc>
          <w:tcPr>
            <w:tcW w:w="7536" w:type="dxa"/>
            <w:shd w:val="clear" w:color="auto" w:fill="auto"/>
          </w:tcPr>
          <w:p w14:paraId="45598285" w14:textId="77777777" w:rsidR="00552A08" w:rsidRDefault="00552A08" w:rsidP="00552A08">
            <w:pPr>
              <w:rPr>
                <w:rFonts w:cs="Arial"/>
                <w:szCs w:val="22"/>
              </w:rPr>
            </w:pPr>
            <w:r>
              <w:rPr>
                <w:rFonts w:cs="Arial"/>
                <w:szCs w:val="22"/>
              </w:rPr>
              <w:t xml:space="preserve">User receives a mislock feedback </w:t>
            </w:r>
            <w:r w:rsidRPr="005206C3">
              <w:rPr>
                <w:rFonts w:cs="Arial"/>
              </w:rPr>
              <w:t xml:space="preserve">(if “Silent Mode” Feature is disabled AND “Audible </w:t>
            </w:r>
            <w:r>
              <w:rPr>
                <w:rFonts w:cs="Arial"/>
              </w:rPr>
              <w:t xml:space="preserve">Mislock </w:t>
            </w:r>
            <w:r w:rsidRPr="005206C3">
              <w:rPr>
                <w:rFonts w:cs="Arial"/>
              </w:rPr>
              <w:t>Feedback” Feature is enabled)</w:t>
            </w:r>
          </w:p>
        </w:tc>
      </w:tr>
      <w:tr w:rsidR="00552A08" w:rsidRPr="00A82BF4" w14:paraId="03B03D0F" w14:textId="77777777" w:rsidTr="00552A08">
        <w:trPr>
          <w:trHeight w:val="255"/>
        </w:trPr>
        <w:tc>
          <w:tcPr>
            <w:tcW w:w="2039" w:type="dxa"/>
            <w:shd w:val="clear" w:color="auto" w:fill="D9D9D9" w:themeFill="background1" w:themeFillShade="D9"/>
          </w:tcPr>
          <w:p w14:paraId="58265EA3" w14:textId="77777777" w:rsidR="00552A08" w:rsidRPr="00C66B68" w:rsidRDefault="00552A08" w:rsidP="00552A08">
            <w:pPr>
              <w:rPr>
                <w:rFonts w:cs="Arial"/>
                <w:b/>
                <w:bCs/>
                <w:color w:val="000000"/>
                <w:szCs w:val="22"/>
              </w:rPr>
            </w:pPr>
          </w:p>
        </w:tc>
        <w:tc>
          <w:tcPr>
            <w:tcW w:w="626" w:type="dxa"/>
            <w:shd w:val="clear" w:color="auto" w:fill="auto"/>
          </w:tcPr>
          <w:p w14:paraId="53096B8E" w14:textId="77777777" w:rsidR="00552A08" w:rsidRPr="00C66B68" w:rsidRDefault="00552A08" w:rsidP="00552A08">
            <w:pPr>
              <w:rPr>
                <w:rFonts w:cs="Arial"/>
                <w:color w:val="000000"/>
                <w:szCs w:val="22"/>
              </w:rPr>
            </w:pPr>
            <w:r>
              <w:rPr>
                <w:rFonts w:cs="Arial"/>
                <w:color w:val="000000"/>
                <w:szCs w:val="22"/>
              </w:rPr>
              <w:t xml:space="preserve">M5 </w:t>
            </w:r>
          </w:p>
        </w:tc>
        <w:tc>
          <w:tcPr>
            <w:tcW w:w="7536" w:type="dxa"/>
            <w:shd w:val="clear" w:color="auto" w:fill="auto"/>
          </w:tcPr>
          <w:p w14:paraId="2B700659" w14:textId="77777777" w:rsidR="00552A08" w:rsidRPr="00C66B68" w:rsidRDefault="00552A08" w:rsidP="00552A08">
            <w:pPr>
              <w:rPr>
                <w:rFonts w:cs="Arial"/>
                <w:szCs w:val="22"/>
              </w:rPr>
            </w:pPr>
            <w:r>
              <w:rPr>
                <w:rFonts w:cs="Arial"/>
                <w:color w:val="000000"/>
              </w:rPr>
              <w:t>All d</w:t>
            </w:r>
            <w:r w:rsidRPr="00002A37">
              <w:rPr>
                <w:rFonts w:cs="Arial"/>
                <w:color w:val="000000"/>
              </w:rPr>
              <w:t>oor</w:t>
            </w:r>
            <w:r>
              <w:rPr>
                <w:rFonts w:cs="Arial"/>
                <w:color w:val="000000"/>
              </w:rPr>
              <w:t>s</w:t>
            </w:r>
            <w:r w:rsidRPr="00002A37">
              <w:rPr>
                <w:rFonts w:cs="Arial"/>
                <w:color w:val="000000"/>
              </w:rPr>
              <w:t xml:space="preserve"> </w:t>
            </w:r>
            <w:r>
              <w:rPr>
                <w:rFonts w:cs="Arial"/>
                <w:color w:val="000000"/>
              </w:rPr>
              <w:t>can</w:t>
            </w:r>
            <w:r w:rsidRPr="00002A37">
              <w:rPr>
                <w:rFonts w:cs="Arial"/>
                <w:color w:val="000000"/>
              </w:rPr>
              <w:t xml:space="preserve"> be opened from</w:t>
            </w:r>
            <w:r>
              <w:rPr>
                <w:rFonts w:cs="Arial"/>
                <w:color w:val="000000"/>
              </w:rPr>
              <w:t xml:space="preserve"> inside and</w:t>
            </w:r>
            <w:r w:rsidRPr="00002A37">
              <w:rPr>
                <w:rFonts w:cs="Arial"/>
                <w:color w:val="000000"/>
              </w:rPr>
              <w:t xml:space="preserve"> </w:t>
            </w:r>
            <w:r>
              <w:rPr>
                <w:rFonts w:cs="Arial"/>
                <w:color w:val="000000"/>
              </w:rPr>
              <w:t xml:space="preserve">outside </w:t>
            </w:r>
          </w:p>
        </w:tc>
      </w:tr>
    </w:tbl>
    <w:p w14:paraId="1B2308D2" w14:textId="77777777" w:rsidR="009A2932" w:rsidRDefault="009A2932" w:rsidP="009A2932">
      <w:pPr>
        <w:rPr>
          <w:rFonts w:cs="Arial"/>
        </w:rPr>
      </w:pPr>
    </w:p>
    <w:p w14:paraId="2A1625C0" w14:textId="77777777" w:rsidR="009A2932" w:rsidRDefault="009A2932" w:rsidP="002C20A4">
      <w:pPr>
        <w:pStyle w:val="Heading5"/>
        <w:numPr>
          <w:ilvl w:val="4"/>
          <w:numId w:val="7"/>
        </w:numPr>
      </w:pPr>
      <w:r>
        <w:t>Smart Unlock Door Open</w:t>
      </w:r>
    </w:p>
    <w:p w14:paraId="2EB2F8D7" w14:textId="77777777" w:rsidR="009A2932" w:rsidRDefault="009A2932" w:rsidP="009A2932">
      <w:pPr>
        <w:rPr>
          <w:rFonts w:cs="Arial"/>
        </w:rPr>
      </w:pPr>
    </w:p>
    <w:p w14:paraId="23010B87" w14:textId="77777777" w:rsidR="009A2932" w:rsidRPr="0017445F" w:rsidRDefault="009A2932" w:rsidP="009A2932">
      <w:pPr>
        <w:pStyle w:val="REUseCase"/>
        <w:shd w:val="clear" w:color="auto" w:fill="F2F2F2" w:themeFill="background1" w:themeFillShade="F2"/>
      </w:pPr>
      <w:r w:rsidRPr="0017445F">
        <w:t>###</w:t>
      </w:r>
      <w:bookmarkStart w:id="117" w:name="UC_F_00002_ID_Enable_All_Exterior_Handle"/>
      <w:r>
        <w:t>UC_F_SUL_00002</w:t>
      </w:r>
      <w:bookmarkEnd w:id="117"/>
      <w:r w:rsidRPr="0017445F">
        <w:t>##</w:t>
      </w:r>
      <w:r>
        <w:t># Enable All Exterior Handles on Passenger Vehicles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064"/>
        <w:gridCol w:w="631"/>
        <w:gridCol w:w="7506"/>
      </w:tblGrid>
      <w:tr w:rsidR="009A2932" w:rsidRPr="00A82BF4" w14:paraId="30D1CFEC" w14:textId="77777777" w:rsidTr="00676421">
        <w:trPr>
          <w:trHeight w:val="255"/>
        </w:trPr>
        <w:tc>
          <w:tcPr>
            <w:tcW w:w="2235" w:type="dxa"/>
            <w:shd w:val="clear" w:color="auto" w:fill="D9D9D9" w:themeFill="background1" w:themeFillShade="D9"/>
            <w:hideMark/>
          </w:tcPr>
          <w:p w14:paraId="7A23EF17" w14:textId="77777777" w:rsidR="009A2932" w:rsidRPr="00C66B68" w:rsidRDefault="009A2932" w:rsidP="00676421">
            <w:pPr>
              <w:rPr>
                <w:rFonts w:cs="Arial"/>
                <w:b/>
                <w:bCs/>
                <w:color w:val="000000"/>
                <w:szCs w:val="22"/>
              </w:rPr>
            </w:pPr>
            <w:r w:rsidRPr="00C66B68">
              <w:rPr>
                <w:rFonts w:cs="Arial"/>
                <w:b/>
                <w:bCs/>
                <w:color w:val="000000"/>
                <w:szCs w:val="22"/>
              </w:rPr>
              <w:t>Purpose</w:t>
            </w:r>
          </w:p>
        </w:tc>
        <w:tc>
          <w:tcPr>
            <w:tcW w:w="669" w:type="dxa"/>
            <w:shd w:val="clear" w:color="auto" w:fill="auto"/>
            <w:hideMark/>
          </w:tcPr>
          <w:p w14:paraId="4F983646" w14:textId="77777777" w:rsidR="009A2932" w:rsidRPr="00C66B68" w:rsidRDefault="009A2932" w:rsidP="00676421">
            <w:pPr>
              <w:rPr>
                <w:rFonts w:cs="Arial"/>
                <w:color w:val="000000"/>
                <w:szCs w:val="22"/>
              </w:rPr>
            </w:pPr>
          </w:p>
        </w:tc>
        <w:tc>
          <w:tcPr>
            <w:tcW w:w="7297" w:type="dxa"/>
            <w:shd w:val="clear" w:color="auto" w:fill="auto"/>
          </w:tcPr>
          <w:p w14:paraId="1D66EB15" w14:textId="77777777" w:rsidR="002F3083" w:rsidRDefault="002F3083" w:rsidP="002F3083">
            <w:pPr>
              <w:rPr>
                <w:rFonts w:cs="Arial"/>
                <w:szCs w:val="22"/>
              </w:rPr>
            </w:pPr>
            <w:r>
              <w:rPr>
                <w:rFonts w:cs="Arial"/>
                <w:szCs w:val="22"/>
              </w:rPr>
              <w:t xml:space="preserve">The feature enables all </w:t>
            </w:r>
            <w:r>
              <w:t xml:space="preserve">interior and </w:t>
            </w:r>
            <w:r>
              <w:rPr>
                <w:rFonts w:cs="Arial"/>
                <w:szCs w:val="22"/>
              </w:rPr>
              <w:t>exterior handles after the user locks the vehicle while a front door or a rear door (only with trim switch) is open. This feature avoids a locking of the remote key inside the vehicle.</w:t>
            </w:r>
          </w:p>
          <w:p w14:paraId="10553B54" w14:textId="77777777" w:rsidR="009A2932" w:rsidRPr="00C66B68" w:rsidRDefault="002F3083" w:rsidP="00676421">
            <w:pPr>
              <w:rPr>
                <w:rFonts w:cs="Arial"/>
                <w:szCs w:val="22"/>
              </w:rPr>
            </w:pPr>
            <w:r w:rsidRPr="002F3083">
              <w:rPr>
                <w:rFonts w:cs="Arial"/>
                <w:noProof/>
                <w:szCs w:val="22"/>
                <w:lang w:val="de-DE" w:eastAsia="de-DE"/>
              </w:rPr>
              <w:lastRenderedPageBreak/>
              <mc:AlternateContent>
                <mc:Choice Requires="wpg">
                  <w:drawing>
                    <wp:inline distT="0" distB="0" distL="0" distR="0" wp14:anchorId="4AE8F852" wp14:editId="668B466A">
                      <wp:extent cx="4521023" cy="4185624"/>
                      <wp:effectExtent l="0" t="0" r="108585" b="24765"/>
                      <wp:docPr id="155" name="Gruppieren 153"/>
                      <wp:cNvGraphicFramePr/>
                      <a:graphic xmlns:a="http://schemas.openxmlformats.org/drawingml/2006/main">
                        <a:graphicData uri="http://schemas.microsoft.com/office/word/2010/wordprocessingGroup">
                          <wpg:wgp>
                            <wpg:cNvGrpSpPr/>
                            <wpg:grpSpPr>
                              <a:xfrm>
                                <a:off x="0" y="0"/>
                                <a:ext cx="4521023" cy="4185624"/>
                                <a:chOff x="0" y="0"/>
                                <a:chExt cx="4521023" cy="4185624"/>
                              </a:xfrm>
                            </wpg:grpSpPr>
                            <pic:pic xmlns:pic="http://schemas.openxmlformats.org/drawingml/2006/picture">
                              <pic:nvPicPr>
                                <pic:cNvPr id="156"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30811" y="3247649"/>
                                  <a:ext cx="431653" cy="72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Gerade Verbindung 81"/>
                              <wps:cNvCnPr>
                                <a:cxnSpLocks noChangeShapeType="1"/>
                              </wps:cNvCnPr>
                              <wps:spPr bwMode="auto">
                                <a:xfrm>
                                  <a:off x="930811" y="3800044"/>
                                  <a:ext cx="396739"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158" name="Line 7"/>
                              <wps:cNvCnPr/>
                              <wps:spPr bwMode="auto">
                                <a:xfrm>
                                  <a:off x="971281" y="3529693"/>
                                  <a:ext cx="0" cy="10785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59" name="Line 9"/>
                              <wps:cNvCnPr/>
                              <wps:spPr bwMode="auto">
                                <a:xfrm>
                                  <a:off x="1288709" y="3660848"/>
                                  <a:ext cx="0" cy="10785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60" name="Ellipse 160"/>
                              <wps:cNvSpPr>
                                <a:spLocks noChangeArrowheads="1"/>
                              </wps:cNvSpPr>
                              <wps:spPr bwMode="auto">
                                <a:xfrm>
                                  <a:off x="1078511" y="3491978"/>
                                  <a:ext cx="107963" cy="107903"/>
                                </a:xfrm>
                                <a:prstGeom prst="ellipse">
                                  <a:avLst/>
                                </a:prstGeom>
                                <a:noFill/>
                                <a:ln w="9525" algn="ctr">
                                  <a:solidFill>
                                    <a:schemeClr val="tx1"/>
                                  </a:solidFill>
                                  <a:round/>
                                  <a:headEnd/>
                                  <a:tailEnd/>
                                </a:ln>
                              </wps:spPr>
                              <wps:bodyPr/>
                            </wps:wsp>
                            <wps:wsp>
                              <wps:cNvPr id="161" name="Line 9"/>
                              <wps:cNvCnPr/>
                              <wps:spPr bwMode="auto">
                                <a:xfrm>
                                  <a:off x="1290112" y="3529694"/>
                                  <a:ext cx="0" cy="10785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62" name="Line 7"/>
                              <wps:cNvCnPr/>
                              <wps:spPr bwMode="auto">
                                <a:xfrm>
                                  <a:off x="971281" y="3663617"/>
                                  <a:ext cx="0" cy="10785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g:grpSp>
                              <wpg:cNvPr id="163" name="Gruppieren 163"/>
                              <wpg:cNvGrpSpPr/>
                              <wpg:grpSpPr>
                                <a:xfrm>
                                  <a:off x="985898" y="3898610"/>
                                  <a:ext cx="287011" cy="287014"/>
                                  <a:chOff x="985898" y="3898610"/>
                                  <a:chExt cx="287020" cy="287020"/>
                                </a:xfrm>
                              </wpg:grpSpPr>
                              <wps:wsp>
                                <wps:cNvPr id="164" name="Ecken des Rechtecks auf der gleichen Seite schneiden 164"/>
                                <wps:cNvSpPr/>
                                <wps:spPr bwMode="auto">
                                  <a:xfrm>
                                    <a:off x="985898" y="3898610"/>
                                    <a:ext cx="287020" cy="287020"/>
                                  </a:xfrm>
                                  <a:prstGeom prst="snip2SameRect">
                                    <a:avLst>
                                      <a:gd name="adj1" fmla="val 6613"/>
                                      <a:gd name="adj2" fmla="val 26540"/>
                                    </a:avLst>
                                  </a:prstGeom>
                                  <a:solidFill>
                                    <a:srgbClr val="003399"/>
                                  </a:solidFill>
                                  <a:ln w="9525">
                                    <a:solidFill>
                                      <a:schemeClr val="accent2">
                                        <a:lumMod val="60000"/>
                                        <a:lumOff val="40000"/>
                                      </a:schemeClr>
                                    </a:solidFill>
                                    <a:round/>
                                    <a:headEnd/>
                                    <a:tailEnd/>
                                  </a:ln>
                                  <a:effectLst/>
                                </wps:spPr>
                                <wps:bodyPr/>
                              </wps:wsp>
                              <wps:wsp>
                                <wps:cNvPr id="165" name="Ellipse 165"/>
                                <wps:cNvSpPr>
                                  <a:spLocks noChangeArrowheads="1"/>
                                </wps:cNvSpPr>
                                <wps:spPr bwMode="auto">
                                  <a:xfrm>
                                    <a:off x="1057653" y="4060535"/>
                                    <a:ext cx="132715" cy="23495"/>
                                  </a:xfrm>
                                  <a:prstGeom prst="ellipse">
                                    <a:avLst/>
                                  </a:prstGeom>
                                  <a:solidFill>
                                    <a:schemeClr val="accent1"/>
                                  </a:solidFill>
                                  <a:ln w="9525" algn="ctr">
                                    <a:solidFill>
                                      <a:schemeClr val="accent2">
                                        <a:lumMod val="60000"/>
                                        <a:lumOff val="40000"/>
                                      </a:schemeClr>
                                    </a:solidFill>
                                    <a:round/>
                                    <a:headEnd/>
                                    <a:tailEnd/>
                                  </a:ln>
                                </wps:spPr>
                                <wps:bodyPr>
                                  <a:spAutoFit/>
                                </wps:bodyPr>
                              </wps:wsp>
                            </wpg:grpSp>
                            <wps:wsp>
                              <wps:cNvPr id="166" name="Gerade Verbindung mit Pfeil 166"/>
                              <wps:cNvCnPr/>
                              <wps:spPr>
                                <a:xfrm>
                                  <a:off x="1639610" y="3720350"/>
                                  <a:ext cx="53978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67" name="Text Box 211"/>
                              <wps:cNvSpPr txBox="1"/>
                              <wps:spPr>
                                <a:xfrm>
                                  <a:off x="1465802" y="3453576"/>
                                  <a:ext cx="833570" cy="2621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709C9" w14:textId="77777777" w:rsidR="00C82F17" w:rsidRDefault="00C82F17" w:rsidP="002F3083">
                                    <w:pPr>
                                      <w:pStyle w:val="NormalWeb"/>
                                      <w:overflowPunct w:val="0"/>
                                      <w:spacing w:before="0" w:beforeAutospacing="0" w:after="0" w:afterAutospacing="0"/>
                                      <w:jc w:val="center"/>
                                    </w:pPr>
                                    <w:r>
                                      <w:rPr>
                                        <w:color w:val="000000"/>
                                        <w:kern w:val="24"/>
                                        <w:sz w:val="12"/>
                                        <w:szCs w:val="12"/>
                                      </w:rPr>
                                      <w:t>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8"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60559" y="3239239"/>
                                  <a:ext cx="433168" cy="719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Line 7"/>
                              <wps:cNvCnPr/>
                              <wps:spPr bwMode="auto">
                                <a:xfrm>
                                  <a:off x="2514506" y="3657860"/>
                                  <a:ext cx="0" cy="107824"/>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170" name="Gerade Verbindung 81"/>
                              <wps:cNvCnPr>
                                <a:cxnSpLocks noChangeShapeType="1"/>
                              </wps:cNvCnPr>
                              <wps:spPr bwMode="auto">
                                <a:xfrm>
                                  <a:off x="2463732" y="3798969"/>
                                  <a:ext cx="39667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171" name="Line 9"/>
                              <wps:cNvCnPr/>
                              <wps:spPr bwMode="auto">
                                <a:xfrm>
                                  <a:off x="2809318" y="3657860"/>
                                  <a:ext cx="0" cy="107824"/>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172" name="Ellipse 172"/>
                              <wps:cNvSpPr>
                                <a:spLocks noChangeArrowheads="1"/>
                              </wps:cNvSpPr>
                              <wps:spPr bwMode="auto">
                                <a:xfrm>
                                  <a:off x="2607328" y="3488184"/>
                                  <a:ext cx="107945" cy="107874"/>
                                </a:xfrm>
                                <a:prstGeom prst="ellipse">
                                  <a:avLst/>
                                </a:prstGeom>
                                <a:solidFill>
                                  <a:srgbClr val="FF0000"/>
                                </a:solidFill>
                                <a:ln w="9525" algn="ctr">
                                  <a:solidFill>
                                    <a:schemeClr val="tx1"/>
                                  </a:solidFill>
                                  <a:round/>
                                  <a:headEnd/>
                                  <a:tailEnd/>
                                </a:ln>
                              </wps:spPr>
                              <wps:bodyPr/>
                            </wps:wsp>
                            <wps:wsp>
                              <wps:cNvPr id="173" name="Line 9"/>
                              <wps:cNvCnPr/>
                              <wps:spPr bwMode="auto">
                                <a:xfrm>
                                  <a:off x="2809318" y="3524619"/>
                                  <a:ext cx="0" cy="107824"/>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174" name="Line 7"/>
                              <wps:cNvCnPr/>
                              <wps:spPr bwMode="auto">
                                <a:xfrm>
                                  <a:off x="2515976" y="3520772"/>
                                  <a:ext cx="0" cy="107824"/>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g:grpSp>
                              <wpg:cNvPr id="175" name="Gruppieren 175"/>
                              <wpg:cNvGrpSpPr/>
                              <wpg:grpSpPr>
                                <a:xfrm>
                                  <a:off x="2520937" y="3895720"/>
                                  <a:ext cx="287011" cy="287014"/>
                                  <a:chOff x="2520937" y="3895720"/>
                                  <a:chExt cx="287020" cy="287020"/>
                                </a:xfrm>
                              </wpg:grpSpPr>
                              <wps:wsp>
                                <wps:cNvPr id="176" name="Ecken des Rechtecks auf der gleichen Seite schneiden 176"/>
                                <wps:cNvSpPr/>
                                <wps:spPr bwMode="auto">
                                  <a:xfrm>
                                    <a:off x="2520937" y="3895720"/>
                                    <a:ext cx="287020" cy="287020"/>
                                  </a:xfrm>
                                  <a:prstGeom prst="snip2SameRect">
                                    <a:avLst>
                                      <a:gd name="adj1" fmla="val 6613"/>
                                      <a:gd name="adj2" fmla="val 26540"/>
                                    </a:avLst>
                                  </a:prstGeom>
                                  <a:solidFill>
                                    <a:srgbClr val="003399"/>
                                  </a:solidFill>
                                  <a:ln w="9525">
                                    <a:solidFill>
                                      <a:srgbClr val="FF0000"/>
                                    </a:solidFill>
                                    <a:round/>
                                    <a:headEnd/>
                                    <a:tailEnd/>
                                  </a:ln>
                                  <a:effectLst/>
                                </wps:spPr>
                                <wps:bodyPr/>
                              </wps:wsp>
                              <wps:wsp>
                                <wps:cNvPr id="177" name="Ellipse 177"/>
                                <wps:cNvSpPr>
                                  <a:spLocks noChangeArrowheads="1"/>
                                </wps:cNvSpPr>
                                <wps:spPr bwMode="auto">
                                  <a:xfrm>
                                    <a:off x="2592692" y="4056375"/>
                                    <a:ext cx="133985" cy="25400"/>
                                  </a:xfrm>
                                  <a:prstGeom prst="ellipse">
                                    <a:avLst/>
                                  </a:prstGeom>
                                  <a:solidFill>
                                    <a:schemeClr val="accent1"/>
                                  </a:solidFill>
                                  <a:ln w="9525" algn="ctr">
                                    <a:solidFill>
                                      <a:srgbClr val="FF0000"/>
                                    </a:solidFill>
                                    <a:round/>
                                    <a:headEnd/>
                                    <a:tailEnd/>
                                  </a:ln>
                                </wps:spPr>
                                <wps:bodyPr>
                                  <a:spAutoFit/>
                                </wps:bodyPr>
                              </wps:wsp>
                            </wpg:grpSp>
                            <wps:wsp>
                              <wps:cNvPr id="178" name="Gerade Verbindung mit Pfeil 178"/>
                              <wps:cNvCnPr/>
                              <wps:spPr>
                                <a:xfrm>
                                  <a:off x="3165134" y="3710930"/>
                                  <a:ext cx="539692"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79" name="Text Box 211"/>
                              <wps:cNvSpPr txBox="1"/>
                              <wps:spPr>
                                <a:xfrm>
                                  <a:off x="2948855" y="3465356"/>
                                  <a:ext cx="820522" cy="2371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13DD0F" w14:textId="77777777" w:rsidR="00C82F17" w:rsidRDefault="00C82F17" w:rsidP="002F3083">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0"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088207" y="3247649"/>
                                  <a:ext cx="431653" cy="72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Gerade Verbindung 81"/>
                              <wps:cNvCnPr>
                                <a:cxnSpLocks noChangeShapeType="1"/>
                              </wps:cNvCnPr>
                              <wps:spPr bwMode="auto">
                                <a:xfrm>
                                  <a:off x="4088207" y="3815283"/>
                                  <a:ext cx="396739"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182" name="Ellipse 182"/>
                              <wps:cNvSpPr>
                                <a:spLocks noChangeArrowheads="1"/>
                              </wps:cNvSpPr>
                              <wps:spPr bwMode="auto">
                                <a:xfrm>
                                  <a:off x="4235906" y="3491978"/>
                                  <a:ext cx="107963" cy="107903"/>
                                </a:xfrm>
                                <a:prstGeom prst="ellipse">
                                  <a:avLst/>
                                </a:prstGeom>
                                <a:noFill/>
                                <a:ln w="9525" algn="ctr">
                                  <a:solidFill>
                                    <a:schemeClr val="tx1"/>
                                  </a:solidFill>
                                  <a:round/>
                                  <a:headEnd/>
                                  <a:tailEnd/>
                                </a:ln>
                              </wps:spPr>
                              <wps:bodyPr/>
                            </wps:wsp>
                            <wpg:grpSp>
                              <wpg:cNvPr id="183" name="Gruppieren 183"/>
                              <wpg:cNvGrpSpPr/>
                              <wpg:grpSpPr>
                                <a:xfrm>
                                  <a:off x="4143294" y="3898610"/>
                                  <a:ext cx="287011" cy="287014"/>
                                  <a:chOff x="4143294" y="3898610"/>
                                  <a:chExt cx="287020" cy="287020"/>
                                </a:xfrm>
                              </wpg:grpSpPr>
                              <wps:wsp>
                                <wps:cNvPr id="184" name="Ecken des Rechtecks auf der gleichen Seite schneiden 184"/>
                                <wps:cNvSpPr/>
                                <wps:spPr bwMode="auto">
                                  <a:xfrm>
                                    <a:off x="4143294" y="3898610"/>
                                    <a:ext cx="287020" cy="287020"/>
                                  </a:xfrm>
                                  <a:prstGeom prst="snip2SameRect">
                                    <a:avLst>
                                      <a:gd name="adj1" fmla="val 6613"/>
                                      <a:gd name="adj2" fmla="val 26540"/>
                                    </a:avLst>
                                  </a:prstGeom>
                                  <a:solidFill>
                                    <a:srgbClr val="003399"/>
                                  </a:solidFill>
                                  <a:ln w="9525">
                                    <a:solidFill>
                                      <a:schemeClr val="accent2">
                                        <a:lumMod val="60000"/>
                                        <a:lumOff val="40000"/>
                                      </a:schemeClr>
                                    </a:solidFill>
                                    <a:round/>
                                    <a:headEnd/>
                                    <a:tailEnd/>
                                  </a:ln>
                                  <a:effectLst/>
                                </wps:spPr>
                                <wps:bodyPr/>
                              </wps:wsp>
                              <wps:wsp>
                                <wps:cNvPr id="185" name="Ellipse 185"/>
                                <wps:cNvSpPr>
                                  <a:spLocks noChangeArrowheads="1"/>
                                </wps:cNvSpPr>
                                <wps:spPr bwMode="auto">
                                  <a:xfrm>
                                    <a:off x="4215049" y="4060535"/>
                                    <a:ext cx="132715" cy="23495"/>
                                  </a:xfrm>
                                  <a:prstGeom prst="ellipse">
                                    <a:avLst/>
                                  </a:prstGeom>
                                  <a:solidFill>
                                    <a:schemeClr val="accent1"/>
                                  </a:solidFill>
                                  <a:ln w="9525" algn="ctr">
                                    <a:solidFill>
                                      <a:schemeClr val="accent2">
                                        <a:lumMod val="60000"/>
                                        <a:lumOff val="40000"/>
                                      </a:schemeClr>
                                    </a:solidFill>
                                    <a:round/>
                                    <a:headEnd/>
                                    <a:tailEnd/>
                                  </a:ln>
                                </wps:spPr>
                                <wps:bodyPr>
                                  <a:spAutoFit/>
                                </wps:bodyPr>
                              </wps:wsp>
                            </wpg:grpSp>
                            <wps:wsp>
                              <wps:cNvPr id="186" name="Text Box 44"/>
                              <wps:cNvSpPr txBox="1">
                                <a:spLocks noChangeArrowheads="1"/>
                              </wps:cNvSpPr>
                              <wps:spPr bwMode="auto">
                                <a:xfrm>
                                  <a:off x="0" y="3360325"/>
                                  <a:ext cx="861695"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F2105" w14:textId="77777777" w:rsidR="00C82F17" w:rsidRDefault="00C82F17" w:rsidP="002F3083">
                                    <w:pPr>
                                      <w:pStyle w:val="NormalWeb"/>
                                      <w:spacing w:before="0" w:beforeAutospacing="0" w:after="0" w:afterAutospacing="0"/>
                                      <w:textAlignment w:val="baseline"/>
                                    </w:pPr>
                                    <w:r>
                                      <w:rPr>
                                        <w:rFonts w:eastAsia="ヒラギノ角ゴ Pro W3"/>
                                        <w:color w:val="000000"/>
                                        <w:kern w:val="24"/>
                                        <w:sz w:val="12"/>
                                        <w:szCs w:val="12"/>
                                      </w:rPr>
                                      <w:t>Liftgate/RHCD open</w:t>
                                    </w:r>
                                  </w:p>
                                  <w:p w14:paraId="1AC291DD" w14:textId="6686280F" w:rsidR="00C82F17" w:rsidRDefault="00C82F17" w:rsidP="002F3083">
                                    <w:pPr>
                                      <w:pStyle w:val="NormalWeb"/>
                                      <w:spacing w:before="0" w:beforeAutospacing="0" w:after="0" w:afterAutospacing="0"/>
                                      <w:textAlignment w:val="baseline"/>
                                    </w:pPr>
                                    <w:r>
                                      <w:rPr>
                                        <w:color w:val="000000"/>
                                        <w:kern w:val="24"/>
                                        <w:sz w:val="12"/>
                                        <w:szCs w:val="12"/>
                                      </w:rPr>
                                      <w:t>(If Shutface Lock Switch is fitted)</w:t>
                                    </w:r>
                                  </w:p>
                                </w:txbxContent>
                              </wps:txbx>
                              <wps:bodyPr wrap="square">
                                <a:spAutoFit/>
                              </wps:bodyPr>
                            </wps:wsp>
                            <wps:wsp>
                              <wps:cNvPr id="187" name="Line 9"/>
                              <wps:cNvCnPr/>
                              <wps:spPr bwMode="auto">
                                <a:xfrm>
                                  <a:off x="4452723" y="3684816"/>
                                  <a:ext cx="0" cy="10785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88" name="Line 9"/>
                              <wps:cNvCnPr/>
                              <wps:spPr bwMode="auto">
                                <a:xfrm>
                                  <a:off x="4454126" y="3553662"/>
                                  <a:ext cx="0" cy="10785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89" name="Line 7"/>
                              <wps:cNvCnPr/>
                              <wps:spPr bwMode="auto">
                                <a:xfrm>
                                  <a:off x="4135295" y="3687585"/>
                                  <a:ext cx="0" cy="10785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90" name="Line 7"/>
                              <wps:cNvCnPr/>
                              <wps:spPr bwMode="auto">
                                <a:xfrm>
                                  <a:off x="4135295" y="3551294"/>
                                  <a:ext cx="0" cy="10785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91" name="Gerade Verbindung mit Pfeil 191"/>
                              <wps:cNvCnPr/>
                              <wps:spPr>
                                <a:xfrm>
                                  <a:off x="3198830" y="360045"/>
                                  <a:ext cx="539782"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192"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50979" y="3151"/>
                                  <a:ext cx="431644"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Gerade Verbindung 81"/>
                              <wps:cNvCnPr>
                                <a:cxnSpLocks noChangeShapeType="1"/>
                              </wps:cNvCnPr>
                              <wps:spPr bwMode="auto">
                                <a:xfrm>
                                  <a:off x="950979" y="555557"/>
                                  <a:ext cx="39673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194" name="Line 6"/>
                              <wps:cNvCnPr/>
                              <wps:spPr bwMode="auto">
                                <a:xfrm flipH="1">
                                  <a:off x="1078524" y="714905"/>
                                  <a:ext cx="14441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195" name="Line 7"/>
                              <wps:cNvCnPr/>
                              <wps:spPr bwMode="auto">
                                <a:xfrm>
                                  <a:off x="993494" y="406833"/>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96" name="Line 9"/>
                              <wps:cNvCnPr/>
                              <wps:spPr bwMode="auto">
                                <a:xfrm>
                                  <a:off x="1301727" y="268731"/>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97" name="Line 9"/>
                              <wps:cNvCnPr/>
                              <wps:spPr bwMode="auto">
                                <a:xfrm>
                                  <a:off x="1301727" y="406833"/>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98" name="Line 7"/>
                              <wps:cNvCnPr/>
                              <wps:spPr bwMode="auto">
                                <a:xfrm rot="2700000">
                                  <a:off x="927811" y="264413"/>
                                  <a:ext cx="0" cy="17999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199" name="Ellipse 199"/>
                              <wps:cNvSpPr>
                                <a:spLocks noChangeArrowheads="1"/>
                              </wps:cNvSpPr>
                              <wps:spPr bwMode="auto">
                                <a:xfrm>
                                  <a:off x="1089152" y="247485"/>
                                  <a:ext cx="107960" cy="107905"/>
                                </a:xfrm>
                                <a:prstGeom prst="ellipse">
                                  <a:avLst/>
                                </a:prstGeom>
                                <a:noFill/>
                                <a:ln w="9525" algn="ctr">
                                  <a:solidFill>
                                    <a:schemeClr val="tx1"/>
                                  </a:solidFill>
                                  <a:round/>
                                  <a:headEnd/>
                                  <a:tailEnd/>
                                </a:ln>
                              </wps:spPr>
                              <wps:bodyPr/>
                            </wps:wsp>
                            <wps:wsp>
                              <wps:cNvPr id="200" name="Gerade Verbindung mit Pfeil 200"/>
                              <wps:cNvCnPr/>
                              <wps:spPr>
                                <a:xfrm>
                                  <a:off x="1624636" y="372137"/>
                                  <a:ext cx="53987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201"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75319" y="35213"/>
                                  <a:ext cx="433388"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 name="Gerade Verbindung 81"/>
                              <wps:cNvCnPr>
                                <a:cxnSpLocks noChangeShapeType="1"/>
                              </wps:cNvCnPr>
                              <wps:spPr bwMode="auto">
                                <a:xfrm>
                                  <a:off x="2478494" y="611932"/>
                                  <a:ext cx="396875"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203" name="Ellipse 203"/>
                              <wps:cNvSpPr>
                                <a:spLocks noChangeArrowheads="1"/>
                              </wps:cNvSpPr>
                              <wps:spPr bwMode="auto">
                                <a:xfrm>
                                  <a:off x="2622163" y="284450"/>
                                  <a:ext cx="108000" cy="108000"/>
                                </a:xfrm>
                                <a:prstGeom prst="ellipse">
                                  <a:avLst/>
                                </a:prstGeom>
                                <a:solidFill>
                                  <a:srgbClr val="FF0000"/>
                                </a:solidFill>
                                <a:ln w="9525" algn="ctr">
                                  <a:solidFill>
                                    <a:schemeClr val="tx1"/>
                                  </a:solidFill>
                                  <a:round/>
                                  <a:headEnd/>
                                  <a:tailEnd/>
                                </a:ln>
                              </wps:spPr>
                              <wps:bodyPr/>
                            </wps:wsp>
                            <wps:wsp>
                              <wps:cNvPr id="204" name="Rechteck 204"/>
                              <wps:cNvSpPr/>
                              <wps:spPr>
                                <a:xfrm>
                                  <a:off x="2773432" y="301149"/>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5" name="Rechteck 205"/>
                              <wps:cNvSpPr/>
                              <wps:spPr>
                                <a:xfrm>
                                  <a:off x="2773432" y="443386"/>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6" name="Rechteck 206"/>
                              <wps:cNvSpPr/>
                              <wps:spPr>
                                <a:xfrm>
                                  <a:off x="2486094" y="443386"/>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 name="Rechteck 207"/>
                              <wps:cNvSpPr/>
                              <wps:spPr>
                                <a:xfrm rot="2700000">
                                  <a:off x="2394019" y="283873"/>
                                  <a:ext cx="86400" cy="180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8" name="Rechteck 208"/>
                              <wps:cNvSpPr/>
                              <wps:spPr>
                                <a:xfrm>
                                  <a:off x="2600768" y="666727"/>
                                  <a:ext cx="144000"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9" name="Text Box 211"/>
                              <wps:cNvSpPr txBox="1"/>
                              <wps:spPr>
                                <a:xfrm>
                                  <a:off x="1461239" y="88292"/>
                                  <a:ext cx="833802"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465C8" w14:textId="77777777" w:rsidR="00C82F17" w:rsidRDefault="00C82F17" w:rsidP="002F3083">
                                    <w:pPr>
                                      <w:pStyle w:val="NormalWeb"/>
                                      <w:overflowPunct w:val="0"/>
                                      <w:spacing w:before="0" w:beforeAutospacing="0" w:after="0" w:afterAutospacing="0"/>
                                      <w:jc w:val="center"/>
                                    </w:pPr>
                                    <w:r>
                                      <w:rPr>
                                        <w:color w:val="000000"/>
                                        <w:kern w:val="24"/>
                                        <w:sz w:val="12"/>
                                        <w:szCs w:val="12"/>
                                      </w:rPr>
                                      <w:t>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0" name="Text Box 211"/>
                              <wps:cNvSpPr txBox="1"/>
                              <wps:spPr>
                                <a:xfrm>
                                  <a:off x="3090596" y="107366"/>
                                  <a:ext cx="680085" cy="1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990E3E" w14:textId="77777777" w:rsidR="00C82F17" w:rsidRDefault="00C82F17" w:rsidP="002F3083">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1"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088207" y="0"/>
                                  <a:ext cx="431644"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 name="Gerade Verbindung 81"/>
                              <wps:cNvCnPr>
                                <a:cxnSpLocks noChangeShapeType="1"/>
                              </wps:cNvCnPr>
                              <wps:spPr bwMode="auto">
                                <a:xfrm>
                                  <a:off x="4088207" y="552406"/>
                                  <a:ext cx="39673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213" name="Line 7"/>
                              <wps:cNvCnPr/>
                              <wps:spPr bwMode="auto">
                                <a:xfrm>
                                  <a:off x="4130722" y="403682"/>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14" name="Line 9"/>
                              <wps:cNvCnPr/>
                              <wps:spPr bwMode="auto">
                                <a:xfrm>
                                  <a:off x="4438955" y="265580"/>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15" name="Line 9"/>
                              <wps:cNvCnPr/>
                              <wps:spPr bwMode="auto">
                                <a:xfrm>
                                  <a:off x="4438955" y="403682"/>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16" name="Line 7"/>
                              <wps:cNvCnPr/>
                              <wps:spPr bwMode="auto">
                                <a:xfrm rot="2700000">
                                  <a:off x="4065039" y="261262"/>
                                  <a:ext cx="0" cy="17999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17" name="Ellipse 217"/>
                              <wps:cNvSpPr>
                                <a:spLocks noChangeArrowheads="1"/>
                              </wps:cNvSpPr>
                              <wps:spPr bwMode="auto">
                                <a:xfrm>
                                  <a:off x="4226380" y="244334"/>
                                  <a:ext cx="107960" cy="107905"/>
                                </a:xfrm>
                                <a:prstGeom prst="ellipse">
                                  <a:avLst/>
                                </a:prstGeom>
                                <a:noFill/>
                                <a:ln w="9525" algn="ctr">
                                  <a:solidFill>
                                    <a:schemeClr val="tx1"/>
                                  </a:solidFill>
                                  <a:round/>
                                  <a:headEnd/>
                                  <a:tailEnd/>
                                </a:ln>
                              </wps:spPr>
                              <wps:bodyPr/>
                            </wps:wsp>
                            <wps:wsp>
                              <wps:cNvPr id="218" name="Gerade Verbindung mit Pfeil 218"/>
                              <wps:cNvCnPr/>
                              <wps:spPr>
                                <a:xfrm>
                                  <a:off x="3198830" y="1169237"/>
                                  <a:ext cx="539782"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219"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50979" y="812343"/>
                                  <a:ext cx="431644"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0" name="Gerade Verbindung 81"/>
                              <wps:cNvCnPr>
                                <a:cxnSpLocks noChangeShapeType="1"/>
                              </wps:cNvCnPr>
                              <wps:spPr bwMode="auto">
                                <a:xfrm>
                                  <a:off x="950979" y="1364749"/>
                                  <a:ext cx="39673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221" name="Line 6"/>
                              <wps:cNvCnPr/>
                              <wps:spPr bwMode="auto">
                                <a:xfrm flipH="1">
                                  <a:off x="1078524" y="1524097"/>
                                  <a:ext cx="14441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222" name="Line 7"/>
                              <wps:cNvCnPr/>
                              <wps:spPr bwMode="auto">
                                <a:xfrm>
                                  <a:off x="993494" y="1216025"/>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23" name="Line 9"/>
                              <wps:cNvCnPr/>
                              <wps:spPr bwMode="auto">
                                <a:xfrm>
                                  <a:off x="996929" y="1077923"/>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24" name="Line 9"/>
                              <wps:cNvCnPr/>
                              <wps:spPr bwMode="auto">
                                <a:xfrm>
                                  <a:off x="1301727" y="1216025"/>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25" name="Line 7"/>
                              <wps:cNvCnPr/>
                              <wps:spPr bwMode="auto">
                                <a:xfrm rot="18900000" flipV="1">
                                  <a:off x="1375980" y="1066479"/>
                                  <a:ext cx="0" cy="17999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26" name="Ellipse 226"/>
                              <wps:cNvSpPr>
                                <a:spLocks noChangeArrowheads="1"/>
                              </wps:cNvSpPr>
                              <wps:spPr bwMode="auto">
                                <a:xfrm>
                                  <a:off x="1089152" y="1056677"/>
                                  <a:ext cx="107960" cy="107905"/>
                                </a:xfrm>
                                <a:prstGeom prst="ellipse">
                                  <a:avLst/>
                                </a:prstGeom>
                                <a:noFill/>
                                <a:ln w="9525" algn="ctr">
                                  <a:solidFill>
                                    <a:schemeClr val="tx1"/>
                                  </a:solidFill>
                                  <a:round/>
                                  <a:headEnd/>
                                  <a:tailEnd/>
                                </a:ln>
                              </wps:spPr>
                              <wps:bodyPr/>
                            </wps:wsp>
                            <wps:wsp>
                              <wps:cNvPr id="227" name="Gerade Verbindung mit Pfeil 227"/>
                              <wps:cNvCnPr/>
                              <wps:spPr>
                                <a:xfrm>
                                  <a:off x="1624636" y="1181329"/>
                                  <a:ext cx="53987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228"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75319" y="844405"/>
                                  <a:ext cx="433388"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Gerade Verbindung 81"/>
                              <wps:cNvCnPr>
                                <a:cxnSpLocks noChangeShapeType="1"/>
                              </wps:cNvCnPr>
                              <wps:spPr bwMode="auto">
                                <a:xfrm>
                                  <a:off x="2478494" y="1421124"/>
                                  <a:ext cx="396875"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230" name="Ellipse 230"/>
                              <wps:cNvSpPr>
                                <a:spLocks noChangeArrowheads="1"/>
                              </wps:cNvSpPr>
                              <wps:spPr bwMode="auto">
                                <a:xfrm>
                                  <a:off x="2622163" y="1093642"/>
                                  <a:ext cx="108000" cy="108000"/>
                                </a:xfrm>
                                <a:prstGeom prst="ellipse">
                                  <a:avLst/>
                                </a:prstGeom>
                                <a:solidFill>
                                  <a:srgbClr val="FF0000"/>
                                </a:solidFill>
                                <a:ln w="9525" algn="ctr">
                                  <a:solidFill>
                                    <a:schemeClr val="tx1"/>
                                  </a:solidFill>
                                  <a:round/>
                                  <a:headEnd/>
                                  <a:tailEnd/>
                                </a:ln>
                              </wps:spPr>
                              <wps:bodyPr/>
                            </wps:wsp>
                            <wps:wsp>
                              <wps:cNvPr id="231" name="Rechteck 231"/>
                              <wps:cNvSpPr/>
                              <wps:spPr>
                                <a:xfrm>
                                  <a:off x="2484264" y="1110341"/>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2" name="Rechteck 232"/>
                              <wps:cNvSpPr/>
                              <wps:spPr>
                                <a:xfrm>
                                  <a:off x="2773432" y="1252578"/>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3" name="Rechteck 233"/>
                              <wps:cNvSpPr/>
                              <wps:spPr>
                                <a:xfrm>
                                  <a:off x="2486094" y="1252578"/>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4" name="Rechteck 234"/>
                              <wps:cNvSpPr/>
                              <wps:spPr>
                                <a:xfrm rot="18900000" flipV="1">
                                  <a:off x="2842188" y="1101571"/>
                                  <a:ext cx="86400" cy="180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5" name="Rechteck 235"/>
                              <wps:cNvSpPr/>
                              <wps:spPr>
                                <a:xfrm>
                                  <a:off x="2600768" y="1475919"/>
                                  <a:ext cx="144000"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6" name="Text Box 211"/>
                              <wps:cNvSpPr txBox="1"/>
                              <wps:spPr>
                                <a:xfrm>
                                  <a:off x="1461239" y="897484"/>
                                  <a:ext cx="833802"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5434C4" w14:textId="77777777" w:rsidR="00C82F17" w:rsidRDefault="00C82F17" w:rsidP="002F3083">
                                    <w:pPr>
                                      <w:pStyle w:val="NormalWeb"/>
                                      <w:overflowPunct w:val="0"/>
                                      <w:spacing w:before="0" w:beforeAutospacing="0" w:after="0" w:afterAutospacing="0"/>
                                      <w:jc w:val="center"/>
                                    </w:pPr>
                                    <w:r>
                                      <w:rPr>
                                        <w:color w:val="000000"/>
                                        <w:kern w:val="24"/>
                                        <w:sz w:val="12"/>
                                        <w:szCs w:val="12"/>
                                      </w:rPr>
                                      <w:t>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Text Box 211"/>
                              <wps:cNvSpPr txBox="1"/>
                              <wps:spPr>
                                <a:xfrm>
                                  <a:off x="3090596" y="916558"/>
                                  <a:ext cx="680085" cy="1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BAB0E5" w14:textId="77777777" w:rsidR="00C82F17" w:rsidRDefault="00C82F17" w:rsidP="002F3083">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38"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088207" y="809192"/>
                                  <a:ext cx="431644"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9" name="Gerade Verbindung 81"/>
                              <wps:cNvCnPr>
                                <a:cxnSpLocks noChangeShapeType="1"/>
                              </wps:cNvCnPr>
                              <wps:spPr bwMode="auto">
                                <a:xfrm>
                                  <a:off x="4088207" y="1361598"/>
                                  <a:ext cx="39673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240" name="Line 7"/>
                              <wps:cNvCnPr/>
                              <wps:spPr bwMode="auto">
                                <a:xfrm>
                                  <a:off x="4130722" y="1212874"/>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41" name="Line 9"/>
                              <wps:cNvCnPr/>
                              <wps:spPr bwMode="auto">
                                <a:xfrm>
                                  <a:off x="4134157" y="1074772"/>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42" name="Line 9"/>
                              <wps:cNvCnPr/>
                              <wps:spPr bwMode="auto">
                                <a:xfrm>
                                  <a:off x="4438955" y="1212874"/>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43" name="Line 7"/>
                              <wps:cNvCnPr/>
                              <wps:spPr bwMode="auto">
                                <a:xfrm rot="18900000" flipV="1">
                                  <a:off x="4513208" y="1063328"/>
                                  <a:ext cx="0" cy="17999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44" name="Ellipse 244"/>
                              <wps:cNvSpPr>
                                <a:spLocks noChangeArrowheads="1"/>
                              </wps:cNvSpPr>
                              <wps:spPr bwMode="auto">
                                <a:xfrm>
                                  <a:off x="4226380" y="1053526"/>
                                  <a:ext cx="107960" cy="107905"/>
                                </a:xfrm>
                                <a:prstGeom prst="ellipse">
                                  <a:avLst/>
                                </a:prstGeom>
                                <a:noFill/>
                                <a:ln w="9525" algn="ctr">
                                  <a:solidFill>
                                    <a:schemeClr val="tx1"/>
                                  </a:solidFill>
                                  <a:round/>
                                  <a:headEnd/>
                                  <a:tailEnd/>
                                </a:ln>
                              </wps:spPr>
                              <wps:bodyPr/>
                            </wps:wsp>
                            <wps:wsp>
                              <wps:cNvPr id="245" name="Gerade Verbindung mit Pfeil 245"/>
                              <wps:cNvCnPr/>
                              <wps:spPr>
                                <a:xfrm>
                                  <a:off x="3198830" y="1965439"/>
                                  <a:ext cx="539782"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246"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50979" y="1608545"/>
                                  <a:ext cx="431644"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Gerade Verbindung 81"/>
                              <wps:cNvCnPr>
                                <a:cxnSpLocks noChangeShapeType="1"/>
                              </wps:cNvCnPr>
                              <wps:spPr bwMode="auto">
                                <a:xfrm>
                                  <a:off x="950979" y="2160951"/>
                                  <a:ext cx="39673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248" name="Line 6"/>
                              <wps:cNvCnPr/>
                              <wps:spPr bwMode="auto">
                                <a:xfrm flipH="1">
                                  <a:off x="1078524" y="2320299"/>
                                  <a:ext cx="14441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249" name="Line 7"/>
                              <wps:cNvCnPr/>
                              <wps:spPr bwMode="auto">
                                <a:xfrm>
                                  <a:off x="993494" y="1887185"/>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50" name="Line 9"/>
                              <wps:cNvCnPr/>
                              <wps:spPr bwMode="auto">
                                <a:xfrm>
                                  <a:off x="1301727" y="1874125"/>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51" name="Line 9"/>
                              <wps:cNvCnPr/>
                              <wps:spPr bwMode="auto">
                                <a:xfrm>
                                  <a:off x="1301727" y="2012227"/>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52" name="Line 7"/>
                              <wps:cNvCnPr/>
                              <wps:spPr bwMode="auto">
                                <a:xfrm rot="2700000">
                                  <a:off x="927811" y="2033926"/>
                                  <a:ext cx="0" cy="17999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53" name="Ellipse 253"/>
                              <wps:cNvSpPr>
                                <a:spLocks noChangeArrowheads="1"/>
                              </wps:cNvSpPr>
                              <wps:spPr bwMode="auto">
                                <a:xfrm>
                                  <a:off x="1089152" y="1852879"/>
                                  <a:ext cx="107960" cy="107905"/>
                                </a:xfrm>
                                <a:prstGeom prst="ellipse">
                                  <a:avLst/>
                                </a:prstGeom>
                                <a:noFill/>
                                <a:ln w="9525" algn="ctr">
                                  <a:solidFill>
                                    <a:schemeClr val="tx1"/>
                                  </a:solidFill>
                                  <a:round/>
                                  <a:headEnd/>
                                  <a:tailEnd/>
                                </a:ln>
                              </wps:spPr>
                              <wps:bodyPr/>
                            </wps:wsp>
                            <wps:wsp>
                              <wps:cNvPr id="254" name="Gerade Verbindung mit Pfeil 254"/>
                              <wps:cNvCnPr/>
                              <wps:spPr>
                                <a:xfrm>
                                  <a:off x="1624636" y="1977531"/>
                                  <a:ext cx="53987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255"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75319" y="1640607"/>
                                  <a:ext cx="433388"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6" name="Gerade Verbindung 81"/>
                              <wps:cNvCnPr>
                                <a:cxnSpLocks noChangeShapeType="1"/>
                              </wps:cNvCnPr>
                              <wps:spPr bwMode="auto">
                                <a:xfrm>
                                  <a:off x="2478494" y="2217326"/>
                                  <a:ext cx="396875"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257" name="Ellipse 257"/>
                              <wps:cNvSpPr>
                                <a:spLocks noChangeArrowheads="1"/>
                              </wps:cNvSpPr>
                              <wps:spPr bwMode="auto">
                                <a:xfrm>
                                  <a:off x="2622163" y="1889844"/>
                                  <a:ext cx="108000" cy="108000"/>
                                </a:xfrm>
                                <a:prstGeom prst="ellipse">
                                  <a:avLst/>
                                </a:prstGeom>
                                <a:solidFill>
                                  <a:srgbClr val="FF0000"/>
                                </a:solidFill>
                                <a:ln w="9525" algn="ctr">
                                  <a:solidFill>
                                    <a:schemeClr val="tx1"/>
                                  </a:solidFill>
                                  <a:round/>
                                  <a:headEnd/>
                                  <a:tailEnd/>
                                </a:ln>
                              </wps:spPr>
                              <wps:bodyPr/>
                            </wps:wsp>
                            <wps:wsp>
                              <wps:cNvPr id="258" name="Rechteck 258"/>
                              <wps:cNvSpPr/>
                              <wps:spPr>
                                <a:xfrm>
                                  <a:off x="2773432" y="1906543"/>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9" name="Rechteck 259"/>
                              <wps:cNvSpPr/>
                              <wps:spPr>
                                <a:xfrm>
                                  <a:off x="2773432" y="2048780"/>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0" name="Rechteck 260"/>
                              <wps:cNvSpPr/>
                              <wps:spPr>
                                <a:xfrm>
                                  <a:off x="2486094" y="1923738"/>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1" name="Rechteck 261"/>
                              <wps:cNvSpPr/>
                              <wps:spPr>
                                <a:xfrm rot="2700000">
                                  <a:off x="2409649" y="2061201"/>
                                  <a:ext cx="86400" cy="180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2" name="Rechteck 262"/>
                              <wps:cNvSpPr/>
                              <wps:spPr>
                                <a:xfrm>
                                  <a:off x="2600768" y="2272121"/>
                                  <a:ext cx="144000"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3" name="Text Box 211"/>
                              <wps:cNvSpPr txBox="1"/>
                              <wps:spPr>
                                <a:xfrm>
                                  <a:off x="1461239" y="1693686"/>
                                  <a:ext cx="833802"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A9D8D" w14:textId="77777777" w:rsidR="00C82F17" w:rsidRDefault="00C82F17" w:rsidP="002F3083">
                                    <w:pPr>
                                      <w:pStyle w:val="NormalWeb"/>
                                      <w:overflowPunct w:val="0"/>
                                      <w:spacing w:before="0" w:beforeAutospacing="0" w:after="0" w:afterAutospacing="0"/>
                                      <w:jc w:val="center"/>
                                    </w:pPr>
                                    <w:r>
                                      <w:rPr>
                                        <w:color w:val="000000"/>
                                        <w:kern w:val="24"/>
                                        <w:sz w:val="12"/>
                                        <w:szCs w:val="12"/>
                                      </w:rPr>
                                      <w:t>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Text Box 211"/>
                              <wps:cNvSpPr txBox="1"/>
                              <wps:spPr>
                                <a:xfrm>
                                  <a:off x="3090596" y="1712760"/>
                                  <a:ext cx="680085" cy="1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5CEC7" w14:textId="77777777" w:rsidR="00C82F17" w:rsidRDefault="00C82F17" w:rsidP="002F3083">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5"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088207" y="1605394"/>
                                  <a:ext cx="431644"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6" name="Gerade Verbindung 81"/>
                              <wps:cNvCnPr>
                                <a:cxnSpLocks noChangeShapeType="1"/>
                              </wps:cNvCnPr>
                              <wps:spPr bwMode="auto">
                                <a:xfrm>
                                  <a:off x="4088207" y="2157800"/>
                                  <a:ext cx="39673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267" name="Line 7"/>
                              <wps:cNvCnPr/>
                              <wps:spPr bwMode="auto">
                                <a:xfrm>
                                  <a:off x="4130722" y="1884034"/>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68" name="Line 9"/>
                              <wps:cNvCnPr/>
                              <wps:spPr bwMode="auto">
                                <a:xfrm>
                                  <a:off x="4438955" y="1870974"/>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69" name="Line 9"/>
                              <wps:cNvCnPr/>
                              <wps:spPr bwMode="auto">
                                <a:xfrm>
                                  <a:off x="4438955" y="2009076"/>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70" name="Line 7"/>
                              <wps:cNvCnPr/>
                              <wps:spPr bwMode="auto">
                                <a:xfrm rot="2700000">
                                  <a:off x="4065039" y="2030775"/>
                                  <a:ext cx="0" cy="17999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71" name="Ellipse 271"/>
                              <wps:cNvSpPr>
                                <a:spLocks noChangeArrowheads="1"/>
                              </wps:cNvSpPr>
                              <wps:spPr bwMode="auto">
                                <a:xfrm>
                                  <a:off x="4226380" y="1849728"/>
                                  <a:ext cx="107960" cy="107905"/>
                                </a:xfrm>
                                <a:prstGeom prst="ellipse">
                                  <a:avLst/>
                                </a:prstGeom>
                                <a:noFill/>
                                <a:ln w="9525" algn="ctr">
                                  <a:solidFill>
                                    <a:schemeClr val="tx1"/>
                                  </a:solidFill>
                                  <a:round/>
                                  <a:headEnd/>
                                  <a:tailEnd/>
                                </a:ln>
                              </wps:spPr>
                              <wps:bodyPr/>
                            </wps:wsp>
                            <wps:wsp>
                              <wps:cNvPr id="272" name="Gerade Verbindung mit Pfeil 272"/>
                              <wps:cNvCnPr/>
                              <wps:spPr>
                                <a:xfrm>
                                  <a:off x="3198830" y="2791639"/>
                                  <a:ext cx="539782"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273"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50979" y="2434745"/>
                                  <a:ext cx="431644"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Gerade Verbindung 81"/>
                              <wps:cNvCnPr>
                                <a:cxnSpLocks noChangeShapeType="1"/>
                              </wps:cNvCnPr>
                              <wps:spPr bwMode="auto">
                                <a:xfrm>
                                  <a:off x="950979" y="2987151"/>
                                  <a:ext cx="39673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275" name="Line 6"/>
                              <wps:cNvCnPr/>
                              <wps:spPr bwMode="auto">
                                <a:xfrm flipH="1">
                                  <a:off x="1078524" y="3146499"/>
                                  <a:ext cx="14441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276" name="Line 7"/>
                              <wps:cNvCnPr/>
                              <wps:spPr bwMode="auto">
                                <a:xfrm>
                                  <a:off x="993494" y="2838427"/>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77" name="Line 9"/>
                              <wps:cNvCnPr/>
                              <wps:spPr bwMode="auto">
                                <a:xfrm>
                                  <a:off x="996929" y="2700325"/>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78" name="Line 9"/>
                              <wps:cNvCnPr/>
                              <wps:spPr bwMode="auto">
                                <a:xfrm>
                                  <a:off x="1301727" y="2721199"/>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79" name="Line 7"/>
                              <wps:cNvCnPr/>
                              <wps:spPr bwMode="auto">
                                <a:xfrm rot="18900000" flipV="1">
                                  <a:off x="1383795" y="2845186"/>
                                  <a:ext cx="0" cy="17999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80" name="Ellipse 280"/>
                              <wps:cNvSpPr>
                                <a:spLocks noChangeArrowheads="1"/>
                              </wps:cNvSpPr>
                              <wps:spPr bwMode="auto">
                                <a:xfrm>
                                  <a:off x="1089152" y="2679079"/>
                                  <a:ext cx="107960" cy="107905"/>
                                </a:xfrm>
                                <a:prstGeom prst="ellipse">
                                  <a:avLst/>
                                </a:prstGeom>
                                <a:noFill/>
                                <a:ln w="9525" algn="ctr">
                                  <a:solidFill>
                                    <a:schemeClr val="tx1"/>
                                  </a:solidFill>
                                  <a:round/>
                                  <a:headEnd/>
                                  <a:tailEnd/>
                                </a:ln>
                              </wps:spPr>
                              <wps:bodyPr/>
                            </wps:wsp>
                            <wps:wsp>
                              <wps:cNvPr id="281" name="Gerade Verbindung mit Pfeil 281"/>
                              <wps:cNvCnPr/>
                              <wps:spPr>
                                <a:xfrm>
                                  <a:off x="1624636" y="2803731"/>
                                  <a:ext cx="53987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282"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75319" y="2466807"/>
                                  <a:ext cx="433388"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Gerade Verbindung 81"/>
                              <wps:cNvCnPr>
                                <a:cxnSpLocks noChangeShapeType="1"/>
                              </wps:cNvCnPr>
                              <wps:spPr bwMode="auto">
                                <a:xfrm>
                                  <a:off x="2478494" y="3043526"/>
                                  <a:ext cx="396875"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284" name="Ellipse 284"/>
                              <wps:cNvSpPr>
                                <a:spLocks noChangeArrowheads="1"/>
                              </wps:cNvSpPr>
                              <wps:spPr bwMode="auto">
                                <a:xfrm>
                                  <a:off x="2622163" y="2716044"/>
                                  <a:ext cx="108000" cy="108000"/>
                                </a:xfrm>
                                <a:prstGeom prst="ellipse">
                                  <a:avLst/>
                                </a:prstGeom>
                                <a:solidFill>
                                  <a:srgbClr val="FF0000"/>
                                </a:solidFill>
                                <a:ln w="9525" algn="ctr">
                                  <a:solidFill>
                                    <a:schemeClr val="tx1"/>
                                  </a:solidFill>
                                  <a:round/>
                                  <a:headEnd/>
                                  <a:tailEnd/>
                                </a:ln>
                              </wps:spPr>
                              <wps:bodyPr/>
                            </wps:wsp>
                            <wps:wsp>
                              <wps:cNvPr id="285" name="Rechteck 285"/>
                              <wps:cNvSpPr/>
                              <wps:spPr>
                                <a:xfrm>
                                  <a:off x="2484264" y="2732743"/>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6" name="Rechteck 286"/>
                              <wps:cNvSpPr/>
                              <wps:spPr>
                                <a:xfrm>
                                  <a:off x="2781247" y="2749937"/>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7" name="Rechteck 287"/>
                              <wps:cNvSpPr/>
                              <wps:spPr>
                                <a:xfrm>
                                  <a:off x="2486094" y="2882795"/>
                                  <a:ext cx="86400"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8" name="Rechteck 288"/>
                              <wps:cNvSpPr/>
                              <wps:spPr>
                                <a:xfrm rot="18900000" flipV="1">
                                  <a:off x="2850003" y="2880278"/>
                                  <a:ext cx="86400" cy="180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9" name="Rechteck 289"/>
                              <wps:cNvSpPr/>
                              <wps:spPr>
                                <a:xfrm>
                                  <a:off x="2600768" y="3098321"/>
                                  <a:ext cx="144000"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0" name="Text Box 211"/>
                              <wps:cNvSpPr txBox="1"/>
                              <wps:spPr>
                                <a:xfrm>
                                  <a:off x="1461239" y="2519886"/>
                                  <a:ext cx="833802"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E5CEE" w14:textId="77777777" w:rsidR="00C82F17" w:rsidRDefault="00C82F17" w:rsidP="002F3083">
                                    <w:pPr>
                                      <w:pStyle w:val="NormalWeb"/>
                                      <w:overflowPunct w:val="0"/>
                                      <w:spacing w:before="0" w:beforeAutospacing="0" w:after="0" w:afterAutospacing="0"/>
                                      <w:jc w:val="center"/>
                                    </w:pPr>
                                    <w:r>
                                      <w:rPr>
                                        <w:color w:val="000000"/>
                                        <w:kern w:val="24"/>
                                        <w:sz w:val="12"/>
                                        <w:szCs w:val="12"/>
                                      </w:rPr>
                                      <w:t>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1" name="Text Box 211"/>
                              <wps:cNvSpPr txBox="1"/>
                              <wps:spPr>
                                <a:xfrm>
                                  <a:off x="3090596" y="2529724"/>
                                  <a:ext cx="680085" cy="1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F87D0C" w14:textId="77777777" w:rsidR="00C82F17" w:rsidRDefault="00C82F17" w:rsidP="002F3083">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2"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088207" y="2431594"/>
                                  <a:ext cx="431644"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3" name="Gerade Verbindung 81"/>
                              <wps:cNvCnPr>
                                <a:cxnSpLocks noChangeShapeType="1"/>
                              </wps:cNvCnPr>
                              <wps:spPr bwMode="auto">
                                <a:xfrm>
                                  <a:off x="4088207" y="2984000"/>
                                  <a:ext cx="39673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294" name="Line 7"/>
                              <wps:cNvCnPr/>
                              <wps:spPr bwMode="auto">
                                <a:xfrm>
                                  <a:off x="4130722" y="2835276"/>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95" name="Line 9"/>
                              <wps:cNvCnPr/>
                              <wps:spPr bwMode="auto">
                                <a:xfrm>
                                  <a:off x="4134157" y="2697174"/>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96" name="Line 9"/>
                              <wps:cNvCnPr/>
                              <wps:spPr bwMode="auto">
                                <a:xfrm>
                                  <a:off x="4438955" y="2718048"/>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97" name="Line 7"/>
                              <wps:cNvCnPr/>
                              <wps:spPr bwMode="auto">
                                <a:xfrm rot="18900000" flipV="1">
                                  <a:off x="4521023" y="2842035"/>
                                  <a:ext cx="0" cy="17999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298" name="Ellipse 298"/>
                              <wps:cNvSpPr>
                                <a:spLocks noChangeArrowheads="1"/>
                              </wps:cNvSpPr>
                              <wps:spPr bwMode="auto">
                                <a:xfrm>
                                  <a:off x="4226380" y="2675928"/>
                                  <a:ext cx="107960" cy="107905"/>
                                </a:xfrm>
                                <a:prstGeom prst="ellipse">
                                  <a:avLst/>
                                </a:prstGeom>
                                <a:noFill/>
                                <a:ln w="9525" algn="ctr">
                                  <a:solidFill>
                                    <a:schemeClr val="tx1"/>
                                  </a:solidFill>
                                  <a:round/>
                                  <a:headEnd/>
                                  <a:tailEnd/>
                                </a:ln>
                              </wps:spPr>
                              <wps:bodyPr/>
                            </wps:wsp>
                            <wps:wsp>
                              <wps:cNvPr id="299" name="Text Box 44"/>
                              <wps:cNvSpPr txBox="1">
                                <a:spLocks noChangeArrowheads="1"/>
                              </wps:cNvSpPr>
                              <wps:spPr bwMode="auto">
                                <a:xfrm>
                                  <a:off x="68482" y="129821"/>
                                  <a:ext cx="8616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067A6" w14:textId="77777777" w:rsidR="00C82F17" w:rsidRDefault="00C82F17" w:rsidP="002F3083">
                                    <w:pPr>
                                      <w:pStyle w:val="NormalWeb"/>
                                      <w:spacing w:before="0" w:beforeAutospacing="0" w:after="0" w:afterAutospacing="0"/>
                                      <w:textAlignment w:val="baseline"/>
                                    </w:pPr>
                                    <w:r>
                                      <w:rPr>
                                        <w:rFonts w:eastAsia="ヒラギノ角ゴ Pro W3"/>
                                        <w:color w:val="000000"/>
                                        <w:kern w:val="24"/>
                                        <w:sz w:val="12"/>
                                        <w:szCs w:val="12"/>
                                      </w:rPr>
                                      <w:t>Driver Door open</w:t>
                                    </w:r>
                                  </w:p>
                                </w:txbxContent>
                              </wps:txbx>
                              <wps:bodyPr wrap="square">
                                <a:spAutoFit/>
                              </wps:bodyPr>
                            </wps:wsp>
                            <wps:wsp>
                              <wps:cNvPr id="300" name="Text Box 44"/>
                              <wps:cNvSpPr txBox="1">
                                <a:spLocks noChangeArrowheads="1"/>
                              </wps:cNvSpPr>
                              <wps:spPr bwMode="auto">
                                <a:xfrm>
                                  <a:off x="2348" y="866050"/>
                                  <a:ext cx="86169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42207" w14:textId="77777777" w:rsidR="00C82F17" w:rsidRDefault="00C82F17" w:rsidP="002F3083">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wps:txbx>
                              <wps:bodyPr wrap="square">
                                <a:spAutoFit/>
                              </wps:bodyPr>
                            </wps:wsp>
                            <wps:wsp>
                              <wps:cNvPr id="301" name="Text Box 44"/>
                              <wps:cNvSpPr txBox="1">
                                <a:spLocks noChangeArrowheads="1"/>
                              </wps:cNvSpPr>
                              <wps:spPr bwMode="auto">
                                <a:xfrm>
                                  <a:off x="68970" y="1705680"/>
                                  <a:ext cx="903605"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29E18" w14:textId="77777777" w:rsidR="00C82F17" w:rsidRDefault="00C82F17" w:rsidP="002F3083">
                                    <w:pPr>
                                      <w:pStyle w:val="NormalWeb"/>
                                      <w:spacing w:before="0" w:beforeAutospacing="0" w:after="0" w:afterAutospacing="0"/>
                                      <w:textAlignment w:val="baseline"/>
                                    </w:pPr>
                                    <w:r>
                                      <w:rPr>
                                        <w:rFonts w:eastAsia="ヒラギノ角ゴ Pro W3"/>
                                        <w:color w:val="000000"/>
                                        <w:kern w:val="24"/>
                                        <w:sz w:val="12"/>
                                        <w:szCs w:val="12"/>
                                      </w:rPr>
                                      <w:t>Rear Driver Door open</w:t>
                                    </w:r>
                                  </w:p>
                                  <w:p w14:paraId="6AB7F614" w14:textId="1F86A84E" w:rsidR="00C82F17" w:rsidRDefault="00C82F17" w:rsidP="002F3083">
                                    <w:pPr>
                                      <w:pStyle w:val="NormalWeb"/>
                                      <w:spacing w:before="0" w:beforeAutospacing="0" w:after="0" w:afterAutospacing="0"/>
                                      <w:textAlignment w:val="baseline"/>
                                    </w:pPr>
                                    <w:r>
                                      <w:rPr>
                                        <w:color w:val="000000"/>
                                        <w:kern w:val="24"/>
                                        <w:sz w:val="12"/>
                                        <w:szCs w:val="12"/>
                                      </w:rPr>
                                      <w:t>(If Rear Trim switches are fitted)</w:t>
                                    </w:r>
                                  </w:p>
                                </w:txbxContent>
                              </wps:txbx>
                              <wps:bodyPr wrap="square">
                                <a:spAutoFit/>
                              </wps:bodyPr>
                            </wps:wsp>
                            <wps:wsp>
                              <wps:cNvPr id="302" name="Text Box 44"/>
                              <wps:cNvSpPr txBox="1">
                                <a:spLocks noChangeArrowheads="1"/>
                              </wps:cNvSpPr>
                              <wps:spPr bwMode="auto">
                                <a:xfrm>
                                  <a:off x="26393" y="2545380"/>
                                  <a:ext cx="898525"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F2112" w14:textId="77777777" w:rsidR="00C82F17" w:rsidRDefault="00C82F17" w:rsidP="002F3083">
                                    <w:pPr>
                                      <w:pStyle w:val="NormalWeb"/>
                                      <w:spacing w:before="0" w:beforeAutospacing="0" w:after="0" w:afterAutospacing="0"/>
                                      <w:textAlignment w:val="baseline"/>
                                    </w:pPr>
                                    <w:r>
                                      <w:rPr>
                                        <w:rFonts w:eastAsia="ヒラギノ角ゴ Pro W3"/>
                                        <w:color w:val="000000"/>
                                        <w:kern w:val="24"/>
                                        <w:sz w:val="12"/>
                                        <w:szCs w:val="12"/>
                                      </w:rPr>
                                      <w:t>Rear Passenger Door open</w:t>
                                    </w:r>
                                  </w:p>
                                  <w:p w14:paraId="52449E48" w14:textId="7F566D08" w:rsidR="00C82F17" w:rsidRDefault="00C82F17" w:rsidP="002F3083">
                                    <w:pPr>
                                      <w:pStyle w:val="NormalWeb"/>
                                      <w:spacing w:before="0" w:beforeAutospacing="0" w:after="0" w:afterAutospacing="0"/>
                                      <w:textAlignment w:val="baseline"/>
                                    </w:pPr>
                                    <w:r>
                                      <w:rPr>
                                        <w:color w:val="000000"/>
                                        <w:kern w:val="24"/>
                                        <w:sz w:val="12"/>
                                        <w:szCs w:val="12"/>
                                      </w:rPr>
                                      <w:t>(If Rear Trim switches are fitted)</w:t>
                                    </w:r>
                                  </w:p>
                                </w:txbxContent>
                              </wps:txbx>
                              <wps:bodyPr wrap="square">
                                <a:spAutoFit/>
                              </wps:bodyPr>
                            </wps:wsp>
                            <wps:wsp>
                              <wps:cNvPr id="303" name="Line 6"/>
                              <wps:cNvCnPr/>
                              <wps:spPr bwMode="auto">
                                <a:xfrm flipH="1">
                                  <a:off x="4215223" y="680957"/>
                                  <a:ext cx="14441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304" name="Line 6"/>
                              <wps:cNvCnPr/>
                              <wps:spPr bwMode="auto">
                                <a:xfrm flipH="1">
                                  <a:off x="4215223" y="1490149"/>
                                  <a:ext cx="14441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305" name="Line 6"/>
                              <wps:cNvCnPr/>
                              <wps:spPr bwMode="auto">
                                <a:xfrm flipH="1">
                                  <a:off x="4215223" y="2286351"/>
                                  <a:ext cx="14441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306" name="Line 6"/>
                              <wps:cNvCnPr/>
                              <wps:spPr bwMode="auto">
                                <a:xfrm flipH="1">
                                  <a:off x="4215223" y="3112551"/>
                                  <a:ext cx="14441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AE8F852" id="Gruppieren 153" o:spid="_x0000_s1304" style="width:356pt;height:329.6pt;mso-position-horizontal-relative:char;mso-position-vertical-relative:line" coordsize="45210,41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">
                      <v:shape id="Picture 4" o:spid="_x0000_s1305" type="#_x0000_t75" alt="ford-tourneo-connect-2005" style="position:absolute;left:9308;top:32476;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">
                        <v:imagedata r:id="rId42" o:title="ford-tourneo-connect-2005" chromakey="white"/>
                        <v:path arrowok="t"/>
                        <o:lock v:ext="edit" aspectratio="f"/>
                      </v:shape>
                      <v:line id="Gerade Verbindung 81" o:spid="_x0000_s1306" style="position:absolute;visibility:visible;mso-wrap-style:square" from="9308,38000" to="13275,3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" strokecolor="black [3213]"/>
                      <v:line id="Line 7" o:spid="_x0000_s1307" style="position:absolute;visibility:visible;mso-wrap-style:square" from="9712,35296" to="9712,3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" strokecolor="#9c0" strokeweight="6.75pt"/>
                      <v:line id="Line 9" o:spid="_x0000_s1308" style="position:absolute;visibility:visible;mso-wrap-style:square" from="12887,36608" to="12887,37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" strokecolor="#9c0" strokeweight="6.75pt"/>
                      <v:oval id="Ellipse 160" o:spid="_x0000_s1309" style="position:absolute;left:10785;top:34919;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" filled="f" strokecolor="black [3213]"/>
                      <v:line id="Line 9" o:spid="_x0000_s1310" style="position:absolute;visibility:visible;mso-wrap-style:square" from="12901,35296" to="12901,3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" strokecolor="#9c0" strokeweight="6.75pt"/>
                      <v:line id="Line 7" o:spid="_x0000_s1311" style="position:absolute;visibility:visible;mso-wrap-style:square" from="9712,36636" to="9712,37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" strokecolor="#9c0" strokeweight="6.75pt"/>
                      <v:group id="Gruppieren 163" o:spid="_x0000_s1312" style="position:absolute;left:9858;top:38986;width:2871;height:2870" coordorigin="9858,38986" coordsize="287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Ecken des Rechtecks auf der gleichen Seite schneiden 164" o:spid="_x0000_s1313" style="position:absolute;left:9858;top:38986;width:2871;height:2870;visibility:visible;mso-wrap-style:square;v-text-anchor:top" coordsize="28702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" path="m18981,l268039,r18981,18981l287020,210845r-76175,76175l76175,287020,,210845,,18981,18981,xe" fillcolor="#039" strokecolor="#d99594 [1941]">
                          <v:path arrowok="t" o:connecttype="custom" o:connectlocs="18981,0;268039,0;287020,18981;287020,210845;210845,287020;76175,287020;0,210845;0,18981;18981,0" o:connectangles="0,0,0,0,0,0,0,0,0"/>
                        </v:shape>
                        <v:oval id="Ellipse 165" o:spid="_x0000_s1314" style="position:absolute;left:10576;top:40605;width:1327;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" fillcolor="#4f81bd [3204]" strokecolor="#d99594 [1941]">
                          <v:textbox style="mso-fit-shape-to-text:t"/>
                        </v:oval>
                      </v:group>
                      <v:shape id="Gerade Verbindung mit Pfeil 166" o:spid="_x0000_s1315" type="#_x0000_t32" style="position:absolute;left:16396;top:37203;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" strokecolor="#1f497d [3215]" strokeweight="1pt">
                        <v:stroke endarrow="open"/>
                      </v:shape>
                      <v:shape id="Text Box 211" o:spid="_x0000_s1316" type="#_x0000_t202" style="position:absolute;left:14658;top:34535;width:833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" filled="f" stroked="f" strokeweight=".5pt">
                        <v:textbox>
                          <w:txbxContent>
                            <w:p w14:paraId="7FE709C9" w14:textId="77777777" w:rsidR="00C82F17" w:rsidRDefault="00C82F17" w:rsidP="002F3083">
                              <w:pPr>
                                <w:pStyle w:val="NormalWeb"/>
                                <w:overflowPunct w:val="0"/>
                                <w:spacing w:before="0" w:beforeAutospacing="0" w:after="0" w:afterAutospacing="0"/>
                                <w:jc w:val="center"/>
                              </w:pPr>
                              <w:r>
                                <w:rPr>
                                  <w:color w:val="000000"/>
                                  <w:kern w:val="24"/>
                                  <w:sz w:val="12"/>
                                  <w:szCs w:val="12"/>
                                </w:rPr>
                                <w:t>Lock action</w:t>
                              </w:r>
                            </w:p>
                          </w:txbxContent>
                        </v:textbox>
                      </v:shape>
                      <v:shape id="Picture 4" o:spid="_x0000_s1317" type="#_x0000_t75" alt="ford-tourneo-connect-2005" style="position:absolute;left:24605;top:32392;width:4332;height:71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">
                        <v:imagedata r:id="rId42" o:title="ford-tourneo-connect-2005" chromakey="white"/>
                        <o:lock v:ext="edit" aspectratio="f"/>
                      </v:shape>
                      <v:line id="Line 7" o:spid="_x0000_s1318" style="position:absolute;visibility:visible;mso-wrap-style:square" from="25145,36578" to="25145,37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" strokecolor="red" strokeweight="6.75pt"/>
                      <v:line id="Gerade Verbindung 81" o:spid="_x0000_s1319" style="position:absolute;visibility:visible;mso-wrap-style:square" from="24637,37989" to="28604,37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" strokecolor="black [3213]"/>
                      <v:line id="Line 9" o:spid="_x0000_s1320" style="position:absolute;visibility:visible;mso-wrap-style:square" from="28093,36578" to="28093,37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" strokecolor="red" strokeweight="6.75pt"/>
                      <v:oval id="Ellipse 172" o:spid="_x0000_s1321" style="position:absolute;left:26073;top:34881;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" fillcolor="red" strokecolor="black [3213]"/>
                      <v:line id="Line 9" o:spid="_x0000_s1322" style="position:absolute;visibility:visible;mso-wrap-style:square" from="28093,35246" to="28093,3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" strokecolor="red" strokeweight="6.75pt"/>
                      <v:line id="Line 7" o:spid="_x0000_s1323" style="position:absolute;visibility:visible;mso-wrap-style:square" from="25159,35207" to="25159,36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" strokecolor="red" strokeweight="6.75pt"/>
                      <v:group id="Gruppieren 175" o:spid="_x0000_s1324" style="position:absolute;left:25209;top:38957;width:2870;height:2870" coordorigin="25209,38957" coordsize="287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Ecken des Rechtecks auf der gleichen Seite schneiden 176" o:spid="_x0000_s1325" style="position:absolute;left:25209;top:38957;width:2870;height:2870;visibility:visible;mso-wrap-style:square;v-text-anchor:top" coordsize="28702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" path="m18981,l268039,r18981,18981l287020,210845r-76175,76175l76175,287020,,210845,,18981,18981,xe" fillcolor="#039" strokecolor="red">
                          <v:path arrowok="t" o:connecttype="custom" o:connectlocs="18981,0;268039,0;287020,18981;287020,210845;210845,287020;76175,287020;0,210845;0,18981;18981,0" o:connectangles="0,0,0,0,0,0,0,0,0"/>
                        </v:shape>
                        <v:oval id="Ellipse 177" o:spid="_x0000_s1326" style="position:absolute;left:25926;top:40563;width:134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" fillcolor="#4f81bd [3204]" strokecolor="red">
                          <v:textbox style="mso-fit-shape-to-text:t"/>
                        </v:oval>
                      </v:group>
                      <v:shape id="Gerade Verbindung mit Pfeil 178" o:spid="_x0000_s1327" type="#_x0000_t32" style="position:absolute;left:31651;top:37109;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" strokecolor="#1f497d [3215]" strokeweight="1pt">
                        <v:stroke endarrow="open"/>
                      </v:shape>
                      <v:shape id="Text Box 211" o:spid="_x0000_s1328" type="#_x0000_t202" style="position:absolute;left:29488;top:34653;width:8205;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1713DD0F" w14:textId="77777777" w:rsidR="00C82F17" w:rsidRDefault="00C82F17" w:rsidP="002F3083">
                              <w:pPr>
                                <w:pStyle w:val="NormalWeb"/>
                                <w:overflowPunct w:val="0"/>
                                <w:spacing w:before="0" w:beforeAutospacing="0" w:after="0" w:afterAutospacing="0"/>
                                <w:jc w:val="center"/>
                              </w:pPr>
                              <w:r>
                                <w:rPr>
                                  <w:color w:val="000000"/>
                                  <w:kern w:val="24"/>
                                  <w:sz w:val="12"/>
                                  <w:szCs w:val="12"/>
                                </w:rPr>
                                <w:t>Smart Unlock Door Open</w:t>
                              </w:r>
                            </w:p>
                          </w:txbxContent>
                        </v:textbox>
                      </v:shape>
                      <v:shape id="Picture 4" o:spid="_x0000_s1329" type="#_x0000_t75" alt="ford-tourneo-connect-2005" style="position:absolute;left:40882;top:32476;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">
                        <v:imagedata r:id="rId42" o:title="ford-tourneo-connect-2005" chromakey="white"/>
                        <v:path arrowok="t"/>
                        <o:lock v:ext="edit" aspectratio="f"/>
                      </v:shape>
                      <v:line id="Gerade Verbindung 81" o:spid="_x0000_s1330" style="position:absolute;visibility:visible;mso-wrap-style:square" from="40882,38152" to="44849,38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" strokecolor="black [3213]"/>
                      <v:oval id="Ellipse 182" o:spid="_x0000_s1331" style="position:absolute;left:42359;top:34919;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" filled="f" strokecolor="black [3213]"/>
                      <v:group id="Gruppieren 183" o:spid="_x0000_s1332" style="position:absolute;left:41432;top:38986;width:2871;height:2870" coordorigin="41432,38986" coordsize="287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Ecken des Rechtecks auf der gleichen Seite schneiden 184" o:spid="_x0000_s1333" style="position:absolute;left:41432;top:38986;width:2871;height:2870;visibility:visible;mso-wrap-style:square;v-text-anchor:top" coordsize="28702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" path="m18981,l268039,r18981,18981l287020,210845r-76175,76175l76175,287020,,210845,,18981,18981,xe" fillcolor="#039" strokecolor="#d99594 [1941]">
                          <v:path arrowok="t" o:connecttype="custom" o:connectlocs="18981,0;268039,0;287020,18981;287020,210845;210845,287020;76175,287020;0,210845;0,18981;18981,0" o:connectangles="0,0,0,0,0,0,0,0,0"/>
                        </v:shape>
                        <v:oval id="Ellipse 185" o:spid="_x0000_s1334" style="position:absolute;left:42150;top:40605;width:1327;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" fillcolor="#4f81bd [3204]" strokecolor="#d99594 [1941]">
                          <v:textbox style="mso-fit-shape-to-text:t"/>
                        </v:oval>
                      </v:group>
                      <v:shape id="Text Box 44" o:spid="_x0000_s1335" type="#_x0000_t202" style="position:absolute;top:33603;width:8616;height:4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" filled="f" stroked="f">
                        <v:textbox style="mso-fit-shape-to-text:t">
                          <w:txbxContent>
                            <w:p w14:paraId="539F2105" w14:textId="77777777" w:rsidR="00C82F17" w:rsidRDefault="00C82F17" w:rsidP="002F3083">
                              <w:pPr>
                                <w:pStyle w:val="NormalWeb"/>
                                <w:spacing w:before="0" w:beforeAutospacing="0" w:after="0" w:afterAutospacing="0"/>
                                <w:textAlignment w:val="baseline"/>
                              </w:pPr>
                              <w:r>
                                <w:rPr>
                                  <w:rFonts w:eastAsia="ヒラギノ角ゴ Pro W3"/>
                                  <w:color w:val="000000"/>
                                  <w:kern w:val="24"/>
                                  <w:sz w:val="12"/>
                                  <w:szCs w:val="12"/>
                                </w:rPr>
                                <w:t>Liftgate/RHCD open</w:t>
                              </w:r>
                            </w:p>
                            <w:p w14:paraId="1AC291DD" w14:textId="6686280F" w:rsidR="00C82F17" w:rsidRDefault="00C82F17" w:rsidP="002F3083">
                              <w:pPr>
                                <w:pStyle w:val="NormalWeb"/>
                                <w:spacing w:before="0" w:beforeAutospacing="0" w:after="0" w:afterAutospacing="0"/>
                                <w:textAlignment w:val="baseline"/>
                              </w:pPr>
                              <w:r>
                                <w:rPr>
                                  <w:color w:val="000000"/>
                                  <w:kern w:val="24"/>
                                  <w:sz w:val="12"/>
                                  <w:szCs w:val="12"/>
                                </w:rPr>
                                <w:t>(If Shutface Lock Switch is fitted)</w:t>
                              </w:r>
                            </w:p>
                          </w:txbxContent>
                        </v:textbox>
                      </v:shape>
                      <v:line id="Line 9" o:spid="_x0000_s1336" style="position:absolute;visibility:visible;mso-wrap-style:square" from="44527,36848" to="44527,37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" strokecolor="#9c0" strokeweight="6.75pt"/>
                      <v:line id="Line 9" o:spid="_x0000_s1337" style="position:absolute;visibility:visible;mso-wrap-style:square" from="44541,35536" to="44541,3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" strokecolor="#9c0" strokeweight="6.75pt"/>
                      <v:line id="Line 7" o:spid="_x0000_s1338" style="position:absolute;visibility:visible;mso-wrap-style:square" from="41352,36875" to="41352,37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" strokecolor="#9c0" strokeweight="6.75pt"/>
                      <v:line id="Line 7" o:spid="_x0000_s1339" style="position:absolute;visibility:visible;mso-wrap-style:square" from="41352,35512" to="41352,3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" strokecolor="#9c0" strokeweight="6.75pt"/>
                      <v:shape id="Gerade Verbindung mit Pfeil 191" o:spid="_x0000_s1340" type="#_x0000_t32" style="position:absolute;left:31988;top:3600;width:53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" strokecolor="#1f497d [3215]" strokeweight="1pt">
                        <v:stroke endarrow="open"/>
                      </v:shape>
                      <v:shape id="Picture 4" o:spid="_x0000_s1341" type="#_x0000_t75" alt="ford-tourneo-connect-2005" style="position:absolute;left:9509;top:31;width:4317;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">
                        <v:imagedata r:id="rId42" o:title="ford-tourneo-connect-2005" chromakey="white"/>
                        <v:path arrowok="t"/>
                        <o:lock v:ext="edit" aspectratio="f"/>
                      </v:shape>
                      <v:line id="Gerade Verbindung 81" o:spid="_x0000_s1342" style="position:absolute;visibility:visible;mso-wrap-style:square" from="9509,5555" to="13477,5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line id="Line 6" o:spid="_x0000_s1343" style="position:absolute;flip:x;visibility:visible;mso-wrap-style:square" from="10785,7149" to="12229,7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" strokecolor="lime" strokeweight="6.75pt"/>
                      <v:line id="Line 7" o:spid="_x0000_s1344" style="position:absolute;visibility:visible;mso-wrap-style:square" from="9934,4068" to="9934,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" strokecolor="#9c0" strokeweight="6.75pt"/>
                      <v:line id="Line 9" o:spid="_x0000_s1345" style="position:absolute;visibility:visible;mso-wrap-style:square" from="13017,2687" to="13017,3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" strokecolor="#9c0" strokeweight="6.75pt"/>
                      <v:line id="Line 9" o:spid="_x0000_s1346" style="position:absolute;visibility:visible;mso-wrap-style:square" from="13017,4068" to="13017,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" strokecolor="#9c0" strokeweight="6.75pt"/>
                      <v:line id="Line 7" o:spid="_x0000_s1347" style="position:absolute;rotation:45;visibility:visible;mso-wrap-style:square" from="9278,2644" to="9278,4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" strokecolor="#9c0" strokeweight="6.75pt"/>
                      <v:oval id="Ellipse 199" o:spid="_x0000_s1348" style="position:absolute;left:10891;top:2474;width:108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" filled="f" strokecolor="black [3213]"/>
                      <v:shape id="Gerade Verbindung mit Pfeil 200" o:spid="_x0000_s1349" type="#_x0000_t32" style="position:absolute;left:16246;top:3721;width:53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" strokecolor="#1f497d [3215]" strokeweight="1pt">
                        <v:stroke endarrow="open"/>
                      </v:shape>
                      <v:shape id="Picture 4" o:spid="_x0000_s1350" type="#_x0000_t75" alt="ford-tourneo-connect-2005" style="position:absolute;left:24753;top:352;width:4334;height:72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">
                        <v:imagedata r:id="rId42" o:title="ford-tourneo-connect-2005" chromakey="white"/>
                        <o:lock v:ext="edit" aspectratio="f"/>
                      </v:shape>
                      <v:line id="Gerade Verbindung 81" o:spid="_x0000_s1351" style="position:absolute;visibility:visible;mso-wrap-style:square" from="24784,6119" to="28753,6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oval id="Ellipse 203" o:spid="_x0000_s1352" style="position:absolute;left:26221;top:2844;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" fillcolor="red" strokecolor="black [3213]"/>
                      <v:rect id="Rechteck 204" o:spid="_x0000_s1353" style="position:absolute;left:27734;top:3011;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" fillcolor="red" stroked="f" strokeweight="2pt"/>
                      <v:rect id="Rechteck 205" o:spid="_x0000_s1354" style="position:absolute;left:27734;top:4433;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" fillcolor="red" stroked="f" strokeweight="2pt"/>
                      <v:rect id="Rechteck 206" o:spid="_x0000_s1355" style="position:absolute;left:24860;top:4433;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" fillcolor="red" stroked="f" strokeweight="2pt"/>
                      <v:rect id="Rechteck 207" o:spid="_x0000_s1356" style="position:absolute;left:23940;top:2838;width:864;height:1800;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" fillcolor="red" stroked="f" strokeweight="2pt"/>
                      <v:rect id="Rechteck 208" o:spid="_x0000_s1357" style="position:absolute;left:26007;top:6667;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" fillcolor="#e2b4fe" stroked="f" strokeweight="2pt"/>
                      <v:shape id="Text Box 211" o:spid="_x0000_s1358" type="#_x0000_t202" style="position:absolute;left:14612;top:882;width:833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1F9465C8" w14:textId="77777777" w:rsidR="00C82F17" w:rsidRDefault="00C82F17" w:rsidP="002F3083">
                              <w:pPr>
                                <w:pStyle w:val="NormalWeb"/>
                                <w:overflowPunct w:val="0"/>
                                <w:spacing w:before="0" w:beforeAutospacing="0" w:after="0" w:afterAutospacing="0"/>
                                <w:jc w:val="center"/>
                              </w:pPr>
                              <w:r>
                                <w:rPr>
                                  <w:color w:val="000000"/>
                                  <w:kern w:val="24"/>
                                  <w:sz w:val="12"/>
                                  <w:szCs w:val="12"/>
                                </w:rPr>
                                <w:t>Lock action</w:t>
                              </w:r>
                            </w:p>
                          </w:txbxContent>
                        </v:textbox>
                      </v:shape>
                      <v:shape id="Text Box 211" o:spid="_x0000_s1359" type="#_x0000_t202" style="position:absolute;left:30905;top:1073;width:680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" filled="f" stroked="f" strokeweight=".5pt">
                        <v:textbox>
                          <w:txbxContent>
                            <w:p w14:paraId="04990E3E" w14:textId="77777777" w:rsidR="00C82F17" w:rsidRDefault="00C82F17" w:rsidP="002F3083">
                              <w:pPr>
                                <w:pStyle w:val="NormalWeb"/>
                                <w:overflowPunct w:val="0"/>
                                <w:spacing w:before="0" w:beforeAutospacing="0" w:after="0" w:afterAutospacing="0"/>
                                <w:jc w:val="center"/>
                              </w:pPr>
                              <w:r>
                                <w:rPr>
                                  <w:color w:val="000000"/>
                                  <w:kern w:val="24"/>
                                  <w:sz w:val="12"/>
                                  <w:szCs w:val="12"/>
                                </w:rPr>
                                <w:t>Smart Unlock Door Open</w:t>
                              </w:r>
                            </w:p>
                          </w:txbxContent>
                        </v:textbox>
                      </v:shape>
                      <v:shape id="Picture 4" o:spid="_x0000_s1360" type="#_x0000_t75" alt="ford-tourneo-connect-2005" style="position:absolute;left:40882;width:4316;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">
                        <v:imagedata r:id="rId42" o:title="ford-tourneo-connect-2005" chromakey="white"/>
                        <v:path arrowok="t"/>
                        <o:lock v:ext="edit" aspectratio="f"/>
                      </v:shape>
                      <v:line id="Gerade Verbindung 81" o:spid="_x0000_s1361" style="position:absolute;visibility:visible;mso-wrap-style:square" from="40882,5524" to="44849,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" strokecolor="black [3213]"/>
                      <v:line id="Line 7" o:spid="_x0000_s1362" style="position:absolute;visibility:visible;mso-wrap-style:square" from="41307,4036" to="41307,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" strokecolor="#9c0" strokeweight="6.75pt"/>
                      <v:line id="Line 9" o:spid="_x0000_s1363" style="position:absolute;visibility:visible;mso-wrap-style:square" from="44389,2655" to="44389,3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" strokecolor="#9c0" strokeweight="6.75pt"/>
                      <v:line id="Line 9" o:spid="_x0000_s1364" style="position:absolute;visibility:visible;mso-wrap-style:square" from="44389,4036" to="44389,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" strokecolor="#9c0" strokeweight="6.75pt"/>
                      <v:line id="Line 7" o:spid="_x0000_s1365" style="position:absolute;rotation:45;visibility:visible;mso-wrap-style:square" from="40650,2612" to="40650,4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" strokecolor="#9c0" strokeweight="6.75pt"/>
                      <v:oval id="Ellipse 217" o:spid="_x0000_s1366" style="position:absolute;left:42263;top:2443;width:108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" filled="f" strokecolor="black [3213]"/>
                      <v:shape id="Gerade Verbindung mit Pfeil 218" o:spid="_x0000_s1367" type="#_x0000_t32" style="position:absolute;left:31988;top:11692;width:53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" strokecolor="#1f497d [3215]" strokeweight="1pt">
                        <v:stroke endarrow="open"/>
                      </v:shape>
                      <v:shape id="Picture 4" o:spid="_x0000_s1368" type="#_x0000_t75" alt="ford-tourneo-connect-2005" style="position:absolute;left:9509;top:8123;width:4317;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">
                        <v:imagedata r:id="rId42" o:title="ford-tourneo-connect-2005" chromakey="white"/>
                        <v:path arrowok="t"/>
                        <o:lock v:ext="edit" aspectratio="f"/>
                      </v:shape>
                      <v:line id="Gerade Verbindung 81" o:spid="_x0000_s1369" style="position:absolute;visibility:visible;mso-wrap-style:square" from="9509,13647" to="13477,13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" strokecolor="black [3213]"/>
                      <v:line id="Line 6" o:spid="_x0000_s1370" style="position:absolute;flip:x;visibility:visible;mso-wrap-style:square" from="10785,15240" to="12229,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" strokecolor="lime" strokeweight="6.75pt"/>
                      <v:line id="Line 7" o:spid="_x0000_s1371" style="position:absolute;visibility:visible;mso-wrap-style:square" from="9934,12160" to="9934,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" strokecolor="#9c0" strokeweight="6.75pt"/>
                      <v:line id="Line 9" o:spid="_x0000_s1372" style="position:absolute;visibility:visible;mso-wrap-style:square" from="9969,10779" to="9969,11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" strokecolor="#9c0" strokeweight="6.75pt"/>
                      <v:line id="Line 9" o:spid="_x0000_s1373" style="position:absolute;visibility:visible;mso-wrap-style:square" from="13017,12160" to="13017,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" strokecolor="#9c0" strokeweight="6.75pt"/>
                      <v:line id="Line 7" o:spid="_x0000_s1374" style="position:absolute;rotation:45;flip:y;visibility:visible;mso-wrap-style:square" from="13759,10664" to="13759,12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" strokecolor="#9c0" strokeweight="6.75pt"/>
                      <v:oval id="Ellipse 226" o:spid="_x0000_s1375" style="position:absolute;left:10891;top:10566;width:108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" filled="f" strokecolor="black [3213]"/>
                      <v:shape id="Gerade Verbindung mit Pfeil 227" o:spid="_x0000_s1376" type="#_x0000_t32" style="position:absolute;left:16246;top:11813;width:53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" strokecolor="#1f497d [3215]" strokeweight="1pt">
                        <v:stroke endarrow="open"/>
                      </v:shape>
                      <v:shape id="Picture 4" o:spid="_x0000_s1377" type="#_x0000_t75" alt="ford-tourneo-connect-2005" style="position:absolute;left:24753;top:8444;width:4334;height:72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">
                        <v:imagedata r:id="rId42" o:title="ford-tourneo-connect-2005" chromakey="white"/>
                        <o:lock v:ext="edit" aspectratio="f"/>
                      </v:shape>
                      <v:line id="Gerade Verbindung 81" o:spid="_x0000_s1378" style="position:absolute;visibility:visible;mso-wrap-style:square" from="24784,14211" to="28753,1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oval id="Ellipse 230" o:spid="_x0000_s1379" style="position:absolute;left:26221;top:10936;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" fillcolor="red" strokecolor="black [3213]"/>
                      <v:rect id="Rechteck 231" o:spid="_x0000_s1380" style="position:absolute;left:24842;top:11103;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" fillcolor="red" stroked="f" strokeweight="2pt"/>
                      <v:rect id="Rechteck 232" o:spid="_x0000_s1381" style="position:absolute;left:27734;top:12525;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" fillcolor="red" stroked="f" strokeweight="2pt"/>
                      <v:rect id="Rechteck 233" o:spid="_x0000_s1382" style="position:absolute;left:24860;top:12525;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" fillcolor="red" stroked="f" strokeweight="2pt"/>
                      <v:rect id="Rechteck 234" o:spid="_x0000_s1383" style="position:absolute;left:28421;top:11015;width:864;height:1800;rotation: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" fillcolor="red" stroked="f" strokeweight="2pt"/>
                      <v:rect id="Rechteck 235" o:spid="_x0000_s1384" style="position:absolute;left:26007;top:14759;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" fillcolor="#e2b4fe" stroked="f" strokeweight="2pt"/>
                      <v:shape id="Text Box 211" o:spid="_x0000_s1385" type="#_x0000_t202" style="position:absolute;left:14612;top:8974;width:833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435434C4" w14:textId="77777777" w:rsidR="00C82F17" w:rsidRDefault="00C82F17" w:rsidP="002F3083">
                              <w:pPr>
                                <w:pStyle w:val="NormalWeb"/>
                                <w:overflowPunct w:val="0"/>
                                <w:spacing w:before="0" w:beforeAutospacing="0" w:after="0" w:afterAutospacing="0"/>
                                <w:jc w:val="center"/>
                              </w:pPr>
                              <w:r>
                                <w:rPr>
                                  <w:color w:val="000000"/>
                                  <w:kern w:val="24"/>
                                  <w:sz w:val="12"/>
                                  <w:szCs w:val="12"/>
                                </w:rPr>
                                <w:t>Lock action</w:t>
                              </w:r>
                            </w:p>
                          </w:txbxContent>
                        </v:textbox>
                      </v:shape>
                      <v:shape id="Text Box 211" o:spid="_x0000_s1386" type="#_x0000_t202" style="position:absolute;left:30905;top:9165;width:680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2BAB0E5" w14:textId="77777777" w:rsidR="00C82F17" w:rsidRDefault="00C82F17" w:rsidP="002F3083">
                              <w:pPr>
                                <w:pStyle w:val="NormalWeb"/>
                                <w:overflowPunct w:val="0"/>
                                <w:spacing w:before="0" w:beforeAutospacing="0" w:after="0" w:afterAutospacing="0"/>
                                <w:jc w:val="center"/>
                              </w:pPr>
                              <w:r>
                                <w:rPr>
                                  <w:color w:val="000000"/>
                                  <w:kern w:val="24"/>
                                  <w:sz w:val="12"/>
                                  <w:szCs w:val="12"/>
                                </w:rPr>
                                <w:t>Smart Unlock Door Open</w:t>
                              </w:r>
                            </w:p>
                          </w:txbxContent>
                        </v:textbox>
                      </v:shape>
                      <v:shape id="Picture 4" o:spid="_x0000_s1387" type="#_x0000_t75" alt="ford-tourneo-connect-2005" style="position:absolute;left:40882;top:8091;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">
                        <v:imagedata r:id="rId42" o:title="ford-tourneo-connect-2005" chromakey="white"/>
                        <v:path arrowok="t"/>
                        <o:lock v:ext="edit" aspectratio="f"/>
                      </v:shape>
                      <v:line id="Gerade Verbindung 81" o:spid="_x0000_s1388" style="position:absolute;visibility:visible;mso-wrap-style:square" from="40882,13615" to="44849,1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" strokecolor="black [3213]"/>
                      <v:line id="Line 7" o:spid="_x0000_s1389" style="position:absolute;visibility:visible;mso-wrap-style:square" from="41307,12128" to="41307,13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" strokecolor="#9c0" strokeweight="6.75pt"/>
                      <v:line id="Line 9" o:spid="_x0000_s1390" style="position:absolute;visibility:visible;mso-wrap-style:square" from="41341,10747" to="41341,1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" strokecolor="#9c0" strokeweight="6.75pt"/>
                      <v:line id="Line 9" o:spid="_x0000_s1391" style="position:absolute;visibility:visible;mso-wrap-style:square" from="44389,12128" to="44389,13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" strokecolor="#9c0" strokeweight="6.75pt"/>
                      <v:line id="Line 7" o:spid="_x0000_s1392" style="position:absolute;rotation:45;flip:y;visibility:visible;mso-wrap-style:square" from="45132,10633" to="45132,1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" strokecolor="#9c0" strokeweight="6.75pt"/>
                      <v:oval id="Ellipse 244" o:spid="_x0000_s1393" style="position:absolute;left:42263;top:10535;width:108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" filled="f" strokecolor="black [3213]"/>
                      <v:shape id="Gerade Verbindung mit Pfeil 245" o:spid="_x0000_s1394" type="#_x0000_t32" style="position:absolute;left:31988;top:19654;width:53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" strokecolor="#1f497d [3215]" strokeweight="1pt">
                        <v:stroke endarrow="open"/>
                      </v:shape>
                      <v:shape id="Picture 4" o:spid="_x0000_s1395" type="#_x0000_t75" alt="ford-tourneo-connect-2005" style="position:absolute;left:9509;top:16085;width:4317;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">
                        <v:imagedata r:id="rId42" o:title="ford-tourneo-connect-2005" chromakey="white"/>
                        <v:path arrowok="t"/>
                        <o:lock v:ext="edit" aspectratio="f"/>
                      </v:shape>
                      <v:line id="Gerade Verbindung 81" o:spid="_x0000_s1396" style="position:absolute;visibility:visible;mso-wrap-style:square" from="9509,21609" to="13477,2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" strokecolor="black [3213]"/>
                      <v:line id="Line 6" o:spid="_x0000_s1397" style="position:absolute;flip:x;visibility:visible;mso-wrap-style:square" from="10785,23202" to="12229,2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" strokecolor="lime" strokeweight="6.75pt"/>
                      <v:line id="Line 7" o:spid="_x0000_s1398" style="position:absolute;visibility:visible;mso-wrap-style:square" from="9934,18871" to="9934,19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" strokecolor="#9c0" strokeweight="6.75pt"/>
                      <v:line id="Line 9" o:spid="_x0000_s1399" style="position:absolute;visibility:visible;mso-wrap-style:square" from="13017,18741" to="13017,19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" strokecolor="#9c0" strokeweight="6.75pt"/>
                      <v:line id="Line 9" o:spid="_x0000_s1400" style="position:absolute;visibility:visible;mso-wrap-style:square" from="13017,20122" to="13017,2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" strokecolor="#9c0" strokeweight="6.75pt"/>
                      <v:line id="Line 7" o:spid="_x0000_s1401" style="position:absolute;rotation:45;visibility:visible;mso-wrap-style:square" from="9278,20339" to="9278,2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" strokecolor="#9c0" strokeweight="6.75pt"/>
                      <v:oval id="Ellipse 253" o:spid="_x0000_s1402" style="position:absolute;left:10891;top:18528;width:108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" filled="f" strokecolor="black [3213]"/>
                      <v:shape id="Gerade Verbindung mit Pfeil 254" o:spid="_x0000_s1403" type="#_x0000_t32" style="position:absolute;left:16246;top:19775;width:53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" strokecolor="#1f497d [3215]" strokeweight="1pt">
                        <v:stroke endarrow="open"/>
                      </v:shape>
                      <v:shape id="Picture 4" o:spid="_x0000_s1404" type="#_x0000_t75" alt="ford-tourneo-connect-2005" style="position:absolute;left:24753;top:16406;width:4334;height:72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">
                        <v:imagedata r:id="rId42" o:title="ford-tourneo-connect-2005" chromakey="white"/>
                        <o:lock v:ext="edit" aspectratio="f"/>
                      </v:shape>
                      <v:line id="Gerade Verbindung 81" o:spid="_x0000_s1405" style="position:absolute;visibility:visible;mso-wrap-style:square" from="24784,22173" to="28753,22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" strokecolor="black [3213]"/>
                      <v:oval id="Ellipse 257" o:spid="_x0000_s1406" style="position:absolute;left:26221;top:18898;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" fillcolor="red" strokecolor="black [3213]"/>
                      <v:rect id="Rechteck 258" o:spid="_x0000_s1407" style="position:absolute;left:27734;top:19065;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" fillcolor="red" stroked="f" strokeweight="2pt"/>
                      <v:rect id="Rechteck 259" o:spid="_x0000_s1408" style="position:absolute;left:27734;top:20487;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" fillcolor="red" stroked="f" strokeweight="2pt"/>
                      <v:rect id="Rechteck 260" o:spid="_x0000_s1409" style="position:absolute;left:24860;top:19237;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" fillcolor="red" stroked="f" strokeweight="2pt"/>
                      <v:rect id="Rechteck 261" o:spid="_x0000_s1410" style="position:absolute;left:24096;top:20612;width:864;height:1800;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" fillcolor="red" stroked="f" strokeweight="2pt"/>
                      <v:rect id="Rechteck 262" o:spid="_x0000_s1411" style="position:absolute;left:26007;top:22721;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" fillcolor="#e2b4fe" stroked="f" strokeweight="2pt"/>
                      <v:shape id="Text Box 211" o:spid="_x0000_s1412" type="#_x0000_t202" style="position:absolute;left:14612;top:16936;width:833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4DAA9D8D" w14:textId="77777777" w:rsidR="00C82F17" w:rsidRDefault="00C82F17" w:rsidP="002F3083">
                              <w:pPr>
                                <w:pStyle w:val="NormalWeb"/>
                                <w:overflowPunct w:val="0"/>
                                <w:spacing w:before="0" w:beforeAutospacing="0" w:after="0" w:afterAutospacing="0"/>
                                <w:jc w:val="center"/>
                              </w:pPr>
                              <w:r>
                                <w:rPr>
                                  <w:color w:val="000000"/>
                                  <w:kern w:val="24"/>
                                  <w:sz w:val="12"/>
                                  <w:szCs w:val="12"/>
                                </w:rPr>
                                <w:t>Lock action</w:t>
                              </w:r>
                            </w:p>
                          </w:txbxContent>
                        </v:textbox>
                      </v:shape>
                      <v:shape id="Text Box 211" o:spid="_x0000_s1413" type="#_x0000_t202" style="position:absolute;left:30905;top:17127;width:680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1805CEC7" w14:textId="77777777" w:rsidR="00C82F17" w:rsidRDefault="00C82F17" w:rsidP="002F3083">
                              <w:pPr>
                                <w:pStyle w:val="NormalWeb"/>
                                <w:overflowPunct w:val="0"/>
                                <w:spacing w:before="0" w:beforeAutospacing="0" w:after="0" w:afterAutospacing="0"/>
                                <w:jc w:val="center"/>
                              </w:pPr>
                              <w:r>
                                <w:rPr>
                                  <w:color w:val="000000"/>
                                  <w:kern w:val="24"/>
                                  <w:sz w:val="12"/>
                                  <w:szCs w:val="12"/>
                                </w:rPr>
                                <w:t>Smart Unlock Door Open</w:t>
                              </w:r>
                            </w:p>
                          </w:txbxContent>
                        </v:textbox>
                      </v:shape>
                      <v:shape id="Picture 4" o:spid="_x0000_s1414" type="#_x0000_t75" alt="ford-tourneo-connect-2005" style="position:absolute;left:40882;top:16053;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">
                        <v:imagedata r:id="rId42" o:title="ford-tourneo-connect-2005" chromakey="white"/>
                        <v:path arrowok="t"/>
                        <o:lock v:ext="edit" aspectratio="f"/>
                      </v:shape>
                      <v:line id="Gerade Verbindung 81" o:spid="_x0000_s1415" style="position:absolute;visibility:visible;mso-wrap-style:square" from="40882,21578" to="44849,21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" strokecolor="black [3213]"/>
                      <v:line id="Line 7" o:spid="_x0000_s1416" style="position:absolute;visibility:visible;mso-wrap-style:square" from="41307,18840" to="41307,19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" strokecolor="#9c0" strokeweight="6.75pt"/>
                      <v:line id="Line 9" o:spid="_x0000_s1417" style="position:absolute;visibility:visible;mso-wrap-style:square" from="44389,18709" to="44389,19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" strokecolor="#9c0" strokeweight="6.75pt"/>
                      <v:line id="Line 9" o:spid="_x0000_s1418" style="position:absolute;visibility:visible;mso-wrap-style:square" from="44389,20090" to="44389,2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" strokecolor="#9c0" strokeweight="6.75pt"/>
                      <v:line id="Line 7" o:spid="_x0000_s1419" style="position:absolute;rotation:45;visibility:visible;mso-wrap-style:square" from="40650,20307" to="40650,22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" strokecolor="#9c0" strokeweight="6.75pt"/>
                      <v:oval id="Ellipse 271" o:spid="_x0000_s1420" style="position:absolute;left:42263;top:18497;width:108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" filled="f" strokecolor="black [3213]"/>
                      <v:shape id="Gerade Verbindung mit Pfeil 272" o:spid="_x0000_s1421" type="#_x0000_t32" style="position:absolute;left:31988;top:27916;width:53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" strokecolor="#1f497d [3215]" strokeweight="1pt">
                        <v:stroke endarrow="open"/>
                      </v:shape>
                      <v:shape id="Picture 4" o:spid="_x0000_s1422" type="#_x0000_t75" alt="ford-tourneo-connect-2005" style="position:absolute;left:9509;top:24347;width:4317;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">
                        <v:imagedata r:id="rId42" o:title="ford-tourneo-connect-2005" chromakey="white"/>
                        <v:path arrowok="t"/>
                        <o:lock v:ext="edit" aspectratio="f"/>
                      </v:shape>
                      <v:line id="Gerade Verbindung 81" o:spid="_x0000_s1423" style="position:absolute;visibility:visible;mso-wrap-style:square" from="9509,29871" to="13477,29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" strokecolor="black [3213]"/>
                      <v:line id="Line 6" o:spid="_x0000_s1424" style="position:absolute;flip:x;visibility:visible;mso-wrap-style:square" from="10785,31464" to="12229,31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" strokecolor="lime" strokeweight="6.75pt"/>
                      <v:line id="Line 7" o:spid="_x0000_s1425" style="position:absolute;visibility:visible;mso-wrap-style:square" from="9934,28384" to="9934,29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" strokecolor="#9c0" strokeweight="6.75pt"/>
                      <v:line id="Line 9" o:spid="_x0000_s1426" style="position:absolute;visibility:visible;mso-wrap-style:square" from="9969,27003" to="9969,28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" strokecolor="#9c0" strokeweight="6.75pt"/>
                      <v:line id="Line 9" o:spid="_x0000_s1427" style="position:absolute;visibility:visible;mso-wrap-style:square" from="13017,27211" to="13017,2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" strokecolor="#9c0" strokeweight="6.75pt"/>
                      <v:line id="Line 7" o:spid="_x0000_s1428" style="position:absolute;rotation:45;flip:y;visibility:visible;mso-wrap-style:square" from="13837,28451" to="13837,30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" strokecolor="#9c0" strokeweight="6.75pt"/>
                      <v:oval id="Ellipse 280" o:spid="_x0000_s1429" style="position:absolute;left:10891;top:26790;width:108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" filled="f" strokecolor="black [3213]"/>
                      <v:shape id="Gerade Verbindung mit Pfeil 281" o:spid="_x0000_s1430" type="#_x0000_t32" style="position:absolute;left:16246;top:28037;width:53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" strokecolor="#1f497d [3215]" strokeweight="1pt">
                        <v:stroke endarrow="open"/>
                      </v:shape>
                      <v:shape id="Picture 4" o:spid="_x0000_s1431" type="#_x0000_t75" alt="ford-tourneo-connect-2005" style="position:absolute;left:24753;top:24668;width:4334;height:72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">
                        <v:imagedata r:id="rId42" o:title="ford-tourneo-connect-2005" chromakey="white"/>
                        <o:lock v:ext="edit" aspectratio="f"/>
                      </v:shape>
                      <v:line id="Gerade Verbindung 81" o:spid="_x0000_s1432" style="position:absolute;visibility:visible;mso-wrap-style:square" from="24784,30435" to="28753,30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" strokecolor="black [3213]"/>
                      <v:oval id="Ellipse 284" o:spid="_x0000_s1433" style="position:absolute;left:26221;top:27160;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" fillcolor="red" strokecolor="black [3213]"/>
                      <v:rect id="Rechteck 285" o:spid="_x0000_s1434" style="position:absolute;left:24842;top:27327;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" fillcolor="red" stroked="f" strokeweight="2pt"/>
                      <v:rect id="Rechteck 286" o:spid="_x0000_s1435" style="position:absolute;left:27812;top:27499;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" fillcolor="red" stroked="f" strokeweight="2pt"/>
                      <v:rect id="Rechteck 287" o:spid="_x0000_s1436" style="position:absolute;left:24860;top:28827;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" fillcolor="red" stroked="f" strokeweight="2pt"/>
                      <v:rect id="Rechteck 288" o:spid="_x0000_s1437" style="position:absolute;left:28500;top:28802;width:864;height:1800;rotation: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" fillcolor="red" stroked="f" strokeweight="2pt"/>
                      <v:rect id="Rechteck 289" o:spid="_x0000_s1438" style="position:absolute;left:26007;top:30983;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" fillcolor="#e2b4fe" stroked="f" strokeweight="2pt"/>
                      <v:shape id="Text Box 211" o:spid="_x0000_s1439" type="#_x0000_t202" style="position:absolute;left:14612;top:25198;width:833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14:paraId="21CE5CEE" w14:textId="77777777" w:rsidR="00C82F17" w:rsidRDefault="00C82F17" w:rsidP="002F3083">
                              <w:pPr>
                                <w:pStyle w:val="NormalWeb"/>
                                <w:overflowPunct w:val="0"/>
                                <w:spacing w:before="0" w:beforeAutospacing="0" w:after="0" w:afterAutospacing="0"/>
                                <w:jc w:val="center"/>
                              </w:pPr>
                              <w:r>
                                <w:rPr>
                                  <w:color w:val="000000"/>
                                  <w:kern w:val="24"/>
                                  <w:sz w:val="12"/>
                                  <w:szCs w:val="12"/>
                                </w:rPr>
                                <w:t>Lock action</w:t>
                              </w:r>
                            </w:p>
                          </w:txbxContent>
                        </v:textbox>
                      </v:shape>
                      <v:shape id="Text Box 211" o:spid="_x0000_s1440" type="#_x0000_t202" style="position:absolute;left:30905;top:25297;width:6801;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33F87D0C" w14:textId="77777777" w:rsidR="00C82F17" w:rsidRDefault="00C82F17" w:rsidP="002F3083">
                              <w:pPr>
                                <w:pStyle w:val="NormalWeb"/>
                                <w:overflowPunct w:val="0"/>
                                <w:spacing w:before="0" w:beforeAutospacing="0" w:after="0" w:afterAutospacing="0"/>
                                <w:jc w:val="center"/>
                              </w:pPr>
                              <w:r>
                                <w:rPr>
                                  <w:color w:val="000000"/>
                                  <w:kern w:val="24"/>
                                  <w:sz w:val="12"/>
                                  <w:szCs w:val="12"/>
                                </w:rPr>
                                <w:t>Smart Unlock Door Open</w:t>
                              </w:r>
                            </w:p>
                          </w:txbxContent>
                        </v:textbox>
                      </v:shape>
                      <v:shape id="Picture 4" o:spid="_x0000_s1441" type="#_x0000_t75" alt="ford-tourneo-connect-2005" style="position:absolute;left:40882;top:24315;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">
                        <v:imagedata r:id="rId42" o:title="ford-tourneo-connect-2005" chromakey="white"/>
                        <v:path arrowok="t"/>
                        <o:lock v:ext="edit" aspectratio="f"/>
                      </v:shape>
                      <v:line id="Gerade Verbindung 81" o:spid="_x0000_s1442" style="position:absolute;visibility:visible;mso-wrap-style:square" from="40882,29840" to="44849,29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" strokecolor="black [3213]"/>
                      <v:line id="Line 7" o:spid="_x0000_s1443" style="position:absolute;visibility:visible;mso-wrap-style:square" from="41307,28352" to="41307,2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" strokecolor="#9c0" strokeweight="6.75pt"/>
                      <v:line id="Line 9" o:spid="_x0000_s1444" style="position:absolute;visibility:visible;mso-wrap-style:square" from="41341,26971" to="41341,28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" strokecolor="#9c0" strokeweight="6.75pt"/>
                      <v:line id="Line 9" o:spid="_x0000_s1445" style="position:absolute;visibility:visible;mso-wrap-style:square" from="44389,27180" to="44389,28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" strokecolor="#9c0" strokeweight="6.75pt"/>
                      <v:line id="Line 7" o:spid="_x0000_s1446" style="position:absolute;rotation:45;flip:y;visibility:visible;mso-wrap-style:square" from="45210,28420" to="45210,30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" strokecolor="#9c0" strokeweight="6.75pt"/>
                      <v:oval id="Ellipse 298" o:spid="_x0000_s1447" style="position:absolute;left:42263;top:26759;width:108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" filled="f" strokecolor="black [3213]"/>
                      <v:shape id="Text Box 44" o:spid="_x0000_s1448" type="#_x0000_t202" style="position:absolute;left:684;top:1298;width:8617;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" filled="f" stroked="f">
                        <v:textbox style="mso-fit-shape-to-text:t">
                          <w:txbxContent>
                            <w:p w14:paraId="219067A6" w14:textId="77777777" w:rsidR="00C82F17" w:rsidRDefault="00C82F17" w:rsidP="002F3083">
                              <w:pPr>
                                <w:pStyle w:val="NormalWeb"/>
                                <w:spacing w:before="0" w:beforeAutospacing="0" w:after="0" w:afterAutospacing="0"/>
                                <w:textAlignment w:val="baseline"/>
                              </w:pPr>
                              <w:r>
                                <w:rPr>
                                  <w:rFonts w:eastAsia="ヒラギノ角ゴ Pro W3"/>
                                  <w:color w:val="000000"/>
                                  <w:kern w:val="24"/>
                                  <w:sz w:val="12"/>
                                  <w:szCs w:val="12"/>
                                </w:rPr>
                                <w:t>Driver Door open</w:t>
                              </w:r>
                            </w:p>
                          </w:txbxContent>
                        </v:textbox>
                      </v:shape>
                      <v:shape id="Text Box 44" o:spid="_x0000_s1449" type="#_x0000_t202" style="position:absolute;left:23;top:8660;width:86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" filled="f" stroked="f">
                        <v:textbox style="mso-fit-shape-to-text:t">
                          <w:txbxContent>
                            <w:p w14:paraId="5F142207" w14:textId="77777777" w:rsidR="00C82F17" w:rsidRDefault="00C82F17" w:rsidP="002F3083">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v:textbox>
                      </v:shape>
                      <v:shape id="Text Box 44" o:spid="_x0000_s1450" type="#_x0000_t202" style="position:absolute;left:689;top:17056;width:9036;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" filled="f" stroked="f">
                        <v:textbox style="mso-fit-shape-to-text:t">
                          <w:txbxContent>
                            <w:p w14:paraId="64429E18" w14:textId="77777777" w:rsidR="00C82F17" w:rsidRDefault="00C82F17" w:rsidP="002F3083">
                              <w:pPr>
                                <w:pStyle w:val="NormalWeb"/>
                                <w:spacing w:before="0" w:beforeAutospacing="0" w:after="0" w:afterAutospacing="0"/>
                                <w:textAlignment w:val="baseline"/>
                              </w:pPr>
                              <w:r>
                                <w:rPr>
                                  <w:rFonts w:eastAsia="ヒラギノ角ゴ Pro W3"/>
                                  <w:color w:val="000000"/>
                                  <w:kern w:val="24"/>
                                  <w:sz w:val="12"/>
                                  <w:szCs w:val="12"/>
                                </w:rPr>
                                <w:t>Rear Driver Door open</w:t>
                              </w:r>
                            </w:p>
                            <w:p w14:paraId="6AB7F614" w14:textId="1F86A84E" w:rsidR="00C82F17" w:rsidRDefault="00C82F17" w:rsidP="002F3083">
                              <w:pPr>
                                <w:pStyle w:val="NormalWeb"/>
                                <w:spacing w:before="0" w:beforeAutospacing="0" w:after="0" w:afterAutospacing="0"/>
                                <w:textAlignment w:val="baseline"/>
                              </w:pPr>
                              <w:r>
                                <w:rPr>
                                  <w:color w:val="000000"/>
                                  <w:kern w:val="24"/>
                                  <w:sz w:val="12"/>
                                  <w:szCs w:val="12"/>
                                </w:rPr>
                                <w:t>(If Rear Trim switches are fitted)</w:t>
                              </w:r>
                            </w:p>
                          </w:txbxContent>
                        </v:textbox>
                      </v:shape>
                      <v:shape id="Text Box 44" o:spid="_x0000_s1451" type="#_x0000_t202" style="position:absolute;left:263;top:25453;width:8986;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" filled="f" stroked="f">
                        <v:textbox style="mso-fit-shape-to-text:t">
                          <w:txbxContent>
                            <w:p w14:paraId="711F2112" w14:textId="77777777" w:rsidR="00C82F17" w:rsidRDefault="00C82F17" w:rsidP="002F3083">
                              <w:pPr>
                                <w:pStyle w:val="NormalWeb"/>
                                <w:spacing w:before="0" w:beforeAutospacing="0" w:after="0" w:afterAutospacing="0"/>
                                <w:textAlignment w:val="baseline"/>
                              </w:pPr>
                              <w:r>
                                <w:rPr>
                                  <w:rFonts w:eastAsia="ヒラギノ角ゴ Pro W3"/>
                                  <w:color w:val="000000"/>
                                  <w:kern w:val="24"/>
                                  <w:sz w:val="12"/>
                                  <w:szCs w:val="12"/>
                                </w:rPr>
                                <w:t>Rear Passenger Door open</w:t>
                              </w:r>
                            </w:p>
                            <w:p w14:paraId="52449E48" w14:textId="7F566D08" w:rsidR="00C82F17" w:rsidRDefault="00C82F17" w:rsidP="002F3083">
                              <w:pPr>
                                <w:pStyle w:val="NormalWeb"/>
                                <w:spacing w:before="0" w:beforeAutospacing="0" w:after="0" w:afterAutospacing="0"/>
                                <w:textAlignment w:val="baseline"/>
                              </w:pPr>
                              <w:r>
                                <w:rPr>
                                  <w:color w:val="000000"/>
                                  <w:kern w:val="24"/>
                                  <w:sz w:val="12"/>
                                  <w:szCs w:val="12"/>
                                </w:rPr>
                                <w:t>(If Rear Trim switches are fitted)</w:t>
                              </w:r>
                            </w:p>
                          </w:txbxContent>
                        </v:textbox>
                      </v:shape>
                      <v:line id="Line 6" o:spid="_x0000_s1452" style="position:absolute;flip:x;visibility:visible;mso-wrap-style:square" from="42152,6809" to="43596,6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" strokecolor="lime" strokeweight="6.75pt"/>
                      <v:line id="Line 6" o:spid="_x0000_s1453" style="position:absolute;flip:x;visibility:visible;mso-wrap-style:square" from="42152,14901" to="43596,14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" strokecolor="lime" strokeweight="6.75pt"/>
                      <v:line id="Line 6" o:spid="_x0000_s1454" style="position:absolute;flip:x;visibility:visible;mso-wrap-style:square" from="42152,22863" to="43596,2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" strokecolor="lime" strokeweight="6.75pt"/>
                      <v:line id="Line 6" o:spid="_x0000_s1455" style="position:absolute;flip:x;visibility:visible;mso-wrap-style:square" from="42152,31125" to="43596,3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" strokecolor="lime" strokeweight="6.75pt"/>
                      <w10:anchorlock/>
                    </v:group>
                  </w:pict>
                </mc:Fallback>
              </mc:AlternateContent>
            </w:r>
          </w:p>
        </w:tc>
      </w:tr>
      <w:tr w:rsidR="002F3083" w:rsidRPr="00A82BF4" w14:paraId="37FED6D9" w14:textId="77777777" w:rsidTr="00676421">
        <w:trPr>
          <w:trHeight w:val="255"/>
        </w:trPr>
        <w:tc>
          <w:tcPr>
            <w:tcW w:w="2235" w:type="dxa"/>
            <w:shd w:val="clear" w:color="auto" w:fill="D9D9D9" w:themeFill="background1" w:themeFillShade="D9"/>
          </w:tcPr>
          <w:p w14:paraId="7C22525E" w14:textId="77777777" w:rsidR="002F3083" w:rsidRPr="00C66B68" w:rsidRDefault="002F3083" w:rsidP="002F3083">
            <w:pPr>
              <w:rPr>
                <w:rFonts w:cs="Arial"/>
                <w:b/>
                <w:bCs/>
                <w:color w:val="000000"/>
                <w:szCs w:val="22"/>
              </w:rPr>
            </w:pPr>
            <w:r w:rsidRPr="00C66B68">
              <w:rPr>
                <w:rFonts w:cs="Arial"/>
                <w:b/>
                <w:bCs/>
                <w:color w:val="000000"/>
                <w:szCs w:val="22"/>
              </w:rPr>
              <w:lastRenderedPageBreak/>
              <w:t>Actors</w:t>
            </w:r>
          </w:p>
        </w:tc>
        <w:tc>
          <w:tcPr>
            <w:tcW w:w="669" w:type="dxa"/>
            <w:shd w:val="clear" w:color="auto" w:fill="auto"/>
          </w:tcPr>
          <w:p w14:paraId="4BBEE4D9" w14:textId="77777777" w:rsidR="002F3083" w:rsidRPr="00C66B68" w:rsidRDefault="002F3083" w:rsidP="002F3083">
            <w:pPr>
              <w:rPr>
                <w:rFonts w:cs="Arial"/>
                <w:color w:val="000000"/>
                <w:szCs w:val="22"/>
              </w:rPr>
            </w:pPr>
          </w:p>
        </w:tc>
        <w:tc>
          <w:tcPr>
            <w:tcW w:w="7297" w:type="dxa"/>
            <w:shd w:val="clear" w:color="auto" w:fill="auto"/>
          </w:tcPr>
          <w:p w14:paraId="755E26AE" w14:textId="77777777" w:rsidR="002F3083" w:rsidRPr="00C66B68" w:rsidRDefault="002F3083" w:rsidP="002F3083">
            <w:pPr>
              <w:rPr>
                <w:rFonts w:cs="Arial"/>
                <w:szCs w:val="22"/>
              </w:rPr>
            </w:pPr>
            <w:r>
              <w:rPr>
                <w:rFonts w:cs="Arial"/>
                <w:szCs w:val="22"/>
              </w:rPr>
              <w:t>User</w:t>
            </w:r>
          </w:p>
        </w:tc>
      </w:tr>
      <w:tr w:rsidR="002F3083" w:rsidRPr="00A82BF4" w14:paraId="165DFDB1" w14:textId="77777777" w:rsidTr="00676421">
        <w:trPr>
          <w:trHeight w:val="255"/>
        </w:trPr>
        <w:tc>
          <w:tcPr>
            <w:tcW w:w="2235" w:type="dxa"/>
            <w:shd w:val="clear" w:color="auto" w:fill="D9D9D9" w:themeFill="background1" w:themeFillShade="D9"/>
            <w:hideMark/>
          </w:tcPr>
          <w:p w14:paraId="46852390" w14:textId="77777777" w:rsidR="002F3083" w:rsidRPr="00C66B68" w:rsidRDefault="002F3083" w:rsidP="002F3083">
            <w:pPr>
              <w:rPr>
                <w:rFonts w:cs="Arial"/>
                <w:b/>
                <w:bCs/>
                <w:color w:val="000000"/>
                <w:szCs w:val="22"/>
              </w:rPr>
            </w:pPr>
            <w:r w:rsidRPr="00C66B68">
              <w:rPr>
                <w:rFonts w:cs="Arial"/>
                <w:b/>
                <w:bCs/>
                <w:color w:val="000000"/>
                <w:szCs w:val="22"/>
              </w:rPr>
              <w:t>Precondition</w:t>
            </w:r>
          </w:p>
        </w:tc>
        <w:tc>
          <w:tcPr>
            <w:tcW w:w="669" w:type="dxa"/>
            <w:shd w:val="clear" w:color="auto" w:fill="auto"/>
            <w:hideMark/>
          </w:tcPr>
          <w:p w14:paraId="7CB23841" w14:textId="77777777" w:rsidR="002F3083" w:rsidRPr="00C66B68" w:rsidRDefault="002F3083" w:rsidP="002F3083">
            <w:pPr>
              <w:rPr>
                <w:rFonts w:cs="Arial"/>
                <w:color w:val="000000"/>
                <w:szCs w:val="22"/>
              </w:rPr>
            </w:pPr>
          </w:p>
        </w:tc>
        <w:tc>
          <w:tcPr>
            <w:tcW w:w="7297" w:type="dxa"/>
            <w:shd w:val="clear" w:color="auto" w:fill="auto"/>
          </w:tcPr>
          <w:p w14:paraId="5C2519DC" w14:textId="77777777" w:rsidR="002F3083" w:rsidRPr="00C66B68" w:rsidRDefault="002F3083" w:rsidP="002F3083">
            <w:pPr>
              <w:rPr>
                <w:rFonts w:cs="Arial"/>
                <w:szCs w:val="22"/>
              </w:rPr>
            </w:pPr>
            <w:r>
              <w:rPr>
                <w:rFonts w:cs="Arial"/>
                <w:szCs w:val="22"/>
              </w:rPr>
              <w:t>Vehicle Type “Passenger Vehicle”</w:t>
            </w:r>
          </w:p>
        </w:tc>
      </w:tr>
      <w:tr w:rsidR="002F3083" w:rsidRPr="00A82BF4" w14:paraId="18F797D0" w14:textId="77777777" w:rsidTr="00676421">
        <w:trPr>
          <w:trHeight w:val="255"/>
        </w:trPr>
        <w:tc>
          <w:tcPr>
            <w:tcW w:w="2235" w:type="dxa"/>
            <w:shd w:val="clear" w:color="auto" w:fill="D9D9D9" w:themeFill="background1" w:themeFillShade="D9"/>
            <w:hideMark/>
          </w:tcPr>
          <w:p w14:paraId="2EDA30F0" w14:textId="77777777" w:rsidR="002F3083" w:rsidRPr="00C66B68" w:rsidRDefault="002F3083" w:rsidP="002F3083">
            <w:pPr>
              <w:rPr>
                <w:rFonts w:cs="Arial"/>
                <w:b/>
                <w:bCs/>
                <w:color w:val="000000"/>
                <w:szCs w:val="22"/>
              </w:rPr>
            </w:pPr>
          </w:p>
        </w:tc>
        <w:tc>
          <w:tcPr>
            <w:tcW w:w="669" w:type="dxa"/>
            <w:shd w:val="clear" w:color="auto" w:fill="auto"/>
            <w:hideMark/>
          </w:tcPr>
          <w:p w14:paraId="03944587" w14:textId="77777777" w:rsidR="002F3083" w:rsidRPr="00C66B68" w:rsidRDefault="002F3083" w:rsidP="002F3083">
            <w:pPr>
              <w:rPr>
                <w:rFonts w:cs="Arial"/>
                <w:color w:val="000000"/>
                <w:szCs w:val="22"/>
              </w:rPr>
            </w:pPr>
          </w:p>
        </w:tc>
        <w:tc>
          <w:tcPr>
            <w:tcW w:w="7297" w:type="dxa"/>
            <w:shd w:val="clear" w:color="auto" w:fill="auto"/>
          </w:tcPr>
          <w:p w14:paraId="6A3BF374" w14:textId="77777777" w:rsidR="002F3083" w:rsidRDefault="002F3083" w:rsidP="002F3083">
            <w:pPr>
              <w:rPr>
                <w:rFonts w:cs="Arial"/>
                <w:szCs w:val="22"/>
              </w:rPr>
            </w:pPr>
            <w:r>
              <w:rPr>
                <w:rFonts w:cs="Arial"/>
                <w:szCs w:val="22"/>
              </w:rPr>
              <w:t>Feature “Smart Unlock Ignition” is disabled</w:t>
            </w:r>
          </w:p>
        </w:tc>
      </w:tr>
      <w:tr w:rsidR="002F3083" w:rsidRPr="00A82BF4" w14:paraId="2FA5FB12" w14:textId="77777777" w:rsidTr="00676421">
        <w:trPr>
          <w:trHeight w:val="255"/>
        </w:trPr>
        <w:tc>
          <w:tcPr>
            <w:tcW w:w="2235" w:type="dxa"/>
            <w:shd w:val="clear" w:color="auto" w:fill="D9D9D9" w:themeFill="background1" w:themeFillShade="D9"/>
            <w:hideMark/>
          </w:tcPr>
          <w:p w14:paraId="6D87C4E6" w14:textId="77777777" w:rsidR="002F3083" w:rsidRPr="00C66B68" w:rsidRDefault="002F3083" w:rsidP="002F3083">
            <w:pPr>
              <w:rPr>
                <w:rFonts w:cs="Arial"/>
                <w:b/>
                <w:bCs/>
                <w:color w:val="000000"/>
                <w:szCs w:val="22"/>
              </w:rPr>
            </w:pPr>
          </w:p>
        </w:tc>
        <w:tc>
          <w:tcPr>
            <w:tcW w:w="669" w:type="dxa"/>
            <w:shd w:val="clear" w:color="auto" w:fill="auto"/>
            <w:hideMark/>
          </w:tcPr>
          <w:p w14:paraId="0C99B08E" w14:textId="77777777" w:rsidR="002F3083" w:rsidRPr="00C66B68" w:rsidRDefault="002F3083" w:rsidP="002F3083">
            <w:pPr>
              <w:rPr>
                <w:rFonts w:cs="Arial"/>
                <w:color w:val="000000"/>
                <w:szCs w:val="22"/>
              </w:rPr>
            </w:pPr>
          </w:p>
        </w:tc>
        <w:tc>
          <w:tcPr>
            <w:tcW w:w="7297" w:type="dxa"/>
            <w:shd w:val="clear" w:color="auto" w:fill="auto"/>
          </w:tcPr>
          <w:p w14:paraId="7F16FAF1" w14:textId="77777777" w:rsidR="002F3083" w:rsidRDefault="002F3083" w:rsidP="002F3083">
            <w:pPr>
              <w:rPr>
                <w:rFonts w:cs="Arial"/>
                <w:szCs w:val="22"/>
              </w:rPr>
            </w:pPr>
            <w:r>
              <w:rPr>
                <w:rFonts w:cs="Arial"/>
                <w:szCs w:val="22"/>
              </w:rPr>
              <w:t>Feature “</w:t>
            </w:r>
            <w:r w:rsidRPr="003B17D5">
              <w:rPr>
                <w:rFonts w:cs="Arial"/>
                <w:szCs w:val="22"/>
              </w:rPr>
              <w:t xml:space="preserve">Enhanced </w:t>
            </w:r>
            <w:r>
              <w:rPr>
                <w:rFonts w:cs="Arial"/>
                <w:szCs w:val="22"/>
              </w:rPr>
              <w:t>Trim Switch Inhibit” is deactivated</w:t>
            </w:r>
          </w:p>
        </w:tc>
      </w:tr>
      <w:tr w:rsidR="002F3083" w:rsidRPr="00A82BF4" w14:paraId="0DD0AC2A" w14:textId="77777777" w:rsidTr="00676421">
        <w:trPr>
          <w:trHeight w:val="255"/>
        </w:trPr>
        <w:tc>
          <w:tcPr>
            <w:tcW w:w="2235" w:type="dxa"/>
            <w:shd w:val="clear" w:color="auto" w:fill="D9D9D9" w:themeFill="background1" w:themeFillShade="D9"/>
          </w:tcPr>
          <w:p w14:paraId="0D9D9D69" w14:textId="77777777" w:rsidR="002F3083" w:rsidRPr="00C66B68" w:rsidRDefault="002F3083" w:rsidP="002F3083">
            <w:pPr>
              <w:rPr>
                <w:rFonts w:cs="Arial"/>
                <w:b/>
                <w:bCs/>
                <w:color w:val="000000"/>
                <w:szCs w:val="22"/>
              </w:rPr>
            </w:pPr>
          </w:p>
        </w:tc>
        <w:tc>
          <w:tcPr>
            <w:tcW w:w="669" w:type="dxa"/>
            <w:shd w:val="clear" w:color="auto" w:fill="auto"/>
          </w:tcPr>
          <w:p w14:paraId="72AC7DA3" w14:textId="77777777" w:rsidR="002F3083" w:rsidRPr="00C66B68" w:rsidRDefault="002F3083" w:rsidP="002F3083">
            <w:pPr>
              <w:rPr>
                <w:rFonts w:cs="Arial"/>
                <w:color w:val="000000"/>
                <w:szCs w:val="22"/>
              </w:rPr>
            </w:pPr>
          </w:p>
        </w:tc>
        <w:tc>
          <w:tcPr>
            <w:tcW w:w="7297" w:type="dxa"/>
            <w:shd w:val="clear" w:color="auto" w:fill="auto"/>
          </w:tcPr>
          <w:p w14:paraId="5E5CD4C4" w14:textId="77777777" w:rsidR="002F3083" w:rsidRDefault="002F3083" w:rsidP="002F3083">
            <w:pPr>
              <w:rPr>
                <w:rFonts w:cs="Arial"/>
                <w:szCs w:val="22"/>
              </w:rPr>
            </w:pPr>
            <w:r w:rsidRPr="00552A08">
              <w:rPr>
                <w:rFonts w:cs="Arial"/>
                <w:szCs w:val="22"/>
              </w:rPr>
              <w:t>Any front door is open and/or any rear side door with fitted trim switch is open</w:t>
            </w:r>
            <w:r>
              <w:rPr>
                <w:rFonts w:cs="Arial"/>
                <w:szCs w:val="22"/>
              </w:rPr>
              <w:t xml:space="preserve"> OR</w:t>
            </w:r>
          </w:p>
          <w:p w14:paraId="2A5B5B77" w14:textId="77777777" w:rsidR="002F3083" w:rsidRDefault="002F3083" w:rsidP="002F3083">
            <w:pPr>
              <w:rPr>
                <w:rFonts w:cs="Arial"/>
                <w:szCs w:val="22"/>
              </w:rPr>
            </w:pPr>
            <w:r>
              <w:rPr>
                <w:rFonts w:cs="Arial"/>
                <w:szCs w:val="22"/>
              </w:rPr>
              <w:t>Cargo door with fitted shutface lock switch is open</w:t>
            </w:r>
          </w:p>
        </w:tc>
      </w:tr>
      <w:tr w:rsidR="002F3083" w:rsidRPr="00A82BF4" w14:paraId="2F4FA835" w14:textId="77777777" w:rsidTr="00676421">
        <w:trPr>
          <w:trHeight w:val="255"/>
        </w:trPr>
        <w:tc>
          <w:tcPr>
            <w:tcW w:w="2235" w:type="dxa"/>
            <w:shd w:val="clear" w:color="auto" w:fill="D9D9D9" w:themeFill="background1" w:themeFillShade="D9"/>
          </w:tcPr>
          <w:p w14:paraId="1969891F" w14:textId="77777777" w:rsidR="002F3083" w:rsidRPr="00C66B68" w:rsidRDefault="002F3083" w:rsidP="002F3083">
            <w:pPr>
              <w:rPr>
                <w:rFonts w:cs="Arial"/>
                <w:b/>
                <w:bCs/>
                <w:color w:val="000000"/>
                <w:szCs w:val="22"/>
              </w:rPr>
            </w:pPr>
          </w:p>
        </w:tc>
        <w:tc>
          <w:tcPr>
            <w:tcW w:w="669" w:type="dxa"/>
            <w:shd w:val="clear" w:color="auto" w:fill="auto"/>
          </w:tcPr>
          <w:p w14:paraId="00BE3724" w14:textId="77777777" w:rsidR="002F3083" w:rsidRPr="00C66B68" w:rsidRDefault="002F3083" w:rsidP="002F3083">
            <w:pPr>
              <w:rPr>
                <w:rFonts w:cs="Arial"/>
                <w:color w:val="000000"/>
                <w:szCs w:val="22"/>
              </w:rPr>
            </w:pPr>
          </w:p>
        </w:tc>
        <w:tc>
          <w:tcPr>
            <w:tcW w:w="7297" w:type="dxa"/>
            <w:shd w:val="clear" w:color="auto" w:fill="auto"/>
          </w:tcPr>
          <w:p w14:paraId="1C56217E" w14:textId="77777777" w:rsidR="002F3083" w:rsidRPr="00C66B68" w:rsidRDefault="002F3083" w:rsidP="002F3083">
            <w:pPr>
              <w:rPr>
                <w:rFonts w:cs="Arial"/>
                <w:szCs w:val="22"/>
              </w:rPr>
            </w:pPr>
          </w:p>
        </w:tc>
      </w:tr>
      <w:tr w:rsidR="002F3083" w:rsidRPr="00A82BF4" w14:paraId="7C7B0B39" w14:textId="77777777" w:rsidTr="00676421">
        <w:trPr>
          <w:trHeight w:val="255"/>
        </w:trPr>
        <w:tc>
          <w:tcPr>
            <w:tcW w:w="2235" w:type="dxa"/>
            <w:shd w:val="clear" w:color="auto" w:fill="D9D9D9" w:themeFill="background1" w:themeFillShade="D9"/>
          </w:tcPr>
          <w:p w14:paraId="1DF4B889" w14:textId="77777777" w:rsidR="002F3083" w:rsidRPr="00C66B68" w:rsidRDefault="002F3083" w:rsidP="002F3083">
            <w:pPr>
              <w:rPr>
                <w:rFonts w:cs="Arial"/>
                <w:b/>
                <w:bCs/>
                <w:color w:val="000000"/>
                <w:szCs w:val="22"/>
              </w:rPr>
            </w:pPr>
            <w:r w:rsidRPr="00C66B68">
              <w:rPr>
                <w:rFonts w:cs="Arial"/>
                <w:b/>
                <w:bCs/>
                <w:color w:val="000000"/>
                <w:szCs w:val="22"/>
              </w:rPr>
              <w:t>Main Flow</w:t>
            </w:r>
          </w:p>
        </w:tc>
        <w:tc>
          <w:tcPr>
            <w:tcW w:w="669" w:type="dxa"/>
            <w:shd w:val="clear" w:color="auto" w:fill="auto"/>
          </w:tcPr>
          <w:p w14:paraId="50580F3C" w14:textId="77777777" w:rsidR="002F3083" w:rsidRPr="00C66B68" w:rsidRDefault="002F3083" w:rsidP="002F3083">
            <w:pPr>
              <w:rPr>
                <w:rFonts w:cs="Arial"/>
                <w:color w:val="000000"/>
                <w:szCs w:val="22"/>
              </w:rPr>
            </w:pPr>
            <w:r w:rsidRPr="00C66B68">
              <w:rPr>
                <w:rFonts w:cs="Arial"/>
                <w:color w:val="000000"/>
                <w:szCs w:val="22"/>
              </w:rPr>
              <w:t>M1</w:t>
            </w:r>
          </w:p>
        </w:tc>
        <w:tc>
          <w:tcPr>
            <w:tcW w:w="7297" w:type="dxa"/>
            <w:shd w:val="clear" w:color="auto" w:fill="auto"/>
          </w:tcPr>
          <w:p w14:paraId="5D4D607A" w14:textId="052B5AED" w:rsidR="002F3083" w:rsidRPr="002F3083" w:rsidRDefault="00C67925" w:rsidP="00C67925">
            <w:pPr>
              <w:rPr>
                <w:rFonts w:cs="Arial"/>
                <w:szCs w:val="22"/>
              </w:rPr>
            </w:pPr>
            <w:r w:rsidRPr="00483EBD">
              <w:rPr>
                <w:rFonts w:cs="Arial"/>
                <w:szCs w:val="22"/>
              </w:rPr>
              <w:t xml:space="preserve">User </w:t>
            </w:r>
            <w:r>
              <w:rPr>
                <w:rFonts w:cs="Arial"/>
                <w:szCs w:val="22"/>
              </w:rPr>
              <w:t xml:space="preserve">triggers Lock All with single lock action with appropriate trigger, </w:t>
            </w:r>
            <w:r w:rsidR="002F3083">
              <w:rPr>
                <w:rFonts w:cs="Arial"/>
                <w:szCs w:val="22"/>
              </w:rPr>
              <w:t xml:space="preserve">while </w:t>
            </w:r>
            <w:r w:rsidR="00F54C0A">
              <w:rPr>
                <w:rFonts w:cs="Arial"/>
                <w:szCs w:val="22"/>
              </w:rPr>
              <w:t>a door fitted with trim switch is open</w:t>
            </w:r>
          </w:p>
        </w:tc>
      </w:tr>
      <w:tr w:rsidR="002F3083" w:rsidRPr="00A82BF4" w14:paraId="008BC6DD" w14:textId="77777777" w:rsidTr="00676421">
        <w:trPr>
          <w:trHeight w:val="255"/>
        </w:trPr>
        <w:tc>
          <w:tcPr>
            <w:tcW w:w="2235" w:type="dxa"/>
            <w:shd w:val="clear" w:color="auto" w:fill="D9D9D9" w:themeFill="background1" w:themeFillShade="D9"/>
          </w:tcPr>
          <w:p w14:paraId="176A80EC" w14:textId="77777777" w:rsidR="002F3083" w:rsidRPr="00C66B68" w:rsidRDefault="002F3083" w:rsidP="002F3083">
            <w:pPr>
              <w:rPr>
                <w:rFonts w:cs="Arial"/>
                <w:b/>
                <w:bCs/>
                <w:color w:val="000000"/>
                <w:szCs w:val="22"/>
              </w:rPr>
            </w:pPr>
          </w:p>
        </w:tc>
        <w:tc>
          <w:tcPr>
            <w:tcW w:w="669" w:type="dxa"/>
            <w:shd w:val="clear" w:color="auto" w:fill="auto"/>
          </w:tcPr>
          <w:p w14:paraId="6BE090E8" w14:textId="77777777" w:rsidR="002F3083" w:rsidRPr="00C66B68" w:rsidRDefault="002F3083" w:rsidP="002F3083">
            <w:pPr>
              <w:rPr>
                <w:rFonts w:cs="Arial"/>
                <w:color w:val="000000"/>
                <w:szCs w:val="22"/>
              </w:rPr>
            </w:pPr>
            <w:r w:rsidRPr="00C66B68">
              <w:rPr>
                <w:rFonts w:cs="Arial"/>
                <w:color w:val="000000"/>
                <w:szCs w:val="22"/>
              </w:rPr>
              <w:t>M2</w:t>
            </w:r>
          </w:p>
        </w:tc>
        <w:tc>
          <w:tcPr>
            <w:tcW w:w="7297" w:type="dxa"/>
            <w:shd w:val="clear" w:color="auto" w:fill="auto"/>
          </w:tcPr>
          <w:p w14:paraId="212416CF" w14:textId="77777777" w:rsidR="002F3083" w:rsidRPr="00C66B68" w:rsidRDefault="002F3083" w:rsidP="002F3083">
            <w:pPr>
              <w:rPr>
                <w:rFonts w:cs="Arial"/>
              </w:rPr>
            </w:pPr>
            <w:r>
              <w:rPr>
                <w:rFonts w:cs="Arial"/>
                <w:szCs w:val="22"/>
              </w:rPr>
              <w:t xml:space="preserve">All exterior handles will be locked/disabled -&gt; </w:t>
            </w:r>
            <w:r>
              <w:rPr>
                <w:rFonts w:cs="Arial"/>
                <w:color w:val="000000"/>
              </w:rPr>
              <w:t>Central Lock (CL)</w:t>
            </w:r>
          </w:p>
        </w:tc>
      </w:tr>
      <w:tr w:rsidR="002F3083" w:rsidRPr="00A82BF4" w14:paraId="467300CA" w14:textId="77777777" w:rsidTr="00676421">
        <w:trPr>
          <w:trHeight w:val="255"/>
        </w:trPr>
        <w:tc>
          <w:tcPr>
            <w:tcW w:w="2235" w:type="dxa"/>
            <w:shd w:val="clear" w:color="auto" w:fill="D9D9D9" w:themeFill="background1" w:themeFillShade="D9"/>
          </w:tcPr>
          <w:p w14:paraId="0D58C097" w14:textId="77777777" w:rsidR="002F3083" w:rsidRPr="00C66B68" w:rsidRDefault="002F3083" w:rsidP="002F3083">
            <w:pPr>
              <w:rPr>
                <w:rFonts w:cs="Arial"/>
                <w:b/>
                <w:bCs/>
                <w:color w:val="000000"/>
                <w:szCs w:val="22"/>
              </w:rPr>
            </w:pPr>
          </w:p>
        </w:tc>
        <w:tc>
          <w:tcPr>
            <w:tcW w:w="669" w:type="dxa"/>
            <w:shd w:val="clear" w:color="auto" w:fill="auto"/>
          </w:tcPr>
          <w:p w14:paraId="20E10C18" w14:textId="77777777" w:rsidR="002F3083" w:rsidRPr="00C66B68" w:rsidRDefault="002F3083" w:rsidP="002F3083">
            <w:pPr>
              <w:rPr>
                <w:rFonts w:cs="Arial"/>
                <w:color w:val="000000"/>
                <w:szCs w:val="22"/>
              </w:rPr>
            </w:pPr>
            <w:r>
              <w:rPr>
                <w:rFonts w:cs="Arial"/>
                <w:color w:val="000000"/>
                <w:szCs w:val="22"/>
              </w:rPr>
              <w:t>M3</w:t>
            </w:r>
          </w:p>
        </w:tc>
        <w:tc>
          <w:tcPr>
            <w:tcW w:w="7297" w:type="dxa"/>
            <w:shd w:val="clear" w:color="auto" w:fill="auto"/>
          </w:tcPr>
          <w:p w14:paraId="7499AC46" w14:textId="77777777" w:rsidR="002F3083" w:rsidRPr="00C66B68" w:rsidRDefault="002F3083" w:rsidP="002F3083">
            <w:pPr>
              <w:rPr>
                <w:rFonts w:cs="Arial"/>
              </w:rPr>
            </w:pPr>
            <w:r>
              <w:rPr>
                <w:rFonts w:cs="Arial"/>
                <w:szCs w:val="22"/>
              </w:rPr>
              <w:t xml:space="preserve">After 1 second all exterior handles will be unlocked/enabled -&gt; </w:t>
            </w:r>
            <w:r>
              <w:rPr>
                <w:rFonts w:cs="Arial"/>
                <w:color w:val="000000"/>
              </w:rPr>
              <w:t>Exterior Central Unlock (ECUL)</w:t>
            </w:r>
          </w:p>
        </w:tc>
      </w:tr>
      <w:tr w:rsidR="002F3083" w:rsidRPr="00A82BF4" w14:paraId="59D519FF" w14:textId="77777777" w:rsidTr="00676421">
        <w:trPr>
          <w:trHeight w:val="255"/>
        </w:trPr>
        <w:tc>
          <w:tcPr>
            <w:tcW w:w="2235" w:type="dxa"/>
            <w:shd w:val="clear" w:color="auto" w:fill="D9D9D9" w:themeFill="background1" w:themeFillShade="D9"/>
          </w:tcPr>
          <w:p w14:paraId="44F21149" w14:textId="77777777" w:rsidR="002F3083" w:rsidRPr="00C66B68" w:rsidRDefault="002F3083" w:rsidP="002F3083">
            <w:pPr>
              <w:rPr>
                <w:rFonts w:cs="Arial"/>
                <w:b/>
                <w:bCs/>
                <w:color w:val="000000"/>
                <w:szCs w:val="22"/>
              </w:rPr>
            </w:pPr>
          </w:p>
        </w:tc>
        <w:tc>
          <w:tcPr>
            <w:tcW w:w="669" w:type="dxa"/>
            <w:shd w:val="clear" w:color="auto" w:fill="auto"/>
          </w:tcPr>
          <w:p w14:paraId="158DF770" w14:textId="77777777" w:rsidR="002F3083" w:rsidRDefault="002F3083" w:rsidP="002F3083">
            <w:pPr>
              <w:rPr>
                <w:rFonts w:cs="Arial"/>
                <w:color w:val="000000"/>
                <w:szCs w:val="22"/>
              </w:rPr>
            </w:pPr>
            <w:r>
              <w:rPr>
                <w:rFonts w:cs="Arial"/>
                <w:color w:val="000000"/>
                <w:szCs w:val="22"/>
              </w:rPr>
              <w:t>M4</w:t>
            </w:r>
          </w:p>
        </w:tc>
        <w:tc>
          <w:tcPr>
            <w:tcW w:w="7297" w:type="dxa"/>
            <w:shd w:val="clear" w:color="auto" w:fill="auto"/>
          </w:tcPr>
          <w:p w14:paraId="025A35F8" w14:textId="77777777" w:rsidR="002F3083" w:rsidRDefault="002F3083" w:rsidP="002F3083">
            <w:pPr>
              <w:rPr>
                <w:rFonts w:cs="Arial"/>
                <w:szCs w:val="22"/>
              </w:rPr>
            </w:pPr>
            <w:r>
              <w:rPr>
                <w:rFonts w:cs="Arial"/>
                <w:szCs w:val="22"/>
              </w:rPr>
              <w:t xml:space="preserve">User receives a mislock feedback </w:t>
            </w:r>
            <w:r w:rsidRPr="005206C3">
              <w:rPr>
                <w:rFonts w:cs="Arial"/>
              </w:rPr>
              <w:t xml:space="preserve">(if “Silent Mode” Feature is disabled AND “Audible </w:t>
            </w:r>
            <w:r>
              <w:rPr>
                <w:rFonts w:cs="Arial"/>
              </w:rPr>
              <w:t xml:space="preserve">Mislock </w:t>
            </w:r>
            <w:r w:rsidRPr="005206C3">
              <w:rPr>
                <w:rFonts w:cs="Arial"/>
              </w:rPr>
              <w:t>Feedback” Feature is enabled)</w:t>
            </w:r>
          </w:p>
        </w:tc>
      </w:tr>
      <w:tr w:rsidR="002F3083" w:rsidRPr="00A82BF4" w14:paraId="2BFCACD2" w14:textId="77777777" w:rsidTr="00676421">
        <w:trPr>
          <w:trHeight w:val="255"/>
        </w:trPr>
        <w:tc>
          <w:tcPr>
            <w:tcW w:w="2235" w:type="dxa"/>
            <w:shd w:val="clear" w:color="auto" w:fill="D9D9D9" w:themeFill="background1" w:themeFillShade="D9"/>
          </w:tcPr>
          <w:p w14:paraId="5F53409A" w14:textId="77777777" w:rsidR="002F3083" w:rsidRPr="00C66B68" w:rsidRDefault="002F3083" w:rsidP="002F3083">
            <w:pPr>
              <w:rPr>
                <w:rFonts w:cs="Arial"/>
                <w:b/>
                <w:bCs/>
                <w:color w:val="000000"/>
                <w:szCs w:val="22"/>
              </w:rPr>
            </w:pPr>
          </w:p>
        </w:tc>
        <w:tc>
          <w:tcPr>
            <w:tcW w:w="669" w:type="dxa"/>
            <w:shd w:val="clear" w:color="auto" w:fill="auto"/>
          </w:tcPr>
          <w:p w14:paraId="17E2332F" w14:textId="77777777" w:rsidR="002F3083" w:rsidRPr="00C66B68" w:rsidRDefault="002F3083" w:rsidP="002F3083">
            <w:pPr>
              <w:rPr>
                <w:rFonts w:cs="Arial"/>
                <w:color w:val="000000"/>
                <w:szCs w:val="22"/>
              </w:rPr>
            </w:pPr>
            <w:r>
              <w:rPr>
                <w:rFonts w:cs="Arial"/>
                <w:color w:val="000000"/>
                <w:szCs w:val="22"/>
              </w:rPr>
              <w:t>M5</w:t>
            </w:r>
          </w:p>
        </w:tc>
        <w:tc>
          <w:tcPr>
            <w:tcW w:w="7297" w:type="dxa"/>
            <w:shd w:val="clear" w:color="auto" w:fill="auto"/>
          </w:tcPr>
          <w:p w14:paraId="5BD24061" w14:textId="77777777" w:rsidR="002F3083" w:rsidRPr="00C66B68" w:rsidRDefault="002F3083" w:rsidP="002F3083">
            <w:pPr>
              <w:rPr>
                <w:rFonts w:cs="Arial"/>
                <w:szCs w:val="22"/>
              </w:rPr>
            </w:pPr>
            <w:r>
              <w:rPr>
                <w:rFonts w:cs="Arial"/>
                <w:color w:val="000000"/>
              </w:rPr>
              <w:t>All d</w:t>
            </w:r>
            <w:r w:rsidRPr="00002A37">
              <w:rPr>
                <w:rFonts w:cs="Arial"/>
                <w:color w:val="000000"/>
              </w:rPr>
              <w:t>oor</w:t>
            </w:r>
            <w:r>
              <w:rPr>
                <w:rFonts w:cs="Arial"/>
                <w:color w:val="000000"/>
              </w:rPr>
              <w:t>s</w:t>
            </w:r>
            <w:r w:rsidRPr="00002A37">
              <w:rPr>
                <w:rFonts w:cs="Arial"/>
                <w:color w:val="000000"/>
              </w:rPr>
              <w:t xml:space="preserve"> </w:t>
            </w:r>
            <w:r>
              <w:rPr>
                <w:rFonts w:cs="Arial"/>
                <w:color w:val="000000"/>
              </w:rPr>
              <w:t>can</w:t>
            </w:r>
            <w:r w:rsidRPr="00002A37">
              <w:rPr>
                <w:rFonts w:cs="Arial"/>
                <w:color w:val="000000"/>
              </w:rPr>
              <w:t xml:space="preserve"> be opened from</w:t>
            </w:r>
            <w:r>
              <w:rPr>
                <w:rFonts w:cs="Arial"/>
                <w:color w:val="000000"/>
              </w:rPr>
              <w:t xml:space="preserve"> inside and</w:t>
            </w:r>
            <w:r w:rsidRPr="00002A37">
              <w:rPr>
                <w:rFonts w:cs="Arial"/>
                <w:color w:val="000000"/>
              </w:rPr>
              <w:t xml:space="preserve"> </w:t>
            </w:r>
            <w:r>
              <w:rPr>
                <w:rFonts w:cs="Arial"/>
                <w:color w:val="000000"/>
              </w:rPr>
              <w:t xml:space="preserve">outside </w:t>
            </w:r>
          </w:p>
        </w:tc>
      </w:tr>
    </w:tbl>
    <w:p w14:paraId="17C0C55A" w14:textId="77777777" w:rsidR="009A2932" w:rsidRDefault="009A2932" w:rsidP="00AE0397">
      <w:pPr>
        <w:pStyle w:val="BodyText"/>
        <w:rPr>
          <w:lang w:val="en-US"/>
        </w:rPr>
      </w:pPr>
    </w:p>
    <w:p w14:paraId="595FDC25" w14:textId="77777777" w:rsidR="009A2932" w:rsidRDefault="009A2932" w:rsidP="002C20A4">
      <w:pPr>
        <w:pStyle w:val="Heading5"/>
        <w:numPr>
          <w:ilvl w:val="4"/>
          <w:numId w:val="7"/>
        </w:numPr>
      </w:pPr>
      <w:r w:rsidRPr="0089672C">
        <w:t>Smart Unlock Door Off to On upon Close</w:t>
      </w:r>
    </w:p>
    <w:p w14:paraId="4D8D5819" w14:textId="77777777" w:rsidR="009A2932" w:rsidRDefault="009A2932" w:rsidP="009A2932">
      <w:pPr>
        <w:rPr>
          <w:rFonts w:cs="Arial"/>
        </w:rPr>
      </w:pPr>
    </w:p>
    <w:p w14:paraId="42799D0F" w14:textId="6B223992" w:rsidR="009A2932" w:rsidRPr="0017445F" w:rsidRDefault="009A2932" w:rsidP="009A2932">
      <w:pPr>
        <w:pStyle w:val="REUseCase"/>
        <w:shd w:val="clear" w:color="auto" w:fill="F2F2F2" w:themeFill="background1" w:themeFillShade="F2"/>
      </w:pPr>
      <w:r w:rsidRPr="0017445F">
        <w:t>###</w:t>
      </w:r>
      <w:bookmarkStart w:id="118" w:name="UC_F_00003_ID_Enable_All_Exterior_Handle"/>
      <w:r>
        <w:t>UC_F_SUL_00003</w:t>
      </w:r>
      <w:bookmarkEnd w:id="118"/>
      <w:r w:rsidRPr="0017445F">
        <w:t>##</w:t>
      </w:r>
      <w:r>
        <w:t xml:space="preserve"># Enable All Exterior Handles on Passenger Vehicles with </w:t>
      </w:r>
      <w:r w:rsidR="000F4F36">
        <w:t>removable</w:t>
      </w:r>
      <w:r>
        <w:t xml:space="preserve"> Doors after all Doors reassembled and closed</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9A2932" w:rsidRPr="00A82BF4" w14:paraId="6B72C655" w14:textId="77777777" w:rsidTr="00676421">
        <w:trPr>
          <w:trHeight w:val="255"/>
        </w:trPr>
        <w:tc>
          <w:tcPr>
            <w:tcW w:w="2235" w:type="dxa"/>
            <w:shd w:val="clear" w:color="auto" w:fill="D9D9D9" w:themeFill="background1" w:themeFillShade="D9"/>
            <w:hideMark/>
          </w:tcPr>
          <w:p w14:paraId="4E8B2A74" w14:textId="77777777" w:rsidR="009A2932" w:rsidRPr="00C66B68" w:rsidRDefault="009A2932" w:rsidP="00676421">
            <w:pPr>
              <w:rPr>
                <w:rFonts w:cs="Arial"/>
                <w:b/>
                <w:bCs/>
                <w:color w:val="000000"/>
                <w:szCs w:val="22"/>
              </w:rPr>
            </w:pPr>
            <w:r w:rsidRPr="00C66B68">
              <w:rPr>
                <w:rFonts w:cs="Arial"/>
                <w:b/>
                <w:bCs/>
                <w:color w:val="000000"/>
                <w:szCs w:val="22"/>
              </w:rPr>
              <w:t>Purpose</w:t>
            </w:r>
          </w:p>
        </w:tc>
        <w:tc>
          <w:tcPr>
            <w:tcW w:w="669" w:type="dxa"/>
            <w:shd w:val="clear" w:color="auto" w:fill="auto"/>
            <w:hideMark/>
          </w:tcPr>
          <w:p w14:paraId="4BE89475" w14:textId="77777777" w:rsidR="009A2932" w:rsidRPr="00C66B68" w:rsidRDefault="009A2932" w:rsidP="00676421">
            <w:pPr>
              <w:rPr>
                <w:rFonts w:cs="Arial"/>
                <w:color w:val="000000"/>
                <w:szCs w:val="22"/>
              </w:rPr>
            </w:pPr>
          </w:p>
        </w:tc>
        <w:tc>
          <w:tcPr>
            <w:tcW w:w="7297" w:type="dxa"/>
            <w:shd w:val="clear" w:color="auto" w:fill="auto"/>
          </w:tcPr>
          <w:p w14:paraId="3494310F" w14:textId="77777777" w:rsidR="002F3083" w:rsidRDefault="002F3083" w:rsidP="002F3083">
            <w:pPr>
              <w:rPr>
                <w:rFonts w:cs="Arial"/>
                <w:szCs w:val="22"/>
              </w:rPr>
            </w:pPr>
            <w:r>
              <w:rPr>
                <w:rFonts w:cs="Arial"/>
                <w:szCs w:val="22"/>
              </w:rPr>
              <w:t xml:space="preserve">The feature enables all </w:t>
            </w:r>
            <w:r>
              <w:t xml:space="preserve">interior and </w:t>
            </w:r>
            <w:r>
              <w:rPr>
                <w:rFonts w:cs="Arial"/>
                <w:szCs w:val="22"/>
              </w:rPr>
              <w:t xml:space="preserve">exterior handles after the user removes a door from the vehicle, reassembles the door and closes the last open door. </w:t>
            </w:r>
          </w:p>
          <w:p w14:paraId="342ADD26" w14:textId="77777777" w:rsidR="009A2932" w:rsidRPr="00C66B68" w:rsidRDefault="002F3083" w:rsidP="002F3083">
            <w:pPr>
              <w:rPr>
                <w:rFonts w:cs="Arial"/>
                <w:szCs w:val="22"/>
              </w:rPr>
            </w:pPr>
            <w:r>
              <w:rPr>
                <w:rFonts w:cs="Arial"/>
                <w:szCs w:val="22"/>
              </w:rPr>
              <w:t>This feature avoids a locking of the key inside the vehicle after the user removes a door and reassembles it again.</w:t>
            </w:r>
          </w:p>
        </w:tc>
      </w:tr>
      <w:tr w:rsidR="002F3083" w:rsidRPr="00A82BF4" w14:paraId="680806D1" w14:textId="77777777" w:rsidTr="00676421">
        <w:trPr>
          <w:trHeight w:val="255"/>
        </w:trPr>
        <w:tc>
          <w:tcPr>
            <w:tcW w:w="2235" w:type="dxa"/>
            <w:shd w:val="clear" w:color="auto" w:fill="D9D9D9" w:themeFill="background1" w:themeFillShade="D9"/>
          </w:tcPr>
          <w:p w14:paraId="2D2F8851" w14:textId="77777777" w:rsidR="002F3083" w:rsidRPr="00C66B68" w:rsidRDefault="002F3083" w:rsidP="002F3083">
            <w:pPr>
              <w:rPr>
                <w:rFonts w:cs="Arial"/>
                <w:b/>
                <w:bCs/>
                <w:color w:val="000000"/>
                <w:szCs w:val="22"/>
              </w:rPr>
            </w:pPr>
            <w:r w:rsidRPr="00C66B68">
              <w:rPr>
                <w:rFonts w:cs="Arial"/>
                <w:b/>
                <w:bCs/>
                <w:color w:val="000000"/>
                <w:szCs w:val="22"/>
              </w:rPr>
              <w:t>Actors</w:t>
            </w:r>
          </w:p>
        </w:tc>
        <w:tc>
          <w:tcPr>
            <w:tcW w:w="669" w:type="dxa"/>
            <w:shd w:val="clear" w:color="auto" w:fill="auto"/>
          </w:tcPr>
          <w:p w14:paraId="138D5263" w14:textId="77777777" w:rsidR="002F3083" w:rsidRPr="00C66B68" w:rsidRDefault="002F3083" w:rsidP="002F3083">
            <w:pPr>
              <w:rPr>
                <w:rFonts w:cs="Arial"/>
                <w:color w:val="000000"/>
                <w:szCs w:val="22"/>
              </w:rPr>
            </w:pPr>
          </w:p>
        </w:tc>
        <w:tc>
          <w:tcPr>
            <w:tcW w:w="7297" w:type="dxa"/>
            <w:shd w:val="clear" w:color="auto" w:fill="auto"/>
          </w:tcPr>
          <w:p w14:paraId="2F9E53F7" w14:textId="77777777" w:rsidR="002F3083" w:rsidRPr="00C66B68" w:rsidRDefault="002F3083" w:rsidP="002F3083">
            <w:pPr>
              <w:rPr>
                <w:rFonts w:cs="Arial"/>
                <w:szCs w:val="22"/>
              </w:rPr>
            </w:pPr>
            <w:r>
              <w:rPr>
                <w:rFonts w:cs="Arial"/>
                <w:szCs w:val="22"/>
              </w:rPr>
              <w:t>User</w:t>
            </w:r>
          </w:p>
        </w:tc>
      </w:tr>
      <w:tr w:rsidR="002F3083" w:rsidRPr="00A82BF4" w14:paraId="1AD004F7" w14:textId="77777777" w:rsidTr="00676421">
        <w:trPr>
          <w:trHeight w:val="255"/>
        </w:trPr>
        <w:tc>
          <w:tcPr>
            <w:tcW w:w="2235" w:type="dxa"/>
            <w:shd w:val="clear" w:color="auto" w:fill="D9D9D9" w:themeFill="background1" w:themeFillShade="D9"/>
            <w:hideMark/>
          </w:tcPr>
          <w:p w14:paraId="16FA62D5" w14:textId="77777777" w:rsidR="002F3083" w:rsidRPr="00C66B68" w:rsidRDefault="002F3083" w:rsidP="002F3083">
            <w:pPr>
              <w:rPr>
                <w:rFonts w:cs="Arial"/>
                <w:b/>
                <w:bCs/>
                <w:color w:val="000000"/>
                <w:szCs w:val="22"/>
              </w:rPr>
            </w:pPr>
            <w:r w:rsidRPr="00C66B68">
              <w:rPr>
                <w:rFonts w:cs="Arial"/>
                <w:b/>
                <w:bCs/>
                <w:color w:val="000000"/>
                <w:szCs w:val="22"/>
              </w:rPr>
              <w:t>Precondition</w:t>
            </w:r>
          </w:p>
        </w:tc>
        <w:tc>
          <w:tcPr>
            <w:tcW w:w="669" w:type="dxa"/>
            <w:shd w:val="clear" w:color="auto" w:fill="auto"/>
            <w:hideMark/>
          </w:tcPr>
          <w:p w14:paraId="1EAE563B" w14:textId="77777777" w:rsidR="002F3083" w:rsidRPr="00C66B68" w:rsidRDefault="002F3083" w:rsidP="002F3083">
            <w:pPr>
              <w:rPr>
                <w:rFonts w:cs="Arial"/>
                <w:color w:val="000000"/>
                <w:szCs w:val="22"/>
              </w:rPr>
            </w:pPr>
          </w:p>
        </w:tc>
        <w:tc>
          <w:tcPr>
            <w:tcW w:w="7297" w:type="dxa"/>
            <w:shd w:val="clear" w:color="auto" w:fill="auto"/>
          </w:tcPr>
          <w:p w14:paraId="212EC889" w14:textId="126B2658" w:rsidR="002F3083" w:rsidRPr="00C66B68" w:rsidRDefault="002F3083" w:rsidP="002F3083">
            <w:pPr>
              <w:rPr>
                <w:rFonts w:cs="Arial"/>
                <w:szCs w:val="22"/>
              </w:rPr>
            </w:pPr>
            <w:r>
              <w:rPr>
                <w:rFonts w:cs="Arial"/>
                <w:szCs w:val="22"/>
              </w:rPr>
              <w:t xml:space="preserve">Vehicle Type “Passenger Vehicle” with </w:t>
            </w:r>
            <w:r w:rsidR="000F4F36">
              <w:rPr>
                <w:rFonts w:cs="Arial"/>
                <w:szCs w:val="22"/>
              </w:rPr>
              <w:t>removable</w:t>
            </w:r>
            <w:r>
              <w:rPr>
                <w:rFonts w:cs="Arial"/>
                <w:szCs w:val="22"/>
              </w:rPr>
              <w:t xml:space="preserve"> doors</w:t>
            </w:r>
          </w:p>
        </w:tc>
      </w:tr>
      <w:tr w:rsidR="002F3083" w:rsidRPr="00A82BF4" w14:paraId="3E95C254" w14:textId="77777777" w:rsidTr="00676421">
        <w:trPr>
          <w:trHeight w:val="255"/>
        </w:trPr>
        <w:tc>
          <w:tcPr>
            <w:tcW w:w="2235" w:type="dxa"/>
            <w:shd w:val="clear" w:color="auto" w:fill="D9D9D9" w:themeFill="background1" w:themeFillShade="D9"/>
            <w:hideMark/>
          </w:tcPr>
          <w:p w14:paraId="395B3F5D" w14:textId="77777777" w:rsidR="002F3083" w:rsidRPr="00C66B68" w:rsidRDefault="002F3083" w:rsidP="002F3083">
            <w:pPr>
              <w:rPr>
                <w:rFonts w:cs="Arial"/>
                <w:b/>
                <w:bCs/>
                <w:color w:val="000000"/>
                <w:szCs w:val="22"/>
              </w:rPr>
            </w:pPr>
          </w:p>
        </w:tc>
        <w:tc>
          <w:tcPr>
            <w:tcW w:w="669" w:type="dxa"/>
            <w:shd w:val="clear" w:color="auto" w:fill="auto"/>
            <w:hideMark/>
          </w:tcPr>
          <w:p w14:paraId="7C9A9F22" w14:textId="77777777" w:rsidR="002F3083" w:rsidRPr="00C66B68" w:rsidRDefault="002F3083" w:rsidP="002F3083">
            <w:pPr>
              <w:rPr>
                <w:rFonts w:cs="Arial"/>
                <w:color w:val="000000"/>
                <w:szCs w:val="22"/>
              </w:rPr>
            </w:pPr>
          </w:p>
        </w:tc>
        <w:tc>
          <w:tcPr>
            <w:tcW w:w="7297" w:type="dxa"/>
            <w:shd w:val="clear" w:color="auto" w:fill="auto"/>
          </w:tcPr>
          <w:p w14:paraId="52D7DF13" w14:textId="77777777" w:rsidR="002F3083" w:rsidRPr="00C66B68" w:rsidRDefault="002F3083" w:rsidP="002F3083">
            <w:pPr>
              <w:rPr>
                <w:rFonts w:cs="Arial"/>
                <w:szCs w:val="22"/>
              </w:rPr>
            </w:pPr>
          </w:p>
        </w:tc>
      </w:tr>
      <w:tr w:rsidR="002F3083" w:rsidRPr="00A82BF4" w14:paraId="34FA76CF" w14:textId="77777777" w:rsidTr="00676421">
        <w:trPr>
          <w:trHeight w:val="255"/>
        </w:trPr>
        <w:tc>
          <w:tcPr>
            <w:tcW w:w="2235" w:type="dxa"/>
            <w:shd w:val="clear" w:color="auto" w:fill="D9D9D9" w:themeFill="background1" w:themeFillShade="D9"/>
            <w:hideMark/>
          </w:tcPr>
          <w:p w14:paraId="124CF5F9" w14:textId="77777777" w:rsidR="002F3083" w:rsidRPr="00C66B68" w:rsidRDefault="002F3083" w:rsidP="002F3083">
            <w:pPr>
              <w:rPr>
                <w:rFonts w:cs="Arial"/>
                <w:b/>
                <w:bCs/>
                <w:color w:val="000000"/>
                <w:szCs w:val="22"/>
              </w:rPr>
            </w:pPr>
            <w:r w:rsidRPr="00C66B68">
              <w:rPr>
                <w:rFonts w:cs="Arial"/>
                <w:b/>
                <w:bCs/>
                <w:color w:val="000000"/>
                <w:szCs w:val="22"/>
              </w:rPr>
              <w:t>Main Flow</w:t>
            </w:r>
          </w:p>
        </w:tc>
        <w:tc>
          <w:tcPr>
            <w:tcW w:w="669" w:type="dxa"/>
            <w:shd w:val="clear" w:color="auto" w:fill="auto"/>
            <w:hideMark/>
          </w:tcPr>
          <w:p w14:paraId="2D8502B0" w14:textId="77777777" w:rsidR="002F3083" w:rsidRPr="00C66B68" w:rsidRDefault="002F3083" w:rsidP="002F3083">
            <w:pPr>
              <w:rPr>
                <w:rFonts w:cs="Arial"/>
                <w:color w:val="000000"/>
                <w:szCs w:val="22"/>
              </w:rPr>
            </w:pPr>
            <w:r w:rsidRPr="00C66B68">
              <w:rPr>
                <w:rFonts w:cs="Arial"/>
                <w:color w:val="000000"/>
                <w:szCs w:val="22"/>
              </w:rPr>
              <w:t>M1</w:t>
            </w:r>
          </w:p>
        </w:tc>
        <w:tc>
          <w:tcPr>
            <w:tcW w:w="7297" w:type="dxa"/>
            <w:shd w:val="clear" w:color="auto" w:fill="auto"/>
          </w:tcPr>
          <w:p w14:paraId="62C4DA60" w14:textId="1063690D" w:rsidR="002F3083" w:rsidRPr="00EA6D57" w:rsidRDefault="002F3083" w:rsidP="002F3083">
            <w:pPr>
              <w:rPr>
                <w:rFonts w:cs="Arial"/>
                <w:szCs w:val="22"/>
              </w:rPr>
            </w:pPr>
            <w:r w:rsidRPr="004B3422">
              <w:rPr>
                <w:rFonts w:cs="Arial"/>
                <w:szCs w:val="22"/>
              </w:rPr>
              <w:t xml:space="preserve">User </w:t>
            </w:r>
            <w:r>
              <w:rPr>
                <w:rFonts w:cs="Arial"/>
                <w:szCs w:val="22"/>
              </w:rPr>
              <w:t xml:space="preserve">opens any </w:t>
            </w:r>
            <w:r w:rsidR="000F4F36">
              <w:rPr>
                <w:rFonts w:cs="Arial"/>
                <w:szCs w:val="22"/>
              </w:rPr>
              <w:t>removable</w:t>
            </w:r>
            <w:r>
              <w:rPr>
                <w:rFonts w:cs="Arial"/>
                <w:szCs w:val="22"/>
              </w:rPr>
              <w:t xml:space="preserve"> door and removes at least one of the opened doors</w:t>
            </w:r>
          </w:p>
        </w:tc>
      </w:tr>
      <w:tr w:rsidR="002F3083" w:rsidRPr="00A82BF4" w14:paraId="498F2EF4" w14:textId="77777777" w:rsidTr="00676421">
        <w:trPr>
          <w:trHeight w:val="255"/>
        </w:trPr>
        <w:tc>
          <w:tcPr>
            <w:tcW w:w="2235" w:type="dxa"/>
            <w:shd w:val="clear" w:color="auto" w:fill="D9D9D9" w:themeFill="background1" w:themeFillShade="D9"/>
          </w:tcPr>
          <w:p w14:paraId="07ACA630" w14:textId="77777777" w:rsidR="002F3083" w:rsidRPr="00C66B68" w:rsidRDefault="002F3083" w:rsidP="002F3083">
            <w:pPr>
              <w:rPr>
                <w:rFonts w:cs="Arial"/>
                <w:b/>
                <w:bCs/>
                <w:color w:val="000000"/>
                <w:szCs w:val="22"/>
              </w:rPr>
            </w:pPr>
          </w:p>
        </w:tc>
        <w:tc>
          <w:tcPr>
            <w:tcW w:w="669" w:type="dxa"/>
            <w:shd w:val="clear" w:color="auto" w:fill="auto"/>
          </w:tcPr>
          <w:p w14:paraId="057041C1" w14:textId="77777777" w:rsidR="002F3083" w:rsidRPr="00C66B68" w:rsidRDefault="002F3083" w:rsidP="002F3083">
            <w:pPr>
              <w:rPr>
                <w:rFonts w:cs="Arial"/>
                <w:color w:val="000000"/>
                <w:szCs w:val="22"/>
              </w:rPr>
            </w:pPr>
            <w:r w:rsidRPr="00C66B68">
              <w:rPr>
                <w:rFonts w:cs="Arial"/>
                <w:color w:val="000000"/>
                <w:szCs w:val="22"/>
              </w:rPr>
              <w:t>M2</w:t>
            </w:r>
          </w:p>
        </w:tc>
        <w:tc>
          <w:tcPr>
            <w:tcW w:w="7297" w:type="dxa"/>
            <w:shd w:val="clear" w:color="auto" w:fill="auto"/>
          </w:tcPr>
          <w:p w14:paraId="3E973313" w14:textId="77777777" w:rsidR="002F3083" w:rsidRPr="00C66B68" w:rsidRDefault="002F3083" w:rsidP="002F3083">
            <w:pPr>
              <w:rPr>
                <w:rFonts w:cs="Arial"/>
              </w:rPr>
            </w:pPr>
            <w:r>
              <w:rPr>
                <w:rFonts w:cs="Arial"/>
                <w:szCs w:val="22"/>
              </w:rPr>
              <w:t>User reassembles all doors. The vehicle lock status is irrelevant (locked or unlocked)</w:t>
            </w:r>
          </w:p>
        </w:tc>
      </w:tr>
      <w:tr w:rsidR="002F3083" w:rsidRPr="00A82BF4" w14:paraId="7AC4BFAD" w14:textId="77777777" w:rsidTr="00676421">
        <w:trPr>
          <w:trHeight w:val="255"/>
        </w:trPr>
        <w:tc>
          <w:tcPr>
            <w:tcW w:w="2235" w:type="dxa"/>
            <w:shd w:val="clear" w:color="auto" w:fill="D9D9D9" w:themeFill="background1" w:themeFillShade="D9"/>
          </w:tcPr>
          <w:p w14:paraId="15091252" w14:textId="77777777" w:rsidR="002F3083" w:rsidRPr="00C66B68" w:rsidRDefault="002F3083" w:rsidP="002F3083">
            <w:pPr>
              <w:rPr>
                <w:rFonts w:cs="Arial"/>
                <w:b/>
                <w:bCs/>
                <w:color w:val="000000"/>
                <w:szCs w:val="22"/>
              </w:rPr>
            </w:pPr>
          </w:p>
        </w:tc>
        <w:tc>
          <w:tcPr>
            <w:tcW w:w="669" w:type="dxa"/>
            <w:shd w:val="clear" w:color="auto" w:fill="auto"/>
          </w:tcPr>
          <w:p w14:paraId="181098CD" w14:textId="77777777" w:rsidR="002F3083" w:rsidRPr="00C66B68" w:rsidRDefault="002F3083" w:rsidP="002F3083">
            <w:pPr>
              <w:rPr>
                <w:rFonts w:cs="Arial"/>
                <w:color w:val="000000"/>
                <w:szCs w:val="22"/>
              </w:rPr>
            </w:pPr>
            <w:r>
              <w:rPr>
                <w:rFonts w:cs="Arial"/>
                <w:color w:val="000000"/>
                <w:szCs w:val="22"/>
              </w:rPr>
              <w:t>M3</w:t>
            </w:r>
          </w:p>
        </w:tc>
        <w:tc>
          <w:tcPr>
            <w:tcW w:w="7297" w:type="dxa"/>
            <w:shd w:val="clear" w:color="auto" w:fill="auto"/>
          </w:tcPr>
          <w:p w14:paraId="4FC2AF1D" w14:textId="77777777" w:rsidR="002F3083" w:rsidRPr="00C66B68" w:rsidRDefault="002F3083" w:rsidP="002F3083">
            <w:pPr>
              <w:rPr>
                <w:rFonts w:cs="Arial"/>
              </w:rPr>
            </w:pPr>
            <w:r>
              <w:rPr>
                <w:rFonts w:cs="Arial"/>
                <w:szCs w:val="22"/>
              </w:rPr>
              <w:t xml:space="preserve">After the user closes the last door, all exterior handles will be unlocked/enabled -&gt; </w:t>
            </w:r>
            <w:r>
              <w:rPr>
                <w:rFonts w:cs="Arial"/>
                <w:color w:val="000000"/>
              </w:rPr>
              <w:t xml:space="preserve">Exterior Central Unlock (ECUL) </w:t>
            </w:r>
          </w:p>
        </w:tc>
      </w:tr>
      <w:tr w:rsidR="002F3083" w:rsidRPr="00A82BF4" w14:paraId="472FF5CF" w14:textId="77777777" w:rsidTr="00676421">
        <w:trPr>
          <w:trHeight w:val="255"/>
        </w:trPr>
        <w:tc>
          <w:tcPr>
            <w:tcW w:w="2235" w:type="dxa"/>
            <w:shd w:val="clear" w:color="auto" w:fill="D9D9D9" w:themeFill="background1" w:themeFillShade="D9"/>
          </w:tcPr>
          <w:p w14:paraId="68FA4F60" w14:textId="77777777" w:rsidR="002F3083" w:rsidRPr="00C66B68" w:rsidRDefault="002F3083" w:rsidP="002F3083">
            <w:pPr>
              <w:rPr>
                <w:rFonts w:cs="Arial"/>
                <w:b/>
                <w:bCs/>
                <w:color w:val="000000"/>
                <w:szCs w:val="22"/>
              </w:rPr>
            </w:pPr>
          </w:p>
        </w:tc>
        <w:tc>
          <w:tcPr>
            <w:tcW w:w="669" w:type="dxa"/>
            <w:shd w:val="clear" w:color="auto" w:fill="auto"/>
          </w:tcPr>
          <w:p w14:paraId="65C3F5B5" w14:textId="77777777" w:rsidR="002F3083" w:rsidRDefault="002F3083" w:rsidP="002F3083">
            <w:pPr>
              <w:rPr>
                <w:rFonts w:cs="Arial"/>
                <w:color w:val="000000"/>
                <w:szCs w:val="22"/>
              </w:rPr>
            </w:pPr>
            <w:r>
              <w:rPr>
                <w:rFonts w:cs="Arial"/>
                <w:color w:val="000000"/>
                <w:szCs w:val="22"/>
              </w:rPr>
              <w:t>M4</w:t>
            </w:r>
          </w:p>
        </w:tc>
        <w:tc>
          <w:tcPr>
            <w:tcW w:w="7297" w:type="dxa"/>
            <w:shd w:val="clear" w:color="auto" w:fill="auto"/>
          </w:tcPr>
          <w:p w14:paraId="29B606CF" w14:textId="77777777" w:rsidR="002F3083" w:rsidRDefault="002F3083" w:rsidP="002F3083">
            <w:pPr>
              <w:rPr>
                <w:rFonts w:cs="Arial"/>
                <w:szCs w:val="22"/>
              </w:rPr>
            </w:pPr>
            <w:r>
              <w:rPr>
                <w:rFonts w:cs="Arial"/>
                <w:szCs w:val="22"/>
              </w:rPr>
              <w:t xml:space="preserve">User receives a mislock feedback </w:t>
            </w:r>
            <w:r w:rsidRPr="005206C3">
              <w:rPr>
                <w:rFonts w:cs="Arial"/>
              </w:rPr>
              <w:t xml:space="preserve">(if “Silent Mode” Feature is disabled AND “Audible </w:t>
            </w:r>
            <w:r>
              <w:rPr>
                <w:rFonts w:cs="Arial"/>
              </w:rPr>
              <w:t xml:space="preserve">Mislock </w:t>
            </w:r>
            <w:r w:rsidRPr="005206C3">
              <w:rPr>
                <w:rFonts w:cs="Arial"/>
              </w:rPr>
              <w:t>Feedback” Feature is enabled)</w:t>
            </w:r>
          </w:p>
        </w:tc>
      </w:tr>
      <w:tr w:rsidR="002F3083" w:rsidRPr="00A82BF4" w14:paraId="23492D7A" w14:textId="77777777" w:rsidTr="00676421">
        <w:trPr>
          <w:trHeight w:val="255"/>
        </w:trPr>
        <w:tc>
          <w:tcPr>
            <w:tcW w:w="2235" w:type="dxa"/>
            <w:shd w:val="clear" w:color="auto" w:fill="D9D9D9" w:themeFill="background1" w:themeFillShade="D9"/>
          </w:tcPr>
          <w:p w14:paraId="15F5F266" w14:textId="77777777" w:rsidR="002F3083" w:rsidRPr="00C66B68" w:rsidRDefault="002F3083" w:rsidP="002F3083">
            <w:pPr>
              <w:rPr>
                <w:rFonts w:cs="Arial"/>
                <w:b/>
                <w:bCs/>
                <w:color w:val="000000"/>
                <w:szCs w:val="22"/>
              </w:rPr>
            </w:pPr>
          </w:p>
        </w:tc>
        <w:tc>
          <w:tcPr>
            <w:tcW w:w="669" w:type="dxa"/>
            <w:shd w:val="clear" w:color="auto" w:fill="auto"/>
          </w:tcPr>
          <w:p w14:paraId="1760F19F" w14:textId="77777777" w:rsidR="002F3083" w:rsidRPr="00C66B68" w:rsidRDefault="002F3083" w:rsidP="002F3083">
            <w:pPr>
              <w:rPr>
                <w:rFonts w:cs="Arial"/>
                <w:color w:val="000000"/>
                <w:szCs w:val="22"/>
              </w:rPr>
            </w:pPr>
            <w:r>
              <w:rPr>
                <w:rFonts w:cs="Arial"/>
                <w:color w:val="000000"/>
                <w:szCs w:val="22"/>
              </w:rPr>
              <w:t>M5</w:t>
            </w:r>
          </w:p>
        </w:tc>
        <w:tc>
          <w:tcPr>
            <w:tcW w:w="7297" w:type="dxa"/>
            <w:shd w:val="clear" w:color="auto" w:fill="auto"/>
          </w:tcPr>
          <w:p w14:paraId="7D222DEF" w14:textId="77777777" w:rsidR="002F3083" w:rsidRPr="00C66B68" w:rsidRDefault="002F3083" w:rsidP="002F3083">
            <w:pPr>
              <w:rPr>
                <w:rFonts w:cs="Arial"/>
                <w:szCs w:val="22"/>
              </w:rPr>
            </w:pPr>
            <w:r>
              <w:rPr>
                <w:rFonts w:cs="Arial"/>
                <w:color w:val="000000"/>
              </w:rPr>
              <w:t>All d</w:t>
            </w:r>
            <w:r w:rsidRPr="00002A37">
              <w:rPr>
                <w:rFonts w:cs="Arial"/>
                <w:color w:val="000000"/>
              </w:rPr>
              <w:t>oor</w:t>
            </w:r>
            <w:r>
              <w:rPr>
                <w:rFonts w:cs="Arial"/>
                <w:color w:val="000000"/>
              </w:rPr>
              <w:t>s</w:t>
            </w:r>
            <w:r w:rsidRPr="00002A37">
              <w:rPr>
                <w:rFonts w:cs="Arial"/>
                <w:color w:val="000000"/>
              </w:rPr>
              <w:t xml:space="preserve"> </w:t>
            </w:r>
            <w:r>
              <w:rPr>
                <w:rFonts w:cs="Arial"/>
                <w:color w:val="000000"/>
              </w:rPr>
              <w:t>can</w:t>
            </w:r>
            <w:r w:rsidRPr="00002A37">
              <w:rPr>
                <w:rFonts w:cs="Arial"/>
                <w:color w:val="000000"/>
              </w:rPr>
              <w:t xml:space="preserve"> be opened from</w:t>
            </w:r>
            <w:r>
              <w:rPr>
                <w:rFonts w:cs="Arial"/>
                <w:color w:val="000000"/>
              </w:rPr>
              <w:t xml:space="preserve"> inside and</w:t>
            </w:r>
            <w:r w:rsidRPr="00002A37">
              <w:rPr>
                <w:rFonts w:cs="Arial"/>
                <w:color w:val="000000"/>
              </w:rPr>
              <w:t xml:space="preserve"> </w:t>
            </w:r>
            <w:r>
              <w:rPr>
                <w:rFonts w:cs="Arial"/>
                <w:color w:val="000000"/>
              </w:rPr>
              <w:t xml:space="preserve">outside </w:t>
            </w:r>
          </w:p>
        </w:tc>
      </w:tr>
      <w:tr w:rsidR="002F3083" w:rsidRPr="00A82BF4" w14:paraId="7F8B7296" w14:textId="77777777" w:rsidTr="00676421">
        <w:trPr>
          <w:trHeight w:val="255"/>
        </w:trPr>
        <w:tc>
          <w:tcPr>
            <w:tcW w:w="2235" w:type="dxa"/>
            <w:shd w:val="clear" w:color="auto" w:fill="D9D9D9" w:themeFill="background1" w:themeFillShade="D9"/>
          </w:tcPr>
          <w:p w14:paraId="49625A57" w14:textId="77777777" w:rsidR="002F3083" w:rsidRPr="00C66B68" w:rsidRDefault="002F3083" w:rsidP="002F3083">
            <w:pPr>
              <w:rPr>
                <w:rFonts w:cs="Arial"/>
                <w:b/>
                <w:bCs/>
                <w:color w:val="000000"/>
                <w:szCs w:val="22"/>
              </w:rPr>
            </w:pPr>
          </w:p>
        </w:tc>
        <w:tc>
          <w:tcPr>
            <w:tcW w:w="669" w:type="dxa"/>
            <w:shd w:val="clear" w:color="auto" w:fill="auto"/>
          </w:tcPr>
          <w:p w14:paraId="5D309E36" w14:textId="77777777" w:rsidR="002F3083" w:rsidRPr="00C66B68" w:rsidRDefault="002F3083" w:rsidP="002F3083">
            <w:pPr>
              <w:rPr>
                <w:rFonts w:cs="Arial"/>
                <w:color w:val="000000"/>
                <w:szCs w:val="22"/>
              </w:rPr>
            </w:pPr>
          </w:p>
        </w:tc>
        <w:tc>
          <w:tcPr>
            <w:tcW w:w="7297" w:type="dxa"/>
            <w:shd w:val="clear" w:color="auto" w:fill="auto"/>
          </w:tcPr>
          <w:p w14:paraId="2D3258F5" w14:textId="77777777" w:rsidR="002F3083" w:rsidRPr="00C66B68" w:rsidRDefault="002F3083" w:rsidP="002F3083">
            <w:pPr>
              <w:rPr>
                <w:rFonts w:cs="Arial"/>
                <w:szCs w:val="22"/>
              </w:rPr>
            </w:pPr>
          </w:p>
        </w:tc>
      </w:tr>
      <w:tr w:rsidR="002F3083" w:rsidRPr="00A82BF4" w14:paraId="69FA7C57" w14:textId="77777777" w:rsidTr="00676421">
        <w:trPr>
          <w:trHeight w:val="255"/>
        </w:trPr>
        <w:tc>
          <w:tcPr>
            <w:tcW w:w="2235" w:type="dxa"/>
            <w:shd w:val="clear" w:color="auto" w:fill="D9D9D9" w:themeFill="background1" w:themeFillShade="D9"/>
          </w:tcPr>
          <w:p w14:paraId="23B7DE8D" w14:textId="77777777" w:rsidR="002F3083" w:rsidRPr="00C66B68" w:rsidRDefault="002F3083" w:rsidP="002F3083">
            <w:pPr>
              <w:rPr>
                <w:rFonts w:cs="Arial"/>
                <w:b/>
                <w:bCs/>
                <w:color w:val="000000"/>
                <w:szCs w:val="22"/>
              </w:rPr>
            </w:pPr>
            <w:r w:rsidRPr="00C66B68">
              <w:rPr>
                <w:rFonts w:cs="Arial"/>
                <w:b/>
                <w:bCs/>
                <w:color w:val="000000"/>
                <w:szCs w:val="22"/>
              </w:rPr>
              <w:t>Post-condition</w:t>
            </w:r>
          </w:p>
        </w:tc>
        <w:tc>
          <w:tcPr>
            <w:tcW w:w="669" w:type="dxa"/>
            <w:shd w:val="clear" w:color="auto" w:fill="auto"/>
          </w:tcPr>
          <w:p w14:paraId="5FE19D04" w14:textId="77777777" w:rsidR="002F3083" w:rsidRPr="00C66B68" w:rsidRDefault="002F3083" w:rsidP="002F3083">
            <w:pPr>
              <w:rPr>
                <w:rFonts w:cs="Arial"/>
                <w:color w:val="000000"/>
                <w:szCs w:val="22"/>
              </w:rPr>
            </w:pPr>
          </w:p>
        </w:tc>
        <w:tc>
          <w:tcPr>
            <w:tcW w:w="7297" w:type="dxa"/>
            <w:shd w:val="clear" w:color="auto" w:fill="auto"/>
          </w:tcPr>
          <w:p w14:paraId="6D517B77" w14:textId="77777777" w:rsidR="002F3083" w:rsidRPr="00C66B68" w:rsidRDefault="002F3083" w:rsidP="002F3083">
            <w:pPr>
              <w:rPr>
                <w:rFonts w:cs="Arial"/>
                <w:szCs w:val="22"/>
              </w:rPr>
            </w:pPr>
            <w:r>
              <w:rPr>
                <w:rFonts w:cs="Arial"/>
                <w:szCs w:val="22"/>
              </w:rPr>
              <w:t>No impact on Alarm features (see Alarm Spec)</w:t>
            </w:r>
          </w:p>
        </w:tc>
      </w:tr>
    </w:tbl>
    <w:p w14:paraId="4980F60A" w14:textId="77777777" w:rsidR="009A2932" w:rsidRDefault="009A2932" w:rsidP="009A2932">
      <w:pPr>
        <w:rPr>
          <w:rFonts w:cs="Arial"/>
        </w:rPr>
      </w:pPr>
    </w:p>
    <w:p w14:paraId="736BAEB4" w14:textId="77777777" w:rsidR="009A2932" w:rsidRDefault="009A2932" w:rsidP="00AE0397">
      <w:pPr>
        <w:pStyle w:val="BodyText"/>
        <w:rPr>
          <w:lang w:val="en-US"/>
        </w:rPr>
      </w:pPr>
    </w:p>
    <w:p w14:paraId="051A1DC4" w14:textId="17A69DC4" w:rsidR="009A2932" w:rsidRDefault="009A2932" w:rsidP="002C20A4">
      <w:pPr>
        <w:pStyle w:val="Heading5"/>
        <w:numPr>
          <w:ilvl w:val="4"/>
          <w:numId w:val="7"/>
        </w:numPr>
      </w:pPr>
      <w:r>
        <w:t xml:space="preserve">Passive </w:t>
      </w:r>
      <w:r w:rsidR="008C601D">
        <w:t>Smart Unlock &amp; Release</w:t>
      </w:r>
    </w:p>
    <w:p w14:paraId="55F48ABE" w14:textId="77777777" w:rsidR="009A2932" w:rsidRDefault="009A2932" w:rsidP="009A2932">
      <w:pPr>
        <w:rPr>
          <w:rFonts w:cs="Arial"/>
        </w:rPr>
      </w:pPr>
    </w:p>
    <w:p w14:paraId="217B911D" w14:textId="77777777" w:rsidR="009A2932" w:rsidRPr="0017445F" w:rsidRDefault="009A2932" w:rsidP="009A2932">
      <w:pPr>
        <w:pStyle w:val="REUseCase"/>
        <w:shd w:val="clear" w:color="auto" w:fill="F2F2F2" w:themeFill="background1" w:themeFillShade="F2"/>
      </w:pPr>
      <w:r w:rsidRPr="0017445F">
        <w:t>###</w:t>
      </w:r>
      <w:bookmarkStart w:id="119" w:name="UC_F_00004_ID_Enable_All_Exterior_Handle"/>
      <w:r>
        <w:t>UC_F_SUL_00004</w:t>
      </w:r>
      <w:bookmarkEnd w:id="119"/>
      <w:r w:rsidRPr="0017445F">
        <w:t>##</w:t>
      </w:r>
      <w:r>
        <w:t># Enable All Exterior Handles on Passenger Vehicles after Closing the last open Door</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2F3083" w:rsidRPr="00A82BF4" w14:paraId="03B8BBD2" w14:textId="77777777" w:rsidTr="00676421">
        <w:trPr>
          <w:trHeight w:val="255"/>
        </w:trPr>
        <w:tc>
          <w:tcPr>
            <w:tcW w:w="2235" w:type="dxa"/>
            <w:shd w:val="clear" w:color="auto" w:fill="D9D9D9" w:themeFill="background1" w:themeFillShade="D9"/>
            <w:hideMark/>
          </w:tcPr>
          <w:p w14:paraId="1C7AC334" w14:textId="77777777" w:rsidR="002F3083" w:rsidRPr="00C66B68" w:rsidRDefault="002F3083" w:rsidP="002F3083">
            <w:pPr>
              <w:rPr>
                <w:rFonts w:cs="Arial"/>
                <w:b/>
                <w:bCs/>
                <w:color w:val="000000"/>
                <w:szCs w:val="22"/>
              </w:rPr>
            </w:pPr>
            <w:r w:rsidRPr="00C66B68">
              <w:rPr>
                <w:rFonts w:cs="Arial"/>
                <w:b/>
                <w:bCs/>
                <w:color w:val="000000"/>
                <w:szCs w:val="22"/>
              </w:rPr>
              <w:t>Purpose</w:t>
            </w:r>
          </w:p>
        </w:tc>
        <w:tc>
          <w:tcPr>
            <w:tcW w:w="669" w:type="dxa"/>
            <w:shd w:val="clear" w:color="auto" w:fill="auto"/>
            <w:hideMark/>
          </w:tcPr>
          <w:p w14:paraId="2C9F682D" w14:textId="77777777" w:rsidR="002F3083" w:rsidRPr="00C66B68" w:rsidRDefault="002F3083" w:rsidP="002F3083">
            <w:pPr>
              <w:rPr>
                <w:rFonts w:cs="Arial"/>
                <w:color w:val="000000"/>
                <w:szCs w:val="22"/>
              </w:rPr>
            </w:pPr>
          </w:p>
        </w:tc>
        <w:tc>
          <w:tcPr>
            <w:tcW w:w="7297" w:type="dxa"/>
            <w:shd w:val="clear" w:color="auto" w:fill="auto"/>
          </w:tcPr>
          <w:p w14:paraId="7A6C485B" w14:textId="77777777" w:rsidR="002F3083" w:rsidRDefault="002F3083" w:rsidP="002F3083">
            <w:pPr>
              <w:rPr>
                <w:rFonts w:cs="Arial"/>
                <w:szCs w:val="22"/>
              </w:rPr>
            </w:pPr>
            <w:r>
              <w:rPr>
                <w:rFonts w:cs="Arial"/>
                <w:szCs w:val="22"/>
              </w:rPr>
              <w:t xml:space="preserve">The feature enables all </w:t>
            </w:r>
            <w:r>
              <w:t xml:space="preserve">interior and </w:t>
            </w:r>
            <w:r>
              <w:rPr>
                <w:rFonts w:cs="Arial"/>
                <w:szCs w:val="22"/>
              </w:rPr>
              <w:t>exterior handles after the user locks the vehicle electronically while no passive key inside the vehicle and one passive key is found outside and the user closes the last open door. The feature avoids a locking of the passive key inside the vehicle.</w:t>
            </w:r>
          </w:p>
          <w:p w14:paraId="2720CC3D" w14:textId="77777777" w:rsidR="002F3083" w:rsidRDefault="002F3083" w:rsidP="002F3083">
            <w:pPr>
              <w:rPr>
                <w:rFonts w:cs="Arial"/>
                <w:szCs w:val="22"/>
              </w:rPr>
            </w:pPr>
          </w:p>
          <w:p w14:paraId="3047F955" w14:textId="77777777" w:rsidR="002F3083" w:rsidRDefault="002F3083" w:rsidP="002F3083">
            <w:pPr>
              <w:rPr>
                <w:rFonts w:cs="Arial"/>
                <w:szCs w:val="22"/>
              </w:rPr>
            </w:pPr>
            <w:r>
              <w:rPr>
                <w:rFonts w:cs="Arial"/>
                <w:szCs w:val="22"/>
              </w:rPr>
              <w:t xml:space="preserve">Note: </w:t>
            </w:r>
          </w:p>
          <w:p w14:paraId="5434FC0F" w14:textId="77777777" w:rsidR="002F3083" w:rsidRPr="002C405D" w:rsidRDefault="002F3083" w:rsidP="002F3083">
            <w:pPr>
              <w:rPr>
                <w:rFonts w:cs="Arial"/>
                <w:szCs w:val="22"/>
              </w:rPr>
            </w:pPr>
            <w:r>
              <w:rPr>
                <w:rFonts w:cs="Arial"/>
                <w:szCs w:val="22"/>
              </w:rPr>
              <w:t>Europe Operation:</w:t>
            </w:r>
            <w:r>
              <w:t xml:space="preserve"> </w:t>
            </w:r>
            <w:r w:rsidRPr="002C405D">
              <w:rPr>
                <w:rFonts w:cs="Arial"/>
                <w:szCs w:val="22"/>
              </w:rPr>
              <w:t xml:space="preserve">When </w:t>
            </w:r>
            <w:r>
              <w:rPr>
                <w:rFonts w:cs="Arial"/>
                <w:szCs w:val="22"/>
              </w:rPr>
              <w:t>“Smart Unlock Door Open”</w:t>
            </w:r>
            <w:r w:rsidRPr="002C405D">
              <w:rPr>
                <w:rFonts w:cs="Arial"/>
                <w:szCs w:val="22"/>
              </w:rPr>
              <w:t xml:space="preserve"> is present and a lock is requested with door ajar it unlocks immediately, hence passive</w:t>
            </w:r>
          </w:p>
          <w:p w14:paraId="0FB69E8C" w14:textId="2A5DF766" w:rsidR="002F3083" w:rsidRDefault="001017AC" w:rsidP="002F3083">
            <w:pPr>
              <w:rPr>
                <w:rFonts w:cs="Arial"/>
                <w:szCs w:val="22"/>
              </w:rPr>
            </w:pPr>
            <w:r w:rsidRPr="00BC52DA">
              <w:rPr>
                <w:rFonts w:cs="Arial"/>
                <w:noProof/>
                <w:szCs w:val="22"/>
                <w:lang w:val="de-DE" w:eastAsia="de-DE"/>
              </w:rPr>
              <mc:AlternateContent>
                <mc:Choice Requires="wpg">
                  <w:drawing>
                    <wp:anchor distT="0" distB="0" distL="114300" distR="114300" simplePos="0" relativeHeight="251661312" behindDoc="0" locked="0" layoutInCell="1" allowOverlap="1" wp14:anchorId="08194E8A" wp14:editId="71E8D31A">
                      <wp:simplePos x="0" y="0"/>
                      <wp:positionH relativeFrom="column">
                        <wp:posOffset>-9525</wp:posOffset>
                      </wp:positionH>
                      <wp:positionV relativeFrom="paragraph">
                        <wp:posOffset>153035</wp:posOffset>
                      </wp:positionV>
                      <wp:extent cx="4062730" cy="774700"/>
                      <wp:effectExtent l="19050" t="0" r="0" b="6350"/>
                      <wp:wrapTopAndBottom/>
                      <wp:docPr id="91093" name="Gruppieren 43"/>
                      <wp:cNvGraphicFramePr/>
                      <a:graphic xmlns:a="http://schemas.openxmlformats.org/drawingml/2006/main">
                        <a:graphicData uri="http://schemas.microsoft.com/office/word/2010/wordprocessingGroup">
                          <wpg:wgp>
                            <wpg:cNvGrpSpPr/>
                            <wpg:grpSpPr>
                              <a:xfrm>
                                <a:off x="0" y="0"/>
                                <a:ext cx="4062730" cy="774700"/>
                                <a:chOff x="0" y="0"/>
                                <a:chExt cx="4063218" cy="775256"/>
                              </a:xfrm>
                            </wpg:grpSpPr>
                            <wps:wsp>
                              <wps:cNvPr id="91094" name="Gerade Verbindung mit Pfeil 91094"/>
                              <wps:cNvCnPr/>
                              <wps:spPr>
                                <a:xfrm>
                                  <a:off x="2958109" y="395503"/>
                                  <a:ext cx="539777"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1095"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13163" y="0"/>
                                  <a:ext cx="43164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096" name="Gerade Verbindung 81"/>
                              <wps:cNvCnPr>
                                <a:cxnSpLocks noChangeShapeType="1"/>
                              </wps:cNvCnPr>
                              <wps:spPr bwMode="auto">
                                <a:xfrm>
                                  <a:off x="113163" y="552406"/>
                                  <a:ext cx="396726"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097" name="Line 6"/>
                              <wps:cNvCnPr/>
                              <wps:spPr bwMode="auto">
                                <a:xfrm flipH="1">
                                  <a:off x="240707" y="711754"/>
                                  <a:ext cx="144411"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1098" name="Line 7"/>
                              <wps:cNvCnPr/>
                              <wps:spPr bwMode="auto">
                                <a:xfrm>
                                  <a:off x="155678" y="403682"/>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099" name="Line 9"/>
                              <wps:cNvCnPr/>
                              <wps:spPr bwMode="auto">
                                <a:xfrm>
                                  <a:off x="463908" y="265580"/>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100" name="Line 9"/>
                              <wps:cNvCnPr/>
                              <wps:spPr bwMode="auto">
                                <a:xfrm>
                                  <a:off x="463908" y="403682"/>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101" name="Line 7"/>
                              <wps:cNvCnPr/>
                              <wps:spPr bwMode="auto">
                                <a:xfrm rot="2700000">
                                  <a:off x="89995" y="261263"/>
                                  <a:ext cx="0" cy="179989"/>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102" name="Ellipse 91102"/>
                              <wps:cNvSpPr>
                                <a:spLocks noChangeArrowheads="1"/>
                              </wps:cNvSpPr>
                              <wps:spPr bwMode="auto">
                                <a:xfrm>
                                  <a:off x="251335" y="244334"/>
                                  <a:ext cx="107959" cy="107905"/>
                                </a:xfrm>
                                <a:prstGeom prst="ellipse">
                                  <a:avLst/>
                                </a:prstGeom>
                                <a:noFill/>
                                <a:ln w="9525" algn="ctr">
                                  <a:solidFill>
                                    <a:schemeClr val="tx1"/>
                                  </a:solidFill>
                                  <a:round/>
                                  <a:headEnd/>
                                  <a:tailEnd/>
                                </a:ln>
                              </wps:spPr>
                              <wps:bodyPr/>
                            </wps:wsp>
                            <wps:wsp>
                              <wps:cNvPr id="91103" name="Gerade Verbindung mit Pfeil 91103"/>
                              <wps:cNvCnPr/>
                              <wps:spPr>
                                <a:xfrm>
                                  <a:off x="577264" y="368986"/>
                                  <a:ext cx="539868"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1136"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307289" y="32062"/>
                                  <a:ext cx="433384"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37" name="Gerade Verbindung 81"/>
                              <wps:cNvCnPr>
                                <a:cxnSpLocks noChangeShapeType="1"/>
                              </wps:cNvCnPr>
                              <wps:spPr bwMode="auto">
                                <a:xfrm>
                                  <a:off x="1310464" y="608781"/>
                                  <a:ext cx="396871"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138" name="Ellipse 91138"/>
                              <wps:cNvSpPr>
                                <a:spLocks noChangeArrowheads="1"/>
                              </wps:cNvSpPr>
                              <wps:spPr bwMode="auto">
                                <a:xfrm>
                                  <a:off x="1454132" y="281299"/>
                                  <a:ext cx="107999" cy="108000"/>
                                </a:xfrm>
                                <a:prstGeom prst="ellipse">
                                  <a:avLst/>
                                </a:prstGeom>
                                <a:solidFill>
                                  <a:srgbClr val="FF0000"/>
                                </a:solidFill>
                                <a:ln w="9525" algn="ctr">
                                  <a:solidFill>
                                    <a:schemeClr val="tx1"/>
                                  </a:solidFill>
                                  <a:round/>
                                  <a:headEnd/>
                                  <a:tailEnd/>
                                </a:ln>
                              </wps:spPr>
                              <wps:bodyPr/>
                            </wps:wsp>
                            <wps:wsp>
                              <wps:cNvPr id="91139" name="Rechteck 91139"/>
                              <wps:cNvSpPr/>
                              <wps:spPr>
                                <a:xfrm>
                                  <a:off x="1605399" y="297998"/>
                                  <a:ext cx="86399"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140" name="Rechteck 91140"/>
                              <wps:cNvSpPr/>
                              <wps:spPr>
                                <a:xfrm>
                                  <a:off x="1605399" y="440235"/>
                                  <a:ext cx="86399"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141" name="Rechteck 91141"/>
                              <wps:cNvSpPr/>
                              <wps:spPr>
                                <a:xfrm>
                                  <a:off x="1318064" y="440235"/>
                                  <a:ext cx="86399"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142" name="Rechteck 91142"/>
                              <wps:cNvSpPr/>
                              <wps:spPr>
                                <a:xfrm>
                                  <a:off x="1432737" y="663576"/>
                                  <a:ext cx="143999"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143" name="Text Box 211"/>
                              <wps:cNvSpPr txBox="1"/>
                              <wps:spPr>
                                <a:xfrm>
                                  <a:off x="413868" y="85141"/>
                                  <a:ext cx="833794"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F233A0" w14:textId="77777777" w:rsidR="00C82F17" w:rsidRDefault="00C82F17" w:rsidP="006A3C87">
                                    <w:pPr>
                                      <w:pStyle w:val="NormalWeb"/>
                                      <w:overflowPunct w:val="0"/>
                                      <w:spacing w:before="0" w:beforeAutospacing="0" w:after="0" w:afterAutospacing="0"/>
                                      <w:jc w:val="center"/>
                                    </w:pPr>
                                    <w:r>
                                      <w:rPr>
                                        <w:color w:val="000000"/>
                                        <w:kern w:val="24"/>
                                        <w:sz w:val="12"/>
                                        <w:szCs w:val="12"/>
                                      </w:rPr>
                                      <w:t>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144" name="Text Box 211"/>
                              <wps:cNvSpPr txBox="1"/>
                              <wps:spPr>
                                <a:xfrm>
                                  <a:off x="2781939" y="22860"/>
                                  <a:ext cx="812093" cy="3805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11D63F" w14:textId="2B3CE5A6" w:rsidR="00C82F17" w:rsidRPr="001017AC" w:rsidRDefault="00C82F17" w:rsidP="001017AC">
                                    <w:pPr>
                                      <w:pStyle w:val="NormalWeb"/>
                                      <w:overflowPunct w:val="0"/>
                                      <w:spacing w:before="0" w:beforeAutospacing="0" w:after="0" w:afterAutospacing="0"/>
                                      <w:jc w:val="center"/>
                                      <w:rPr>
                                        <w:color w:val="000000"/>
                                        <w:kern w:val="24"/>
                                        <w:sz w:val="12"/>
                                        <w:szCs w:val="12"/>
                                      </w:rPr>
                                    </w:pPr>
                                    <w:r w:rsidRPr="001017AC">
                                      <w:rPr>
                                        <w:color w:val="000000"/>
                                        <w:kern w:val="24"/>
                                        <w:sz w:val="12"/>
                                        <w:szCs w:val="12"/>
                                      </w:rPr>
                                      <w:t>Passive Smart Unlock &amp; Release”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1145"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631578" y="35458"/>
                                  <a:ext cx="43164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46" name="Gerade Verbindung 81"/>
                              <wps:cNvCnPr>
                                <a:cxnSpLocks noChangeShapeType="1"/>
                              </wps:cNvCnPr>
                              <wps:spPr bwMode="auto">
                                <a:xfrm>
                                  <a:off x="3631578" y="587864"/>
                                  <a:ext cx="396726"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147" name="Line 7"/>
                              <wps:cNvCnPr/>
                              <wps:spPr bwMode="auto">
                                <a:xfrm>
                                  <a:off x="3674093" y="439140"/>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148" name="Line 9"/>
                              <wps:cNvCnPr/>
                              <wps:spPr bwMode="auto">
                                <a:xfrm>
                                  <a:off x="3982323" y="301038"/>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7161" name="Line 9"/>
                              <wps:cNvCnPr/>
                              <wps:spPr bwMode="auto">
                                <a:xfrm>
                                  <a:off x="3982323" y="439140"/>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7162" name="Ellipse 7162"/>
                              <wps:cNvSpPr>
                                <a:spLocks noChangeArrowheads="1"/>
                              </wps:cNvSpPr>
                              <wps:spPr bwMode="auto">
                                <a:xfrm>
                                  <a:off x="3769750" y="279792"/>
                                  <a:ext cx="107959" cy="107905"/>
                                </a:xfrm>
                                <a:prstGeom prst="ellipse">
                                  <a:avLst/>
                                </a:prstGeom>
                                <a:noFill/>
                                <a:ln w="9525" algn="ctr">
                                  <a:solidFill>
                                    <a:schemeClr val="tx1"/>
                                  </a:solidFill>
                                  <a:round/>
                                  <a:headEnd/>
                                  <a:tailEnd/>
                                </a:ln>
                              </wps:spPr>
                              <wps:bodyPr/>
                            </wps:wsp>
                            <wps:wsp>
                              <wps:cNvPr id="7163" name="Rechteck 7163"/>
                              <wps:cNvSpPr/>
                              <wps:spPr>
                                <a:xfrm>
                                  <a:off x="3762596" y="663963"/>
                                  <a:ext cx="143999"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64" name="Line 9"/>
                              <wps:cNvCnPr/>
                              <wps:spPr bwMode="auto">
                                <a:xfrm>
                                  <a:off x="3674093" y="301038"/>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165"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49794" y="54531"/>
                                  <a:ext cx="433384"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66" name="Gerade Verbindung 81"/>
                              <wps:cNvCnPr>
                                <a:cxnSpLocks noChangeShapeType="1"/>
                              </wps:cNvCnPr>
                              <wps:spPr bwMode="auto">
                                <a:xfrm>
                                  <a:off x="2452969" y="631250"/>
                                  <a:ext cx="396871"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7167" name="Ellipse 7167"/>
                              <wps:cNvSpPr>
                                <a:spLocks noChangeArrowheads="1"/>
                              </wps:cNvSpPr>
                              <wps:spPr bwMode="auto">
                                <a:xfrm>
                                  <a:off x="2596637" y="303768"/>
                                  <a:ext cx="107999" cy="108000"/>
                                </a:xfrm>
                                <a:prstGeom prst="ellipse">
                                  <a:avLst/>
                                </a:prstGeom>
                                <a:solidFill>
                                  <a:srgbClr val="FF0000"/>
                                </a:solidFill>
                                <a:ln w="9525" algn="ctr">
                                  <a:solidFill>
                                    <a:schemeClr val="tx1"/>
                                  </a:solidFill>
                                  <a:round/>
                                  <a:headEnd/>
                                  <a:tailEnd/>
                                </a:ln>
                              </wps:spPr>
                              <wps:bodyPr/>
                            </wps:wsp>
                            <wps:wsp>
                              <wps:cNvPr id="91206" name="Rechteck 91206"/>
                              <wps:cNvSpPr/>
                              <wps:spPr>
                                <a:xfrm>
                                  <a:off x="2747904" y="320467"/>
                                  <a:ext cx="86399"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207" name="Rechteck 91207"/>
                              <wps:cNvSpPr/>
                              <wps:spPr>
                                <a:xfrm>
                                  <a:off x="2747904" y="462704"/>
                                  <a:ext cx="86399"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208" name="Rechteck 91208"/>
                              <wps:cNvSpPr/>
                              <wps:spPr>
                                <a:xfrm>
                                  <a:off x="2460569" y="462704"/>
                                  <a:ext cx="86399"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209" name="Rechteck 91209"/>
                              <wps:cNvSpPr/>
                              <wps:spPr>
                                <a:xfrm rot="2700000">
                                  <a:off x="1257721" y="264927"/>
                                  <a:ext cx="86400" cy="179998"/>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210" name="Rechteck 91210"/>
                              <wps:cNvSpPr/>
                              <wps:spPr>
                                <a:xfrm>
                                  <a:off x="2575242" y="686045"/>
                                  <a:ext cx="143999"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211" name="Gerade Verbindung mit Pfeil 91211"/>
                              <wps:cNvCnPr/>
                              <wps:spPr>
                                <a:xfrm>
                                  <a:off x="1796101" y="368986"/>
                                  <a:ext cx="539868"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212" name="Text Box 211"/>
                              <wps:cNvSpPr txBox="1"/>
                              <wps:spPr>
                                <a:xfrm>
                                  <a:off x="1632705" y="85141"/>
                                  <a:ext cx="833794"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32E46" w14:textId="77777777" w:rsidR="00C82F17" w:rsidRDefault="00C82F17" w:rsidP="006A3C87">
                                    <w:pPr>
                                      <w:pStyle w:val="NormalWeb"/>
                                      <w:overflowPunct w:val="0"/>
                                      <w:spacing w:before="0" w:beforeAutospacing="0" w:after="0" w:afterAutospacing="0"/>
                                      <w:jc w:val="center"/>
                                    </w:pPr>
                                    <w:r>
                                      <w:rPr>
                                        <w:color w:val="000000"/>
                                        <w:kern w:val="24"/>
                                        <w:sz w:val="12"/>
                                        <w:szCs w:val="12"/>
                                      </w:rPr>
                                      <w:t>Close last open door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213" name="Rechteck 91213"/>
                              <wps:cNvSpPr/>
                              <wps:spPr>
                                <a:xfrm>
                                  <a:off x="2450397" y="324431"/>
                                  <a:ext cx="86399"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8194E8A" id="Gruppieren 43" o:spid="_x0000_s1456" style="position:absolute;margin-left:-.75pt;margin-top:12.05pt;width:319.9pt;height:61pt;z-index:251661312;mso-position-horizontal-relative:text;mso-position-vertical-relative:text" coordsize="40632,7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">
                      <v:shape id="Gerade Verbindung mit Pfeil 91094" o:spid="_x0000_s1457" type="#_x0000_t32" style="position:absolute;left:29581;top:3955;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" strokecolor="#1f497d [3215]" strokeweight="1pt">
                        <v:stroke endarrow="open"/>
                      </v:shape>
                      <v:shape id="Picture 4" o:spid="_x0000_s1458" type="#_x0000_t75" alt="ford-tourneo-connect-2005" style="position:absolute;left:1131;width:4317;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">
                        <v:imagedata r:id="rId42" o:title="ford-tourneo-connect-2005" chromakey="white"/>
                        <v:path arrowok="t"/>
                        <o:lock v:ext="edit" aspectratio="f"/>
                      </v:shape>
                      <v:line id="Gerade Verbindung 81" o:spid="_x0000_s1459" style="position:absolute;visibility:visible;mso-wrap-style:square" from="1131,5524" to="5098,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" strokecolor="black [3213]"/>
                      <v:line id="Line 6" o:spid="_x0000_s1460" style="position:absolute;flip:x;visibility:visible;mso-wrap-style:square" from="2407,7117" to="3851,7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" strokecolor="lime" strokeweight="6.75pt"/>
                      <v:line id="Line 7" o:spid="_x0000_s1461" style="position:absolute;visibility:visible;mso-wrap-style:square" from="1556,4036" to="1556,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" strokecolor="#9c0" strokeweight="6.75pt"/>
                      <v:line id="Line 9" o:spid="_x0000_s1462" style="position:absolute;visibility:visible;mso-wrap-style:square" from="4639,2655" to="4639,3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" strokecolor="#9c0" strokeweight="6.75pt"/>
                      <v:line id="Line 9" o:spid="_x0000_s1463" style="position:absolute;visibility:visible;mso-wrap-style:square" from="4639,4036" to="4639,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" strokecolor="#9c0" strokeweight="6.75pt"/>
                      <v:line id="Line 7" o:spid="_x0000_s1464" style="position:absolute;rotation:45;visibility:visible;mso-wrap-style:square" from="900,2612" to="900,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" strokecolor="#9c0" strokeweight="6.75pt"/>
                      <v:oval id="Ellipse 91102" o:spid="_x0000_s1465" style="position:absolute;left:2513;top:2443;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" filled="f" strokecolor="black [3213]"/>
                      <v:shape id="Gerade Verbindung mit Pfeil 91103" o:spid="_x0000_s1466" type="#_x0000_t32" style="position:absolute;left:5772;top:3689;width:53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" strokecolor="#1f497d [3215]" strokeweight="1pt">
                        <v:stroke endarrow="open"/>
                      </v:shape>
                      <v:shape id="Picture 4" o:spid="_x0000_s1467" type="#_x0000_t75" alt="ford-tourneo-connect-2005" style="position:absolute;left:13072;top:320;width:4334;height:72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">
                        <v:imagedata r:id="rId42" o:title="ford-tourneo-connect-2005" chromakey="white"/>
                        <o:lock v:ext="edit" aspectratio="f"/>
                      </v:shape>
                      <v:line id="Gerade Verbindung 81" o:spid="_x0000_s1468" style="position:absolute;visibility:visible;mso-wrap-style:square" from="13104,6087" to="17073,6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" strokecolor="black [3213]"/>
                      <v:oval id="Ellipse 91138" o:spid="_x0000_s1469" style="position:absolute;left:14541;top:2812;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" fillcolor="red" strokecolor="black [3213]"/>
                      <v:rect id="Rechteck 91139" o:spid="_x0000_s1470" style="position:absolute;left:16053;top:2979;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" fillcolor="red" stroked="f" strokeweight="2pt"/>
                      <v:rect id="Rechteck 91140" o:spid="_x0000_s1471" style="position:absolute;left:16053;top:4402;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" fillcolor="red" stroked="f" strokeweight="2pt"/>
                      <v:rect id="Rechteck 91141" o:spid="_x0000_s1472" style="position:absolute;left:13180;top:4402;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" fillcolor="red" stroked="f" strokeweight="2pt"/>
                      <v:rect id="Rechteck 91142" o:spid="_x0000_s1473" style="position:absolute;left:14327;top:6635;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" fillcolor="#e2b4fe" stroked="f" strokeweight="2pt"/>
                      <v:shape id="Text Box 211" o:spid="_x0000_s1474" type="#_x0000_t202" style="position:absolute;left:4138;top:851;width:8338;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" filled="f" stroked="f" strokeweight=".5pt">
                        <v:textbox>
                          <w:txbxContent>
                            <w:p w14:paraId="43F233A0" w14:textId="77777777" w:rsidR="00C82F17" w:rsidRDefault="00C82F17" w:rsidP="006A3C87">
                              <w:pPr>
                                <w:pStyle w:val="NormalWeb"/>
                                <w:overflowPunct w:val="0"/>
                                <w:spacing w:before="0" w:beforeAutospacing="0" w:after="0" w:afterAutospacing="0"/>
                                <w:jc w:val="center"/>
                              </w:pPr>
                              <w:r>
                                <w:rPr>
                                  <w:color w:val="000000"/>
                                  <w:kern w:val="24"/>
                                  <w:sz w:val="12"/>
                                  <w:szCs w:val="12"/>
                                </w:rPr>
                                <w:t>Lock action</w:t>
                              </w:r>
                            </w:p>
                          </w:txbxContent>
                        </v:textbox>
                      </v:shape>
                      <v:shape id="Text Box 211" o:spid="_x0000_s1475" type="#_x0000_t202" style="position:absolute;left:27819;top:228;width:8121;height:3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" filled="f" stroked="f" strokeweight=".5pt">
                        <v:textbox>
                          <w:txbxContent>
                            <w:p w14:paraId="1211D63F" w14:textId="2B3CE5A6" w:rsidR="00C82F17" w:rsidRPr="001017AC" w:rsidRDefault="00C82F17" w:rsidP="001017AC">
                              <w:pPr>
                                <w:pStyle w:val="NormalWeb"/>
                                <w:overflowPunct w:val="0"/>
                                <w:spacing w:before="0" w:beforeAutospacing="0" w:after="0" w:afterAutospacing="0"/>
                                <w:jc w:val="center"/>
                                <w:rPr>
                                  <w:color w:val="000000"/>
                                  <w:kern w:val="24"/>
                                  <w:sz w:val="12"/>
                                  <w:szCs w:val="12"/>
                                </w:rPr>
                              </w:pPr>
                              <w:r w:rsidRPr="001017AC">
                                <w:rPr>
                                  <w:color w:val="000000"/>
                                  <w:kern w:val="24"/>
                                  <w:sz w:val="12"/>
                                  <w:szCs w:val="12"/>
                                </w:rPr>
                                <w:t>Passive Smart Unlock &amp; Release”</w:t>
                              </w:r>
                            </w:p>
                          </w:txbxContent>
                        </v:textbox>
                      </v:shape>
                      <v:shape id="Picture 4" o:spid="_x0000_s1476" type="#_x0000_t75" alt="ford-tourneo-connect-2005" style="position:absolute;left:36315;top:354;width:4317;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">
                        <v:imagedata r:id="rId42" o:title="ford-tourneo-connect-2005" chromakey="white"/>
                        <v:path arrowok="t"/>
                        <o:lock v:ext="edit" aspectratio="f"/>
                      </v:shape>
                      <v:line id="Gerade Verbindung 81" o:spid="_x0000_s1477" style="position:absolute;visibility:visible;mso-wrap-style:square" from="36315,5878" to="4028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" strokecolor="black [3213]"/>
                      <v:line id="Line 7" o:spid="_x0000_s1478" style="position:absolute;visibility:visible;mso-wrap-style:square" from="36740,4391" to="36740,5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" strokecolor="#9c0" strokeweight="6.75pt"/>
                      <v:line id="Line 9" o:spid="_x0000_s1479" style="position:absolute;visibility:visible;mso-wrap-style:square" from="39823,3010" to="39823,4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" strokecolor="#9c0" strokeweight="6.75pt"/>
                      <v:line id="Line 9" o:spid="_x0000_s1480" style="position:absolute;visibility:visible;mso-wrap-style:square" from="39823,4391" to="39823,5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" strokecolor="#9c0" strokeweight="6.75pt"/>
                      <v:oval id="Ellipse 7162" o:spid="_x0000_s1481" style="position:absolute;left:37697;top:2797;width:108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" filled="f" strokecolor="black [3213]"/>
                      <v:rect id="Rechteck 7163" o:spid="_x0000_s1482" style="position:absolute;left:37625;top:6639;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" fillcolor="#e2b4fe" stroked="f" strokeweight="2pt"/>
                      <v:line id="Line 9" o:spid="_x0000_s1483" style="position:absolute;visibility:visible;mso-wrap-style:square" from="36740,3010" to="36740,4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" strokecolor="#9c0" strokeweight="6.75pt"/>
                      <v:shape id="Picture 4" o:spid="_x0000_s1484" type="#_x0000_t75" alt="ford-tourneo-connect-2005" style="position:absolute;left:24497;top:545;width:4334;height:72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">
                        <v:imagedata r:id="rId42" o:title="ford-tourneo-connect-2005" chromakey="white"/>
                        <o:lock v:ext="edit" aspectratio="f"/>
                      </v:shape>
                      <v:line id="Gerade Verbindung 81" o:spid="_x0000_s1485" style="position:absolute;visibility:visible;mso-wrap-style:square" from="24529,6312" to="28498,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" strokecolor="black [3213]"/>
                      <v:oval id="Ellipse 7167" o:spid="_x0000_s1486" style="position:absolute;left:25966;top:3037;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" fillcolor="red" strokecolor="black [3213]"/>
                      <v:rect id="Rechteck 91206" o:spid="_x0000_s1487" style="position:absolute;left:27479;top:3204;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" fillcolor="red" stroked="f" strokeweight="2pt"/>
                      <v:rect id="Rechteck 91207" o:spid="_x0000_s1488" style="position:absolute;left:27479;top:4627;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" fillcolor="red" stroked="f" strokeweight="2pt"/>
                      <v:rect id="Rechteck 91208" o:spid="_x0000_s1489" style="position:absolute;left:24605;top:4627;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" fillcolor="red" stroked="f" strokeweight="2pt"/>
                      <v:rect id="Rechteck 91209" o:spid="_x0000_s1490" style="position:absolute;left:12577;top:2649;width:864;height:1800;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" fillcolor="red" stroked="f" strokeweight="2pt"/>
                      <v:rect id="Rechteck 91210" o:spid="_x0000_s1491" style="position:absolute;left:25752;top:6860;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" fillcolor="#e2b4fe" stroked="f" strokeweight="2pt"/>
                      <v:shape id="Gerade Verbindung mit Pfeil 91211" o:spid="_x0000_s1492" type="#_x0000_t32" style="position:absolute;left:17961;top:3689;width:53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" strokecolor="#1f497d [3215]" strokeweight="1pt">
                        <v:stroke endarrow="open"/>
                      </v:shape>
                      <v:shape id="Text Box 211" o:spid="_x0000_s1493" type="#_x0000_t202" style="position:absolute;left:16327;top:851;width:8337;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" filled="f" stroked="f" strokeweight=".5pt">
                        <v:textbox>
                          <w:txbxContent>
                            <w:p w14:paraId="1A332E46" w14:textId="77777777" w:rsidR="00C82F17" w:rsidRDefault="00C82F17" w:rsidP="006A3C87">
                              <w:pPr>
                                <w:pStyle w:val="NormalWeb"/>
                                <w:overflowPunct w:val="0"/>
                                <w:spacing w:before="0" w:beforeAutospacing="0" w:after="0" w:afterAutospacing="0"/>
                                <w:jc w:val="center"/>
                              </w:pPr>
                              <w:r>
                                <w:rPr>
                                  <w:color w:val="000000"/>
                                  <w:kern w:val="24"/>
                                  <w:sz w:val="12"/>
                                  <w:szCs w:val="12"/>
                                </w:rPr>
                                <w:t>Close last open door</w:t>
                              </w:r>
                            </w:p>
                          </w:txbxContent>
                        </v:textbox>
                      </v:shape>
                      <v:rect id="Rechteck 91213" o:spid="_x0000_s1494" style="position:absolute;left:24503;top:3244;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" fillcolor="red" stroked="f" strokeweight="2pt"/>
                      <w10:wrap type="topAndBottom"/>
                    </v:group>
                  </w:pict>
                </mc:Fallback>
              </mc:AlternateContent>
            </w:r>
            <w:r w:rsidR="002F3083">
              <w:rPr>
                <w:rFonts w:cs="Arial"/>
                <w:szCs w:val="22"/>
              </w:rPr>
              <w:t>smart unlock is aborted</w:t>
            </w:r>
          </w:p>
          <w:p w14:paraId="6BED2531" w14:textId="3818CC2F" w:rsidR="002F3083" w:rsidRPr="00C66B68" w:rsidRDefault="002F3083" w:rsidP="002F3083">
            <w:pPr>
              <w:rPr>
                <w:rFonts w:cs="Arial"/>
                <w:szCs w:val="22"/>
              </w:rPr>
            </w:pPr>
          </w:p>
        </w:tc>
      </w:tr>
      <w:tr w:rsidR="002F3083" w:rsidRPr="00A82BF4" w14:paraId="30680EC6" w14:textId="77777777" w:rsidTr="00676421">
        <w:trPr>
          <w:trHeight w:val="255"/>
        </w:trPr>
        <w:tc>
          <w:tcPr>
            <w:tcW w:w="2235" w:type="dxa"/>
            <w:shd w:val="clear" w:color="auto" w:fill="D9D9D9" w:themeFill="background1" w:themeFillShade="D9"/>
          </w:tcPr>
          <w:p w14:paraId="610A13DF" w14:textId="77777777" w:rsidR="002F3083" w:rsidRPr="00C66B68" w:rsidRDefault="002F3083" w:rsidP="002F3083">
            <w:pPr>
              <w:rPr>
                <w:rFonts w:cs="Arial"/>
                <w:b/>
                <w:bCs/>
                <w:color w:val="000000"/>
                <w:szCs w:val="22"/>
              </w:rPr>
            </w:pPr>
            <w:r w:rsidRPr="00C66B68">
              <w:rPr>
                <w:rFonts w:cs="Arial"/>
                <w:b/>
                <w:bCs/>
                <w:color w:val="000000"/>
                <w:szCs w:val="22"/>
              </w:rPr>
              <w:t>Actors</w:t>
            </w:r>
          </w:p>
        </w:tc>
        <w:tc>
          <w:tcPr>
            <w:tcW w:w="669" w:type="dxa"/>
            <w:shd w:val="clear" w:color="auto" w:fill="auto"/>
          </w:tcPr>
          <w:p w14:paraId="5AA92EC6" w14:textId="77777777" w:rsidR="002F3083" w:rsidRPr="00C66B68" w:rsidRDefault="002F3083" w:rsidP="002F3083">
            <w:pPr>
              <w:rPr>
                <w:rFonts w:cs="Arial"/>
                <w:color w:val="000000"/>
                <w:szCs w:val="22"/>
              </w:rPr>
            </w:pPr>
          </w:p>
        </w:tc>
        <w:tc>
          <w:tcPr>
            <w:tcW w:w="7297" w:type="dxa"/>
            <w:shd w:val="clear" w:color="auto" w:fill="auto"/>
          </w:tcPr>
          <w:p w14:paraId="277436D3" w14:textId="77777777" w:rsidR="002F3083" w:rsidRPr="00C66B68" w:rsidRDefault="002F3083" w:rsidP="002F3083">
            <w:pPr>
              <w:rPr>
                <w:rFonts w:cs="Arial"/>
                <w:szCs w:val="22"/>
              </w:rPr>
            </w:pPr>
            <w:r>
              <w:rPr>
                <w:rFonts w:cs="Arial"/>
                <w:szCs w:val="22"/>
              </w:rPr>
              <w:t>User</w:t>
            </w:r>
          </w:p>
        </w:tc>
      </w:tr>
      <w:tr w:rsidR="002F3083" w:rsidRPr="00A82BF4" w14:paraId="3A64B68F" w14:textId="77777777" w:rsidTr="00676421">
        <w:trPr>
          <w:trHeight w:val="255"/>
        </w:trPr>
        <w:tc>
          <w:tcPr>
            <w:tcW w:w="2235" w:type="dxa"/>
            <w:shd w:val="clear" w:color="auto" w:fill="D9D9D9" w:themeFill="background1" w:themeFillShade="D9"/>
            <w:hideMark/>
          </w:tcPr>
          <w:p w14:paraId="230B9EC5" w14:textId="77777777" w:rsidR="002F3083" w:rsidRPr="00C66B68" w:rsidRDefault="002F3083" w:rsidP="002F3083">
            <w:pPr>
              <w:rPr>
                <w:rFonts w:cs="Arial"/>
                <w:b/>
                <w:bCs/>
                <w:color w:val="000000"/>
                <w:szCs w:val="22"/>
              </w:rPr>
            </w:pPr>
            <w:r w:rsidRPr="00C66B68">
              <w:rPr>
                <w:rFonts w:cs="Arial"/>
                <w:b/>
                <w:bCs/>
                <w:color w:val="000000"/>
                <w:szCs w:val="22"/>
              </w:rPr>
              <w:t>Precondition</w:t>
            </w:r>
          </w:p>
        </w:tc>
        <w:tc>
          <w:tcPr>
            <w:tcW w:w="669" w:type="dxa"/>
            <w:shd w:val="clear" w:color="auto" w:fill="auto"/>
            <w:hideMark/>
          </w:tcPr>
          <w:p w14:paraId="0FD6A112" w14:textId="77777777" w:rsidR="002F3083" w:rsidRPr="00C66B68" w:rsidRDefault="002F3083" w:rsidP="002F3083">
            <w:pPr>
              <w:rPr>
                <w:rFonts w:cs="Arial"/>
                <w:color w:val="000000"/>
                <w:szCs w:val="22"/>
              </w:rPr>
            </w:pPr>
          </w:p>
        </w:tc>
        <w:tc>
          <w:tcPr>
            <w:tcW w:w="7297" w:type="dxa"/>
            <w:shd w:val="clear" w:color="auto" w:fill="auto"/>
          </w:tcPr>
          <w:p w14:paraId="37EDD72D" w14:textId="77777777" w:rsidR="002F3083" w:rsidRPr="00C66B68" w:rsidRDefault="002F3083" w:rsidP="002F3083">
            <w:pPr>
              <w:rPr>
                <w:rFonts w:cs="Arial"/>
                <w:szCs w:val="22"/>
              </w:rPr>
            </w:pPr>
            <w:r>
              <w:rPr>
                <w:rFonts w:cs="Arial"/>
                <w:szCs w:val="22"/>
              </w:rPr>
              <w:t>Vehicle Type “Passenger Vehicle”</w:t>
            </w:r>
          </w:p>
        </w:tc>
      </w:tr>
      <w:tr w:rsidR="002F3083" w:rsidRPr="00A82BF4" w14:paraId="78E8C47D" w14:textId="77777777" w:rsidTr="00676421">
        <w:trPr>
          <w:trHeight w:val="255"/>
        </w:trPr>
        <w:tc>
          <w:tcPr>
            <w:tcW w:w="2235" w:type="dxa"/>
            <w:shd w:val="clear" w:color="auto" w:fill="D9D9D9" w:themeFill="background1" w:themeFillShade="D9"/>
            <w:hideMark/>
          </w:tcPr>
          <w:p w14:paraId="44BC644A" w14:textId="77777777" w:rsidR="002F3083" w:rsidRPr="00C66B68" w:rsidRDefault="002F3083" w:rsidP="002F3083">
            <w:pPr>
              <w:rPr>
                <w:rFonts w:cs="Arial"/>
                <w:b/>
                <w:bCs/>
                <w:color w:val="000000"/>
                <w:szCs w:val="22"/>
              </w:rPr>
            </w:pPr>
          </w:p>
        </w:tc>
        <w:tc>
          <w:tcPr>
            <w:tcW w:w="669" w:type="dxa"/>
            <w:shd w:val="clear" w:color="auto" w:fill="auto"/>
            <w:hideMark/>
          </w:tcPr>
          <w:p w14:paraId="0A604AA5" w14:textId="77777777" w:rsidR="002F3083" w:rsidRPr="00C66B68" w:rsidRDefault="002F3083" w:rsidP="002F3083">
            <w:pPr>
              <w:rPr>
                <w:rFonts w:cs="Arial"/>
                <w:color w:val="000000"/>
                <w:szCs w:val="22"/>
              </w:rPr>
            </w:pPr>
          </w:p>
        </w:tc>
        <w:tc>
          <w:tcPr>
            <w:tcW w:w="7297" w:type="dxa"/>
            <w:shd w:val="clear" w:color="auto" w:fill="auto"/>
          </w:tcPr>
          <w:p w14:paraId="2B1C54AA" w14:textId="77777777" w:rsidR="002F3083" w:rsidRDefault="002F3083" w:rsidP="002F3083">
            <w:pPr>
              <w:rPr>
                <w:rFonts w:cs="Arial"/>
                <w:szCs w:val="22"/>
              </w:rPr>
            </w:pPr>
            <w:r>
              <w:rPr>
                <w:rFonts w:cs="Arial"/>
                <w:szCs w:val="22"/>
              </w:rPr>
              <w:t>Feature “Smart Unlock Door Open” is disabled (Europe)</w:t>
            </w:r>
          </w:p>
        </w:tc>
      </w:tr>
      <w:tr w:rsidR="00C67925" w:rsidRPr="00A82BF4" w14:paraId="40D98588" w14:textId="77777777" w:rsidTr="00676421">
        <w:trPr>
          <w:trHeight w:val="255"/>
        </w:trPr>
        <w:tc>
          <w:tcPr>
            <w:tcW w:w="2235" w:type="dxa"/>
            <w:shd w:val="clear" w:color="auto" w:fill="D9D9D9" w:themeFill="background1" w:themeFillShade="D9"/>
          </w:tcPr>
          <w:p w14:paraId="75E5EBD9" w14:textId="77777777" w:rsidR="00C67925" w:rsidRPr="00C66B68" w:rsidRDefault="00C67925" w:rsidP="002F3083">
            <w:pPr>
              <w:rPr>
                <w:rFonts w:cs="Arial"/>
                <w:b/>
                <w:bCs/>
                <w:color w:val="000000"/>
                <w:szCs w:val="22"/>
              </w:rPr>
            </w:pPr>
          </w:p>
        </w:tc>
        <w:tc>
          <w:tcPr>
            <w:tcW w:w="669" w:type="dxa"/>
            <w:shd w:val="clear" w:color="auto" w:fill="auto"/>
          </w:tcPr>
          <w:p w14:paraId="1095E649" w14:textId="77777777" w:rsidR="00C67925" w:rsidRPr="00C66B68" w:rsidRDefault="00C67925" w:rsidP="002F3083">
            <w:pPr>
              <w:rPr>
                <w:rFonts w:cs="Arial"/>
                <w:color w:val="000000"/>
                <w:szCs w:val="22"/>
              </w:rPr>
            </w:pPr>
          </w:p>
        </w:tc>
        <w:tc>
          <w:tcPr>
            <w:tcW w:w="7297" w:type="dxa"/>
            <w:shd w:val="clear" w:color="auto" w:fill="auto"/>
          </w:tcPr>
          <w:p w14:paraId="61B03B23" w14:textId="38C96114" w:rsidR="00C67925" w:rsidRDefault="00C67925" w:rsidP="002F3083">
            <w:pPr>
              <w:rPr>
                <w:rFonts w:cs="Arial"/>
                <w:szCs w:val="22"/>
              </w:rPr>
            </w:pPr>
            <w:r>
              <w:rPr>
                <w:rFonts w:cs="Arial"/>
                <w:szCs w:val="22"/>
              </w:rPr>
              <w:t>Any Passive Start Method is fitted</w:t>
            </w:r>
          </w:p>
        </w:tc>
      </w:tr>
      <w:tr w:rsidR="002F3083" w:rsidRPr="00A82BF4" w14:paraId="70DAC467" w14:textId="77777777" w:rsidTr="00676421">
        <w:trPr>
          <w:trHeight w:val="255"/>
        </w:trPr>
        <w:tc>
          <w:tcPr>
            <w:tcW w:w="2235" w:type="dxa"/>
            <w:shd w:val="clear" w:color="auto" w:fill="D9D9D9" w:themeFill="background1" w:themeFillShade="D9"/>
            <w:hideMark/>
          </w:tcPr>
          <w:p w14:paraId="14C6DB3C" w14:textId="77777777" w:rsidR="002F3083" w:rsidRPr="00C66B68" w:rsidRDefault="002F3083" w:rsidP="002F3083">
            <w:pPr>
              <w:rPr>
                <w:rFonts w:cs="Arial"/>
                <w:b/>
                <w:bCs/>
                <w:color w:val="000000"/>
                <w:szCs w:val="22"/>
              </w:rPr>
            </w:pPr>
          </w:p>
        </w:tc>
        <w:tc>
          <w:tcPr>
            <w:tcW w:w="669" w:type="dxa"/>
            <w:shd w:val="clear" w:color="auto" w:fill="auto"/>
            <w:hideMark/>
          </w:tcPr>
          <w:p w14:paraId="2BD54EF6" w14:textId="77777777" w:rsidR="002F3083" w:rsidRPr="00C66B68" w:rsidRDefault="002F3083" w:rsidP="002F3083">
            <w:pPr>
              <w:rPr>
                <w:rFonts w:cs="Arial"/>
                <w:color w:val="000000"/>
                <w:szCs w:val="22"/>
              </w:rPr>
            </w:pPr>
          </w:p>
        </w:tc>
        <w:tc>
          <w:tcPr>
            <w:tcW w:w="7297" w:type="dxa"/>
            <w:shd w:val="clear" w:color="auto" w:fill="auto"/>
          </w:tcPr>
          <w:p w14:paraId="3142F5C1" w14:textId="77777777" w:rsidR="002F3083" w:rsidRDefault="002F3083" w:rsidP="002F3083">
            <w:pPr>
              <w:rPr>
                <w:rFonts w:cs="Arial"/>
                <w:szCs w:val="22"/>
              </w:rPr>
            </w:pPr>
            <w:r>
              <w:rPr>
                <w:rFonts w:cs="Arial"/>
                <w:szCs w:val="22"/>
              </w:rPr>
              <w:t>Feature “</w:t>
            </w:r>
            <w:r w:rsidRPr="003B17D5">
              <w:rPr>
                <w:rFonts w:cs="Arial"/>
                <w:szCs w:val="22"/>
              </w:rPr>
              <w:t xml:space="preserve">Enhanced </w:t>
            </w:r>
            <w:r>
              <w:rPr>
                <w:rFonts w:cs="Arial"/>
                <w:szCs w:val="22"/>
              </w:rPr>
              <w:t>Trim Switch Inhibit” is deactivated</w:t>
            </w:r>
          </w:p>
        </w:tc>
      </w:tr>
      <w:tr w:rsidR="002F3083" w:rsidRPr="00A82BF4" w14:paraId="20204D5B" w14:textId="77777777" w:rsidTr="00676421">
        <w:trPr>
          <w:trHeight w:val="255"/>
        </w:trPr>
        <w:tc>
          <w:tcPr>
            <w:tcW w:w="2235" w:type="dxa"/>
            <w:shd w:val="clear" w:color="auto" w:fill="D9D9D9" w:themeFill="background1" w:themeFillShade="D9"/>
          </w:tcPr>
          <w:p w14:paraId="13AD94B6" w14:textId="77777777" w:rsidR="002F3083" w:rsidRPr="00C66B68" w:rsidRDefault="002F3083" w:rsidP="002F3083">
            <w:pPr>
              <w:rPr>
                <w:rFonts w:cs="Arial"/>
                <w:b/>
                <w:bCs/>
                <w:color w:val="000000"/>
                <w:szCs w:val="22"/>
              </w:rPr>
            </w:pPr>
          </w:p>
        </w:tc>
        <w:tc>
          <w:tcPr>
            <w:tcW w:w="669" w:type="dxa"/>
            <w:shd w:val="clear" w:color="auto" w:fill="auto"/>
          </w:tcPr>
          <w:p w14:paraId="052ED62C" w14:textId="77777777" w:rsidR="002F3083" w:rsidRPr="00C66B68" w:rsidRDefault="002F3083" w:rsidP="002F3083">
            <w:pPr>
              <w:rPr>
                <w:rFonts w:cs="Arial"/>
                <w:color w:val="000000"/>
                <w:szCs w:val="22"/>
              </w:rPr>
            </w:pPr>
          </w:p>
        </w:tc>
        <w:tc>
          <w:tcPr>
            <w:tcW w:w="7297" w:type="dxa"/>
            <w:shd w:val="clear" w:color="auto" w:fill="auto"/>
          </w:tcPr>
          <w:p w14:paraId="70DB1778" w14:textId="77777777" w:rsidR="002F3083" w:rsidRDefault="002F3083" w:rsidP="002F3083">
            <w:pPr>
              <w:rPr>
                <w:rFonts w:cs="Arial"/>
                <w:szCs w:val="22"/>
              </w:rPr>
            </w:pPr>
            <w:r>
              <w:rPr>
                <w:rFonts w:cs="Arial"/>
                <w:szCs w:val="22"/>
              </w:rPr>
              <w:t xml:space="preserve">Any door or liftgate / decklid / liftgate glass is open </w:t>
            </w:r>
          </w:p>
        </w:tc>
      </w:tr>
      <w:tr w:rsidR="002F3083" w:rsidRPr="00A82BF4" w14:paraId="7D498EF3" w14:textId="77777777" w:rsidTr="00676421">
        <w:trPr>
          <w:trHeight w:val="255"/>
        </w:trPr>
        <w:tc>
          <w:tcPr>
            <w:tcW w:w="2235" w:type="dxa"/>
            <w:shd w:val="clear" w:color="auto" w:fill="D9D9D9" w:themeFill="background1" w:themeFillShade="D9"/>
          </w:tcPr>
          <w:p w14:paraId="12447228" w14:textId="77777777" w:rsidR="002F3083" w:rsidRPr="00C66B68" w:rsidRDefault="002F3083" w:rsidP="002F3083">
            <w:pPr>
              <w:rPr>
                <w:rFonts w:cs="Arial"/>
                <w:b/>
                <w:bCs/>
                <w:color w:val="000000"/>
                <w:szCs w:val="22"/>
              </w:rPr>
            </w:pPr>
          </w:p>
        </w:tc>
        <w:tc>
          <w:tcPr>
            <w:tcW w:w="669" w:type="dxa"/>
            <w:shd w:val="clear" w:color="auto" w:fill="auto"/>
          </w:tcPr>
          <w:p w14:paraId="66DC10B1" w14:textId="77777777" w:rsidR="002F3083" w:rsidRPr="00C66B68" w:rsidRDefault="002F3083" w:rsidP="002F3083">
            <w:pPr>
              <w:rPr>
                <w:rFonts w:cs="Arial"/>
                <w:color w:val="000000"/>
                <w:szCs w:val="22"/>
              </w:rPr>
            </w:pPr>
          </w:p>
        </w:tc>
        <w:tc>
          <w:tcPr>
            <w:tcW w:w="7297" w:type="dxa"/>
            <w:shd w:val="clear" w:color="auto" w:fill="auto"/>
          </w:tcPr>
          <w:p w14:paraId="23793DEE" w14:textId="77777777" w:rsidR="002F3083" w:rsidRPr="00C66B68" w:rsidRDefault="002F3083" w:rsidP="002F3083">
            <w:pPr>
              <w:rPr>
                <w:rFonts w:cs="Arial"/>
                <w:szCs w:val="22"/>
              </w:rPr>
            </w:pPr>
          </w:p>
        </w:tc>
      </w:tr>
      <w:tr w:rsidR="002F3083" w:rsidRPr="00A82BF4" w14:paraId="4BF095DE" w14:textId="77777777" w:rsidTr="00676421">
        <w:trPr>
          <w:trHeight w:val="255"/>
        </w:trPr>
        <w:tc>
          <w:tcPr>
            <w:tcW w:w="2235" w:type="dxa"/>
            <w:shd w:val="clear" w:color="auto" w:fill="D9D9D9" w:themeFill="background1" w:themeFillShade="D9"/>
          </w:tcPr>
          <w:p w14:paraId="09FE0906" w14:textId="77777777" w:rsidR="002F3083" w:rsidRPr="00C66B68" w:rsidRDefault="002F3083" w:rsidP="002F3083">
            <w:pPr>
              <w:rPr>
                <w:rFonts w:cs="Arial"/>
                <w:b/>
                <w:bCs/>
                <w:color w:val="000000"/>
                <w:szCs w:val="22"/>
              </w:rPr>
            </w:pPr>
            <w:r w:rsidRPr="00C66B68">
              <w:rPr>
                <w:rFonts w:cs="Arial"/>
                <w:b/>
                <w:bCs/>
                <w:color w:val="000000"/>
                <w:szCs w:val="22"/>
              </w:rPr>
              <w:t>Main Flow</w:t>
            </w:r>
          </w:p>
        </w:tc>
        <w:tc>
          <w:tcPr>
            <w:tcW w:w="669" w:type="dxa"/>
            <w:shd w:val="clear" w:color="auto" w:fill="auto"/>
          </w:tcPr>
          <w:p w14:paraId="71ACF1AF" w14:textId="77777777" w:rsidR="002F3083" w:rsidRPr="00C66B68" w:rsidRDefault="002F3083" w:rsidP="002F3083">
            <w:pPr>
              <w:rPr>
                <w:rFonts w:cs="Arial"/>
                <w:color w:val="000000"/>
                <w:szCs w:val="22"/>
              </w:rPr>
            </w:pPr>
            <w:r w:rsidRPr="00C66B68">
              <w:rPr>
                <w:rFonts w:cs="Arial"/>
                <w:color w:val="000000"/>
                <w:szCs w:val="22"/>
              </w:rPr>
              <w:t>M1</w:t>
            </w:r>
          </w:p>
        </w:tc>
        <w:tc>
          <w:tcPr>
            <w:tcW w:w="7297" w:type="dxa"/>
            <w:shd w:val="clear" w:color="auto" w:fill="auto"/>
          </w:tcPr>
          <w:p w14:paraId="5248BFBD" w14:textId="27E6102A" w:rsidR="002F3083" w:rsidRPr="004673DB" w:rsidRDefault="00C67925" w:rsidP="00F54C0A">
            <w:pPr>
              <w:rPr>
                <w:rFonts w:cs="Arial"/>
                <w:szCs w:val="22"/>
              </w:rPr>
            </w:pPr>
            <w:r w:rsidRPr="00483EBD">
              <w:rPr>
                <w:rFonts w:cs="Arial"/>
                <w:szCs w:val="22"/>
              </w:rPr>
              <w:t xml:space="preserve">User </w:t>
            </w:r>
            <w:r>
              <w:rPr>
                <w:rFonts w:cs="Arial"/>
                <w:szCs w:val="22"/>
              </w:rPr>
              <w:t xml:space="preserve">triggers Lock All with single lock action with appropriate trigger, </w:t>
            </w:r>
            <w:r w:rsidR="002F3083" w:rsidRPr="004B3422">
              <w:rPr>
                <w:rFonts w:cs="Arial"/>
                <w:szCs w:val="22"/>
              </w:rPr>
              <w:t xml:space="preserve">while </w:t>
            </w:r>
            <w:r w:rsidR="002F3083">
              <w:rPr>
                <w:rFonts w:cs="Arial"/>
                <w:szCs w:val="22"/>
              </w:rPr>
              <w:t>any door or liftgate / deckld / liftgate glass</w:t>
            </w:r>
            <w:r w:rsidR="00F54C0A">
              <w:rPr>
                <w:rFonts w:cs="Arial"/>
                <w:szCs w:val="22"/>
              </w:rPr>
              <w:t xml:space="preserve"> is open</w:t>
            </w:r>
          </w:p>
        </w:tc>
      </w:tr>
      <w:tr w:rsidR="002F3083" w:rsidRPr="00A82BF4" w14:paraId="4CDD7890" w14:textId="77777777" w:rsidTr="00676421">
        <w:trPr>
          <w:trHeight w:val="255"/>
        </w:trPr>
        <w:tc>
          <w:tcPr>
            <w:tcW w:w="2235" w:type="dxa"/>
            <w:shd w:val="clear" w:color="auto" w:fill="D9D9D9" w:themeFill="background1" w:themeFillShade="D9"/>
          </w:tcPr>
          <w:p w14:paraId="67B2482D" w14:textId="77777777" w:rsidR="002F3083" w:rsidRPr="00C66B68" w:rsidRDefault="002F3083" w:rsidP="002F3083">
            <w:pPr>
              <w:rPr>
                <w:rFonts w:cs="Arial"/>
                <w:b/>
                <w:bCs/>
                <w:color w:val="000000"/>
                <w:szCs w:val="22"/>
              </w:rPr>
            </w:pPr>
          </w:p>
        </w:tc>
        <w:tc>
          <w:tcPr>
            <w:tcW w:w="669" w:type="dxa"/>
            <w:shd w:val="clear" w:color="auto" w:fill="auto"/>
          </w:tcPr>
          <w:p w14:paraId="3D87E115" w14:textId="77777777" w:rsidR="002F3083" w:rsidRPr="00C66B68" w:rsidRDefault="002F3083" w:rsidP="002F3083">
            <w:pPr>
              <w:rPr>
                <w:rFonts w:cs="Arial"/>
                <w:color w:val="000000"/>
                <w:szCs w:val="22"/>
              </w:rPr>
            </w:pPr>
            <w:r w:rsidRPr="00C66B68">
              <w:rPr>
                <w:rFonts w:cs="Arial"/>
                <w:color w:val="000000"/>
                <w:szCs w:val="22"/>
              </w:rPr>
              <w:t>M2</w:t>
            </w:r>
          </w:p>
        </w:tc>
        <w:tc>
          <w:tcPr>
            <w:tcW w:w="7297" w:type="dxa"/>
            <w:shd w:val="clear" w:color="auto" w:fill="auto"/>
          </w:tcPr>
          <w:p w14:paraId="20D2AA56" w14:textId="77777777" w:rsidR="002F3083" w:rsidRPr="00C66B68" w:rsidRDefault="002F3083" w:rsidP="002F3083">
            <w:pPr>
              <w:rPr>
                <w:rFonts w:cs="Arial"/>
              </w:rPr>
            </w:pPr>
            <w:r>
              <w:rPr>
                <w:rFonts w:cs="Arial"/>
                <w:szCs w:val="22"/>
              </w:rPr>
              <w:t xml:space="preserve">All exterior handles will be locked/disabled -&gt; </w:t>
            </w:r>
            <w:r>
              <w:rPr>
                <w:rFonts w:cs="Arial"/>
                <w:color w:val="000000"/>
              </w:rPr>
              <w:t>Central Lock (CL)</w:t>
            </w:r>
          </w:p>
        </w:tc>
      </w:tr>
      <w:tr w:rsidR="002F3083" w:rsidRPr="00A82BF4" w14:paraId="23C150D1" w14:textId="77777777" w:rsidTr="00676421">
        <w:trPr>
          <w:trHeight w:val="255"/>
        </w:trPr>
        <w:tc>
          <w:tcPr>
            <w:tcW w:w="2235" w:type="dxa"/>
            <w:shd w:val="clear" w:color="auto" w:fill="D9D9D9" w:themeFill="background1" w:themeFillShade="D9"/>
          </w:tcPr>
          <w:p w14:paraId="6767058D" w14:textId="77777777" w:rsidR="002F3083" w:rsidRPr="00C66B68" w:rsidRDefault="002F3083" w:rsidP="002F3083">
            <w:pPr>
              <w:rPr>
                <w:rFonts w:cs="Arial"/>
                <w:b/>
                <w:bCs/>
                <w:color w:val="000000"/>
                <w:szCs w:val="22"/>
              </w:rPr>
            </w:pPr>
          </w:p>
        </w:tc>
        <w:tc>
          <w:tcPr>
            <w:tcW w:w="669" w:type="dxa"/>
            <w:shd w:val="clear" w:color="auto" w:fill="auto"/>
          </w:tcPr>
          <w:p w14:paraId="764CD8DF" w14:textId="77777777" w:rsidR="002F3083" w:rsidRPr="00C66B68" w:rsidRDefault="002F3083" w:rsidP="002F3083">
            <w:pPr>
              <w:rPr>
                <w:rFonts w:cs="Arial"/>
                <w:color w:val="000000"/>
                <w:szCs w:val="22"/>
              </w:rPr>
            </w:pPr>
            <w:r>
              <w:rPr>
                <w:rFonts w:cs="Arial"/>
                <w:color w:val="000000"/>
                <w:szCs w:val="22"/>
              </w:rPr>
              <w:t>M3</w:t>
            </w:r>
          </w:p>
        </w:tc>
        <w:tc>
          <w:tcPr>
            <w:tcW w:w="7297" w:type="dxa"/>
            <w:shd w:val="clear" w:color="auto" w:fill="auto"/>
          </w:tcPr>
          <w:p w14:paraId="7D28DD5E" w14:textId="77777777" w:rsidR="002F3083" w:rsidRPr="00C66B68" w:rsidRDefault="002F3083" w:rsidP="002F3083">
            <w:pPr>
              <w:rPr>
                <w:rFonts w:cs="Arial"/>
              </w:rPr>
            </w:pPr>
            <w:r>
              <w:t>Feature performs an interior search and finds a PK or PaaK</w:t>
            </w:r>
          </w:p>
        </w:tc>
      </w:tr>
      <w:tr w:rsidR="002F3083" w:rsidRPr="00A82BF4" w14:paraId="243977CC" w14:textId="77777777" w:rsidTr="00676421">
        <w:trPr>
          <w:trHeight w:val="255"/>
        </w:trPr>
        <w:tc>
          <w:tcPr>
            <w:tcW w:w="2235" w:type="dxa"/>
            <w:shd w:val="clear" w:color="auto" w:fill="D9D9D9" w:themeFill="background1" w:themeFillShade="D9"/>
          </w:tcPr>
          <w:p w14:paraId="4A462A88" w14:textId="77777777" w:rsidR="002F3083" w:rsidRPr="00C66B68" w:rsidRDefault="002F3083" w:rsidP="002F3083">
            <w:pPr>
              <w:rPr>
                <w:rFonts w:cs="Arial"/>
                <w:b/>
                <w:bCs/>
                <w:color w:val="000000"/>
                <w:szCs w:val="22"/>
              </w:rPr>
            </w:pPr>
          </w:p>
        </w:tc>
        <w:tc>
          <w:tcPr>
            <w:tcW w:w="669" w:type="dxa"/>
            <w:shd w:val="clear" w:color="auto" w:fill="auto"/>
          </w:tcPr>
          <w:p w14:paraId="00DA7DA0" w14:textId="77777777" w:rsidR="002F3083" w:rsidRDefault="002F3083" w:rsidP="002F3083">
            <w:pPr>
              <w:rPr>
                <w:rFonts w:cs="Arial"/>
                <w:color w:val="000000"/>
                <w:szCs w:val="22"/>
              </w:rPr>
            </w:pPr>
            <w:r>
              <w:rPr>
                <w:rFonts w:cs="Arial"/>
                <w:color w:val="000000"/>
                <w:szCs w:val="22"/>
              </w:rPr>
              <w:t>M4</w:t>
            </w:r>
          </w:p>
        </w:tc>
        <w:tc>
          <w:tcPr>
            <w:tcW w:w="7297" w:type="dxa"/>
            <w:shd w:val="clear" w:color="auto" w:fill="auto"/>
          </w:tcPr>
          <w:p w14:paraId="59120AE9" w14:textId="77777777" w:rsidR="002F3083" w:rsidRDefault="002F3083" w:rsidP="002F3083">
            <w:r>
              <w:t xml:space="preserve">Feature performs an exterior search but finds </w:t>
            </w:r>
            <w:r>
              <w:rPr>
                <w:b/>
              </w:rPr>
              <w:t>NO</w:t>
            </w:r>
            <w:r>
              <w:t xml:space="preserve"> PK or PaaK</w:t>
            </w:r>
          </w:p>
        </w:tc>
      </w:tr>
      <w:tr w:rsidR="002F3083" w:rsidRPr="00A82BF4" w14:paraId="6CAB2331" w14:textId="77777777" w:rsidTr="00676421">
        <w:trPr>
          <w:trHeight w:val="255"/>
        </w:trPr>
        <w:tc>
          <w:tcPr>
            <w:tcW w:w="2235" w:type="dxa"/>
            <w:shd w:val="clear" w:color="auto" w:fill="D9D9D9" w:themeFill="background1" w:themeFillShade="D9"/>
          </w:tcPr>
          <w:p w14:paraId="4BB5824F" w14:textId="77777777" w:rsidR="002F3083" w:rsidRPr="00C66B68" w:rsidRDefault="002F3083" w:rsidP="002F3083">
            <w:pPr>
              <w:rPr>
                <w:rFonts w:cs="Arial"/>
                <w:b/>
                <w:bCs/>
                <w:color w:val="000000"/>
                <w:szCs w:val="22"/>
              </w:rPr>
            </w:pPr>
          </w:p>
        </w:tc>
        <w:tc>
          <w:tcPr>
            <w:tcW w:w="669" w:type="dxa"/>
            <w:shd w:val="clear" w:color="auto" w:fill="auto"/>
          </w:tcPr>
          <w:p w14:paraId="0D54E931" w14:textId="77777777" w:rsidR="002F3083" w:rsidRDefault="002F3083" w:rsidP="002F3083">
            <w:pPr>
              <w:rPr>
                <w:rFonts w:cs="Arial"/>
                <w:color w:val="000000"/>
                <w:szCs w:val="22"/>
              </w:rPr>
            </w:pPr>
            <w:r>
              <w:rPr>
                <w:rFonts w:cs="Arial"/>
                <w:color w:val="000000"/>
                <w:szCs w:val="22"/>
              </w:rPr>
              <w:t>M5</w:t>
            </w:r>
          </w:p>
        </w:tc>
        <w:tc>
          <w:tcPr>
            <w:tcW w:w="7297" w:type="dxa"/>
            <w:shd w:val="clear" w:color="auto" w:fill="auto"/>
          </w:tcPr>
          <w:p w14:paraId="0D82C423" w14:textId="77777777" w:rsidR="002F3083" w:rsidRDefault="002F3083" w:rsidP="002F3083">
            <w:r>
              <w:t>After the user closes the last open door, all exterior door handles will be unlocked/enabled -&gt; Central Unlock (CUL)</w:t>
            </w:r>
          </w:p>
        </w:tc>
      </w:tr>
      <w:tr w:rsidR="002F3083" w:rsidRPr="00A82BF4" w14:paraId="7E7A4097" w14:textId="77777777" w:rsidTr="00676421">
        <w:trPr>
          <w:trHeight w:val="255"/>
        </w:trPr>
        <w:tc>
          <w:tcPr>
            <w:tcW w:w="2235" w:type="dxa"/>
            <w:shd w:val="clear" w:color="auto" w:fill="D9D9D9" w:themeFill="background1" w:themeFillShade="D9"/>
          </w:tcPr>
          <w:p w14:paraId="7C71FCA4" w14:textId="77777777" w:rsidR="002F3083" w:rsidRPr="00C66B68" w:rsidRDefault="002F3083" w:rsidP="002F3083">
            <w:pPr>
              <w:rPr>
                <w:rFonts w:cs="Arial"/>
                <w:b/>
                <w:bCs/>
                <w:color w:val="000000"/>
                <w:szCs w:val="22"/>
              </w:rPr>
            </w:pPr>
          </w:p>
        </w:tc>
        <w:tc>
          <w:tcPr>
            <w:tcW w:w="669" w:type="dxa"/>
            <w:shd w:val="clear" w:color="auto" w:fill="auto"/>
          </w:tcPr>
          <w:p w14:paraId="3BF62ADF" w14:textId="77777777" w:rsidR="002F3083" w:rsidRDefault="002F3083" w:rsidP="002F3083">
            <w:pPr>
              <w:rPr>
                <w:rFonts w:cs="Arial"/>
                <w:color w:val="000000"/>
                <w:szCs w:val="22"/>
              </w:rPr>
            </w:pPr>
            <w:r>
              <w:rPr>
                <w:rFonts w:cs="Arial"/>
                <w:color w:val="000000"/>
                <w:szCs w:val="22"/>
              </w:rPr>
              <w:t>M6</w:t>
            </w:r>
          </w:p>
        </w:tc>
        <w:tc>
          <w:tcPr>
            <w:tcW w:w="7297" w:type="dxa"/>
            <w:shd w:val="clear" w:color="auto" w:fill="auto"/>
          </w:tcPr>
          <w:p w14:paraId="6DD77A43" w14:textId="77777777" w:rsidR="002F3083" w:rsidRDefault="002F3083" w:rsidP="002F3083">
            <w:pPr>
              <w:rPr>
                <w:rFonts w:cs="Arial"/>
                <w:szCs w:val="22"/>
              </w:rPr>
            </w:pPr>
            <w:r>
              <w:rPr>
                <w:rFonts w:cs="Arial"/>
                <w:szCs w:val="22"/>
              </w:rPr>
              <w:t xml:space="preserve">User receives a mislock feedback </w:t>
            </w:r>
            <w:r w:rsidRPr="005206C3">
              <w:rPr>
                <w:rFonts w:cs="Arial"/>
              </w:rPr>
              <w:t xml:space="preserve">(if “Silent Mode” Feature is disabled AND “Audible </w:t>
            </w:r>
            <w:r>
              <w:rPr>
                <w:rFonts w:cs="Arial"/>
              </w:rPr>
              <w:t xml:space="preserve">Mislock </w:t>
            </w:r>
            <w:r w:rsidRPr="005206C3">
              <w:rPr>
                <w:rFonts w:cs="Arial"/>
              </w:rPr>
              <w:t>Feedback” Feature is enabled)</w:t>
            </w:r>
          </w:p>
        </w:tc>
      </w:tr>
      <w:tr w:rsidR="002F3083" w:rsidRPr="00A82BF4" w14:paraId="48DB06D7" w14:textId="77777777" w:rsidTr="00676421">
        <w:trPr>
          <w:trHeight w:val="255"/>
        </w:trPr>
        <w:tc>
          <w:tcPr>
            <w:tcW w:w="2235" w:type="dxa"/>
            <w:shd w:val="clear" w:color="auto" w:fill="D9D9D9" w:themeFill="background1" w:themeFillShade="D9"/>
          </w:tcPr>
          <w:p w14:paraId="330CE28F" w14:textId="77777777" w:rsidR="002F3083" w:rsidRPr="00C66B68" w:rsidRDefault="002F3083" w:rsidP="002F3083">
            <w:pPr>
              <w:rPr>
                <w:rFonts w:cs="Arial"/>
                <w:b/>
                <w:bCs/>
                <w:color w:val="000000"/>
                <w:szCs w:val="22"/>
              </w:rPr>
            </w:pPr>
          </w:p>
        </w:tc>
        <w:tc>
          <w:tcPr>
            <w:tcW w:w="669" w:type="dxa"/>
            <w:shd w:val="clear" w:color="auto" w:fill="auto"/>
          </w:tcPr>
          <w:p w14:paraId="105C4B9D" w14:textId="77777777" w:rsidR="002F3083" w:rsidRPr="00C66B68" w:rsidRDefault="002F3083" w:rsidP="002F3083">
            <w:pPr>
              <w:rPr>
                <w:rFonts w:cs="Arial"/>
                <w:color w:val="000000"/>
                <w:szCs w:val="22"/>
              </w:rPr>
            </w:pPr>
            <w:r>
              <w:rPr>
                <w:rFonts w:cs="Arial"/>
                <w:color w:val="000000"/>
                <w:szCs w:val="22"/>
              </w:rPr>
              <w:t>M7</w:t>
            </w:r>
          </w:p>
        </w:tc>
        <w:tc>
          <w:tcPr>
            <w:tcW w:w="7297" w:type="dxa"/>
            <w:shd w:val="clear" w:color="auto" w:fill="auto"/>
          </w:tcPr>
          <w:p w14:paraId="3FCD7A56" w14:textId="77777777" w:rsidR="002F3083" w:rsidRPr="00C66B68" w:rsidRDefault="002F3083" w:rsidP="002F3083">
            <w:pPr>
              <w:rPr>
                <w:rFonts w:cs="Arial"/>
                <w:szCs w:val="22"/>
              </w:rPr>
            </w:pPr>
            <w:r>
              <w:rPr>
                <w:rFonts w:cs="Arial"/>
                <w:color w:val="000000"/>
              </w:rPr>
              <w:t>All d</w:t>
            </w:r>
            <w:r w:rsidRPr="00002A37">
              <w:rPr>
                <w:rFonts w:cs="Arial"/>
                <w:color w:val="000000"/>
              </w:rPr>
              <w:t>oor</w:t>
            </w:r>
            <w:r>
              <w:rPr>
                <w:rFonts w:cs="Arial"/>
                <w:color w:val="000000"/>
              </w:rPr>
              <w:t>s</w:t>
            </w:r>
            <w:r w:rsidRPr="00002A37">
              <w:rPr>
                <w:rFonts w:cs="Arial"/>
                <w:color w:val="000000"/>
              </w:rPr>
              <w:t xml:space="preserve"> </w:t>
            </w:r>
            <w:r>
              <w:rPr>
                <w:rFonts w:cs="Arial"/>
                <w:color w:val="000000"/>
              </w:rPr>
              <w:t>can</w:t>
            </w:r>
            <w:r w:rsidRPr="00002A37">
              <w:rPr>
                <w:rFonts w:cs="Arial"/>
                <w:color w:val="000000"/>
              </w:rPr>
              <w:t xml:space="preserve"> be opened from</w:t>
            </w:r>
            <w:r>
              <w:rPr>
                <w:rFonts w:cs="Arial"/>
                <w:color w:val="000000"/>
              </w:rPr>
              <w:t xml:space="preserve"> inside and</w:t>
            </w:r>
            <w:r w:rsidRPr="00002A37">
              <w:rPr>
                <w:rFonts w:cs="Arial"/>
                <w:color w:val="000000"/>
              </w:rPr>
              <w:t xml:space="preserve"> </w:t>
            </w:r>
            <w:r>
              <w:rPr>
                <w:rFonts w:cs="Arial"/>
                <w:color w:val="000000"/>
              </w:rPr>
              <w:t xml:space="preserve">outside </w:t>
            </w:r>
          </w:p>
        </w:tc>
      </w:tr>
    </w:tbl>
    <w:p w14:paraId="15A23888" w14:textId="77777777" w:rsidR="009A2932" w:rsidRDefault="009A2932" w:rsidP="009A2932">
      <w:pPr>
        <w:rPr>
          <w:rFonts w:cs="Arial"/>
        </w:rPr>
      </w:pPr>
    </w:p>
    <w:p w14:paraId="0B5F6565" w14:textId="77777777" w:rsidR="009A2932" w:rsidRDefault="009A2932" w:rsidP="009A2932">
      <w:pPr>
        <w:rPr>
          <w:rFonts w:cs="Arial"/>
        </w:rPr>
      </w:pPr>
    </w:p>
    <w:p w14:paraId="65C178B4" w14:textId="41C416E2" w:rsidR="009A2932" w:rsidRPr="0017445F" w:rsidRDefault="009A2932" w:rsidP="009A2932">
      <w:pPr>
        <w:pStyle w:val="REUseCase"/>
        <w:shd w:val="clear" w:color="auto" w:fill="F2F2F2" w:themeFill="background1" w:themeFillShade="F2"/>
      </w:pPr>
      <w:r w:rsidRPr="0017445F">
        <w:lastRenderedPageBreak/>
        <w:t>###</w:t>
      </w:r>
      <w:bookmarkStart w:id="120" w:name="UC_F_00005_ID_Enable_and_Release_Trunk_o"/>
      <w:r>
        <w:t>UC_F_SUL_00005</w:t>
      </w:r>
      <w:bookmarkEnd w:id="120"/>
      <w:r w:rsidRPr="0017445F">
        <w:t>##</w:t>
      </w:r>
      <w:r>
        <w:t xml:space="preserve"># Enable and Release </w:t>
      </w:r>
      <w:r w:rsidR="00F27845">
        <w:t>Decklid</w:t>
      </w:r>
      <w:r>
        <w:t xml:space="preserve"> on Passenger Vehicles after Closing the </w:t>
      </w:r>
      <w:r w:rsidR="00F27845">
        <w:t>Decklid</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9A2932" w:rsidRPr="00A82BF4" w14:paraId="29C1FE8F" w14:textId="77777777" w:rsidTr="00676421">
        <w:trPr>
          <w:trHeight w:val="255"/>
        </w:trPr>
        <w:tc>
          <w:tcPr>
            <w:tcW w:w="2235" w:type="dxa"/>
            <w:shd w:val="clear" w:color="auto" w:fill="D9D9D9" w:themeFill="background1" w:themeFillShade="D9"/>
            <w:hideMark/>
          </w:tcPr>
          <w:p w14:paraId="4A408741" w14:textId="77777777" w:rsidR="009A2932" w:rsidRPr="00C66B68" w:rsidRDefault="009A2932" w:rsidP="00676421">
            <w:pPr>
              <w:rPr>
                <w:rFonts w:cs="Arial"/>
                <w:b/>
                <w:bCs/>
                <w:color w:val="000000"/>
                <w:szCs w:val="22"/>
              </w:rPr>
            </w:pPr>
            <w:r w:rsidRPr="00C66B68">
              <w:rPr>
                <w:rFonts w:cs="Arial"/>
                <w:b/>
                <w:bCs/>
                <w:color w:val="000000"/>
                <w:szCs w:val="22"/>
              </w:rPr>
              <w:t>Purpose</w:t>
            </w:r>
          </w:p>
        </w:tc>
        <w:tc>
          <w:tcPr>
            <w:tcW w:w="669" w:type="dxa"/>
            <w:shd w:val="clear" w:color="auto" w:fill="auto"/>
            <w:hideMark/>
          </w:tcPr>
          <w:p w14:paraId="289197BD" w14:textId="77777777" w:rsidR="009A2932" w:rsidRPr="00C66B68" w:rsidRDefault="009A2932" w:rsidP="00676421">
            <w:pPr>
              <w:rPr>
                <w:rFonts w:cs="Arial"/>
                <w:color w:val="000000"/>
                <w:szCs w:val="22"/>
              </w:rPr>
            </w:pPr>
          </w:p>
        </w:tc>
        <w:tc>
          <w:tcPr>
            <w:tcW w:w="7297" w:type="dxa"/>
            <w:shd w:val="clear" w:color="auto" w:fill="auto"/>
          </w:tcPr>
          <w:p w14:paraId="7477004E" w14:textId="0BF5E164" w:rsidR="00B7369A" w:rsidRDefault="00B7369A" w:rsidP="00B7369A">
            <w:pPr>
              <w:rPr>
                <w:rFonts w:cs="Arial"/>
                <w:szCs w:val="22"/>
              </w:rPr>
            </w:pPr>
            <w:r>
              <w:rPr>
                <w:rFonts w:cs="Arial"/>
                <w:szCs w:val="22"/>
              </w:rPr>
              <w:t xml:space="preserve">The feature enables and releases the </w:t>
            </w:r>
            <w:r w:rsidR="00F27845">
              <w:rPr>
                <w:rFonts w:cs="Arial"/>
                <w:szCs w:val="22"/>
              </w:rPr>
              <w:t>decklid</w:t>
            </w:r>
            <w:r>
              <w:rPr>
                <w:rFonts w:cs="Arial"/>
                <w:szCs w:val="22"/>
              </w:rPr>
              <w:t xml:space="preserve"> after the user locks the vehicle electronically while no passive key is inside the </w:t>
            </w:r>
            <w:r w:rsidR="00F27845">
              <w:rPr>
                <w:rFonts w:cs="Arial"/>
                <w:szCs w:val="22"/>
              </w:rPr>
              <w:t>decklid</w:t>
            </w:r>
            <w:r>
              <w:rPr>
                <w:rFonts w:cs="Arial"/>
                <w:szCs w:val="22"/>
              </w:rPr>
              <w:t xml:space="preserve"> and one passive key is found outside the </w:t>
            </w:r>
            <w:r w:rsidR="00F27845">
              <w:rPr>
                <w:rFonts w:cs="Arial"/>
                <w:szCs w:val="22"/>
              </w:rPr>
              <w:t>decklid</w:t>
            </w:r>
            <w:r>
              <w:rPr>
                <w:rFonts w:cs="Arial"/>
                <w:szCs w:val="22"/>
              </w:rPr>
              <w:t xml:space="preserve"> and the user closes the </w:t>
            </w:r>
            <w:r w:rsidR="00F27845">
              <w:rPr>
                <w:rFonts w:cs="Arial"/>
                <w:szCs w:val="22"/>
              </w:rPr>
              <w:t>decklid</w:t>
            </w:r>
            <w:r>
              <w:rPr>
                <w:rFonts w:cs="Arial"/>
                <w:szCs w:val="22"/>
              </w:rPr>
              <w:t>.</w:t>
            </w:r>
          </w:p>
          <w:p w14:paraId="14539797" w14:textId="77777777" w:rsidR="00B7369A" w:rsidRDefault="00B7369A" w:rsidP="00B7369A">
            <w:pPr>
              <w:rPr>
                <w:rFonts w:cs="Arial"/>
                <w:szCs w:val="22"/>
              </w:rPr>
            </w:pPr>
          </w:p>
          <w:p w14:paraId="65EB3B05" w14:textId="77777777" w:rsidR="00B7369A" w:rsidRDefault="00B7369A" w:rsidP="00B7369A">
            <w:pPr>
              <w:rPr>
                <w:rFonts w:cs="Arial"/>
                <w:szCs w:val="22"/>
              </w:rPr>
            </w:pPr>
            <w:r>
              <w:rPr>
                <w:rFonts w:cs="Arial"/>
                <w:szCs w:val="22"/>
              </w:rPr>
              <w:t xml:space="preserve">Note: </w:t>
            </w:r>
          </w:p>
          <w:p w14:paraId="0C440D61" w14:textId="52EC8F8B" w:rsidR="009A2932" w:rsidRPr="00C66B68" w:rsidRDefault="00B7369A" w:rsidP="00F27845">
            <w:pPr>
              <w:rPr>
                <w:rFonts w:cs="Arial"/>
                <w:szCs w:val="22"/>
              </w:rPr>
            </w:pPr>
            <w:r>
              <w:rPr>
                <w:rFonts w:cs="Arial"/>
                <w:szCs w:val="22"/>
              </w:rPr>
              <w:t>If a passive k</w:t>
            </w:r>
            <w:r w:rsidRPr="000B65FF">
              <w:rPr>
                <w:rFonts w:cs="Arial"/>
                <w:szCs w:val="22"/>
              </w:rPr>
              <w:t>ey is detected</w:t>
            </w:r>
            <w:r>
              <w:rPr>
                <w:rFonts w:cs="Arial"/>
                <w:szCs w:val="22"/>
              </w:rPr>
              <w:t xml:space="preserve"> </w:t>
            </w:r>
            <w:r w:rsidRPr="000B65FF">
              <w:rPr>
                <w:rFonts w:cs="Arial"/>
                <w:szCs w:val="22"/>
              </w:rPr>
              <w:t>outside after the vehicle is electron</w:t>
            </w:r>
            <w:r>
              <w:rPr>
                <w:rFonts w:cs="Arial"/>
                <w:szCs w:val="22"/>
              </w:rPr>
              <w:t>ically locked (regardless if a passive k</w:t>
            </w:r>
            <w:r w:rsidRPr="000B65FF">
              <w:rPr>
                <w:rFonts w:cs="Arial"/>
                <w:szCs w:val="22"/>
              </w:rPr>
              <w:t xml:space="preserve">ey was left inside the </w:t>
            </w:r>
            <w:r w:rsidR="00F27845">
              <w:rPr>
                <w:rFonts w:cs="Arial"/>
                <w:szCs w:val="22"/>
              </w:rPr>
              <w:t>decklid</w:t>
            </w:r>
            <w:r w:rsidRPr="000B65FF">
              <w:rPr>
                <w:rFonts w:cs="Arial"/>
                <w:szCs w:val="22"/>
              </w:rPr>
              <w:t xml:space="preserve">), when the </w:t>
            </w:r>
            <w:r w:rsidR="00F27845">
              <w:rPr>
                <w:rFonts w:cs="Arial"/>
                <w:szCs w:val="22"/>
              </w:rPr>
              <w:t>decklid</w:t>
            </w:r>
            <w:r w:rsidRPr="000B65FF">
              <w:rPr>
                <w:rFonts w:cs="Arial"/>
                <w:szCs w:val="22"/>
              </w:rPr>
              <w:t xml:space="preserve"> is closed</w:t>
            </w:r>
            <w:r>
              <w:rPr>
                <w:rFonts w:cs="Arial"/>
                <w:szCs w:val="22"/>
              </w:rPr>
              <w:t xml:space="preserve"> </w:t>
            </w:r>
            <w:r w:rsidRPr="000B65FF">
              <w:rPr>
                <w:rFonts w:cs="Arial"/>
                <w:szCs w:val="22"/>
              </w:rPr>
              <w:t>no Passive Decklid Smart Unlock occurs</w:t>
            </w:r>
            <w:r>
              <w:rPr>
                <w:rFonts w:cs="Arial"/>
                <w:szCs w:val="22"/>
              </w:rPr>
              <w:t>.</w:t>
            </w:r>
          </w:p>
        </w:tc>
      </w:tr>
      <w:tr w:rsidR="00B7369A" w:rsidRPr="00A82BF4" w14:paraId="0A0DCFA5" w14:textId="77777777" w:rsidTr="00676421">
        <w:trPr>
          <w:trHeight w:val="255"/>
        </w:trPr>
        <w:tc>
          <w:tcPr>
            <w:tcW w:w="2235" w:type="dxa"/>
            <w:shd w:val="clear" w:color="auto" w:fill="D9D9D9" w:themeFill="background1" w:themeFillShade="D9"/>
          </w:tcPr>
          <w:p w14:paraId="124F6FE5" w14:textId="77777777" w:rsidR="00B7369A" w:rsidRPr="00C66B68" w:rsidRDefault="00B7369A" w:rsidP="00B7369A">
            <w:pPr>
              <w:rPr>
                <w:rFonts w:cs="Arial"/>
                <w:b/>
                <w:bCs/>
                <w:color w:val="000000"/>
                <w:szCs w:val="22"/>
              </w:rPr>
            </w:pPr>
            <w:r w:rsidRPr="00C66B68">
              <w:rPr>
                <w:rFonts w:cs="Arial"/>
                <w:b/>
                <w:bCs/>
                <w:color w:val="000000"/>
                <w:szCs w:val="22"/>
              </w:rPr>
              <w:t>Actors</w:t>
            </w:r>
          </w:p>
        </w:tc>
        <w:tc>
          <w:tcPr>
            <w:tcW w:w="669" w:type="dxa"/>
            <w:shd w:val="clear" w:color="auto" w:fill="auto"/>
          </w:tcPr>
          <w:p w14:paraId="0C8463A9" w14:textId="77777777" w:rsidR="00B7369A" w:rsidRPr="00C66B68" w:rsidRDefault="00B7369A" w:rsidP="00B7369A">
            <w:pPr>
              <w:rPr>
                <w:rFonts w:cs="Arial"/>
                <w:color w:val="000000"/>
                <w:szCs w:val="22"/>
              </w:rPr>
            </w:pPr>
          </w:p>
        </w:tc>
        <w:tc>
          <w:tcPr>
            <w:tcW w:w="7297" w:type="dxa"/>
            <w:shd w:val="clear" w:color="auto" w:fill="auto"/>
          </w:tcPr>
          <w:p w14:paraId="4DEFF81A" w14:textId="77777777" w:rsidR="00B7369A" w:rsidRPr="00C66B68" w:rsidRDefault="00B7369A" w:rsidP="00B7369A">
            <w:pPr>
              <w:rPr>
                <w:rFonts w:cs="Arial"/>
                <w:szCs w:val="22"/>
              </w:rPr>
            </w:pPr>
            <w:r>
              <w:rPr>
                <w:rFonts w:cs="Arial"/>
                <w:szCs w:val="22"/>
              </w:rPr>
              <w:t>User</w:t>
            </w:r>
          </w:p>
        </w:tc>
      </w:tr>
      <w:tr w:rsidR="00B7369A" w:rsidRPr="00A82BF4" w14:paraId="28C9A0A9" w14:textId="77777777" w:rsidTr="00676421">
        <w:trPr>
          <w:trHeight w:val="255"/>
        </w:trPr>
        <w:tc>
          <w:tcPr>
            <w:tcW w:w="2235" w:type="dxa"/>
            <w:shd w:val="clear" w:color="auto" w:fill="D9D9D9" w:themeFill="background1" w:themeFillShade="D9"/>
            <w:hideMark/>
          </w:tcPr>
          <w:p w14:paraId="4EE3AA62" w14:textId="77777777" w:rsidR="00B7369A" w:rsidRPr="00C66B68" w:rsidRDefault="00B7369A" w:rsidP="00B7369A">
            <w:pPr>
              <w:rPr>
                <w:rFonts w:cs="Arial"/>
                <w:b/>
                <w:bCs/>
                <w:color w:val="000000"/>
                <w:szCs w:val="22"/>
              </w:rPr>
            </w:pPr>
            <w:r w:rsidRPr="00C66B68">
              <w:rPr>
                <w:rFonts w:cs="Arial"/>
                <w:b/>
                <w:bCs/>
                <w:color w:val="000000"/>
                <w:szCs w:val="22"/>
              </w:rPr>
              <w:t>Precondition</w:t>
            </w:r>
          </w:p>
        </w:tc>
        <w:tc>
          <w:tcPr>
            <w:tcW w:w="669" w:type="dxa"/>
            <w:shd w:val="clear" w:color="auto" w:fill="auto"/>
            <w:hideMark/>
          </w:tcPr>
          <w:p w14:paraId="0F0C4959" w14:textId="77777777" w:rsidR="00B7369A" w:rsidRPr="00C66B68" w:rsidRDefault="00B7369A" w:rsidP="00B7369A">
            <w:pPr>
              <w:rPr>
                <w:rFonts w:cs="Arial"/>
                <w:color w:val="000000"/>
                <w:szCs w:val="22"/>
              </w:rPr>
            </w:pPr>
          </w:p>
        </w:tc>
        <w:tc>
          <w:tcPr>
            <w:tcW w:w="7297" w:type="dxa"/>
            <w:shd w:val="clear" w:color="auto" w:fill="auto"/>
          </w:tcPr>
          <w:p w14:paraId="65668357" w14:textId="0A99B126" w:rsidR="00B7369A" w:rsidRPr="00C66B68" w:rsidRDefault="00B7369A" w:rsidP="00C67925">
            <w:pPr>
              <w:tabs>
                <w:tab w:val="left" w:pos="3420"/>
              </w:tabs>
              <w:rPr>
                <w:rFonts w:cs="Arial"/>
                <w:szCs w:val="22"/>
              </w:rPr>
            </w:pPr>
            <w:r>
              <w:rPr>
                <w:rFonts w:cs="Arial"/>
                <w:szCs w:val="22"/>
              </w:rPr>
              <w:t>Vehicle Type “Passenger Vehicle”</w:t>
            </w:r>
            <w:r w:rsidR="00C67925">
              <w:rPr>
                <w:rFonts w:cs="Arial"/>
                <w:szCs w:val="22"/>
              </w:rPr>
              <w:tab/>
            </w:r>
          </w:p>
        </w:tc>
      </w:tr>
      <w:tr w:rsidR="00C67925" w:rsidRPr="00A82BF4" w14:paraId="37192A88" w14:textId="77777777" w:rsidTr="00676421">
        <w:trPr>
          <w:trHeight w:val="255"/>
        </w:trPr>
        <w:tc>
          <w:tcPr>
            <w:tcW w:w="2235" w:type="dxa"/>
            <w:shd w:val="clear" w:color="auto" w:fill="D9D9D9" w:themeFill="background1" w:themeFillShade="D9"/>
          </w:tcPr>
          <w:p w14:paraId="0CFDB6AE" w14:textId="77777777" w:rsidR="00C67925" w:rsidRPr="00C66B68" w:rsidRDefault="00C67925" w:rsidP="00C67925">
            <w:pPr>
              <w:rPr>
                <w:rFonts w:cs="Arial"/>
                <w:b/>
                <w:bCs/>
                <w:color w:val="000000"/>
                <w:szCs w:val="22"/>
              </w:rPr>
            </w:pPr>
          </w:p>
        </w:tc>
        <w:tc>
          <w:tcPr>
            <w:tcW w:w="669" w:type="dxa"/>
            <w:shd w:val="clear" w:color="auto" w:fill="auto"/>
          </w:tcPr>
          <w:p w14:paraId="7C55EBF4" w14:textId="77777777" w:rsidR="00C67925" w:rsidRPr="00C66B68" w:rsidRDefault="00C67925" w:rsidP="00C67925">
            <w:pPr>
              <w:rPr>
                <w:rFonts w:cs="Arial"/>
                <w:color w:val="000000"/>
                <w:szCs w:val="22"/>
              </w:rPr>
            </w:pPr>
          </w:p>
        </w:tc>
        <w:tc>
          <w:tcPr>
            <w:tcW w:w="7297" w:type="dxa"/>
            <w:shd w:val="clear" w:color="auto" w:fill="auto"/>
          </w:tcPr>
          <w:p w14:paraId="0749D912" w14:textId="1CA514E7" w:rsidR="00C67925" w:rsidRDefault="00C67925" w:rsidP="00C67925">
            <w:pPr>
              <w:tabs>
                <w:tab w:val="left" w:pos="3420"/>
              </w:tabs>
              <w:rPr>
                <w:rFonts w:cs="Arial"/>
                <w:szCs w:val="22"/>
              </w:rPr>
            </w:pPr>
            <w:r>
              <w:rPr>
                <w:rFonts w:cs="Arial"/>
                <w:szCs w:val="22"/>
              </w:rPr>
              <w:t>Any Passive Start Method is fitted</w:t>
            </w:r>
          </w:p>
        </w:tc>
      </w:tr>
      <w:tr w:rsidR="00C67925" w:rsidRPr="00A82BF4" w14:paraId="73AA3F0A" w14:textId="77777777" w:rsidTr="00676421">
        <w:trPr>
          <w:trHeight w:val="255"/>
        </w:trPr>
        <w:tc>
          <w:tcPr>
            <w:tcW w:w="2235" w:type="dxa"/>
            <w:shd w:val="clear" w:color="auto" w:fill="D9D9D9" w:themeFill="background1" w:themeFillShade="D9"/>
          </w:tcPr>
          <w:p w14:paraId="75918EC4" w14:textId="77777777" w:rsidR="00C67925" w:rsidRPr="00C66B68" w:rsidRDefault="00C67925" w:rsidP="00C67925">
            <w:pPr>
              <w:rPr>
                <w:rFonts w:cs="Arial"/>
                <w:b/>
                <w:bCs/>
                <w:color w:val="000000"/>
                <w:szCs w:val="22"/>
              </w:rPr>
            </w:pPr>
          </w:p>
        </w:tc>
        <w:tc>
          <w:tcPr>
            <w:tcW w:w="669" w:type="dxa"/>
            <w:shd w:val="clear" w:color="auto" w:fill="auto"/>
          </w:tcPr>
          <w:p w14:paraId="6C1ED901" w14:textId="77777777" w:rsidR="00C67925" w:rsidRPr="00C66B68" w:rsidRDefault="00C67925" w:rsidP="00C67925">
            <w:pPr>
              <w:rPr>
                <w:rFonts w:cs="Arial"/>
                <w:color w:val="000000"/>
                <w:szCs w:val="22"/>
              </w:rPr>
            </w:pPr>
          </w:p>
        </w:tc>
        <w:tc>
          <w:tcPr>
            <w:tcW w:w="7297" w:type="dxa"/>
            <w:shd w:val="clear" w:color="auto" w:fill="auto"/>
          </w:tcPr>
          <w:p w14:paraId="7677F977" w14:textId="041F9ADE" w:rsidR="00C67925" w:rsidRDefault="00C67925" w:rsidP="00C67925">
            <w:pPr>
              <w:tabs>
                <w:tab w:val="left" w:pos="3420"/>
              </w:tabs>
              <w:rPr>
                <w:rFonts w:cs="Arial"/>
                <w:szCs w:val="22"/>
              </w:rPr>
            </w:pPr>
            <w:r>
              <w:rPr>
                <w:rFonts w:cs="Arial"/>
                <w:szCs w:val="22"/>
              </w:rPr>
              <w:t>Feature “</w:t>
            </w:r>
            <w:r w:rsidRPr="003B17D5">
              <w:rPr>
                <w:rFonts w:cs="Arial"/>
                <w:szCs w:val="22"/>
              </w:rPr>
              <w:t xml:space="preserve">Enhanced </w:t>
            </w:r>
            <w:r>
              <w:rPr>
                <w:rFonts w:cs="Arial"/>
                <w:szCs w:val="22"/>
              </w:rPr>
              <w:t>Trim Switch Inhibit” is deactivated</w:t>
            </w:r>
          </w:p>
        </w:tc>
      </w:tr>
      <w:tr w:rsidR="00C67925" w:rsidRPr="00A82BF4" w14:paraId="68C231F4" w14:textId="77777777" w:rsidTr="00676421">
        <w:trPr>
          <w:trHeight w:val="255"/>
        </w:trPr>
        <w:tc>
          <w:tcPr>
            <w:tcW w:w="2235" w:type="dxa"/>
            <w:shd w:val="clear" w:color="auto" w:fill="D9D9D9" w:themeFill="background1" w:themeFillShade="D9"/>
            <w:hideMark/>
          </w:tcPr>
          <w:p w14:paraId="5A253721" w14:textId="77777777" w:rsidR="00C67925" w:rsidRPr="00C66B68" w:rsidRDefault="00C67925" w:rsidP="00C67925">
            <w:pPr>
              <w:rPr>
                <w:rFonts w:cs="Arial"/>
                <w:b/>
                <w:bCs/>
                <w:color w:val="000000"/>
                <w:szCs w:val="22"/>
              </w:rPr>
            </w:pPr>
          </w:p>
        </w:tc>
        <w:tc>
          <w:tcPr>
            <w:tcW w:w="669" w:type="dxa"/>
            <w:shd w:val="clear" w:color="auto" w:fill="auto"/>
            <w:hideMark/>
          </w:tcPr>
          <w:p w14:paraId="60C0CE9E" w14:textId="77777777" w:rsidR="00C67925" w:rsidRPr="00C66B68" w:rsidRDefault="00C67925" w:rsidP="00C67925">
            <w:pPr>
              <w:rPr>
                <w:rFonts w:cs="Arial"/>
                <w:color w:val="000000"/>
                <w:szCs w:val="22"/>
              </w:rPr>
            </w:pPr>
          </w:p>
        </w:tc>
        <w:tc>
          <w:tcPr>
            <w:tcW w:w="7297" w:type="dxa"/>
            <w:shd w:val="clear" w:color="auto" w:fill="auto"/>
          </w:tcPr>
          <w:p w14:paraId="5FC3773C" w14:textId="77777777" w:rsidR="00C67925" w:rsidRDefault="00C67925" w:rsidP="00C67925">
            <w:pPr>
              <w:rPr>
                <w:rFonts w:cs="Arial"/>
                <w:szCs w:val="22"/>
              </w:rPr>
            </w:pPr>
            <w:r>
              <w:rPr>
                <w:rFonts w:cs="Arial"/>
                <w:szCs w:val="22"/>
              </w:rPr>
              <w:t>Car mode is not in Factory</w:t>
            </w:r>
          </w:p>
        </w:tc>
      </w:tr>
      <w:tr w:rsidR="00C67925" w:rsidRPr="00A82BF4" w14:paraId="7CC7A2E1" w14:textId="77777777" w:rsidTr="00676421">
        <w:trPr>
          <w:trHeight w:val="255"/>
        </w:trPr>
        <w:tc>
          <w:tcPr>
            <w:tcW w:w="2235" w:type="dxa"/>
            <w:shd w:val="clear" w:color="auto" w:fill="D9D9D9" w:themeFill="background1" w:themeFillShade="D9"/>
            <w:hideMark/>
          </w:tcPr>
          <w:p w14:paraId="7D0352D3" w14:textId="77777777" w:rsidR="00C67925" w:rsidRPr="00C66B68" w:rsidRDefault="00C67925" w:rsidP="00C67925">
            <w:pPr>
              <w:rPr>
                <w:rFonts w:cs="Arial"/>
                <w:b/>
                <w:bCs/>
                <w:color w:val="000000"/>
                <w:szCs w:val="22"/>
              </w:rPr>
            </w:pPr>
          </w:p>
        </w:tc>
        <w:tc>
          <w:tcPr>
            <w:tcW w:w="669" w:type="dxa"/>
            <w:shd w:val="clear" w:color="auto" w:fill="auto"/>
            <w:hideMark/>
          </w:tcPr>
          <w:p w14:paraId="038D6C28" w14:textId="77777777" w:rsidR="00C67925" w:rsidRPr="00C66B68" w:rsidRDefault="00C67925" w:rsidP="00C67925">
            <w:pPr>
              <w:rPr>
                <w:rFonts w:cs="Arial"/>
                <w:color w:val="000000"/>
                <w:szCs w:val="22"/>
              </w:rPr>
            </w:pPr>
          </w:p>
        </w:tc>
        <w:tc>
          <w:tcPr>
            <w:tcW w:w="7297" w:type="dxa"/>
            <w:shd w:val="clear" w:color="auto" w:fill="auto"/>
          </w:tcPr>
          <w:p w14:paraId="637AE59D" w14:textId="7DFE37DD" w:rsidR="00C67925" w:rsidRDefault="00F27845" w:rsidP="00C67925">
            <w:pPr>
              <w:rPr>
                <w:rFonts w:cs="Arial"/>
                <w:szCs w:val="22"/>
              </w:rPr>
            </w:pPr>
            <w:r>
              <w:rPr>
                <w:rFonts w:cs="Arial"/>
                <w:szCs w:val="22"/>
              </w:rPr>
              <w:t>Decklid</w:t>
            </w:r>
            <w:r w:rsidR="00C67925">
              <w:rPr>
                <w:rFonts w:cs="Arial"/>
                <w:szCs w:val="22"/>
              </w:rPr>
              <w:t xml:space="preserve"> is open </w:t>
            </w:r>
          </w:p>
        </w:tc>
      </w:tr>
      <w:tr w:rsidR="00C67925" w:rsidRPr="00A82BF4" w14:paraId="45D8E93A" w14:textId="77777777" w:rsidTr="00676421">
        <w:trPr>
          <w:trHeight w:val="255"/>
        </w:trPr>
        <w:tc>
          <w:tcPr>
            <w:tcW w:w="2235" w:type="dxa"/>
            <w:shd w:val="clear" w:color="auto" w:fill="D9D9D9" w:themeFill="background1" w:themeFillShade="D9"/>
          </w:tcPr>
          <w:p w14:paraId="11C092B1" w14:textId="77777777" w:rsidR="00C67925" w:rsidRPr="00C66B68" w:rsidRDefault="00C67925" w:rsidP="00C67925">
            <w:pPr>
              <w:rPr>
                <w:rFonts w:cs="Arial"/>
                <w:b/>
                <w:bCs/>
                <w:color w:val="000000"/>
                <w:szCs w:val="22"/>
              </w:rPr>
            </w:pPr>
          </w:p>
        </w:tc>
        <w:tc>
          <w:tcPr>
            <w:tcW w:w="669" w:type="dxa"/>
            <w:shd w:val="clear" w:color="auto" w:fill="auto"/>
          </w:tcPr>
          <w:p w14:paraId="23C85B02" w14:textId="77777777" w:rsidR="00C67925" w:rsidRPr="00C66B68" w:rsidRDefault="00C67925" w:rsidP="00C67925">
            <w:pPr>
              <w:rPr>
                <w:rFonts w:cs="Arial"/>
                <w:color w:val="000000"/>
                <w:szCs w:val="22"/>
              </w:rPr>
            </w:pPr>
          </w:p>
        </w:tc>
        <w:tc>
          <w:tcPr>
            <w:tcW w:w="7297" w:type="dxa"/>
            <w:shd w:val="clear" w:color="auto" w:fill="auto"/>
          </w:tcPr>
          <w:p w14:paraId="585812DF" w14:textId="77777777" w:rsidR="00C67925" w:rsidRPr="00C66B68" w:rsidRDefault="00C67925" w:rsidP="00C67925">
            <w:pPr>
              <w:rPr>
                <w:rFonts w:cs="Arial"/>
                <w:szCs w:val="22"/>
              </w:rPr>
            </w:pPr>
          </w:p>
        </w:tc>
      </w:tr>
      <w:tr w:rsidR="00C67925" w:rsidRPr="00A82BF4" w14:paraId="402E41AB" w14:textId="77777777" w:rsidTr="00676421">
        <w:trPr>
          <w:trHeight w:val="255"/>
        </w:trPr>
        <w:tc>
          <w:tcPr>
            <w:tcW w:w="2235" w:type="dxa"/>
            <w:shd w:val="clear" w:color="auto" w:fill="D9D9D9" w:themeFill="background1" w:themeFillShade="D9"/>
          </w:tcPr>
          <w:p w14:paraId="2D782559" w14:textId="77777777" w:rsidR="00C67925" w:rsidRPr="00C66B68" w:rsidRDefault="00C67925" w:rsidP="00C67925">
            <w:pPr>
              <w:rPr>
                <w:rFonts w:cs="Arial"/>
                <w:b/>
                <w:bCs/>
                <w:color w:val="000000"/>
                <w:szCs w:val="22"/>
              </w:rPr>
            </w:pPr>
            <w:r w:rsidRPr="00C66B68">
              <w:rPr>
                <w:rFonts w:cs="Arial"/>
                <w:b/>
                <w:bCs/>
                <w:color w:val="000000"/>
                <w:szCs w:val="22"/>
              </w:rPr>
              <w:t>Main Flow</w:t>
            </w:r>
          </w:p>
        </w:tc>
        <w:tc>
          <w:tcPr>
            <w:tcW w:w="669" w:type="dxa"/>
            <w:shd w:val="clear" w:color="auto" w:fill="auto"/>
          </w:tcPr>
          <w:p w14:paraId="753D818C" w14:textId="77777777" w:rsidR="00C67925" w:rsidRPr="00C66B68" w:rsidRDefault="00C67925" w:rsidP="00C67925">
            <w:pPr>
              <w:rPr>
                <w:rFonts w:cs="Arial"/>
                <w:color w:val="000000"/>
                <w:szCs w:val="22"/>
              </w:rPr>
            </w:pPr>
            <w:r w:rsidRPr="00C66B68">
              <w:rPr>
                <w:rFonts w:cs="Arial"/>
                <w:color w:val="000000"/>
                <w:szCs w:val="22"/>
              </w:rPr>
              <w:t>M1</w:t>
            </w:r>
          </w:p>
        </w:tc>
        <w:tc>
          <w:tcPr>
            <w:tcW w:w="7297" w:type="dxa"/>
            <w:shd w:val="clear" w:color="auto" w:fill="auto"/>
          </w:tcPr>
          <w:p w14:paraId="17F57FA3" w14:textId="117FD259" w:rsidR="00C67925" w:rsidRPr="00F03F38" w:rsidRDefault="00F27845" w:rsidP="00C67925">
            <w:pPr>
              <w:rPr>
                <w:rFonts w:cs="Arial"/>
                <w:szCs w:val="22"/>
              </w:rPr>
            </w:pPr>
            <w:r w:rsidRPr="00483EBD">
              <w:rPr>
                <w:rFonts w:cs="Arial"/>
                <w:szCs w:val="22"/>
              </w:rPr>
              <w:t xml:space="preserve">User </w:t>
            </w:r>
            <w:r>
              <w:rPr>
                <w:rFonts w:cs="Arial"/>
                <w:szCs w:val="22"/>
              </w:rPr>
              <w:t xml:space="preserve">triggers Lock All with single lock action with appropriate trigger, </w:t>
            </w:r>
            <w:r w:rsidR="00C67925" w:rsidRPr="00F03F38">
              <w:rPr>
                <w:rFonts w:cs="Arial"/>
                <w:szCs w:val="22"/>
              </w:rPr>
              <w:t>while any door or liftgate / deckld / liftgate glass is open</w:t>
            </w:r>
          </w:p>
        </w:tc>
      </w:tr>
      <w:tr w:rsidR="00C67925" w:rsidRPr="00A82BF4" w14:paraId="56FF123D" w14:textId="77777777" w:rsidTr="00676421">
        <w:trPr>
          <w:trHeight w:val="255"/>
        </w:trPr>
        <w:tc>
          <w:tcPr>
            <w:tcW w:w="2235" w:type="dxa"/>
            <w:shd w:val="clear" w:color="auto" w:fill="D9D9D9" w:themeFill="background1" w:themeFillShade="D9"/>
          </w:tcPr>
          <w:p w14:paraId="499A1277" w14:textId="77777777" w:rsidR="00C67925" w:rsidRPr="00C66B68" w:rsidRDefault="00C67925" w:rsidP="00C67925">
            <w:pPr>
              <w:rPr>
                <w:rFonts w:cs="Arial"/>
                <w:b/>
                <w:bCs/>
                <w:color w:val="000000"/>
                <w:szCs w:val="22"/>
              </w:rPr>
            </w:pPr>
          </w:p>
        </w:tc>
        <w:tc>
          <w:tcPr>
            <w:tcW w:w="669" w:type="dxa"/>
            <w:shd w:val="clear" w:color="auto" w:fill="auto"/>
          </w:tcPr>
          <w:p w14:paraId="36C334CD" w14:textId="77777777" w:rsidR="00C67925" w:rsidRPr="00C66B68" w:rsidRDefault="00C67925" w:rsidP="00C67925">
            <w:pPr>
              <w:rPr>
                <w:rFonts w:cs="Arial"/>
                <w:color w:val="000000"/>
                <w:szCs w:val="22"/>
              </w:rPr>
            </w:pPr>
            <w:r w:rsidRPr="00C66B68">
              <w:rPr>
                <w:rFonts w:cs="Arial"/>
                <w:color w:val="000000"/>
                <w:szCs w:val="22"/>
              </w:rPr>
              <w:t>M2</w:t>
            </w:r>
          </w:p>
        </w:tc>
        <w:tc>
          <w:tcPr>
            <w:tcW w:w="7297" w:type="dxa"/>
            <w:shd w:val="clear" w:color="auto" w:fill="auto"/>
          </w:tcPr>
          <w:p w14:paraId="79CD6094" w14:textId="77777777" w:rsidR="00C67925" w:rsidRPr="00C66B68" w:rsidRDefault="00C67925" w:rsidP="00C67925">
            <w:pPr>
              <w:rPr>
                <w:rFonts w:cs="Arial"/>
              </w:rPr>
            </w:pPr>
            <w:r>
              <w:rPr>
                <w:rFonts w:cs="Arial"/>
                <w:szCs w:val="22"/>
              </w:rPr>
              <w:t xml:space="preserve">All exterior handles will be locked/disabled -&gt; </w:t>
            </w:r>
            <w:r>
              <w:rPr>
                <w:rFonts w:cs="Arial"/>
                <w:color w:val="000000"/>
              </w:rPr>
              <w:t>Central Lock (CL)</w:t>
            </w:r>
          </w:p>
        </w:tc>
      </w:tr>
      <w:tr w:rsidR="00C67925" w:rsidRPr="00A82BF4" w14:paraId="39FD7233" w14:textId="77777777" w:rsidTr="00676421">
        <w:trPr>
          <w:trHeight w:val="255"/>
        </w:trPr>
        <w:tc>
          <w:tcPr>
            <w:tcW w:w="2235" w:type="dxa"/>
            <w:shd w:val="clear" w:color="auto" w:fill="D9D9D9" w:themeFill="background1" w:themeFillShade="D9"/>
          </w:tcPr>
          <w:p w14:paraId="126B8D66" w14:textId="77777777" w:rsidR="00C67925" w:rsidRPr="00C66B68" w:rsidRDefault="00C67925" w:rsidP="00C67925">
            <w:pPr>
              <w:rPr>
                <w:rFonts w:cs="Arial"/>
                <w:b/>
                <w:bCs/>
                <w:color w:val="000000"/>
                <w:szCs w:val="22"/>
              </w:rPr>
            </w:pPr>
          </w:p>
        </w:tc>
        <w:tc>
          <w:tcPr>
            <w:tcW w:w="669" w:type="dxa"/>
            <w:shd w:val="clear" w:color="auto" w:fill="auto"/>
          </w:tcPr>
          <w:p w14:paraId="431C305C" w14:textId="77777777" w:rsidR="00C67925" w:rsidRPr="00C66B68" w:rsidRDefault="00C67925" w:rsidP="00C67925">
            <w:pPr>
              <w:rPr>
                <w:rFonts w:cs="Arial"/>
                <w:color w:val="000000"/>
                <w:szCs w:val="22"/>
              </w:rPr>
            </w:pPr>
            <w:r>
              <w:rPr>
                <w:rFonts w:cs="Arial"/>
                <w:color w:val="000000"/>
                <w:szCs w:val="22"/>
              </w:rPr>
              <w:t>M3</w:t>
            </w:r>
          </w:p>
        </w:tc>
        <w:tc>
          <w:tcPr>
            <w:tcW w:w="7297" w:type="dxa"/>
            <w:shd w:val="clear" w:color="auto" w:fill="auto"/>
          </w:tcPr>
          <w:p w14:paraId="2B781D01" w14:textId="77777777" w:rsidR="00C67925" w:rsidRPr="00C66B68" w:rsidRDefault="00C67925" w:rsidP="00C67925">
            <w:pPr>
              <w:rPr>
                <w:rFonts w:cs="Arial"/>
              </w:rPr>
            </w:pPr>
            <w:r>
              <w:t>Feature performs an interior search and finds a PK or PaaK</w:t>
            </w:r>
          </w:p>
        </w:tc>
      </w:tr>
      <w:tr w:rsidR="00C67925" w:rsidRPr="00A82BF4" w14:paraId="2822F7DF" w14:textId="77777777" w:rsidTr="00676421">
        <w:trPr>
          <w:trHeight w:val="255"/>
        </w:trPr>
        <w:tc>
          <w:tcPr>
            <w:tcW w:w="2235" w:type="dxa"/>
            <w:shd w:val="clear" w:color="auto" w:fill="D9D9D9" w:themeFill="background1" w:themeFillShade="D9"/>
          </w:tcPr>
          <w:p w14:paraId="4B12E944" w14:textId="77777777" w:rsidR="00C67925" w:rsidRPr="00C66B68" w:rsidRDefault="00C67925" w:rsidP="00C67925">
            <w:pPr>
              <w:rPr>
                <w:rFonts w:cs="Arial"/>
                <w:b/>
                <w:bCs/>
                <w:color w:val="000000"/>
                <w:szCs w:val="22"/>
              </w:rPr>
            </w:pPr>
          </w:p>
        </w:tc>
        <w:tc>
          <w:tcPr>
            <w:tcW w:w="669" w:type="dxa"/>
            <w:shd w:val="clear" w:color="auto" w:fill="auto"/>
          </w:tcPr>
          <w:p w14:paraId="2F8BAE45" w14:textId="77777777" w:rsidR="00C67925" w:rsidRDefault="00C67925" w:rsidP="00C67925">
            <w:pPr>
              <w:rPr>
                <w:rFonts w:cs="Arial"/>
                <w:color w:val="000000"/>
                <w:szCs w:val="22"/>
              </w:rPr>
            </w:pPr>
            <w:r>
              <w:rPr>
                <w:rFonts w:cs="Arial"/>
                <w:color w:val="000000"/>
                <w:szCs w:val="22"/>
              </w:rPr>
              <w:t>M4</w:t>
            </w:r>
          </w:p>
        </w:tc>
        <w:tc>
          <w:tcPr>
            <w:tcW w:w="7297" w:type="dxa"/>
            <w:shd w:val="clear" w:color="auto" w:fill="auto"/>
          </w:tcPr>
          <w:p w14:paraId="1CA95B5E" w14:textId="77777777" w:rsidR="00C67925" w:rsidRDefault="00C67925" w:rsidP="00C67925">
            <w:r>
              <w:t xml:space="preserve">Feature performs an exterior search but finds </w:t>
            </w:r>
            <w:r>
              <w:rPr>
                <w:b/>
              </w:rPr>
              <w:t>NO</w:t>
            </w:r>
            <w:r>
              <w:t xml:space="preserve"> PK or PaaK </w:t>
            </w:r>
            <w:r w:rsidRPr="00C00207">
              <w:rPr>
                <w:rFonts w:cs="Arial"/>
                <w:szCs w:val="22"/>
              </w:rPr>
              <w:t>(if passive entry is fitted)</w:t>
            </w:r>
          </w:p>
        </w:tc>
      </w:tr>
      <w:tr w:rsidR="00C67925" w:rsidRPr="00A82BF4" w14:paraId="19EE5A46" w14:textId="77777777" w:rsidTr="00676421">
        <w:trPr>
          <w:trHeight w:val="255"/>
        </w:trPr>
        <w:tc>
          <w:tcPr>
            <w:tcW w:w="2235" w:type="dxa"/>
            <w:shd w:val="clear" w:color="auto" w:fill="D9D9D9" w:themeFill="background1" w:themeFillShade="D9"/>
          </w:tcPr>
          <w:p w14:paraId="608BEDDE" w14:textId="77777777" w:rsidR="00C67925" w:rsidRPr="00C66B68" w:rsidRDefault="00C67925" w:rsidP="00C67925">
            <w:pPr>
              <w:rPr>
                <w:rFonts w:cs="Arial"/>
                <w:b/>
                <w:bCs/>
                <w:color w:val="000000"/>
                <w:szCs w:val="22"/>
              </w:rPr>
            </w:pPr>
          </w:p>
        </w:tc>
        <w:tc>
          <w:tcPr>
            <w:tcW w:w="669" w:type="dxa"/>
            <w:shd w:val="clear" w:color="auto" w:fill="auto"/>
          </w:tcPr>
          <w:p w14:paraId="73313EE7" w14:textId="77777777" w:rsidR="00C67925" w:rsidRDefault="00C67925" w:rsidP="00C67925">
            <w:pPr>
              <w:rPr>
                <w:rFonts w:cs="Arial"/>
                <w:color w:val="000000"/>
                <w:szCs w:val="22"/>
              </w:rPr>
            </w:pPr>
            <w:r>
              <w:rPr>
                <w:rFonts w:cs="Arial"/>
                <w:color w:val="000000"/>
                <w:szCs w:val="22"/>
              </w:rPr>
              <w:t>M5</w:t>
            </w:r>
          </w:p>
        </w:tc>
        <w:tc>
          <w:tcPr>
            <w:tcW w:w="7297" w:type="dxa"/>
            <w:shd w:val="clear" w:color="auto" w:fill="auto"/>
          </w:tcPr>
          <w:p w14:paraId="43471B47" w14:textId="77777777" w:rsidR="00C67925" w:rsidRDefault="00C67925" w:rsidP="00C67925">
            <w:r>
              <w:t>After the user closes the last open door, all exterior door handles will be unlocked/enabled -&gt; Central Unlock (CUL)</w:t>
            </w:r>
          </w:p>
        </w:tc>
      </w:tr>
      <w:tr w:rsidR="00C67925" w:rsidRPr="00A82BF4" w14:paraId="784F2A1C" w14:textId="77777777" w:rsidTr="00676421">
        <w:trPr>
          <w:trHeight w:val="255"/>
        </w:trPr>
        <w:tc>
          <w:tcPr>
            <w:tcW w:w="2235" w:type="dxa"/>
            <w:shd w:val="clear" w:color="auto" w:fill="D9D9D9" w:themeFill="background1" w:themeFillShade="D9"/>
          </w:tcPr>
          <w:p w14:paraId="6809DCFC" w14:textId="77777777" w:rsidR="00C67925" w:rsidRPr="00C66B68" w:rsidRDefault="00C67925" w:rsidP="00C67925">
            <w:pPr>
              <w:rPr>
                <w:rFonts w:cs="Arial"/>
                <w:b/>
                <w:bCs/>
                <w:color w:val="000000"/>
                <w:szCs w:val="22"/>
              </w:rPr>
            </w:pPr>
          </w:p>
        </w:tc>
        <w:tc>
          <w:tcPr>
            <w:tcW w:w="669" w:type="dxa"/>
            <w:shd w:val="clear" w:color="auto" w:fill="auto"/>
          </w:tcPr>
          <w:p w14:paraId="5D6F9A2B" w14:textId="77777777" w:rsidR="00C67925" w:rsidRDefault="00C67925" w:rsidP="00C67925">
            <w:pPr>
              <w:rPr>
                <w:rFonts w:cs="Arial"/>
                <w:color w:val="000000"/>
                <w:szCs w:val="22"/>
              </w:rPr>
            </w:pPr>
            <w:r>
              <w:rPr>
                <w:rFonts w:cs="Arial"/>
                <w:color w:val="000000"/>
                <w:szCs w:val="22"/>
              </w:rPr>
              <w:t>M6</w:t>
            </w:r>
          </w:p>
        </w:tc>
        <w:tc>
          <w:tcPr>
            <w:tcW w:w="7297" w:type="dxa"/>
            <w:shd w:val="clear" w:color="auto" w:fill="auto"/>
          </w:tcPr>
          <w:p w14:paraId="1D7A4FAC" w14:textId="77777777" w:rsidR="00C67925" w:rsidRDefault="00C67925" w:rsidP="00C67925">
            <w:pPr>
              <w:rPr>
                <w:rFonts w:cs="Arial"/>
                <w:szCs w:val="22"/>
              </w:rPr>
            </w:pPr>
            <w:commentRangeStart w:id="121"/>
            <w:r>
              <w:rPr>
                <w:rFonts w:cs="Arial"/>
                <w:szCs w:val="22"/>
              </w:rPr>
              <w:t xml:space="preserve">User receives a mislock feedback </w:t>
            </w:r>
            <w:r w:rsidRPr="005206C3">
              <w:rPr>
                <w:rFonts w:cs="Arial"/>
              </w:rPr>
              <w:t xml:space="preserve">(if “Silent Mode” Feature is disabled AND “Audible </w:t>
            </w:r>
            <w:r>
              <w:rPr>
                <w:rFonts w:cs="Arial"/>
              </w:rPr>
              <w:t xml:space="preserve">Mislock </w:t>
            </w:r>
            <w:r w:rsidRPr="005206C3">
              <w:rPr>
                <w:rFonts w:cs="Arial"/>
              </w:rPr>
              <w:t>Feedback” Feature is enabled)</w:t>
            </w:r>
            <w:commentRangeEnd w:id="121"/>
            <w:r>
              <w:rPr>
                <w:rStyle w:val="CommentReference"/>
                <w:rFonts w:ascii="Times New Roman" w:hAnsi="Times New Roman"/>
              </w:rPr>
              <w:commentReference w:id="121"/>
            </w:r>
          </w:p>
        </w:tc>
      </w:tr>
      <w:tr w:rsidR="00C67925" w:rsidRPr="00A82BF4" w14:paraId="61EF0583" w14:textId="77777777" w:rsidTr="00676421">
        <w:trPr>
          <w:trHeight w:val="255"/>
        </w:trPr>
        <w:tc>
          <w:tcPr>
            <w:tcW w:w="2235" w:type="dxa"/>
            <w:shd w:val="clear" w:color="auto" w:fill="D9D9D9" w:themeFill="background1" w:themeFillShade="D9"/>
          </w:tcPr>
          <w:p w14:paraId="100F6FF5" w14:textId="77777777" w:rsidR="00C67925" w:rsidRPr="00C66B68" w:rsidRDefault="00C67925" w:rsidP="00C67925">
            <w:pPr>
              <w:rPr>
                <w:rFonts w:cs="Arial"/>
                <w:b/>
                <w:bCs/>
                <w:color w:val="000000"/>
                <w:szCs w:val="22"/>
              </w:rPr>
            </w:pPr>
          </w:p>
        </w:tc>
        <w:tc>
          <w:tcPr>
            <w:tcW w:w="669" w:type="dxa"/>
            <w:shd w:val="clear" w:color="auto" w:fill="auto"/>
          </w:tcPr>
          <w:p w14:paraId="3B46C02D" w14:textId="77777777" w:rsidR="00C67925" w:rsidRPr="00C66B68" w:rsidRDefault="00C67925" w:rsidP="00C67925">
            <w:pPr>
              <w:rPr>
                <w:rFonts w:cs="Arial"/>
                <w:color w:val="000000"/>
                <w:szCs w:val="22"/>
              </w:rPr>
            </w:pPr>
            <w:r>
              <w:rPr>
                <w:rFonts w:cs="Arial"/>
                <w:color w:val="000000"/>
                <w:szCs w:val="22"/>
              </w:rPr>
              <w:t>M7</w:t>
            </w:r>
          </w:p>
        </w:tc>
        <w:tc>
          <w:tcPr>
            <w:tcW w:w="7297" w:type="dxa"/>
            <w:shd w:val="clear" w:color="auto" w:fill="auto"/>
          </w:tcPr>
          <w:p w14:paraId="244764B4" w14:textId="77777777" w:rsidR="00C67925" w:rsidRPr="00C66B68" w:rsidRDefault="00C67925" w:rsidP="00C67925">
            <w:pPr>
              <w:rPr>
                <w:rFonts w:cs="Arial"/>
                <w:szCs w:val="22"/>
              </w:rPr>
            </w:pPr>
            <w:r>
              <w:rPr>
                <w:rFonts w:cs="Arial"/>
                <w:color w:val="000000"/>
              </w:rPr>
              <w:t>All d</w:t>
            </w:r>
            <w:r w:rsidRPr="00002A37">
              <w:rPr>
                <w:rFonts w:cs="Arial"/>
                <w:color w:val="000000"/>
              </w:rPr>
              <w:t>oor</w:t>
            </w:r>
            <w:r>
              <w:rPr>
                <w:rFonts w:cs="Arial"/>
                <w:color w:val="000000"/>
              </w:rPr>
              <w:t>s</w:t>
            </w:r>
            <w:r w:rsidRPr="00002A37">
              <w:rPr>
                <w:rFonts w:cs="Arial"/>
                <w:color w:val="000000"/>
              </w:rPr>
              <w:t xml:space="preserve"> </w:t>
            </w:r>
            <w:r>
              <w:rPr>
                <w:rFonts w:cs="Arial"/>
                <w:color w:val="000000"/>
              </w:rPr>
              <w:t>can</w:t>
            </w:r>
            <w:r w:rsidRPr="00002A37">
              <w:rPr>
                <w:rFonts w:cs="Arial"/>
                <w:color w:val="000000"/>
              </w:rPr>
              <w:t xml:space="preserve"> be opened from</w:t>
            </w:r>
            <w:r>
              <w:rPr>
                <w:rFonts w:cs="Arial"/>
                <w:color w:val="000000"/>
              </w:rPr>
              <w:t xml:space="preserve"> inside and</w:t>
            </w:r>
            <w:r w:rsidRPr="00002A37">
              <w:rPr>
                <w:rFonts w:cs="Arial"/>
                <w:color w:val="000000"/>
              </w:rPr>
              <w:t xml:space="preserve"> </w:t>
            </w:r>
            <w:r>
              <w:rPr>
                <w:rFonts w:cs="Arial"/>
                <w:color w:val="000000"/>
              </w:rPr>
              <w:t xml:space="preserve">outside </w:t>
            </w:r>
          </w:p>
        </w:tc>
      </w:tr>
    </w:tbl>
    <w:p w14:paraId="359B168D" w14:textId="77777777" w:rsidR="009A2932" w:rsidRDefault="009A2932" w:rsidP="009A2932">
      <w:pPr>
        <w:rPr>
          <w:rFonts w:cs="Arial"/>
        </w:rPr>
      </w:pPr>
    </w:p>
    <w:p w14:paraId="19BCEE46" w14:textId="77777777" w:rsidR="009A2932" w:rsidRDefault="009A2932" w:rsidP="009A2932">
      <w:pPr>
        <w:rPr>
          <w:rFonts w:cs="Arial"/>
        </w:rPr>
      </w:pPr>
    </w:p>
    <w:p w14:paraId="000DBF1D" w14:textId="77777777" w:rsidR="009A2932" w:rsidRPr="0017445F" w:rsidRDefault="009A2932" w:rsidP="009A2932">
      <w:pPr>
        <w:pStyle w:val="REUseCase"/>
        <w:shd w:val="clear" w:color="auto" w:fill="F2F2F2" w:themeFill="background1" w:themeFillShade="F2"/>
      </w:pPr>
      <w:r w:rsidRPr="0017445F">
        <w:t>###</w:t>
      </w:r>
      <w:bookmarkStart w:id="122" w:name="UC_F_00006_ID_Stop__Release_Power_Liftga"/>
      <w:r>
        <w:t>UC_F_SUL_00006</w:t>
      </w:r>
      <w:bookmarkEnd w:id="122"/>
      <w:r w:rsidRPr="0017445F">
        <w:t>##</w:t>
      </w:r>
      <w:r>
        <w:t># Stop / Release Power Liftgate / Decklid on Passenger Vehicles after Liftgate / Decklid Closing</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042"/>
        <w:gridCol w:w="627"/>
        <w:gridCol w:w="7532"/>
      </w:tblGrid>
      <w:tr w:rsidR="00B7369A" w:rsidRPr="00A82BF4" w14:paraId="769516B5" w14:textId="77777777" w:rsidTr="00B7369A">
        <w:trPr>
          <w:trHeight w:val="255"/>
        </w:trPr>
        <w:tc>
          <w:tcPr>
            <w:tcW w:w="2042" w:type="dxa"/>
            <w:shd w:val="clear" w:color="auto" w:fill="D9D9D9" w:themeFill="background1" w:themeFillShade="D9"/>
            <w:hideMark/>
          </w:tcPr>
          <w:p w14:paraId="2A695A2F" w14:textId="77777777" w:rsidR="00B7369A" w:rsidRPr="00C66B68" w:rsidRDefault="00B7369A" w:rsidP="00B7369A">
            <w:pPr>
              <w:rPr>
                <w:rFonts w:cs="Arial"/>
                <w:b/>
                <w:bCs/>
                <w:color w:val="000000"/>
                <w:szCs w:val="22"/>
              </w:rPr>
            </w:pPr>
            <w:r w:rsidRPr="00C66B68">
              <w:rPr>
                <w:rFonts w:cs="Arial"/>
                <w:b/>
                <w:bCs/>
                <w:color w:val="000000"/>
                <w:szCs w:val="22"/>
              </w:rPr>
              <w:t>Purpose</w:t>
            </w:r>
          </w:p>
        </w:tc>
        <w:tc>
          <w:tcPr>
            <w:tcW w:w="627" w:type="dxa"/>
            <w:shd w:val="clear" w:color="auto" w:fill="auto"/>
            <w:hideMark/>
          </w:tcPr>
          <w:p w14:paraId="26B57BB8" w14:textId="77777777" w:rsidR="00B7369A" w:rsidRPr="00C66B68" w:rsidRDefault="00B7369A" w:rsidP="00B7369A">
            <w:pPr>
              <w:rPr>
                <w:rFonts w:cs="Arial"/>
                <w:color w:val="000000"/>
                <w:szCs w:val="22"/>
              </w:rPr>
            </w:pPr>
          </w:p>
        </w:tc>
        <w:tc>
          <w:tcPr>
            <w:tcW w:w="7532" w:type="dxa"/>
            <w:shd w:val="clear" w:color="auto" w:fill="auto"/>
          </w:tcPr>
          <w:p w14:paraId="1B57FD44" w14:textId="77777777" w:rsidR="00B7369A" w:rsidRDefault="00B7369A" w:rsidP="00B7369A">
            <w:pPr>
              <w:rPr>
                <w:rFonts w:cs="Arial"/>
                <w:szCs w:val="22"/>
              </w:rPr>
            </w:pPr>
            <w:r>
              <w:rPr>
                <w:rFonts w:cs="Arial"/>
                <w:szCs w:val="22"/>
              </w:rPr>
              <w:t>The feature stops or enables / releases the liftgate / decklid after the user locks the vehicle electronically while no passive key is inside and one passive key is found outside and the user closes the liftgate / decklid electrically or manually.</w:t>
            </w:r>
          </w:p>
          <w:p w14:paraId="199BCEC1" w14:textId="77777777" w:rsidR="00B7369A" w:rsidRDefault="00B7369A" w:rsidP="00B7369A">
            <w:pPr>
              <w:rPr>
                <w:rFonts w:cs="Arial"/>
                <w:szCs w:val="22"/>
              </w:rPr>
            </w:pPr>
          </w:p>
          <w:p w14:paraId="09578CAC" w14:textId="77777777" w:rsidR="00B7369A" w:rsidRDefault="00B7369A" w:rsidP="00B7369A">
            <w:pPr>
              <w:rPr>
                <w:rFonts w:cs="Arial"/>
                <w:szCs w:val="22"/>
              </w:rPr>
            </w:pPr>
            <w:r>
              <w:rPr>
                <w:rFonts w:cs="Arial"/>
                <w:szCs w:val="22"/>
              </w:rPr>
              <w:t>The feature Power Liftgate initiates two different key searches after activation:</w:t>
            </w:r>
          </w:p>
          <w:p w14:paraId="7EBC4BB1" w14:textId="77777777" w:rsidR="00B7369A" w:rsidRDefault="00B7369A" w:rsidP="00B7369A">
            <w:pPr>
              <w:rPr>
                <w:rFonts w:cs="Arial"/>
                <w:szCs w:val="22"/>
              </w:rPr>
            </w:pPr>
          </w:p>
          <w:p w14:paraId="18B0C1C2" w14:textId="64A52BC6" w:rsidR="00B7369A" w:rsidRDefault="00B7369A" w:rsidP="00B7369A">
            <w:pPr>
              <w:rPr>
                <w:rFonts w:cs="Arial"/>
                <w:szCs w:val="22"/>
              </w:rPr>
            </w:pPr>
            <w:r>
              <w:rPr>
                <w:rFonts w:cs="Arial"/>
                <w:szCs w:val="22"/>
              </w:rPr>
              <w:t xml:space="preserve">The </w:t>
            </w:r>
            <w:r w:rsidRPr="00C3299B">
              <w:rPr>
                <w:rFonts w:cs="Arial"/>
                <w:b/>
                <w:szCs w:val="22"/>
              </w:rPr>
              <w:t>primary key search</w:t>
            </w:r>
            <w:r>
              <w:rPr>
                <w:rFonts w:cs="Arial"/>
                <w:szCs w:val="22"/>
              </w:rPr>
              <w:t xml:space="preserve"> is initiated at Power Close </w:t>
            </w:r>
            <w:r w:rsidR="006A3C87">
              <w:rPr>
                <w:rFonts w:cs="Arial"/>
                <w:szCs w:val="22"/>
              </w:rPr>
              <w:t>requests, which</w:t>
            </w:r>
            <w:r>
              <w:rPr>
                <w:rFonts w:cs="Arial"/>
                <w:szCs w:val="22"/>
              </w:rPr>
              <w:t xml:space="preserve"> are triggered via shutface operation switch or exterior liftgate / decklid power operation s</w:t>
            </w:r>
            <w:r w:rsidRPr="00F73899">
              <w:rPr>
                <w:rFonts w:cs="Arial"/>
                <w:szCs w:val="22"/>
              </w:rPr>
              <w:t>witch</w:t>
            </w:r>
            <w:r>
              <w:rPr>
                <w:rFonts w:cs="Arial"/>
                <w:szCs w:val="22"/>
              </w:rPr>
              <w:t xml:space="preserve"> while the vehicle is locked.</w:t>
            </w:r>
          </w:p>
          <w:p w14:paraId="5005FE13" w14:textId="2BD545B6" w:rsidR="00B7369A" w:rsidRDefault="00B7369A" w:rsidP="00B7369A">
            <w:pPr>
              <w:rPr>
                <w:rFonts w:cs="Arial"/>
                <w:szCs w:val="22"/>
              </w:rPr>
            </w:pPr>
            <w:r>
              <w:rPr>
                <w:rFonts w:cs="Arial"/>
                <w:szCs w:val="22"/>
              </w:rPr>
              <w:t>If one key / phone is found inside (and no key/phone outside -&gt;only if passive entry is fitted) and the vehicle is locked, the feature “</w:t>
            </w:r>
            <w:r w:rsidR="001017AC" w:rsidRPr="001017AC">
              <w:rPr>
                <w:rFonts w:cs="Arial"/>
                <w:szCs w:val="22"/>
              </w:rPr>
              <w:t>Passive Smart Unlock &amp; Release</w:t>
            </w:r>
            <w:r>
              <w:rPr>
                <w:rFonts w:cs="Arial"/>
                <w:szCs w:val="22"/>
              </w:rPr>
              <w:t>” shall stop the liftgate / decklid.</w:t>
            </w:r>
          </w:p>
          <w:p w14:paraId="10F10D80" w14:textId="77777777" w:rsidR="00B7369A" w:rsidRDefault="00B7369A" w:rsidP="00B7369A">
            <w:pPr>
              <w:rPr>
                <w:rFonts w:cs="Arial"/>
                <w:szCs w:val="22"/>
              </w:rPr>
            </w:pPr>
          </w:p>
          <w:p w14:paraId="0A9F9EE0" w14:textId="77777777" w:rsidR="00B7369A" w:rsidRDefault="00B7369A" w:rsidP="00B7369A">
            <w:pPr>
              <w:rPr>
                <w:rFonts w:cs="Arial"/>
                <w:szCs w:val="22"/>
              </w:rPr>
            </w:pPr>
            <w:r>
              <w:rPr>
                <w:rFonts w:cs="Arial"/>
                <w:szCs w:val="22"/>
              </w:rPr>
              <w:t xml:space="preserve">The </w:t>
            </w:r>
            <w:r w:rsidRPr="00C3299B">
              <w:rPr>
                <w:rFonts w:cs="Arial"/>
                <w:b/>
                <w:szCs w:val="22"/>
              </w:rPr>
              <w:t>secondary key search</w:t>
            </w:r>
            <w:r>
              <w:rPr>
                <w:rFonts w:cs="Arial"/>
                <w:szCs w:val="22"/>
              </w:rPr>
              <w:t xml:space="preserve"> is initiated after any closing of the liftgate / decklid (automatically or manually).</w:t>
            </w:r>
          </w:p>
          <w:p w14:paraId="289EB3C5" w14:textId="04F108B6" w:rsidR="00B7369A" w:rsidRDefault="00B7369A" w:rsidP="00B7369A">
            <w:pPr>
              <w:rPr>
                <w:rFonts w:cs="Arial"/>
                <w:szCs w:val="22"/>
              </w:rPr>
            </w:pPr>
            <w:r w:rsidRPr="00C24433">
              <w:rPr>
                <w:rFonts w:cs="Arial"/>
                <w:szCs w:val="22"/>
                <w:u w:val="single"/>
              </w:rPr>
              <w:t>Liftgate</w:t>
            </w:r>
            <w:r>
              <w:rPr>
                <w:rFonts w:cs="Arial"/>
                <w:szCs w:val="22"/>
              </w:rPr>
              <w:t>: If one key / phone is found inside (and no key/phone outside -&gt;only if passive entry is fitted) and the vehicle is locked, the feature “</w:t>
            </w:r>
            <w:r w:rsidR="001017AC" w:rsidRPr="001017AC">
              <w:rPr>
                <w:rFonts w:cs="Arial"/>
                <w:szCs w:val="22"/>
              </w:rPr>
              <w:t>Passive Smart Unlock &amp; Release</w:t>
            </w:r>
            <w:r w:rsidR="001017AC">
              <w:rPr>
                <w:rFonts w:cs="Arial"/>
                <w:szCs w:val="22"/>
              </w:rPr>
              <w:t>”</w:t>
            </w:r>
            <w:r>
              <w:rPr>
                <w:rFonts w:cs="Arial"/>
                <w:szCs w:val="22"/>
              </w:rPr>
              <w:t>” shall unlock appropriate doors.</w:t>
            </w:r>
          </w:p>
          <w:p w14:paraId="6B634F7A" w14:textId="77777777" w:rsidR="00B7369A" w:rsidRDefault="00B7369A" w:rsidP="00B7369A">
            <w:pPr>
              <w:rPr>
                <w:rFonts w:cs="Arial"/>
                <w:szCs w:val="22"/>
              </w:rPr>
            </w:pPr>
            <w:r w:rsidRPr="00C24433">
              <w:rPr>
                <w:rFonts w:cs="Arial"/>
                <w:szCs w:val="22"/>
                <w:u w:val="single"/>
              </w:rPr>
              <w:t>Decklid</w:t>
            </w:r>
            <w:r>
              <w:rPr>
                <w:rFonts w:cs="Arial"/>
                <w:szCs w:val="22"/>
              </w:rPr>
              <w:t>: If the decklid key search find a key and the vehicle is locked, the feature “Passive Smart Unlock” shall release the decklid.</w:t>
            </w:r>
          </w:p>
          <w:p w14:paraId="5BECDD07" w14:textId="77777777" w:rsidR="00B7369A" w:rsidRDefault="00B7369A" w:rsidP="00B7369A">
            <w:pPr>
              <w:rPr>
                <w:rFonts w:cs="Arial"/>
                <w:szCs w:val="22"/>
              </w:rPr>
            </w:pPr>
          </w:p>
          <w:p w14:paraId="28E829FD" w14:textId="77777777" w:rsidR="00B7369A" w:rsidRDefault="00B7369A" w:rsidP="00B7369A">
            <w:pPr>
              <w:rPr>
                <w:rFonts w:cs="Arial"/>
                <w:szCs w:val="22"/>
              </w:rPr>
            </w:pPr>
          </w:p>
          <w:tbl>
            <w:tblPr>
              <w:tblW w:w="7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2"/>
              <w:gridCol w:w="807"/>
              <w:gridCol w:w="3905"/>
              <w:gridCol w:w="1842"/>
            </w:tblGrid>
            <w:tr w:rsidR="00B7369A" w14:paraId="60F9B902" w14:textId="77777777" w:rsidTr="006A3C87">
              <w:trPr>
                <w:trHeight w:val="255"/>
              </w:trPr>
              <w:tc>
                <w:tcPr>
                  <w:tcW w:w="752" w:type="dxa"/>
                  <w:vMerge w:val="restart"/>
                  <w:shd w:val="clear" w:color="auto" w:fill="BFBFBF" w:themeFill="background1" w:themeFillShade="BF"/>
                  <w:noWrap/>
                  <w:vAlign w:val="center"/>
                  <w:hideMark/>
                </w:tcPr>
                <w:p w14:paraId="6D9F9D95" w14:textId="77777777" w:rsidR="00B7369A" w:rsidRDefault="00B7369A" w:rsidP="00B7369A">
                  <w:pPr>
                    <w:overflowPunct/>
                    <w:autoSpaceDE/>
                    <w:autoSpaceDN/>
                    <w:adjustRightInd/>
                    <w:jc w:val="center"/>
                    <w:textAlignment w:val="auto"/>
                    <w:rPr>
                      <w:rFonts w:cs="Arial"/>
                      <w:color w:val="000000"/>
                    </w:rPr>
                  </w:pPr>
                  <w:r>
                    <w:rPr>
                      <w:rFonts w:cs="Arial"/>
                      <w:color w:val="000000"/>
                    </w:rPr>
                    <w:t>Key in interior</w:t>
                  </w:r>
                </w:p>
              </w:tc>
              <w:tc>
                <w:tcPr>
                  <w:tcW w:w="807" w:type="dxa"/>
                  <w:vMerge w:val="restart"/>
                  <w:shd w:val="clear" w:color="auto" w:fill="BFBFBF" w:themeFill="background1" w:themeFillShade="BF"/>
                  <w:noWrap/>
                  <w:vAlign w:val="center"/>
                  <w:hideMark/>
                </w:tcPr>
                <w:p w14:paraId="1F6D52B2" w14:textId="77777777" w:rsidR="00B7369A" w:rsidRDefault="00B7369A" w:rsidP="00B7369A">
                  <w:pPr>
                    <w:jc w:val="center"/>
                    <w:rPr>
                      <w:rFonts w:cs="Arial"/>
                      <w:color w:val="000000"/>
                    </w:rPr>
                  </w:pPr>
                  <w:r>
                    <w:rPr>
                      <w:rFonts w:cs="Arial"/>
                      <w:color w:val="000000"/>
                    </w:rPr>
                    <w:t>Key on exterior</w:t>
                  </w:r>
                </w:p>
              </w:tc>
              <w:tc>
                <w:tcPr>
                  <w:tcW w:w="5747" w:type="dxa"/>
                  <w:gridSpan w:val="2"/>
                  <w:shd w:val="clear" w:color="auto" w:fill="BFBFBF" w:themeFill="background1" w:themeFillShade="BF"/>
                  <w:noWrap/>
                  <w:vAlign w:val="bottom"/>
                  <w:hideMark/>
                </w:tcPr>
                <w:p w14:paraId="400A29FE" w14:textId="77777777" w:rsidR="00B7369A" w:rsidRDefault="00B7369A" w:rsidP="00B7369A">
                  <w:pPr>
                    <w:jc w:val="center"/>
                    <w:rPr>
                      <w:rFonts w:cs="Arial"/>
                      <w:color w:val="000000"/>
                    </w:rPr>
                  </w:pPr>
                  <w:r>
                    <w:rPr>
                      <w:rFonts w:cs="Arial"/>
                      <w:color w:val="000000"/>
                    </w:rPr>
                    <w:t>Passive Smart Unlock</w:t>
                  </w:r>
                </w:p>
              </w:tc>
            </w:tr>
            <w:tr w:rsidR="00B7369A" w14:paraId="4D9BC553" w14:textId="77777777" w:rsidTr="006A3C87">
              <w:trPr>
                <w:trHeight w:val="255"/>
              </w:trPr>
              <w:tc>
                <w:tcPr>
                  <w:tcW w:w="752" w:type="dxa"/>
                  <w:vMerge/>
                  <w:shd w:val="clear" w:color="auto" w:fill="BFBFBF" w:themeFill="background1" w:themeFillShade="BF"/>
                  <w:vAlign w:val="center"/>
                  <w:hideMark/>
                </w:tcPr>
                <w:p w14:paraId="673B635B" w14:textId="77777777" w:rsidR="00B7369A" w:rsidRDefault="00B7369A" w:rsidP="00B7369A">
                  <w:pPr>
                    <w:rPr>
                      <w:rFonts w:cs="Arial"/>
                      <w:color w:val="000000"/>
                    </w:rPr>
                  </w:pPr>
                </w:p>
              </w:tc>
              <w:tc>
                <w:tcPr>
                  <w:tcW w:w="807" w:type="dxa"/>
                  <w:vMerge/>
                  <w:shd w:val="clear" w:color="auto" w:fill="BFBFBF" w:themeFill="background1" w:themeFillShade="BF"/>
                  <w:vAlign w:val="center"/>
                  <w:hideMark/>
                </w:tcPr>
                <w:p w14:paraId="6C5F8DE5" w14:textId="77777777" w:rsidR="00B7369A" w:rsidRDefault="00B7369A" w:rsidP="00B7369A">
                  <w:pPr>
                    <w:rPr>
                      <w:rFonts w:cs="Arial"/>
                      <w:color w:val="000000"/>
                    </w:rPr>
                  </w:pPr>
                </w:p>
              </w:tc>
              <w:tc>
                <w:tcPr>
                  <w:tcW w:w="3905" w:type="dxa"/>
                  <w:shd w:val="clear" w:color="auto" w:fill="BFBFBF" w:themeFill="background1" w:themeFillShade="BF"/>
                  <w:noWrap/>
                  <w:vAlign w:val="bottom"/>
                  <w:hideMark/>
                </w:tcPr>
                <w:p w14:paraId="28D3835A" w14:textId="77777777" w:rsidR="00B7369A" w:rsidRDefault="00B7369A" w:rsidP="00B7369A">
                  <w:pPr>
                    <w:rPr>
                      <w:rFonts w:cs="Arial"/>
                      <w:color w:val="000000"/>
                    </w:rPr>
                  </w:pPr>
                  <w:r>
                    <w:rPr>
                      <w:rFonts w:cs="Arial"/>
                      <w:color w:val="000000"/>
                    </w:rPr>
                    <w:t>Passive Start (exterior antennas not fitted)</w:t>
                  </w:r>
                </w:p>
              </w:tc>
              <w:tc>
                <w:tcPr>
                  <w:tcW w:w="1842" w:type="dxa"/>
                  <w:shd w:val="clear" w:color="auto" w:fill="BFBFBF" w:themeFill="background1" w:themeFillShade="BF"/>
                  <w:noWrap/>
                  <w:vAlign w:val="bottom"/>
                  <w:hideMark/>
                </w:tcPr>
                <w:p w14:paraId="5562E298" w14:textId="77777777" w:rsidR="00B7369A" w:rsidRDefault="00B7369A" w:rsidP="00B7369A">
                  <w:pPr>
                    <w:rPr>
                      <w:rFonts w:cs="Arial"/>
                      <w:color w:val="000000"/>
                    </w:rPr>
                  </w:pPr>
                  <w:r>
                    <w:rPr>
                      <w:rFonts w:cs="Arial"/>
                      <w:color w:val="000000"/>
                    </w:rPr>
                    <w:t>Passive Entry/Start</w:t>
                  </w:r>
                </w:p>
              </w:tc>
            </w:tr>
            <w:tr w:rsidR="00B7369A" w14:paraId="225FC7DB" w14:textId="77777777" w:rsidTr="006A3C87">
              <w:trPr>
                <w:trHeight w:val="255"/>
              </w:trPr>
              <w:tc>
                <w:tcPr>
                  <w:tcW w:w="752" w:type="dxa"/>
                  <w:shd w:val="clear" w:color="auto" w:fill="auto"/>
                  <w:noWrap/>
                  <w:vAlign w:val="bottom"/>
                  <w:hideMark/>
                </w:tcPr>
                <w:p w14:paraId="6BEDCE67" w14:textId="77777777" w:rsidR="00B7369A" w:rsidRDefault="00B7369A" w:rsidP="00B7369A">
                  <w:pPr>
                    <w:rPr>
                      <w:rFonts w:cs="Arial"/>
                      <w:color w:val="000000"/>
                    </w:rPr>
                  </w:pPr>
                  <w:r>
                    <w:rPr>
                      <w:rFonts w:cs="Arial"/>
                      <w:color w:val="000000"/>
                    </w:rPr>
                    <w:t>no</w:t>
                  </w:r>
                </w:p>
              </w:tc>
              <w:tc>
                <w:tcPr>
                  <w:tcW w:w="807" w:type="dxa"/>
                  <w:shd w:val="clear" w:color="auto" w:fill="auto"/>
                  <w:noWrap/>
                  <w:vAlign w:val="bottom"/>
                  <w:hideMark/>
                </w:tcPr>
                <w:p w14:paraId="1D1429AD" w14:textId="77777777" w:rsidR="00B7369A" w:rsidRDefault="00B7369A" w:rsidP="00B7369A">
                  <w:pPr>
                    <w:rPr>
                      <w:rFonts w:cs="Arial"/>
                      <w:color w:val="000000"/>
                    </w:rPr>
                  </w:pPr>
                  <w:r>
                    <w:rPr>
                      <w:rFonts w:cs="Arial"/>
                      <w:color w:val="000000"/>
                    </w:rPr>
                    <w:t>no</w:t>
                  </w:r>
                </w:p>
              </w:tc>
              <w:tc>
                <w:tcPr>
                  <w:tcW w:w="3905" w:type="dxa"/>
                  <w:shd w:val="clear" w:color="auto" w:fill="auto"/>
                  <w:noWrap/>
                  <w:vAlign w:val="bottom"/>
                  <w:hideMark/>
                </w:tcPr>
                <w:p w14:paraId="298F86D3" w14:textId="77777777" w:rsidR="00B7369A" w:rsidRDefault="00B7369A" w:rsidP="00B7369A">
                  <w:pPr>
                    <w:rPr>
                      <w:rFonts w:cs="Arial"/>
                      <w:color w:val="000000"/>
                    </w:rPr>
                  </w:pPr>
                  <w:r>
                    <w:rPr>
                      <w:rFonts w:cs="Arial"/>
                      <w:color w:val="000000"/>
                    </w:rPr>
                    <w:t>closes</w:t>
                  </w:r>
                </w:p>
              </w:tc>
              <w:tc>
                <w:tcPr>
                  <w:tcW w:w="1842" w:type="dxa"/>
                  <w:shd w:val="clear" w:color="auto" w:fill="auto"/>
                  <w:noWrap/>
                  <w:vAlign w:val="bottom"/>
                  <w:hideMark/>
                </w:tcPr>
                <w:p w14:paraId="0234103E" w14:textId="77777777" w:rsidR="00B7369A" w:rsidRDefault="00B7369A" w:rsidP="00B7369A">
                  <w:pPr>
                    <w:rPr>
                      <w:rFonts w:cs="Arial"/>
                      <w:color w:val="000000"/>
                    </w:rPr>
                  </w:pPr>
                  <w:r>
                    <w:rPr>
                      <w:rFonts w:cs="Arial"/>
                      <w:color w:val="000000"/>
                    </w:rPr>
                    <w:t>closes</w:t>
                  </w:r>
                </w:p>
              </w:tc>
            </w:tr>
            <w:tr w:rsidR="00B7369A" w14:paraId="531B4ACC" w14:textId="77777777" w:rsidTr="006A3C87">
              <w:trPr>
                <w:trHeight w:val="255"/>
              </w:trPr>
              <w:tc>
                <w:tcPr>
                  <w:tcW w:w="752" w:type="dxa"/>
                  <w:shd w:val="clear" w:color="auto" w:fill="auto"/>
                  <w:noWrap/>
                  <w:vAlign w:val="bottom"/>
                  <w:hideMark/>
                </w:tcPr>
                <w:p w14:paraId="4F82F247" w14:textId="77777777" w:rsidR="00B7369A" w:rsidRDefault="00B7369A" w:rsidP="00B7369A">
                  <w:pPr>
                    <w:rPr>
                      <w:rFonts w:cs="Arial"/>
                      <w:color w:val="000000"/>
                    </w:rPr>
                  </w:pPr>
                  <w:r>
                    <w:rPr>
                      <w:rFonts w:cs="Arial"/>
                      <w:color w:val="000000"/>
                    </w:rPr>
                    <w:t>no</w:t>
                  </w:r>
                </w:p>
              </w:tc>
              <w:tc>
                <w:tcPr>
                  <w:tcW w:w="807" w:type="dxa"/>
                  <w:shd w:val="clear" w:color="auto" w:fill="auto"/>
                  <w:noWrap/>
                  <w:vAlign w:val="bottom"/>
                  <w:hideMark/>
                </w:tcPr>
                <w:p w14:paraId="6D9576D7" w14:textId="77777777" w:rsidR="00B7369A" w:rsidRDefault="00B7369A" w:rsidP="00B7369A">
                  <w:pPr>
                    <w:rPr>
                      <w:rFonts w:cs="Arial"/>
                      <w:color w:val="000000"/>
                    </w:rPr>
                  </w:pPr>
                  <w:r w:rsidRPr="00BE28B5">
                    <w:rPr>
                      <w:rFonts w:cs="Arial"/>
                      <w:color w:val="1F497D" w:themeColor="text2"/>
                    </w:rPr>
                    <w:t>yes</w:t>
                  </w:r>
                </w:p>
              </w:tc>
              <w:tc>
                <w:tcPr>
                  <w:tcW w:w="3905" w:type="dxa"/>
                  <w:shd w:val="clear" w:color="auto" w:fill="auto"/>
                  <w:noWrap/>
                  <w:vAlign w:val="bottom"/>
                  <w:hideMark/>
                </w:tcPr>
                <w:p w14:paraId="19FD0946" w14:textId="77777777" w:rsidR="00B7369A" w:rsidRDefault="00B7369A" w:rsidP="00B7369A">
                  <w:pPr>
                    <w:rPr>
                      <w:rFonts w:cs="Arial"/>
                      <w:color w:val="000000"/>
                    </w:rPr>
                  </w:pPr>
                  <w:r>
                    <w:rPr>
                      <w:rFonts w:cs="Arial"/>
                      <w:color w:val="000000"/>
                    </w:rPr>
                    <w:t xml:space="preserve">closes </w:t>
                  </w:r>
                </w:p>
              </w:tc>
              <w:tc>
                <w:tcPr>
                  <w:tcW w:w="1842" w:type="dxa"/>
                  <w:shd w:val="clear" w:color="auto" w:fill="auto"/>
                  <w:noWrap/>
                  <w:vAlign w:val="bottom"/>
                  <w:hideMark/>
                </w:tcPr>
                <w:p w14:paraId="1B597CF4" w14:textId="77777777" w:rsidR="00B7369A" w:rsidRDefault="00B7369A" w:rsidP="00B7369A">
                  <w:pPr>
                    <w:rPr>
                      <w:rFonts w:cs="Arial"/>
                      <w:color w:val="000000"/>
                    </w:rPr>
                  </w:pPr>
                  <w:r w:rsidRPr="00BE28B5">
                    <w:rPr>
                      <w:rFonts w:cs="Arial"/>
                      <w:color w:val="1F497D" w:themeColor="text2"/>
                    </w:rPr>
                    <w:t>closes</w:t>
                  </w:r>
                </w:p>
              </w:tc>
            </w:tr>
            <w:tr w:rsidR="00B7369A" w14:paraId="5A829A6B" w14:textId="77777777" w:rsidTr="006A3C87">
              <w:trPr>
                <w:trHeight w:val="255"/>
              </w:trPr>
              <w:tc>
                <w:tcPr>
                  <w:tcW w:w="752" w:type="dxa"/>
                  <w:shd w:val="clear" w:color="auto" w:fill="auto"/>
                  <w:noWrap/>
                  <w:vAlign w:val="bottom"/>
                  <w:hideMark/>
                </w:tcPr>
                <w:p w14:paraId="591149C0" w14:textId="77777777" w:rsidR="00B7369A" w:rsidRDefault="00B7369A" w:rsidP="00B7369A">
                  <w:pPr>
                    <w:rPr>
                      <w:rFonts w:cs="Arial"/>
                      <w:color w:val="000000"/>
                    </w:rPr>
                  </w:pPr>
                  <w:r>
                    <w:rPr>
                      <w:rFonts w:cs="Arial"/>
                      <w:color w:val="000000"/>
                    </w:rPr>
                    <w:t xml:space="preserve">yes </w:t>
                  </w:r>
                </w:p>
              </w:tc>
              <w:tc>
                <w:tcPr>
                  <w:tcW w:w="807" w:type="dxa"/>
                  <w:shd w:val="clear" w:color="auto" w:fill="auto"/>
                  <w:noWrap/>
                  <w:vAlign w:val="bottom"/>
                  <w:hideMark/>
                </w:tcPr>
                <w:p w14:paraId="07473C32" w14:textId="77777777" w:rsidR="00B7369A" w:rsidRDefault="00B7369A" w:rsidP="00B7369A">
                  <w:pPr>
                    <w:rPr>
                      <w:rFonts w:cs="Arial"/>
                      <w:color w:val="000000"/>
                    </w:rPr>
                  </w:pPr>
                  <w:r>
                    <w:rPr>
                      <w:rFonts w:cs="Arial"/>
                      <w:color w:val="000000"/>
                    </w:rPr>
                    <w:t>no</w:t>
                  </w:r>
                </w:p>
              </w:tc>
              <w:tc>
                <w:tcPr>
                  <w:tcW w:w="3905" w:type="dxa"/>
                  <w:shd w:val="clear" w:color="auto" w:fill="auto"/>
                  <w:noWrap/>
                  <w:vAlign w:val="bottom"/>
                  <w:hideMark/>
                </w:tcPr>
                <w:p w14:paraId="52DCFDCA" w14:textId="77777777" w:rsidR="00B7369A" w:rsidRDefault="00B7369A" w:rsidP="00B7369A">
                  <w:pPr>
                    <w:rPr>
                      <w:rFonts w:cs="Arial"/>
                      <w:color w:val="000000"/>
                    </w:rPr>
                  </w:pPr>
                  <w:r>
                    <w:rPr>
                      <w:rFonts w:cs="Arial"/>
                      <w:color w:val="000000"/>
                    </w:rPr>
                    <w:t>stops</w:t>
                  </w:r>
                </w:p>
              </w:tc>
              <w:tc>
                <w:tcPr>
                  <w:tcW w:w="1842" w:type="dxa"/>
                  <w:shd w:val="clear" w:color="auto" w:fill="auto"/>
                  <w:noWrap/>
                  <w:vAlign w:val="bottom"/>
                  <w:hideMark/>
                </w:tcPr>
                <w:p w14:paraId="03010DFF" w14:textId="77777777" w:rsidR="00B7369A" w:rsidRDefault="00B7369A" w:rsidP="00B7369A">
                  <w:pPr>
                    <w:rPr>
                      <w:rFonts w:cs="Arial"/>
                      <w:color w:val="000000"/>
                    </w:rPr>
                  </w:pPr>
                  <w:r>
                    <w:rPr>
                      <w:rFonts w:cs="Arial"/>
                      <w:color w:val="000000"/>
                    </w:rPr>
                    <w:t>stops</w:t>
                  </w:r>
                </w:p>
              </w:tc>
            </w:tr>
            <w:tr w:rsidR="00B7369A" w14:paraId="78FA201A" w14:textId="77777777" w:rsidTr="006A3C87">
              <w:trPr>
                <w:trHeight w:val="255"/>
              </w:trPr>
              <w:tc>
                <w:tcPr>
                  <w:tcW w:w="752" w:type="dxa"/>
                  <w:shd w:val="clear" w:color="auto" w:fill="auto"/>
                  <w:noWrap/>
                  <w:vAlign w:val="bottom"/>
                  <w:hideMark/>
                </w:tcPr>
                <w:p w14:paraId="5F6AF036" w14:textId="77777777" w:rsidR="00B7369A" w:rsidRDefault="00B7369A" w:rsidP="00B7369A">
                  <w:pPr>
                    <w:rPr>
                      <w:rFonts w:cs="Arial"/>
                      <w:color w:val="000000"/>
                    </w:rPr>
                  </w:pPr>
                  <w:r>
                    <w:rPr>
                      <w:rFonts w:cs="Arial"/>
                      <w:color w:val="000000"/>
                    </w:rPr>
                    <w:t xml:space="preserve">yes </w:t>
                  </w:r>
                </w:p>
              </w:tc>
              <w:tc>
                <w:tcPr>
                  <w:tcW w:w="807" w:type="dxa"/>
                  <w:shd w:val="clear" w:color="auto" w:fill="auto"/>
                  <w:noWrap/>
                  <w:vAlign w:val="bottom"/>
                  <w:hideMark/>
                </w:tcPr>
                <w:p w14:paraId="248E2355" w14:textId="77777777" w:rsidR="00B7369A" w:rsidRDefault="00B7369A" w:rsidP="00B7369A">
                  <w:pPr>
                    <w:rPr>
                      <w:rFonts w:cs="Arial"/>
                      <w:color w:val="000000"/>
                    </w:rPr>
                  </w:pPr>
                  <w:r w:rsidRPr="00BE28B5">
                    <w:rPr>
                      <w:rFonts w:cs="Arial"/>
                      <w:color w:val="1F497D" w:themeColor="text2"/>
                    </w:rPr>
                    <w:t>yes</w:t>
                  </w:r>
                </w:p>
              </w:tc>
              <w:tc>
                <w:tcPr>
                  <w:tcW w:w="3905" w:type="dxa"/>
                  <w:shd w:val="clear" w:color="auto" w:fill="auto"/>
                  <w:noWrap/>
                  <w:vAlign w:val="bottom"/>
                  <w:hideMark/>
                </w:tcPr>
                <w:p w14:paraId="7BEE33F0" w14:textId="77777777" w:rsidR="00B7369A" w:rsidRDefault="00B7369A" w:rsidP="00B7369A">
                  <w:pPr>
                    <w:rPr>
                      <w:rFonts w:cs="Arial"/>
                      <w:color w:val="000000"/>
                    </w:rPr>
                  </w:pPr>
                  <w:r>
                    <w:rPr>
                      <w:rFonts w:cs="Arial"/>
                      <w:color w:val="000000"/>
                    </w:rPr>
                    <w:t>stops</w:t>
                  </w:r>
                </w:p>
              </w:tc>
              <w:tc>
                <w:tcPr>
                  <w:tcW w:w="1842" w:type="dxa"/>
                  <w:shd w:val="clear" w:color="auto" w:fill="auto"/>
                  <w:noWrap/>
                  <w:vAlign w:val="bottom"/>
                  <w:hideMark/>
                </w:tcPr>
                <w:p w14:paraId="7C4B8A00" w14:textId="77777777" w:rsidR="00B7369A" w:rsidRPr="00BE28B5" w:rsidRDefault="00B7369A" w:rsidP="00B7369A">
                  <w:pPr>
                    <w:rPr>
                      <w:rFonts w:cs="Arial"/>
                      <w:color w:val="1F497D" w:themeColor="text2"/>
                    </w:rPr>
                  </w:pPr>
                  <w:r w:rsidRPr="00BE28B5">
                    <w:rPr>
                      <w:rFonts w:cs="Arial"/>
                      <w:color w:val="1F497D" w:themeColor="text2"/>
                    </w:rPr>
                    <w:t>closes</w:t>
                  </w:r>
                </w:p>
              </w:tc>
            </w:tr>
          </w:tbl>
          <w:p w14:paraId="2EAE7A43" w14:textId="77777777" w:rsidR="00B7369A" w:rsidRPr="00C66B68" w:rsidRDefault="00B7369A" w:rsidP="00B7369A">
            <w:pPr>
              <w:rPr>
                <w:rFonts w:cs="Arial"/>
                <w:szCs w:val="22"/>
              </w:rPr>
            </w:pPr>
          </w:p>
        </w:tc>
      </w:tr>
      <w:tr w:rsidR="00B7369A" w:rsidRPr="00A82BF4" w14:paraId="225D890F" w14:textId="77777777" w:rsidTr="00B7369A">
        <w:trPr>
          <w:trHeight w:val="255"/>
        </w:trPr>
        <w:tc>
          <w:tcPr>
            <w:tcW w:w="2042" w:type="dxa"/>
            <w:shd w:val="clear" w:color="auto" w:fill="D9D9D9" w:themeFill="background1" w:themeFillShade="D9"/>
          </w:tcPr>
          <w:p w14:paraId="50950AB3" w14:textId="77777777" w:rsidR="00B7369A" w:rsidRPr="00C66B68" w:rsidRDefault="00B7369A" w:rsidP="00B7369A">
            <w:pPr>
              <w:rPr>
                <w:rFonts w:cs="Arial"/>
                <w:b/>
                <w:bCs/>
                <w:color w:val="000000"/>
                <w:szCs w:val="22"/>
              </w:rPr>
            </w:pPr>
            <w:r w:rsidRPr="00C66B68">
              <w:rPr>
                <w:rFonts w:cs="Arial"/>
                <w:b/>
                <w:bCs/>
                <w:color w:val="000000"/>
                <w:szCs w:val="22"/>
              </w:rPr>
              <w:lastRenderedPageBreak/>
              <w:t>Actors</w:t>
            </w:r>
          </w:p>
        </w:tc>
        <w:tc>
          <w:tcPr>
            <w:tcW w:w="627" w:type="dxa"/>
            <w:shd w:val="clear" w:color="auto" w:fill="auto"/>
          </w:tcPr>
          <w:p w14:paraId="00C85311" w14:textId="77777777" w:rsidR="00B7369A" w:rsidRPr="00C66B68" w:rsidRDefault="00B7369A" w:rsidP="00B7369A">
            <w:pPr>
              <w:rPr>
                <w:rFonts w:cs="Arial"/>
                <w:color w:val="000000"/>
                <w:szCs w:val="22"/>
              </w:rPr>
            </w:pPr>
          </w:p>
        </w:tc>
        <w:tc>
          <w:tcPr>
            <w:tcW w:w="7532" w:type="dxa"/>
            <w:shd w:val="clear" w:color="auto" w:fill="auto"/>
          </w:tcPr>
          <w:p w14:paraId="20276515" w14:textId="77777777" w:rsidR="00B7369A" w:rsidRPr="00C66B68" w:rsidRDefault="00B7369A" w:rsidP="00B7369A">
            <w:pPr>
              <w:rPr>
                <w:rFonts w:cs="Arial"/>
                <w:szCs w:val="22"/>
              </w:rPr>
            </w:pPr>
            <w:r>
              <w:rPr>
                <w:rFonts w:cs="Arial"/>
                <w:szCs w:val="22"/>
              </w:rPr>
              <w:t>User</w:t>
            </w:r>
          </w:p>
        </w:tc>
      </w:tr>
      <w:tr w:rsidR="00B7369A" w:rsidRPr="00A82BF4" w14:paraId="079D8B96" w14:textId="77777777" w:rsidTr="00B7369A">
        <w:trPr>
          <w:trHeight w:val="255"/>
        </w:trPr>
        <w:tc>
          <w:tcPr>
            <w:tcW w:w="2042" w:type="dxa"/>
            <w:shd w:val="clear" w:color="auto" w:fill="D9D9D9" w:themeFill="background1" w:themeFillShade="D9"/>
            <w:hideMark/>
          </w:tcPr>
          <w:p w14:paraId="795FCCCA" w14:textId="77777777" w:rsidR="00B7369A" w:rsidRPr="00C66B68" w:rsidRDefault="00B7369A" w:rsidP="00B7369A">
            <w:pPr>
              <w:rPr>
                <w:rFonts w:cs="Arial"/>
                <w:b/>
                <w:bCs/>
                <w:color w:val="000000"/>
                <w:szCs w:val="22"/>
              </w:rPr>
            </w:pPr>
            <w:r w:rsidRPr="00C66B68">
              <w:rPr>
                <w:rFonts w:cs="Arial"/>
                <w:b/>
                <w:bCs/>
                <w:color w:val="000000"/>
                <w:szCs w:val="22"/>
              </w:rPr>
              <w:t>Precondition</w:t>
            </w:r>
          </w:p>
        </w:tc>
        <w:tc>
          <w:tcPr>
            <w:tcW w:w="627" w:type="dxa"/>
            <w:shd w:val="clear" w:color="auto" w:fill="auto"/>
            <w:hideMark/>
          </w:tcPr>
          <w:p w14:paraId="6B405CC0" w14:textId="77777777" w:rsidR="00B7369A" w:rsidRPr="00C66B68" w:rsidRDefault="00B7369A" w:rsidP="00B7369A">
            <w:pPr>
              <w:rPr>
                <w:rFonts w:cs="Arial"/>
                <w:color w:val="000000"/>
                <w:szCs w:val="22"/>
              </w:rPr>
            </w:pPr>
          </w:p>
        </w:tc>
        <w:tc>
          <w:tcPr>
            <w:tcW w:w="7532" w:type="dxa"/>
            <w:shd w:val="clear" w:color="auto" w:fill="auto"/>
          </w:tcPr>
          <w:p w14:paraId="1F33219F" w14:textId="77777777" w:rsidR="00B7369A" w:rsidRPr="00C66B68" w:rsidRDefault="00B7369A" w:rsidP="00B7369A">
            <w:pPr>
              <w:rPr>
                <w:rFonts w:cs="Arial"/>
                <w:szCs w:val="22"/>
              </w:rPr>
            </w:pPr>
            <w:r>
              <w:rPr>
                <w:rFonts w:cs="Arial"/>
                <w:szCs w:val="22"/>
              </w:rPr>
              <w:t>Vehicle Type “Passenger Vehicle”</w:t>
            </w:r>
          </w:p>
        </w:tc>
      </w:tr>
      <w:tr w:rsidR="00B7369A" w:rsidRPr="00A82BF4" w14:paraId="1FD441AA" w14:textId="77777777" w:rsidTr="00B7369A">
        <w:trPr>
          <w:trHeight w:val="255"/>
        </w:trPr>
        <w:tc>
          <w:tcPr>
            <w:tcW w:w="2042" w:type="dxa"/>
            <w:shd w:val="clear" w:color="auto" w:fill="D9D9D9" w:themeFill="background1" w:themeFillShade="D9"/>
            <w:hideMark/>
          </w:tcPr>
          <w:p w14:paraId="42009D29" w14:textId="77777777" w:rsidR="00B7369A" w:rsidRPr="00C66B68" w:rsidRDefault="00B7369A" w:rsidP="00B7369A">
            <w:pPr>
              <w:rPr>
                <w:rFonts w:cs="Arial"/>
                <w:b/>
                <w:bCs/>
                <w:color w:val="000000"/>
                <w:szCs w:val="22"/>
              </w:rPr>
            </w:pPr>
          </w:p>
        </w:tc>
        <w:tc>
          <w:tcPr>
            <w:tcW w:w="627" w:type="dxa"/>
            <w:shd w:val="clear" w:color="auto" w:fill="auto"/>
            <w:hideMark/>
          </w:tcPr>
          <w:p w14:paraId="2C99F30E" w14:textId="77777777" w:rsidR="00B7369A" w:rsidRPr="00C66B68" w:rsidRDefault="00B7369A" w:rsidP="00B7369A">
            <w:pPr>
              <w:rPr>
                <w:rFonts w:cs="Arial"/>
                <w:color w:val="000000"/>
                <w:szCs w:val="22"/>
              </w:rPr>
            </w:pPr>
          </w:p>
        </w:tc>
        <w:tc>
          <w:tcPr>
            <w:tcW w:w="7532" w:type="dxa"/>
            <w:shd w:val="clear" w:color="auto" w:fill="auto"/>
          </w:tcPr>
          <w:p w14:paraId="290E2CAA" w14:textId="77777777" w:rsidR="00B7369A" w:rsidRDefault="00B7369A" w:rsidP="00B7369A">
            <w:pPr>
              <w:rPr>
                <w:rFonts w:cs="Arial"/>
                <w:szCs w:val="22"/>
              </w:rPr>
            </w:pPr>
            <w:r>
              <w:rPr>
                <w:rFonts w:cs="Arial"/>
                <w:szCs w:val="22"/>
              </w:rPr>
              <w:t>Power liftgate / decklid is open</w:t>
            </w:r>
          </w:p>
        </w:tc>
      </w:tr>
      <w:tr w:rsidR="00B7369A" w:rsidRPr="00A82BF4" w14:paraId="4F735EF9" w14:textId="77777777" w:rsidTr="00B7369A">
        <w:trPr>
          <w:trHeight w:val="255"/>
        </w:trPr>
        <w:tc>
          <w:tcPr>
            <w:tcW w:w="2042" w:type="dxa"/>
            <w:shd w:val="clear" w:color="auto" w:fill="D9D9D9" w:themeFill="background1" w:themeFillShade="D9"/>
            <w:hideMark/>
          </w:tcPr>
          <w:p w14:paraId="2CE7CA4F" w14:textId="77777777" w:rsidR="00B7369A" w:rsidRPr="00C66B68" w:rsidRDefault="00B7369A" w:rsidP="00B7369A">
            <w:pPr>
              <w:rPr>
                <w:rFonts w:cs="Arial"/>
                <w:b/>
                <w:bCs/>
                <w:color w:val="000000"/>
                <w:szCs w:val="22"/>
              </w:rPr>
            </w:pPr>
          </w:p>
        </w:tc>
        <w:tc>
          <w:tcPr>
            <w:tcW w:w="627" w:type="dxa"/>
            <w:shd w:val="clear" w:color="auto" w:fill="auto"/>
            <w:hideMark/>
          </w:tcPr>
          <w:p w14:paraId="53491157" w14:textId="77777777" w:rsidR="00B7369A" w:rsidRPr="00C66B68" w:rsidRDefault="00B7369A" w:rsidP="00B7369A">
            <w:pPr>
              <w:rPr>
                <w:rFonts w:cs="Arial"/>
                <w:color w:val="000000"/>
                <w:szCs w:val="22"/>
              </w:rPr>
            </w:pPr>
          </w:p>
        </w:tc>
        <w:tc>
          <w:tcPr>
            <w:tcW w:w="7532" w:type="dxa"/>
            <w:shd w:val="clear" w:color="auto" w:fill="auto"/>
          </w:tcPr>
          <w:p w14:paraId="352B0BE0" w14:textId="77777777" w:rsidR="00B7369A" w:rsidRDefault="00B7369A" w:rsidP="00B7369A">
            <w:pPr>
              <w:rPr>
                <w:rFonts w:cs="Arial"/>
                <w:szCs w:val="22"/>
              </w:rPr>
            </w:pPr>
            <w:r>
              <w:rPr>
                <w:rFonts w:cs="Arial"/>
                <w:szCs w:val="22"/>
              </w:rPr>
              <w:t>Vehicle is fitted with passive start / passive entry</w:t>
            </w:r>
          </w:p>
        </w:tc>
      </w:tr>
      <w:tr w:rsidR="00B7369A" w:rsidRPr="00A82BF4" w14:paraId="156BF541" w14:textId="77777777" w:rsidTr="00B7369A">
        <w:trPr>
          <w:trHeight w:val="255"/>
        </w:trPr>
        <w:tc>
          <w:tcPr>
            <w:tcW w:w="2042" w:type="dxa"/>
            <w:shd w:val="clear" w:color="auto" w:fill="D9D9D9" w:themeFill="background1" w:themeFillShade="D9"/>
          </w:tcPr>
          <w:p w14:paraId="180F650E" w14:textId="77777777" w:rsidR="00B7369A" w:rsidRPr="00C66B68" w:rsidRDefault="00B7369A" w:rsidP="00B7369A">
            <w:pPr>
              <w:rPr>
                <w:rFonts w:cs="Arial"/>
                <w:b/>
                <w:bCs/>
                <w:color w:val="000000"/>
                <w:szCs w:val="22"/>
              </w:rPr>
            </w:pPr>
          </w:p>
        </w:tc>
        <w:tc>
          <w:tcPr>
            <w:tcW w:w="627" w:type="dxa"/>
            <w:shd w:val="clear" w:color="auto" w:fill="auto"/>
          </w:tcPr>
          <w:p w14:paraId="21A48176" w14:textId="77777777" w:rsidR="00B7369A" w:rsidRPr="00C66B68" w:rsidRDefault="00B7369A" w:rsidP="00B7369A">
            <w:pPr>
              <w:rPr>
                <w:rFonts w:cs="Arial"/>
                <w:color w:val="000000"/>
                <w:szCs w:val="22"/>
              </w:rPr>
            </w:pPr>
          </w:p>
        </w:tc>
        <w:tc>
          <w:tcPr>
            <w:tcW w:w="7532" w:type="dxa"/>
            <w:shd w:val="clear" w:color="auto" w:fill="auto"/>
          </w:tcPr>
          <w:p w14:paraId="3F074843" w14:textId="77777777" w:rsidR="00B7369A" w:rsidRPr="00C66B68" w:rsidRDefault="00B7369A" w:rsidP="00B7369A">
            <w:pPr>
              <w:rPr>
                <w:rFonts w:cs="Arial"/>
                <w:szCs w:val="22"/>
              </w:rPr>
            </w:pPr>
          </w:p>
        </w:tc>
      </w:tr>
      <w:tr w:rsidR="00B7369A" w:rsidRPr="00A82BF4" w14:paraId="1D001796" w14:textId="77777777" w:rsidTr="00B7369A">
        <w:trPr>
          <w:trHeight w:val="255"/>
        </w:trPr>
        <w:tc>
          <w:tcPr>
            <w:tcW w:w="2042" w:type="dxa"/>
            <w:shd w:val="clear" w:color="auto" w:fill="D9D9D9" w:themeFill="background1" w:themeFillShade="D9"/>
          </w:tcPr>
          <w:p w14:paraId="69AC79F4" w14:textId="77777777" w:rsidR="00B7369A" w:rsidRPr="00C66B68" w:rsidRDefault="00B7369A" w:rsidP="00B7369A">
            <w:pPr>
              <w:rPr>
                <w:rFonts w:cs="Arial"/>
                <w:b/>
                <w:bCs/>
                <w:color w:val="000000"/>
                <w:szCs w:val="22"/>
              </w:rPr>
            </w:pPr>
            <w:r w:rsidRPr="00C66B68">
              <w:rPr>
                <w:rFonts w:cs="Arial"/>
                <w:b/>
                <w:bCs/>
                <w:color w:val="000000"/>
                <w:szCs w:val="22"/>
              </w:rPr>
              <w:t>Main Flow</w:t>
            </w:r>
          </w:p>
        </w:tc>
        <w:tc>
          <w:tcPr>
            <w:tcW w:w="627" w:type="dxa"/>
            <w:shd w:val="clear" w:color="auto" w:fill="auto"/>
          </w:tcPr>
          <w:p w14:paraId="18CF8073" w14:textId="77777777" w:rsidR="00B7369A" w:rsidRPr="00C66B68" w:rsidRDefault="00B7369A" w:rsidP="00B7369A">
            <w:pPr>
              <w:rPr>
                <w:rFonts w:cs="Arial"/>
                <w:color w:val="000000"/>
                <w:szCs w:val="22"/>
              </w:rPr>
            </w:pPr>
            <w:r w:rsidRPr="00C66B68">
              <w:rPr>
                <w:rFonts w:cs="Arial"/>
                <w:color w:val="000000"/>
                <w:szCs w:val="22"/>
              </w:rPr>
              <w:t>M1</w:t>
            </w:r>
          </w:p>
        </w:tc>
        <w:tc>
          <w:tcPr>
            <w:tcW w:w="7532" w:type="dxa"/>
            <w:shd w:val="clear" w:color="auto" w:fill="auto"/>
          </w:tcPr>
          <w:p w14:paraId="1A6E8564" w14:textId="6B0BF98D" w:rsidR="00B7369A" w:rsidRPr="00A55337" w:rsidRDefault="00F27845" w:rsidP="00A55337">
            <w:pPr>
              <w:rPr>
                <w:rFonts w:cs="Arial"/>
                <w:color w:val="000000"/>
              </w:rPr>
            </w:pPr>
            <w:r w:rsidRPr="00483EBD">
              <w:rPr>
                <w:rFonts w:cs="Arial"/>
                <w:szCs w:val="22"/>
              </w:rPr>
              <w:t xml:space="preserve">User </w:t>
            </w:r>
            <w:r>
              <w:rPr>
                <w:rFonts w:cs="Arial"/>
                <w:szCs w:val="22"/>
              </w:rPr>
              <w:t xml:space="preserve">triggers Lock All with single lock action with appropriate trigger, </w:t>
            </w:r>
            <w:r w:rsidR="00B7369A" w:rsidRPr="004B3422">
              <w:rPr>
                <w:rFonts w:cs="Arial"/>
                <w:szCs w:val="22"/>
              </w:rPr>
              <w:t xml:space="preserve">while </w:t>
            </w:r>
            <w:r w:rsidR="00B7369A">
              <w:rPr>
                <w:rFonts w:cs="Arial"/>
                <w:szCs w:val="22"/>
              </w:rPr>
              <w:t xml:space="preserve">power liftagte / deckld </w:t>
            </w:r>
            <w:r w:rsidR="00A55337">
              <w:rPr>
                <w:rFonts w:cs="Arial"/>
                <w:szCs w:val="22"/>
              </w:rPr>
              <w:t>is open</w:t>
            </w:r>
          </w:p>
        </w:tc>
      </w:tr>
      <w:tr w:rsidR="00B7369A" w:rsidRPr="00A82BF4" w14:paraId="7D67990C" w14:textId="77777777" w:rsidTr="00B7369A">
        <w:trPr>
          <w:trHeight w:val="255"/>
        </w:trPr>
        <w:tc>
          <w:tcPr>
            <w:tcW w:w="2042" w:type="dxa"/>
            <w:shd w:val="clear" w:color="auto" w:fill="D9D9D9" w:themeFill="background1" w:themeFillShade="D9"/>
          </w:tcPr>
          <w:p w14:paraId="27958932" w14:textId="77777777" w:rsidR="00B7369A" w:rsidRPr="00C66B68" w:rsidRDefault="00B7369A" w:rsidP="00B7369A">
            <w:pPr>
              <w:rPr>
                <w:rFonts w:cs="Arial"/>
                <w:b/>
                <w:bCs/>
                <w:color w:val="000000"/>
                <w:szCs w:val="22"/>
              </w:rPr>
            </w:pPr>
          </w:p>
        </w:tc>
        <w:tc>
          <w:tcPr>
            <w:tcW w:w="627" w:type="dxa"/>
            <w:shd w:val="clear" w:color="auto" w:fill="auto"/>
          </w:tcPr>
          <w:p w14:paraId="2EBD0361" w14:textId="77777777" w:rsidR="00B7369A" w:rsidRPr="00C66B68" w:rsidRDefault="00B7369A" w:rsidP="00B7369A">
            <w:pPr>
              <w:rPr>
                <w:rFonts w:cs="Arial"/>
                <w:color w:val="000000"/>
                <w:szCs w:val="22"/>
              </w:rPr>
            </w:pPr>
            <w:r w:rsidRPr="00C66B68">
              <w:rPr>
                <w:rFonts w:cs="Arial"/>
                <w:color w:val="000000"/>
                <w:szCs w:val="22"/>
              </w:rPr>
              <w:t>M2</w:t>
            </w:r>
          </w:p>
        </w:tc>
        <w:tc>
          <w:tcPr>
            <w:tcW w:w="7532" w:type="dxa"/>
            <w:shd w:val="clear" w:color="auto" w:fill="auto"/>
          </w:tcPr>
          <w:p w14:paraId="24376D44" w14:textId="77777777" w:rsidR="00B7369A" w:rsidRPr="00C66B68" w:rsidRDefault="00B7369A" w:rsidP="00B7369A">
            <w:pPr>
              <w:rPr>
                <w:rFonts w:cs="Arial"/>
              </w:rPr>
            </w:pPr>
            <w:r>
              <w:rPr>
                <w:rFonts w:cs="Arial"/>
                <w:szCs w:val="22"/>
              </w:rPr>
              <w:t xml:space="preserve">All exterior handles will be locked/disabled -&gt; </w:t>
            </w:r>
            <w:r>
              <w:rPr>
                <w:rFonts w:cs="Arial"/>
                <w:color w:val="000000"/>
              </w:rPr>
              <w:t>Central Lock (CL)</w:t>
            </w:r>
          </w:p>
        </w:tc>
      </w:tr>
      <w:tr w:rsidR="00B7369A" w:rsidRPr="00A82BF4" w14:paraId="18F289F0" w14:textId="77777777" w:rsidTr="00B7369A">
        <w:trPr>
          <w:trHeight w:val="255"/>
        </w:trPr>
        <w:tc>
          <w:tcPr>
            <w:tcW w:w="2042" w:type="dxa"/>
            <w:shd w:val="clear" w:color="auto" w:fill="D9D9D9" w:themeFill="background1" w:themeFillShade="D9"/>
          </w:tcPr>
          <w:p w14:paraId="0A676F47" w14:textId="77777777" w:rsidR="00B7369A" w:rsidRPr="00C66B68" w:rsidRDefault="00B7369A" w:rsidP="00B7369A">
            <w:pPr>
              <w:rPr>
                <w:rFonts w:cs="Arial"/>
                <w:b/>
                <w:bCs/>
                <w:color w:val="000000"/>
                <w:szCs w:val="22"/>
              </w:rPr>
            </w:pPr>
          </w:p>
        </w:tc>
        <w:tc>
          <w:tcPr>
            <w:tcW w:w="627" w:type="dxa"/>
            <w:shd w:val="clear" w:color="auto" w:fill="auto"/>
          </w:tcPr>
          <w:p w14:paraId="3D24AB78" w14:textId="77777777" w:rsidR="00B7369A" w:rsidRPr="00C66B68" w:rsidRDefault="00B7369A" w:rsidP="00B7369A">
            <w:pPr>
              <w:rPr>
                <w:rFonts w:cs="Arial"/>
                <w:color w:val="000000"/>
                <w:szCs w:val="22"/>
              </w:rPr>
            </w:pPr>
            <w:r>
              <w:rPr>
                <w:rFonts w:cs="Arial"/>
                <w:color w:val="000000"/>
                <w:szCs w:val="22"/>
              </w:rPr>
              <w:t>M3</w:t>
            </w:r>
          </w:p>
        </w:tc>
        <w:tc>
          <w:tcPr>
            <w:tcW w:w="7532" w:type="dxa"/>
            <w:shd w:val="clear" w:color="auto" w:fill="auto"/>
          </w:tcPr>
          <w:p w14:paraId="42D2E8AB" w14:textId="77777777" w:rsidR="00B7369A" w:rsidRDefault="00B7369A" w:rsidP="00B7369A">
            <w:pPr>
              <w:rPr>
                <w:rFonts w:cs="Arial"/>
                <w:szCs w:val="22"/>
              </w:rPr>
            </w:pPr>
            <w:r w:rsidRPr="004D7947">
              <w:rPr>
                <w:rFonts w:cs="Arial"/>
                <w:szCs w:val="22"/>
              </w:rPr>
              <w:t>The user triggers a power liftgate</w:t>
            </w:r>
            <w:r>
              <w:rPr>
                <w:rFonts w:cs="Arial"/>
                <w:szCs w:val="22"/>
              </w:rPr>
              <w:t xml:space="preserve"> / decklid</w:t>
            </w:r>
            <w:r w:rsidRPr="004D7947">
              <w:rPr>
                <w:rFonts w:cs="Arial"/>
                <w:szCs w:val="22"/>
              </w:rPr>
              <w:t xml:space="preserve"> closing by </w:t>
            </w:r>
          </w:p>
          <w:p w14:paraId="3034CC4D" w14:textId="77777777" w:rsidR="00B7369A" w:rsidRDefault="00B7369A" w:rsidP="002C20A4">
            <w:pPr>
              <w:pStyle w:val="ListParagraph"/>
              <w:numPr>
                <w:ilvl w:val="0"/>
                <w:numId w:val="14"/>
              </w:numPr>
              <w:rPr>
                <w:rFonts w:ascii="Arial" w:hAnsi="Arial" w:cs="Arial"/>
                <w:szCs w:val="22"/>
              </w:rPr>
            </w:pPr>
            <w:r w:rsidRPr="004D7947">
              <w:rPr>
                <w:rFonts w:ascii="Arial" w:hAnsi="Arial" w:cs="Arial"/>
                <w:szCs w:val="22"/>
              </w:rPr>
              <w:t xml:space="preserve">pressing on the shutface </w:t>
            </w:r>
            <w:r>
              <w:rPr>
                <w:rFonts w:ascii="Arial" w:hAnsi="Arial" w:cs="Arial"/>
                <w:szCs w:val="22"/>
              </w:rPr>
              <w:t>operation</w:t>
            </w:r>
            <w:r w:rsidRPr="004D7947">
              <w:rPr>
                <w:rFonts w:ascii="Arial" w:hAnsi="Arial" w:cs="Arial"/>
                <w:szCs w:val="22"/>
              </w:rPr>
              <w:t xml:space="preserve"> switch on the opened liftgate /decklid OR</w:t>
            </w:r>
          </w:p>
          <w:p w14:paraId="748E7A30" w14:textId="77777777" w:rsidR="00B7369A" w:rsidRPr="0033497E" w:rsidRDefault="00B7369A" w:rsidP="002C20A4">
            <w:pPr>
              <w:pStyle w:val="ListParagraph"/>
              <w:numPr>
                <w:ilvl w:val="0"/>
                <w:numId w:val="14"/>
              </w:numPr>
              <w:rPr>
                <w:rFonts w:ascii="Arial" w:hAnsi="Arial" w:cs="Arial"/>
                <w:szCs w:val="22"/>
              </w:rPr>
            </w:pPr>
            <w:r w:rsidRPr="0033497E">
              <w:rPr>
                <w:rFonts w:ascii="Arial" w:hAnsi="Arial" w:cs="Arial"/>
                <w:szCs w:val="22"/>
              </w:rPr>
              <w:t>pressing the exterior liftgate / decklid power operation switch (requires “µ-Switch”)</w:t>
            </w:r>
          </w:p>
        </w:tc>
      </w:tr>
      <w:tr w:rsidR="00B7369A" w:rsidRPr="00A82BF4" w14:paraId="67DBBEC9" w14:textId="77777777" w:rsidTr="00B7369A">
        <w:trPr>
          <w:trHeight w:val="255"/>
        </w:trPr>
        <w:tc>
          <w:tcPr>
            <w:tcW w:w="2042" w:type="dxa"/>
            <w:shd w:val="clear" w:color="auto" w:fill="D9D9D9" w:themeFill="background1" w:themeFillShade="D9"/>
          </w:tcPr>
          <w:p w14:paraId="2BA27177" w14:textId="77777777" w:rsidR="00B7369A" w:rsidRPr="00C66B68" w:rsidRDefault="00B7369A" w:rsidP="00B7369A">
            <w:pPr>
              <w:rPr>
                <w:rFonts w:cs="Arial"/>
                <w:b/>
                <w:bCs/>
                <w:color w:val="000000"/>
                <w:szCs w:val="22"/>
              </w:rPr>
            </w:pPr>
          </w:p>
        </w:tc>
        <w:tc>
          <w:tcPr>
            <w:tcW w:w="627" w:type="dxa"/>
            <w:shd w:val="clear" w:color="auto" w:fill="auto"/>
          </w:tcPr>
          <w:p w14:paraId="11E79B54" w14:textId="77777777" w:rsidR="00B7369A" w:rsidRPr="00C66B68" w:rsidRDefault="00B7369A" w:rsidP="00B7369A">
            <w:pPr>
              <w:rPr>
                <w:rFonts w:cs="Arial"/>
                <w:color w:val="000000"/>
                <w:szCs w:val="22"/>
              </w:rPr>
            </w:pPr>
            <w:r>
              <w:rPr>
                <w:rFonts w:cs="Arial"/>
                <w:color w:val="000000"/>
                <w:szCs w:val="22"/>
              </w:rPr>
              <w:t>M3</w:t>
            </w:r>
          </w:p>
        </w:tc>
        <w:tc>
          <w:tcPr>
            <w:tcW w:w="7532" w:type="dxa"/>
            <w:shd w:val="clear" w:color="auto" w:fill="auto"/>
          </w:tcPr>
          <w:p w14:paraId="7D3EA8B9" w14:textId="77777777" w:rsidR="00B7369A" w:rsidRPr="00C66B68" w:rsidRDefault="00B7369A" w:rsidP="00B7369A">
            <w:pPr>
              <w:rPr>
                <w:rFonts w:cs="Arial"/>
              </w:rPr>
            </w:pPr>
            <w:r>
              <w:t>Feature performs an interior search and finds a PK or PaaK</w:t>
            </w:r>
          </w:p>
        </w:tc>
      </w:tr>
      <w:tr w:rsidR="00B7369A" w:rsidRPr="00A82BF4" w14:paraId="2736C240" w14:textId="77777777" w:rsidTr="00B7369A">
        <w:trPr>
          <w:trHeight w:val="255"/>
        </w:trPr>
        <w:tc>
          <w:tcPr>
            <w:tcW w:w="2042" w:type="dxa"/>
            <w:shd w:val="clear" w:color="auto" w:fill="D9D9D9" w:themeFill="background1" w:themeFillShade="D9"/>
          </w:tcPr>
          <w:p w14:paraId="74330F57" w14:textId="77777777" w:rsidR="00B7369A" w:rsidRPr="00C66B68" w:rsidRDefault="00B7369A" w:rsidP="00B7369A">
            <w:pPr>
              <w:rPr>
                <w:rFonts w:cs="Arial"/>
                <w:b/>
                <w:bCs/>
                <w:color w:val="000000"/>
                <w:szCs w:val="22"/>
              </w:rPr>
            </w:pPr>
          </w:p>
        </w:tc>
        <w:tc>
          <w:tcPr>
            <w:tcW w:w="627" w:type="dxa"/>
            <w:shd w:val="clear" w:color="auto" w:fill="auto"/>
          </w:tcPr>
          <w:p w14:paraId="65E07324" w14:textId="77777777" w:rsidR="00B7369A" w:rsidRDefault="00B7369A" w:rsidP="00B7369A">
            <w:pPr>
              <w:rPr>
                <w:rFonts w:cs="Arial"/>
                <w:color w:val="000000"/>
                <w:szCs w:val="22"/>
              </w:rPr>
            </w:pPr>
            <w:r>
              <w:rPr>
                <w:rFonts w:cs="Arial"/>
                <w:color w:val="000000"/>
                <w:szCs w:val="22"/>
              </w:rPr>
              <w:t>M4</w:t>
            </w:r>
          </w:p>
        </w:tc>
        <w:tc>
          <w:tcPr>
            <w:tcW w:w="7532" w:type="dxa"/>
            <w:shd w:val="clear" w:color="auto" w:fill="auto"/>
          </w:tcPr>
          <w:p w14:paraId="6EAE13B4" w14:textId="77777777" w:rsidR="00B7369A" w:rsidRDefault="00B7369A" w:rsidP="00B7369A">
            <w:r>
              <w:t xml:space="preserve">Feature performs an exterior search but finds </w:t>
            </w:r>
            <w:r>
              <w:rPr>
                <w:b/>
              </w:rPr>
              <w:t>NO</w:t>
            </w:r>
            <w:r>
              <w:t xml:space="preserve"> PK or PaaK </w:t>
            </w:r>
            <w:r w:rsidRPr="00C00207">
              <w:rPr>
                <w:rFonts w:cs="Arial"/>
                <w:szCs w:val="22"/>
              </w:rPr>
              <w:t>(if passive entry is fitted)</w:t>
            </w:r>
          </w:p>
        </w:tc>
      </w:tr>
      <w:tr w:rsidR="00B7369A" w:rsidRPr="00A82BF4" w14:paraId="61A87A7E" w14:textId="77777777" w:rsidTr="00B7369A">
        <w:trPr>
          <w:trHeight w:val="255"/>
        </w:trPr>
        <w:tc>
          <w:tcPr>
            <w:tcW w:w="2042" w:type="dxa"/>
            <w:shd w:val="clear" w:color="auto" w:fill="D9D9D9" w:themeFill="background1" w:themeFillShade="D9"/>
          </w:tcPr>
          <w:p w14:paraId="7AC6CD6A" w14:textId="77777777" w:rsidR="00B7369A" w:rsidRPr="00C66B68" w:rsidRDefault="00B7369A" w:rsidP="00B7369A">
            <w:pPr>
              <w:rPr>
                <w:rFonts w:cs="Arial"/>
                <w:b/>
                <w:bCs/>
                <w:color w:val="000000"/>
                <w:szCs w:val="22"/>
              </w:rPr>
            </w:pPr>
          </w:p>
        </w:tc>
        <w:tc>
          <w:tcPr>
            <w:tcW w:w="627" w:type="dxa"/>
            <w:shd w:val="clear" w:color="auto" w:fill="auto"/>
          </w:tcPr>
          <w:p w14:paraId="37C3563E" w14:textId="77777777" w:rsidR="00B7369A" w:rsidRDefault="00B7369A" w:rsidP="00B7369A">
            <w:pPr>
              <w:rPr>
                <w:rFonts w:cs="Arial"/>
                <w:color w:val="000000"/>
                <w:szCs w:val="22"/>
              </w:rPr>
            </w:pPr>
            <w:r>
              <w:rPr>
                <w:rFonts w:cs="Arial"/>
                <w:color w:val="000000"/>
                <w:szCs w:val="22"/>
              </w:rPr>
              <w:t>M5</w:t>
            </w:r>
          </w:p>
        </w:tc>
        <w:tc>
          <w:tcPr>
            <w:tcW w:w="7532" w:type="dxa"/>
            <w:shd w:val="clear" w:color="auto" w:fill="auto"/>
          </w:tcPr>
          <w:p w14:paraId="5BD05061" w14:textId="77777777" w:rsidR="00B7369A" w:rsidRDefault="00B7369A" w:rsidP="00B7369A">
            <w:r w:rsidRPr="0002497C">
              <w:rPr>
                <w:rFonts w:cs="Arial"/>
              </w:rPr>
              <w:t>The power liftgate / decklid stops</w:t>
            </w:r>
          </w:p>
        </w:tc>
      </w:tr>
      <w:tr w:rsidR="00B7369A" w:rsidRPr="00A82BF4" w14:paraId="7DDA978E" w14:textId="77777777" w:rsidTr="00B7369A">
        <w:trPr>
          <w:trHeight w:val="255"/>
        </w:trPr>
        <w:tc>
          <w:tcPr>
            <w:tcW w:w="2042" w:type="dxa"/>
            <w:shd w:val="clear" w:color="auto" w:fill="D9D9D9" w:themeFill="background1" w:themeFillShade="D9"/>
          </w:tcPr>
          <w:p w14:paraId="17702B23" w14:textId="77777777" w:rsidR="00B7369A" w:rsidRPr="00C66B68" w:rsidRDefault="00B7369A" w:rsidP="00B7369A">
            <w:pPr>
              <w:rPr>
                <w:rFonts w:cs="Arial"/>
                <w:b/>
                <w:bCs/>
                <w:color w:val="000000"/>
                <w:szCs w:val="22"/>
              </w:rPr>
            </w:pPr>
          </w:p>
        </w:tc>
        <w:tc>
          <w:tcPr>
            <w:tcW w:w="627" w:type="dxa"/>
            <w:shd w:val="clear" w:color="auto" w:fill="auto"/>
          </w:tcPr>
          <w:p w14:paraId="45339EC1" w14:textId="77777777" w:rsidR="00B7369A" w:rsidRDefault="00B7369A" w:rsidP="00B7369A">
            <w:pPr>
              <w:rPr>
                <w:rFonts w:cs="Arial"/>
                <w:color w:val="000000"/>
                <w:szCs w:val="22"/>
              </w:rPr>
            </w:pPr>
            <w:r>
              <w:rPr>
                <w:rFonts w:cs="Arial"/>
                <w:color w:val="000000"/>
                <w:szCs w:val="22"/>
              </w:rPr>
              <w:t>M6</w:t>
            </w:r>
          </w:p>
        </w:tc>
        <w:tc>
          <w:tcPr>
            <w:tcW w:w="7532" w:type="dxa"/>
            <w:shd w:val="clear" w:color="auto" w:fill="auto"/>
          </w:tcPr>
          <w:p w14:paraId="685E1F10" w14:textId="77777777" w:rsidR="00B7369A" w:rsidRDefault="00B7369A" w:rsidP="00B7369A">
            <w:pPr>
              <w:rPr>
                <w:rFonts w:cs="Arial"/>
                <w:szCs w:val="22"/>
              </w:rPr>
            </w:pPr>
            <w:r>
              <w:rPr>
                <w:rFonts w:cs="Arial"/>
                <w:szCs w:val="22"/>
              </w:rPr>
              <w:t xml:space="preserve">User receives a mislock feedback </w:t>
            </w:r>
            <w:r w:rsidRPr="005206C3">
              <w:rPr>
                <w:rFonts w:cs="Arial"/>
              </w:rPr>
              <w:t xml:space="preserve">(if “Silent Mode” Feature is disabled AND “Audible </w:t>
            </w:r>
            <w:r>
              <w:rPr>
                <w:rFonts w:cs="Arial"/>
              </w:rPr>
              <w:t xml:space="preserve">Mislock </w:t>
            </w:r>
            <w:r w:rsidRPr="005206C3">
              <w:rPr>
                <w:rFonts w:cs="Arial"/>
              </w:rPr>
              <w:t>Feedback” Feature is enabled)</w:t>
            </w:r>
          </w:p>
        </w:tc>
      </w:tr>
      <w:tr w:rsidR="00B7369A" w:rsidRPr="00A82BF4" w14:paraId="423B4BE1" w14:textId="77777777" w:rsidTr="00B7369A">
        <w:trPr>
          <w:trHeight w:val="255"/>
        </w:trPr>
        <w:tc>
          <w:tcPr>
            <w:tcW w:w="2042" w:type="dxa"/>
            <w:shd w:val="clear" w:color="auto" w:fill="D9D9D9" w:themeFill="background1" w:themeFillShade="D9"/>
          </w:tcPr>
          <w:p w14:paraId="45F50E42" w14:textId="77777777" w:rsidR="00B7369A" w:rsidRPr="00C66B68" w:rsidRDefault="00B7369A" w:rsidP="00B7369A">
            <w:pPr>
              <w:rPr>
                <w:rFonts w:cs="Arial"/>
                <w:b/>
                <w:bCs/>
                <w:color w:val="000000"/>
                <w:szCs w:val="22"/>
              </w:rPr>
            </w:pPr>
          </w:p>
        </w:tc>
        <w:tc>
          <w:tcPr>
            <w:tcW w:w="627" w:type="dxa"/>
            <w:shd w:val="clear" w:color="auto" w:fill="auto"/>
          </w:tcPr>
          <w:p w14:paraId="6530D490" w14:textId="77777777" w:rsidR="00B7369A" w:rsidRPr="00C66B68" w:rsidRDefault="00B7369A" w:rsidP="00B7369A">
            <w:pPr>
              <w:rPr>
                <w:rFonts w:cs="Arial"/>
                <w:color w:val="000000"/>
                <w:szCs w:val="22"/>
              </w:rPr>
            </w:pPr>
          </w:p>
        </w:tc>
        <w:tc>
          <w:tcPr>
            <w:tcW w:w="7532" w:type="dxa"/>
            <w:shd w:val="clear" w:color="auto" w:fill="auto"/>
          </w:tcPr>
          <w:p w14:paraId="1D57894F" w14:textId="77777777" w:rsidR="00B7369A" w:rsidRPr="00C66B68" w:rsidRDefault="00B7369A" w:rsidP="00B7369A">
            <w:pPr>
              <w:rPr>
                <w:rFonts w:cs="Arial"/>
                <w:szCs w:val="22"/>
              </w:rPr>
            </w:pPr>
          </w:p>
        </w:tc>
      </w:tr>
      <w:tr w:rsidR="00B7369A" w:rsidRPr="00A82BF4" w14:paraId="3DAD6927" w14:textId="77777777" w:rsidTr="00B7369A">
        <w:trPr>
          <w:trHeight w:val="255"/>
        </w:trPr>
        <w:tc>
          <w:tcPr>
            <w:tcW w:w="2042" w:type="dxa"/>
            <w:shd w:val="clear" w:color="auto" w:fill="D9D9D9" w:themeFill="background1" w:themeFillShade="D9"/>
          </w:tcPr>
          <w:p w14:paraId="77DAC8B5" w14:textId="77777777" w:rsidR="00B7369A" w:rsidRDefault="00B7369A" w:rsidP="00B7369A">
            <w:pPr>
              <w:rPr>
                <w:rFonts w:cs="Arial"/>
                <w:b/>
                <w:bCs/>
                <w:color w:val="000000"/>
                <w:szCs w:val="22"/>
              </w:rPr>
            </w:pPr>
            <w:r w:rsidRPr="00C66B68">
              <w:rPr>
                <w:rFonts w:cs="Arial"/>
                <w:b/>
                <w:bCs/>
                <w:color w:val="000000"/>
                <w:szCs w:val="22"/>
              </w:rPr>
              <w:t xml:space="preserve">Alternative Flow </w:t>
            </w:r>
            <w:r>
              <w:rPr>
                <w:rFonts w:cs="Arial"/>
                <w:b/>
                <w:bCs/>
                <w:color w:val="000000"/>
                <w:szCs w:val="22"/>
              </w:rPr>
              <w:t>1</w:t>
            </w:r>
          </w:p>
          <w:p w14:paraId="1F52BD05" w14:textId="77777777" w:rsidR="00B7369A" w:rsidRPr="00C66B68" w:rsidRDefault="00B7369A" w:rsidP="00B7369A">
            <w:pPr>
              <w:rPr>
                <w:rFonts w:cs="Arial"/>
                <w:b/>
                <w:bCs/>
                <w:color w:val="000000"/>
                <w:szCs w:val="22"/>
              </w:rPr>
            </w:pPr>
            <w:r w:rsidRPr="00B51C23">
              <w:rPr>
                <w:rFonts w:cs="Arial"/>
                <w:bCs/>
                <w:color w:val="000000"/>
                <w:szCs w:val="22"/>
              </w:rPr>
              <w:t>[</w:t>
            </w:r>
            <w:r>
              <w:rPr>
                <w:rFonts w:cs="Arial"/>
                <w:bCs/>
                <w:color w:val="000000"/>
                <w:szCs w:val="22"/>
              </w:rPr>
              <w:t>Secondary Key Search</w:t>
            </w:r>
            <w:r w:rsidRPr="00B51C23">
              <w:rPr>
                <w:rFonts w:cs="Arial"/>
                <w:bCs/>
                <w:color w:val="000000"/>
                <w:szCs w:val="22"/>
              </w:rPr>
              <w:t>]</w:t>
            </w:r>
          </w:p>
        </w:tc>
        <w:tc>
          <w:tcPr>
            <w:tcW w:w="627" w:type="dxa"/>
            <w:shd w:val="clear" w:color="auto" w:fill="auto"/>
          </w:tcPr>
          <w:p w14:paraId="442A26A2" w14:textId="77777777" w:rsidR="00B7369A" w:rsidRPr="00C66B68" w:rsidRDefault="00B7369A" w:rsidP="00B7369A">
            <w:pPr>
              <w:rPr>
                <w:rFonts w:cs="Arial"/>
                <w:color w:val="000000"/>
                <w:szCs w:val="22"/>
              </w:rPr>
            </w:pPr>
          </w:p>
        </w:tc>
        <w:tc>
          <w:tcPr>
            <w:tcW w:w="7532" w:type="dxa"/>
            <w:shd w:val="clear" w:color="auto" w:fill="auto"/>
          </w:tcPr>
          <w:p w14:paraId="2018E913" w14:textId="77777777" w:rsidR="00B7369A" w:rsidRPr="003156DB" w:rsidRDefault="00B7369A" w:rsidP="00B7369A">
            <w:pPr>
              <w:rPr>
                <w:rFonts w:cs="Arial"/>
                <w:szCs w:val="22"/>
              </w:rPr>
            </w:pPr>
            <w:r>
              <w:rPr>
                <w:rFonts w:cs="Arial"/>
                <w:szCs w:val="22"/>
              </w:rPr>
              <w:t>Contintues after M2</w:t>
            </w:r>
            <w:r w:rsidRPr="003156DB">
              <w:rPr>
                <w:rFonts w:cs="Arial"/>
                <w:szCs w:val="22"/>
              </w:rPr>
              <w:t>:</w:t>
            </w:r>
          </w:p>
          <w:p w14:paraId="76B237AB" w14:textId="77777777" w:rsidR="00B7369A" w:rsidRPr="003156DB" w:rsidRDefault="00B7369A" w:rsidP="002C20A4">
            <w:pPr>
              <w:pStyle w:val="ListParagraph"/>
              <w:numPr>
                <w:ilvl w:val="0"/>
                <w:numId w:val="15"/>
              </w:numPr>
              <w:rPr>
                <w:rFonts w:ascii="Arial" w:hAnsi="Arial" w:cs="Arial"/>
                <w:szCs w:val="22"/>
              </w:rPr>
            </w:pPr>
            <w:r w:rsidRPr="003156DB">
              <w:rPr>
                <w:rFonts w:ascii="Arial" w:hAnsi="Arial" w:cs="Arial"/>
                <w:szCs w:val="22"/>
              </w:rPr>
              <w:t>The user manually or power closes the liftgate / decklid</w:t>
            </w:r>
          </w:p>
          <w:p w14:paraId="2E0E9D0C" w14:textId="77777777" w:rsidR="00B7369A" w:rsidRPr="0053060A" w:rsidRDefault="00B7369A" w:rsidP="002C20A4">
            <w:pPr>
              <w:pStyle w:val="ListParagraph"/>
              <w:numPr>
                <w:ilvl w:val="0"/>
                <w:numId w:val="15"/>
              </w:numPr>
              <w:rPr>
                <w:rFonts w:ascii="Arial" w:hAnsi="Arial" w:cs="Arial"/>
                <w:szCs w:val="22"/>
              </w:rPr>
            </w:pPr>
            <w:r w:rsidRPr="0053060A">
              <w:rPr>
                <w:rFonts w:ascii="Arial" w:hAnsi="Arial" w:cs="Arial"/>
              </w:rPr>
              <w:t>Feature performs an interior search and finds a PK or PaaK</w:t>
            </w:r>
            <w:r w:rsidRPr="0053060A">
              <w:rPr>
                <w:rFonts w:ascii="Arial" w:hAnsi="Arial" w:cs="Arial"/>
                <w:szCs w:val="22"/>
              </w:rPr>
              <w:t xml:space="preserve"> </w:t>
            </w:r>
          </w:p>
          <w:p w14:paraId="01ABAE01" w14:textId="77777777" w:rsidR="00B7369A" w:rsidRPr="0053060A" w:rsidRDefault="00B7369A" w:rsidP="002C20A4">
            <w:pPr>
              <w:pStyle w:val="ListParagraph"/>
              <w:numPr>
                <w:ilvl w:val="0"/>
                <w:numId w:val="15"/>
              </w:numPr>
              <w:rPr>
                <w:rFonts w:ascii="Arial" w:hAnsi="Arial" w:cs="Arial"/>
                <w:szCs w:val="22"/>
              </w:rPr>
            </w:pPr>
            <w:r w:rsidRPr="0053060A">
              <w:rPr>
                <w:rFonts w:ascii="Arial" w:hAnsi="Arial" w:cs="Arial"/>
              </w:rPr>
              <w:t xml:space="preserve">Feature performs an exterior search but finds </w:t>
            </w:r>
            <w:r w:rsidRPr="0053060A">
              <w:rPr>
                <w:rFonts w:ascii="Arial" w:hAnsi="Arial" w:cs="Arial"/>
                <w:b/>
              </w:rPr>
              <w:t>NO</w:t>
            </w:r>
            <w:r w:rsidRPr="0053060A">
              <w:rPr>
                <w:rFonts w:ascii="Arial" w:hAnsi="Arial" w:cs="Arial"/>
              </w:rPr>
              <w:t xml:space="preserve"> PK or PaaK </w:t>
            </w:r>
            <w:r w:rsidRPr="0053060A">
              <w:rPr>
                <w:rFonts w:ascii="Arial" w:hAnsi="Arial" w:cs="Arial"/>
                <w:szCs w:val="22"/>
              </w:rPr>
              <w:t>(if passive entry is fitted)</w:t>
            </w:r>
          </w:p>
          <w:p w14:paraId="323F0B45" w14:textId="77777777" w:rsidR="00B7369A" w:rsidRPr="00FE4681" w:rsidRDefault="00B7369A" w:rsidP="002C20A4">
            <w:pPr>
              <w:pStyle w:val="ListParagraph"/>
              <w:numPr>
                <w:ilvl w:val="0"/>
                <w:numId w:val="15"/>
              </w:numPr>
              <w:rPr>
                <w:rFonts w:ascii="Arial" w:hAnsi="Arial" w:cs="Arial"/>
                <w:szCs w:val="22"/>
              </w:rPr>
            </w:pPr>
            <w:r>
              <w:rPr>
                <w:rFonts w:ascii="Arial" w:hAnsi="Arial" w:cs="Arial"/>
                <w:szCs w:val="22"/>
              </w:rPr>
              <w:t>Passive Entry Lockout Protection occurs:</w:t>
            </w:r>
          </w:p>
          <w:p w14:paraId="37A024AB" w14:textId="77777777" w:rsidR="00B7369A" w:rsidRDefault="00B7369A" w:rsidP="00B7369A">
            <w:pPr>
              <w:pStyle w:val="ListParagraph"/>
              <w:ind w:left="360"/>
              <w:rPr>
                <w:rFonts w:ascii="Arial" w:hAnsi="Arial" w:cs="Arial"/>
              </w:rPr>
            </w:pPr>
            <w:r w:rsidRPr="00FE4681">
              <w:rPr>
                <w:rFonts w:ascii="Arial" w:hAnsi="Arial" w:cs="Arial"/>
                <w:u w:val="single"/>
              </w:rPr>
              <w:t>Liftgate</w:t>
            </w:r>
            <w:r>
              <w:rPr>
                <w:rFonts w:ascii="Arial" w:hAnsi="Arial" w:cs="Arial"/>
              </w:rPr>
              <w:t xml:space="preserve">: </w:t>
            </w:r>
            <w:r w:rsidRPr="00FE4681">
              <w:rPr>
                <w:rFonts w:ascii="Arial" w:hAnsi="Arial" w:cs="Arial"/>
              </w:rPr>
              <w:t>All exterior door handles will be unlocked/enabled -&gt; Central Unlock (CUL)</w:t>
            </w:r>
          </w:p>
          <w:p w14:paraId="15AB935C" w14:textId="77777777" w:rsidR="00B7369A" w:rsidRPr="00FE4681" w:rsidRDefault="00B7369A" w:rsidP="00B7369A">
            <w:pPr>
              <w:pStyle w:val="ListParagraph"/>
              <w:ind w:left="360"/>
              <w:rPr>
                <w:rFonts w:ascii="Arial" w:hAnsi="Arial" w:cs="Arial"/>
                <w:szCs w:val="22"/>
              </w:rPr>
            </w:pPr>
            <w:r w:rsidRPr="00FE4681">
              <w:rPr>
                <w:rFonts w:ascii="Arial" w:hAnsi="Arial" w:cs="Arial"/>
                <w:u w:val="single"/>
              </w:rPr>
              <w:t>Decklid</w:t>
            </w:r>
            <w:r>
              <w:rPr>
                <w:rFonts w:ascii="Arial" w:hAnsi="Arial" w:cs="Arial"/>
              </w:rPr>
              <w:t>: Power decklid will be released</w:t>
            </w:r>
          </w:p>
          <w:p w14:paraId="7240DEBA" w14:textId="77777777" w:rsidR="00B7369A" w:rsidRPr="0053060A" w:rsidRDefault="00B7369A" w:rsidP="002C20A4">
            <w:pPr>
              <w:pStyle w:val="ListParagraph"/>
              <w:numPr>
                <w:ilvl w:val="0"/>
                <w:numId w:val="15"/>
              </w:numPr>
              <w:rPr>
                <w:rFonts w:ascii="Arial" w:hAnsi="Arial" w:cs="Arial"/>
                <w:szCs w:val="22"/>
              </w:rPr>
            </w:pPr>
            <w:r w:rsidRPr="0053060A">
              <w:rPr>
                <w:rFonts w:ascii="Arial" w:hAnsi="Arial" w:cs="Arial"/>
                <w:szCs w:val="22"/>
              </w:rPr>
              <w:t>User receives a mislock feedback (if “Silent Mode” Feature is disabled AND “Audible Mislock Feedback” Feature is enabled)</w:t>
            </w:r>
          </w:p>
        </w:tc>
      </w:tr>
    </w:tbl>
    <w:p w14:paraId="5C104174" w14:textId="77777777" w:rsidR="009A2932" w:rsidRDefault="009A2932" w:rsidP="009A2932">
      <w:pPr>
        <w:rPr>
          <w:rFonts w:cs="Arial"/>
        </w:rPr>
      </w:pPr>
    </w:p>
    <w:p w14:paraId="76ABD754" w14:textId="77777777" w:rsidR="009A2932" w:rsidRDefault="009A2932" w:rsidP="002C20A4">
      <w:pPr>
        <w:pStyle w:val="Heading4"/>
        <w:numPr>
          <w:ilvl w:val="3"/>
          <w:numId w:val="13"/>
        </w:numPr>
        <w:tabs>
          <w:tab w:val="clear" w:pos="3064"/>
          <w:tab w:val="num" w:pos="2215"/>
        </w:tabs>
      </w:pPr>
      <w:r>
        <w:t xml:space="preserve">Commercial Vehicle </w:t>
      </w:r>
    </w:p>
    <w:p w14:paraId="3970A9B4" w14:textId="77777777" w:rsidR="009A2932" w:rsidRDefault="009A2932" w:rsidP="002C20A4">
      <w:pPr>
        <w:pStyle w:val="Heading5"/>
        <w:numPr>
          <w:ilvl w:val="4"/>
          <w:numId w:val="7"/>
        </w:numPr>
      </w:pPr>
      <w:r>
        <w:t>Smart Unlock Ignition On</w:t>
      </w:r>
    </w:p>
    <w:p w14:paraId="322B1F5B" w14:textId="77777777" w:rsidR="009A2932" w:rsidRDefault="009A2932" w:rsidP="009A2932">
      <w:pPr>
        <w:rPr>
          <w:rFonts w:cs="Arial"/>
        </w:rPr>
      </w:pPr>
    </w:p>
    <w:p w14:paraId="3B5EAC0B" w14:textId="1A502EC4" w:rsidR="009A2932" w:rsidRPr="0017445F" w:rsidRDefault="009A2932" w:rsidP="009A2932">
      <w:pPr>
        <w:pStyle w:val="REUseCase"/>
        <w:shd w:val="clear" w:color="auto" w:fill="F2F2F2" w:themeFill="background1" w:themeFillShade="F2"/>
      </w:pPr>
      <w:r w:rsidRPr="0017445F">
        <w:t>###</w:t>
      </w:r>
      <w:bookmarkStart w:id="123" w:name="UC_F_00007_ID_Enable_All_Side_Door_Exter"/>
      <w:r>
        <w:t>UC_F_SUL_00007</w:t>
      </w:r>
      <w:bookmarkEnd w:id="123"/>
      <w:r w:rsidRPr="0017445F">
        <w:t>##</w:t>
      </w:r>
      <w:r>
        <w:t xml:space="preserve"># Enable All Side Door Exterior Handles in Double Cab Panel </w:t>
      </w:r>
      <w:r w:rsidR="00661E31">
        <w:t>Vans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039"/>
        <w:gridCol w:w="626"/>
        <w:gridCol w:w="7536"/>
      </w:tblGrid>
      <w:tr w:rsidR="009A2932" w:rsidRPr="00A82BF4" w14:paraId="5B2592B0" w14:textId="77777777" w:rsidTr="00676421">
        <w:trPr>
          <w:trHeight w:val="255"/>
        </w:trPr>
        <w:tc>
          <w:tcPr>
            <w:tcW w:w="2235" w:type="dxa"/>
            <w:shd w:val="clear" w:color="auto" w:fill="D9D9D9" w:themeFill="background1" w:themeFillShade="D9"/>
            <w:hideMark/>
          </w:tcPr>
          <w:p w14:paraId="39FAEE80" w14:textId="77777777" w:rsidR="009A2932" w:rsidRPr="00C66B68" w:rsidRDefault="009A2932" w:rsidP="00676421">
            <w:pPr>
              <w:rPr>
                <w:rFonts w:cs="Arial"/>
                <w:b/>
                <w:bCs/>
                <w:color w:val="000000"/>
                <w:szCs w:val="22"/>
              </w:rPr>
            </w:pPr>
            <w:r w:rsidRPr="00C66B68">
              <w:rPr>
                <w:rFonts w:cs="Arial"/>
                <w:b/>
                <w:bCs/>
                <w:color w:val="000000"/>
                <w:szCs w:val="22"/>
              </w:rPr>
              <w:t>Purpose</w:t>
            </w:r>
          </w:p>
        </w:tc>
        <w:tc>
          <w:tcPr>
            <w:tcW w:w="669" w:type="dxa"/>
            <w:shd w:val="clear" w:color="auto" w:fill="auto"/>
            <w:hideMark/>
          </w:tcPr>
          <w:p w14:paraId="6A9C696F" w14:textId="77777777" w:rsidR="009A2932" w:rsidRPr="00C66B68" w:rsidRDefault="009A2932" w:rsidP="00676421">
            <w:pPr>
              <w:rPr>
                <w:rFonts w:cs="Arial"/>
                <w:color w:val="000000"/>
                <w:szCs w:val="22"/>
              </w:rPr>
            </w:pPr>
          </w:p>
        </w:tc>
        <w:tc>
          <w:tcPr>
            <w:tcW w:w="7297" w:type="dxa"/>
            <w:shd w:val="clear" w:color="auto" w:fill="auto"/>
          </w:tcPr>
          <w:p w14:paraId="0BF84057" w14:textId="77777777" w:rsidR="00AB0892" w:rsidRDefault="00AB0892" w:rsidP="00AB0892">
            <w:pPr>
              <w:rPr>
                <w:rFonts w:cs="Arial"/>
                <w:szCs w:val="22"/>
              </w:rPr>
            </w:pPr>
            <w:r>
              <w:rPr>
                <w:rFonts w:cs="Arial"/>
                <w:szCs w:val="22"/>
              </w:rPr>
              <w:t>Enable all exterior handles on front and rear doors and all interior handles after the user locks the vehicle while a front door and a rear door with trim switch is open and the ignition is on. This feature avoids a locking of the remote key inside the vehicle.</w:t>
            </w:r>
          </w:p>
          <w:p w14:paraId="0D85A55D" w14:textId="62238DB6" w:rsidR="009A2932" w:rsidRPr="00C66B68" w:rsidRDefault="00AB0892" w:rsidP="00676421">
            <w:pPr>
              <w:rPr>
                <w:rFonts w:cs="Arial"/>
                <w:szCs w:val="22"/>
              </w:rPr>
            </w:pPr>
            <w:r w:rsidRPr="002273C5">
              <w:rPr>
                <w:rFonts w:cs="Arial"/>
                <w:noProof/>
                <w:szCs w:val="22"/>
                <w:lang w:val="de-DE" w:eastAsia="de-DE"/>
              </w:rPr>
              <w:lastRenderedPageBreak/>
              <mc:AlternateContent>
                <mc:Choice Requires="wpg">
                  <w:drawing>
                    <wp:inline distT="0" distB="0" distL="0" distR="0" wp14:anchorId="090061A7" wp14:editId="2D0276F9">
                      <wp:extent cx="4536443" cy="3187532"/>
                      <wp:effectExtent l="0" t="0" r="111760" b="13335"/>
                      <wp:docPr id="92438" name="Gruppieren 118"/>
                      <wp:cNvGraphicFramePr/>
                      <a:graphic xmlns:a="http://schemas.openxmlformats.org/drawingml/2006/main">
                        <a:graphicData uri="http://schemas.microsoft.com/office/word/2010/wordprocessingGroup">
                          <wpg:wgp>
                            <wpg:cNvGrpSpPr/>
                            <wpg:grpSpPr>
                              <a:xfrm>
                                <a:off x="0" y="0"/>
                                <a:ext cx="4536443" cy="3187532"/>
                                <a:chOff x="0" y="0"/>
                                <a:chExt cx="4536443" cy="3187532"/>
                              </a:xfrm>
                            </wpg:grpSpPr>
                            <wps:wsp>
                              <wps:cNvPr id="92439" name="Gerade Verbindung mit Pfeil 92439"/>
                              <wps:cNvCnPr/>
                              <wps:spPr>
                                <a:xfrm>
                                  <a:off x="3214262" y="360045"/>
                                  <a:ext cx="539777"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440"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66432" y="3151"/>
                                  <a:ext cx="43164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441" name="Gerade Verbindung 81"/>
                              <wps:cNvCnPr>
                                <a:cxnSpLocks noChangeShapeType="1"/>
                              </wps:cNvCnPr>
                              <wps:spPr bwMode="auto">
                                <a:xfrm>
                                  <a:off x="966432" y="555557"/>
                                  <a:ext cx="396726"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442" name="Line 6"/>
                              <wps:cNvCnPr/>
                              <wps:spPr bwMode="auto">
                                <a:xfrm flipH="1">
                                  <a:off x="1093976" y="714905"/>
                                  <a:ext cx="144411"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2443" name="Line 7"/>
                              <wps:cNvCnPr/>
                              <wps:spPr bwMode="auto">
                                <a:xfrm>
                                  <a:off x="1008947" y="406833"/>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444" name="Line 9"/>
                              <wps:cNvCnPr/>
                              <wps:spPr bwMode="auto">
                                <a:xfrm>
                                  <a:off x="1317177" y="268731"/>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445" name="Line 9"/>
                              <wps:cNvCnPr/>
                              <wps:spPr bwMode="auto">
                                <a:xfrm>
                                  <a:off x="1317177" y="406833"/>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446" name="Line 7"/>
                              <wps:cNvCnPr/>
                              <wps:spPr bwMode="auto">
                                <a:xfrm rot="2700000">
                                  <a:off x="943264" y="264414"/>
                                  <a:ext cx="0" cy="179989"/>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447" name="Ellipse 92447"/>
                              <wps:cNvSpPr>
                                <a:spLocks noChangeArrowheads="1"/>
                              </wps:cNvSpPr>
                              <wps:spPr bwMode="auto">
                                <a:xfrm>
                                  <a:off x="1104604" y="247485"/>
                                  <a:ext cx="107959" cy="107905"/>
                                </a:xfrm>
                                <a:prstGeom prst="ellipse">
                                  <a:avLst/>
                                </a:prstGeom>
                                <a:noFill/>
                                <a:ln w="9525" algn="ctr">
                                  <a:solidFill>
                                    <a:schemeClr val="tx1"/>
                                  </a:solidFill>
                                  <a:round/>
                                  <a:headEnd/>
                                  <a:tailEnd/>
                                </a:ln>
                              </wps:spPr>
                              <wps:bodyPr/>
                            </wps:wsp>
                            <wps:wsp>
                              <wps:cNvPr id="92448" name="Gerade Verbindung mit Pfeil 92448"/>
                              <wps:cNvCnPr/>
                              <wps:spPr>
                                <a:xfrm>
                                  <a:off x="1640083" y="372137"/>
                                  <a:ext cx="539868"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449"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90758" y="35213"/>
                                  <a:ext cx="433384"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450" name="Gerade Verbindung 81"/>
                              <wps:cNvCnPr>
                                <a:cxnSpLocks noChangeShapeType="1"/>
                              </wps:cNvCnPr>
                              <wps:spPr bwMode="auto">
                                <a:xfrm>
                                  <a:off x="2493933" y="611932"/>
                                  <a:ext cx="396871"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451" name="Ellipse 92451"/>
                              <wps:cNvSpPr>
                                <a:spLocks noChangeArrowheads="1"/>
                              </wps:cNvSpPr>
                              <wps:spPr bwMode="auto">
                                <a:xfrm>
                                  <a:off x="2637601" y="284450"/>
                                  <a:ext cx="107999" cy="108000"/>
                                </a:xfrm>
                                <a:prstGeom prst="ellipse">
                                  <a:avLst/>
                                </a:prstGeom>
                                <a:solidFill>
                                  <a:srgbClr val="FF0000"/>
                                </a:solidFill>
                                <a:ln w="9525" algn="ctr">
                                  <a:solidFill>
                                    <a:schemeClr val="tx1"/>
                                  </a:solidFill>
                                  <a:round/>
                                  <a:headEnd/>
                                  <a:tailEnd/>
                                </a:ln>
                              </wps:spPr>
                              <wps:bodyPr/>
                            </wps:wsp>
                            <wps:wsp>
                              <wps:cNvPr id="92452" name="Rechteck 92452"/>
                              <wps:cNvSpPr/>
                              <wps:spPr>
                                <a:xfrm>
                                  <a:off x="2788868" y="301149"/>
                                  <a:ext cx="86399"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453" name="Rechteck 92453"/>
                              <wps:cNvSpPr/>
                              <wps:spPr>
                                <a:xfrm>
                                  <a:off x="2788868" y="443386"/>
                                  <a:ext cx="86399"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454" name="Rechteck 92454"/>
                              <wps:cNvSpPr/>
                              <wps:spPr>
                                <a:xfrm>
                                  <a:off x="2501533" y="443386"/>
                                  <a:ext cx="86399"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455" name="Rechteck 92455"/>
                              <wps:cNvSpPr/>
                              <wps:spPr>
                                <a:xfrm rot="2700000">
                                  <a:off x="2409458" y="283874"/>
                                  <a:ext cx="86400" cy="179998"/>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456" name="Rechteck 92456"/>
                              <wps:cNvSpPr/>
                              <wps:spPr>
                                <a:xfrm>
                                  <a:off x="2616206" y="666727"/>
                                  <a:ext cx="143999"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457" name="Text Box 211"/>
                              <wps:cNvSpPr txBox="1"/>
                              <wps:spPr>
                                <a:xfrm>
                                  <a:off x="1476687" y="88292"/>
                                  <a:ext cx="833794"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C634A" w14:textId="77777777" w:rsidR="00C82F17" w:rsidRDefault="00C82F17" w:rsidP="00AB0892">
                                    <w:pPr>
                                      <w:pStyle w:val="NormalWeb"/>
                                      <w:overflowPunct w:val="0"/>
                                      <w:spacing w:before="0" w:beforeAutospacing="0" w:after="0" w:afterAutospacing="0"/>
                                      <w:jc w:val="center"/>
                                    </w:pPr>
                                    <w:r>
                                      <w:rPr>
                                        <w:color w:val="000000"/>
                                        <w:kern w:val="24"/>
                                        <w:sz w:val="12"/>
                                        <w:szCs w:val="12"/>
                                      </w:rPr>
                                      <w:t>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458" name="Text Box 211"/>
                              <wps:cNvSpPr txBox="1"/>
                              <wps:spPr>
                                <a:xfrm>
                                  <a:off x="3106029" y="116602"/>
                                  <a:ext cx="680079" cy="1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7A7A7"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2459"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103631" y="0"/>
                                  <a:ext cx="43164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460" name="Gerade Verbindung 81"/>
                              <wps:cNvCnPr>
                                <a:cxnSpLocks noChangeShapeType="1"/>
                              </wps:cNvCnPr>
                              <wps:spPr bwMode="auto">
                                <a:xfrm>
                                  <a:off x="4103631" y="552406"/>
                                  <a:ext cx="396726"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461" name="Line 7"/>
                              <wps:cNvCnPr/>
                              <wps:spPr bwMode="auto">
                                <a:xfrm>
                                  <a:off x="4146146" y="403682"/>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462" name="Line 9"/>
                              <wps:cNvCnPr/>
                              <wps:spPr bwMode="auto">
                                <a:xfrm>
                                  <a:off x="4454376" y="265580"/>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463" name="Line 9"/>
                              <wps:cNvCnPr/>
                              <wps:spPr bwMode="auto">
                                <a:xfrm>
                                  <a:off x="4454376" y="403682"/>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464" name="Line 7"/>
                              <wps:cNvCnPr/>
                              <wps:spPr bwMode="auto">
                                <a:xfrm rot="2700000">
                                  <a:off x="4080463" y="261263"/>
                                  <a:ext cx="0" cy="179989"/>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465" name="Ellipse 92465"/>
                              <wps:cNvSpPr>
                                <a:spLocks noChangeArrowheads="1"/>
                              </wps:cNvSpPr>
                              <wps:spPr bwMode="auto">
                                <a:xfrm>
                                  <a:off x="4241803" y="244334"/>
                                  <a:ext cx="107959" cy="107905"/>
                                </a:xfrm>
                                <a:prstGeom prst="ellipse">
                                  <a:avLst/>
                                </a:prstGeom>
                                <a:noFill/>
                                <a:ln w="9525" algn="ctr">
                                  <a:solidFill>
                                    <a:schemeClr val="tx1"/>
                                  </a:solidFill>
                                  <a:round/>
                                  <a:headEnd/>
                                  <a:tailEnd/>
                                </a:ln>
                              </wps:spPr>
                              <wps:bodyPr/>
                            </wps:wsp>
                            <wps:wsp>
                              <wps:cNvPr id="92466" name="Gerade Verbindung mit Pfeil 92466"/>
                              <wps:cNvCnPr/>
                              <wps:spPr>
                                <a:xfrm>
                                  <a:off x="3214262" y="1169237"/>
                                  <a:ext cx="539777"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467"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66432" y="812343"/>
                                  <a:ext cx="43164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468" name="Gerade Verbindung 81"/>
                              <wps:cNvCnPr>
                                <a:cxnSpLocks noChangeShapeType="1"/>
                              </wps:cNvCnPr>
                              <wps:spPr bwMode="auto">
                                <a:xfrm>
                                  <a:off x="966432" y="1364749"/>
                                  <a:ext cx="396726"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469" name="Line 6"/>
                              <wps:cNvCnPr/>
                              <wps:spPr bwMode="auto">
                                <a:xfrm flipH="1">
                                  <a:off x="1093976" y="1524097"/>
                                  <a:ext cx="144411"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2470" name="Line 7"/>
                              <wps:cNvCnPr/>
                              <wps:spPr bwMode="auto">
                                <a:xfrm>
                                  <a:off x="1008947" y="1216025"/>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471" name="Line 9"/>
                              <wps:cNvCnPr/>
                              <wps:spPr bwMode="auto">
                                <a:xfrm>
                                  <a:off x="1012382" y="1077923"/>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472" name="Line 9"/>
                              <wps:cNvCnPr/>
                              <wps:spPr bwMode="auto">
                                <a:xfrm>
                                  <a:off x="1317177" y="1216025"/>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473" name="Line 7"/>
                              <wps:cNvCnPr/>
                              <wps:spPr bwMode="auto">
                                <a:xfrm rot="18900000" flipV="1">
                                  <a:off x="1391429" y="1066480"/>
                                  <a:ext cx="0" cy="179989"/>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474" name="Ellipse 92474"/>
                              <wps:cNvSpPr>
                                <a:spLocks noChangeArrowheads="1"/>
                              </wps:cNvSpPr>
                              <wps:spPr bwMode="auto">
                                <a:xfrm>
                                  <a:off x="1104604" y="1056677"/>
                                  <a:ext cx="107959" cy="107905"/>
                                </a:xfrm>
                                <a:prstGeom prst="ellipse">
                                  <a:avLst/>
                                </a:prstGeom>
                                <a:noFill/>
                                <a:ln w="9525" algn="ctr">
                                  <a:solidFill>
                                    <a:schemeClr val="tx1"/>
                                  </a:solidFill>
                                  <a:round/>
                                  <a:headEnd/>
                                  <a:tailEnd/>
                                </a:ln>
                              </wps:spPr>
                              <wps:bodyPr/>
                            </wps:wsp>
                            <wps:wsp>
                              <wps:cNvPr id="92475" name="Gerade Verbindung mit Pfeil 92475"/>
                              <wps:cNvCnPr/>
                              <wps:spPr>
                                <a:xfrm>
                                  <a:off x="1640083" y="1181329"/>
                                  <a:ext cx="539868"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476"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90758" y="844405"/>
                                  <a:ext cx="433384"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477" name="Gerade Verbindung 81"/>
                              <wps:cNvCnPr>
                                <a:cxnSpLocks noChangeShapeType="1"/>
                              </wps:cNvCnPr>
                              <wps:spPr bwMode="auto">
                                <a:xfrm>
                                  <a:off x="2493933" y="1421124"/>
                                  <a:ext cx="396871"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478" name="Ellipse 92478"/>
                              <wps:cNvSpPr>
                                <a:spLocks noChangeArrowheads="1"/>
                              </wps:cNvSpPr>
                              <wps:spPr bwMode="auto">
                                <a:xfrm>
                                  <a:off x="2637601" y="1093642"/>
                                  <a:ext cx="107999" cy="108000"/>
                                </a:xfrm>
                                <a:prstGeom prst="ellipse">
                                  <a:avLst/>
                                </a:prstGeom>
                                <a:solidFill>
                                  <a:srgbClr val="FF0000"/>
                                </a:solidFill>
                                <a:ln w="9525" algn="ctr">
                                  <a:solidFill>
                                    <a:schemeClr val="tx1"/>
                                  </a:solidFill>
                                  <a:round/>
                                  <a:headEnd/>
                                  <a:tailEnd/>
                                </a:ln>
                              </wps:spPr>
                              <wps:bodyPr/>
                            </wps:wsp>
                            <wps:wsp>
                              <wps:cNvPr id="92479" name="Rechteck 92479"/>
                              <wps:cNvSpPr/>
                              <wps:spPr>
                                <a:xfrm>
                                  <a:off x="2499703" y="1110341"/>
                                  <a:ext cx="86399"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480" name="Rechteck 92480"/>
                              <wps:cNvSpPr/>
                              <wps:spPr>
                                <a:xfrm>
                                  <a:off x="2788868" y="1252578"/>
                                  <a:ext cx="86399"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481" name="Rechteck 92481"/>
                              <wps:cNvSpPr/>
                              <wps:spPr>
                                <a:xfrm>
                                  <a:off x="2501533" y="1252578"/>
                                  <a:ext cx="86399"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482" name="Rechteck 92482"/>
                              <wps:cNvSpPr/>
                              <wps:spPr>
                                <a:xfrm rot="18900000" flipV="1">
                                  <a:off x="2857623" y="1101572"/>
                                  <a:ext cx="86400" cy="179998"/>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483" name="Rechteck 92483"/>
                              <wps:cNvSpPr/>
                              <wps:spPr>
                                <a:xfrm>
                                  <a:off x="2616206" y="1475919"/>
                                  <a:ext cx="143999"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484" name="Text Box 211"/>
                              <wps:cNvSpPr txBox="1"/>
                              <wps:spPr>
                                <a:xfrm>
                                  <a:off x="1476687" y="897484"/>
                                  <a:ext cx="833794"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BCC086" w14:textId="77777777" w:rsidR="00C82F17" w:rsidRDefault="00C82F17" w:rsidP="00AB0892">
                                    <w:pPr>
                                      <w:pStyle w:val="NormalWeb"/>
                                      <w:overflowPunct w:val="0"/>
                                      <w:spacing w:before="0" w:beforeAutospacing="0" w:after="0" w:afterAutospacing="0"/>
                                      <w:jc w:val="center"/>
                                    </w:pPr>
                                    <w:r>
                                      <w:rPr>
                                        <w:color w:val="000000"/>
                                        <w:kern w:val="24"/>
                                        <w:sz w:val="12"/>
                                        <w:szCs w:val="12"/>
                                      </w:rPr>
                                      <w:t>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485" name="Text Box 211"/>
                              <wps:cNvSpPr txBox="1"/>
                              <wps:spPr>
                                <a:xfrm>
                                  <a:off x="3106029" y="925794"/>
                                  <a:ext cx="680079" cy="1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216FC"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2486"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103631" y="809192"/>
                                  <a:ext cx="43164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487" name="Gerade Verbindung 81"/>
                              <wps:cNvCnPr>
                                <a:cxnSpLocks noChangeShapeType="1"/>
                              </wps:cNvCnPr>
                              <wps:spPr bwMode="auto">
                                <a:xfrm>
                                  <a:off x="4103631" y="1361598"/>
                                  <a:ext cx="396726"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488" name="Line 7"/>
                              <wps:cNvCnPr/>
                              <wps:spPr bwMode="auto">
                                <a:xfrm>
                                  <a:off x="4146146" y="1212874"/>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489" name="Line 9"/>
                              <wps:cNvCnPr/>
                              <wps:spPr bwMode="auto">
                                <a:xfrm>
                                  <a:off x="4149581" y="1074772"/>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490" name="Line 9"/>
                              <wps:cNvCnPr/>
                              <wps:spPr bwMode="auto">
                                <a:xfrm>
                                  <a:off x="4454376" y="1212874"/>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491" name="Line 7"/>
                              <wps:cNvCnPr/>
                              <wps:spPr bwMode="auto">
                                <a:xfrm rot="18900000" flipV="1">
                                  <a:off x="4528628" y="1063329"/>
                                  <a:ext cx="0" cy="179989"/>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492" name="Ellipse 92492"/>
                              <wps:cNvSpPr>
                                <a:spLocks noChangeArrowheads="1"/>
                              </wps:cNvSpPr>
                              <wps:spPr bwMode="auto">
                                <a:xfrm>
                                  <a:off x="4241803" y="1053526"/>
                                  <a:ext cx="107959" cy="107905"/>
                                </a:xfrm>
                                <a:prstGeom prst="ellipse">
                                  <a:avLst/>
                                </a:prstGeom>
                                <a:noFill/>
                                <a:ln w="9525" algn="ctr">
                                  <a:solidFill>
                                    <a:schemeClr val="tx1"/>
                                  </a:solidFill>
                                  <a:round/>
                                  <a:headEnd/>
                                  <a:tailEnd/>
                                </a:ln>
                              </wps:spPr>
                              <wps:bodyPr/>
                            </wps:wsp>
                            <wps:wsp>
                              <wps:cNvPr id="92493" name="Gerade Verbindung mit Pfeil 92493"/>
                              <wps:cNvCnPr/>
                              <wps:spPr>
                                <a:xfrm>
                                  <a:off x="3214262" y="1965439"/>
                                  <a:ext cx="539777"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494"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66432" y="1608545"/>
                                  <a:ext cx="43164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495" name="Gerade Verbindung 81"/>
                              <wps:cNvCnPr>
                                <a:cxnSpLocks noChangeShapeType="1"/>
                              </wps:cNvCnPr>
                              <wps:spPr bwMode="auto">
                                <a:xfrm>
                                  <a:off x="966432" y="2160951"/>
                                  <a:ext cx="396726"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496" name="Line 6"/>
                              <wps:cNvCnPr/>
                              <wps:spPr bwMode="auto">
                                <a:xfrm flipH="1">
                                  <a:off x="1093976" y="2320299"/>
                                  <a:ext cx="144411"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2497" name="Line 7"/>
                              <wps:cNvCnPr/>
                              <wps:spPr bwMode="auto">
                                <a:xfrm>
                                  <a:off x="1008947" y="1887185"/>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498" name="Line 9"/>
                              <wps:cNvCnPr/>
                              <wps:spPr bwMode="auto">
                                <a:xfrm>
                                  <a:off x="1317177" y="1874125"/>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499" name="Line 9"/>
                              <wps:cNvCnPr/>
                              <wps:spPr bwMode="auto">
                                <a:xfrm>
                                  <a:off x="1317177" y="2012227"/>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00" name="Line 7"/>
                              <wps:cNvCnPr/>
                              <wps:spPr bwMode="auto">
                                <a:xfrm rot="2700000">
                                  <a:off x="943264" y="2033927"/>
                                  <a:ext cx="0" cy="179989"/>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01" name="Ellipse 92501"/>
                              <wps:cNvSpPr>
                                <a:spLocks noChangeArrowheads="1"/>
                              </wps:cNvSpPr>
                              <wps:spPr bwMode="auto">
                                <a:xfrm>
                                  <a:off x="1104604" y="1852879"/>
                                  <a:ext cx="107959" cy="107905"/>
                                </a:xfrm>
                                <a:prstGeom prst="ellipse">
                                  <a:avLst/>
                                </a:prstGeom>
                                <a:noFill/>
                                <a:ln w="9525" algn="ctr">
                                  <a:solidFill>
                                    <a:schemeClr val="tx1"/>
                                  </a:solidFill>
                                  <a:round/>
                                  <a:headEnd/>
                                  <a:tailEnd/>
                                </a:ln>
                              </wps:spPr>
                              <wps:bodyPr/>
                            </wps:wsp>
                            <wps:wsp>
                              <wps:cNvPr id="92502" name="Gerade Verbindung mit Pfeil 92502"/>
                              <wps:cNvCnPr/>
                              <wps:spPr>
                                <a:xfrm>
                                  <a:off x="1640083" y="1977531"/>
                                  <a:ext cx="539868"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503"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90758" y="1640607"/>
                                  <a:ext cx="433384"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04" name="Gerade Verbindung 81"/>
                              <wps:cNvCnPr>
                                <a:cxnSpLocks noChangeShapeType="1"/>
                              </wps:cNvCnPr>
                              <wps:spPr bwMode="auto">
                                <a:xfrm>
                                  <a:off x="2493933" y="2217326"/>
                                  <a:ext cx="396871"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505" name="Ellipse 92505"/>
                              <wps:cNvSpPr>
                                <a:spLocks noChangeArrowheads="1"/>
                              </wps:cNvSpPr>
                              <wps:spPr bwMode="auto">
                                <a:xfrm>
                                  <a:off x="2637601" y="1889844"/>
                                  <a:ext cx="107999" cy="108000"/>
                                </a:xfrm>
                                <a:prstGeom prst="ellipse">
                                  <a:avLst/>
                                </a:prstGeom>
                                <a:solidFill>
                                  <a:srgbClr val="FF0000"/>
                                </a:solidFill>
                                <a:ln w="9525" algn="ctr">
                                  <a:solidFill>
                                    <a:schemeClr val="tx1"/>
                                  </a:solidFill>
                                  <a:round/>
                                  <a:headEnd/>
                                  <a:tailEnd/>
                                </a:ln>
                              </wps:spPr>
                              <wps:bodyPr/>
                            </wps:wsp>
                            <wps:wsp>
                              <wps:cNvPr id="92506" name="Rechteck 92506"/>
                              <wps:cNvSpPr/>
                              <wps:spPr>
                                <a:xfrm>
                                  <a:off x="2788868" y="1906543"/>
                                  <a:ext cx="86399"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507" name="Rechteck 92507"/>
                              <wps:cNvSpPr/>
                              <wps:spPr>
                                <a:xfrm>
                                  <a:off x="2788868" y="2048780"/>
                                  <a:ext cx="86399"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508" name="Rechteck 92508"/>
                              <wps:cNvSpPr/>
                              <wps:spPr>
                                <a:xfrm>
                                  <a:off x="2501533" y="1923738"/>
                                  <a:ext cx="86399"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509" name="Rechteck 92509"/>
                              <wps:cNvSpPr/>
                              <wps:spPr>
                                <a:xfrm rot="2700000">
                                  <a:off x="2425088" y="2061202"/>
                                  <a:ext cx="86400" cy="179998"/>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510" name="Rechteck 92510"/>
                              <wps:cNvSpPr/>
                              <wps:spPr>
                                <a:xfrm>
                                  <a:off x="2616206" y="2272121"/>
                                  <a:ext cx="143999"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511" name="Text Box 211"/>
                              <wps:cNvSpPr txBox="1"/>
                              <wps:spPr>
                                <a:xfrm>
                                  <a:off x="1476687" y="1693686"/>
                                  <a:ext cx="833794"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010C6C" w14:textId="77777777" w:rsidR="00C82F17" w:rsidRDefault="00C82F17" w:rsidP="00AB0892">
                                    <w:pPr>
                                      <w:pStyle w:val="NormalWeb"/>
                                      <w:overflowPunct w:val="0"/>
                                      <w:spacing w:before="0" w:beforeAutospacing="0" w:after="0" w:afterAutospacing="0"/>
                                      <w:jc w:val="center"/>
                                    </w:pPr>
                                    <w:r>
                                      <w:rPr>
                                        <w:color w:val="000000"/>
                                        <w:kern w:val="24"/>
                                        <w:sz w:val="12"/>
                                        <w:szCs w:val="12"/>
                                      </w:rPr>
                                      <w:t>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512" name="Text Box 211"/>
                              <wps:cNvSpPr txBox="1"/>
                              <wps:spPr>
                                <a:xfrm>
                                  <a:off x="3106029" y="1721996"/>
                                  <a:ext cx="680079" cy="1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35C8E"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2513"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103631" y="1605394"/>
                                  <a:ext cx="43164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14" name="Gerade Verbindung 81"/>
                              <wps:cNvCnPr>
                                <a:cxnSpLocks noChangeShapeType="1"/>
                              </wps:cNvCnPr>
                              <wps:spPr bwMode="auto">
                                <a:xfrm>
                                  <a:off x="4103631" y="2157800"/>
                                  <a:ext cx="396726"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515" name="Line 7"/>
                              <wps:cNvCnPr/>
                              <wps:spPr bwMode="auto">
                                <a:xfrm>
                                  <a:off x="4146146" y="1884034"/>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16" name="Line 9"/>
                              <wps:cNvCnPr/>
                              <wps:spPr bwMode="auto">
                                <a:xfrm>
                                  <a:off x="4454376" y="1870974"/>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17" name="Line 9"/>
                              <wps:cNvCnPr/>
                              <wps:spPr bwMode="auto">
                                <a:xfrm>
                                  <a:off x="4454376" y="2009076"/>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18" name="Line 7"/>
                              <wps:cNvCnPr/>
                              <wps:spPr bwMode="auto">
                                <a:xfrm rot="2700000">
                                  <a:off x="4080463" y="2030776"/>
                                  <a:ext cx="0" cy="179989"/>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19" name="Ellipse 92519"/>
                              <wps:cNvSpPr>
                                <a:spLocks noChangeArrowheads="1"/>
                              </wps:cNvSpPr>
                              <wps:spPr bwMode="auto">
                                <a:xfrm>
                                  <a:off x="4241803" y="1849728"/>
                                  <a:ext cx="107959" cy="107905"/>
                                </a:xfrm>
                                <a:prstGeom prst="ellipse">
                                  <a:avLst/>
                                </a:prstGeom>
                                <a:noFill/>
                                <a:ln w="9525" algn="ctr">
                                  <a:solidFill>
                                    <a:schemeClr val="tx1"/>
                                  </a:solidFill>
                                  <a:round/>
                                  <a:headEnd/>
                                  <a:tailEnd/>
                                </a:ln>
                              </wps:spPr>
                              <wps:bodyPr/>
                            </wps:wsp>
                            <wps:wsp>
                              <wps:cNvPr id="92520" name="Gerade Verbindung mit Pfeil 92520"/>
                              <wps:cNvCnPr/>
                              <wps:spPr>
                                <a:xfrm>
                                  <a:off x="3214262" y="2791639"/>
                                  <a:ext cx="539777"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521"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66432" y="2434745"/>
                                  <a:ext cx="43164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22" name="Gerade Verbindung 81"/>
                              <wps:cNvCnPr>
                                <a:cxnSpLocks noChangeShapeType="1"/>
                              </wps:cNvCnPr>
                              <wps:spPr bwMode="auto">
                                <a:xfrm>
                                  <a:off x="966432" y="2987151"/>
                                  <a:ext cx="396726"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523" name="Line 6"/>
                              <wps:cNvCnPr/>
                              <wps:spPr bwMode="auto">
                                <a:xfrm flipH="1">
                                  <a:off x="1093976" y="3146499"/>
                                  <a:ext cx="144411"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2524" name="Line 7"/>
                              <wps:cNvCnPr/>
                              <wps:spPr bwMode="auto">
                                <a:xfrm>
                                  <a:off x="1008947" y="2838427"/>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25" name="Line 9"/>
                              <wps:cNvCnPr/>
                              <wps:spPr bwMode="auto">
                                <a:xfrm>
                                  <a:off x="1012382" y="2700325"/>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26" name="Line 9"/>
                              <wps:cNvCnPr/>
                              <wps:spPr bwMode="auto">
                                <a:xfrm>
                                  <a:off x="1317177" y="2721199"/>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27" name="Line 7"/>
                              <wps:cNvCnPr/>
                              <wps:spPr bwMode="auto">
                                <a:xfrm rot="18900000" flipV="1">
                                  <a:off x="1399244" y="2845187"/>
                                  <a:ext cx="0" cy="179989"/>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28" name="Ellipse 92528"/>
                              <wps:cNvSpPr>
                                <a:spLocks noChangeArrowheads="1"/>
                              </wps:cNvSpPr>
                              <wps:spPr bwMode="auto">
                                <a:xfrm>
                                  <a:off x="1104604" y="2679079"/>
                                  <a:ext cx="107959" cy="107905"/>
                                </a:xfrm>
                                <a:prstGeom prst="ellipse">
                                  <a:avLst/>
                                </a:prstGeom>
                                <a:noFill/>
                                <a:ln w="9525" algn="ctr">
                                  <a:solidFill>
                                    <a:schemeClr val="tx1"/>
                                  </a:solidFill>
                                  <a:round/>
                                  <a:headEnd/>
                                  <a:tailEnd/>
                                </a:ln>
                              </wps:spPr>
                              <wps:bodyPr/>
                            </wps:wsp>
                            <wps:wsp>
                              <wps:cNvPr id="92529" name="Gerade Verbindung mit Pfeil 92529"/>
                              <wps:cNvCnPr/>
                              <wps:spPr>
                                <a:xfrm>
                                  <a:off x="1640083" y="2803731"/>
                                  <a:ext cx="539868"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530"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90758" y="2466807"/>
                                  <a:ext cx="433384"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31" name="Gerade Verbindung 81"/>
                              <wps:cNvCnPr>
                                <a:cxnSpLocks noChangeShapeType="1"/>
                              </wps:cNvCnPr>
                              <wps:spPr bwMode="auto">
                                <a:xfrm>
                                  <a:off x="2493933" y="3043526"/>
                                  <a:ext cx="396871"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532" name="Ellipse 92532"/>
                              <wps:cNvSpPr>
                                <a:spLocks noChangeArrowheads="1"/>
                              </wps:cNvSpPr>
                              <wps:spPr bwMode="auto">
                                <a:xfrm>
                                  <a:off x="2637601" y="2716044"/>
                                  <a:ext cx="107999" cy="108000"/>
                                </a:xfrm>
                                <a:prstGeom prst="ellipse">
                                  <a:avLst/>
                                </a:prstGeom>
                                <a:solidFill>
                                  <a:srgbClr val="FF0000"/>
                                </a:solidFill>
                                <a:ln w="9525" algn="ctr">
                                  <a:solidFill>
                                    <a:schemeClr val="tx1"/>
                                  </a:solidFill>
                                  <a:round/>
                                  <a:headEnd/>
                                  <a:tailEnd/>
                                </a:ln>
                              </wps:spPr>
                              <wps:bodyPr/>
                            </wps:wsp>
                            <wps:wsp>
                              <wps:cNvPr id="92533" name="Rechteck 92533"/>
                              <wps:cNvSpPr/>
                              <wps:spPr>
                                <a:xfrm>
                                  <a:off x="2499703" y="2732743"/>
                                  <a:ext cx="86399"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534" name="Rechteck 92534"/>
                              <wps:cNvSpPr/>
                              <wps:spPr>
                                <a:xfrm>
                                  <a:off x="2796683" y="2749937"/>
                                  <a:ext cx="86399"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535" name="Rechteck 92535"/>
                              <wps:cNvSpPr/>
                              <wps:spPr>
                                <a:xfrm>
                                  <a:off x="2501533" y="2882795"/>
                                  <a:ext cx="86399"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536" name="Rechteck 92536"/>
                              <wps:cNvSpPr/>
                              <wps:spPr>
                                <a:xfrm rot="18900000" flipV="1">
                                  <a:off x="2865438" y="2880279"/>
                                  <a:ext cx="86400" cy="179998"/>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537" name="Rechteck 92537"/>
                              <wps:cNvSpPr/>
                              <wps:spPr>
                                <a:xfrm>
                                  <a:off x="2616206" y="3098321"/>
                                  <a:ext cx="143999"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538" name="Text Box 211"/>
                              <wps:cNvSpPr txBox="1"/>
                              <wps:spPr>
                                <a:xfrm>
                                  <a:off x="1476687" y="2519886"/>
                                  <a:ext cx="833794"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92944" w14:textId="77777777" w:rsidR="00C82F17" w:rsidRDefault="00C82F17" w:rsidP="00AB0892">
                                    <w:pPr>
                                      <w:pStyle w:val="NormalWeb"/>
                                      <w:overflowPunct w:val="0"/>
                                      <w:spacing w:before="0" w:beforeAutospacing="0" w:after="0" w:afterAutospacing="0"/>
                                      <w:jc w:val="center"/>
                                    </w:pPr>
                                    <w:r>
                                      <w:rPr>
                                        <w:color w:val="000000"/>
                                        <w:kern w:val="24"/>
                                        <w:sz w:val="12"/>
                                        <w:szCs w:val="12"/>
                                      </w:rPr>
                                      <w:t>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539" name="Text Box 211"/>
                              <wps:cNvSpPr txBox="1"/>
                              <wps:spPr>
                                <a:xfrm>
                                  <a:off x="3106029" y="2548196"/>
                                  <a:ext cx="680079" cy="1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CED675"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2540"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103631" y="2431594"/>
                                  <a:ext cx="43164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41" name="Gerade Verbindung 81"/>
                              <wps:cNvCnPr>
                                <a:cxnSpLocks noChangeShapeType="1"/>
                              </wps:cNvCnPr>
                              <wps:spPr bwMode="auto">
                                <a:xfrm>
                                  <a:off x="4103631" y="2984000"/>
                                  <a:ext cx="396726"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542" name="Line 7"/>
                              <wps:cNvCnPr/>
                              <wps:spPr bwMode="auto">
                                <a:xfrm>
                                  <a:off x="4146146" y="2835276"/>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43" name="Line 9"/>
                              <wps:cNvCnPr/>
                              <wps:spPr bwMode="auto">
                                <a:xfrm>
                                  <a:off x="4149581" y="2697174"/>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44" name="Line 9"/>
                              <wps:cNvCnPr/>
                              <wps:spPr bwMode="auto">
                                <a:xfrm>
                                  <a:off x="4454376" y="2718048"/>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45" name="Line 7"/>
                              <wps:cNvCnPr/>
                              <wps:spPr bwMode="auto">
                                <a:xfrm rot="18900000" flipV="1">
                                  <a:off x="4536443" y="2842036"/>
                                  <a:ext cx="0" cy="179989"/>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46" name="Ellipse 92546"/>
                              <wps:cNvSpPr>
                                <a:spLocks noChangeArrowheads="1"/>
                              </wps:cNvSpPr>
                              <wps:spPr bwMode="auto">
                                <a:xfrm>
                                  <a:off x="4241803" y="2675928"/>
                                  <a:ext cx="107959" cy="107905"/>
                                </a:xfrm>
                                <a:prstGeom prst="ellipse">
                                  <a:avLst/>
                                </a:prstGeom>
                                <a:noFill/>
                                <a:ln w="9525" algn="ctr">
                                  <a:solidFill>
                                    <a:schemeClr val="tx1"/>
                                  </a:solidFill>
                                  <a:round/>
                                  <a:headEnd/>
                                  <a:tailEnd/>
                                </a:ln>
                              </wps:spPr>
                              <wps:bodyPr/>
                            </wps:wsp>
                            <wps:wsp>
                              <wps:cNvPr id="92547" name="Text Box 44"/>
                              <wps:cNvSpPr txBox="1">
                                <a:spLocks noChangeArrowheads="1"/>
                              </wps:cNvSpPr>
                              <wps:spPr bwMode="auto">
                                <a:xfrm>
                                  <a:off x="0" y="121366"/>
                                  <a:ext cx="861687"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A1593"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Driver Door open</w:t>
                                    </w:r>
                                  </w:p>
                                </w:txbxContent>
                              </wps:txbx>
                              <wps:bodyPr wrap="square">
                                <a:spAutoFit/>
                              </wps:bodyPr>
                            </wps:wsp>
                            <wps:wsp>
                              <wps:cNvPr id="92548" name="Text Box 44"/>
                              <wps:cNvSpPr txBox="1">
                                <a:spLocks noChangeArrowheads="1"/>
                              </wps:cNvSpPr>
                              <wps:spPr bwMode="auto">
                                <a:xfrm>
                                  <a:off x="17810" y="865993"/>
                                  <a:ext cx="861687"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49B9"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wps:txbx>
                              <wps:bodyPr wrap="square">
                                <a:spAutoFit/>
                              </wps:bodyPr>
                            </wps:wsp>
                            <wps:wsp>
                              <wps:cNvPr id="92549" name="Text Box 44"/>
                              <wps:cNvSpPr txBox="1">
                                <a:spLocks noChangeArrowheads="1"/>
                              </wps:cNvSpPr>
                              <wps:spPr bwMode="auto">
                                <a:xfrm>
                                  <a:off x="84445" y="1704456"/>
                                  <a:ext cx="882015"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20B32"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Rear Driver Door open</w:t>
                                    </w:r>
                                  </w:p>
                                  <w:p w14:paraId="7DF43548" w14:textId="1ED20238" w:rsidR="00C82F17" w:rsidRDefault="00C82F17" w:rsidP="00AB0892">
                                    <w:pPr>
                                      <w:pStyle w:val="NormalWeb"/>
                                      <w:spacing w:before="0" w:beforeAutospacing="0" w:after="0" w:afterAutospacing="0"/>
                                      <w:textAlignment w:val="baseline"/>
                                    </w:pPr>
                                    <w:r>
                                      <w:rPr>
                                        <w:color w:val="000000"/>
                                        <w:kern w:val="24"/>
                                        <w:sz w:val="12"/>
                                        <w:szCs w:val="12"/>
                                      </w:rPr>
                                      <w:t>(If Rear Trim switches are fitted)</w:t>
                                    </w:r>
                                  </w:p>
                                </w:txbxContent>
                              </wps:txbx>
                              <wps:bodyPr wrap="square">
                                <a:spAutoFit/>
                              </wps:bodyPr>
                            </wps:wsp>
                            <wps:wsp>
                              <wps:cNvPr id="92550" name="Text Box 44"/>
                              <wps:cNvSpPr txBox="1">
                                <a:spLocks noChangeArrowheads="1"/>
                              </wps:cNvSpPr>
                              <wps:spPr bwMode="auto">
                                <a:xfrm>
                                  <a:off x="41861" y="2543181"/>
                                  <a:ext cx="92456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B6D4F" w14:textId="2EA6EED7" w:rsidR="00C82F17" w:rsidRDefault="00C82F17" w:rsidP="00AB0892">
                                    <w:pPr>
                                      <w:pStyle w:val="NormalWeb"/>
                                      <w:spacing w:before="0" w:beforeAutospacing="0" w:after="0" w:afterAutospacing="0"/>
                                      <w:textAlignment w:val="baseline"/>
                                      <w:rPr>
                                        <w:rFonts w:eastAsia="ヒラギノ角ゴ Pro W3"/>
                                        <w:color w:val="000000"/>
                                        <w:kern w:val="24"/>
                                        <w:sz w:val="12"/>
                                        <w:szCs w:val="12"/>
                                      </w:rPr>
                                    </w:pPr>
                                    <w:r>
                                      <w:rPr>
                                        <w:rFonts w:eastAsia="ヒラギノ角ゴ Pro W3"/>
                                        <w:color w:val="000000"/>
                                        <w:kern w:val="24"/>
                                        <w:sz w:val="12"/>
                                        <w:szCs w:val="12"/>
                                      </w:rPr>
                                      <w:t>Rear Passenger Door open</w:t>
                                    </w:r>
                                  </w:p>
                                  <w:p w14:paraId="32D260B4" w14:textId="289C7A5F" w:rsidR="00C82F17" w:rsidRDefault="00C82F17" w:rsidP="00AB0892">
                                    <w:pPr>
                                      <w:pStyle w:val="NormalWeb"/>
                                      <w:spacing w:before="0" w:beforeAutospacing="0" w:after="0" w:afterAutospacing="0"/>
                                      <w:textAlignment w:val="baseline"/>
                                    </w:pPr>
                                    <w:r>
                                      <w:rPr>
                                        <w:color w:val="000000"/>
                                        <w:kern w:val="24"/>
                                        <w:sz w:val="12"/>
                                        <w:szCs w:val="12"/>
                                      </w:rPr>
                                      <w:t>(If Rear Trim switches are fitted)</w:t>
                                    </w:r>
                                  </w:p>
                                </w:txbxContent>
                              </wps:txbx>
                              <wps:bodyPr wrap="square">
                                <a:spAutoFit/>
                              </wps:bodyPr>
                            </wps:wsp>
                            <wps:wsp>
                              <wps:cNvPr id="92551" name="Rechteck 92551"/>
                              <wps:cNvSpPr/>
                              <wps:spPr>
                                <a:xfrm>
                                  <a:off x="4234649" y="628505"/>
                                  <a:ext cx="143999"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552" name="Rechteck 92552"/>
                              <wps:cNvSpPr/>
                              <wps:spPr>
                                <a:xfrm>
                                  <a:off x="4234649" y="1437697"/>
                                  <a:ext cx="143999"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553" name="Rechteck 92553"/>
                              <wps:cNvSpPr/>
                              <wps:spPr>
                                <a:xfrm>
                                  <a:off x="4234649" y="2233899"/>
                                  <a:ext cx="143999"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554" name="Rechteck 92554"/>
                              <wps:cNvSpPr/>
                              <wps:spPr>
                                <a:xfrm>
                                  <a:off x="4234649" y="3060099"/>
                                  <a:ext cx="143999"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090061A7" id="Gruppieren 118" o:spid="_x0000_s1495" style="width:357.2pt;height:251pt;mso-position-horizontal-relative:char;mso-position-vertical-relative:line" coordsize="45364,31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">
                      <v:shape id="Gerade Verbindung mit Pfeil 92439" o:spid="_x0000_s1496" type="#_x0000_t32" style="position:absolute;left:32142;top:3600;width:53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" strokecolor="#1f497d [3215]" strokeweight="1pt">
                        <v:stroke endarrow="open"/>
                      </v:shape>
                      <v:shape id="Picture 4" o:spid="_x0000_s1497" type="#_x0000_t75" alt="ford-tourneo-connect-2005" style="position:absolute;left:9664;top:31;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">
                        <v:imagedata r:id="rId42" o:title="ford-tourneo-connect-2005" chromakey="white"/>
                        <v:path arrowok="t"/>
                        <o:lock v:ext="edit" aspectratio="f"/>
                      </v:shape>
                      <v:line id="Gerade Verbindung 81" o:spid="_x0000_s1498" style="position:absolute;visibility:visible;mso-wrap-style:square" from="9664,5555" to="13631,5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" strokecolor="black [3213]"/>
                      <v:line id="Line 6" o:spid="_x0000_s1499" style="position:absolute;flip:x;visibility:visible;mso-wrap-style:square" from="10939,7149" to="12383,7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" strokecolor="lime" strokeweight="6.75pt"/>
                      <v:line id="Line 7" o:spid="_x0000_s1500" style="position:absolute;visibility:visible;mso-wrap-style:square" from="10089,4068" to="10089,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" strokecolor="#9c0" strokeweight="6.75pt"/>
                      <v:line id="Line 9" o:spid="_x0000_s1501" style="position:absolute;visibility:visible;mso-wrap-style:square" from="13171,2687" to="13171,3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" strokecolor="#9c0" strokeweight="6.75pt"/>
                      <v:line id="Line 9" o:spid="_x0000_s1502" style="position:absolute;visibility:visible;mso-wrap-style:square" from="13171,4068" to="13171,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" strokecolor="#9c0" strokeweight="6.75pt"/>
                      <v:line id="Line 7" o:spid="_x0000_s1503" style="position:absolute;rotation:45;visibility:visible;mso-wrap-style:square" from="9432,2644" to="9432,4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" strokecolor="#9c0" strokeweight="6.75pt"/>
                      <v:oval id="Ellipse 92447" o:spid="_x0000_s1504" style="position:absolute;left:11046;top:2474;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" filled="f" strokecolor="black [3213]"/>
                      <v:shape id="Gerade Verbindung mit Pfeil 92448" o:spid="_x0000_s1505" type="#_x0000_t32" style="position:absolute;left:16400;top:3721;width:53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" strokecolor="#1f497d [3215]" strokeweight="1pt">
                        <v:stroke endarrow="open"/>
                      </v:shape>
                      <v:shape id="Picture 4" o:spid="_x0000_s1506" type="#_x0000_t75" alt="ford-tourneo-connect-2005" style="position:absolute;left:24907;top:352;width:4334;height:72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">
                        <v:imagedata r:id="rId42" o:title="ford-tourneo-connect-2005" chromakey="white"/>
                        <o:lock v:ext="edit" aspectratio="f"/>
                      </v:shape>
                      <v:line id="Gerade Verbindung 81" o:spid="_x0000_s1507" style="position:absolute;visibility:visible;mso-wrap-style:square" from="24939,6119" to="28908,6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" strokecolor="black [3213]"/>
                      <v:oval id="Ellipse 92451" o:spid="_x0000_s1508" style="position:absolute;left:26376;top:2844;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" fillcolor="red" strokecolor="black [3213]"/>
                      <v:rect id="Rechteck 92452" o:spid="_x0000_s1509" style="position:absolute;left:27888;top:3011;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" fillcolor="red" stroked="f" strokeweight="2pt"/>
                      <v:rect id="Rechteck 92453" o:spid="_x0000_s1510" style="position:absolute;left:27888;top:4433;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" fillcolor="red" stroked="f" strokeweight="2pt"/>
                      <v:rect id="Rechteck 92454" o:spid="_x0000_s1511" style="position:absolute;left:25015;top:4433;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" fillcolor="red" stroked="f" strokeweight="2pt"/>
                      <v:rect id="Rechteck 92455" o:spid="_x0000_s1512" style="position:absolute;left:24094;top:2838;width:864;height:1800;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" fillcolor="red" stroked="f" strokeweight="2pt"/>
                      <v:rect id="Rechteck 92456" o:spid="_x0000_s1513" style="position:absolute;left:26162;top:6667;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" fillcolor="#e2b4fe" stroked="f" strokeweight="2pt"/>
                      <v:shape id="Text Box 211" o:spid="_x0000_s1514" type="#_x0000_t202" style="position:absolute;left:14766;top:882;width:833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" filled="f" stroked="f" strokeweight=".5pt">
                        <v:textbox>
                          <w:txbxContent>
                            <w:p w14:paraId="61DC634A" w14:textId="77777777" w:rsidR="00C82F17" w:rsidRDefault="00C82F17" w:rsidP="00AB0892">
                              <w:pPr>
                                <w:pStyle w:val="NormalWeb"/>
                                <w:overflowPunct w:val="0"/>
                                <w:spacing w:before="0" w:beforeAutospacing="0" w:after="0" w:afterAutospacing="0"/>
                                <w:jc w:val="center"/>
                              </w:pPr>
                              <w:r>
                                <w:rPr>
                                  <w:color w:val="000000"/>
                                  <w:kern w:val="24"/>
                                  <w:sz w:val="12"/>
                                  <w:szCs w:val="12"/>
                                </w:rPr>
                                <w:t>Lock action</w:t>
                              </w:r>
                            </w:p>
                          </w:txbxContent>
                        </v:textbox>
                      </v:shape>
                      <v:shape id="Text Box 211" o:spid="_x0000_s1515" type="#_x0000_t202" style="position:absolute;left:31060;top:1166;width:6801;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" filled="f" stroked="f" strokeweight=".5pt">
                        <v:textbox>
                          <w:txbxContent>
                            <w:p w14:paraId="69D7A7A7"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w:t>
                              </w:r>
                            </w:p>
                          </w:txbxContent>
                        </v:textbox>
                      </v:shape>
                      <v:shape id="Picture 4" o:spid="_x0000_s1516" type="#_x0000_t75" alt="ford-tourneo-connect-2005" style="position:absolute;left:41036;width:4316;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">
                        <v:imagedata r:id="rId42" o:title="ford-tourneo-connect-2005" chromakey="white"/>
                        <v:path arrowok="t"/>
                        <o:lock v:ext="edit" aspectratio="f"/>
                      </v:shape>
                      <v:line id="Gerade Verbindung 81" o:spid="_x0000_s1517" style="position:absolute;visibility:visible;mso-wrap-style:square" from="41036,5524" to="45003,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" strokecolor="black [3213]"/>
                      <v:line id="Line 7" o:spid="_x0000_s1518" style="position:absolute;visibility:visible;mso-wrap-style:square" from="41461,4036" to="41461,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" strokecolor="#9c0" strokeweight="6.75pt"/>
                      <v:line id="Line 9" o:spid="_x0000_s1519" style="position:absolute;visibility:visible;mso-wrap-style:square" from="44543,2655" to="44543,3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" strokecolor="#9c0" strokeweight="6.75pt"/>
                      <v:line id="Line 9" o:spid="_x0000_s1520" style="position:absolute;visibility:visible;mso-wrap-style:square" from="44543,4036" to="44543,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" strokecolor="#9c0" strokeweight="6.75pt"/>
                      <v:line id="Line 7" o:spid="_x0000_s1521" style="position:absolute;rotation:45;visibility:visible;mso-wrap-style:square" from="40804,2612" to="40804,4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" strokecolor="#9c0" strokeweight="6.75pt"/>
                      <v:oval id="Ellipse 92465" o:spid="_x0000_s1522" style="position:absolute;left:42418;top:2443;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" filled="f" strokecolor="black [3213]"/>
                      <v:shape id="Gerade Verbindung mit Pfeil 92466" o:spid="_x0000_s1523" type="#_x0000_t32" style="position:absolute;left:32142;top:11692;width:53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" strokecolor="#1f497d [3215]" strokeweight="1pt">
                        <v:stroke endarrow="open"/>
                      </v:shape>
                      <v:shape id="Picture 4" o:spid="_x0000_s1524" type="#_x0000_t75" alt="ford-tourneo-connect-2005" style="position:absolute;left:9664;top:8123;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">
                        <v:imagedata r:id="rId42" o:title="ford-tourneo-connect-2005" chromakey="white"/>
                        <v:path arrowok="t"/>
                        <o:lock v:ext="edit" aspectratio="f"/>
                      </v:shape>
                      <v:line id="Gerade Verbindung 81" o:spid="_x0000_s1525" style="position:absolute;visibility:visible;mso-wrap-style:square" from="9664,13647" to="13631,13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" strokecolor="black [3213]"/>
                      <v:line id="Line 6" o:spid="_x0000_s1526" style="position:absolute;flip:x;visibility:visible;mso-wrap-style:square" from="10939,15240" to="12383,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" strokecolor="lime" strokeweight="6.75pt"/>
                      <v:line id="Line 7" o:spid="_x0000_s1527" style="position:absolute;visibility:visible;mso-wrap-style:square" from="10089,12160" to="10089,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" strokecolor="#9c0" strokeweight="6.75pt"/>
                      <v:line id="Line 9" o:spid="_x0000_s1528" style="position:absolute;visibility:visible;mso-wrap-style:square" from="10123,10779" to="10123,11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" strokecolor="#9c0" strokeweight="6.75pt"/>
                      <v:line id="Line 9" o:spid="_x0000_s1529" style="position:absolute;visibility:visible;mso-wrap-style:square" from="13171,12160" to="13171,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" strokecolor="#9c0" strokeweight="6.75pt"/>
                      <v:line id="Line 7" o:spid="_x0000_s1530" style="position:absolute;rotation:45;flip:y;visibility:visible;mso-wrap-style:square" from="13914,10664" to="13914,12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" strokecolor="#9c0" strokeweight="6.75pt"/>
                      <v:oval id="Ellipse 92474" o:spid="_x0000_s1531" style="position:absolute;left:11046;top:10566;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" filled="f" strokecolor="black [3213]"/>
                      <v:shape id="Gerade Verbindung mit Pfeil 92475" o:spid="_x0000_s1532" type="#_x0000_t32" style="position:absolute;left:16400;top:11813;width:53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" strokecolor="#1f497d [3215]" strokeweight="1pt">
                        <v:stroke endarrow="open"/>
                      </v:shape>
                      <v:shape id="Picture 4" o:spid="_x0000_s1533" type="#_x0000_t75" alt="ford-tourneo-connect-2005" style="position:absolute;left:24907;top:8444;width:4334;height:72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">
                        <v:imagedata r:id="rId42" o:title="ford-tourneo-connect-2005" chromakey="white"/>
                        <o:lock v:ext="edit" aspectratio="f"/>
                      </v:shape>
                      <v:line id="Gerade Verbindung 81" o:spid="_x0000_s1534" style="position:absolute;visibility:visible;mso-wrap-style:square" from="24939,14211" to="28908,1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" strokecolor="black [3213]"/>
                      <v:oval id="Ellipse 92478" o:spid="_x0000_s1535" style="position:absolute;left:26376;top:10936;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" fillcolor="red" strokecolor="black [3213]"/>
                      <v:rect id="Rechteck 92479" o:spid="_x0000_s1536" style="position:absolute;left:24997;top:11103;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" fillcolor="red" stroked="f" strokeweight="2pt"/>
                      <v:rect id="Rechteck 92480" o:spid="_x0000_s1537" style="position:absolute;left:27888;top:12525;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" fillcolor="red" stroked="f" strokeweight="2pt"/>
                      <v:rect id="Rechteck 92481" o:spid="_x0000_s1538" style="position:absolute;left:25015;top:12525;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" fillcolor="red" stroked="f" strokeweight="2pt"/>
                      <v:rect id="Rechteck 92482" o:spid="_x0000_s1539" style="position:absolute;left:28576;top:11015;width:864;height:1800;rotation: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" fillcolor="red" stroked="f" strokeweight="2pt"/>
                      <v:rect id="Rechteck 92483" o:spid="_x0000_s1540" style="position:absolute;left:26162;top:14759;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" fillcolor="#e2b4fe" stroked="f" strokeweight="2pt"/>
                      <v:shape id="Text Box 211" o:spid="_x0000_s1541" type="#_x0000_t202" style="position:absolute;left:14766;top:8974;width:833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" filled="f" stroked="f" strokeweight=".5pt">
                        <v:textbox>
                          <w:txbxContent>
                            <w:p w14:paraId="01BCC086" w14:textId="77777777" w:rsidR="00C82F17" w:rsidRDefault="00C82F17" w:rsidP="00AB0892">
                              <w:pPr>
                                <w:pStyle w:val="NormalWeb"/>
                                <w:overflowPunct w:val="0"/>
                                <w:spacing w:before="0" w:beforeAutospacing="0" w:after="0" w:afterAutospacing="0"/>
                                <w:jc w:val="center"/>
                              </w:pPr>
                              <w:r>
                                <w:rPr>
                                  <w:color w:val="000000"/>
                                  <w:kern w:val="24"/>
                                  <w:sz w:val="12"/>
                                  <w:szCs w:val="12"/>
                                </w:rPr>
                                <w:t>Lock action</w:t>
                              </w:r>
                            </w:p>
                          </w:txbxContent>
                        </v:textbox>
                      </v:shape>
                      <v:shape id="Text Box 211" o:spid="_x0000_s1542" type="#_x0000_t202" style="position:absolute;left:31060;top:9257;width:680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" filled="f" stroked="f" strokeweight=".5pt">
                        <v:textbox>
                          <w:txbxContent>
                            <w:p w14:paraId="47F216FC"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w:t>
                              </w:r>
                            </w:p>
                          </w:txbxContent>
                        </v:textbox>
                      </v:shape>
                      <v:shape id="Picture 4" o:spid="_x0000_s1543" type="#_x0000_t75" alt="ford-tourneo-connect-2005" style="position:absolute;left:41036;top:8091;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">
                        <v:imagedata r:id="rId42" o:title="ford-tourneo-connect-2005" chromakey="white"/>
                        <v:path arrowok="t"/>
                        <o:lock v:ext="edit" aspectratio="f"/>
                      </v:shape>
                      <v:line id="Gerade Verbindung 81" o:spid="_x0000_s1544" style="position:absolute;visibility:visible;mso-wrap-style:square" from="41036,13615" to="45003,1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" strokecolor="black [3213]"/>
                      <v:line id="Line 7" o:spid="_x0000_s1545" style="position:absolute;visibility:visible;mso-wrap-style:square" from="41461,12128" to="41461,13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" strokecolor="#9c0" strokeweight="6.75pt"/>
                      <v:line id="Line 9" o:spid="_x0000_s1546" style="position:absolute;visibility:visible;mso-wrap-style:square" from="41495,10747" to="41495,1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" strokecolor="#9c0" strokeweight="6.75pt"/>
                      <v:line id="Line 9" o:spid="_x0000_s1547" style="position:absolute;visibility:visible;mso-wrap-style:square" from="44543,12128" to="44543,13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" strokecolor="#9c0" strokeweight="6.75pt"/>
                      <v:line id="Line 7" o:spid="_x0000_s1548" style="position:absolute;rotation:45;flip:y;visibility:visible;mso-wrap-style:square" from="45286,10633" to="45286,1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" strokecolor="#9c0" strokeweight="6.75pt"/>
                      <v:oval id="Ellipse 92492" o:spid="_x0000_s1549" style="position:absolute;left:42418;top:10535;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" filled="f" strokecolor="black [3213]"/>
                      <v:shape id="Gerade Verbindung mit Pfeil 92493" o:spid="_x0000_s1550" type="#_x0000_t32" style="position:absolute;left:32142;top:19654;width:53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" strokecolor="#1f497d [3215]" strokeweight="1pt">
                        <v:stroke endarrow="open"/>
                      </v:shape>
                      <v:shape id="Picture 4" o:spid="_x0000_s1551" type="#_x0000_t75" alt="ford-tourneo-connect-2005" style="position:absolute;left:9664;top:16085;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">
                        <v:imagedata r:id="rId42" o:title="ford-tourneo-connect-2005" chromakey="white"/>
                        <v:path arrowok="t"/>
                        <o:lock v:ext="edit" aspectratio="f"/>
                      </v:shape>
                      <v:line id="Gerade Verbindung 81" o:spid="_x0000_s1552" style="position:absolute;visibility:visible;mso-wrap-style:square" from="9664,21609" to="13631,2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" strokecolor="black [3213]"/>
                      <v:line id="Line 6" o:spid="_x0000_s1553" style="position:absolute;flip:x;visibility:visible;mso-wrap-style:square" from="10939,23202" to="12383,2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" strokecolor="lime" strokeweight="6.75pt"/>
                      <v:line id="Line 7" o:spid="_x0000_s1554" style="position:absolute;visibility:visible;mso-wrap-style:square" from="10089,18871" to="10089,19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" strokecolor="#9c0" strokeweight="6.75pt"/>
                      <v:line id="Line 9" o:spid="_x0000_s1555" style="position:absolute;visibility:visible;mso-wrap-style:square" from="13171,18741" to="13171,19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" strokecolor="#9c0" strokeweight="6.75pt"/>
                      <v:line id="Line 9" o:spid="_x0000_s1556" style="position:absolute;visibility:visible;mso-wrap-style:square" from="13171,20122" to="13171,2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" strokecolor="#9c0" strokeweight="6.75pt"/>
                      <v:line id="Line 7" o:spid="_x0000_s1557" style="position:absolute;rotation:45;visibility:visible;mso-wrap-style:square" from="9432,20339" to="9432,2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" strokecolor="#9c0" strokeweight="6.75pt"/>
                      <v:oval id="Ellipse 92501" o:spid="_x0000_s1558" style="position:absolute;left:11046;top:18528;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" filled="f" strokecolor="black [3213]"/>
                      <v:shape id="Gerade Verbindung mit Pfeil 92502" o:spid="_x0000_s1559" type="#_x0000_t32" style="position:absolute;left:16400;top:19775;width:53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" strokecolor="#1f497d [3215]" strokeweight="1pt">
                        <v:stroke endarrow="open"/>
                      </v:shape>
                      <v:shape id="Picture 4" o:spid="_x0000_s1560" type="#_x0000_t75" alt="ford-tourneo-connect-2005" style="position:absolute;left:24907;top:16406;width:4334;height:72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">
                        <v:imagedata r:id="rId42" o:title="ford-tourneo-connect-2005" chromakey="white"/>
                        <o:lock v:ext="edit" aspectratio="f"/>
                      </v:shape>
                      <v:line id="Gerade Verbindung 81" o:spid="_x0000_s1561" style="position:absolute;visibility:visible;mso-wrap-style:square" from="24939,22173" to="28908,22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" strokecolor="black [3213]"/>
                      <v:oval id="Ellipse 92505" o:spid="_x0000_s1562" style="position:absolute;left:26376;top:18898;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" fillcolor="red" strokecolor="black [3213]"/>
                      <v:rect id="Rechteck 92506" o:spid="_x0000_s1563" style="position:absolute;left:27888;top:19065;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" fillcolor="red" stroked="f" strokeweight="2pt"/>
                      <v:rect id="Rechteck 92507" o:spid="_x0000_s1564" style="position:absolute;left:27888;top:20487;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" fillcolor="red" stroked="f" strokeweight="2pt"/>
                      <v:rect id="Rechteck 92508" o:spid="_x0000_s1565" style="position:absolute;left:25015;top:19237;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" fillcolor="red" stroked="f" strokeweight="2pt"/>
                      <v:rect id="Rechteck 92509" o:spid="_x0000_s1566" style="position:absolute;left:24250;top:20612;width:864;height:1800;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" fillcolor="red" stroked="f" strokeweight="2pt"/>
                      <v:rect id="Rechteck 92510" o:spid="_x0000_s1567" style="position:absolute;left:26162;top:22721;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" fillcolor="#e2b4fe" stroked="f" strokeweight="2pt"/>
                      <v:shape id="Text Box 211" o:spid="_x0000_s1568" type="#_x0000_t202" style="position:absolute;left:14766;top:16936;width:833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" filled="f" stroked="f" strokeweight=".5pt">
                        <v:textbox>
                          <w:txbxContent>
                            <w:p w14:paraId="22010C6C" w14:textId="77777777" w:rsidR="00C82F17" w:rsidRDefault="00C82F17" w:rsidP="00AB0892">
                              <w:pPr>
                                <w:pStyle w:val="NormalWeb"/>
                                <w:overflowPunct w:val="0"/>
                                <w:spacing w:before="0" w:beforeAutospacing="0" w:after="0" w:afterAutospacing="0"/>
                                <w:jc w:val="center"/>
                              </w:pPr>
                              <w:r>
                                <w:rPr>
                                  <w:color w:val="000000"/>
                                  <w:kern w:val="24"/>
                                  <w:sz w:val="12"/>
                                  <w:szCs w:val="12"/>
                                </w:rPr>
                                <w:t>Lock action</w:t>
                              </w:r>
                            </w:p>
                          </w:txbxContent>
                        </v:textbox>
                      </v:shape>
                      <v:shape id="Text Box 211" o:spid="_x0000_s1569" type="#_x0000_t202" style="position:absolute;left:31060;top:17219;width:680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" filled="f" stroked="f" strokeweight=".5pt">
                        <v:textbox>
                          <w:txbxContent>
                            <w:p w14:paraId="2DC35C8E"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w:t>
                              </w:r>
                            </w:p>
                          </w:txbxContent>
                        </v:textbox>
                      </v:shape>
                      <v:shape id="Picture 4" o:spid="_x0000_s1570" type="#_x0000_t75" alt="ford-tourneo-connect-2005" style="position:absolute;left:41036;top:16053;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">
                        <v:imagedata r:id="rId42" o:title="ford-tourneo-connect-2005" chromakey="white"/>
                        <v:path arrowok="t"/>
                        <o:lock v:ext="edit" aspectratio="f"/>
                      </v:shape>
                      <v:line id="Gerade Verbindung 81" o:spid="_x0000_s1571" style="position:absolute;visibility:visible;mso-wrap-style:square" from="41036,21578" to="45003,21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" strokecolor="black [3213]"/>
                      <v:line id="Line 7" o:spid="_x0000_s1572" style="position:absolute;visibility:visible;mso-wrap-style:square" from="41461,18840" to="41461,19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" strokecolor="#9c0" strokeweight="6.75pt"/>
                      <v:line id="Line 9" o:spid="_x0000_s1573" style="position:absolute;visibility:visible;mso-wrap-style:square" from="44543,18709" to="44543,19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" strokecolor="#9c0" strokeweight="6.75pt"/>
                      <v:line id="Line 9" o:spid="_x0000_s1574" style="position:absolute;visibility:visible;mso-wrap-style:square" from="44543,20090" to="44543,2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" strokecolor="#9c0" strokeweight="6.75pt"/>
                      <v:line id="Line 7" o:spid="_x0000_s1575" style="position:absolute;rotation:45;visibility:visible;mso-wrap-style:square" from="40804,20307" to="40804,22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" strokecolor="#9c0" strokeweight="6.75pt"/>
                      <v:oval id="Ellipse 92519" o:spid="_x0000_s1576" style="position:absolute;left:42418;top:18497;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" filled="f" strokecolor="black [3213]"/>
                      <v:shape id="Gerade Verbindung mit Pfeil 92520" o:spid="_x0000_s1577" type="#_x0000_t32" style="position:absolute;left:32142;top:27916;width:53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" strokecolor="#1f497d [3215]" strokeweight="1pt">
                        <v:stroke endarrow="open"/>
                      </v:shape>
                      <v:shape id="Picture 4" o:spid="_x0000_s1578" type="#_x0000_t75" alt="ford-tourneo-connect-2005" style="position:absolute;left:9664;top:24347;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">
                        <v:imagedata r:id="rId42" o:title="ford-tourneo-connect-2005" chromakey="white"/>
                        <v:path arrowok="t"/>
                        <o:lock v:ext="edit" aspectratio="f"/>
                      </v:shape>
                      <v:line id="Gerade Verbindung 81" o:spid="_x0000_s1579" style="position:absolute;visibility:visible;mso-wrap-style:square" from="9664,29871" to="13631,29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" strokecolor="black [3213]"/>
                      <v:line id="Line 6" o:spid="_x0000_s1580" style="position:absolute;flip:x;visibility:visible;mso-wrap-style:square" from="10939,31464" to="12383,31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" strokecolor="lime" strokeweight="6.75pt"/>
                      <v:line id="Line 7" o:spid="_x0000_s1581" style="position:absolute;visibility:visible;mso-wrap-style:square" from="10089,28384" to="10089,29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" strokecolor="#9c0" strokeweight="6.75pt"/>
                      <v:line id="Line 9" o:spid="_x0000_s1582" style="position:absolute;visibility:visible;mso-wrap-style:square" from="10123,27003" to="10123,28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" strokecolor="#9c0" strokeweight="6.75pt"/>
                      <v:line id="Line 9" o:spid="_x0000_s1583" style="position:absolute;visibility:visible;mso-wrap-style:square" from="13171,27211" to="13171,2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" strokecolor="#9c0" strokeweight="6.75pt"/>
                      <v:line id="Line 7" o:spid="_x0000_s1584" style="position:absolute;rotation:45;flip:y;visibility:visible;mso-wrap-style:square" from="13992,28451" to="13992,30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" strokecolor="#9c0" strokeweight="6.75pt"/>
                      <v:oval id="Ellipse 92528" o:spid="_x0000_s1585" style="position:absolute;left:11046;top:26790;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" filled="f" strokecolor="black [3213]"/>
                      <v:shape id="Gerade Verbindung mit Pfeil 92529" o:spid="_x0000_s1586" type="#_x0000_t32" style="position:absolute;left:16400;top:28037;width:53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" strokecolor="#1f497d [3215]" strokeweight="1pt">
                        <v:stroke endarrow="open"/>
                      </v:shape>
                      <v:shape id="Picture 4" o:spid="_x0000_s1587" type="#_x0000_t75" alt="ford-tourneo-connect-2005" style="position:absolute;left:24907;top:24668;width:4334;height:72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">
                        <v:imagedata r:id="rId42" o:title="ford-tourneo-connect-2005" chromakey="white"/>
                        <o:lock v:ext="edit" aspectratio="f"/>
                      </v:shape>
                      <v:line id="Gerade Verbindung 81" o:spid="_x0000_s1588" style="position:absolute;visibility:visible;mso-wrap-style:square" from="24939,30435" to="28908,30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" strokecolor="black [3213]"/>
                      <v:oval id="Ellipse 92532" o:spid="_x0000_s1589" style="position:absolute;left:26376;top:27160;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" fillcolor="red" strokecolor="black [3213]"/>
                      <v:rect id="Rechteck 92533" o:spid="_x0000_s1590" style="position:absolute;left:24997;top:27327;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" fillcolor="red" stroked="f" strokeweight="2pt"/>
                      <v:rect id="Rechteck 92534" o:spid="_x0000_s1591" style="position:absolute;left:27966;top:27499;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" fillcolor="red" stroked="f" strokeweight="2pt"/>
                      <v:rect id="Rechteck 92535" o:spid="_x0000_s1592" style="position:absolute;left:25015;top:28827;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" fillcolor="red" stroked="f" strokeweight="2pt"/>
                      <v:rect id="Rechteck 92536" o:spid="_x0000_s1593" style="position:absolute;left:28654;top:28802;width:864;height:1800;rotation: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" fillcolor="red" stroked="f" strokeweight="2pt"/>
                      <v:rect id="Rechteck 92537" o:spid="_x0000_s1594" style="position:absolute;left:26162;top:30983;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" fillcolor="#e2b4fe" stroked="f" strokeweight="2pt"/>
                      <v:shape id="Text Box 211" o:spid="_x0000_s1595" type="#_x0000_t202" style="position:absolute;left:14766;top:25198;width:833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" filled="f" stroked="f" strokeweight=".5pt">
                        <v:textbox>
                          <w:txbxContent>
                            <w:p w14:paraId="51292944" w14:textId="77777777" w:rsidR="00C82F17" w:rsidRDefault="00C82F17" w:rsidP="00AB0892">
                              <w:pPr>
                                <w:pStyle w:val="NormalWeb"/>
                                <w:overflowPunct w:val="0"/>
                                <w:spacing w:before="0" w:beforeAutospacing="0" w:after="0" w:afterAutospacing="0"/>
                                <w:jc w:val="center"/>
                              </w:pPr>
                              <w:r>
                                <w:rPr>
                                  <w:color w:val="000000"/>
                                  <w:kern w:val="24"/>
                                  <w:sz w:val="12"/>
                                  <w:szCs w:val="12"/>
                                </w:rPr>
                                <w:t>Lock action</w:t>
                              </w:r>
                            </w:p>
                          </w:txbxContent>
                        </v:textbox>
                      </v:shape>
                      <v:shape id="Text Box 211" o:spid="_x0000_s1596" type="#_x0000_t202" style="position:absolute;left:31060;top:25481;width:680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" filled="f" stroked="f" strokeweight=".5pt">
                        <v:textbox>
                          <w:txbxContent>
                            <w:p w14:paraId="11CED675"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w:t>
                              </w:r>
                            </w:p>
                          </w:txbxContent>
                        </v:textbox>
                      </v:shape>
                      <v:shape id="Picture 4" o:spid="_x0000_s1597" type="#_x0000_t75" alt="ford-tourneo-connect-2005" style="position:absolute;left:41036;top:24315;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">
                        <v:imagedata r:id="rId42" o:title="ford-tourneo-connect-2005" chromakey="white"/>
                        <v:path arrowok="t"/>
                        <o:lock v:ext="edit" aspectratio="f"/>
                      </v:shape>
                      <v:line id="Gerade Verbindung 81" o:spid="_x0000_s1598" style="position:absolute;visibility:visible;mso-wrap-style:square" from="41036,29840" to="45003,29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" strokecolor="black [3213]"/>
                      <v:line id="Line 7" o:spid="_x0000_s1599" style="position:absolute;visibility:visible;mso-wrap-style:square" from="41461,28352" to="41461,2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" strokecolor="#9c0" strokeweight="6.75pt"/>
                      <v:line id="Line 9" o:spid="_x0000_s1600" style="position:absolute;visibility:visible;mso-wrap-style:square" from="41495,26971" to="41495,28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" strokecolor="#9c0" strokeweight="6.75pt"/>
                      <v:line id="Line 9" o:spid="_x0000_s1601" style="position:absolute;visibility:visible;mso-wrap-style:square" from="44543,27180" to="44543,28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" strokecolor="#9c0" strokeweight="6.75pt"/>
                      <v:line id="Line 7" o:spid="_x0000_s1602" style="position:absolute;rotation:45;flip:y;visibility:visible;mso-wrap-style:square" from="45364,28420" to="45364,30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" strokecolor="#9c0" strokeweight="6.75pt"/>
                      <v:oval id="Ellipse 92546" o:spid="_x0000_s1603" style="position:absolute;left:42418;top:26759;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" filled="f" strokecolor="black [3213]"/>
                      <v:shape id="Text Box 44" o:spid="_x0000_s1604" type="#_x0000_t202" style="position:absolute;top:1213;width:8616;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" filled="f" stroked="f">
                        <v:textbox style="mso-fit-shape-to-text:t">
                          <w:txbxContent>
                            <w:p w14:paraId="49CA1593"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Driver Door open</w:t>
                              </w:r>
                            </w:p>
                          </w:txbxContent>
                        </v:textbox>
                      </v:shape>
                      <v:shape id="Text Box 44" o:spid="_x0000_s1605" type="#_x0000_t202" style="position:absolute;left:178;top:8659;width:86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" filled="f" stroked="f">
                        <v:textbox style="mso-fit-shape-to-text:t">
                          <w:txbxContent>
                            <w:p w14:paraId="6EA149B9"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v:textbox>
                      </v:shape>
                      <v:shape id="Text Box 44" o:spid="_x0000_s1606" type="#_x0000_t202" style="position:absolute;left:844;top:17044;width:8820;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" filled="f" stroked="f">
                        <v:textbox style="mso-fit-shape-to-text:t">
                          <w:txbxContent>
                            <w:p w14:paraId="1E820B32"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Rear Driver Door open</w:t>
                              </w:r>
                            </w:p>
                            <w:p w14:paraId="7DF43548" w14:textId="1ED20238" w:rsidR="00C82F17" w:rsidRDefault="00C82F17" w:rsidP="00AB0892">
                              <w:pPr>
                                <w:pStyle w:val="NormalWeb"/>
                                <w:spacing w:before="0" w:beforeAutospacing="0" w:after="0" w:afterAutospacing="0"/>
                                <w:textAlignment w:val="baseline"/>
                              </w:pPr>
                              <w:r>
                                <w:rPr>
                                  <w:color w:val="000000"/>
                                  <w:kern w:val="24"/>
                                  <w:sz w:val="12"/>
                                  <w:szCs w:val="12"/>
                                </w:rPr>
                                <w:t>(If Rear Trim switches are fitted)</w:t>
                              </w:r>
                            </w:p>
                          </w:txbxContent>
                        </v:textbox>
                      </v:shape>
                      <v:shape id="Text Box 44" o:spid="_x0000_s1607" type="#_x0000_t202" style="position:absolute;left:418;top:25431;width:9246;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" filled="f" stroked="f">
                        <v:textbox style="mso-fit-shape-to-text:t">
                          <w:txbxContent>
                            <w:p w14:paraId="673B6D4F" w14:textId="2EA6EED7" w:rsidR="00C82F17" w:rsidRDefault="00C82F17" w:rsidP="00AB0892">
                              <w:pPr>
                                <w:pStyle w:val="NormalWeb"/>
                                <w:spacing w:before="0" w:beforeAutospacing="0" w:after="0" w:afterAutospacing="0"/>
                                <w:textAlignment w:val="baseline"/>
                                <w:rPr>
                                  <w:rFonts w:eastAsia="ヒラギノ角ゴ Pro W3"/>
                                  <w:color w:val="000000"/>
                                  <w:kern w:val="24"/>
                                  <w:sz w:val="12"/>
                                  <w:szCs w:val="12"/>
                                </w:rPr>
                              </w:pPr>
                              <w:r>
                                <w:rPr>
                                  <w:rFonts w:eastAsia="ヒラギノ角ゴ Pro W3"/>
                                  <w:color w:val="000000"/>
                                  <w:kern w:val="24"/>
                                  <w:sz w:val="12"/>
                                  <w:szCs w:val="12"/>
                                </w:rPr>
                                <w:t>Rear Passenger Door open</w:t>
                              </w:r>
                            </w:p>
                            <w:p w14:paraId="32D260B4" w14:textId="289C7A5F" w:rsidR="00C82F17" w:rsidRDefault="00C82F17" w:rsidP="00AB0892">
                              <w:pPr>
                                <w:pStyle w:val="NormalWeb"/>
                                <w:spacing w:before="0" w:beforeAutospacing="0" w:after="0" w:afterAutospacing="0"/>
                                <w:textAlignment w:val="baseline"/>
                              </w:pPr>
                              <w:r>
                                <w:rPr>
                                  <w:color w:val="000000"/>
                                  <w:kern w:val="24"/>
                                  <w:sz w:val="12"/>
                                  <w:szCs w:val="12"/>
                                </w:rPr>
                                <w:t>(If Rear Trim switches are fitted)</w:t>
                              </w:r>
                            </w:p>
                          </w:txbxContent>
                        </v:textbox>
                      </v:shape>
                      <v:rect id="Rechteck 92551" o:spid="_x0000_s1608" style="position:absolute;left:42346;top:6285;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" fillcolor="#e2b4fe" stroked="f" strokeweight="2pt"/>
                      <v:rect id="Rechteck 92552" o:spid="_x0000_s1609" style="position:absolute;left:42346;top:14376;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" fillcolor="#e2b4fe" stroked="f" strokeweight="2pt"/>
                      <v:rect id="Rechteck 92553" o:spid="_x0000_s1610" style="position:absolute;left:42346;top:22338;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" fillcolor="#e2b4fe" stroked="f" strokeweight="2pt"/>
                      <v:rect id="Rechteck 92554" o:spid="_x0000_s1611" style="position:absolute;left:42346;top:30600;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" fillcolor="#e2b4fe" stroked="f" strokeweight="2pt"/>
                      <w10:anchorlock/>
                    </v:group>
                  </w:pict>
                </mc:Fallback>
              </mc:AlternateContent>
            </w:r>
          </w:p>
        </w:tc>
      </w:tr>
      <w:tr w:rsidR="00AB0892" w:rsidRPr="00A82BF4" w14:paraId="0F57A3A7" w14:textId="77777777" w:rsidTr="00676421">
        <w:trPr>
          <w:trHeight w:val="255"/>
        </w:trPr>
        <w:tc>
          <w:tcPr>
            <w:tcW w:w="2235" w:type="dxa"/>
            <w:shd w:val="clear" w:color="auto" w:fill="D9D9D9" w:themeFill="background1" w:themeFillShade="D9"/>
          </w:tcPr>
          <w:p w14:paraId="4B7942BA" w14:textId="7CCEEEA3" w:rsidR="00AB0892" w:rsidRPr="00C66B68" w:rsidRDefault="00AB0892" w:rsidP="00AB0892">
            <w:pPr>
              <w:rPr>
                <w:rFonts w:cs="Arial"/>
                <w:b/>
                <w:bCs/>
                <w:color w:val="000000"/>
                <w:szCs w:val="22"/>
              </w:rPr>
            </w:pPr>
            <w:r w:rsidRPr="00C66B68">
              <w:rPr>
                <w:rFonts w:cs="Arial"/>
                <w:b/>
                <w:bCs/>
                <w:color w:val="000000"/>
                <w:szCs w:val="22"/>
              </w:rPr>
              <w:lastRenderedPageBreak/>
              <w:t>Actors</w:t>
            </w:r>
          </w:p>
        </w:tc>
        <w:tc>
          <w:tcPr>
            <w:tcW w:w="669" w:type="dxa"/>
            <w:shd w:val="clear" w:color="auto" w:fill="auto"/>
          </w:tcPr>
          <w:p w14:paraId="0601BCC7" w14:textId="77777777" w:rsidR="00AB0892" w:rsidRPr="00C66B68" w:rsidRDefault="00AB0892" w:rsidP="00AB0892">
            <w:pPr>
              <w:rPr>
                <w:rFonts w:cs="Arial"/>
                <w:color w:val="000000"/>
                <w:szCs w:val="22"/>
              </w:rPr>
            </w:pPr>
          </w:p>
        </w:tc>
        <w:tc>
          <w:tcPr>
            <w:tcW w:w="7297" w:type="dxa"/>
            <w:shd w:val="clear" w:color="auto" w:fill="auto"/>
          </w:tcPr>
          <w:p w14:paraId="0BB3E4A7" w14:textId="29A5CBD1" w:rsidR="00AB0892" w:rsidRPr="00C66B68" w:rsidRDefault="00AB0892" w:rsidP="00AB0892">
            <w:pPr>
              <w:rPr>
                <w:rFonts w:cs="Arial"/>
                <w:szCs w:val="22"/>
              </w:rPr>
            </w:pPr>
            <w:r>
              <w:rPr>
                <w:rFonts w:cs="Arial"/>
                <w:szCs w:val="22"/>
              </w:rPr>
              <w:t>User</w:t>
            </w:r>
          </w:p>
        </w:tc>
      </w:tr>
      <w:tr w:rsidR="00AB0892" w:rsidRPr="00A82BF4" w14:paraId="1E71B0E2" w14:textId="77777777" w:rsidTr="00676421">
        <w:trPr>
          <w:trHeight w:val="255"/>
        </w:trPr>
        <w:tc>
          <w:tcPr>
            <w:tcW w:w="2235" w:type="dxa"/>
            <w:shd w:val="clear" w:color="auto" w:fill="D9D9D9" w:themeFill="background1" w:themeFillShade="D9"/>
            <w:hideMark/>
          </w:tcPr>
          <w:p w14:paraId="302DEDFF" w14:textId="152ACF54" w:rsidR="00AB0892" w:rsidRPr="00C66B68" w:rsidRDefault="00AB0892" w:rsidP="00AB0892">
            <w:pPr>
              <w:rPr>
                <w:rFonts w:cs="Arial"/>
                <w:b/>
                <w:bCs/>
                <w:color w:val="000000"/>
                <w:szCs w:val="22"/>
              </w:rPr>
            </w:pPr>
            <w:r w:rsidRPr="00C66B68">
              <w:rPr>
                <w:rFonts w:cs="Arial"/>
                <w:b/>
                <w:bCs/>
                <w:color w:val="000000"/>
                <w:szCs w:val="22"/>
              </w:rPr>
              <w:t>Precondition</w:t>
            </w:r>
          </w:p>
        </w:tc>
        <w:tc>
          <w:tcPr>
            <w:tcW w:w="669" w:type="dxa"/>
            <w:shd w:val="clear" w:color="auto" w:fill="auto"/>
            <w:hideMark/>
          </w:tcPr>
          <w:p w14:paraId="6D102F8B" w14:textId="77777777" w:rsidR="00AB0892" w:rsidRPr="00C66B68" w:rsidRDefault="00AB0892" w:rsidP="00AB0892">
            <w:pPr>
              <w:rPr>
                <w:rFonts w:cs="Arial"/>
                <w:color w:val="000000"/>
                <w:szCs w:val="22"/>
              </w:rPr>
            </w:pPr>
          </w:p>
        </w:tc>
        <w:tc>
          <w:tcPr>
            <w:tcW w:w="7297" w:type="dxa"/>
            <w:shd w:val="clear" w:color="auto" w:fill="auto"/>
          </w:tcPr>
          <w:p w14:paraId="20FCD485" w14:textId="266094D2" w:rsidR="00AB0892" w:rsidRPr="00C66B68" w:rsidRDefault="00AB0892" w:rsidP="00AB0892">
            <w:pPr>
              <w:rPr>
                <w:rFonts w:cs="Arial"/>
                <w:szCs w:val="22"/>
              </w:rPr>
            </w:pPr>
            <w:r>
              <w:rPr>
                <w:rFonts w:cs="Arial"/>
                <w:szCs w:val="22"/>
              </w:rPr>
              <w:t>Vehicle Type “Commercial Vehicle” (</w:t>
            </w:r>
            <w:r w:rsidRPr="006208BB">
              <w:rPr>
                <w:rFonts w:cs="Arial"/>
                <w:szCs w:val="22"/>
              </w:rPr>
              <w:t>Double Cab Panel Van</w:t>
            </w:r>
            <w:r>
              <w:rPr>
                <w:rFonts w:cs="Arial"/>
                <w:szCs w:val="22"/>
              </w:rPr>
              <w:t>)</w:t>
            </w:r>
          </w:p>
        </w:tc>
      </w:tr>
      <w:tr w:rsidR="00AB0892" w:rsidRPr="00A82BF4" w14:paraId="30ADD90A" w14:textId="77777777" w:rsidTr="00676421">
        <w:trPr>
          <w:trHeight w:val="255"/>
        </w:trPr>
        <w:tc>
          <w:tcPr>
            <w:tcW w:w="2235" w:type="dxa"/>
            <w:shd w:val="clear" w:color="auto" w:fill="D9D9D9" w:themeFill="background1" w:themeFillShade="D9"/>
            <w:hideMark/>
          </w:tcPr>
          <w:p w14:paraId="0A9B9B48" w14:textId="77777777" w:rsidR="00AB0892" w:rsidRPr="00C66B68" w:rsidRDefault="00AB0892" w:rsidP="00AB0892">
            <w:pPr>
              <w:rPr>
                <w:rFonts w:cs="Arial"/>
                <w:b/>
                <w:bCs/>
                <w:color w:val="000000"/>
                <w:szCs w:val="22"/>
              </w:rPr>
            </w:pPr>
          </w:p>
        </w:tc>
        <w:tc>
          <w:tcPr>
            <w:tcW w:w="669" w:type="dxa"/>
            <w:shd w:val="clear" w:color="auto" w:fill="auto"/>
            <w:hideMark/>
          </w:tcPr>
          <w:p w14:paraId="0EA0D015" w14:textId="77777777" w:rsidR="00AB0892" w:rsidRPr="00C66B68" w:rsidRDefault="00AB0892" w:rsidP="00AB0892">
            <w:pPr>
              <w:rPr>
                <w:rFonts w:cs="Arial"/>
                <w:color w:val="000000"/>
                <w:szCs w:val="22"/>
              </w:rPr>
            </w:pPr>
          </w:p>
        </w:tc>
        <w:tc>
          <w:tcPr>
            <w:tcW w:w="7297" w:type="dxa"/>
            <w:shd w:val="clear" w:color="auto" w:fill="auto"/>
          </w:tcPr>
          <w:p w14:paraId="4A5B6E93" w14:textId="623A04D1" w:rsidR="00AB0892" w:rsidRPr="00C66B68" w:rsidRDefault="00AB0892" w:rsidP="00AB0892">
            <w:pPr>
              <w:rPr>
                <w:rFonts w:cs="Arial"/>
                <w:szCs w:val="22"/>
              </w:rPr>
            </w:pPr>
            <w:r>
              <w:rPr>
                <w:rFonts w:cs="Arial"/>
                <w:szCs w:val="22"/>
              </w:rPr>
              <w:t>Feature “</w:t>
            </w:r>
            <w:r w:rsidRPr="003B17D5">
              <w:rPr>
                <w:rFonts w:cs="Arial"/>
                <w:szCs w:val="22"/>
              </w:rPr>
              <w:t xml:space="preserve">Enhanced </w:t>
            </w:r>
            <w:r>
              <w:rPr>
                <w:rFonts w:cs="Arial"/>
                <w:szCs w:val="22"/>
              </w:rPr>
              <w:t>Trim Switch Inhibit” is deactivated</w:t>
            </w:r>
          </w:p>
        </w:tc>
      </w:tr>
      <w:tr w:rsidR="00AB0892" w:rsidRPr="00A82BF4" w14:paraId="45AF2B2C" w14:textId="77777777" w:rsidTr="00676421">
        <w:trPr>
          <w:trHeight w:val="255"/>
        </w:trPr>
        <w:tc>
          <w:tcPr>
            <w:tcW w:w="2235" w:type="dxa"/>
            <w:shd w:val="clear" w:color="auto" w:fill="D9D9D9" w:themeFill="background1" w:themeFillShade="D9"/>
            <w:hideMark/>
          </w:tcPr>
          <w:p w14:paraId="186C3418" w14:textId="66D7BF88" w:rsidR="00AB0892" w:rsidRPr="00C66B68" w:rsidRDefault="00AB0892" w:rsidP="00AB0892">
            <w:pPr>
              <w:rPr>
                <w:rFonts w:cs="Arial"/>
                <w:b/>
                <w:bCs/>
                <w:color w:val="000000"/>
                <w:szCs w:val="22"/>
              </w:rPr>
            </w:pPr>
          </w:p>
        </w:tc>
        <w:tc>
          <w:tcPr>
            <w:tcW w:w="669" w:type="dxa"/>
            <w:shd w:val="clear" w:color="auto" w:fill="auto"/>
            <w:hideMark/>
          </w:tcPr>
          <w:p w14:paraId="0A173FEF" w14:textId="7DDBBD0A" w:rsidR="00AB0892" w:rsidRPr="00C66B68" w:rsidRDefault="00AB0892" w:rsidP="00AB0892">
            <w:pPr>
              <w:rPr>
                <w:rFonts w:cs="Arial"/>
                <w:color w:val="000000"/>
                <w:szCs w:val="22"/>
              </w:rPr>
            </w:pPr>
          </w:p>
        </w:tc>
        <w:tc>
          <w:tcPr>
            <w:tcW w:w="7297" w:type="dxa"/>
            <w:shd w:val="clear" w:color="auto" w:fill="auto"/>
          </w:tcPr>
          <w:p w14:paraId="38FC64AE" w14:textId="71F01367" w:rsidR="00AB0892" w:rsidRPr="00C66B68" w:rsidRDefault="00AB0892" w:rsidP="00AB0892">
            <w:pPr>
              <w:rPr>
                <w:rFonts w:cs="Arial"/>
                <w:strike/>
                <w:szCs w:val="22"/>
              </w:rPr>
            </w:pPr>
            <w:r>
              <w:rPr>
                <w:rFonts w:cs="Arial"/>
                <w:szCs w:val="22"/>
              </w:rPr>
              <w:t>Feature “Smart Unlock Door Open” is disabled</w:t>
            </w:r>
          </w:p>
        </w:tc>
      </w:tr>
      <w:tr w:rsidR="00AB0892" w:rsidRPr="00A82BF4" w14:paraId="5841DD82" w14:textId="77777777" w:rsidTr="00676421">
        <w:trPr>
          <w:trHeight w:val="255"/>
        </w:trPr>
        <w:tc>
          <w:tcPr>
            <w:tcW w:w="2235" w:type="dxa"/>
            <w:shd w:val="clear" w:color="auto" w:fill="D9D9D9" w:themeFill="background1" w:themeFillShade="D9"/>
          </w:tcPr>
          <w:p w14:paraId="6C180728" w14:textId="77777777" w:rsidR="00AB0892" w:rsidRPr="00C66B68" w:rsidRDefault="00AB0892" w:rsidP="00AB0892">
            <w:pPr>
              <w:rPr>
                <w:rFonts w:cs="Arial"/>
                <w:b/>
                <w:bCs/>
                <w:color w:val="000000"/>
                <w:szCs w:val="22"/>
              </w:rPr>
            </w:pPr>
          </w:p>
        </w:tc>
        <w:tc>
          <w:tcPr>
            <w:tcW w:w="669" w:type="dxa"/>
            <w:shd w:val="clear" w:color="auto" w:fill="auto"/>
          </w:tcPr>
          <w:p w14:paraId="70D77101" w14:textId="2225507A" w:rsidR="00AB0892" w:rsidRPr="00C66B68" w:rsidRDefault="00AB0892" w:rsidP="00AB0892">
            <w:pPr>
              <w:rPr>
                <w:rFonts w:cs="Arial"/>
                <w:color w:val="000000"/>
                <w:szCs w:val="22"/>
              </w:rPr>
            </w:pPr>
          </w:p>
        </w:tc>
        <w:tc>
          <w:tcPr>
            <w:tcW w:w="7297" w:type="dxa"/>
            <w:shd w:val="clear" w:color="auto" w:fill="auto"/>
          </w:tcPr>
          <w:p w14:paraId="14172DB9" w14:textId="0C8D2E1E" w:rsidR="00AB0892" w:rsidRPr="00C66B68" w:rsidRDefault="00AB0892" w:rsidP="00AB0892">
            <w:pPr>
              <w:rPr>
                <w:rFonts w:cs="Arial"/>
              </w:rPr>
            </w:pPr>
            <w:r>
              <w:rPr>
                <w:rFonts w:cs="Arial"/>
                <w:szCs w:val="22"/>
              </w:rPr>
              <w:t>Ignition is on</w:t>
            </w:r>
          </w:p>
        </w:tc>
      </w:tr>
      <w:tr w:rsidR="00AB0892" w:rsidRPr="00A82BF4" w14:paraId="55BE82C7" w14:textId="77777777" w:rsidTr="00676421">
        <w:trPr>
          <w:trHeight w:val="255"/>
        </w:trPr>
        <w:tc>
          <w:tcPr>
            <w:tcW w:w="2235" w:type="dxa"/>
            <w:shd w:val="clear" w:color="auto" w:fill="D9D9D9" w:themeFill="background1" w:themeFillShade="D9"/>
          </w:tcPr>
          <w:p w14:paraId="71DBB31E" w14:textId="77777777" w:rsidR="00AB0892" w:rsidRPr="00C66B68" w:rsidRDefault="00AB0892" w:rsidP="00AB0892">
            <w:pPr>
              <w:rPr>
                <w:rFonts w:cs="Arial"/>
                <w:b/>
                <w:bCs/>
                <w:color w:val="000000"/>
                <w:szCs w:val="22"/>
              </w:rPr>
            </w:pPr>
          </w:p>
        </w:tc>
        <w:tc>
          <w:tcPr>
            <w:tcW w:w="669" w:type="dxa"/>
            <w:shd w:val="clear" w:color="auto" w:fill="auto"/>
          </w:tcPr>
          <w:p w14:paraId="14737F83" w14:textId="77777777" w:rsidR="00AB0892" w:rsidRPr="00C66B68" w:rsidRDefault="00AB0892" w:rsidP="00AB0892">
            <w:pPr>
              <w:rPr>
                <w:rFonts w:cs="Arial"/>
                <w:color w:val="000000"/>
                <w:szCs w:val="22"/>
              </w:rPr>
            </w:pPr>
          </w:p>
        </w:tc>
        <w:tc>
          <w:tcPr>
            <w:tcW w:w="7297" w:type="dxa"/>
            <w:shd w:val="clear" w:color="auto" w:fill="auto"/>
          </w:tcPr>
          <w:p w14:paraId="2DEF7093" w14:textId="1F2EE78D" w:rsidR="00AB0892" w:rsidRPr="00C66B68" w:rsidRDefault="00AB0892" w:rsidP="00AB0892">
            <w:pPr>
              <w:rPr>
                <w:rFonts w:cs="Arial"/>
                <w:szCs w:val="22"/>
              </w:rPr>
            </w:pPr>
            <w:r>
              <w:rPr>
                <w:rFonts w:cs="Arial"/>
                <w:szCs w:val="22"/>
              </w:rPr>
              <w:t>A front door or rear door is open</w:t>
            </w:r>
          </w:p>
        </w:tc>
      </w:tr>
      <w:tr w:rsidR="00AB0892" w:rsidRPr="00A82BF4" w14:paraId="2792DB56" w14:textId="77777777" w:rsidTr="00676421">
        <w:trPr>
          <w:trHeight w:val="255"/>
        </w:trPr>
        <w:tc>
          <w:tcPr>
            <w:tcW w:w="2235" w:type="dxa"/>
            <w:shd w:val="clear" w:color="auto" w:fill="D9D9D9" w:themeFill="background1" w:themeFillShade="D9"/>
          </w:tcPr>
          <w:p w14:paraId="08AC0229" w14:textId="6575DDF8" w:rsidR="00AB0892" w:rsidRPr="00C66B68" w:rsidRDefault="00AB0892" w:rsidP="00AB0892">
            <w:pPr>
              <w:rPr>
                <w:rFonts w:cs="Arial"/>
                <w:b/>
                <w:bCs/>
                <w:color w:val="000000"/>
                <w:szCs w:val="22"/>
              </w:rPr>
            </w:pPr>
          </w:p>
        </w:tc>
        <w:tc>
          <w:tcPr>
            <w:tcW w:w="669" w:type="dxa"/>
            <w:shd w:val="clear" w:color="auto" w:fill="auto"/>
          </w:tcPr>
          <w:p w14:paraId="49DB87A8" w14:textId="77777777" w:rsidR="00AB0892" w:rsidRPr="00C66B68" w:rsidRDefault="00AB0892" w:rsidP="00AB0892">
            <w:pPr>
              <w:rPr>
                <w:rFonts w:cs="Arial"/>
                <w:color w:val="000000"/>
                <w:szCs w:val="22"/>
              </w:rPr>
            </w:pPr>
          </w:p>
        </w:tc>
        <w:tc>
          <w:tcPr>
            <w:tcW w:w="7297" w:type="dxa"/>
            <w:shd w:val="clear" w:color="auto" w:fill="auto"/>
          </w:tcPr>
          <w:p w14:paraId="7402B97D" w14:textId="75D15373" w:rsidR="00AB0892" w:rsidRPr="000F4F36" w:rsidRDefault="00AB0892" w:rsidP="000F4F36">
            <w:pPr>
              <w:rPr>
                <w:rFonts w:cs="Arial"/>
                <w:szCs w:val="22"/>
              </w:rPr>
            </w:pPr>
          </w:p>
        </w:tc>
      </w:tr>
      <w:tr w:rsidR="00AB0892" w:rsidRPr="00A82BF4" w14:paraId="51174D48" w14:textId="77777777" w:rsidTr="00676421">
        <w:trPr>
          <w:trHeight w:val="255"/>
        </w:trPr>
        <w:tc>
          <w:tcPr>
            <w:tcW w:w="2235" w:type="dxa"/>
            <w:shd w:val="clear" w:color="auto" w:fill="D9D9D9" w:themeFill="background1" w:themeFillShade="D9"/>
          </w:tcPr>
          <w:p w14:paraId="47F52D83" w14:textId="7A7B533E" w:rsidR="00AB0892" w:rsidRPr="00C66B68" w:rsidRDefault="00AB0892" w:rsidP="00AB0892">
            <w:pPr>
              <w:rPr>
                <w:rFonts w:cs="Arial"/>
                <w:b/>
                <w:bCs/>
                <w:color w:val="000000"/>
                <w:szCs w:val="22"/>
              </w:rPr>
            </w:pPr>
            <w:r w:rsidRPr="00C66B68">
              <w:rPr>
                <w:rFonts w:cs="Arial"/>
                <w:b/>
                <w:bCs/>
                <w:color w:val="000000"/>
                <w:szCs w:val="22"/>
              </w:rPr>
              <w:t>Main Flow</w:t>
            </w:r>
          </w:p>
        </w:tc>
        <w:tc>
          <w:tcPr>
            <w:tcW w:w="669" w:type="dxa"/>
            <w:shd w:val="clear" w:color="auto" w:fill="auto"/>
          </w:tcPr>
          <w:p w14:paraId="23DFC811" w14:textId="68356416" w:rsidR="00AB0892" w:rsidRPr="00C66B68" w:rsidRDefault="00AB0892" w:rsidP="00AB0892">
            <w:pPr>
              <w:rPr>
                <w:rFonts w:cs="Arial"/>
                <w:color w:val="000000"/>
                <w:szCs w:val="22"/>
              </w:rPr>
            </w:pPr>
            <w:r w:rsidRPr="00C66B68">
              <w:rPr>
                <w:rFonts w:cs="Arial"/>
                <w:color w:val="000000"/>
                <w:szCs w:val="22"/>
              </w:rPr>
              <w:t>M1</w:t>
            </w:r>
          </w:p>
        </w:tc>
        <w:tc>
          <w:tcPr>
            <w:tcW w:w="7297" w:type="dxa"/>
            <w:shd w:val="clear" w:color="auto" w:fill="auto"/>
          </w:tcPr>
          <w:p w14:paraId="5B0B06F8" w14:textId="71139F49" w:rsidR="00AB0892" w:rsidRPr="00A743EE" w:rsidRDefault="00347817" w:rsidP="00A743EE">
            <w:pPr>
              <w:rPr>
                <w:rFonts w:cs="Arial"/>
                <w:color w:val="000000"/>
              </w:rPr>
            </w:pPr>
            <w:r w:rsidRPr="00483EBD">
              <w:rPr>
                <w:rFonts w:cs="Arial"/>
                <w:szCs w:val="22"/>
              </w:rPr>
              <w:t xml:space="preserve">User </w:t>
            </w:r>
            <w:r>
              <w:rPr>
                <w:rFonts w:cs="Arial"/>
                <w:szCs w:val="22"/>
              </w:rPr>
              <w:t xml:space="preserve">triggers Lock All with single lock action with appropriate trigger </w:t>
            </w:r>
            <w:r w:rsidR="00AB0892">
              <w:rPr>
                <w:rFonts w:cs="Arial"/>
                <w:szCs w:val="22"/>
              </w:rPr>
              <w:t>while Ignition is ON:</w:t>
            </w:r>
          </w:p>
        </w:tc>
      </w:tr>
      <w:tr w:rsidR="00AB0892" w:rsidRPr="00A82BF4" w14:paraId="3A0E4D81" w14:textId="77777777" w:rsidTr="00676421">
        <w:trPr>
          <w:trHeight w:val="255"/>
        </w:trPr>
        <w:tc>
          <w:tcPr>
            <w:tcW w:w="2235" w:type="dxa"/>
            <w:shd w:val="clear" w:color="auto" w:fill="D9D9D9" w:themeFill="background1" w:themeFillShade="D9"/>
          </w:tcPr>
          <w:p w14:paraId="05FCA04C" w14:textId="5AB9EA34" w:rsidR="00AB0892" w:rsidRPr="00C66B68" w:rsidRDefault="00AB0892" w:rsidP="00AB0892">
            <w:pPr>
              <w:rPr>
                <w:rFonts w:cs="Arial"/>
                <w:b/>
                <w:bCs/>
                <w:color w:val="000000"/>
                <w:szCs w:val="22"/>
              </w:rPr>
            </w:pPr>
          </w:p>
        </w:tc>
        <w:tc>
          <w:tcPr>
            <w:tcW w:w="669" w:type="dxa"/>
            <w:shd w:val="clear" w:color="auto" w:fill="auto"/>
          </w:tcPr>
          <w:p w14:paraId="479E2E9E" w14:textId="295AB7D1" w:rsidR="00AB0892" w:rsidRPr="00C66B68" w:rsidRDefault="00AB0892" w:rsidP="00AB0892">
            <w:pPr>
              <w:rPr>
                <w:rFonts w:cs="Arial"/>
                <w:color w:val="000000"/>
                <w:szCs w:val="22"/>
              </w:rPr>
            </w:pPr>
            <w:r>
              <w:rPr>
                <w:rFonts w:cs="Arial"/>
                <w:color w:val="000000"/>
                <w:szCs w:val="22"/>
              </w:rPr>
              <w:t>M2</w:t>
            </w:r>
          </w:p>
        </w:tc>
        <w:tc>
          <w:tcPr>
            <w:tcW w:w="7297" w:type="dxa"/>
            <w:shd w:val="clear" w:color="auto" w:fill="auto"/>
          </w:tcPr>
          <w:p w14:paraId="1A6F4748" w14:textId="184A881F" w:rsidR="00AB0892" w:rsidRPr="00C66B68" w:rsidRDefault="00AB0892" w:rsidP="00AB0892">
            <w:pPr>
              <w:rPr>
                <w:rFonts w:cs="Arial"/>
                <w:szCs w:val="22"/>
              </w:rPr>
            </w:pPr>
            <w:r>
              <w:rPr>
                <w:rFonts w:cs="Arial"/>
                <w:szCs w:val="22"/>
              </w:rPr>
              <w:t xml:space="preserve">All exterior handles will be locked/disabled -&gt; </w:t>
            </w:r>
            <w:r>
              <w:rPr>
                <w:rFonts w:cs="Arial"/>
                <w:color w:val="000000"/>
              </w:rPr>
              <w:t>Exterior Central Lock (ECL)</w:t>
            </w:r>
          </w:p>
        </w:tc>
      </w:tr>
      <w:tr w:rsidR="00AB0892" w:rsidRPr="00A82BF4" w14:paraId="094D77F2" w14:textId="77777777" w:rsidTr="00676421">
        <w:trPr>
          <w:trHeight w:val="255"/>
        </w:trPr>
        <w:tc>
          <w:tcPr>
            <w:tcW w:w="2235" w:type="dxa"/>
            <w:shd w:val="clear" w:color="auto" w:fill="D9D9D9" w:themeFill="background1" w:themeFillShade="D9"/>
          </w:tcPr>
          <w:p w14:paraId="51C0181E" w14:textId="77777777" w:rsidR="00AB0892" w:rsidRPr="00C66B68" w:rsidRDefault="00AB0892" w:rsidP="00AB0892">
            <w:pPr>
              <w:rPr>
                <w:rFonts w:cs="Arial"/>
                <w:b/>
                <w:bCs/>
                <w:color w:val="000000"/>
                <w:szCs w:val="22"/>
              </w:rPr>
            </w:pPr>
          </w:p>
        </w:tc>
        <w:tc>
          <w:tcPr>
            <w:tcW w:w="669" w:type="dxa"/>
            <w:shd w:val="clear" w:color="auto" w:fill="auto"/>
          </w:tcPr>
          <w:p w14:paraId="516A10F6" w14:textId="7E54D3C4" w:rsidR="00AB0892" w:rsidRPr="00C66B68" w:rsidRDefault="00AB0892" w:rsidP="00AB0892">
            <w:pPr>
              <w:rPr>
                <w:rFonts w:cs="Arial"/>
                <w:color w:val="000000"/>
                <w:szCs w:val="22"/>
              </w:rPr>
            </w:pPr>
            <w:r>
              <w:rPr>
                <w:rFonts w:cs="Arial"/>
                <w:color w:val="000000"/>
                <w:szCs w:val="22"/>
              </w:rPr>
              <w:t>M3</w:t>
            </w:r>
          </w:p>
        </w:tc>
        <w:tc>
          <w:tcPr>
            <w:tcW w:w="7297" w:type="dxa"/>
            <w:shd w:val="clear" w:color="auto" w:fill="auto"/>
          </w:tcPr>
          <w:p w14:paraId="6D1993F1" w14:textId="174D037C" w:rsidR="00AB0892" w:rsidRPr="00C66B68" w:rsidRDefault="00AB0892" w:rsidP="00AB0892">
            <w:pPr>
              <w:rPr>
                <w:rFonts w:cs="Arial"/>
                <w:szCs w:val="22"/>
              </w:rPr>
            </w:pPr>
            <w:r>
              <w:rPr>
                <w:rFonts w:cs="Arial"/>
                <w:szCs w:val="22"/>
              </w:rPr>
              <w:t xml:space="preserve">After 1 second all exterior handles will be unlocked/enabled -&gt; </w:t>
            </w:r>
            <w:r>
              <w:rPr>
                <w:rFonts w:cs="Arial"/>
                <w:color w:val="000000"/>
              </w:rPr>
              <w:t>Exterior Central Unlock (ECUL)</w:t>
            </w:r>
          </w:p>
        </w:tc>
      </w:tr>
      <w:tr w:rsidR="00AB0892" w:rsidRPr="00A82BF4" w14:paraId="0C3D3AE9" w14:textId="77777777" w:rsidTr="00676421">
        <w:trPr>
          <w:trHeight w:val="255"/>
        </w:trPr>
        <w:tc>
          <w:tcPr>
            <w:tcW w:w="2235" w:type="dxa"/>
            <w:shd w:val="clear" w:color="auto" w:fill="D9D9D9" w:themeFill="background1" w:themeFillShade="D9"/>
          </w:tcPr>
          <w:p w14:paraId="7BFF27E6" w14:textId="008B7A80" w:rsidR="00AB0892" w:rsidRPr="00C66B68" w:rsidRDefault="00AB0892" w:rsidP="00AB0892">
            <w:pPr>
              <w:rPr>
                <w:rFonts w:cs="Arial"/>
                <w:b/>
                <w:bCs/>
                <w:color w:val="000000"/>
                <w:szCs w:val="22"/>
              </w:rPr>
            </w:pPr>
          </w:p>
        </w:tc>
        <w:tc>
          <w:tcPr>
            <w:tcW w:w="669" w:type="dxa"/>
            <w:shd w:val="clear" w:color="auto" w:fill="auto"/>
          </w:tcPr>
          <w:p w14:paraId="06AA8A1C" w14:textId="01E73ACC" w:rsidR="00AB0892" w:rsidRPr="00C66B68" w:rsidRDefault="00AB0892" w:rsidP="00AB0892">
            <w:pPr>
              <w:rPr>
                <w:rFonts w:cs="Arial"/>
                <w:color w:val="000000"/>
                <w:szCs w:val="22"/>
              </w:rPr>
            </w:pPr>
            <w:r>
              <w:rPr>
                <w:rFonts w:cs="Arial"/>
                <w:color w:val="000000"/>
                <w:szCs w:val="22"/>
              </w:rPr>
              <w:t>M4</w:t>
            </w:r>
          </w:p>
        </w:tc>
        <w:tc>
          <w:tcPr>
            <w:tcW w:w="7297" w:type="dxa"/>
            <w:shd w:val="clear" w:color="auto" w:fill="auto"/>
          </w:tcPr>
          <w:p w14:paraId="578108D8" w14:textId="1EC763BA" w:rsidR="00AB0892" w:rsidRPr="00C66B68" w:rsidRDefault="00AB0892" w:rsidP="00AB0892">
            <w:pPr>
              <w:rPr>
                <w:rFonts w:cs="Arial"/>
                <w:szCs w:val="22"/>
              </w:rPr>
            </w:pPr>
            <w:r>
              <w:rPr>
                <w:rFonts w:cs="Arial"/>
                <w:szCs w:val="22"/>
              </w:rPr>
              <w:t xml:space="preserve">User receives a mislock feedback </w:t>
            </w:r>
            <w:r w:rsidRPr="005206C3">
              <w:rPr>
                <w:rFonts w:cs="Arial"/>
              </w:rPr>
              <w:t xml:space="preserve">(if “Silent Mode” Feature is disabled AND “Audible </w:t>
            </w:r>
            <w:r>
              <w:rPr>
                <w:rFonts w:cs="Arial"/>
              </w:rPr>
              <w:t xml:space="preserve">Mislock </w:t>
            </w:r>
            <w:r w:rsidRPr="005206C3">
              <w:rPr>
                <w:rFonts w:cs="Arial"/>
              </w:rPr>
              <w:t>Feedback” Feature is enabled)</w:t>
            </w:r>
          </w:p>
        </w:tc>
      </w:tr>
      <w:tr w:rsidR="00AB0892" w:rsidRPr="00A82BF4" w14:paraId="2C4163D2" w14:textId="77777777" w:rsidTr="00676421">
        <w:trPr>
          <w:trHeight w:val="255"/>
        </w:trPr>
        <w:tc>
          <w:tcPr>
            <w:tcW w:w="2235" w:type="dxa"/>
            <w:shd w:val="clear" w:color="auto" w:fill="D9D9D9" w:themeFill="background1" w:themeFillShade="D9"/>
          </w:tcPr>
          <w:p w14:paraId="70A81EB0" w14:textId="77777777" w:rsidR="00AB0892" w:rsidRPr="00C66B68" w:rsidRDefault="00AB0892" w:rsidP="00AB0892">
            <w:pPr>
              <w:rPr>
                <w:rFonts w:cs="Arial"/>
                <w:b/>
                <w:bCs/>
                <w:color w:val="000000"/>
                <w:szCs w:val="22"/>
              </w:rPr>
            </w:pPr>
          </w:p>
        </w:tc>
        <w:tc>
          <w:tcPr>
            <w:tcW w:w="669" w:type="dxa"/>
            <w:shd w:val="clear" w:color="auto" w:fill="auto"/>
          </w:tcPr>
          <w:p w14:paraId="7CAE49A8" w14:textId="639F277C" w:rsidR="00AB0892" w:rsidRDefault="00AB0892" w:rsidP="00AB0892">
            <w:pPr>
              <w:rPr>
                <w:rFonts w:cs="Arial"/>
                <w:color w:val="000000"/>
                <w:szCs w:val="22"/>
              </w:rPr>
            </w:pPr>
            <w:r>
              <w:rPr>
                <w:rFonts w:cs="Arial"/>
                <w:color w:val="000000"/>
                <w:szCs w:val="22"/>
              </w:rPr>
              <w:t>M5</w:t>
            </w:r>
          </w:p>
        </w:tc>
        <w:tc>
          <w:tcPr>
            <w:tcW w:w="7297" w:type="dxa"/>
            <w:shd w:val="clear" w:color="auto" w:fill="auto"/>
          </w:tcPr>
          <w:p w14:paraId="454CBED2" w14:textId="6BBAA2BA" w:rsidR="00AB0892" w:rsidRDefault="00AB0892" w:rsidP="00AB0892">
            <w:pPr>
              <w:rPr>
                <w:rFonts w:cs="Arial"/>
                <w:szCs w:val="22"/>
              </w:rPr>
            </w:pPr>
            <w:r w:rsidRPr="00336877">
              <w:rPr>
                <w:rFonts w:cs="Arial"/>
                <w:szCs w:val="22"/>
              </w:rPr>
              <w:t xml:space="preserve">All </w:t>
            </w:r>
            <w:r>
              <w:rPr>
                <w:rFonts w:cs="Arial"/>
              </w:rPr>
              <w:t xml:space="preserve">exterior cabin </w:t>
            </w:r>
            <w:r w:rsidRPr="00336877">
              <w:rPr>
                <w:rFonts w:cs="Arial"/>
                <w:szCs w:val="22"/>
              </w:rPr>
              <w:t xml:space="preserve">door handles </w:t>
            </w:r>
            <w:r>
              <w:rPr>
                <w:rFonts w:cs="Arial"/>
                <w:szCs w:val="22"/>
              </w:rPr>
              <w:t xml:space="preserve">can </w:t>
            </w:r>
            <w:r w:rsidRPr="00002A37">
              <w:rPr>
                <w:rFonts w:cs="Arial"/>
                <w:color w:val="000000"/>
              </w:rPr>
              <w:t>be opened from</w:t>
            </w:r>
            <w:r>
              <w:rPr>
                <w:rFonts w:cs="Arial"/>
                <w:color w:val="000000"/>
              </w:rPr>
              <w:t xml:space="preserve"> outside and all interior handles can be opened from inside</w:t>
            </w:r>
          </w:p>
        </w:tc>
      </w:tr>
      <w:tr w:rsidR="00AB0892" w:rsidRPr="00A82BF4" w14:paraId="32166653" w14:textId="77777777" w:rsidTr="00676421">
        <w:trPr>
          <w:trHeight w:val="255"/>
        </w:trPr>
        <w:tc>
          <w:tcPr>
            <w:tcW w:w="2235" w:type="dxa"/>
            <w:shd w:val="clear" w:color="auto" w:fill="D9D9D9" w:themeFill="background1" w:themeFillShade="D9"/>
          </w:tcPr>
          <w:p w14:paraId="2B9C6B70" w14:textId="77777777" w:rsidR="00AB0892" w:rsidRPr="00C66B68" w:rsidRDefault="00AB0892" w:rsidP="00AB0892">
            <w:pPr>
              <w:rPr>
                <w:rFonts w:cs="Arial"/>
                <w:b/>
                <w:bCs/>
                <w:color w:val="000000"/>
                <w:szCs w:val="22"/>
              </w:rPr>
            </w:pPr>
          </w:p>
        </w:tc>
        <w:tc>
          <w:tcPr>
            <w:tcW w:w="669" w:type="dxa"/>
            <w:shd w:val="clear" w:color="auto" w:fill="auto"/>
          </w:tcPr>
          <w:p w14:paraId="2AD26102" w14:textId="77777777" w:rsidR="00AB0892" w:rsidRDefault="00AB0892" w:rsidP="00AB0892">
            <w:pPr>
              <w:rPr>
                <w:rFonts w:cs="Arial"/>
                <w:color w:val="000000"/>
                <w:szCs w:val="22"/>
              </w:rPr>
            </w:pPr>
          </w:p>
        </w:tc>
        <w:tc>
          <w:tcPr>
            <w:tcW w:w="7297" w:type="dxa"/>
            <w:shd w:val="clear" w:color="auto" w:fill="auto"/>
          </w:tcPr>
          <w:p w14:paraId="63E061D7" w14:textId="77777777" w:rsidR="00AB0892" w:rsidRPr="00336877" w:rsidRDefault="00AB0892" w:rsidP="00AB0892">
            <w:pPr>
              <w:rPr>
                <w:rFonts w:cs="Arial"/>
                <w:szCs w:val="22"/>
              </w:rPr>
            </w:pPr>
          </w:p>
        </w:tc>
      </w:tr>
      <w:tr w:rsidR="00AB0892" w:rsidRPr="00A82BF4" w14:paraId="0E3C1558" w14:textId="77777777" w:rsidTr="00676421">
        <w:trPr>
          <w:trHeight w:val="255"/>
        </w:trPr>
        <w:tc>
          <w:tcPr>
            <w:tcW w:w="2235" w:type="dxa"/>
            <w:shd w:val="clear" w:color="auto" w:fill="D9D9D9" w:themeFill="background1" w:themeFillShade="D9"/>
          </w:tcPr>
          <w:p w14:paraId="320B8B6A" w14:textId="77777777" w:rsidR="00AB0892" w:rsidRDefault="00AB0892" w:rsidP="00AB0892">
            <w:pPr>
              <w:rPr>
                <w:rFonts w:cs="Arial"/>
                <w:b/>
                <w:bCs/>
                <w:color w:val="000000"/>
                <w:szCs w:val="22"/>
              </w:rPr>
            </w:pPr>
            <w:r>
              <w:rPr>
                <w:rFonts w:cs="Arial"/>
                <w:b/>
                <w:bCs/>
                <w:color w:val="000000"/>
                <w:szCs w:val="22"/>
              </w:rPr>
              <w:t>Alternative Flow 1</w:t>
            </w:r>
          </w:p>
          <w:p w14:paraId="19949B66" w14:textId="7FF02F0E" w:rsidR="00AB0892" w:rsidRPr="00C66B68" w:rsidRDefault="00AB0892" w:rsidP="00AB0892">
            <w:pPr>
              <w:rPr>
                <w:rFonts w:cs="Arial"/>
                <w:b/>
                <w:bCs/>
                <w:color w:val="000000"/>
                <w:szCs w:val="22"/>
              </w:rPr>
            </w:pPr>
            <w:r w:rsidRPr="00CE6FB0">
              <w:rPr>
                <w:rFonts w:cs="Arial"/>
                <w:bCs/>
                <w:color w:val="000000"/>
                <w:szCs w:val="22"/>
              </w:rPr>
              <w:t>[</w:t>
            </w:r>
            <w:r>
              <w:rPr>
                <w:rFonts w:cs="Arial"/>
                <w:bCs/>
                <w:color w:val="000000"/>
                <w:szCs w:val="22"/>
              </w:rPr>
              <w:t>“SUL Door Open”</w:t>
            </w:r>
            <w:r w:rsidRPr="00CE6FB0">
              <w:rPr>
                <w:rFonts w:cs="Arial"/>
                <w:bCs/>
                <w:color w:val="000000"/>
                <w:szCs w:val="22"/>
              </w:rPr>
              <w:t xml:space="preserve"> on front doors]</w:t>
            </w:r>
          </w:p>
        </w:tc>
        <w:tc>
          <w:tcPr>
            <w:tcW w:w="669" w:type="dxa"/>
            <w:shd w:val="clear" w:color="auto" w:fill="auto"/>
          </w:tcPr>
          <w:p w14:paraId="751A4DDA" w14:textId="77777777" w:rsidR="00AB0892" w:rsidRDefault="00AB0892" w:rsidP="00AB0892">
            <w:pPr>
              <w:rPr>
                <w:rFonts w:cs="Arial"/>
                <w:color w:val="000000"/>
                <w:szCs w:val="22"/>
              </w:rPr>
            </w:pPr>
          </w:p>
        </w:tc>
        <w:tc>
          <w:tcPr>
            <w:tcW w:w="7297" w:type="dxa"/>
            <w:shd w:val="clear" w:color="auto" w:fill="auto"/>
          </w:tcPr>
          <w:p w14:paraId="169426D7" w14:textId="77777777" w:rsidR="00AB0892" w:rsidRDefault="00AB0892" w:rsidP="00AB0892">
            <w:pPr>
              <w:rPr>
                <w:rFonts w:cs="Arial"/>
                <w:color w:val="000000"/>
              </w:rPr>
            </w:pPr>
            <w:r w:rsidRPr="00237A56">
              <w:rPr>
                <w:rFonts w:cs="Arial"/>
                <w:color w:val="000000"/>
              </w:rPr>
              <w:t>If the feature “</w:t>
            </w:r>
            <w:r>
              <w:rPr>
                <w:rFonts w:cs="Arial"/>
                <w:color w:val="000000"/>
              </w:rPr>
              <w:t>Smart Unlock Door Open</w:t>
            </w:r>
            <w:r w:rsidRPr="00237A56">
              <w:rPr>
                <w:rFonts w:cs="Arial"/>
                <w:color w:val="000000"/>
              </w:rPr>
              <w:t>” is enabled for the front doors and a rear door is open:</w:t>
            </w:r>
          </w:p>
          <w:p w14:paraId="4CA2B349" w14:textId="77777777" w:rsidR="00AB0892" w:rsidRDefault="00AB0892" w:rsidP="00AB0892">
            <w:pPr>
              <w:rPr>
                <w:rFonts w:cs="Arial"/>
                <w:color w:val="000000"/>
              </w:rPr>
            </w:pPr>
            <w:r w:rsidRPr="002273C5">
              <w:rPr>
                <w:rFonts w:cs="Arial"/>
                <w:noProof/>
                <w:color w:val="000000"/>
                <w:lang w:val="de-DE" w:eastAsia="de-DE"/>
              </w:rPr>
              <mc:AlternateContent>
                <mc:Choice Requires="wpg">
                  <w:drawing>
                    <wp:inline distT="0" distB="0" distL="0" distR="0" wp14:anchorId="256A522D" wp14:editId="7ADF3C0B">
                      <wp:extent cx="3733801" cy="1573390"/>
                      <wp:effectExtent l="19050" t="0" r="95250" b="8255"/>
                      <wp:docPr id="92555" name="Gruppieren 176"/>
                      <wp:cNvGraphicFramePr/>
                      <a:graphic xmlns:a="http://schemas.openxmlformats.org/drawingml/2006/main">
                        <a:graphicData uri="http://schemas.microsoft.com/office/word/2010/wordprocessingGroup">
                          <wpg:wgp>
                            <wpg:cNvGrpSpPr/>
                            <wpg:grpSpPr>
                              <a:xfrm>
                                <a:off x="0" y="0"/>
                                <a:ext cx="3733801" cy="1573390"/>
                                <a:chOff x="0" y="0"/>
                                <a:chExt cx="3733801" cy="1573390"/>
                              </a:xfrm>
                            </wpg:grpSpPr>
                            <wps:wsp>
                              <wps:cNvPr id="92556" name="Gerade Verbindung mit Pfeil 92556"/>
                              <wps:cNvCnPr/>
                              <wps:spPr>
                                <a:xfrm>
                                  <a:off x="2360542" y="356894"/>
                                  <a:ext cx="539674"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557"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296368" y="29351"/>
                                  <a:ext cx="431484" cy="719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58" name="Gerade Verbindung 81"/>
                              <wps:cNvCnPr>
                                <a:cxnSpLocks noChangeShapeType="1"/>
                              </wps:cNvCnPr>
                              <wps:spPr bwMode="auto">
                                <a:xfrm>
                                  <a:off x="3296368" y="635810"/>
                                  <a:ext cx="39658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559" name="Line 9"/>
                              <wps:cNvCnPr/>
                              <wps:spPr bwMode="auto">
                                <a:xfrm>
                                  <a:off x="3646987" y="492004"/>
                                  <a:ext cx="0" cy="10782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60" name="Ellipse 92560"/>
                              <wps:cNvSpPr>
                                <a:spLocks noChangeArrowheads="1"/>
                              </wps:cNvSpPr>
                              <wps:spPr bwMode="auto">
                                <a:xfrm>
                                  <a:off x="3434491" y="273619"/>
                                  <a:ext cx="107920" cy="107876"/>
                                </a:xfrm>
                                <a:prstGeom prst="ellipse">
                                  <a:avLst/>
                                </a:prstGeom>
                                <a:noFill/>
                                <a:ln w="9525" algn="ctr">
                                  <a:solidFill>
                                    <a:schemeClr val="tx1"/>
                                  </a:solidFill>
                                  <a:round/>
                                  <a:headEnd/>
                                  <a:tailEnd/>
                                </a:ln>
                              </wps:spPr>
                              <wps:bodyPr/>
                            </wps:wsp>
                            <pic:pic xmlns:pic="http://schemas.openxmlformats.org/drawingml/2006/picture">
                              <pic:nvPicPr>
                                <pic:cNvPr id="92561"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13141" y="0"/>
                                  <a:ext cx="431557"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62" name="Gerade Verbindung 81"/>
                              <wps:cNvCnPr>
                                <a:cxnSpLocks noChangeShapeType="1"/>
                              </wps:cNvCnPr>
                              <wps:spPr bwMode="auto">
                                <a:xfrm>
                                  <a:off x="113141" y="595001"/>
                                  <a:ext cx="396651"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563" name="Line 6"/>
                              <wps:cNvCnPr/>
                              <wps:spPr bwMode="auto">
                                <a:xfrm flipH="1">
                                  <a:off x="240660" y="681274"/>
                                  <a:ext cx="144383"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2564" name="Line 7"/>
                              <wps:cNvCnPr/>
                              <wps:spPr bwMode="auto">
                                <a:xfrm>
                                  <a:off x="155648" y="281762"/>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65" name="Line 9"/>
                              <wps:cNvCnPr/>
                              <wps:spPr bwMode="auto">
                                <a:xfrm>
                                  <a:off x="463820" y="447680"/>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66" name="Line 9"/>
                              <wps:cNvCnPr/>
                              <wps:spPr bwMode="auto">
                                <a:xfrm>
                                  <a:off x="463820" y="281762"/>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67" name="Line 7"/>
                              <wps:cNvCnPr/>
                              <wps:spPr bwMode="auto">
                                <a:xfrm rot="2700000">
                                  <a:off x="89978" y="412900"/>
                                  <a:ext cx="0" cy="1799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68" name="Ellipse 92568"/>
                              <wps:cNvSpPr>
                                <a:spLocks noChangeArrowheads="1"/>
                              </wps:cNvSpPr>
                              <wps:spPr bwMode="auto">
                                <a:xfrm>
                                  <a:off x="251287" y="244334"/>
                                  <a:ext cx="107938" cy="107905"/>
                                </a:xfrm>
                                <a:prstGeom prst="ellipse">
                                  <a:avLst/>
                                </a:prstGeom>
                                <a:noFill/>
                                <a:ln w="9525" algn="ctr">
                                  <a:solidFill>
                                    <a:schemeClr val="tx1"/>
                                  </a:solidFill>
                                  <a:round/>
                                  <a:headEnd/>
                                  <a:tailEnd/>
                                </a:ln>
                              </wps:spPr>
                              <wps:bodyPr/>
                            </wps:wsp>
                            <wps:wsp>
                              <wps:cNvPr id="92569" name="Gerade Verbindung mit Pfeil 92569"/>
                              <wps:cNvCnPr/>
                              <wps:spPr>
                                <a:xfrm>
                                  <a:off x="786664" y="368986"/>
                                  <a:ext cx="539765"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570"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637176" y="32062"/>
                                  <a:ext cx="433301"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71" name="Gerade Verbindung 81"/>
                              <wps:cNvCnPr>
                                <a:cxnSpLocks noChangeShapeType="1"/>
                              </wps:cNvCnPr>
                              <wps:spPr bwMode="auto">
                                <a:xfrm>
                                  <a:off x="1640350" y="620116"/>
                                  <a:ext cx="396796"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572" name="Ellipse 92572"/>
                              <wps:cNvSpPr>
                                <a:spLocks noChangeArrowheads="1"/>
                              </wps:cNvSpPr>
                              <wps:spPr bwMode="auto">
                                <a:xfrm>
                                  <a:off x="1783990" y="281299"/>
                                  <a:ext cx="107978" cy="108000"/>
                                </a:xfrm>
                                <a:prstGeom prst="ellipse">
                                  <a:avLst/>
                                </a:prstGeom>
                                <a:solidFill>
                                  <a:srgbClr val="FF0000"/>
                                </a:solidFill>
                                <a:ln w="9525" algn="ctr">
                                  <a:solidFill>
                                    <a:schemeClr val="tx1"/>
                                  </a:solidFill>
                                  <a:round/>
                                  <a:headEnd/>
                                  <a:tailEnd/>
                                </a:ln>
                              </wps:spPr>
                              <wps:bodyPr/>
                            </wps:wsp>
                            <wps:wsp>
                              <wps:cNvPr id="92573" name="Rechteck 92573"/>
                              <wps:cNvSpPr/>
                              <wps:spPr>
                                <a:xfrm>
                                  <a:off x="1935229" y="495143"/>
                                  <a:ext cx="86382"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574" name="Rechteck 92574"/>
                              <wps:cNvSpPr/>
                              <wps:spPr>
                                <a:xfrm>
                                  <a:off x="1935229" y="318315"/>
                                  <a:ext cx="86382"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575" name="Rechteck 92575"/>
                              <wps:cNvSpPr/>
                              <wps:spPr>
                                <a:xfrm>
                                  <a:off x="1647949" y="318315"/>
                                  <a:ext cx="86382"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576" name="Rechteck 92576"/>
                              <wps:cNvSpPr/>
                              <wps:spPr>
                                <a:xfrm rot="2700000">
                                  <a:off x="1582258" y="447992"/>
                                  <a:ext cx="86400" cy="179964"/>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577" name="Text Box 211"/>
                              <wps:cNvSpPr txBox="1"/>
                              <wps:spPr>
                                <a:xfrm>
                                  <a:off x="623299" y="132317"/>
                                  <a:ext cx="833635" cy="2073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F04D6" w14:textId="77777777" w:rsidR="00C82F17" w:rsidRDefault="00C82F17" w:rsidP="00AB0892">
                                    <w:pPr>
                                      <w:pStyle w:val="NormalWeb"/>
                                      <w:overflowPunct w:val="0"/>
                                      <w:spacing w:before="0" w:beforeAutospacing="0" w:after="0" w:afterAutospacing="0"/>
                                      <w:jc w:val="center"/>
                                    </w:pPr>
                                    <w:r>
                                      <w:rPr>
                                        <w:color w:val="000000"/>
                                        <w:kern w:val="24"/>
                                        <w:sz w:val="12"/>
                                        <w:szCs w:val="12"/>
                                      </w:rPr>
                                      <w:t>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578" name="Text Box 211"/>
                              <wps:cNvSpPr txBox="1"/>
                              <wps:spPr>
                                <a:xfrm>
                                  <a:off x="2252330" y="143931"/>
                                  <a:ext cx="679949" cy="1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786CA0"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579" name="Rechteck 92579"/>
                              <wps:cNvSpPr/>
                              <wps:spPr>
                                <a:xfrm>
                                  <a:off x="1762599" y="671196"/>
                                  <a:ext cx="143971"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580" name="Line 7"/>
                              <wps:cNvCnPr/>
                              <wps:spPr bwMode="auto">
                                <a:xfrm rot="2700000">
                                  <a:off x="3304225" y="478514"/>
                                  <a:ext cx="0" cy="1799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81" name="Gerade Verbindung mit Pfeil 92581"/>
                              <wps:cNvCnPr/>
                              <wps:spPr>
                                <a:xfrm>
                                  <a:off x="2366490" y="1172688"/>
                                  <a:ext cx="539674"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582"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302317" y="845145"/>
                                  <a:ext cx="431484" cy="719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83" name="Gerade Verbindung 81"/>
                              <wps:cNvCnPr>
                                <a:cxnSpLocks noChangeShapeType="1"/>
                              </wps:cNvCnPr>
                              <wps:spPr bwMode="auto">
                                <a:xfrm>
                                  <a:off x="3302317" y="1451604"/>
                                  <a:ext cx="39658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584" name="Line 9"/>
                              <wps:cNvCnPr/>
                              <wps:spPr bwMode="auto">
                                <a:xfrm>
                                  <a:off x="3355782" y="1307798"/>
                                  <a:ext cx="0" cy="10782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85" name="Ellipse 92585"/>
                              <wps:cNvSpPr>
                                <a:spLocks noChangeArrowheads="1"/>
                              </wps:cNvSpPr>
                              <wps:spPr bwMode="auto">
                                <a:xfrm>
                                  <a:off x="3440439" y="1089413"/>
                                  <a:ext cx="107920" cy="107876"/>
                                </a:xfrm>
                                <a:prstGeom prst="ellipse">
                                  <a:avLst/>
                                </a:prstGeom>
                                <a:noFill/>
                                <a:ln w="9525" algn="ctr">
                                  <a:solidFill>
                                    <a:schemeClr val="tx1"/>
                                  </a:solidFill>
                                  <a:round/>
                                  <a:headEnd/>
                                  <a:tailEnd/>
                                </a:ln>
                              </wps:spPr>
                              <wps:bodyPr/>
                            </wps:wsp>
                            <pic:pic xmlns:pic="http://schemas.openxmlformats.org/drawingml/2006/picture">
                              <pic:nvPicPr>
                                <pic:cNvPr id="92586"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19089" y="815794"/>
                                  <a:ext cx="431557"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87" name="Gerade Verbindung 81"/>
                              <wps:cNvCnPr>
                                <a:cxnSpLocks noChangeShapeType="1"/>
                              </wps:cNvCnPr>
                              <wps:spPr bwMode="auto">
                                <a:xfrm>
                                  <a:off x="119089" y="1410795"/>
                                  <a:ext cx="396651"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588" name="Line 6"/>
                              <wps:cNvCnPr/>
                              <wps:spPr bwMode="auto">
                                <a:xfrm flipH="1">
                                  <a:off x="246609" y="1497068"/>
                                  <a:ext cx="144383"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2589" name="Line 7"/>
                              <wps:cNvCnPr/>
                              <wps:spPr bwMode="auto">
                                <a:xfrm>
                                  <a:off x="161597" y="1097556"/>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90" name="Line 9"/>
                              <wps:cNvCnPr/>
                              <wps:spPr bwMode="auto">
                                <a:xfrm>
                                  <a:off x="164995" y="1263474"/>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91" name="Line 9"/>
                              <wps:cNvCnPr/>
                              <wps:spPr bwMode="auto">
                                <a:xfrm>
                                  <a:off x="469768" y="1097556"/>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92" name="Line 7"/>
                              <wps:cNvCnPr/>
                              <wps:spPr bwMode="auto">
                                <a:xfrm rot="18900000">
                                  <a:off x="508399" y="1230091"/>
                                  <a:ext cx="0" cy="1799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593" name="Ellipse 92593"/>
                              <wps:cNvSpPr>
                                <a:spLocks noChangeArrowheads="1"/>
                              </wps:cNvSpPr>
                              <wps:spPr bwMode="auto">
                                <a:xfrm>
                                  <a:off x="257235" y="1060128"/>
                                  <a:ext cx="107938" cy="107905"/>
                                </a:xfrm>
                                <a:prstGeom prst="ellipse">
                                  <a:avLst/>
                                </a:prstGeom>
                                <a:noFill/>
                                <a:ln w="9525" algn="ctr">
                                  <a:solidFill>
                                    <a:schemeClr val="tx1"/>
                                  </a:solidFill>
                                  <a:round/>
                                  <a:headEnd/>
                                  <a:tailEnd/>
                                </a:ln>
                              </wps:spPr>
                              <wps:bodyPr/>
                            </wps:wsp>
                            <wps:wsp>
                              <wps:cNvPr id="92594" name="Gerade Verbindung mit Pfeil 92594"/>
                              <wps:cNvCnPr/>
                              <wps:spPr>
                                <a:xfrm>
                                  <a:off x="792612" y="1184780"/>
                                  <a:ext cx="539765"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595"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643124" y="847856"/>
                                  <a:ext cx="433301"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96" name="Gerade Verbindung 81"/>
                              <wps:cNvCnPr>
                                <a:cxnSpLocks noChangeShapeType="1"/>
                              </wps:cNvCnPr>
                              <wps:spPr bwMode="auto">
                                <a:xfrm>
                                  <a:off x="1646299" y="1451599"/>
                                  <a:ext cx="396796"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597" name="Ellipse 92597"/>
                              <wps:cNvSpPr>
                                <a:spLocks noChangeArrowheads="1"/>
                              </wps:cNvSpPr>
                              <wps:spPr bwMode="auto">
                                <a:xfrm>
                                  <a:off x="1789939" y="1097093"/>
                                  <a:ext cx="107978" cy="108000"/>
                                </a:xfrm>
                                <a:prstGeom prst="ellipse">
                                  <a:avLst/>
                                </a:prstGeom>
                                <a:solidFill>
                                  <a:srgbClr val="FF0000"/>
                                </a:solidFill>
                                <a:ln w="9525" algn="ctr">
                                  <a:solidFill>
                                    <a:schemeClr val="tx1"/>
                                  </a:solidFill>
                                  <a:round/>
                                  <a:headEnd/>
                                  <a:tailEnd/>
                                </a:ln>
                              </wps:spPr>
                              <wps:bodyPr/>
                            </wps:wsp>
                            <wps:wsp>
                              <wps:cNvPr id="92598" name="Rechteck 92598"/>
                              <wps:cNvSpPr/>
                              <wps:spPr>
                                <a:xfrm>
                                  <a:off x="1651643" y="1310937"/>
                                  <a:ext cx="86382"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599" name="Rechteck 92599"/>
                              <wps:cNvSpPr/>
                              <wps:spPr>
                                <a:xfrm>
                                  <a:off x="1941177" y="1134109"/>
                                  <a:ext cx="86382"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600" name="Rechteck 92600"/>
                              <wps:cNvSpPr/>
                              <wps:spPr>
                                <a:xfrm>
                                  <a:off x="1653897" y="1134109"/>
                                  <a:ext cx="86382"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601" name="Rechteck 92601"/>
                              <wps:cNvSpPr/>
                              <wps:spPr>
                                <a:xfrm rot="18900000">
                                  <a:off x="2000682" y="1265183"/>
                                  <a:ext cx="86392" cy="17998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602" name="Text Box 211"/>
                              <wps:cNvSpPr txBox="1"/>
                              <wps:spPr>
                                <a:xfrm>
                                  <a:off x="629248" y="948111"/>
                                  <a:ext cx="833635" cy="2073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79937" w14:textId="77777777" w:rsidR="00C82F17" w:rsidRDefault="00C82F17" w:rsidP="00AB0892">
                                    <w:pPr>
                                      <w:pStyle w:val="NormalWeb"/>
                                      <w:overflowPunct w:val="0"/>
                                      <w:spacing w:before="0" w:beforeAutospacing="0" w:after="0" w:afterAutospacing="0"/>
                                      <w:jc w:val="center"/>
                                    </w:pPr>
                                    <w:r>
                                      <w:rPr>
                                        <w:color w:val="000000"/>
                                        <w:kern w:val="24"/>
                                        <w:sz w:val="12"/>
                                        <w:szCs w:val="12"/>
                                      </w:rPr>
                                      <w:t>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603" name="Text Box 211"/>
                              <wps:cNvSpPr txBox="1"/>
                              <wps:spPr>
                                <a:xfrm>
                                  <a:off x="2258278" y="959725"/>
                                  <a:ext cx="679949" cy="1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16C910"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604" name="Rechteck 92604"/>
                              <wps:cNvSpPr/>
                              <wps:spPr>
                                <a:xfrm>
                                  <a:off x="1768548" y="1486990"/>
                                  <a:ext cx="143971"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605" name="Line 7"/>
                              <wps:cNvCnPr/>
                              <wps:spPr bwMode="auto">
                                <a:xfrm rot="18900000">
                                  <a:off x="3722646" y="1295705"/>
                                  <a:ext cx="0" cy="1799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606" name="Rechteck 92606"/>
                              <wps:cNvSpPr/>
                              <wps:spPr>
                                <a:xfrm>
                                  <a:off x="3431951" y="671196"/>
                                  <a:ext cx="143971"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607" name="Rechteck 92607"/>
                              <wps:cNvSpPr/>
                              <wps:spPr>
                                <a:xfrm>
                                  <a:off x="3437900" y="1486990"/>
                                  <a:ext cx="143971"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608" name="Line 7"/>
                              <wps:cNvCnPr/>
                              <wps:spPr bwMode="auto">
                                <a:xfrm>
                                  <a:off x="3350844" y="298311"/>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609" name="Line 9"/>
                              <wps:cNvCnPr/>
                              <wps:spPr bwMode="auto">
                                <a:xfrm>
                                  <a:off x="3659016" y="298311"/>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610" name="Line 7"/>
                              <wps:cNvCnPr/>
                              <wps:spPr bwMode="auto">
                                <a:xfrm>
                                  <a:off x="3356793" y="1114105"/>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611" name="Line 9"/>
                              <wps:cNvCnPr/>
                              <wps:spPr bwMode="auto">
                                <a:xfrm>
                                  <a:off x="3664964" y="1114105"/>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56A522D" id="Gruppieren 176" o:spid="_x0000_s1612" style="width:294pt;height:123.9pt;mso-position-horizontal-relative:char;mso-position-vertical-relative:line" coordsize="37338,15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">
                      <v:shape id="Gerade Verbindung mit Pfeil 92556" o:spid="_x0000_s1613" type="#_x0000_t32" style="position:absolute;left:23605;top:3568;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" strokecolor="#1f497d [3215]" strokeweight="1pt">
                        <v:stroke endarrow="open"/>
                      </v:shape>
                      <v:shape id="Picture 4" o:spid="_x0000_s1614" type="#_x0000_t75" alt="ford-tourneo-connect-2005" style="position:absolute;left:32963;top:293;width:4315;height: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">
                        <v:imagedata r:id="rId42" o:title="ford-tourneo-connect-2005" chromakey="white"/>
                        <v:path arrowok="t"/>
                        <o:lock v:ext="edit" aspectratio="f"/>
                      </v:shape>
                      <v:line id="Gerade Verbindung 81" o:spid="_x0000_s1615" style="position:absolute;visibility:visible;mso-wrap-style:square" from="32963,6358" to="36929,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" strokecolor="black [3213]"/>
                      <v:line id="Line 9" o:spid="_x0000_s1616" style="position:absolute;visibility:visible;mso-wrap-style:square" from="36469,4920" to="36469,5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" strokecolor="#9c0" strokeweight="6.75pt"/>
                      <v:oval id="Ellipse 92560" o:spid="_x0000_s1617" style="position:absolute;left:34344;top:2736;width:1080;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" filled="f" strokecolor="black [3213]"/>
                      <v:shape id="Picture 4" o:spid="_x0000_s1618" type="#_x0000_t75" alt="ford-tourneo-connect-2005" style="position:absolute;left:1131;width:4315;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">
                        <v:imagedata r:id="rId42" o:title="ford-tourneo-connect-2005" chromakey="white"/>
                        <v:path arrowok="t"/>
                        <o:lock v:ext="edit" aspectratio="f"/>
                      </v:shape>
                      <v:line id="Gerade Verbindung 81" o:spid="_x0000_s1619" style="position:absolute;visibility:visible;mso-wrap-style:square" from="1131,5950" to="5097,5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" strokecolor="black [3213]"/>
                      <v:line id="Line 6" o:spid="_x0000_s1620" style="position:absolute;flip:x;visibility:visible;mso-wrap-style:square" from="2406,6812" to="3850,6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" strokecolor="lime" strokeweight="6.75pt"/>
                      <v:line id="Line 7" o:spid="_x0000_s1621" style="position:absolute;visibility:visible;mso-wrap-style:square" from="1556,2817" to="1556,3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" strokecolor="#9c0" strokeweight="6.75pt"/>
                      <v:line id="Line 9" o:spid="_x0000_s1622" style="position:absolute;visibility:visible;mso-wrap-style:square" from="4638,4476" to="4638,5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" strokecolor="#9c0" strokeweight="6.75pt"/>
                      <v:line id="Line 9" o:spid="_x0000_s1623" style="position:absolute;visibility:visible;mso-wrap-style:square" from="4638,2817" to="4638,3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" strokecolor="#9c0" strokeweight="6.75pt"/>
                      <v:line id="Line 7" o:spid="_x0000_s1624" style="position:absolute;rotation:45;visibility:visible;mso-wrap-style:square" from="900,4128" to="900,5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" strokecolor="#9c0" strokeweight="6.75pt"/>
                      <v:oval id="Ellipse 92568" o:spid="_x0000_s1625" style="position:absolute;left:2512;top:2443;width:108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" filled="f" strokecolor="black [3213]"/>
                      <v:shape id="Gerade Verbindung mit Pfeil 92569" o:spid="_x0000_s1626" type="#_x0000_t32" style="position:absolute;left:7866;top:3689;width:53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" strokecolor="#1f497d [3215]" strokeweight="1pt">
                        <v:stroke endarrow="open"/>
                      </v:shape>
                      <v:shape id="Picture 4" o:spid="_x0000_s1627" type="#_x0000_t75" alt="ford-tourneo-connect-2005" style="position:absolute;left:16371;top:320;width:4333;height:72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">
                        <v:imagedata r:id="rId42" o:title="ford-tourneo-connect-2005" chromakey="white"/>
                        <o:lock v:ext="edit" aspectratio="f"/>
                      </v:shape>
                      <v:line id="Gerade Verbindung 81" o:spid="_x0000_s1628" style="position:absolute;visibility:visible;mso-wrap-style:square" from="16403,6201" to="2037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" strokecolor="black [3213]"/>
                      <v:oval id="Ellipse 92572" o:spid="_x0000_s1629" style="position:absolute;left:17839;top:2812;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" fillcolor="red" strokecolor="black [3213]"/>
                      <v:rect id="Rechteck 92573" o:spid="_x0000_s1630" style="position:absolute;left:19352;top:4951;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" fillcolor="red" stroked="f" strokeweight="2pt"/>
                      <v:rect id="Rechteck 92574" o:spid="_x0000_s1631" style="position:absolute;left:19352;top:3183;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" fillcolor="red" stroked="f" strokeweight="2pt"/>
                      <v:rect id="Rechteck 92575" o:spid="_x0000_s1632" style="position:absolute;left:16479;top:3183;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" fillcolor="red" stroked="f" strokeweight="2pt"/>
                      <v:rect id="Rechteck 92576" o:spid="_x0000_s1633" style="position:absolute;left:15822;top:4479;width:864;height:1800;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" fillcolor="red" stroked="f" strokeweight="2pt"/>
                      <v:shape id="Text Box 211" o:spid="_x0000_s1634" type="#_x0000_t202" style="position:absolute;left:6232;top:1323;width:8337;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" filled="f" stroked="f" strokeweight=".5pt">
                        <v:textbox>
                          <w:txbxContent>
                            <w:p w14:paraId="048F04D6" w14:textId="77777777" w:rsidR="00C82F17" w:rsidRDefault="00C82F17" w:rsidP="00AB0892">
                              <w:pPr>
                                <w:pStyle w:val="NormalWeb"/>
                                <w:overflowPunct w:val="0"/>
                                <w:spacing w:before="0" w:beforeAutospacing="0" w:after="0" w:afterAutospacing="0"/>
                                <w:jc w:val="center"/>
                              </w:pPr>
                              <w:r>
                                <w:rPr>
                                  <w:color w:val="000000"/>
                                  <w:kern w:val="24"/>
                                  <w:sz w:val="12"/>
                                  <w:szCs w:val="12"/>
                                </w:rPr>
                                <w:t>Lock action</w:t>
                              </w:r>
                            </w:p>
                          </w:txbxContent>
                        </v:textbox>
                      </v:shape>
                      <v:shape id="Text Box 211" o:spid="_x0000_s1635" type="#_x0000_t202" style="position:absolute;left:22523;top:1439;width:6799;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" filled="f" stroked="f" strokeweight=".5pt">
                        <v:textbox>
                          <w:txbxContent>
                            <w:p w14:paraId="48786CA0"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w:t>
                              </w:r>
                            </w:p>
                          </w:txbxContent>
                        </v:textbox>
                      </v:shape>
                      <v:rect id="Rechteck 92579" o:spid="_x0000_s1636" style="position:absolute;left:17625;top:6711;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" fillcolor="#e2b4fe" stroked="f" strokeweight="2pt"/>
                      <v:line id="Line 7" o:spid="_x0000_s1637" style="position:absolute;rotation:45;visibility:visible;mso-wrap-style:square" from="33042,4784" to="33042,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" strokecolor="#9c0" strokeweight="6.75pt"/>
                      <v:shape id="Gerade Verbindung mit Pfeil 92581" o:spid="_x0000_s1638" type="#_x0000_t32" style="position:absolute;left:23664;top:11726;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" strokecolor="#1f497d [3215]" strokeweight="1pt">
                        <v:stroke endarrow="open"/>
                      </v:shape>
                      <v:shape id="Picture 4" o:spid="_x0000_s1639" type="#_x0000_t75" alt="ford-tourneo-connect-2005" style="position:absolute;left:33023;top:8451;width:4315;height: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">
                        <v:imagedata r:id="rId42" o:title="ford-tourneo-connect-2005" chromakey="white"/>
                        <v:path arrowok="t"/>
                        <o:lock v:ext="edit" aspectratio="f"/>
                      </v:shape>
                      <v:line id="Gerade Verbindung 81" o:spid="_x0000_s1640" style="position:absolute;visibility:visible;mso-wrap-style:square" from="33023,14516" to="36989,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" strokecolor="black [3213]"/>
                      <v:line id="Line 9" o:spid="_x0000_s1641" style="position:absolute;visibility:visible;mso-wrap-style:square" from="33557,13077" to="33557,14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" strokecolor="#9c0" strokeweight="6.75pt"/>
                      <v:oval id="Ellipse 92585" o:spid="_x0000_s1642" style="position:absolute;left:34404;top:10894;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" filled="f" strokecolor="black [3213]"/>
                      <v:shape id="Picture 4" o:spid="_x0000_s1643" type="#_x0000_t75" alt="ford-tourneo-connect-2005" style="position:absolute;left:1190;top:8157;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">
                        <v:imagedata r:id="rId42" o:title="ford-tourneo-connect-2005" chromakey="white"/>
                        <v:path arrowok="t"/>
                        <o:lock v:ext="edit" aspectratio="f"/>
                      </v:shape>
                      <v:line id="Gerade Verbindung 81" o:spid="_x0000_s1644" style="position:absolute;visibility:visible;mso-wrap-style:square" from="1190,14107" to="5157,14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" strokecolor="black [3213]"/>
                      <v:line id="Line 6" o:spid="_x0000_s1645" style="position:absolute;flip:x;visibility:visible;mso-wrap-style:square" from="2466,14970" to="3909,14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" strokecolor="lime" strokeweight="6.75pt"/>
                      <v:line id="Line 7" o:spid="_x0000_s1646" style="position:absolute;visibility:visible;mso-wrap-style:square" from="1615,10975" to="1615,12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" strokecolor="#9c0" strokeweight="6.75pt"/>
                      <v:line id="Line 9" o:spid="_x0000_s1647" style="position:absolute;visibility:visible;mso-wrap-style:square" from="1649,12634" to="1649,13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" strokecolor="#9c0" strokeweight="6.75pt"/>
                      <v:line id="Line 9" o:spid="_x0000_s1648" style="position:absolute;visibility:visible;mso-wrap-style:square" from="4697,10975" to="4697,12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" strokecolor="#9c0" strokeweight="6.75pt"/>
                      <v:line id="Line 7" o:spid="_x0000_s1649" style="position:absolute;rotation:-45;visibility:visible;mso-wrap-style:square" from="5083,12300" to="5083,14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" strokecolor="#9c0" strokeweight="6.75pt"/>
                      <v:oval id="Ellipse 92593" o:spid="_x0000_s1650" style="position:absolute;left:2572;top:10601;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" filled="f" strokecolor="black [3213]"/>
                      <v:shape id="Gerade Verbindung mit Pfeil 92594" o:spid="_x0000_s1651" type="#_x0000_t32" style="position:absolute;left:7926;top:11847;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" strokecolor="#1f497d [3215]" strokeweight="1pt">
                        <v:stroke endarrow="open"/>
                      </v:shape>
                      <v:shape id="Picture 4" o:spid="_x0000_s1652" type="#_x0000_t75" alt="ford-tourneo-connect-2005" style="position:absolute;left:16431;top:8478;width:4333;height:72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">
                        <v:imagedata r:id="rId42" o:title="ford-tourneo-connect-2005" chromakey="white"/>
                        <o:lock v:ext="edit" aspectratio="f"/>
                      </v:shape>
                      <v:line id="Gerade Verbindung 81" o:spid="_x0000_s1653" style="position:absolute;visibility:visible;mso-wrap-style:square" from="16462,14515" to="20430,14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" strokecolor="black [3213]"/>
                      <v:oval id="Ellipse 92597" o:spid="_x0000_s1654" style="position:absolute;left:17899;top:10970;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" fillcolor="red" strokecolor="black [3213]"/>
                      <v:rect id="Rechteck 92598" o:spid="_x0000_s1655" style="position:absolute;left:16516;top:13109;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" fillcolor="red" stroked="f" strokeweight="2pt"/>
                      <v:rect id="Rechteck 92599" o:spid="_x0000_s1656" style="position:absolute;left:19411;top:11341;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" fillcolor="red" stroked="f" strokeweight="2pt"/>
                      <v:rect id="Rechteck 92600" o:spid="_x0000_s1657" style="position:absolute;left:16538;top:11341;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" fillcolor="red" stroked="f" strokeweight="2pt"/>
                      <v:rect id="Rechteck 92601" o:spid="_x0000_s1658" style="position:absolute;left:20006;top:12651;width:864;height:1800;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" fillcolor="red" stroked="f" strokeweight="2pt"/>
                      <v:shape id="Text Box 211" o:spid="_x0000_s1659" type="#_x0000_t202" style="position:absolute;left:6292;top:9481;width:8336;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" filled="f" stroked="f" strokeweight=".5pt">
                        <v:textbox>
                          <w:txbxContent>
                            <w:p w14:paraId="4FB79937" w14:textId="77777777" w:rsidR="00C82F17" w:rsidRDefault="00C82F17" w:rsidP="00AB0892">
                              <w:pPr>
                                <w:pStyle w:val="NormalWeb"/>
                                <w:overflowPunct w:val="0"/>
                                <w:spacing w:before="0" w:beforeAutospacing="0" w:after="0" w:afterAutospacing="0"/>
                                <w:jc w:val="center"/>
                              </w:pPr>
                              <w:r>
                                <w:rPr>
                                  <w:color w:val="000000"/>
                                  <w:kern w:val="24"/>
                                  <w:sz w:val="12"/>
                                  <w:szCs w:val="12"/>
                                </w:rPr>
                                <w:t>Lock action</w:t>
                              </w:r>
                            </w:p>
                          </w:txbxContent>
                        </v:textbox>
                      </v:shape>
                      <v:shape id="Text Box 211" o:spid="_x0000_s1660" type="#_x0000_t202" style="position:absolute;left:22582;top:9597;width:6800;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" filled="f" stroked="f" strokeweight=".5pt">
                        <v:textbox>
                          <w:txbxContent>
                            <w:p w14:paraId="5D16C910"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w:t>
                              </w:r>
                            </w:p>
                          </w:txbxContent>
                        </v:textbox>
                      </v:shape>
                      <v:rect id="Rechteck 92604" o:spid="_x0000_s1661" style="position:absolute;left:17685;top:14869;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" fillcolor="#e2b4fe" stroked="f" strokeweight="2pt"/>
                      <v:line id="Line 7" o:spid="_x0000_s1662" style="position:absolute;rotation:-45;visibility:visible;mso-wrap-style:square" from="37226,12957" to="37226,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" strokecolor="#9c0" strokeweight="6.75pt"/>
                      <v:rect id="Rechteck 92606" o:spid="_x0000_s1663" style="position:absolute;left:34319;top:6711;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" fillcolor="#e2b4fe" stroked="f" strokeweight="2pt"/>
                      <v:rect id="Rechteck 92607" o:spid="_x0000_s1664" style="position:absolute;left:34379;top:14869;width:1439;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" fillcolor="#e2b4fe" stroked="f" strokeweight="2pt"/>
                      <v:line id="Line 7" o:spid="_x0000_s1665" style="position:absolute;visibility:visible;mso-wrap-style:square" from="33508,2983" to="33508,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" strokecolor="#9c0" strokeweight="6.75pt"/>
                      <v:line id="Line 9" o:spid="_x0000_s1666" style="position:absolute;visibility:visible;mso-wrap-style:square" from="36590,2983" to="36590,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" strokecolor="#9c0" strokeweight="6.75pt"/>
                      <v:line id="Line 7" o:spid="_x0000_s1667" style="position:absolute;visibility:visible;mso-wrap-style:square" from="33567,11141" to="33567,12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" strokecolor="#9c0" strokeweight="6.75pt"/>
                      <v:line id="Line 9" o:spid="_x0000_s1668" style="position:absolute;visibility:visible;mso-wrap-style:square" from="36649,11141" to="36649,12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" strokecolor="#9c0" strokeweight="6.75pt"/>
                      <w10:anchorlock/>
                    </v:group>
                  </w:pict>
                </mc:Fallback>
              </mc:AlternateContent>
            </w:r>
          </w:p>
          <w:p w14:paraId="18C4E5AB" w14:textId="77777777" w:rsidR="00AB0892" w:rsidRDefault="00AB0892" w:rsidP="002C20A4">
            <w:pPr>
              <w:pStyle w:val="ListParagraph"/>
              <w:numPr>
                <w:ilvl w:val="0"/>
                <w:numId w:val="16"/>
              </w:numPr>
              <w:rPr>
                <w:rFonts w:ascii="Arial" w:hAnsi="Arial" w:cs="Arial"/>
                <w:szCs w:val="22"/>
              </w:rPr>
            </w:pPr>
            <w:r w:rsidRPr="00350C77">
              <w:rPr>
                <w:rFonts w:ascii="Arial" w:hAnsi="Arial" w:cs="Arial"/>
                <w:szCs w:val="22"/>
              </w:rPr>
              <w:t>User triggers any lock action with the following trigger</w:t>
            </w:r>
            <w:r>
              <w:rPr>
                <w:rFonts w:ascii="Arial" w:hAnsi="Arial" w:cs="Arial"/>
                <w:szCs w:val="22"/>
              </w:rPr>
              <w:t>:</w:t>
            </w:r>
          </w:p>
          <w:p w14:paraId="54AB850C" w14:textId="77777777" w:rsidR="00AB0892" w:rsidRDefault="00AB0892" w:rsidP="002C20A4">
            <w:pPr>
              <w:pStyle w:val="ListParagraph"/>
              <w:numPr>
                <w:ilvl w:val="0"/>
                <w:numId w:val="17"/>
              </w:numPr>
              <w:rPr>
                <w:rFonts w:ascii="Arial" w:hAnsi="Arial" w:cs="Arial"/>
                <w:szCs w:val="22"/>
              </w:rPr>
            </w:pPr>
            <w:r w:rsidRPr="00350C77">
              <w:rPr>
                <w:rFonts w:ascii="Arial" w:hAnsi="Arial" w:cs="Arial"/>
                <w:szCs w:val="22"/>
              </w:rPr>
              <w:t>Driver presses on lock button of trim switch on the driver door OR</w:t>
            </w:r>
          </w:p>
          <w:p w14:paraId="531BF27A" w14:textId="77777777" w:rsidR="00AB0892" w:rsidRPr="00350C77" w:rsidRDefault="00AB0892" w:rsidP="002C20A4">
            <w:pPr>
              <w:pStyle w:val="ListParagraph"/>
              <w:numPr>
                <w:ilvl w:val="0"/>
                <w:numId w:val="17"/>
              </w:numPr>
              <w:rPr>
                <w:rFonts w:ascii="Arial" w:hAnsi="Arial" w:cs="Arial"/>
                <w:szCs w:val="22"/>
              </w:rPr>
            </w:pPr>
            <w:r w:rsidRPr="00350C77">
              <w:rPr>
                <w:rFonts w:ascii="Arial" w:hAnsi="Arial" w:cs="Arial"/>
                <w:szCs w:val="22"/>
              </w:rPr>
              <w:t>Passenger presses on lock button of trim switch on the passenger door OR</w:t>
            </w:r>
          </w:p>
          <w:p w14:paraId="72321958" w14:textId="77777777" w:rsidR="00AB0892" w:rsidRPr="00350C77" w:rsidRDefault="00AB0892" w:rsidP="002C20A4">
            <w:pPr>
              <w:pStyle w:val="ListParagraph"/>
              <w:numPr>
                <w:ilvl w:val="0"/>
                <w:numId w:val="17"/>
              </w:numPr>
              <w:rPr>
                <w:rFonts w:ascii="Arial" w:hAnsi="Arial" w:cs="Arial"/>
                <w:szCs w:val="22"/>
              </w:rPr>
            </w:pPr>
            <w:r w:rsidRPr="00350C77">
              <w:rPr>
                <w:rFonts w:ascii="Arial" w:hAnsi="Arial" w:cs="Arial"/>
                <w:szCs w:val="22"/>
              </w:rPr>
              <w:t>Rear Passenger presses on lock button of trim switch on the rear passenger door OR</w:t>
            </w:r>
          </w:p>
          <w:p w14:paraId="07033BCF" w14:textId="77777777" w:rsidR="00AB0892" w:rsidRPr="00350C77" w:rsidRDefault="00AB0892" w:rsidP="002C20A4">
            <w:pPr>
              <w:pStyle w:val="ListParagraph"/>
              <w:numPr>
                <w:ilvl w:val="0"/>
                <w:numId w:val="17"/>
              </w:numPr>
              <w:rPr>
                <w:rFonts w:ascii="Arial" w:hAnsi="Arial" w:cs="Arial"/>
                <w:szCs w:val="22"/>
              </w:rPr>
            </w:pPr>
            <w:r w:rsidRPr="00350C77">
              <w:rPr>
                <w:rFonts w:ascii="Arial" w:hAnsi="Arial" w:cs="Arial"/>
                <w:szCs w:val="22"/>
              </w:rPr>
              <w:t>Driver pushes the soldier/toggle on the driver door (requires “µ-Switch”)</w:t>
            </w:r>
          </w:p>
          <w:p w14:paraId="221A2AF9" w14:textId="77777777" w:rsidR="00AB0892" w:rsidRPr="00350C77" w:rsidRDefault="00AB0892" w:rsidP="002C20A4">
            <w:pPr>
              <w:pStyle w:val="ListParagraph"/>
              <w:numPr>
                <w:ilvl w:val="0"/>
                <w:numId w:val="16"/>
              </w:numPr>
              <w:rPr>
                <w:rFonts w:cs="Arial"/>
                <w:color w:val="000000"/>
              </w:rPr>
            </w:pPr>
            <w:r w:rsidRPr="00350C77">
              <w:rPr>
                <w:rFonts w:ascii="Arial" w:hAnsi="Arial" w:cs="Arial"/>
                <w:color w:val="000000"/>
              </w:rPr>
              <w:lastRenderedPageBreak/>
              <w:t>All exterior handles will be locked/disabled -&gt; Exterior Central Lock (ECL)</w:t>
            </w:r>
          </w:p>
          <w:p w14:paraId="60EF63D4" w14:textId="77777777" w:rsidR="00AB0892" w:rsidRPr="00350C77" w:rsidRDefault="00AB0892" w:rsidP="002C20A4">
            <w:pPr>
              <w:pStyle w:val="ListParagraph"/>
              <w:numPr>
                <w:ilvl w:val="0"/>
                <w:numId w:val="16"/>
              </w:numPr>
              <w:rPr>
                <w:rFonts w:ascii="Arial" w:hAnsi="Arial" w:cs="Arial"/>
                <w:color w:val="000000"/>
              </w:rPr>
            </w:pPr>
            <w:r w:rsidRPr="00350C77">
              <w:rPr>
                <w:rFonts w:ascii="Arial" w:hAnsi="Arial" w:cs="Arial"/>
                <w:szCs w:val="22"/>
              </w:rPr>
              <w:t>After 1 second all exterior handles will be unlocked/enabled -&gt; Exterior Central Unlock (ECUL)</w:t>
            </w:r>
          </w:p>
          <w:p w14:paraId="0756AB1C" w14:textId="77777777" w:rsidR="008C601D" w:rsidRDefault="00AB0892" w:rsidP="002C20A4">
            <w:pPr>
              <w:pStyle w:val="ListParagraph"/>
              <w:numPr>
                <w:ilvl w:val="0"/>
                <w:numId w:val="16"/>
              </w:numPr>
              <w:rPr>
                <w:rFonts w:ascii="Arial" w:hAnsi="Arial" w:cs="Arial"/>
                <w:color w:val="000000"/>
              </w:rPr>
            </w:pPr>
            <w:r w:rsidRPr="00350C77">
              <w:rPr>
                <w:rFonts w:ascii="Arial" w:hAnsi="Arial" w:cs="Arial"/>
                <w:color w:val="000000"/>
              </w:rPr>
              <w:t>User receives a mislock feedback (if “Silent Mode” Feature is disabled AND “Audible Mislock Feedback” Feature is enabled)</w:t>
            </w:r>
          </w:p>
          <w:p w14:paraId="0D298E13" w14:textId="412D710C" w:rsidR="00AB0892" w:rsidRPr="00947919" w:rsidRDefault="00AB0892" w:rsidP="002C20A4">
            <w:pPr>
              <w:pStyle w:val="ListParagraph"/>
              <w:numPr>
                <w:ilvl w:val="0"/>
                <w:numId w:val="16"/>
              </w:numPr>
              <w:rPr>
                <w:rFonts w:ascii="Arial" w:hAnsi="Arial" w:cs="Arial"/>
                <w:color w:val="000000"/>
              </w:rPr>
            </w:pPr>
            <w:r w:rsidRPr="00947919">
              <w:rPr>
                <w:rFonts w:ascii="Arial" w:hAnsi="Arial" w:cs="Arial"/>
                <w:color w:val="000000"/>
              </w:rPr>
              <w:t>All exterior cabin door handles can be opened from outside and all interior handles can be opened from inside</w:t>
            </w:r>
          </w:p>
        </w:tc>
      </w:tr>
    </w:tbl>
    <w:p w14:paraId="2409BA76" w14:textId="77777777" w:rsidR="009A2932" w:rsidRDefault="009A2932" w:rsidP="009A2932">
      <w:pPr>
        <w:rPr>
          <w:rFonts w:cs="Arial"/>
        </w:rPr>
      </w:pPr>
    </w:p>
    <w:p w14:paraId="24431517" w14:textId="77777777" w:rsidR="009A2932" w:rsidRDefault="009A2932" w:rsidP="009A2932">
      <w:pPr>
        <w:rPr>
          <w:rFonts w:cs="Arial"/>
        </w:rPr>
      </w:pPr>
    </w:p>
    <w:p w14:paraId="3C8CCD20" w14:textId="77777777" w:rsidR="009A2932" w:rsidRPr="0017445F" w:rsidRDefault="009A2932" w:rsidP="009A2932">
      <w:pPr>
        <w:pStyle w:val="REUseCase"/>
        <w:shd w:val="clear" w:color="auto" w:fill="F2F2F2" w:themeFill="background1" w:themeFillShade="F2"/>
      </w:pPr>
      <w:r w:rsidRPr="0017445F">
        <w:t>###</w:t>
      </w:r>
      <w:bookmarkStart w:id="124" w:name="UC_F_00008_ID_Enable_All_Exterior_Front_"/>
      <w:r>
        <w:t>UC_F_SUL_00008</w:t>
      </w:r>
      <w:bookmarkEnd w:id="124"/>
      <w:r w:rsidRPr="0017445F">
        <w:t>##</w:t>
      </w:r>
      <w:r>
        <w:t># Enable All Exterior Front Door Handles in Single Cab Panel Vans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064"/>
        <w:gridCol w:w="631"/>
        <w:gridCol w:w="7506"/>
      </w:tblGrid>
      <w:tr w:rsidR="009A2932" w:rsidRPr="00A82BF4" w14:paraId="1D290C17" w14:textId="77777777" w:rsidTr="00AB0892">
        <w:trPr>
          <w:trHeight w:val="255"/>
        </w:trPr>
        <w:tc>
          <w:tcPr>
            <w:tcW w:w="2064" w:type="dxa"/>
            <w:shd w:val="clear" w:color="auto" w:fill="D9D9D9" w:themeFill="background1" w:themeFillShade="D9"/>
            <w:hideMark/>
          </w:tcPr>
          <w:p w14:paraId="00A62031" w14:textId="77777777" w:rsidR="009A2932" w:rsidRPr="00C66B68" w:rsidRDefault="009A2932" w:rsidP="00676421">
            <w:pPr>
              <w:rPr>
                <w:rFonts w:cs="Arial"/>
                <w:b/>
                <w:bCs/>
                <w:color w:val="000000"/>
                <w:szCs w:val="22"/>
              </w:rPr>
            </w:pPr>
            <w:r w:rsidRPr="00C66B68">
              <w:rPr>
                <w:rFonts w:cs="Arial"/>
                <w:b/>
                <w:bCs/>
                <w:color w:val="000000"/>
                <w:szCs w:val="22"/>
              </w:rPr>
              <w:t>Purpose</w:t>
            </w:r>
          </w:p>
        </w:tc>
        <w:tc>
          <w:tcPr>
            <w:tcW w:w="631" w:type="dxa"/>
            <w:shd w:val="clear" w:color="auto" w:fill="auto"/>
            <w:hideMark/>
          </w:tcPr>
          <w:p w14:paraId="002DA9EF" w14:textId="77777777" w:rsidR="009A2932" w:rsidRPr="00C66B68" w:rsidRDefault="009A2932" w:rsidP="00676421">
            <w:pPr>
              <w:rPr>
                <w:rFonts w:cs="Arial"/>
                <w:color w:val="000000"/>
                <w:szCs w:val="22"/>
              </w:rPr>
            </w:pPr>
          </w:p>
        </w:tc>
        <w:tc>
          <w:tcPr>
            <w:tcW w:w="7506" w:type="dxa"/>
            <w:shd w:val="clear" w:color="auto" w:fill="auto"/>
          </w:tcPr>
          <w:p w14:paraId="78750FC1" w14:textId="77777777" w:rsidR="00AB0892" w:rsidRDefault="00AB0892" w:rsidP="00AB0892">
            <w:pPr>
              <w:rPr>
                <w:rFonts w:cs="Arial"/>
                <w:szCs w:val="22"/>
              </w:rPr>
            </w:pPr>
            <w:r>
              <w:rPr>
                <w:rFonts w:cs="Arial"/>
                <w:szCs w:val="22"/>
              </w:rPr>
              <w:t>Enable all exterior handles on front doors and all interior handles after the user locks the vehicle while a front door with trim switch is open and ignition is on. This feature avoids a locking of the remote key inside the vehicle.</w:t>
            </w:r>
          </w:p>
          <w:p w14:paraId="72DCD6CB" w14:textId="266E18A1" w:rsidR="009A2932" w:rsidRPr="00C66B68" w:rsidRDefault="00AB0892" w:rsidP="00676421">
            <w:pPr>
              <w:rPr>
                <w:rFonts w:cs="Arial"/>
                <w:szCs w:val="22"/>
              </w:rPr>
            </w:pPr>
            <w:r w:rsidRPr="002273C5">
              <w:rPr>
                <w:rFonts w:cs="Arial"/>
                <w:noProof/>
                <w:szCs w:val="22"/>
                <w:lang w:val="de-DE" w:eastAsia="de-DE"/>
              </w:rPr>
              <mc:AlternateContent>
                <mc:Choice Requires="wpg">
                  <w:drawing>
                    <wp:inline distT="0" distB="0" distL="0" distR="0" wp14:anchorId="68B39E8B" wp14:editId="4DD63454">
                      <wp:extent cx="4534533" cy="1565130"/>
                      <wp:effectExtent l="0" t="0" r="95250" b="16510"/>
                      <wp:docPr id="92671" name="Gruppieren 60"/>
                      <wp:cNvGraphicFramePr/>
                      <a:graphic xmlns:a="http://schemas.openxmlformats.org/drawingml/2006/main">
                        <a:graphicData uri="http://schemas.microsoft.com/office/word/2010/wordprocessingGroup">
                          <wpg:wgp>
                            <wpg:cNvGrpSpPr/>
                            <wpg:grpSpPr>
                              <a:xfrm>
                                <a:off x="0" y="0"/>
                                <a:ext cx="4534533" cy="1565130"/>
                                <a:chOff x="0" y="0"/>
                                <a:chExt cx="4534533" cy="1565130"/>
                              </a:xfrm>
                            </wpg:grpSpPr>
                            <wps:wsp>
                              <wps:cNvPr id="92672" name="Gerade Verbindung mit Pfeil 92672"/>
                              <wps:cNvCnPr/>
                              <wps:spPr>
                                <a:xfrm>
                                  <a:off x="3213739" y="360045"/>
                                  <a:ext cx="539689"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673"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66275" y="3151"/>
                                  <a:ext cx="431569"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674" name="Gerade Verbindung 81"/>
                              <wps:cNvCnPr>
                                <a:cxnSpLocks noChangeShapeType="1"/>
                              </wps:cNvCnPr>
                              <wps:spPr bwMode="auto">
                                <a:xfrm>
                                  <a:off x="966275" y="433637"/>
                                  <a:ext cx="396661"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675" name="Line 6"/>
                              <wps:cNvCnPr/>
                              <wps:spPr bwMode="auto">
                                <a:xfrm flipH="1">
                                  <a:off x="1093797" y="714905"/>
                                  <a:ext cx="144387"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2676" name="Line 7"/>
                              <wps:cNvCnPr/>
                              <wps:spPr bwMode="auto">
                                <a:xfrm>
                                  <a:off x="1008782" y="483033"/>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677" name="Line 9"/>
                              <wps:cNvCnPr/>
                              <wps:spPr bwMode="auto">
                                <a:xfrm>
                                  <a:off x="1316962" y="268731"/>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678" name="Line 9"/>
                              <wps:cNvCnPr/>
                              <wps:spPr bwMode="auto">
                                <a:xfrm>
                                  <a:off x="1316962" y="483033"/>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679" name="Line 7"/>
                              <wps:cNvCnPr/>
                              <wps:spPr bwMode="auto">
                                <a:xfrm rot="2700000">
                                  <a:off x="943111" y="264428"/>
                                  <a:ext cx="0" cy="17996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680" name="Ellipse 92680"/>
                              <wps:cNvSpPr>
                                <a:spLocks noChangeArrowheads="1"/>
                              </wps:cNvSpPr>
                              <wps:spPr bwMode="auto">
                                <a:xfrm>
                                  <a:off x="1104424" y="247485"/>
                                  <a:ext cx="107942" cy="107905"/>
                                </a:xfrm>
                                <a:prstGeom prst="ellipse">
                                  <a:avLst/>
                                </a:prstGeom>
                                <a:noFill/>
                                <a:ln w="9525" algn="ctr">
                                  <a:solidFill>
                                    <a:schemeClr val="tx1"/>
                                  </a:solidFill>
                                  <a:round/>
                                  <a:headEnd/>
                                  <a:tailEnd/>
                                </a:ln>
                              </wps:spPr>
                              <wps:bodyPr/>
                            </wps:wsp>
                            <wps:wsp>
                              <wps:cNvPr id="92681" name="Gerade Verbindung mit Pfeil 92681"/>
                              <wps:cNvCnPr/>
                              <wps:spPr>
                                <a:xfrm>
                                  <a:off x="1639816" y="372137"/>
                                  <a:ext cx="539780"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682"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90353" y="35213"/>
                                  <a:ext cx="433313"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683" name="Gerade Verbindung 81"/>
                              <wps:cNvCnPr>
                                <a:cxnSpLocks noChangeShapeType="1"/>
                              </wps:cNvCnPr>
                              <wps:spPr bwMode="auto">
                                <a:xfrm>
                                  <a:off x="2493527" y="490012"/>
                                  <a:ext cx="396806"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684" name="Ellipse 92684"/>
                              <wps:cNvSpPr>
                                <a:spLocks noChangeArrowheads="1"/>
                              </wps:cNvSpPr>
                              <wps:spPr bwMode="auto">
                                <a:xfrm>
                                  <a:off x="2637171" y="284450"/>
                                  <a:ext cx="107982" cy="108000"/>
                                </a:xfrm>
                                <a:prstGeom prst="ellipse">
                                  <a:avLst/>
                                </a:prstGeom>
                                <a:solidFill>
                                  <a:srgbClr val="FF0000"/>
                                </a:solidFill>
                                <a:ln w="9525" algn="ctr">
                                  <a:solidFill>
                                    <a:schemeClr val="tx1"/>
                                  </a:solidFill>
                                  <a:round/>
                                  <a:headEnd/>
                                  <a:tailEnd/>
                                </a:ln>
                              </wps:spPr>
                              <wps:bodyPr/>
                            </wps:wsp>
                            <wps:wsp>
                              <wps:cNvPr id="92685" name="Rechteck 92685"/>
                              <wps:cNvSpPr/>
                              <wps:spPr>
                                <a:xfrm>
                                  <a:off x="2788414" y="301149"/>
                                  <a:ext cx="86385"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686" name="Rechteck 92686"/>
                              <wps:cNvSpPr/>
                              <wps:spPr>
                                <a:xfrm>
                                  <a:off x="2788414" y="519586"/>
                                  <a:ext cx="86385"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687" name="Rechteck 92687"/>
                              <wps:cNvSpPr/>
                              <wps:spPr>
                                <a:xfrm>
                                  <a:off x="2501126" y="519586"/>
                                  <a:ext cx="86385"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688" name="Rechteck 92688"/>
                              <wps:cNvSpPr/>
                              <wps:spPr>
                                <a:xfrm rot="2700000">
                                  <a:off x="2409059" y="283888"/>
                                  <a:ext cx="86400" cy="179969"/>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689" name="Rechteck 92689"/>
                              <wps:cNvSpPr/>
                              <wps:spPr>
                                <a:xfrm>
                                  <a:off x="2615780" y="666727"/>
                                  <a:ext cx="143975"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690" name="Text Box 211"/>
                              <wps:cNvSpPr txBox="1"/>
                              <wps:spPr>
                                <a:xfrm>
                                  <a:off x="1476447" y="88292"/>
                                  <a:ext cx="833659"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50260A" w14:textId="77777777" w:rsidR="00C82F17" w:rsidRDefault="00C82F17" w:rsidP="00AB0892">
                                    <w:pPr>
                                      <w:pStyle w:val="NormalWeb"/>
                                      <w:overflowPunct w:val="0"/>
                                      <w:spacing w:before="0" w:beforeAutospacing="0" w:after="0" w:afterAutospacing="0"/>
                                      <w:jc w:val="center"/>
                                    </w:pPr>
                                    <w:r>
                                      <w:rPr>
                                        <w:color w:val="000000"/>
                                        <w:kern w:val="24"/>
                                        <w:sz w:val="12"/>
                                        <w:szCs w:val="12"/>
                                      </w:rPr>
                                      <w:t>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691" name="Text Box 211"/>
                              <wps:cNvSpPr txBox="1"/>
                              <wps:spPr>
                                <a:xfrm>
                                  <a:off x="3105523" y="116602"/>
                                  <a:ext cx="679968" cy="1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EB0C10"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2692"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102964" y="0"/>
                                  <a:ext cx="431569"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693" name="Gerade Verbindung 81"/>
                              <wps:cNvCnPr>
                                <a:cxnSpLocks noChangeShapeType="1"/>
                              </wps:cNvCnPr>
                              <wps:spPr bwMode="auto">
                                <a:xfrm>
                                  <a:off x="4102964" y="430486"/>
                                  <a:ext cx="396661"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694" name="Line 9"/>
                              <wps:cNvCnPr/>
                              <wps:spPr bwMode="auto">
                                <a:xfrm>
                                  <a:off x="4453651" y="265580"/>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695" name="Line 7"/>
                              <wps:cNvCnPr/>
                              <wps:spPr bwMode="auto">
                                <a:xfrm rot="2700000">
                                  <a:off x="4079799" y="261277"/>
                                  <a:ext cx="0" cy="17996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696" name="Ellipse 92696"/>
                              <wps:cNvSpPr>
                                <a:spLocks noChangeArrowheads="1"/>
                              </wps:cNvSpPr>
                              <wps:spPr bwMode="auto">
                                <a:xfrm>
                                  <a:off x="4241112" y="244334"/>
                                  <a:ext cx="107942" cy="107905"/>
                                </a:xfrm>
                                <a:prstGeom prst="ellipse">
                                  <a:avLst/>
                                </a:prstGeom>
                                <a:noFill/>
                                <a:ln w="9525" algn="ctr">
                                  <a:solidFill>
                                    <a:schemeClr val="tx1"/>
                                  </a:solidFill>
                                  <a:round/>
                                  <a:headEnd/>
                                  <a:tailEnd/>
                                </a:ln>
                              </wps:spPr>
                              <wps:bodyPr/>
                            </wps:wsp>
                            <wps:wsp>
                              <wps:cNvPr id="92697" name="Gerade Verbindung mit Pfeil 92697"/>
                              <wps:cNvCnPr/>
                              <wps:spPr>
                                <a:xfrm>
                                  <a:off x="3213739" y="1169237"/>
                                  <a:ext cx="539689"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698"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66275" y="812343"/>
                                  <a:ext cx="431569"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699" name="Gerade Verbindung 81"/>
                              <wps:cNvCnPr>
                                <a:cxnSpLocks noChangeShapeType="1"/>
                              </wps:cNvCnPr>
                              <wps:spPr bwMode="auto">
                                <a:xfrm>
                                  <a:off x="966275" y="1242829"/>
                                  <a:ext cx="396661"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700" name="Line 6"/>
                              <wps:cNvCnPr/>
                              <wps:spPr bwMode="auto">
                                <a:xfrm flipH="1">
                                  <a:off x="1093797" y="1524097"/>
                                  <a:ext cx="144387"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2701" name="Line 7"/>
                              <wps:cNvCnPr/>
                              <wps:spPr bwMode="auto">
                                <a:xfrm>
                                  <a:off x="1008782" y="1292225"/>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702" name="Line 9"/>
                              <wps:cNvCnPr/>
                              <wps:spPr bwMode="auto">
                                <a:xfrm>
                                  <a:off x="1012217" y="1077923"/>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703" name="Line 9"/>
                              <wps:cNvCnPr/>
                              <wps:spPr bwMode="auto">
                                <a:xfrm>
                                  <a:off x="1316962" y="1292225"/>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704" name="Line 7"/>
                              <wps:cNvCnPr/>
                              <wps:spPr bwMode="auto">
                                <a:xfrm rot="18900000" flipV="1">
                                  <a:off x="1391203" y="1066494"/>
                                  <a:ext cx="0" cy="17996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705" name="Ellipse 92705"/>
                              <wps:cNvSpPr>
                                <a:spLocks noChangeArrowheads="1"/>
                              </wps:cNvSpPr>
                              <wps:spPr bwMode="auto">
                                <a:xfrm>
                                  <a:off x="1104424" y="1056677"/>
                                  <a:ext cx="107942" cy="107905"/>
                                </a:xfrm>
                                <a:prstGeom prst="ellipse">
                                  <a:avLst/>
                                </a:prstGeom>
                                <a:noFill/>
                                <a:ln w="9525" algn="ctr">
                                  <a:solidFill>
                                    <a:schemeClr val="tx1"/>
                                  </a:solidFill>
                                  <a:round/>
                                  <a:headEnd/>
                                  <a:tailEnd/>
                                </a:ln>
                              </wps:spPr>
                              <wps:bodyPr/>
                            </wps:wsp>
                            <wps:wsp>
                              <wps:cNvPr id="92706" name="Gerade Verbindung mit Pfeil 92706"/>
                              <wps:cNvCnPr/>
                              <wps:spPr>
                                <a:xfrm>
                                  <a:off x="1639816" y="1181329"/>
                                  <a:ext cx="539780"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707"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90353" y="844405"/>
                                  <a:ext cx="433313"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708" name="Gerade Verbindung 81"/>
                              <wps:cNvCnPr>
                                <a:cxnSpLocks noChangeShapeType="1"/>
                              </wps:cNvCnPr>
                              <wps:spPr bwMode="auto">
                                <a:xfrm>
                                  <a:off x="2493527" y="1299204"/>
                                  <a:ext cx="396806"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709" name="Ellipse 92709"/>
                              <wps:cNvSpPr>
                                <a:spLocks noChangeArrowheads="1"/>
                              </wps:cNvSpPr>
                              <wps:spPr bwMode="auto">
                                <a:xfrm>
                                  <a:off x="2637171" y="1093642"/>
                                  <a:ext cx="107982" cy="108000"/>
                                </a:xfrm>
                                <a:prstGeom prst="ellipse">
                                  <a:avLst/>
                                </a:prstGeom>
                                <a:solidFill>
                                  <a:srgbClr val="FF0000"/>
                                </a:solidFill>
                                <a:ln w="9525" algn="ctr">
                                  <a:solidFill>
                                    <a:schemeClr val="tx1"/>
                                  </a:solidFill>
                                  <a:round/>
                                  <a:headEnd/>
                                  <a:tailEnd/>
                                </a:ln>
                              </wps:spPr>
                              <wps:bodyPr/>
                            </wps:wsp>
                            <wps:wsp>
                              <wps:cNvPr id="92710" name="Rechteck 92710"/>
                              <wps:cNvSpPr/>
                              <wps:spPr>
                                <a:xfrm>
                                  <a:off x="2499296" y="1110341"/>
                                  <a:ext cx="86385"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711" name="Rechteck 92711"/>
                              <wps:cNvSpPr/>
                              <wps:spPr>
                                <a:xfrm>
                                  <a:off x="2788414" y="1328778"/>
                                  <a:ext cx="86385"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712" name="Rechteck 92712"/>
                              <wps:cNvSpPr/>
                              <wps:spPr>
                                <a:xfrm>
                                  <a:off x="2501126" y="1328778"/>
                                  <a:ext cx="86385"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713" name="Rechteck 92713"/>
                              <wps:cNvSpPr/>
                              <wps:spPr>
                                <a:xfrm rot="18900000" flipV="1">
                                  <a:off x="2857152" y="1101586"/>
                                  <a:ext cx="86400" cy="179969"/>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714" name="Rechteck 92714"/>
                              <wps:cNvSpPr/>
                              <wps:spPr>
                                <a:xfrm>
                                  <a:off x="2615780" y="1475919"/>
                                  <a:ext cx="143975"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715" name="Text Box 211"/>
                              <wps:cNvSpPr txBox="1"/>
                              <wps:spPr>
                                <a:xfrm>
                                  <a:off x="1476447" y="897484"/>
                                  <a:ext cx="833659"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E083F" w14:textId="77777777" w:rsidR="00C82F17" w:rsidRDefault="00C82F17" w:rsidP="00AB0892">
                                    <w:pPr>
                                      <w:pStyle w:val="NormalWeb"/>
                                      <w:overflowPunct w:val="0"/>
                                      <w:spacing w:before="0" w:beforeAutospacing="0" w:after="0" w:afterAutospacing="0"/>
                                      <w:jc w:val="center"/>
                                    </w:pPr>
                                    <w:r>
                                      <w:rPr>
                                        <w:color w:val="000000"/>
                                        <w:kern w:val="24"/>
                                        <w:sz w:val="12"/>
                                        <w:szCs w:val="12"/>
                                      </w:rPr>
                                      <w:t>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716" name="Text Box 211"/>
                              <wps:cNvSpPr txBox="1"/>
                              <wps:spPr>
                                <a:xfrm>
                                  <a:off x="3105523" y="925794"/>
                                  <a:ext cx="679968" cy="1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7E6C51"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2717"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102964" y="809192"/>
                                  <a:ext cx="431569"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718" name="Gerade Verbindung 81"/>
                              <wps:cNvCnPr>
                                <a:cxnSpLocks noChangeShapeType="1"/>
                              </wps:cNvCnPr>
                              <wps:spPr bwMode="auto">
                                <a:xfrm>
                                  <a:off x="4102964" y="1239678"/>
                                  <a:ext cx="396661"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719" name="Line 9"/>
                              <wps:cNvCnPr/>
                              <wps:spPr bwMode="auto">
                                <a:xfrm>
                                  <a:off x="4148905" y="1074772"/>
                                  <a:ext cx="0" cy="10785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720" name="Line 7"/>
                              <wps:cNvCnPr/>
                              <wps:spPr bwMode="auto">
                                <a:xfrm rot="18900000" flipV="1">
                                  <a:off x="4527891" y="1063343"/>
                                  <a:ext cx="0" cy="17996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721" name="Ellipse 92721"/>
                              <wps:cNvSpPr>
                                <a:spLocks noChangeArrowheads="1"/>
                              </wps:cNvSpPr>
                              <wps:spPr bwMode="auto">
                                <a:xfrm>
                                  <a:off x="4241112" y="1053526"/>
                                  <a:ext cx="107942" cy="107905"/>
                                </a:xfrm>
                                <a:prstGeom prst="ellipse">
                                  <a:avLst/>
                                </a:prstGeom>
                                <a:noFill/>
                                <a:ln w="9525" algn="ctr">
                                  <a:solidFill>
                                    <a:schemeClr val="tx1"/>
                                  </a:solidFill>
                                  <a:round/>
                                  <a:headEnd/>
                                  <a:tailEnd/>
                                </a:ln>
                              </wps:spPr>
                              <wps:bodyPr/>
                            </wps:wsp>
                            <wps:wsp>
                              <wps:cNvPr id="92722" name="Text Box 44"/>
                              <wps:cNvSpPr txBox="1">
                                <a:spLocks noChangeArrowheads="1"/>
                              </wps:cNvSpPr>
                              <wps:spPr bwMode="auto">
                                <a:xfrm>
                                  <a:off x="0" y="121346"/>
                                  <a:ext cx="861547"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4EE35"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Driver Door open</w:t>
                                    </w:r>
                                  </w:p>
                                </w:txbxContent>
                              </wps:txbx>
                              <wps:bodyPr wrap="square">
                                <a:spAutoFit/>
                              </wps:bodyPr>
                            </wps:wsp>
                            <wps:wsp>
                              <wps:cNvPr id="92723" name="Text Box 44"/>
                              <wps:cNvSpPr txBox="1">
                                <a:spLocks noChangeArrowheads="1"/>
                              </wps:cNvSpPr>
                              <wps:spPr bwMode="auto">
                                <a:xfrm>
                                  <a:off x="17806" y="865849"/>
                                  <a:ext cx="861547"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8A3F4"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wps:txbx>
                              <wps:bodyPr wrap="square">
                                <a:spAutoFit/>
                              </wps:bodyPr>
                            </wps:wsp>
                            <wps:wsp>
                              <wps:cNvPr id="92724" name="Rechteck 92724"/>
                              <wps:cNvSpPr/>
                              <wps:spPr>
                                <a:xfrm>
                                  <a:off x="4231798" y="631342"/>
                                  <a:ext cx="143975"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725" name="Rechteck 92725"/>
                              <wps:cNvSpPr/>
                              <wps:spPr>
                                <a:xfrm>
                                  <a:off x="4231798" y="1440534"/>
                                  <a:ext cx="143975" cy="86400"/>
                                </a:xfrm>
                                <a:prstGeom prst="rect">
                                  <a:avLst/>
                                </a:prstGeom>
                                <a:solidFill>
                                  <a:srgbClr val="E2B4F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726" name="Rechteck 92726"/>
                              <wps:cNvSpPr/>
                              <wps:spPr>
                                <a:xfrm>
                                  <a:off x="4404542" y="482481"/>
                                  <a:ext cx="86385"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727" name="Rechteck 92727"/>
                              <wps:cNvSpPr/>
                              <wps:spPr>
                                <a:xfrm>
                                  <a:off x="4117255" y="482481"/>
                                  <a:ext cx="86385"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728" name="Rechteck 92728"/>
                              <wps:cNvSpPr/>
                              <wps:spPr>
                                <a:xfrm>
                                  <a:off x="4404542" y="1291673"/>
                                  <a:ext cx="86385"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729" name="Rechteck 92729"/>
                              <wps:cNvSpPr/>
                              <wps:spPr>
                                <a:xfrm>
                                  <a:off x="4117255" y="1291673"/>
                                  <a:ext cx="86385" cy="1080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68B39E8B" id="Gruppieren 60" o:spid="_x0000_s1669" style="width:357.05pt;height:123.25pt;mso-position-horizontal-relative:char;mso-position-vertical-relative:line" coordsize="45345,15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">
                      <v:shape id="Gerade Verbindung mit Pfeil 92672" o:spid="_x0000_s1670" type="#_x0000_t32" style="position:absolute;left:32137;top:3600;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" strokecolor="#1f497d [3215]" strokeweight="1pt">
                        <v:stroke endarrow="open"/>
                      </v:shape>
                      <v:shape id="Picture 4" o:spid="_x0000_s1671" type="#_x0000_t75" alt="ford-tourneo-connect-2005" style="position:absolute;left:9662;top:31;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">
                        <v:imagedata r:id="rId42" o:title="ford-tourneo-connect-2005" chromakey="white"/>
                        <v:path arrowok="t"/>
                        <o:lock v:ext="edit" aspectratio="f"/>
                      </v:shape>
                      <v:line id="Gerade Verbindung 81" o:spid="_x0000_s1672" style="position:absolute;visibility:visible;mso-wrap-style:square" from="9662,4336" to="13629,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" strokecolor="black [3213]"/>
                      <v:line id="Line 6" o:spid="_x0000_s1673" style="position:absolute;flip:x;visibility:visible;mso-wrap-style:square" from="10937,7149" to="12381,7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" strokecolor="lime" strokeweight="6.75pt"/>
                      <v:line id="Line 7" o:spid="_x0000_s1674" style="position:absolute;visibility:visible;mso-wrap-style:square" from="10087,4830" to="10087,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" strokecolor="#9c0" strokeweight="6.75pt"/>
                      <v:line id="Line 9" o:spid="_x0000_s1675" style="position:absolute;visibility:visible;mso-wrap-style:square" from="13169,2687" to="13169,3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" strokecolor="#9c0" strokeweight="6.75pt"/>
                      <v:line id="Line 9" o:spid="_x0000_s1676" style="position:absolute;visibility:visible;mso-wrap-style:square" from="13169,4830" to="13169,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" strokecolor="#9c0" strokeweight="6.75pt"/>
                      <v:line id="Line 7" o:spid="_x0000_s1677" style="position:absolute;rotation:45;visibility:visible;mso-wrap-style:square" from="9431,2644" to="9431,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" strokecolor="#9c0" strokeweight="6.75pt"/>
                      <v:oval id="Ellipse 92680" o:spid="_x0000_s1678" style="position:absolute;left:11044;top:2474;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" filled="f" strokecolor="black [3213]"/>
                      <v:shape id="Gerade Verbindung mit Pfeil 92681" o:spid="_x0000_s1679" type="#_x0000_t32" style="position:absolute;left:16398;top:3721;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" strokecolor="#1f497d [3215]" strokeweight="1pt">
                        <v:stroke endarrow="open"/>
                      </v:shape>
                      <v:shape id="Picture 4" o:spid="_x0000_s1680" type="#_x0000_t75" alt="ford-tourneo-connect-2005" style="position:absolute;left:24903;top:352;width:4333;height:72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">
                        <v:imagedata r:id="rId42" o:title="ford-tourneo-connect-2005" chromakey="white"/>
                        <o:lock v:ext="edit" aspectratio="f"/>
                      </v:shape>
                      <v:line id="Gerade Verbindung 81" o:spid="_x0000_s1681" style="position:absolute;visibility:visible;mso-wrap-style:square" from="24935,4900" to="28903,4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" strokecolor="black [3213]"/>
                      <v:oval id="Ellipse 92684" o:spid="_x0000_s1682" style="position:absolute;left:26371;top:2844;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" fillcolor="red" strokecolor="black [3213]"/>
                      <v:rect id="Rechteck 92685" o:spid="_x0000_s1683" style="position:absolute;left:27884;top:3011;width:863;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" fillcolor="red" stroked="f" strokeweight="2pt"/>
                      <v:rect id="Rechteck 92686" o:spid="_x0000_s1684" style="position:absolute;left:27884;top:5195;width:863;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" fillcolor="red" stroked="f" strokeweight="2pt"/>
                      <v:rect id="Rechteck 92687" o:spid="_x0000_s1685" style="position:absolute;left:25011;top:5195;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" fillcolor="red" stroked="f" strokeweight="2pt"/>
                      <v:rect id="Rechteck 92688" o:spid="_x0000_s1686" style="position:absolute;left:24090;top:2838;width:864;height:1800;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" fillcolor="red" stroked="f" strokeweight="2pt"/>
                      <v:rect id="Rechteck 92689" o:spid="_x0000_s1687" style="position:absolute;left:26157;top:6667;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" fillcolor="#e2b4fe" stroked="f" strokeweight="2pt"/>
                      <v:shape id="Text Box 211" o:spid="_x0000_s1688" type="#_x0000_t202" style="position:absolute;left:14764;top:882;width:8337;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" filled="f" stroked="f" strokeweight=".5pt">
                        <v:textbox>
                          <w:txbxContent>
                            <w:p w14:paraId="5D50260A" w14:textId="77777777" w:rsidR="00C82F17" w:rsidRDefault="00C82F17" w:rsidP="00AB0892">
                              <w:pPr>
                                <w:pStyle w:val="NormalWeb"/>
                                <w:overflowPunct w:val="0"/>
                                <w:spacing w:before="0" w:beforeAutospacing="0" w:after="0" w:afterAutospacing="0"/>
                                <w:jc w:val="center"/>
                              </w:pPr>
                              <w:r>
                                <w:rPr>
                                  <w:color w:val="000000"/>
                                  <w:kern w:val="24"/>
                                  <w:sz w:val="12"/>
                                  <w:szCs w:val="12"/>
                                </w:rPr>
                                <w:t>Lock action</w:t>
                              </w:r>
                            </w:p>
                          </w:txbxContent>
                        </v:textbox>
                      </v:shape>
                      <v:shape id="Text Box 211" o:spid="_x0000_s1689" type="#_x0000_t202" style="position:absolute;left:31055;top:1166;width:6799;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" filled="f" stroked="f" strokeweight=".5pt">
                        <v:textbox>
                          <w:txbxContent>
                            <w:p w14:paraId="5EEB0C10"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w:t>
                              </w:r>
                            </w:p>
                          </w:txbxContent>
                        </v:textbox>
                      </v:shape>
                      <v:shape id="Picture 4" o:spid="_x0000_s1690" type="#_x0000_t75" alt="ford-tourneo-connect-2005" style="position:absolute;left:41029;width:4316;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">
                        <v:imagedata r:id="rId42" o:title="ford-tourneo-connect-2005" chromakey="white"/>
                        <v:path arrowok="t"/>
                        <o:lock v:ext="edit" aspectratio="f"/>
                      </v:shape>
                      <v:line id="Gerade Verbindung 81" o:spid="_x0000_s1691" style="position:absolute;visibility:visible;mso-wrap-style:square" from="41029,4304" to="44996,4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" strokecolor="black [3213]"/>
                      <v:line id="Line 9" o:spid="_x0000_s1692" style="position:absolute;visibility:visible;mso-wrap-style:square" from="44536,2655" to="44536,3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" strokecolor="#9c0" strokeweight="6.75pt"/>
                      <v:line id="Line 7" o:spid="_x0000_s1693" style="position:absolute;rotation:45;visibility:visible;mso-wrap-style:square" from="40798,2612" to="40798,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" strokecolor="#9c0" strokeweight="6.75pt"/>
                      <v:oval id="Ellipse 92696" o:spid="_x0000_s1694" style="position:absolute;left:42411;top:2443;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" filled="f" strokecolor="black [3213]"/>
                      <v:shape id="Gerade Verbindung mit Pfeil 92697" o:spid="_x0000_s1695" type="#_x0000_t32" style="position:absolute;left:32137;top:11692;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" strokecolor="#1f497d [3215]" strokeweight="1pt">
                        <v:stroke endarrow="open"/>
                      </v:shape>
                      <v:shape id="Picture 4" o:spid="_x0000_s1696" type="#_x0000_t75" alt="ford-tourneo-connect-2005" style="position:absolute;left:9662;top:8123;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">
                        <v:imagedata r:id="rId42" o:title="ford-tourneo-connect-2005" chromakey="white"/>
                        <v:path arrowok="t"/>
                        <o:lock v:ext="edit" aspectratio="f"/>
                      </v:shape>
                      <v:line id="Gerade Verbindung 81" o:spid="_x0000_s1697" style="position:absolute;visibility:visible;mso-wrap-style:square" from="9662,12428" to="13629,1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" strokecolor="black [3213]"/>
                      <v:line id="Line 6" o:spid="_x0000_s1698" style="position:absolute;flip:x;visibility:visible;mso-wrap-style:square" from="10937,15240" to="12381,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" strokecolor="lime" strokeweight="6.75pt"/>
                      <v:line id="Line 7" o:spid="_x0000_s1699" style="position:absolute;visibility:visible;mso-wrap-style:square" from="10087,12922" to="10087,1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" strokecolor="#9c0" strokeweight="6.75pt"/>
                      <v:line id="Line 9" o:spid="_x0000_s1700" style="position:absolute;visibility:visible;mso-wrap-style:square" from="10122,10779" to="10122,11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" strokecolor="#9c0" strokeweight="6.75pt"/>
                      <v:line id="Line 9" o:spid="_x0000_s1701" style="position:absolute;visibility:visible;mso-wrap-style:square" from="13169,12922" to="13169,1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" strokecolor="#9c0" strokeweight="6.75pt"/>
                      <v:line id="Line 7" o:spid="_x0000_s1702" style="position:absolute;rotation:45;flip:y;visibility:visible;mso-wrap-style:square" from="13912,10664" to="13912,12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" strokecolor="#9c0" strokeweight="6.75pt"/>
                      <v:oval id="Ellipse 92705" o:spid="_x0000_s1703" style="position:absolute;left:11044;top:10566;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" filled="f" strokecolor="black [3213]"/>
                      <v:shape id="Gerade Verbindung mit Pfeil 92706" o:spid="_x0000_s1704" type="#_x0000_t32" style="position:absolute;left:16398;top:11813;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" strokecolor="#1f497d [3215]" strokeweight="1pt">
                        <v:stroke endarrow="open"/>
                      </v:shape>
                      <v:shape id="Picture 4" o:spid="_x0000_s1705" type="#_x0000_t75" alt="ford-tourneo-connect-2005" style="position:absolute;left:24903;top:8444;width:4333;height:72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">
                        <v:imagedata r:id="rId42" o:title="ford-tourneo-connect-2005" chromakey="white"/>
                        <o:lock v:ext="edit" aspectratio="f"/>
                      </v:shape>
                      <v:line id="Gerade Verbindung 81" o:spid="_x0000_s1706" style="position:absolute;visibility:visible;mso-wrap-style:square" from="24935,12992" to="28903,12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" strokecolor="black [3213]"/>
                      <v:oval id="Ellipse 92709" o:spid="_x0000_s1707" style="position:absolute;left:26371;top:10936;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" fillcolor="red" strokecolor="black [3213]"/>
                      <v:rect id="Rechteck 92710" o:spid="_x0000_s1708" style="position:absolute;left:24992;top:11103;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" fillcolor="red" stroked="f" strokeweight="2pt"/>
                      <v:rect id="Rechteck 92711" o:spid="_x0000_s1709" style="position:absolute;left:27884;top:13287;width:863;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" fillcolor="red" stroked="f" strokeweight="2pt"/>
                      <v:rect id="Rechteck 92712" o:spid="_x0000_s1710" style="position:absolute;left:25011;top:13287;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" fillcolor="red" stroked="f" strokeweight="2pt"/>
                      <v:rect id="Rechteck 92713" o:spid="_x0000_s1711" style="position:absolute;left:28571;top:11015;width:864;height:1800;rotation: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" fillcolor="red" stroked="f" strokeweight="2pt"/>
                      <v:rect id="Rechteck 92714" o:spid="_x0000_s1712" style="position:absolute;left:26157;top:14759;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" fillcolor="#e2b4fe" stroked="f" strokeweight="2pt"/>
                      <v:shape id="Text Box 211" o:spid="_x0000_s1713" type="#_x0000_t202" style="position:absolute;left:14764;top:8974;width:8337;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" filled="f" stroked="f" strokeweight=".5pt">
                        <v:textbox>
                          <w:txbxContent>
                            <w:p w14:paraId="355E083F" w14:textId="77777777" w:rsidR="00C82F17" w:rsidRDefault="00C82F17" w:rsidP="00AB0892">
                              <w:pPr>
                                <w:pStyle w:val="NormalWeb"/>
                                <w:overflowPunct w:val="0"/>
                                <w:spacing w:before="0" w:beforeAutospacing="0" w:after="0" w:afterAutospacing="0"/>
                                <w:jc w:val="center"/>
                              </w:pPr>
                              <w:r>
                                <w:rPr>
                                  <w:color w:val="000000"/>
                                  <w:kern w:val="24"/>
                                  <w:sz w:val="12"/>
                                  <w:szCs w:val="12"/>
                                </w:rPr>
                                <w:t>Lock action</w:t>
                              </w:r>
                            </w:p>
                          </w:txbxContent>
                        </v:textbox>
                      </v:shape>
                      <v:shape id="Text Box 211" o:spid="_x0000_s1714" type="#_x0000_t202" style="position:absolute;left:31055;top:9257;width:679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" filled="f" stroked="f" strokeweight=".5pt">
                        <v:textbox>
                          <w:txbxContent>
                            <w:p w14:paraId="0A7E6C51"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w:t>
                              </w:r>
                            </w:p>
                          </w:txbxContent>
                        </v:textbox>
                      </v:shape>
                      <v:shape id="Picture 4" o:spid="_x0000_s1715" type="#_x0000_t75" alt="ford-tourneo-connect-2005" style="position:absolute;left:41029;top:8091;width:4316;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">
                        <v:imagedata r:id="rId42" o:title="ford-tourneo-connect-2005" chromakey="white"/>
                        <v:path arrowok="t"/>
                        <o:lock v:ext="edit" aspectratio="f"/>
                      </v:shape>
                      <v:line id="Gerade Verbindung 81" o:spid="_x0000_s1716" style="position:absolute;visibility:visible;mso-wrap-style:square" from="41029,12396" to="44996,12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" strokecolor="black [3213]"/>
                      <v:line id="Line 9" o:spid="_x0000_s1717" style="position:absolute;visibility:visible;mso-wrap-style:square" from="41489,10747" to="41489,1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" strokecolor="#9c0" strokeweight="6.75pt"/>
                      <v:line id="Line 7" o:spid="_x0000_s1718" style="position:absolute;rotation:45;flip:y;visibility:visible;mso-wrap-style:square" from="45279,10633" to="45279,12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" strokecolor="#9c0" strokeweight="6.75pt"/>
                      <v:oval id="Ellipse 92721" o:spid="_x0000_s1719" style="position:absolute;left:42411;top:10535;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" filled="f" strokecolor="black [3213]"/>
                      <v:shape id="Text Box 44" o:spid="_x0000_s1720" type="#_x0000_t202" style="position:absolute;top:1213;width:861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" filled="f" stroked="f">
                        <v:textbox style="mso-fit-shape-to-text:t">
                          <w:txbxContent>
                            <w:p w14:paraId="4AF4EE35"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Driver Door open</w:t>
                              </w:r>
                            </w:p>
                          </w:txbxContent>
                        </v:textbox>
                      </v:shape>
                      <v:shape id="Text Box 44" o:spid="_x0000_s1721" type="#_x0000_t202" style="position:absolute;left:178;top:8658;width:86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" filled="f" stroked="f">
                        <v:textbox style="mso-fit-shape-to-text:t">
                          <w:txbxContent>
                            <w:p w14:paraId="4AD8A3F4"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v:textbox>
                      </v:shape>
                      <v:rect id="Rechteck 92724" o:spid="_x0000_s1722" style="position:absolute;left:42317;top:6313;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" fillcolor="#e2b4fe" stroked="f" strokeweight="2pt"/>
                      <v:rect id="Rechteck 92725" o:spid="_x0000_s1723" style="position:absolute;left:42317;top:14405;width:1440;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" fillcolor="#e2b4fe" stroked="f" strokeweight="2pt"/>
                      <v:rect id="Rechteck 92726" o:spid="_x0000_s1724" style="position:absolute;left:44045;top:4824;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" fillcolor="red" stroked="f" strokeweight="2pt"/>
                      <v:rect id="Rechteck 92727" o:spid="_x0000_s1725" style="position:absolute;left:41172;top:4824;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" fillcolor="red" stroked="f" strokeweight="2pt"/>
                      <v:rect id="Rechteck 92728" o:spid="_x0000_s1726" style="position:absolute;left:44045;top:12916;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" fillcolor="red" stroked="f" strokeweight="2pt"/>
                      <v:rect id="Rechteck 92729" o:spid="_x0000_s1727" style="position:absolute;left:41172;top:12916;width:86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" fillcolor="red" stroked="f" strokeweight="2pt"/>
                      <w10:anchorlock/>
                    </v:group>
                  </w:pict>
                </mc:Fallback>
              </mc:AlternateContent>
            </w:r>
          </w:p>
        </w:tc>
      </w:tr>
      <w:tr w:rsidR="00AB0892" w:rsidRPr="00A82BF4" w14:paraId="77C6F42B" w14:textId="77777777" w:rsidTr="00AB0892">
        <w:trPr>
          <w:trHeight w:val="255"/>
        </w:trPr>
        <w:tc>
          <w:tcPr>
            <w:tcW w:w="2064" w:type="dxa"/>
            <w:shd w:val="clear" w:color="auto" w:fill="D9D9D9" w:themeFill="background1" w:themeFillShade="D9"/>
          </w:tcPr>
          <w:p w14:paraId="4AC1905E" w14:textId="3249A74F" w:rsidR="00AB0892" w:rsidRPr="00C66B68" w:rsidRDefault="00AB0892" w:rsidP="00AB0892">
            <w:pPr>
              <w:rPr>
                <w:rFonts w:cs="Arial"/>
                <w:b/>
                <w:bCs/>
                <w:color w:val="000000"/>
                <w:szCs w:val="22"/>
              </w:rPr>
            </w:pPr>
            <w:r w:rsidRPr="00C66B68">
              <w:rPr>
                <w:rFonts w:cs="Arial"/>
                <w:b/>
                <w:bCs/>
                <w:color w:val="000000"/>
                <w:szCs w:val="22"/>
              </w:rPr>
              <w:t>Actors</w:t>
            </w:r>
          </w:p>
        </w:tc>
        <w:tc>
          <w:tcPr>
            <w:tcW w:w="631" w:type="dxa"/>
            <w:shd w:val="clear" w:color="auto" w:fill="auto"/>
          </w:tcPr>
          <w:p w14:paraId="7ECC40F5" w14:textId="77777777" w:rsidR="00AB0892" w:rsidRPr="00C66B68" w:rsidRDefault="00AB0892" w:rsidP="00AB0892">
            <w:pPr>
              <w:rPr>
                <w:rFonts w:cs="Arial"/>
                <w:color w:val="000000"/>
                <w:szCs w:val="22"/>
              </w:rPr>
            </w:pPr>
          </w:p>
        </w:tc>
        <w:tc>
          <w:tcPr>
            <w:tcW w:w="7506" w:type="dxa"/>
            <w:shd w:val="clear" w:color="auto" w:fill="auto"/>
          </w:tcPr>
          <w:p w14:paraId="7CE4FCE6" w14:textId="4EA461D5" w:rsidR="00AB0892" w:rsidRPr="00C66B68" w:rsidRDefault="00AB0892" w:rsidP="00AB0892">
            <w:pPr>
              <w:rPr>
                <w:rFonts w:cs="Arial"/>
                <w:szCs w:val="22"/>
              </w:rPr>
            </w:pPr>
            <w:r>
              <w:rPr>
                <w:rFonts w:cs="Arial"/>
                <w:szCs w:val="22"/>
              </w:rPr>
              <w:t>User</w:t>
            </w:r>
          </w:p>
        </w:tc>
      </w:tr>
      <w:tr w:rsidR="00AB0892" w:rsidRPr="00A82BF4" w14:paraId="14752B6D" w14:textId="77777777" w:rsidTr="00AB0892">
        <w:trPr>
          <w:trHeight w:val="255"/>
        </w:trPr>
        <w:tc>
          <w:tcPr>
            <w:tcW w:w="2064" w:type="dxa"/>
            <w:shd w:val="clear" w:color="auto" w:fill="D9D9D9" w:themeFill="background1" w:themeFillShade="D9"/>
            <w:hideMark/>
          </w:tcPr>
          <w:p w14:paraId="26921620" w14:textId="19860D0B" w:rsidR="00AB0892" w:rsidRPr="00C66B68" w:rsidRDefault="00AB0892" w:rsidP="00AB0892">
            <w:pPr>
              <w:rPr>
                <w:rFonts w:cs="Arial"/>
                <w:b/>
                <w:bCs/>
                <w:color w:val="000000"/>
                <w:szCs w:val="22"/>
              </w:rPr>
            </w:pPr>
            <w:r w:rsidRPr="00C66B68">
              <w:rPr>
                <w:rFonts w:cs="Arial"/>
                <w:b/>
                <w:bCs/>
                <w:color w:val="000000"/>
                <w:szCs w:val="22"/>
              </w:rPr>
              <w:t>Precondition</w:t>
            </w:r>
          </w:p>
        </w:tc>
        <w:tc>
          <w:tcPr>
            <w:tcW w:w="631" w:type="dxa"/>
            <w:shd w:val="clear" w:color="auto" w:fill="auto"/>
            <w:hideMark/>
          </w:tcPr>
          <w:p w14:paraId="4D6790E2" w14:textId="77777777" w:rsidR="00AB0892" w:rsidRPr="00C66B68" w:rsidRDefault="00AB0892" w:rsidP="00AB0892">
            <w:pPr>
              <w:rPr>
                <w:rFonts w:cs="Arial"/>
                <w:color w:val="000000"/>
                <w:szCs w:val="22"/>
              </w:rPr>
            </w:pPr>
          </w:p>
        </w:tc>
        <w:tc>
          <w:tcPr>
            <w:tcW w:w="7506" w:type="dxa"/>
            <w:shd w:val="clear" w:color="auto" w:fill="auto"/>
          </w:tcPr>
          <w:p w14:paraId="192DFDFA" w14:textId="46AF2654" w:rsidR="00AB0892" w:rsidRPr="00C66B68" w:rsidRDefault="00AB0892" w:rsidP="00AB0892">
            <w:pPr>
              <w:rPr>
                <w:rFonts w:cs="Arial"/>
                <w:szCs w:val="22"/>
              </w:rPr>
            </w:pPr>
            <w:r>
              <w:rPr>
                <w:rFonts w:cs="Arial"/>
                <w:szCs w:val="22"/>
              </w:rPr>
              <w:t>Vehicle Type “Commercial Vehicle” (Single</w:t>
            </w:r>
            <w:r w:rsidRPr="006208BB">
              <w:rPr>
                <w:rFonts w:cs="Arial"/>
                <w:szCs w:val="22"/>
              </w:rPr>
              <w:t xml:space="preserve"> Cab Panel Van</w:t>
            </w:r>
            <w:r>
              <w:rPr>
                <w:rFonts w:cs="Arial"/>
                <w:szCs w:val="22"/>
              </w:rPr>
              <w:t>)</w:t>
            </w:r>
          </w:p>
        </w:tc>
      </w:tr>
      <w:tr w:rsidR="00AB0892" w:rsidRPr="00A82BF4" w14:paraId="747E6881" w14:textId="77777777" w:rsidTr="00AB0892">
        <w:trPr>
          <w:trHeight w:val="255"/>
        </w:trPr>
        <w:tc>
          <w:tcPr>
            <w:tcW w:w="2064" w:type="dxa"/>
            <w:shd w:val="clear" w:color="auto" w:fill="D9D9D9" w:themeFill="background1" w:themeFillShade="D9"/>
            <w:hideMark/>
          </w:tcPr>
          <w:p w14:paraId="6E0FB2A3" w14:textId="77777777" w:rsidR="00AB0892" w:rsidRPr="00C66B68" w:rsidRDefault="00AB0892" w:rsidP="00AB0892">
            <w:pPr>
              <w:rPr>
                <w:rFonts w:cs="Arial"/>
                <w:b/>
                <w:bCs/>
                <w:color w:val="000000"/>
                <w:szCs w:val="22"/>
              </w:rPr>
            </w:pPr>
          </w:p>
        </w:tc>
        <w:tc>
          <w:tcPr>
            <w:tcW w:w="631" w:type="dxa"/>
            <w:shd w:val="clear" w:color="auto" w:fill="auto"/>
            <w:hideMark/>
          </w:tcPr>
          <w:p w14:paraId="6B450056" w14:textId="77777777" w:rsidR="00AB0892" w:rsidRPr="00C66B68" w:rsidRDefault="00AB0892" w:rsidP="00AB0892">
            <w:pPr>
              <w:rPr>
                <w:rFonts w:cs="Arial"/>
                <w:color w:val="000000"/>
                <w:szCs w:val="22"/>
              </w:rPr>
            </w:pPr>
          </w:p>
        </w:tc>
        <w:tc>
          <w:tcPr>
            <w:tcW w:w="7506" w:type="dxa"/>
            <w:shd w:val="clear" w:color="auto" w:fill="auto"/>
          </w:tcPr>
          <w:p w14:paraId="512ADD73" w14:textId="485E3B5B" w:rsidR="00AB0892" w:rsidRPr="00C66B68" w:rsidRDefault="00AB0892" w:rsidP="00AB0892">
            <w:pPr>
              <w:rPr>
                <w:rFonts w:cs="Arial"/>
                <w:szCs w:val="22"/>
              </w:rPr>
            </w:pPr>
            <w:r>
              <w:rPr>
                <w:rFonts w:cs="Arial"/>
                <w:szCs w:val="22"/>
              </w:rPr>
              <w:t>Feature “</w:t>
            </w:r>
            <w:r w:rsidRPr="003B17D5">
              <w:rPr>
                <w:rFonts w:cs="Arial"/>
                <w:szCs w:val="22"/>
              </w:rPr>
              <w:t xml:space="preserve">Enhanced </w:t>
            </w:r>
            <w:r>
              <w:rPr>
                <w:rFonts w:cs="Arial"/>
                <w:szCs w:val="22"/>
              </w:rPr>
              <w:t>Trim Switch Inhibit” is deactivated</w:t>
            </w:r>
          </w:p>
        </w:tc>
      </w:tr>
      <w:tr w:rsidR="00AB0892" w:rsidRPr="00A82BF4" w14:paraId="4DCD002E" w14:textId="77777777" w:rsidTr="00AB0892">
        <w:trPr>
          <w:trHeight w:val="255"/>
        </w:trPr>
        <w:tc>
          <w:tcPr>
            <w:tcW w:w="2064" w:type="dxa"/>
            <w:shd w:val="clear" w:color="auto" w:fill="D9D9D9" w:themeFill="background1" w:themeFillShade="D9"/>
            <w:hideMark/>
          </w:tcPr>
          <w:p w14:paraId="307C1400" w14:textId="6217FFE7" w:rsidR="00AB0892" w:rsidRPr="00C66B68" w:rsidRDefault="00AB0892" w:rsidP="00AB0892">
            <w:pPr>
              <w:rPr>
                <w:rFonts w:cs="Arial"/>
                <w:b/>
                <w:bCs/>
                <w:color w:val="000000"/>
                <w:szCs w:val="22"/>
              </w:rPr>
            </w:pPr>
          </w:p>
        </w:tc>
        <w:tc>
          <w:tcPr>
            <w:tcW w:w="631" w:type="dxa"/>
            <w:shd w:val="clear" w:color="auto" w:fill="auto"/>
            <w:hideMark/>
          </w:tcPr>
          <w:p w14:paraId="231816A6" w14:textId="4DC125B2" w:rsidR="00AB0892" w:rsidRPr="00C66B68" w:rsidRDefault="00AB0892" w:rsidP="00AB0892">
            <w:pPr>
              <w:rPr>
                <w:rFonts w:cs="Arial"/>
                <w:color w:val="000000"/>
                <w:szCs w:val="22"/>
              </w:rPr>
            </w:pPr>
          </w:p>
        </w:tc>
        <w:tc>
          <w:tcPr>
            <w:tcW w:w="7506" w:type="dxa"/>
            <w:shd w:val="clear" w:color="auto" w:fill="auto"/>
          </w:tcPr>
          <w:p w14:paraId="6E299F31" w14:textId="05D00345" w:rsidR="00AB0892" w:rsidRPr="00C66B68" w:rsidRDefault="00AB0892" w:rsidP="00AB0892">
            <w:pPr>
              <w:rPr>
                <w:rFonts w:cs="Arial"/>
                <w:strike/>
                <w:szCs w:val="22"/>
              </w:rPr>
            </w:pPr>
            <w:r>
              <w:rPr>
                <w:rFonts w:cs="Arial"/>
                <w:szCs w:val="22"/>
              </w:rPr>
              <w:t>Feature “Smart Unlock Door Open” is disabled</w:t>
            </w:r>
          </w:p>
        </w:tc>
      </w:tr>
      <w:tr w:rsidR="00AB0892" w:rsidRPr="00A82BF4" w14:paraId="61A3E39D" w14:textId="77777777" w:rsidTr="00AB0892">
        <w:trPr>
          <w:trHeight w:val="255"/>
        </w:trPr>
        <w:tc>
          <w:tcPr>
            <w:tcW w:w="2064" w:type="dxa"/>
            <w:shd w:val="clear" w:color="auto" w:fill="D9D9D9" w:themeFill="background1" w:themeFillShade="D9"/>
          </w:tcPr>
          <w:p w14:paraId="4C8CB569" w14:textId="77777777" w:rsidR="00AB0892" w:rsidRPr="00C66B68" w:rsidRDefault="00AB0892" w:rsidP="00AB0892">
            <w:pPr>
              <w:rPr>
                <w:rFonts w:cs="Arial"/>
                <w:b/>
                <w:bCs/>
                <w:color w:val="000000"/>
                <w:szCs w:val="22"/>
              </w:rPr>
            </w:pPr>
          </w:p>
        </w:tc>
        <w:tc>
          <w:tcPr>
            <w:tcW w:w="631" w:type="dxa"/>
            <w:shd w:val="clear" w:color="auto" w:fill="auto"/>
          </w:tcPr>
          <w:p w14:paraId="4D1848AC" w14:textId="181A2D3C" w:rsidR="00AB0892" w:rsidRPr="00C66B68" w:rsidRDefault="00AB0892" w:rsidP="00AB0892">
            <w:pPr>
              <w:rPr>
                <w:rFonts w:cs="Arial"/>
                <w:color w:val="000000"/>
                <w:szCs w:val="22"/>
              </w:rPr>
            </w:pPr>
          </w:p>
        </w:tc>
        <w:tc>
          <w:tcPr>
            <w:tcW w:w="7506" w:type="dxa"/>
            <w:shd w:val="clear" w:color="auto" w:fill="auto"/>
          </w:tcPr>
          <w:p w14:paraId="37A8CBEC" w14:textId="3F460EFE" w:rsidR="00AB0892" w:rsidRPr="00C66B68" w:rsidRDefault="00AB0892" w:rsidP="00AB0892">
            <w:pPr>
              <w:rPr>
                <w:rFonts w:cs="Arial"/>
              </w:rPr>
            </w:pPr>
            <w:r>
              <w:rPr>
                <w:rFonts w:cs="Arial"/>
                <w:szCs w:val="22"/>
              </w:rPr>
              <w:t>Ignition is on</w:t>
            </w:r>
          </w:p>
        </w:tc>
      </w:tr>
      <w:tr w:rsidR="00AB0892" w:rsidRPr="00A82BF4" w14:paraId="2650E95B" w14:textId="77777777" w:rsidTr="00AB0892">
        <w:trPr>
          <w:trHeight w:val="255"/>
        </w:trPr>
        <w:tc>
          <w:tcPr>
            <w:tcW w:w="2064" w:type="dxa"/>
            <w:shd w:val="clear" w:color="auto" w:fill="D9D9D9" w:themeFill="background1" w:themeFillShade="D9"/>
          </w:tcPr>
          <w:p w14:paraId="675FF7CB" w14:textId="77777777" w:rsidR="00AB0892" w:rsidRPr="00C66B68" w:rsidRDefault="00AB0892" w:rsidP="00AB0892">
            <w:pPr>
              <w:rPr>
                <w:rFonts w:cs="Arial"/>
                <w:b/>
                <w:bCs/>
                <w:color w:val="000000"/>
                <w:szCs w:val="22"/>
              </w:rPr>
            </w:pPr>
          </w:p>
        </w:tc>
        <w:tc>
          <w:tcPr>
            <w:tcW w:w="631" w:type="dxa"/>
            <w:shd w:val="clear" w:color="auto" w:fill="auto"/>
          </w:tcPr>
          <w:p w14:paraId="67B206F4" w14:textId="77777777" w:rsidR="00AB0892" w:rsidRPr="00C66B68" w:rsidRDefault="00AB0892" w:rsidP="00AB0892">
            <w:pPr>
              <w:rPr>
                <w:rFonts w:cs="Arial"/>
                <w:color w:val="000000"/>
                <w:szCs w:val="22"/>
              </w:rPr>
            </w:pPr>
          </w:p>
        </w:tc>
        <w:tc>
          <w:tcPr>
            <w:tcW w:w="7506" w:type="dxa"/>
            <w:shd w:val="clear" w:color="auto" w:fill="auto"/>
          </w:tcPr>
          <w:p w14:paraId="33C1A12C" w14:textId="7DBA08F3" w:rsidR="00AB0892" w:rsidRPr="00C66B68" w:rsidRDefault="00AB0892" w:rsidP="00AB0892">
            <w:pPr>
              <w:rPr>
                <w:rFonts w:cs="Arial"/>
                <w:szCs w:val="22"/>
              </w:rPr>
            </w:pPr>
            <w:r>
              <w:rPr>
                <w:rFonts w:cs="Arial"/>
                <w:szCs w:val="22"/>
              </w:rPr>
              <w:t>A front door is open</w:t>
            </w:r>
          </w:p>
        </w:tc>
      </w:tr>
      <w:tr w:rsidR="00AB0892" w:rsidRPr="00A82BF4" w14:paraId="454E9254" w14:textId="77777777" w:rsidTr="00AB0892">
        <w:trPr>
          <w:trHeight w:val="255"/>
        </w:trPr>
        <w:tc>
          <w:tcPr>
            <w:tcW w:w="2064" w:type="dxa"/>
            <w:shd w:val="clear" w:color="auto" w:fill="D9D9D9" w:themeFill="background1" w:themeFillShade="D9"/>
          </w:tcPr>
          <w:p w14:paraId="09150FC5" w14:textId="64F65AF2" w:rsidR="00AB0892" w:rsidRPr="00C66B68" w:rsidRDefault="00AB0892" w:rsidP="00AB0892">
            <w:pPr>
              <w:rPr>
                <w:rFonts w:cs="Arial"/>
                <w:b/>
                <w:bCs/>
                <w:color w:val="000000"/>
                <w:szCs w:val="22"/>
              </w:rPr>
            </w:pPr>
          </w:p>
        </w:tc>
        <w:tc>
          <w:tcPr>
            <w:tcW w:w="631" w:type="dxa"/>
            <w:shd w:val="clear" w:color="auto" w:fill="auto"/>
          </w:tcPr>
          <w:p w14:paraId="080AA587" w14:textId="77777777" w:rsidR="00AB0892" w:rsidRPr="00C66B68" w:rsidRDefault="00AB0892" w:rsidP="00AB0892">
            <w:pPr>
              <w:rPr>
                <w:rFonts w:cs="Arial"/>
                <w:color w:val="000000"/>
                <w:szCs w:val="22"/>
              </w:rPr>
            </w:pPr>
          </w:p>
        </w:tc>
        <w:tc>
          <w:tcPr>
            <w:tcW w:w="7506" w:type="dxa"/>
            <w:shd w:val="clear" w:color="auto" w:fill="auto"/>
          </w:tcPr>
          <w:p w14:paraId="4A79FF93" w14:textId="5A0BDBBE" w:rsidR="00AB0892" w:rsidRPr="00A743EE" w:rsidRDefault="00AB0892" w:rsidP="00A743EE">
            <w:pPr>
              <w:rPr>
                <w:rFonts w:cs="Arial"/>
                <w:szCs w:val="22"/>
              </w:rPr>
            </w:pPr>
          </w:p>
        </w:tc>
      </w:tr>
      <w:tr w:rsidR="00AB0892" w:rsidRPr="00A82BF4" w14:paraId="2184408F" w14:textId="77777777" w:rsidTr="00AB0892">
        <w:trPr>
          <w:trHeight w:val="255"/>
        </w:trPr>
        <w:tc>
          <w:tcPr>
            <w:tcW w:w="2064" w:type="dxa"/>
            <w:shd w:val="clear" w:color="auto" w:fill="D9D9D9" w:themeFill="background1" w:themeFillShade="D9"/>
          </w:tcPr>
          <w:p w14:paraId="13F9DC19" w14:textId="77777777" w:rsidR="00AB0892" w:rsidRDefault="00AB0892" w:rsidP="00AB0892">
            <w:pPr>
              <w:rPr>
                <w:rFonts w:cs="Arial"/>
                <w:b/>
                <w:bCs/>
                <w:color w:val="000000"/>
                <w:szCs w:val="22"/>
              </w:rPr>
            </w:pPr>
            <w:r w:rsidRPr="00C66B68">
              <w:rPr>
                <w:rFonts w:cs="Arial"/>
                <w:b/>
                <w:bCs/>
                <w:color w:val="000000"/>
                <w:szCs w:val="22"/>
              </w:rPr>
              <w:t>Main Flow</w:t>
            </w:r>
          </w:p>
          <w:p w14:paraId="725077E1" w14:textId="737D56EA" w:rsidR="00AB0892" w:rsidRPr="00C66B68" w:rsidRDefault="00AB0892" w:rsidP="00AB0892">
            <w:pPr>
              <w:rPr>
                <w:rFonts w:cs="Arial"/>
                <w:b/>
                <w:bCs/>
                <w:color w:val="000000"/>
                <w:szCs w:val="22"/>
              </w:rPr>
            </w:pPr>
            <w:r w:rsidRPr="006C6527">
              <w:rPr>
                <w:rFonts w:cs="Arial"/>
                <w:bCs/>
                <w:color w:val="000000"/>
                <w:szCs w:val="22"/>
              </w:rPr>
              <w:t>[</w:t>
            </w:r>
            <w:r>
              <w:rPr>
                <w:rFonts w:cs="Arial"/>
                <w:bCs/>
                <w:color w:val="000000"/>
                <w:szCs w:val="22"/>
              </w:rPr>
              <w:t>Cabin</w:t>
            </w:r>
            <w:r w:rsidRPr="006C6527">
              <w:rPr>
                <w:rFonts w:cs="Arial"/>
                <w:bCs/>
                <w:color w:val="000000"/>
                <w:szCs w:val="22"/>
              </w:rPr>
              <w:t xml:space="preserve"> and </w:t>
            </w:r>
            <w:r>
              <w:rPr>
                <w:rFonts w:cs="Arial"/>
                <w:bCs/>
                <w:color w:val="000000"/>
                <w:szCs w:val="22"/>
              </w:rPr>
              <w:t>cargo</w:t>
            </w:r>
            <w:r w:rsidRPr="006C6527">
              <w:rPr>
                <w:rFonts w:cs="Arial"/>
                <w:bCs/>
                <w:color w:val="000000"/>
                <w:szCs w:val="22"/>
              </w:rPr>
              <w:t xml:space="preserve"> door open]</w:t>
            </w:r>
          </w:p>
        </w:tc>
        <w:tc>
          <w:tcPr>
            <w:tcW w:w="631" w:type="dxa"/>
            <w:shd w:val="clear" w:color="auto" w:fill="auto"/>
          </w:tcPr>
          <w:p w14:paraId="1413EB00" w14:textId="2A7C32D0" w:rsidR="00AB0892" w:rsidRPr="00C66B68" w:rsidRDefault="00AB0892" w:rsidP="00AB0892">
            <w:pPr>
              <w:rPr>
                <w:rFonts w:cs="Arial"/>
                <w:color w:val="000000"/>
                <w:szCs w:val="22"/>
              </w:rPr>
            </w:pPr>
            <w:r w:rsidRPr="00C66B68">
              <w:rPr>
                <w:rFonts w:cs="Arial"/>
                <w:color w:val="000000"/>
                <w:szCs w:val="22"/>
              </w:rPr>
              <w:t>M1</w:t>
            </w:r>
          </w:p>
        </w:tc>
        <w:tc>
          <w:tcPr>
            <w:tcW w:w="7506" w:type="dxa"/>
            <w:shd w:val="clear" w:color="auto" w:fill="auto"/>
          </w:tcPr>
          <w:p w14:paraId="5B2B2701" w14:textId="3F7EC52C" w:rsidR="00AB0892" w:rsidRPr="00A743EE" w:rsidRDefault="00347817" w:rsidP="00A743EE">
            <w:pPr>
              <w:rPr>
                <w:rFonts w:cs="Arial"/>
                <w:color w:val="000000"/>
              </w:rPr>
            </w:pPr>
            <w:r w:rsidRPr="00483EBD">
              <w:rPr>
                <w:rFonts w:cs="Arial"/>
                <w:szCs w:val="22"/>
              </w:rPr>
              <w:t xml:space="preserve">User </w:t>
            </w:r>
            <w:r>
              <w:rPr>
                <w:rFonts w:cs="Arial"/>
                <w:szCs w:val="22"/>
              </w:rPr>
              <w:t xml:space="preserve">triggers Lock All with single lock action with appropriate trigger, </w:t>
            </w:r>
            <w:r w:rsidR="00AB0892">
              <w:rPr>
                <w:rFonts w:cs="Arial"/>
                <w:szCs w:val="22"/>
              </w:rPr>
              <w:t>while Ignition is ON:</w:t>
            </w:r>
          </w:p>
        </w:tc>
      </w:tr>
      <w:tr w:rsidR="00AB0892" w:rsidRPr="00A82BF4" w14:paraId="6C2D4450" w14:textId="77777777" w:rsidTr="00AB0892">
        <w:trPr>
          <w:trHeight w:val="255"/>
        </w:trPr>
        <w:tc>
          <w:tcPr>
            <w:tcW w:w="2064" w:type="dxa"/>
            <w:shd w:val="clear" w:color="auto" w:fill="D9D9D9" w:themeFill="background1" w:themeFillShade="D9"/>
          </w:tcPr>
          <w:p w14:paraId="69AD76B4" w14:textId="3678B83D" w:rsidR="00AB0892" w:rsidRPr="00C66B68" w:rsidRDefault="00AB0892" w:rsidP="00AB0892">
            <w:pPr>
              <w:rPr>
                <w:rFonts w:cs="Arial"/>
                <w:b/>
                <w:bCs/>
                <w:color w:val="000000"/>
                <w:szCs w:val="22"/>
              </w:rPr>
            </w:pPr>
          </w:p>
        </w:tc>
        <w:tc>
          <w:tcPr>
            <w:tcW w:w="631" w:type="dxa"/>
            <w:shd w:val="clear" w:color="auto" w:fill="auto"/>
          </w:tcPr>
          <w:p w14:paraId="3EAFBF8B" w14:textId="5040CA62" w:rsidR="00AB0892" w:rsidRPr="00C66B68" w:rsidRDefault="00AB0892" w:rsidP="00AB0892">
            <w:pPr>
              <w:rPr>
                <w:rFonts w:cs="Arial"/>
                <w:color w:val="000000"/>
                <w:szCs w:val="22"/>
              </w:rPr>
            </w:pPr>
            <w:r>
              <w:rPr>
                <w:rFonts w:cs="Arial"/>
                <w:color w:val="000000"/>
                <w:szCs w:val="22"/>
              </w:rPr>
              <w:t>M2</w:t>
            </w:r>
          </w:p>
        </w:tc>
        <w:tc>
          <w:tcPr>
            <w:tcW w:w="7506" w:type="dxa"/>
            <w:shd w:val="clear" w:color="auto" w:fill="auto"/>
          </w:tcPr>
          <w:p w14:paraId="7753FD67" w14:textId="60A103B7" w:rsidR="00AB0892" w:rsidRPr="00C66B68" w:rsidRDefault="00AB0892" w:rsidP="00AB0892">
            <w:pPr>
              <w:rPr>
                <w:rFonts w:cs="Arial"/>
                <w:szCs w:val="22"/>
              </w:rPr>
            </w:pPr>
            <w:r>
              <w:rPr>
                <w:rFonts w:cs="Arial"/>
                <w:szCs w:val="22"/>
              </w:rPr>
              <w:t xml:space="preserve">All exterior handles will be locked/disabled -&gt; </w:t>
            </w:r>
            <w:r>
              <w:rPr>
                <w:rFonts w:cs="Arial"/>
                <w:color w:val="000000"/>
              </w:rPr>
              <w:t>Exterior Central Lock (ECL)</w:t>
            </w:r>
          </w:p>
        </w:tc>
      </w:tr>
      <w:tr w:rsidR="00AB0892" w:rsidRPr="00A82BF4" w14:paraId="65640E66" w14:textId="77777777" w:rsidTr="00AB0892">
        <w:trPr>
          <w:trHeight w:val="255"/>
        </w:trPr>
        <w:tc>
          <w:tcPr>
            <w:tcW w:w="2064" w:type="dxa"/>
            <w:shd w:val="clear" w:color="auto" w:fill="D9D9D9" w:themeFill="background1" w:themeFillShade="D9"/>
          </w:tcPr>
          <w:p w14:paraId="1FA2A07C" w14:textId="77777777" w:rsidR="00AB0892" w:rsidRPr="00C66B68" w:rsidRDefault="00AB0892" w:rsidP="00AB0892">
            <w:pPr>
              <w:rPr>
                <w:rFonts w:cs="Arial"/>
                <w:b/>
                <w:bCs/>
                <w:color w:val="000000"/>
                <w:szCs w:val="22"/>
              </w:rPr>
            </w:pPr>
          </w:p>
        </w:tc>
        <w:tc>
          <w:tcPr>
            <w:tcW w:w="631" w:type="dxa"/>
            <w:shd w:val="clear" w:color="auto" w:fill="auto"/>
          </w:tcPr>
          <w:p w14:paraId="3CF36C6B" w14:textId="1C1875D3" w:rsidR="00AB0892" w:rsidRPr="00C66B68" w:rsidRDefault="00AB0892" w:rsidP="00AB0892">
            <w:pPr>
              <w:rPr>
                <w:rFonts w:cs="Arial"/>
                <w:color w:val="000000"/>
                <w:szCs w:val="22"/>
              </w:rPr>
            </w:pPr>
            <w:r>
              <w:rPr>
                <w:rFonts w:cs="Arial"/>
                <w:color w:val="000000"/>
                <w:szCs w:val="22"/>
              </w:rPr>
              <w:t>M3</w:t>
            </w:r>
          </w:p>
        </w:tc>
        <w:tc>
          <w:tcPr>
            <w:tcW w:w="7506" w:type="dxa"/>
            <w:shd w:val="clear" w:color="auto" w:fill="auto"/>
          </w:tcPr>
          <w:p w14:paraId="619327A0" w14:textId="716CDA2B" w:rsidR="00AB0892" w:rsidRPr="00C66B68" w:rsidRDefault="00AB0892" w:rsidP="00AB0892">
            <w:pPr>
              <w:rPr>
                <w:rFonts w:cs="Arial"/>
                <w:szCs w:val="22"/>
              </w:rPr>
            </w:pPr>
            <w:r>
              <w:rPr>
                <w:rFonts w:cs="Arial"/>
                <w:szCs w:val="22"/>
              </w:rPr>
              <w:t>After 1 second all exterior handles on front doors will be unlocked/enabled -&gt; Front Door</w:t>
            </w:r>
            <w:r>
              <w:rPr>
                <w:rFonts w:cs="Arial"/>
                <w:color w:val="000000"/>
              </w:rPr>
              <w:t xml:space="preserve"> Unlock (FDUL)</w:t>
            </w:r>
          </w:p>
        </w:tc>
      </w:tr>
      <w:tr w:rsidR="00AB0892" w:rsidRPr="00A82BF4" w14:paraId="7A5A255C" w14:textId="77777777" w:rsidTr="00AB0892">
        <w:trPr>
          <w:trHeight w:val="255"/>
        </w:trPr>
        <w:tc>
          <w:tcPr>
            <w:tcW w:w="2064" w:type="dxa"/>
            <w:shd w:val="clear" w:color="auto" w:fill="D9D9D9" w:themeFill="background1" w:themeFillShade="D9"/>
          </w:tcPr>
          <w:p w14:paraId="4A8940C3" w14:textId="77FA9E80" w:rsidR="00AB0892" w:rsidRPr="00C66B68" w:rsidRDefault="00AB0892" w:rsidP="00AB0892">
            <w:pPr>
              <w:rPr>
                <w:rFonts w:cs="Arial"/>
                <w:b/>
                <w:bCs/>
                <w:color w:val="000000"/>
                <w:szCs w:val="22"/>
              </w:rPr>
            </w:pPr>
          </w:p>
        </w:tc>
        <w:tc>
          <w:tcPr>
            <w:tcW w:w="631" w:type="dxa"/>
            <w:shd w:val="clear" w:color="auto" w:fill="auto"/>
          </w:tcPr>
          <w:p w14:paraId="0E864D4A" w14:textId="649F9081" w:rsidR="00AB0892" w:rsidRPr="00C66B68" w:rsidRDefault="00AB0892" w:rsidP="00AB0892">
            <w:pPr>
              <w:rPr>
                <w:rFonts w:cs="Arial"/>
                <w:color w:val="000000"/>
                <w:szCs w:val="22"/>
              </w:rPr>
            </w:pPr>
            <w:r>
              <w:rPr>
                <w:rFonts w:cs="Arial"/>
                <w:color w:val="000000"/>
                <w:szCs w:val="22"/>
              </w:rPr>
              <w:t>M4</w:t>
            </w:r>
          </w:p>
        </w:tc>
        <w:tc>
          <w:tcPr>
            <w:tcW w:w="7506" w:type="dxa"/>
            <w:shd w:val="clear" w:color="auto" w:fill="auto"/>
          </w:tcPr>
          <w:p w14:paraId="514FB832" w14:textId="58779661" w:rsidR="00AB0892" w:rsidRPr="00C66B68" w:rsidRDefault="00AB0892" w:rsidP="00AB0892">
            <w:pPr>
              <w:rPr>
                <w:rFonts w:cs="Arial"/>
                <w:szCs w:val="22"/>
              </w:rPr>
            </w:pPr>
            <w:r>
              <w:rPr>
                <w:rFonts w:cs="Arial"/>
                <w:szCs w:val="22"/>
              </w:rPr>
              <w:t xml:space="preserve">User receives a mislock feedback </w:t>
            </w:r>
            <w:r w:rsidRPr="005206C3">
              <w:rPr>
                <w:rFonts w:cs="Arial"/>
              </w:rPr>
              <w:t xml:space="preserve">(if “Silent Mode” Feature is disabled AND “Audible </w:t>
            </w:r>
            <w:r>
              <w:rPr>
                <w:rFonts w:cs="Arial"/>
              </w:rPr>
              <w:t xml:space="preserve">Mislock </w:t>
            </w:r>
            <w:r w:rsidRPr="005206C3">
              <w:rPr>
                <w:rFonts w:cs="Arial"/>
              </w:rPr>
              <w:t>Feedback” Feature is enabled)</w:t>
            </w:r>
          </w:p>
        </w:tc>
      </w:tr>
      <w:tr w:rsidR="00AB0892" w:rsidRPr="00A82BF4" w14:paraId="57D1693D" w14:textId="77777777" w:rsidTr="00AB0892">
        <w:trPr>
          <w:trHeight w:val="255"/>
        </w:trPr>
        <w:tc>
          <w:tcPr>
            <w:tcW w:w="2064" w:type="dxa"/>
            <w:shd w:val="clear" w:color="auto" w:fill="D9D9D9" w:themeFill="background1" w:themeFillShade="D9"/>
          </w:tcPr>
          <w:p w14:paraId="2CE9E420" w14:textId="77777777" w:rsidR="00AB0892" w:rsidRPr="00C66B68" w:rsidRDefault="00AB0892" w:rsidP="00AB0892">
            <w:pPr>
              <w:rPr>
                <w:rFonts w:cs="Arial"/>
                <w:b/>
                <w:bCs/>
                <w:color w:val="000000"/>
                <w:szCs w:val="22"/>
              </w:rPr>
            </w:pPr>
          </w:p>
        </w:tc>
        <w:tc>
          <w:tcPr>
            <w:tcW w:w="631" w:type="dxa"/>
            <w:shd w:val="clear" w:color="auto" w:fill="auto"/>
          </w:tcPr>
          <w:p w14:paraId="23E171F9" w14:textId="17BF3EA7" w:rsidR="00AB0892" w:rsidRDefault="00AB0892" w:rsidP="00AB0892">
            <w:pPr>
              <w:rPr>
                <w:rFonts w:cs="Arial"/>
                <w:color w:val="000000"/>
                <w:szCs w:val="22"/>
              </w:rPr>
            </w:pPr>
            <w:r>
              <w:rPr>
                <w:rFonts w:cs="Arial"/>
                <w:color w:val="000000"/>
                <w:szCs w:val="22"/>
              </w:rPr>
              <w:t>M5</w:t>
            </w:r>
          </w:p>
        </w:tc>
        <w:tc>
          <w:tcPr>
            <w:tcW w:w="7506" w:type="dxa"/>
            <w:shd w:val="clear" w:color="auto" w:fill="auto"/>
          </w:tcPr>
          <w:p w14:paraId="1ADE28D6" w14:textId="1ED338F4" w:rsidR="00AB0892" w:rsidRDefault="00AB0892" w:rsidP="00AB0892">
            <w:pPr>
              <w:rPr>
                <w:rFonts w:cs="Arial"/>
                <w:szCs w:val="22"/>
              </w:rPr>
            </w:pPr>
            <w:r w:rsidRPr="00336877">
              <w:rPr>
                <w:rFonts w:cs="Arial"/>
                <w:szCs w:val="22"/>
              </w:rPr>
              <w:t xml:space="preserve">All </w:t>
            </w:r>
            <w:r>
              <w:rPr>
                <w:rFonts w:cs="Arial"/>
              </w:rPr>
              <w:t xml:space="preserve">exterior cabin </w:t>
            </w:r>
            <w:r w:rsidRPr="00336877">
              <w:rPr>
                <w:rFonts w:cs="Arial"/>
                <w:szCs w:val="22"/>
              </w:rPr>
              <w:t xml:space="preserve">door handles </w:t>
            </w:r>
            <w:r>
              <w:rPr>
                <w:rFonts w:cs="Arial"/>
                <w:szCs w:val="22"/>
              </w:rPr>
              <w:t xml:space="preserve">can </w:t>
            </w:r>
            <w:r w:rsidRPr="00002A37">
              <w:rPr>
                <w:rFonts w:cs="Arial"/>
                <w:color w:val="000000"/>
              </w:rPr>
              <w:t>be opened from</w:t>
            </w:r>
            <w:r>
              <w:rPr>
                <w:rFonts w:cs="Arial"/>
                <w:color w:val="000000"/>
              </w:rPr>
              <w:t xml:space="preserve"> outside and all interior handles can be opened from inside</w:t>
            </w:r>
          </w:p>
        </w:tc>
      </w:tr>
    </w:tbl>
    <w:p w14:paraId="6F583A66" w14:textId="77777777" w:rsidR="009A2932" w:rsidRDefault="009A2932" w:rsidP="009A2932">
      <w:pPr>
        <w:rPr>
          <w:rFonts w:cs="Arial"/>
        </w:rPr>
      </w:pPr>
    </w:p>
    <w:p w14:paraId="26C53E30" w14:textId="77777777" w:rsidR="009A2932" w:rsidRDefault="009A2932" w:rsidP="002C20A4">
      <w:pPr>
        <w:pStyle w:val="Heading5"/>
        <w:numPr>
          <w:ilvl w:val="4"/>
          <w:numId w:val="7"/>
        </w:numPr>
      </w:pPr>
      <w:r>
        <w:t>Smart Unlock Door Open</w:t>
      </w:r>
    </w:p>
    <w:p w14:paraId="77EF76E6" w14:textId="77777777" w:rsidR="00676421" w:rsidRDefault="00676421" w:rsidP="00676421">
      <w:pPr>
        <w:rPr>
          <w:rFonts w:cs="Arial"/>
        </w:rPr>
      </w:pPr>
    </w:p>
    <w:p w14:paraId="38B14FFD" w14:textId="77777777" w:rsidR="00676421" w:rsidRPr="0017445F" w:rsidRDefault="00676421" w:rsidP="00676421">
      <w:pPr>
        <w:pStyle w:val="REUseCase"/>
        <w:shd w:val="clear" w:color="auto" w:fill="F2F2F2" w:themeFill="background1" w:themeFillShade="F2"/>
      </w:pPr>
      <w:r w:rsidRPr="0017445F">
        <w:t>###</w:t>
      </w:r>
      <w:bookmarkStart w:id="125" w:name="UC_F_00009_ID__Cabin_Cargo_Unlock__Enabl"/>
      <w:r>
        <w:t>UC_F_SUL_00009</w:t>
      </w:r>
      <w:bookmarkEnd w:id="125"/>
      <w:r w:rsidRPr="0017445F">
        <w:t>##</w:t>
      </w:r>
      <w:r>
        <w:t xml:space="preserve"># [Cabin Cargo Unlock] Enable All Exterior Handles on Cabin Doors on Commercial Vehicles with Cabin Door Open </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572"/>
        <w:gridCol w:w="523"/>
        <w:gridCol w:w="8106"/>
      </w:tblGrid>
      <w:tr w:rsidR="00676421" w:rsidRPr="00A82BF4" w14:paraId="14143914" w14:textId="77777777" w:rsidTr="00AB0892">
        <w:trPr>
          <w:trHeight w:val="255"/>
        </w:trPr>
        <w:tc>
          <w:tcPr>
            <w:tcW w:w="1572" w:type="dxa"/>
            <w:shd w:val="clear" w:color="auto" w:fill="D9D9D9" w:themeFill="background1" w:themeFillShade="D9"/>
            <w:hideMark/>
          </w:tcPr>
          <w:p w14:paraId="05566F43" w14:textId="77777777" w:rsidR="00676421" w:rsidRPr="00C66B68" w:rsidRDefault="00676421" w:rsidP="00676421">
            <w:pPr>
              <w:rPr>
                <w:rFonts w:cs="Arial"/>
                <w:b/>
                <w:bCs/>
                <w:color w:val="000000"/>
                <w:szCs w:val="22"/>
              </w:rPr>
            </w:pPr>
            <w:r w:rsidRPr="00C66B68">
              <w:rPr>
                <w:rFonts w:cs="Arial"/>
                <w:b/>
                <w:bCs/>
                <w:color w:val="000000"/>
                <w:szCs w:val="22"/>
              </w:rPr>
              <w:t>Purpose</w:t>
            </w:r>
          </w:p>
        </w:tc>
        <w:tc>
          <w:tcPr>
            <w:tcW w:w="523" w:type="dxa"/>
            <w:shd w:val="clear" w:color="auto" w:fill="auto"/>
            <w:hideMark/>
          </w:tcPr>
          <w:p w14:paraId="5FF7025A" w14:textId="77777777" w:rsidR="00676421" w:rsidRPr="00C66B68" w:rsidRDefault="00676421" w:rsidP="00676421">
            <w:pPr>
              <w:rPr>
                <w:rFonts w:cs="Arial"/>
                <w:color w:val="000000"/>
                <w:szCs w:val="22"/>
              </w:rPr>
            </w:pPr>
          </w:p>
        </w:tc>
        <w:tc>
          <w:tcPr>
            <w:tcW w:w="8106" w:type="dxa"/>
            <w:shd w:val="clear" w:color="auto" w:fill="auto"/>
          </w:tcPr>
          <w:p w14:paraId="3519C3E4" w14:textId="77777777" w:rsidR="00AB0892" w:rsidRDefault="00AB0892" w:rsidP="00AB0892">
            <w:pPr>
              <w:rPr>
                <w:rFonts w:cs="Arial"/>
                <w:szCs w:val="22"/>
              </w:rPr>
            </w:pPr>
            <w:r>
              <w:rPr>
                <w:rFonts w:cs="Arial"/>
                <w:szCs w:val="22"/>
              </w:rPr>
              <w:t xml:space="preserve">The feature enables all exterior handles on cabin doors after the user locks the vehicle while a front door OR a rear door is open. </w:t>
            </w:r>
          </w:p>
          <w:p w14:paraId="387CC989" w14:textId="77777777" w:rsidR="00AB0892" w:rsidRDefault="00AB0892" w:rsidP="00AB0892">
            <w:pPr>
              <w:rPr>
                <w:rFonts w:cs="Arial"/>
                <w:szCs w:val="22"/>
              </w:rPr>
            </w:pPr>
            <w:r>
              <w:rPr>
                <w:rFonts w:cs="Arial"/>
                <w:szCs w:val="22"/>
              </w:rPr>
              <w:t>This feature avoids a locking of the remote key inside the vehicle.</w:t>
            </w:r>
          </w:p>
          <w:p w14:paraId="22222C8F" w14:textId="264C6017" w:rsidR="00676421" w:rsidRPr="00C66B68" w:rsidRDefault="00AB0892" w:rsidP="00AB0892">
            <w:pPr>
              <w:rPr>
                <w:rFonts w:cs="Arial"/>
                <w:szCs w:val="22"/>
              </w:rPr>
            </w:pPr>
            <w:r w:rsidRPr="00DD72B2">
              <w:rPr>
                <w:rFonts w:cs="Arial"/>
                <w:noProof/>
                <w:szCs w:val="22"/>
                <w:lang w:val="de-DE" w:eastAsia="de-DE"/>
              </w:rPr>
              <w:lastRenderedPageBreak/>
              <mc:AlternateContent>
                <mc:Choice Requires="wpg">
                  <w:drawing>
                    <wp:inline distT="0" distB="0" distL="0" distR="0" wp14:anchorId="5B0F2B98" wp14:editId="73D140F4">
                      <wp:extent cx="4975165" cy="5004479"/>
                      <wp:effectExtent l="0" t="0" r="35560" b="43815"/>
                      <wp:docPr id="7133" name="Gruppieren 1"/>
                      <wp:cNvGraphicFramePr/>
                      <a:graphic xmlns:a="http://schemas.openxmlformats.org/drawingml/2006/main">
                        <a:graphicData uri="http://schemas.microsoft.com/office/word/2010/wordprocessingGroup">
                          <wpg:wgp>
                            <wpg:cNvGrpSpPr/>
                            <wpg:grpSpPr>
                              <a:xfrm>
                                <a:off x="0" y="0"/>
                                <a:ext cx="4975165" cy="5004479"/>
                                <a:chOff x="0" y="0"/>
                                <a:chExt cx="4975165" cy="5004479"/>
                              </a:xfrm>
                            </wpg:grpSpPr>
                            <pic:pic xmlns:pic="http://schemas.openxmlformats.org/drawingml/2006/picture">
                              <pic:nvPicPr>
                                <pic:cNvPr id="7134"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82950" y="3485556"/>
                                  <a:ext cx="433039" cy="719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35" name="Line 7"/>
                              <wps:cNvCnPr/>
                              <wps:spPr bwMode="auto">
                                <a:xfrm>
                                  <a:off x="2836882" y="3996504"/>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0208" name="Gerade Verbindung 81"/>
                              <wps:cNvCnPr>
                                <a:cxnSpLocks noChangeShapeType="1"/>
                              </wps:cNvCnPr>
                              <wps:spPr bwMode="auto">
                                <a:xfrm>
                                  <a:off x="2787005" y="3933290"/>
                                  <a:ext cx="39655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0209" name="Line 6"/>
                              <wps:cNvCnPr/>
                              <wps:spPr bwMode="auto">
                                <a:xfrm flipH="1">
                                  <a:off x="2908262" y="4158872"/>
                                  <a:ext cx="144346"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0210" name="Line 9"/>
                              <wps:cNvCnPr/>
                              <wps:spPr bwMode="auto">
                                <a:xfrm>
                                  <a:off x="3122084" y="3996504"/>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0211" name="Line 7"/>
                              <wps:cNvCnPr/>
                              <wps:spPr bwMode="auto">
                                <a:xfrm rot="2700000">
                                  <a:off x="2762352" y="3740778"/>
                                  <a:ext cx="0" cy="17994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0212" name="Ellipse 90212"/>
                              <wps:cNvSpPr>
                                <a:spLocks noChangeArrowheads="1"/>
                              </wps:cNvSpPr>
                              <wps:spPr bwMode="auto">
                                <a:xfrm>
                                  <a:off x="2929676" y="3734287"/>
                                  <a:ext cx="107912" cy="107780"/>
                                </a:xfrm>
                                <a:prstGeom prst="ellipse">
                                  <a:avLst/>
                                </a:prstGeom>
                                <a:solidFill>
                                  <a:srgbClr val="FF0000"/>
                                </a:solidFill>
                                <a:ln w="9525" algn="ctr">
                                  <a:solidFill>
                                    <a:schemeClr val="tx1"/>
                                  </a:solidFill>
                                  <a:round/>
                                  <a:headEnd/>
                                  <a:tailEnd/>
                                </a:ln>
                              </wps:spPr>
                              <wps:bodyPr/>
                            </wps:wsp>
                            <wps:wsp>
                              <wps:cNvPr id="90213" name="Gerade Verbindung mit Pfeil 90213"/>
                              <wps:cNvCnPr/>
                              <wps:spPr>
                                <a:xfrm>
                                  <a:off x="3428831" y="3841941"/>
                                  <a:ext cx="539632"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0214"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62638" y="3485556"/>
                                  <a:ext cx="431451" cy="719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215" name="Gerade Verbindung 81"/>
                              <wps:cNvCnPr>
                                <a:cxnSpLocks noChangeShapeType="1"/>
                              </wps:cNvCnPr>
                              <wps:spPr bwMode="auto">
                                <a:xfrm>
                                  <a:off x="4267417" y="3932156"/>
                                  <a:ext cx="39655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0216" name="Line 9"/>
                              <wps:cNvCnPr/>
                              <wps:spPr bwMode="auto">
                                <a:xfrm>
                                  <a:off x="4613230" y="3750830"/>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0217" name="Ellipse 90217"/>
                              <wps:cNvSpPr>
                                <a:spLocks noChangeArrowheads="1"/>
                              </wps:cNvSpPr>
                              <wps:spPr bwMode="auto">
                                <a:xfrm>
                                  <a:off x="4410272" y="3729609"/>
                                  <a:ext cx="107912" cy="107780"/>
                                </a:xfrm>
                                <a:prstGeom prst="ellipse">
                                  <a:avLst/>
                                </a:prstGeom>
                                <a:noFill/>
                                <a:ln w="9525" algn="ctr">
                                  <a:solidFill>
                                    <a:schemeClr val="tx1"/>
                                  </a:solidFill>
                                  <a:round/>
                                  <a:headEnd/>
                                  <a:tailEnd/>
                                </a:ln>
                              </wps:spPr>
                              <wps:bodyPr/>
                            </wps:wsp>
                            <pic:pic xmlns:pic="http://schemas.openxmlformats.org/drawingml/2006/picture">
                              <pic:nvPicPr>
                                <pic:cNvPr id="90218"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006109" y="3485362"/>
                                  <a:ext cx="431524"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219" name="Gerade Verbindung 81"/>
                              <wps:cNvCnPr>
                                <a:cxnSpLocks noChangeShapeType="1"/>
                              </wps:cNvCnPr>
                              <wps:spPr bwMode="auto">
                                <a:xfrm>
                                  <a:off x="1012457" y="3935770"/>
                                  <a:ext cx="396619"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0220" name="Line 6"/>
                              <wps:cNvCnPr/>
                              <wps:spPr bwMode="auto">
                                <a:xfrm flipH="1">
                                  <a:off x="1133618" y="4196489"/>
                                  <a:ext cx="14437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0221" name="Line 7"/>
                              <wps:cNvCnPr/>
                              <wps:spPr bwMode="auto">
                                <a:xfrm rot="2700000">
                                  <a:off x="982948" y="3746339"/>
                                  <a:ext cx="0" cy="17994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0222" name="Ellipse 90222"/>
                              <wps:cNvSpPr>
                                <a:spLocks noChangeArrowheads="1"/>
                              </wps:cNvSpPr>
                              <wps:spPr bwMode="auto">
                                <a:xfrm>
                                  <a:off x="1153763" y="3729481"/>
                                  <a:ext cx="107930" cy="107809"/>
                                </a:xfrm>
                                <a:prstGeom prst="ellipse">
                                  <a:avLst/>
                                </a:prstGeom>
                                <a:noFill/>
                                <a:ln w="9525" algn="ctr">
                                  <a:solidFill>
                                    <a:schemeClr val="tx1"/>
                                  </a:solidFill>
                                  <a:round/>
                                  <a:headEnd/>
                                  <a:tailEnd/>
                                </a:ln>
                              </wps:spPr>
                              <wps:bodyPr/>
                            </wps:wsp>
                            <wps:wsp>
                              <wps:cNvPr id="90223" name="Gerade Verbindung mit Pfeil 90223"/>
                              <wps:cNvCnPr/>
                              <wps:spPr>
                                <a:xfrm>
                                  <a:off x="1810626" y="3854023"/>
                                  <a:ext cx="53972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0224" name="Line 6"/>
                              <wps:cNvCnPr/>
                              <wps:spPr bwMode="auto">
                                <a:xfrm flipH="1">
                                  <a:off x="4397994" y="4158872"/>
                                  <a:ext cx="144346"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7136" name="Line 7"/>
                              <wps:cNvCnPr/>
                              <wps:spPr bwMode="auto">
                                <a:xfrm>
                                  <a:off x="4324941" y="3993332"/>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7137" name="Line 9"/>
                              <wps:cNvCnPr/>
                              <wps:spPr bwMode="auto">
                                <a:xfrm>
                                  <a:off x="4610142" y="3993332"/>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7138" name="Line 9"/>
                              <wps:cNvCnPr/>
                              <wps:spPr bwMode="auto">
                                <a:xfrm>
                                  <a:off x="3122084" y="3776883"/>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7139" name="Line 9"/>
                              <wps:cNvCnPr/>
                              <wps:spPr bwMode="auto">
                                <a:xfrm>
                                  <a:off x="1362704" y="3776883"/>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7140" name="Line 9"/>
                              <wps:cNvCnPr/>
                              <wps:spPr bwMode="auto">
                                <a:xfrm>
                                  <a:off x="1362704" y="3993332"/>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7141" name="Line 7"/>
                              <wps:cNvCnPr/>
                              <wps:spPr bwMode="auto">
                                <a:xfrm>
                                  <a:off x="1054609" y="3993332"/>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7142" name="Text Box 211"/>
                              <wps:cNvSpPr txBox="1"/>
                              <wps:spPr>
                                <a:xfrm>
                                  <a:off x="1628701" y="3570415"/>
                                  <a:ext cx="833585"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8352D"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766CCF25" w14:textId="77777777" w:rsidR="00C82F17" w:rsidRDefault="00C82F17" w:rsidP="00AB0892">
                                    <w:pPr>
                                      <w:pStyle w:val="NormalWeb"/>
                                      <w:overflowPunct w:val="0"/>
                                      <w:spacing w:before="0" w:beforeAutospacing="0" w:after="0" w:afterAutospacing="0"/>
                                      <w:jc w:val="center"/>
                                    </w:pPr>
                                    <w:r>
                                      <w:rPr>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43" name="Text Box 211"/>
                              <wps:cNvSpPr txBox="1"/>
                              <wps:spPr>
                                <a:xfrm>
                                  <a:off x="3225120" y="3554566"/>
                                  <a:ext cx="833585"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81636"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44" name="Line 7"/>
                              <wps:cNvCnPr/>
                              <wps:spPr bwMode="auto">
                                <a:xfrm rot="2700000">
                                  <a:off x="4265479" y="3741740"/>
                                  <a:ext cx="0" cy="17994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150"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82950" y="4285218"/>
                                  <a:ext cx="433039" cy="719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51" name="Line 7"/>
                              <wps:cNvCnPr/>
                              <wps:spPr bwMode="auto">
                                <a:xfrm>
                                  <a:off x="2836882" y="4796166"/>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7152" name="Gerade Verbindung 81"/>
                              <wps:cNvCnPr>
                                <a:cxnSpLocks noChangeShapeType="1"/>
                              </wps:cNvCnPr>
                              <wps:spPr bwMode="auto">
                                <a:xfrm>
                                  <a:off x="2787005" y="4732952"/>
                                  <a:ext cx="39655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7153" name="Line 6"/>
                              <wps:cNvCnPr/>
                              <wps:spPr bwMode="auto">
                                <a:xfrm flipH="1">
                                  <a:off x="2908262" y="4958534"/>
                                  <a:ext cx="144346"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7154" name="Line 9"/>
                              <wps:cNvCnPr/>
                              <wps:spPr bwMode="auto">
                                <a:xfrm>
                                  <a:off x="3122084" y="4796166"/>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7155" name="Line 7"/>
                              <wps:cNvCnPr/>
                              <wps:spPr bwMode="auto">
                                <a:xfrm rot="18900000" flipH="1">
                                  <a:off x="3188480" y="4546025"/>
                                  <a:ext cx="0" cy="17994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7156" name="Ellipse 7156"/>
                              <wps:cNvSpPr>
                                <a:spLocks noChangeArrowheads="1"/>
                              </wps:cNvSpPr>
                              <wps:spPr bwMode="auto">
                                <a:xfrm>
                                  <a:off x="2929676" y="4533949"/>
                                  <a:ext cx="107912" cy="107780"/>
                                </a:xfrm>
                                <a:prstGeom prst="ellipse">
                                  <a:avLst/>
                                </a:prstGeom>
                                <a:solidFill>
                                  <a:srgbClr val="FF0000"/>
                                </a:solidFill>
                                <a:ln w="9525" algn="ctr">
                                  <a:solidFill>
                                    <a:schemeClr val="tx1"/>
                                  </a:solidFill>
                                  <a:round/>
                                  <a:headEnd/>
                                  <a:tailEnd/>
                                </a:ln>
                              </wps:spPr>
                              <wps:bodyPr/>
                            </wps:wsp>
                            <wps:wsp>
                              <wps:cNvPr id="7157" name="Gerade Verbindung mit Pfeil 7157"/>
                              <wps:cNvCnPr/>
                              <wps:spPr>
                                <a:xfrm>
                                  <a:off x="3428831" y="4641603"/>
                                  <a:ext cx="539632"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7158"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62638" y="4285218"/>
                                  <a:ext cx="431451" cy="719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59" name="Gerade Verbindung 81"/>
                              <wps:cNvCnPr>
                                <a:cxnSpLocks noChangeShapeType="1"/>
                              </wps:cNvCnPr>
                              <wps:spPr bwMode="auto">
                                <a:xfrm>
                                  <a:off x="4267417" y="4731818"/>
                                  <a:ext cx="39655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7160" name="Line 9"/>
                              <wps:cNvCnPr/>
                              <wps:spPr bwMode="auto">
                                <a:xfrm>
                                  <a:off x="4300618" y="4550492"/>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0342" name="Ellipse 90342"/>
                              <wps:cNvSpPr>
                                <a:spLocks noChangeArrowheads="1"/>
                              </wps:cNvSpPr>
                              <wps:spPr bwMode="auto">
                                <a:xfrm>
                                  <a:off x="4410272" y="4529271"/>
                                  <a:ext cx="107912" cy="107780"/>
                                </a:xfrm>
                                <a:prstGeom prst="ellipse">
                                  <a:avLst/>
                                </a:prstGeom>
                                <a:noFill/>
                                <a:ln w="9525" algn="ctr">
                                  <a:solidFill>
                                    <a:schemeClr val="tx1"/>
                                  </a:solidFill>
                                  <a:round/>
                                  <a:headEnd/>
                                  <a:tailEnd/>
                                </a:ln>
                              </wps:spPr>
                              <wps:bodyPr/>
                            </wps:wsp>
                            <pic:pic xmlns:pic="http://schemas.openxmlformats.org/drawingml/2006/picture">
                              <pic:nvPicPr>
                                <pic:cNvPr id="90343"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006109" y="4285024"/>
                                  <a:ext cx="431524"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344" name="Gerade Verbindung 81"/>
                              <wps:cNvCnPr>
                                <a:cxnSpLocks noChangeShapeType="1"/>
                              </wps:cNvCnPr>
                              <wps:spPr bwMode="auto">
                                <a:xfrm>
                                  <a:off x="1012457" y="4735432"/>
                                  <a:ext cx="396619"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0345" name="Line 6"/>
                              <wps:cNvCnPr/>
                              <wps:spPr bwMode="auto">
                                <a:xfrm flipH="1">
                                  <a:off x="1133618" y="4996151"/>
                                  <a:ext cx="14437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0346" name="Line 7"/>
                              <wps:cNvCnPr/>
                              <wps:spPr bwMode="auto">
                                <a:xfrm rot="18900000" flipH="1">
                                  <a:off x="1409076" y="4551586"/>
                                  <a:ext cx="0" cy="17994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0347" name="Ellipse 90347"/>
                              <wps:cNvSpPr>
                                <a:spLocks noChangeArrowheads="1"/>
                              </wps:cNvSpPr>
                              <wps:spPr bwMode="auto">
                                <a:xfrm>
                                  <a:off x="1153763" y="4529143"/>
                                  <a:ext cx="107930" cy="107809"/>
                                </a:xfrm>
                                <a:prstGeom prst="ellipse">
                                  <a:avLst/>
                                </a:prstGeom>
                                <a:noFill/>
                                <a:ln w="9525" algn="ctr">
                                  <a:solidFill>
                                    <a:schemeClr val="tx1"/>
                                  </a:solidFill>
                                  <a:round/>
                                  <a:headEnd/>
                                  <a:tailEnd/>
                                </a:ln>
                              </wps:spPr>
                              <wps:bodyPr/>
                            </wps:wsp>
                            <wps:wsp>
                              <wps:cNvPr id="90348" name="Gerade Verbindung mit Pfeil 90348"/>
                              <wps:cNvCnPr/>
                              <wps:spPr>
                                <a:xfrm>
                                  <a:off x="1810626" y="4653685"/>
                                  <a:ext cx="53972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0349" name="Line 6"/>
                              <wps:cNvCnPr/>
                              <wps:spPr bwMode="auto">
                                <a:xfrm flipH="1">
                                  <a:off x="4397994" y="4958534"/>
                                  <a:ext cx="144346"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0350" name="Line 7"/>
                              <wps:cNvCnPr/>
                              <wps:spPr bwMode="auto">
                                <a:xfrm>
                                  <a:off x="4324941" y="4792994"/>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0351" name="Line 9"/>
                              <wps:cNvCnPr/>
                              <wps:spPr bwMode="auto">
                                <a:xfrm>
                                  <a:off x="4610142" y="4792994"/>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0352" name="Line 9"/>
                              <wps:cNvCnPr/>
                              <wps:spPr bwMode="auto">
                                <a:xfrm>
                                  <a:off x="2809472" y="4576545"/>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0353" name="Line 9"/>
                              <wps:cNvCnPr/>
                              <wps:spPr bwMode="auto">
                                <a:xfrm>
                                  <a:off x="1050092" y="4576545"/>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0354" name="Line 9"/>
                              <wps:cNvCnPr/>
                              <wps:spPr bwMode="auto">
                                <a:xfrm>
                                  <a:off x="1362704" y="4792994"/>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0355" name="Line 7"/>
                              <wps:cNvCnPr/>
                              <wps:spPr bwMode="auto">
                                <a:xfrm>
                                  <a:off x="1054609" y="4792994"/>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0356" name="Text Box 211"/>
                              <wps:cNvSpPr txBox="1"/>
                              <wps:spPr>
                                <a:xfrm>
                                  <a:off x="1628701" y="4370077"/>
                                  <a:ext cx="833585"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33397"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58BF00B8" w14:textId="77777777" w:rsidR="00C82F17" w:rsidRDefault="00C82F17" w:rsidP="00AB0892">
                                    <w:pPr>
                                      <w:pStyle w:val="NormalWeb"/>
                                      <w:overflowPunct w:val="0"/>
                                      <w:spacing w:before="0" w:beforeAutospacing="0" w:after="0" w:afterAutospacing="0"/>
                                      <w:jc w:val="center"/>
                                    </w:pPr>
                                    <w:r>
                                      <w:rPr>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357" name="Text Box 211"/>
                              <wps:cNvSpPr txBox="1"/>
                              <wps:spPr>
                                <a:xfrm>
                                  <a:off x="3225120" y="4354228"/>
                                  <a:ext cx="833585"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47EB0E"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358" name="Line 7"/>
                              <wps:cNvCnPr/>
                              <wps:spPr bwMode="auto">
                                <a:xfrm rot="18900000" flipH="1">
                                  <a:off x="4691607" y="4546987"/>
                                  <a:ext cx="0" cy="17994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0359" name="Gerader Verbinder 90359"/>
                              <wps:cNvCnPr/>
                              <wps:spPr>
                                <a:xfrm flipV="1">
                                  <a:off x="590734" y="3346570"/>
                                  <a:ext cx="4384431" cy="7815"/>
                                </a:xfrm>
                                <a:prstGeom prst="line">
                                  <a:avLst/>
                                </a:prstGeom>
                              </wps:spPr>
                              <wps:style>
                                <a:lnRef idx="1">
                                  <a:schemeClr val="dk1"/>
                                </a:lnRef>
                                <a:fillRef idx="0">
                                  <a:schemeClr val="dk1"/>
                                </a:fillRef>
                                <a:effectRef idx="0">
                                  <a:schemeClr val="dk1"/>
                                </a:effectRef>
                                <a:fontRef idx="minor">
                                  <a:schemeClr val="tx1"/>
                                </a:fontRef>
                              </wps:style>
                              <wps:bodyPr/>
                            </wps:wsp>
                            <wps:wsp>
                              <wps:cNvPr id="90360" name="Text Box 44"/>
                              <wps:cNvSpPr txBox="1">
                                <a:spLocks noChangeArrowheads="1"/>
                              </wps:cNvSpPr>
                              <wps:spPr bwMode="auto">
                                <a:xfrm>
                                  <a:off x="0" y="0"/>
                                  <a:ext cx="100520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85F38"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Double Cab Panel Van</w:t>
                                    </w:r>
                                  </w:p>
                                </w:txbxContent>
                              </wps:txbx>
                              <wps:bodyPr wrap="square">
                                <a:spAutoFit/>
                              </wps:bodyPr>
                            </wps:wsp>
                            <wps:wsp>
                              <wps:cNvPr id="90361" name="Text Box 44"/>
                              <wps:cNvSpPr txBox="1">
                                <a:spLocks noChangeArrowheads="1"/>
                              </wps:cNvSpPr>
                              <wps:spPr bwMode="auto">
                                <a:xfrm>
                                  <a:off x="50244" y="3367545"/>
                                  <a:ext cx="100520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710A0"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Single Cab Panel Van</w:t>
                                    </w:r>
                                  </w:p>
                                </w:txbxContent>
                              </wps:txbx>
                              <wps:bodyPr wrap="square">
                                <a:spAutoFit/>
                              </wps:bodyPr>
                            </wps:wsp>
                            <wps:wsp>
                              <wps:cNvPr id="90362" name="Text Box 44"/>
                              <wps:cNvSpPr txBox="1">
                                <a:spLocks noChangeArrowheads="1"/>
                              </wps:cNvSpPr>
                              <wps:spPr bwMode="auto">
                                <a:xfrm>
                                  <a:off x="85045" y="4504010"/>
                                  <a:ext cx="86169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35A00"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wps:txbx>
                              <wps:bodyPr wrap="square">
                                <a:spAutoFit/>
                              </wps:bodyPr>
                            </wps:wsp>
                            <wps:wsp>
                              <wps:cNvPr id="90363" name="Text Box 44"/>
                              <wps:cNvSpPr txBox="1">
                                <a:spLocks noChangeArrowheads="1"/>
                              </wps:cNvSpPr>
                              <wps:spPr bwMode="auto">
                                <a:xfrm>
                                  <a:off x="83184" y="3724612"/>
                                  <a:ext cx="8616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4A9F3"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Driver Door open</w:t>
                                    </w:r>
                                  </w:p>
                                </w:txbxContent>
                              </wps:txbx>
                              <wps:bodyPr wrap="square">
                                <a:spAutoFit/>
                              </wps:bodyPr>
                            </wps:wsp>
                            <pic:pic xmlns:pic="http://schemas.openxmlformats.org/drawingml/2006/picture">
                              <pic:nvPicPr>
                                <pic:cNvPr id="90364"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82950" y="136091"/>
                                  <a:ext cx="433028" cy="719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365" name="Line 7"/>
                              <wps:cNvCnPr/>
                              <wps:spPr bwMode="auto">
                                <a:xfrm>
                                  <a:off x="2836881" y="576680"/>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0366" name="Gerade Verbindung 81"/>
                              <wps:cNvCnPr>
                                <a:cxnSpLocks noChangeShapeType="1"/>
                              </wps:cNvCnPr>
                              <wps:spPr bwMode="auto">
                                <a:xfrm>
                                  <a:off x="2787005" y="732284"/>
                                  <a:ext cx="39654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0367" name="Line 6"/>
                              <wps:cNvCnPr/>
                              <wps:spPr bwMode="auto">
                                <a:xfrm flipH="1">
                                  <a:off x="2908259" y="809370"/>
                                  <a:ext cx="144342"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0488" name="Line 9"/>
                              <wps:cNvCnPr/>
                              <wps:spPr bwMode="auto">
                                <a:xfrm>
                                  <a:off x="3122076" y="576680"/>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0489" name="Line 7"/>
                              <wps:cNvCnPr/>
                              <wps:spPr bwMode="auto">
                                <a:xfrm rot="2700000">
                                  <a:off x="2762353" y="391297"/>
                                  <a:ext cx="0" cy="179936"/>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0490" name="Ellipse 90490"/>
                              <wps:cNvSpPr>
                                <a:spLocks noChangeArrowheads="1"/>
                              </wps:cNvSpPr>
                              <wps:spPr bwMode="auto">
                                <a:xfrm>
                                  <a:off x="2929673" y="384808"/>
                                  <a:ext cx="107909" cy="107774"/>
                                </a:xfrm>
                                <a:prstGeom prst="ellipse">
                                  <a:avLst/>
                                </a:prstGeom>
                                <a:solidFill>
                                  <a:srgbClr val="FF0000"/>
                                </a:solidFill>
                                <a:ln w="9525" algn="ctr">
                                  <a:solidFill>
                                    <a:schemeClr val="tx1"/>
                                  </a:solidFill>
                                  <a:round/>
                                  <a:headEnd/>
                                  <a:tailEnd/>
                                </a:ln>
                              </wps:spPr>
                              <wps:bodyPr/>
                            </wps:wsp>
                            <wps:wsp>
                              <wps:cNvPr id="90491" name="Gerade Verbindung mit Pfeil 90491"/>
                              <wps:cNvCnPr/>
                              <wps:spPr>
                                <a:xfrm>
                                  <a:off x="3428815" y="492457"/>
                                  <a:ext cx="539618"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0492"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62601" y="136091"/>
                                  <a:ext cx="431440" cy="719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493" name="Gerade Verbindung 81"/>
                              <wps:cNvCnPr>
                                <a:cxnSpLocks noChangeShapeType="1"/>
                              </wps:cNvCnPr>
                              <wps:spPr bwMode="auto">
                                <a:xfrm>
                                  <a:off x="4267380" y="731150"/>
                                  <a:ext cx="39654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0494" name="Line 9"/>
                              <wps:cNvCnPr/>
                              <wps:spPr bwMode="auto">
                                <a:xfrm>
                                  <a:off x="4613184" y="401351"/>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0495" name="Ellipse 90495"/>
                              <wps:cNvSpPr>
                                <a:spLocks noChangeArrowheads="1"/>
                              </wps:cNvSpPr>
                              <wps:spPr bwMode="auto">
                                <a:xfrm>
                                  <a:off x="4410231" y="380131"/>
                                  <a:ext cx="107909" cy="107774"/>
                                </a:xfrm>
                                <a:prstGeom prst="ellipse">
                                  <a:avLst/>
                                </a:prstGeom>
                                <a:noFill/>
                                <a:ln w="9525" algn="ctr">
                                  <a:solidFill>
                                    <a:schemeClr val="tx1"/>
                                  </a:solidFill>
                                  <a:round/>
                                  <a:headEnd/>
                                  <a:tailEnd/>
                                </a:ln>
                              </wps:spPr>
                              <wps:bodyPr/>
                            </wps:wsp>
                            <pic:pic xmlns:pic="http://schemas.openxmlformats.org/drawingml/2006/picture">
                              <pic:nvPicPr>
                                <pic:cNvPr id="7456"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006154" y="135897"/>
                                  <a:ext cx="431513" cy="719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57" name="Gerade Verbindung 81"/>
                              <wps:cNvCnPr>
                                <a:cxnSpLocks noChangeShapeType="1"/>
                              </wps:cNvCnPr>
                              <wps:spPr bwMode="auto">
                                <a:xfrm>
                                  <a:off x="1012502" y="734764"/>
                                  <a:ext cx="396609"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7458" name="Line 6"/>
                              <wps:cNvCnPr/>
                              <wps:spPr bwMode="auto">
                                <a:xfrm flipH="1">
                                  <a:off x="1133660" y="846985"/>
                                  <a:ext cx="144368"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7459" name="Line 7"/>
                              <wps:cNvCnPr/>
                              <wps:spPr bwMode="auto">
                                <a:xfrm rot="2700000">
                                  <a:off x="982993" y="396857"/>
                                  <a:ext cx="0" cy="17993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7460" name="Ellipse 7460"/>
                              <wps:cNvSpPr>
                                <a:spLocks noChangeArrowheads="1"/>
                              </wps:cNvSpPr>
                              <wps:spPr bwMode="auto">
                                <a:xfrm>
                                  <a:off x="1153804" y="380003"/>
                                  <a:ext cx="107927" cy="107803"/>
                                </a:xfrm>
                                <a:prstGeom prst="ellipse">
                                  <a:avLst/>
                                </a:prstGeom>
                                <a:noFill/>
                                <a:ln w="9525" algn="ctr">
                                  <a:solidFill>
                                    <a:schemeClr val="tx1"/>
                                  </a:solidFill>
                                  <a:round/>
                                  <a:headEnd/>
                                  <a:tailEnd/>
                                </a:ln>
                              </wps:spPr>
                              <wps:bodyPr/>
                            </wps:wsp>
                            <wps:wsp>
                              <wps:cNvPr id="7461" name="Gerade Verbindung mit Pfeil 7461"/>
                              <wps:cNvCnPr/>
                              <wps:spPr>
                                <a:xfrm>
                                  <a:off x="1810651" y="504538"/>
                                  <a:ext cx="539709"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7462" name="Line 9"/>
                              <wps:cNvCnPr/>
                              <wps:spPr bwMode="auto">
                                <a:xfrm>
                                  <a:off x="3122076" y="427402"/>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7463" name="Line 9"/>
                              <wps:cNvCnPr/>
                              <wps:spPr bwMode="auto">
                                <a:xfrm>
                                  <a:off x="1362740" y="427402"/>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7464" name="Line 9"/>
                              <wps:cNvCnPr/>
                              <wps:spPr bwMode="auto">
                                <a:xfrm>
                                  <a:off x="1362740" y="573508"/>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7465" name="Line 7"/>
                              <wps:cNvCnPr/>
                              <wps:spPr bwMode="auto">
                                <a:xfrm>
                                  <a:off x="1054653" y="573508"/>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7466" name="Text Box 211"/>
                              <wps:cNvSpPr txBox="1"/>
                              <wps:spPr>
                                <a:xfrm>
                                  <a:off x="1628730" y="220945"/>
                                  <a:ext cx="833564" cy="2621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A8A0E1"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7D30A9EE" w14:textId="77777777" w:rsidR="00C82F17" w:rsidRDefault="00C82F17" w:rsidP="00AB0892">
                                    <w:pPr>
                                      <w:pStyle w:val="NormalWeb"/>
                                      <w:overflowPunct w:val="0"/>
                                      <w:spacing w:before="0" w:beforeAutospacing="0" w:after="0" w:afterAutospacing="0"/>
                                      <w:jc w:val="center"/>
                                    </w:pPr>
                                    <w:r>
                                      <w:rPr>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67" name="Text Box 211"/>
                              <wps:cNvSpPr txBox="1"/>
                              <wps:spPr>
                                <a:xfrm>
                                  <a:off x="3225109" y="205097"/>
                                  <a:ext cx="833564" cy="2621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80D3C"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68" name="Line 7"/>
                              <wps:cNvCnPr/>
                              <wps:spPr bwMode="auto">
                                <a:xfrm rot="2700000">
                                  <a:off x="4265442" y="392258"/>
                                  <a:ext cx="0" cy="17993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469"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82950" y="931328"/>
                                  <a:ext cx="433028" cy="719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70" name="Line 7"/>
                              <wps:cNvCnPr/>
                              <wps:spPr bwMode="auto">
                                <a:xfrm>
                                  <a:off x="2836881" y="1371917"/>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7471" name="Gerade Verbindung 81"/>
                              <wps:cNvCnPr>
                                <a:cxnSpLocks noChangeShapeType="1"/>
                              </wps:cNvCnPr>
                              <wps:spPr bwMode="auto">
                                <a:xfrm>
                                  <a:off x="2787005" y="1519705"/>
                                  <a:ext cx="39654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0624" name="Line 6"/>
                              <wps:cNvCnPr/>
                              <wps:spPr bwMode="auto">
                                <a:xfrm flipH="1">
                                  <a:off x="2908259" y="1604607"/>
                                  <a:ext cx="144342"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0625" name="Line 9"/>
                              <wps:cNvCnPr/>
                              <wps:spPr bwMode="auto">
                                <a:xfrm>
                                  <a:off x="3122076" y="1371917"/>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0626" name="Line 7"/>
                              <wps:cNvCnPr/>
                              <wps:spPr bwMode="auto">
                                <a:xfrm rot="18900000" flipH="1">
                                  <a:off x="3188470" y="1192118"/>
                                  <a:ext cx="0" cy="179936"/>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0627" name="Ellipse 90627"/>
                              <wps:cNvSpPr>
                                <a:spLocks noChangeArrowheads="1"/>
                              </wps:cNvSpPr>
                              <wps:spPr bwMode="auto">
                                <a:xfrm>
                                  <a:off x="2929673" y="1180045"/>
                                  <a:ext cx="107909" cy="107774"/>
                                </a:xfrm>
                                <a:prstGeom prst="ellipse">
                                  <a:avLst/>
                                </a:prstGeom>
                                <a:solidFill>
                                  <a:srgbClr val="FF0000"/>
                                </a:solidFill>
                                <a:ln w="9525" algn="ctr">
                                  <a:solidFill>
                                    <a:schemeClr val="tx1"/>
                                  </a:solidFill>
                                  <a:round/>
                                  <a:headEnd/>
                                  <a:tailEnd/>
                                </a:ln>
                              </wps:spPr>
                              <wps:bodyPr/>
                            </wps:wsp>
                            <wps:wsp>
                              <wps:cNvPr id="90628" name="Gerade Verbindung mit Pfeil 90628"/>
                              <wps:cNvCnPr/>
                              <wps:spPr>
                                <a:xfrm>
                                  <a:off x="3428815" y="1287694"/>
                                  <a:ext cx="539618"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0629"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62601" y="931328"/>
                                  <a:ext cx="431440" cy="719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630" name="Gerade Verbindung 81"/>
                              <wps:cNvCnPr>
                                <a:cxnSpLocks noChangeShapeType="1"/>
                              </wps:cNvCnPr>
                              <wps:spPr bwMode="auto">
                                <a:xfrm>
                                  <a:off x="4267380" y="1518571"/>
                                  <a:ext cx="39654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0631" name="Line 9"/>
                              <wps:cNvCnPr/>
                              <wps:spPr bwMode="auto">
                                <a:xfrm>
                                  <a:off x="4319630" y="1196587"/>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0632" name="Ellipse 90632"/>
                              <wps:cNvSpPr>
                                <a:spLocks noChangeArrowheads="1"/>
                              </wps:cNvSpPr>
                              <wps:spPr bwMode="auto">
                                <a:xfrm>
                                  <a:off x="4410231" y="1175368"/>
                                  <a:ext cx="107909" cy="107774"/>
                                </a:xfrm>
                                <a:prstGeom prst="ellipse">
                                  <a:avLst/>
                                </a:prstGeom>
                                <a:noFill/>
                                <a:ln w="9525" algn="ctr">
                                  <a:solidFill>
                                    <a:schemeClr val="tx1"/>
                                  </a:solidFill>
                                  <a:round/>
                                  <a:headEnd/>
                                  <a:tailEnd/>
                                </a:ln>
                              </wps:spPr>
                              <wps:bodyPr/>
                            </wps:wsp>
                            <pic:pic xmlns:pic="http://schemas.openxmlformats.org/drawingml/2006/picture">
                              <pic:nvPicPr>
                                <pic:cNvPr id="90633"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006154" y="931134"/>
                                  <a:ext cx="431513" cy="719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634" name="Gerade Verbindung 81"/>
                              <wps:cNvCnPr>
                                <a:cxnSpLocks noChangeShapeType="1"/>
                              </wps:cNvCnPr>
                              <wps:spPr bwMode="auto">
                                <a:xfrm>
                                  <a:off x="1012502" y="1522185"/>
                                  <a:ext cx="396609"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0635" name="Line 6"/>
                              <wps:cNvCnPr/>
                              <wps:spPr bwMode="auto">
                                <a:xfrm flipH="1">
                                  <a:off x="1133660" y="1642222"/>
                                  <a:ext cx="144368"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0636" name="Line 7"/>
                              <wps:cNvCnPr/>
                              <wps:spPr bwMode="auto">
                                <a:xfrm rot="18900000" flipH="1">
                                  <a:off x="1409111" y="1197679"/>
                                  <a:ext cx="0" cy="17993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0637" name="Ellipse 90637"/>
                              <wps:cNvSpPr>
                                <a:spLocks noChangeArrowheads="1"/>
                              </wps:cNvSpPr>
                              <wps:spPr bwMode="auto">
                                <a:xfrm>
                                  <a:off x="1153804" y="1175240"/>
                                  <a:ext cx="107927" cy="107803"/>
                                </a:xfrm>
                                <a:prstGeom prst="ellipse">
                                  <a:avLst/>
                                </a:prstGeom>
                                <a:noFill/>
                                <a:ln w="9525" algn="ctr">
                                  <a:solidFill>
                                    <a:schemeClr val="tx1"/>
                                  </a:solidFill>
                                  <a:round/>
                                  <a:headEnd/>
                                  <a:tailEnd/>
                                </a:ln>
                              </wps:spPr>
                              <wps:bodyPr/>
                            </wps:wsp>
                            <wps:wsp>
                              <wps:cNvPr id="90638" name="Gerade Verbindung mit Pfeil 90638"/>
                              <wps:cNvCnPr/>
                              <wps:spPr>
                                <a:xfrm>
                                  <a:off x="1810651" y="1299775"/>
                                  <a:ext cx="539709"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0639" name="Line 9"/>
                              <wps:cNvCnPr/>
                              <wps:spPr bwMode="auto">
                                <a:xfrm>
                                  <a:off x="2828521" y="1222639"/>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0640" name="Line 9"/>
                              <wps:cNvCnPr/>
                              <wps:spPr bwMode="auto">
                                <a:xfrm>
                                  <a:off x="1050136" y="1222639"/>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0641" name="Line 9"/>
                              <wps:cNvCnPr/>
                              <wps:spPr bwMode="auto">
                                <a:xfrm>
                                  <a:off x="1362740" y="1368745"/>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0944" name="Line 7"/>
                              <wps:cNvCnPr/>
                              <wps:spPr bwMode="auto">
                                <a:xfrm>
                                  <a:off x="1054653" y="1368745"/>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0945" name="Text Box 211"/>
                              <wps:cNvSpPr txBox="1"/>
                              <wps:spPr>
                                <a:xfrm>
                                  <a:off x="1628730" y="1016182"/>
                                  <a:ext cx="833564" cy="2621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F204E4"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73B2628F" w14:textId="77777777" w:rsidR="00C82F17" w:rsidRDefault="00C82F17" w:rsidP="00AB0892">
                                    <w:pPr>
                                      <w:pStyle w:val="NormalWeb"/>
                                      <w:overflowPunct w:val="0"/>
                                      <w:spacing w:before="0" w:beforeAutospacing="0" w:after="0" w:afterAutospacing="0"/>
                                      <w:jc w:val="center"/>
                                    </w:pPr>
                                    <w:r>
                                      <w:rPr>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946" name="Text Box 211"/>
                              <wps:cNvSpPr txBox="1"/>
                              <wps:spPr>
                                <a:xfrm>
                                  <a:off x="3225109" y="1000334"/>
                                  <a:ext cx="833564" cy="2621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7C8477"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947" name="Line 7"/>
                              <wps:cNvCnPr/>
                              <wps:spPr bwMode="auto">
                                <a:xfrm rot="18900000" flipH="1">
                                  <a:off x="4691559" y="1193080"/>
                                  <a:ext cx="0" cy="17993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0948" name="Text Box 44"/>
                              <wps:cNvSpPr txBox="1">
                                <a:spLocks noChangeArrowheads="1"/>
                              </wps:cNvSpPr>
                              <wps:spPr bwMode="auto">
                                <a:xfrm>
                                  <a:off x="48976" y="1102060"/>
                                  <a:ext cx="861673" cy="266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3DB58"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wps:txbx>
                              <wps:bodyPr wrap="square">
                                <a:spAutoFit/>
                              </wps:bodyPr>
                            </wps:wsp>
                            <wps:wsp>
                              <wps:cNvPr id="90949" name="Text Box 44"/>
                              <wps:cNvSpPr txBox="1">
                                <a:spLocks noChangeArrowheads="1"/>
                              </wps:cNvSpPr>
                              <wps:spPr bwMode="auto">
                                <a:xfrm>
                                  <a:off x="48441" y="378613"/>
                                  <a:ext cx="861673" cy="17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A2AC0"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Driver Door open</w:t>
                                    </w:r>
                                  </w:p>
                                </w:txbxContent>
                              </wps:txbx>
                              <wps:bodyPr wrap="square">
                                <a:spAutoFit/>
                              </wps:bodyPr>
                            </wps:wsp>
                            <pic:pic xmlns:pic="http://schemas.openxmlformats.org/drawingml/2006/picture">
                              <pic:nvPicPr>
                                <pic:cNvPr id="90950"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82950" y="1736112"/>
                                  <a:ext cx="433028" cy="719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951" name="Line 7"/>
                              <wps:cNvCnPr/>
                              <wps:spPr bwMode="auto">
                                <a:xfrm>
                                  <a:off x="2836881" y="2033834"/>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0952" name="Gerade Verbindung 81"/>
                              <wps:cNvCnPr>
                                <a:cxnSpLocks noChangeShapeType="1"/>
                              </wps:cNvCnPr>
                              <wps:spPr bwMode="auto">
                                <a:xfrm>
                                  <a:off x="2787005" y="2332305"/>
                                  <a:ext cx="39654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012" name="Line 6"/>
                              <wps:cNvCnPr/>
                              <wps:spPr bwMode="auto">
                                <a:xfrm flipH="1">
                                  <a:off x="2908259" y="2409392"/>
                                  <a:ext cx="144342"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1013" name="Line 9"/>
                              <wps:cNvCnPr/>
                              <wps:spPr bwMode="auto">
                                <a:xfrm>
                                  <a:off x="3122076" y="2176701"/>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014" name="Ellipse 91014"/>
                              <wps:cNvSpPr>
                                <a:spLocks noChangeArrowheads="1"/>
                              </wps:cNvSpPr>
                              <wps:spPr bwMode="auto">
                                <a:xfrm>
                                  <a:off x="2929673" y="1984830"/>
                                  <a:ext cx="107909" cy="107774"/>
                                </a:xfrm>
                                <a:prstGeom prst="ellipse">
                                  <a:avLst/>
                                </a:prstGeom>
                                <a:solidFill>
                                  <a:srgbClr val="FF0000"/>
                                </a:solidFill>
                                <a:ln w="9525" algn="ctr">
                                  <a:solidFill>
                                    <a:schemeClr val="tx1"/>
                                  </a:solidFill>
                                  <a:round/>
                                  <a:headEnd/>
                                  <a:tailEnd/>
                                </a:ln>
                              </wps:spPr>
                              <wps:bodyPr/>
                            </wps:wsp>
                            <wps:wsp>
                              <wps:cNvPr id="91015" name="Gerade Verbindung mit Pfeil 91015"/>
                              <wps:cNvCnPr/>
                              <wps:spPr>
                                <a:xfrm>
                                  <a:off x="3428815" y="2092478"/>
                                  <a:ext cx="539618"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1016"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62601" y="1736112"/>
                                  <a:ext cx="431440" cy="719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017" name="Gerade Verbindung 81"/>
                              <wps:cNvCnPr>
                                <a:cxnSpLocks noChangeShapeType="1"/>
                              </wps:cNvCnPr>
                              <wps:spPr bwMode="auto">
                                <a:xfrm>
                                  <a:off x="4267380" y="2331171"/>
                                  <a:ext cx="39654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018" name="Line 9"/>
                              <wps:cNvCnPr/>
                              <wps:spPr bwMode="auto">
                                <a:xfrm>
                                  <a:off x="4613184" y="2010896"/>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019" name="Ellipse 91019"/>
                              <wps:cNvSpPr>
                                <a:spLocks noChangeArrowheads="1"/>
                              </wps:cNvSpPr>
                              <wps:spPr bwMode="auto">
                                <a:xfrm>
                                  <a:off x="4410231" y="1980152"/>
                                  <a:ext cx="107909" cy="107774"/>
                                </a:xfrm>
                                <a:prstGeom prst="ellipse">
                                  <a:avLst/>
                                </a:prstGeom>
                                <a:noFill/>
                                <a:ln w="9525" algn="ctr">
                                  <a:solidFill>
                                    <a:schemeClr val="tx1"/>
                                  </a:solidFill>
                                  <a:round/>
                                  <a:headEnd/>
                                  <a:tailEnd/>
                                </a:ln>
                              </wps:spPr>
                              <wps:bodyPr/>
                            </wps:wsp>
                            <pic:pic xmlns:pic="http://schemas.openxmlformats.org/drawingml/2006/picture">
                              <pic:nvPicPr>
                                <pic:cNvPr id="91020"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006154" y="1735918"/>
                                  <a:ext cx="431513" cy="719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021" name="Gerade Verbindung 81"/>
                              <wps:cNvCnPr>
                                <a:cxnSpLocks noChangeShapeType="1"/>
                              </wps:cNvCnPr>
                              <wps:spPr bwMode="auto">
                                <a:xfrm>
                                  <a:off x="1012502" y="2334785"/>
                                  <a:ext cx="396609"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022" name="Line 6"/>
                              <wps:cNvCnPr/>
                              <wps:spPr bwMode="auto">
                                <a:xfrm flipH="1">
                                  <a:off x="1133660" y="2447007"/>
                                  <a:ext cx="144368"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1023" name="Ellipse 91023"/>
                              <wps:cNvSpPr>
                                <a:spLocks noChangeArrowheads="1"/>
                              </wps:cNvSpPr>
                              <wps:spPr bwMode="auto">
                                <a:xfrm>
                                  <a:off x="1153804" y="1980024"/>
                                  <a:ext cx="107927" cy="107803"/>
                                </a:xfrm>
                                <a:prstGeom prst="ellipse">
                                  <a:avLst/>
                                </a:prstGeom>
                                <a:noFill/>
                                <a:ln w="9525" algn="ctr">
                                  <a:solidFill>
                                    <a:schemeClr val="tx1"/>
                                  </a:solidFill>
                                  <a:round/>
                                  <a:headEnd/>
                                  <a:tailEnd/>
                                </a:ln>
                              </wps:spPr>
                              <wps:bodyPr/>
                            </wps:wsp>
                            <wps:wsp>
                              <wps:cNvPr id="91024" name="Gerade Verbindung mit Pfeil 91024"/>
                              <wps:cNvCnPr/>
                              <wps:spPr>
                                <a:xfrm>
                                  <a:off x="1810651" y="2104559"/>
                                  <a:ext cx="539709"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025" name="Line 9"/>
                              <wps:cNvCnPr/>
                              <wps:spPr bwMode="auto">
                                <a:xfrm>
                                  <a:off x="3122076" y="2027423"/>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026" name="Line 9"/>
                              <wps:cNvCnPr/>
                              <wps:spPr bwMode="auto">
                                <a:xfrm>
                                  <a:off x="1362740" y="2027423"/>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027" name="Line 9"/>
                              <wps:cNvCnPr/>
                              <wps:spPr bwMode="auto">
                                <a:xfrm>
                                  <a:off x="1362740" y="2173529"/>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028" name="Line 7"/>
                              <wps:cNvCnPr/>
                              <wps:spPr bwMode="auto">
                                <a:xfrm>
                                  <a:off x="1054653" y="2030662"/>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029" name="Text Box 211"/>
                              <wps:cNvSpPr txBox="1"/>
                              <wps:spPr>
                                <a:xfrm>
                                  <a:off x="1628730" y="1820967"/>
                                  <a:ext cx="833564" cy="2621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3E1C3"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5F48D4EC" w14:textId="77777777" w:rsidR="00C82F17" w:rsidRDefault="00C82F17" w:rsidP="00AB0892">
                                    <w:pPr>
                                      <w:pStyle w:val="NormalWeb"/>
                                      <w:overflowPunct w:val="0"/>
                                      <w:spacing w:before="0" w:beforeAutospacing="0" w:after="0" w:afterAutospacing="0"/>
                                      <w:jc w:val="center"/>
                                    </w:pPr>
                                    <w:r>
                                      <w:rPr>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030" name="Text Box 211"/>
                              <wps:cNvSpPr txBox="1"/>
                              <wps:spPr>
                                <a:xfrm>
                                  <a:off x="3225109" y="1805118"/>
                                  <a:ext cx="833564" cy="2621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606D6"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1031"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82950" y="2531349"/>
                                  <a:ext cx="433028" cy="719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032" name="Line 7"/>
                              <wps:cNvCnPr/>
                              <wps:spPr bwMode="auto">
                                <a:xfrm>
                                  <a:off x="2836881" y="2971938"/>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033" name="Gerade Verbindung 81"/>
                              <wps:cNvCnPr>
                                <a:cxnSpLocks noChangeShapeType="1"/>
                              </wps:cNvCnPr>
                              <wps:spPr bwMode="auto">
                                <a:xfrm>
                                  <a:off x="2787005" y="3119726"/>
                                  <a:ext cx="39654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034" name="Line 6"/>
                              <wps:cNvCnPr/>
                              <wps:spPr bwMode="auto">
                                <a:xfrm flipH="1">
                                  <a:off x="2908259" y="3204628"/>
                                  <a:ext cx="144342"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1035" name="Line 9"/>
                              <wps:cNvCnPr/>
                              <wps:spPr bwMode="auto">
                                <a:xfrm>
                                  <a:off x="3114354" y="2824352"/>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036" name="Line 7"/>
                              <wps:cNvCnPr/>
                              <wps:spPr bwMode="auto">
                                <a:xfrm rot="18900000" flipH="1">
                                  <a:off x="3197995" y="2973104"/>
                                  <a:ext cx="0" cy="179936"/>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037" name="Ellipse 91037"/>
                              <wps:cNvSpPr>
                                <a:spLocks noChangeArrowheads="1"/>
                              </wps:cNvSpPr>
                              <wps:spPr bwMode="auto">
                                <a:xfrm>
                                  <a:off x="2929673" y="2780067"/>
                                  <a:ext cx="107909" cy="107774"/>
                                </a:xfrm>
                                <a:prstGeom prst="ellipse">
                                  <a:avLst/>
                                </a:prstGeom>
                                <a:solidFill>
                                  <a:srgbClr val="FF0000"/>
                                </a:solidFill>
                                <a:ln w="9525" algn="ctr">
                                  <a:solidFill>
                                    <a:schemeClr val="tx1"/>
                                  </a:solidFill>
                                  <a:round/>
                                  <a:headEnd/>
                                  <a:tailEnd/>
                                </a:ln>
                              </wps:spPr>
                              <wps:bodyPr/>
                            </wps:wsp>
                            <wps:wsp>
                              <wps:cNvPr id="91038" name="Gerade Verbindung mit Pfeil 91038"/>
                              <wps:cNvCnPr/>
                              <wps:spPr>
                                <a:xfrm>
                                  <a:off x="3428815" y="2887715"/>
                                  <a:ext cx="539618"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1039"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62601" y="2531349"/>
                                  <a:ext cx="431440" cy="719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072" name="Gerade Verbindung 81"/>
                              <wps:cNvCnPr>
                                <a:cxnSpLocks noChangeShapeType="1"/>
                              </wps:cNvCnPr>
                              <wps:spPr bwMode="auto">
                                <a:xfrm>
                                  <a:off x="4267380" y="3118592"/>
                                  <a:ext cx="39654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073" name="Line 9"/>
                              <wps:cNvCnPr/>
                              <wps:spPr bwMode="auto">
                                <a:xfrm>
                                  <a:off x="4319630" y="2796609"/>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074" name="Ellipse 91074"/>
                              <wps:cNvSpPr>
                                <a:spLocks noChangeArrowheads="1"/>
                              </wps:cNvSpPr>
                              <wps:spPr bwMode="auto">
                                <a:xfrm>
                                  <a:off x="4410231" y="2775389"/>
                                  <a:ext cx="107909" cy="107774"/>
                                </a:xfrm>
                                <a:prstGeom prst="ellipse">
                                  <a:avLst/>
                                </a:prstGeom>
                                <a:noFill/>
                                <a:ln w="9525" algn="ctr">
                                  <a:solidFill>
                                    <a:schemeClr val="tx1"/>
                                  </a:solidFill>
                                  <a:round/>
                                  <a:headEnd/>
                                  <a:tailEnd/>
                                </a:ln>
                              </wps:spPr>
                              <wps:bodyPr/>
                            </wps:wsp>
                            <pic:pic xmlns:pic="http://schemas.openxmlformats.org/drawingml/2006/picture">
                              <pic:nvPicPr>
                                <pic:cNvPr id="91075"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006154" y="2531155"/>
                                  <a:ext cx="431513" cy="719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076" name="Gerade Verbindung 81"/>
                              <wps:cNvCnPr>
                                <a:cxnSpLocks noChangeShapeType="1"/>
                              </wps:cNvCnPr>
                              <wps:spPr bwMode="auto">
                                <a:xfrm>
                                  <a:off x="1012502" y="3122206"/>
                                  <a:ext cx="396609"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077" name="Line 6"/>
                              <wps:cNvCnPr/>
                              <wps:spPr bwMode="auto">
                                <a:xfrm flipH="1">
                                  <a:off x="1133660" y="3242243"/>
                                  <a:ext cx="144368"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1078" name="Line 7"/>
                              <wps:cNvCnPr/>
                              <wps:spPr bwMode="auto">
                                <a:xfrm rot="18900000" flipH="1">
                                  <a:off x="1418636" y="2978665"/>
                                  <a:ext cx="0" cy="17993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079" name="Ellipse 91079"/>
                              <wps:cNvSpPr>
                                <a:spLocks noChangeArrowheads="1"/>
                              </wps:cNvSpPr>
                              <wps:spPr bwMode="auto">
                                <a:xfrm>
                                  <a:off x="1153804" y="2775261"/>
                                  <a:ext cx="107927" cy="107803"/>
                                </a:xfrm>
                                <a:prstGeom prst="ellipse">
                                  <a:avLst/>
                                </a:prstGeom>
                                <a:noFill/>
                                <a:ln w="9525" algn="ctr">
                                  <a:solidFill>
                                    <a:schemeClr val="tx1"/>
                                  </a:solidFill>
                                  <a:round/>
                                  <a:headEnd/>
                                  <a:tailEnd/>
                                </a:ln>
                              </wps:spPr>
                              <wps:bodyPr/>
                            </wps:wsp>
                            <wps:wsp>
                              <wps:cNvPr id="91080" name="Gerade Verbindung mit Pfeil 91080"/>
                              <wps:cNvCnPr/>
                              <wps:spPr>
                                <a:xfrm>
                                  <a:off x="1810651" y="2899796"/>
                                  <a:ext cx="539709"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081" name="Line 9"/>
                              <wps:cNvCnPr/>
                              <wps:spPr bwMode="auto">
                                <a:xfrm>
                                  <a:off x="2828521" y="2822660"/>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082" name="Line 9"/>
                              <wps:cNvCnPr/>
                              <wps:spPr bwMode="auto">
                                <a:xfrm>
                                  <a:off x="1050136" y="2822660"/>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083" name="Line 9"/>
                              <wps:cNvCnPr/>
                              <wps:spPr bwMode="auto">
                                <a:xfrm>
                                  <a:off x="1355018" y="2821180"/>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084" name="Line 7"/>
                              <wps:cNvCnPr/>
                              <wps:spPr bwMode="auto">
                                <a:xfrm>
                                  <a:off x="1054653" y="2968766"/>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085" name="Text Box 211"/>
                              <wps:cNvSpPr txBox="1"/>
                              <wps:spPr>
                                <a:xfrm>
                                  <a:off x="1628730" y="2616203"/>
                                  <a:ext cx="833564" cy="2621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FC196"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2E824C8B" w14:textId="77777777" w:rsidR="00C82F17" w:rsidRDefault="00C82F17" w:rsidP="00AB0892">
                                    <w:pPr>
                                      <w:pStyle w:val="NormalWeb"/>
                                      <w:overflowPunct w:val="0"/>
                                      <w:spacing w:before="0" w:beforeAutospacing="0" w:after="0" w:afterAutospacing="0"/>
                                      <w:jc w:val="center"/>
                                    </w:pPr>
                                    <w:r>
                                      <w:rPr>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086" name="Text Box 211"/>
                              <wps:cNvSpPr txBox="1"/>
                              <wps:spPr>
                                <a:xfrm>
                                  <a:off x="3225109" y="2600355"/>
                                  <a:ext cx="833564" cy="2621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9314C"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087" name="Line 7"/>
                              <wps:cNvCnPr/>
                              <wps:spPr bwMode="auto">
                                <a:xfrm rot="18900000" flipH="1">
                                  <a:off x="4673768" y="2964775"/>
                                  <a:ext cx="0" cy="17993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088" name="Text Box 44"/>
                              <wps:cNvSpPr txBox="1">
                                <a:spLocks noChangeArrowheads="1"/>
                              </wps:cNvSpPr>
                              <wps:spPr bwMode="auto">
                                <a:xfrm>
                                  <a:off x="48952" y="2701899"/>
                                  <a:ext cx="926465"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EF5EB" w14:textId="15278506"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 xml:space="preserve">Rear Passenger Door open </w:t>
                                    </w:r>
                                    <w:r>
                                      <w:rPr>
                                        <w:color w:val="000000"/>
                                        <w:kern w:val="24"/>
                                        <w:sz w:val="12"/>
                                        <w:szCs w:val="12"/>
                                      </w:rPr>
                                      <w:t>(If Rear Trim switches are fitted)</w:t>
                                    </w:r>
                                  </w:p>
                                </w:txbxContent>
                              </wps:txbx>
                              <wps:bodyPr wrap="square">
                                <a:spAutoFit/>
                              </wps:bodyPr>
                            </wps:wsp>
                            <wps:wsp>
                              <wps:cNvPr id="91089" name="Text Box 44"/>
                              <wps:cNvSpPr txBox="1">
                                <a:spLocks noChangeArrowheads="1"/>
                              </wps:cNvSpPr>
                              <wps:spPr bwMode="auto">
                                <a:xfrm>
                                  <a:off x="48423" y="1978497"/>
                                  <a:ext cx="926881"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19DB5" w14:textId="3798A893"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 xml:space="preserve">Rear Driver Door open </w:t>
                                    </w:r>
                                    <w:r>
                                      <w:rPr>
                                        <w:color w:val="000000"/>
                                        <w:kern w:val="24"/>
                                        <w:sz w:val="12"/>
                                        <w:szCs w:val="12"/>
                                      </w:rPr>
                                      <w:t>(If Rear Trim switches are fitted)</w:t>
                                    </w:r>
                                  </w:p>
                                </w:txbxContent>
                              </wps:txbx>
                              <wps:bodyPr wrap="square">
                                <a:spAutoFit/>
                              </wps:bodyPr>
                            </wps:wsp>
                            <wps:wsp>
                              <wps:cNvPr id="91149" name="Line 7"/>
                              <wps:cNvCnPr/>
                              <wps:spPr bwMode="auto">
                                <a:xfrm rot="2700000">
                                  <a:off x="2785513" y="2173161"/>
                                  <a:ext cx="0" cy="179936"/>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150" name="Line 7"/>
                              <wps:cNvCnPr/>
                              <wps:spPr bwMode="auto">
                                <a:xfrm rot="2700000">
                                  <a:off x="1006154" y="2178722"/>
                                  <a:ext cx="0" cy="17993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151" name="Line 7"/>
                              <wps:cNvCnPr/>
                              <wps:spPr bwMode="auto">
                                <a:xfrm rot="2700000">
                                  <a:off x="4288602" y="2174123"/>
                                  <a:ext cx="0" cy="17993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152" name="Line 7"/>
                              <wps:cNvCnPr/>
                              <wps:spPr bwMode="auto">
                                <a:xfrm>
                                  <a:off x="4319815" y="573508"/>
                                  <a:ext cx="0" cy="10782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153" name="Line 9"/>
                              <wps:cNvCnPr/>
                              <wps:spPr bwMode="auto">
                                <a:xfrm>
                                  <a:off x="4627945" y="573508"/>
                                  <a:ext cx="0" cy="10782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154" name="Line 7"/>
                              <wps:cNvCnPr/>
                              <wps:spPr bwMode="auto">
                                <a:xfrm>
                                  <a:off x="4319812" y="1368650"/>
                                  <a:ext cx="0" cy="10782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155" name="Line 9"/>
                              <wps:cNvCnPr/>
                              <wps:spPr bwMode="auto">
                                <a:xfrm>
                                  <a:off x="4627942" y="1368650"/>
                                  <a:ext cx="0" cy="10782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156" name="Line 7"/>
                              <wps:cNvCnPr/>
                              <wps:spPr bwMode="auto">
                                <a:xfrm>
                                  <a:off x="4323508" y="2945724"/>
                                  <a:ext cx="0" cy="10782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157" name="Line 9"/>
                              <wps:cNvCnPr/>
                              <wps:spPr bwMode="auto">
                                <a:xfrm>
                                  <a:off x="4614392" y="2798138"/>
                                  <a:ext cx="0" cy="10782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158" name="Line 9"/>
                              <wps:cNvCnPr/>
                              <wps:spPr bwMode="auto">
                                <a:xfrm>
                                  <a:off x="4311269" y="2018506"/>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159" name="Line 9"/>
                              <wps:cNvCnPr/>
                              <wps:spPr bwMode="auto">
                                <a:xfrm>
                                  <a:off x="4613184" y="2173529"/>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160" name="Line 6"/>
                              <wps:cNvCnPr/>
                              <wps:spPr bwMode="auto">
                                <a:xfrm flipH="1">
                                  <a:off x="4396625" y="809370"/>
                                  <a:ext cx="144342"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1161" name="Line 6"/>
                              <wps:cNvCnPr/>
                              <wps:spPr bwMode="auto">
                                <a:xfrm flipH="1">
                                  <a:off x="4396625" y="1604607"/>
                                  <a:ext cx="144342"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1162" name="Line 6"/>
                              <wps:cNvCnPr/>
                              <wps:spPr bwMode="auto">
                                <a:xfrm flipH="1">
                                  <a:off x="4396625" y="2409392"/>
                                  <a:ext cx="144342"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1163" name="Line 6"/>
                              <wps:cNvCnPr/>
                              <wps:spPr bwMode="auto">
                                <a:xfrm flipH="1">
                                  <a:off x="4396625" y="3204628"/>
                                  <a:ext cx="144342"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B0F2B98" id="Gruppieren 1" o:spid="_x0000_s1728" style="width:391.75pt;height:394.05pt;mso-position-horizontal-relative:char;mso-position-vertical-relative:line" coordsize="49751,50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">
                      <v:shape id="Picture 4" o:spid="_x0000_s1729" type="#_x0000_t75" alt="ford-tourneo-connect-2005" style="position:absolute;left:27829;top:34855;width:4330;height:71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">
                        <v:imagedata r:id="rId42" o:title="ford-tourneo-connect-2005" chromakey="white"/>
                        <o:lock v:ext="edit" aspectratio="f"/>
                      </v:shape>
                      <v:line id="Line 7" o:spid="_x0000_s1730" style="position:absolute;visibility:visible;mso-wrap-style:square" from="28368,39965" to="28368,4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" strokecolor="red" strokeweight="6.75pt"/>
                      <v:line id="Gerade Verbindung 81" o:spid="_x0000_s1731" style="position:absolute;visibility:visible;mso-wrap-style:square" from="27870,39332" to="31835,39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" strokecolor="black [3213]"/>
                      <v:line id="Line 6" o:spid="_x0000_s1732" style="position:absolute;flip:x;visibility:visible;mso-wrap-style:square" from="29082,41588" to="30526,4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" strokecolor="#c9f" strokeweight="6.75pt"/>
                      <v:line id="Line 9" o:spid="_x0000_s1733" style="position:absolute;visibility:visible;mso-wrap-style:square" from="31220,39965" to="31220,4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" strokecolor="red" strokeweight="6.75pt"/>
                      <v:line id="Line 7" o:spid="_x0000_s1734" style="position:absolute;rotation:45;visibility:visible;mso-wrap-style:square" from="27623,37407" to="27623,39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" strokecolor="red" strokeweight="6.75pt"/>
                      <v:oval id="Ellipse 90212" o:spid="_x0000_s1735" style="position:absolute;left:29296;top:37342;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" fillcolor="red" strokecolor="black [3213]"/>
                      <v:shape id="Gerade Verbindung mit Pfeil 90213" o:spid="_x0000_s1736" type="#_x0000_t32" style="position:absolute;left:34288;top:38419;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" strokecolor="#1f497d [3215]" strokeweight="1pt">
                        <v:stroke endarrow="open"/>
                      </v:shape>
                      <v:shape id="Picture 4" o:spid="_x0000_s1737" type="#_x0000_t75" alt="ford-tourneo-connect-2005" style="position:absolute;left:42626;top:34855;width:431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">
                        <v:imagedata r:id="rId42" o:title="ford-tourneo-connect-2005" chromakey="white"/>
                        <v:path arrowok="t"/>
                        <o:lock v:ext="edit" aspectratio="f"/>
                      </v:shape>
                      <v:line id="Gerade Verbindung 81" o:spid="_x0000_s1738" style="position:absolute;visibility:visible;mso-wrap-style:square" from="42674,39321" to="46639,3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" strokecolor="black [3213]"/>
                      <v:line id="Line 9" o:spid="_x0000_s1739" style="position:absolute;visibility:visible;mso-wrap-style:square" from="46132,37508" to="46132,3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" strokecolor="#9c0" strokeweight="6.75pt"/>
                      <v:oval id="Ellipse 90217" o:spid="_x0000_s1740" style="position:absolute;left:44102;top:37296;width:1079;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" filled="f" strokecolor="black [3213]"/>
                      <v:shape id="Picture 4" o:spid="_x0000_s1741" type="#_x0000_t75" alt="ford-tourneo-connect-2005" style="position:absolute;left:10061;top:34853;width:431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">
                        <v:imagedata r:id="rId42" o:title="ford-tourneo-connect-2005" chromakey="white"/>
                        <v:path arrowok="t"/>
                        <o:lock v:ext="edit" aspectratio="f"/>
                      </v:shape>
                      <v:line id="Gerade Verbindung 81" o:spid="_x0000_s1742" style="position:absolute;visibility:visible;mso-wrap-style:square" from="10124,39357" to="14090,39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" strokecolor="black [3213]"/>
                      <v:line id="Line 6" o:spid="_x0000_s1743" style="position:absolute;flip:x;visibility:visible;mso-wrap-style:square" from="11336,41964" to="12779,41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" strokecolor="lime" strokeweight="6.75pt"/>
                      <v:line id="Line 7" o:spid="_x0000_s1744" style="position:absolute;rotation:45;visibility:visible;mso-wrap-style:square" from="9829,37463" to="9829,3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" strokecolor="#9c0" strokeweight="6.75pt"/>
                      <v:oval id="Ellipse 90222" o:spid="_x0000_s1745" style="position:absolute;left:11537;top:37294;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" filled="f" strokecolor="black [3213]"/>
                      <v:shape id="Gerade Verbindung mit Pfeil 90223" o:spid="_x0000_s1746" type="#_x0000_t32" style="position:absolute;left:18106;top:38540;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" strokecolor="#1f497d [3215]" strokeweight="1pt">
                        <v:stroke endarrow="open"/>
                      </v:shape>
                      <v:line id="Line 6" o:spid="_x0000_s1747" style="position:absolute;flip:x;visibility:visible;mso-wrap-style:square" from="43979,41588" to="45423,4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" strokecolor="#c9f" strokeweight="6.75pt"/>
                      <v:line id="Line 7" o:spid="_x0000_s1748" style="position:absolute;visibility:visible;mso-wrap-style:square" from="43249,39933" to="43249,4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" strokecolor="red" strokeweight="6.75pt"/>
                      <v:line id="Line 9" o:spid="_x0000_s1749" style="position:absolute;visibility:visible;mso-wrap-style:square" from="46101,39933" to="46101,4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" strokecolor="red" strokeweight="6.75pt"/>
                      <v:line id="Line 9" o:spid="_x0000_s1750" style="position:absolute;visibility:visible;mso-wrap-style:square" from="31220,37768" to="31220,3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" strokecolor="red" strokeweight="6.75pt"/>
                      <v:line id="Line 9" o:spid="_x0000_s1751" style="position:absolute;visibility:visible;mso-wrap-style:square" from="13627,37768" to="13627,3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" strokecolor="#9c0" strokeweight="6.75pt"/>
                      <v:line id="Line 9" o:spid="_x0000_s1752" style="position:absolute;visibility:visible;mso-wrap-style:square" from="13627,39933" to="13627,4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" strokecolor="#9c0" strokeweight="6.75pt"/>
                      <v:line id="Line 7" o:spid="_x0000_s1753" style="position:absolute;visibility:visible;mso-wrap-style:square" from="10546,39933" to="10546,4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" strokecolor="#9c0" strokeweight="6.75pt"/>
                      <v:shape id="Text Box 211" o:spid="_x0000_s1754" type="#_x0000_t202" style="position:absolute;left:16287;top:35704;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" filled="f" stroked="f" strokeweight=".5pt">
                        <v:textbox>
                          <w:txbxContent>
                            <w:p w14:paraId="1A88352D"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766CCF25" w14:textId="77777777" w:rsidR="00C82F17" w:rsidRDefault="00C82F17" w:rsidP="00AB0892">
                              <w:pPr>
                                <w:pStyle w:val="NormalWeb"/>
                                <w:overflowPunct w:val="0"/>
                                <w:spacing w:before="0" w:beforeAutospacing="0" w:after="0" w:afterAutospacing="0"/>
                                <w:jc w:val="center"/>
                              </w:pPr>
                              <w:r>
                                <w:rPr>
                                  <w:color w:val="000000"/>
                                  <w:kern w:val="24"/>
                                </w:rPr>
                                <w:t> </w:t>
                              </w:r>
                            </w:p>
                          </w:txbxContent>
                        </v:textbox>
                      </v:shape>
                      <v:shape id="Text Box 211" o:spid="_x0000_s1755" type="#_x0000_t202" style="position:absolute;left:32251;top:35545;width:8336;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" filled="f" stroked="f" strokeweight=".5pt">
                        <v:textbox>
                          <w:txbxContent>
                            <w:p w14:paraId="6F981636"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line id="Line 7" o:spid="_x0000_s1756" style="position:absolute;rotation:45;visibility:visible;mso-wrap-style:square" from="42655,37417" to="42655,3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" strokecolor="#9c0" strokeweight="6.75pt"/>
                      <v:shape id="Picture 4" o:spid="_x0000_s1757" type="#_x0000_t75" alt="ford-tourneo-connect-2005" style="position:absolute;left:27829;top:42852;width:4330;height:71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">
                        <v:imagedata r:id="rId42" o:title="ford-tourneo-connect-2005" chromakey="white"/>
                        <o:lock v:ext="edit" aspectratio="f"/>
                      </v:shape>
                      <v:line id="Line 7" o:spid="_x0000_s1758" style="position:absolute;visibility:visible;mso-wrap-style:square" from="28368,47961" to="28368,49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" strokecolor="red" strokeweight="6.75pt"/>
                      <v:line id="Gerade Verbindung 81" o:spid="_x0000_s1759" style="position:absolute;visibility:visible;mso-wrap-style:square" from="27870,47329" to="31835,47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" strokecolor="black [3213]"/>
                      <v:line id="Line 6" o:spid="_x0000_s1760" style="position:absolute;flip:x;visibility:visible;mso-wrap-style:square" from="29082,49585" to="30526,4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" strokecolor="#c9f" strokeweight="6.75pt"/>
                      <v:line id="Line 9" o:spid="_x0000_s1761" style="position:absolute;visibility:visible;mso-wrap-style:square" from="31220,47961" to="31220,49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" strokecolor="red" strokeweight="6.75pt"/>
                      <v:line id="Line 7" o:spid="_x0000_s1762" style="position:absolute;rotation:45;flip:x;visibility:visible;mso-wrap-style:square" from="31885,45459" to="31885,47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" strokecolor="red" strokeweight="6.75pt"/>
                      <v:oval id="Ellipse 7156" o:spid="_x0000_s1763" style="position:absolute;left:29296;top:45339;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" fillcolor="red" strokecolor="black [3213]"/>
                      <v:shape id="Gerade Verbindung mit Pfeil 7157" o:spid="_x0000_s1764" type="#_x0000_t32" style="position:absolute;left:34288;top:46416;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" strokecolor="#1f497d [3215]" strokeweight="1pt">
                        <v:stroke endarrow="open"/>
                      </v:shape>
                      <v:shape id="Picture 4" o:spid="_x0000_s1765" type="#_x0000_t75" alt="ford-tourneo-connect-2005" style="position:absolute;left:42626;top:42852;width:4314;height:7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">
                        <v:imagedata r:id="rId42" o:title="ford-tourneo-connect-2005" chromakey="white"/>
                        <v:path arrowok="t"/>
                        <o:lock v:ext="edit" aspectratio="f"/>
                      </v:shape>
                      <v:line id="Gerade Verbindung 81" o:spid="_x0000_s1766" style="position:absolute;visibility:visible;mso-wrap-style:square" from="42674,47318" to="46639,47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" strokecolor="black [3213]"/>
                      <v:line id="Line 9" o:spid="_x0000_s1767" style="position:absolute;visibility:visible;mso-wrap-style:square" from="43006,45504" to="43006,4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" strokecolor="#9c0" strokeweight="6.75pt"/>
                      <v:oval id="Ellipse 90342" o:spid="_x0000_s1768" style="position:absolute;left:44102;top:45292;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" filled="f" strokecolor="black [3213]"/>
                      <v:shape id="Picture 4" o:spid="_x0000_s1769" type="#_x0000_t75" alt="ford-tourneo-connect-2005" style="position:absolute;left:10061;top:42850;width:431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">
                        <v:imagedata r:id="rId42" o:title="ford-tourneo-connect-2005" chromakey="white"/>
                        <v:path arrowok="t"/>
                        <o:lock v:ext="edit" aspectratio="f"/>
                      </v:shape>
                      <v:line id="Gerade Verbindung 81" o:spid="_x0000_s1770" style="position:absolute;visibility:visible;mso-wrap-style:square" from="10124,47354" to="14090,47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" strokecolor="black [3213]"/>
                      <v:line id="Line 6" o:spid="_x0000_s1771" style="position:absolute;flip:x;visibility:visible;mso-wrap-style:square" from="11336,49961" to="12779,49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" strokecolor="lime" strokeweight="6.75pt"/>
                      <v:line id="Line 7" o:spid="_x0000_s1772" style="position:absolute;rotation:45;flip:x;visibility:visible;mso-wrap-style:square" from="14091,45515" to="14091,47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" strokecolor="#9c0" strokeweight="6.75pt"/>
                      <v:oval id="Ellipse 90347" o:spid="_x0000_s1773" style="position:absolute;left:11537;top:45291;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" filled="f" strokecolor="black [3213]"/>
                      <v:shape id="Gerade Verbindung mit Pfeil 90348" o:spid="_x0000_s1774" type="#_x0000_t32" style="position:absolute;left:18106;top:46536;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" strokecolor="#1f497d [3215]" strokeweight="1pt">
                        <v:stroke endarrow="open"/>
                      </v:shape>
                      <v:line id="Line 6" o:spid="_x0000_s1775" style="position:absolute;flip:x;visibility:visible;mso-wrap-style:square" from="43979,49585" to="45423,4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" strokecolor="#c9f" strokeweight="6.75pt"/>
                      <v:line id="Line 7" o:spid="_x0000_s1776" style="position:absolute;visibility:visible;mso-wrap-style:square" from="43249,47929" to="43249,49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" strokecolor="red" strokeweight="6.75pt"/>
                      <v:line id="Line 9" o:spid="_x0000_s1777" style="position:absolute;visibility:visible;mso-wrap-style:square" from="46101,47929" to="46101,49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" strokecolor="red" strokeweight="6.75pt"/>
                      <v:line id="Line 9" o:spid="_x0000_s1778" style="position:absolute;visibility:visible;mso-wrap-style:square" from="28094,45765" to="28094,46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" strokecolor="red" strokeweight="6.75pt"/>
                      <v:line id="Line 9" o:spid="_x0000_s1779" style="position:absolute;visibility:visible;mso-wrap-style:square" from="10500,45765" to="10500,46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" strokecolor="#9c0" strokeweight="6.75pt"/>
                      <v:line id="Line 9" o:spid="_x0000_s1780" style="position:absolute;visibility:visible;mso-wrap-style:square" from="13627,47929" to="13627,49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" strokecolor="#9c0" strokeweight="6.75pt"/>
                      <v:line id="Line 7" o:spid="_x0000_s1781" style="position:absolute;visibility:visible;mso-wrap-style:square" from="10546,47929" to="10546,49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" strokecolor="#9c0" strokeweight="6.75pt"/>
                      <v:shape id="Text Box 211" o:spid="_x0000_s1782" type="#_x0000_t202" style="position:absolute;left:16287;top:43700;width:833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" filled="f" stroked="f" strokeweight=".5pt">
                        <v:textbox>
                          <w:txbxContent>
                            <w:p w14:paraId="60633397"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58BF00B8" w14:textId="77777777" w:rsidR="00C82F17" w:rsidRDefault="00C82F17" w:rsidP="00AB0892">
                              <w:pPr>
                                <w:pStyle w:val="NormalWeb"/>
                                <w:overflowPunct w:val="0"/>
                                <w:spacing w:before="0" w:beforeAutospacing="0" w:after="0" w:afterAutospacing="0"/>
                                <w:jc w:val="center"/>
                              </w:pPr>
                              <w:r>
                                <w:rPr>
                                  <w:color w:val="000000"/>
                                  <w:kern w:val="24"/>
                                </w:rPr>
                                <w:t> </w:t>
                              </w:r>
                            </w:p>
                          </w:txbxContent>
                        </v:textbox>
                      </v:shape>
                      <v:shape id="Text Box 211" o:spid="_x0000_s1783" type="#_x0000_t202" style="position:absolute;left:32251;top:43542;width:8336;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" filled="f" stroked="f" strokeweight=".5pt">
                        <v:textbox>
                          <w:txbxContent>
                            <w:p w14:paraId="2C47EB0E"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line id="Line 7" o:spid="_x0000_s1784" style="position:absolute;rotation:45;flip:x;visibility:visible;mso-wrap-style:square" from="46916,45469" to="46916,47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" strokecolor="#9c0" strokeweight="6.75pt"/>
                      <v:line id="Gerader Verbinder 90359" o:spid="_x0000_s1785" style="position:absolute;flip:y;visibility:visible;mso-wrap-style:square" from="5907,33465" to="49751,3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" strokecolor="black [3040]"/>
                      <v:shape id="Text Box 44" o:spid="_x0000_s1786" type="#_x0000_t202" style="position:absolute;width:10052;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" filled="f" stroked="f">
                        <v:textbox style="mso-fit-shape-to-text:t">
                          <w:txbxContent>
                            <w:p w14:paraId="57085F38"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Double Cab Panel Van</w:t>
                              </w:r>
                            </w:p>
                          </w:txbxContent>
                        </v:textbox>
                      </v:shape>
                      <v:shape id="Text Box 44" o:spid="_x0000_s1787" type="#_x0000_t202" style="position:absolute;left:502;top:33675;width:10052;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" filled="f" stroked="f">
                        <v:textbox style="mso-fit-shape-to-text:t">
                          <w:txbxContent>
                            <w:p w14:paraId="014710A0"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Single Cab Panel Van</w:t>
                              </w:r>
                            </w:p>
                          </w:txbxContent>
                        </v:textbox>
                      </v:shape>
                      <v:shape id="Text Box 44" o:spid="_x0000_s1788" type="#_x0000_t202" style="position:absolute;left:850;top:45040;width:86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" filled="f" stroked="f">
                        <v:textbox style="mso-fit-shape-to-text:t">
                          <w:txbxContent>
                            <w:p w14:paraId="4FC35A00"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v:textbox>
                      </v:shape>
                      <v:shape id="Text Box 44" o:spid="_x0000_s1789" type="#_x0000_t202" style="position:absolute;left:831;top:37246;width:8617;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" filled="f" stroked="f">
                        <v:textbox style="mso-fit-shape-to-text:t">
                          <w:txbxContent>
                            <w:p w14:paraId="5564A9F3"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Driver Door open</w:t>
                              </w:r>
                            </w:p>
                          </w:txbxContent>
                        </v:textbox>
                      </v:shape>
                      <v:shape id="Picture 4" o:spid="_x0000_s1790" type="#_x0000_t75" alt="ford-tourneo-connect-2005" style="position:absolute;left:27829;top:1360;width:4330;height:71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">
                        <v:imagedata r:id="rId42" o:title="ford-tourneo-connect-2005" chromakey="white"/>
                        <o:lock v:ext="edit" aspectratio="f"/>
                      </v:shape>
                      <v:line id="Line 7" o:spid="_x0000_s1791" style="position:absolute;visibility:visible;mso-wrap-style:square" from="28368,5766" to="28368,6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" strokecolor="red" strokeweight="6.75pt"/>
                      <v:line id="Gerade Verbindung 81" o:spid="_x0000_s1792" style="position:absolute;visibility:visible;mso-wrap-style:square" from="27870,7322" to="31835,7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" strokecolor="black [3213]"/>
                      <v:line id="Line 6" o:spid="_x0000_s1793" style="position:absolute;flip:x;visibility:visible;mso-wrap-style:square" from="29082,8093" to="30526,8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" strokecolor="#c9f" strokeweight="6.75pt"/>
                      <v:line id="Line 9" o:spid="_x0000_s1794" style="position:absolute;visibility:visible;mso-wrap-style:square" from="31220,5766" to="31220,6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" strokecolor="red" strokeweight="6.75pt"/>
                      <v:line id="Line 7" o:spid="_x0000_s1795" style="position:absolute;rotation:45;visibility:visible;mso-wrap-style:square" from="27623,3912" to="27623,5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" strokecolor="red" strokeweight="6.75pt"/>
                      <v:oval id="Ellipse 90490" o:spid="_x0000_s1796" style="position:absolute;left:29296;top:3848;width:1079;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" fillcolor="red" strokecolor="black [3213]"/>
                      <v:shape id="Gerade Verbindung mit Pfeil 90491" o:spid="_x0000_s1797" type="#_x0000_t32" style="position:absolute;left:34288;top:4924;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" strokecolor="#1f497d [3215]" strokeweight="1pt">
                        <v:stroke endarrow="open"/>
                      </v:shape>
                      <v:shape id="Picture 4" o:spid="_x0000_s1798" type="#_x0000_t75" alt="ford-tourneo-connect-2005" style="position:absolute;left:42626;top:1360;width:431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">
                        <v:imagedata r:id="rId42" o:title="ford-tourneo-connect-2005" chromakey="white"/>
                        <v:path arrowok="t"/>
                        <o:lock v:ext="edit" aspectratio="f"/>
                      </v:shape>
                      <v:line id="Gerade Verbindung 81" o:spid="_x0000_s1799" style="position:absolute;visibility:visible;mso-wrap-style:square" from="42673,7311" to="46639,7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" strokecolor="black [3213]"/>
                      <v:line id="Line 9" o:spid="_x0000_s1800" style="position:absolute;visibility:visible;mso-wrap-style:square" from="46131,4013" to="46131,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" strokecolor="#9c0" strokeweight="6.75pt"/>
                      <v:oval id="Ellipse 90495" o:spid="_x0000_s1801" style="position:absolute;left:44102;top:3801;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" filled="f" strokecolor="black [3213]"/>
                      <v:shape id="Picture 4" o:spid="_x0000_s1802" type="#_x0000_t75" alt="ford-tourneo-connect-2005" style="position:absolute;left:10061;top:1358;width:431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">
                        <v:imagedata r:id="rId42" o:title="ford-tourneo-connect-2005" chromakey="white"/>
                        <v:path arrowok="t"/>
                        <o:lock v:ext="edit" aspectratio="f"/>
                      </v:shape>
                      <v:line id="Gerade Verbindung 81" o:spid="_x0000_s1803" style="position:absolute;visibility:visible;mso-wrap-style:square" from="10125,7347" to="14091,7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" strokecolor="black [3213]"/>
                      <v:line id="Line 6" o:spid="_x0000_s1804" style="position:absolute;flip:x;visibility:visible;mso-wrap-style:square" from="11336,8469" to="12780,8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" strokecolor="lime" strokeweight="6.75pt"/>
                      <v:line id="Line 7" o:spid="_x0000_s1805" style="position:absolute;rotation:45;visibility:visible;mso-wrap-style:square" from="9830,3968" to="9830,5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" strokecolor="#9c0" strokeweight="6.75pt"/>
                      <v:oval id="Ellipse 7460" o:spid="_x0000_s1806" style="position:absolute;left:11538;top:3800;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" filled="f" strokecolor="black [3213]"/>
                      <v:shape id="Gerade Verbindung mit Pfeil 7461" o:spid="_x0000_s1807" type="#_x0000_t32" style="position:absolute;left:18106;top:5045;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" strokecolor="#1f497d [3215]" strokeweight="1pt">
                        <v:stroke endarrow="open"/>
                      </v:shape>
                      <v:line id="Line 9" o:spid="_x0000_s1808" style="position:absolute;visibility:visible;mso-wrap-style:square" from="31220,4274" to="31220,5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" strokecolor="red" strokeweight="6.75pt"/>
                      <v:line id="Line 9" o:spid="_x0000_s1809" style="position:absolute;visibility:visible;mso-wrap-style:square" from="13627,4274" to="13627,5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" strokecolor="#9c0" strokeweight="6.75pt"/>
                      <v:line id="Line 9" o:spid="_x0000_s1810" style="position:absolute;visibility:visible;mso-wrap-style:square" from="13627,5735" to="13627,6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" strokecolor="#9c0" strokeweight="6.75pt"/>
                      <v:line id="Line 7" o:spid="_x0000_s1811" style="position:absolute;visibility:visible;mso-wrap-style:square" from="10546,5735" to="10546,6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" strokecolor="#9c0" strokeweight="6.75pt"/>
                      <v:shape id="Text Box 211" o:spid="_x0000_s1812" type="#_x0000_t202" style="position:absolute;left:16287;top:2209;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" filled="f" stroked="f" strokeweight=".5pt">
                        <v:textbox>
                          <w:txbxContent>
                            <w:p w14:paraId="41A8A0E1"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7D30A9EE" w14:textId="77777777" w:rsidR="00C82F17" w:rsidRDefault="00C82F17" w:rsidP="00AB0892">
                              <w:pPr>
                                <w:pStyle w:val="NormalWeb"/>
                                <w:overflowPunct w:val="0"/>
                                <w:spacing w:before="0" w:beforeAutospacing="0" w:after="0" w:afterAutospacing="0"/>
                                <w:jc w:val="center"/>
                              </w:pPr>
                              <w:r>
                                <w:rPr>
                                  <w:color w:val="000000"/>
                                  <w:kern w:val="24"/>
                                </w:rPr>
                                <w:t> </w:t>
                              </w:r>
                            </w:p>
                          </w:txbxContent>
                        </v:textbox>
                      </v:shape>
                      <v:shape id="Text Box 211" o:spid="_x0000_s1813" type="#_x0000_t202" style="position:absolute;left:32251;top:2050;width:833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" filled="f" stroked="f" strokeweight=".5pt">
                        <v:textbox>
                          <w:txbxContent>
                            <w:p w14:paraId="05880D3C"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line id="Line 7" o:spid="_x0000_s1814" style="position:absolute;rotation:45;visibility:visible;mso-wrap-style:square" from="42654,3922" to="42654,5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" strokecolor="#9c0" strokeweight="6.75pt"/>
                      <v:shape id="Picture 4" o:spid="_x0000_s1815" type="#_x0000_t75" alt="ford-tourneo-connect-2005" style="position:absolute;left:27829;top:9313;width:4330;height:71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">
                        <v:imagedata r:id="rId42" o:title="ford-tourneo-connect-2005" chromakey="white"/>
                        <o:lock v:ext="edit" aspectratio="f"/>
                      </v:shape>
                      <v:line id="Line 7" o:spid="_x0000_s1816" style="position:absolute;visibility:visible;mso-wrap-style:square" from="28368,13719" to="28368,14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" strokecolor="red" strokeweight="6.75pt"/>
                      <v:line id="Gerade Verbindung 81" o:spid="_x0000_s1817" style="position:absolute;visibility:visible;mso-wrap-style:square" from="27870,15197" to="31835,15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" strokecolor="black [3213]"/>
                      <v:line id="Line 6" o:spid="_x0000_s1818" style="position:absolute;flip:x;visibility:visible;mso-wrap-style:square" from="29082,16046" to="30526,16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" strokecolor="#c9f" strokeweight="6.75pt"/>
                      <v:line id="Line 9" o:spid="_x0000_s1819" style="position:absolute;visibility:visible;mso-wrap-style:square" from="31220,13719" to="31220,14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" strokecolor="red" strokeweight="6.75pt"/>
                      <v:line id="Line 7" o:spid="_x0000_s1820" style="position:absolute;rotation:45;flip:x;visibility:visible;mso-wrap-style:square" from="31885,11920" to="31885,13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" strokecolor="red" strokeweight="6.75pt"/>
                      <v:oval id="Ellipse 90627" o:spid="_x0000_s1821" style="position:absolute;left:29296;top:11800;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" fillcolor="red" strokecolor="black [3213]"/>
                      <v:shape id="Gerade Verbindung mit Pfeil 90628" o:spid="_x0000_s1822" type="#_x0000_t32" style="position:absolute;left:34288;top:12876;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" strokecolor="#1f497d [3215]" strokeweight="1pt">
                        <v:stroke endarrow="open"/>
                      </v:shape>
                      <v:shape id="Picture 4" o:spid="_x0000_s1823" type="#_x0000_t75" alt="ford-tourneo-connect-2005" style="position:absolute;left:42626;top:9313;width:4314;height:7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">
                        <v:imagedata r:id="rId42" o:title="ford-tourneo-connect-2005" chromakey="white"/>
                        <v:path arrowok="t"/>
                        <o:lock v:ext="edit" aspectratio="f"/>
                      </v:shape>
                      <v:line id="Gerade Verbindung 81" o:spid="_x0000_s1824" style="position:absolute;visibility:visible;mso-wrap-style:square" from="42673,15185" to="46639,15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" strokecolor="black [3213]"/>
                      <v:line id="Line 9" o:spid="_x0000_s1825" style="position:absolute;visibility:visible;mso-wrap-style:square" from="43196,11965" to="43196,13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" strokecolor="#9c0" strokeweight="6.75pt"/>
                      <v:oval id="Ellipse 90632" o:spid="_x0000_s1826" style="position:absolute;left:44102;top:11753;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" filled="f" strokecolor="black [3213]"/>
                      <v:shape id="Picture 4" o:spid="_x0000_s1827" type="#_x0000_t75" alt="ford-tourneo-connect-2005" style="position:absolute;left:10061;top:9311;width:431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">
                        <v:imagedata r:id="rId42" o:title="ford-tourneo-connect-2005" chromakey="white"/>
                        <v:path arrowok="t"/>
                        <o:lock v:ext="edit" aspectratio="f"/>
                      </v:shape>
                      <v:line id="Gerade Verbindung 81" o:spid="_x0000_s1828" style="position:absolute;visibility:visible;mso-wrap-style:square" from="10125,15221" to="14091,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" strokecolor="black [3213]"/>
                      <v:line id="Line 6" o:spid="_x0000_s1829" style="position:absolute;flip:x;visibility:visible;mso-wrap-style:square" from="11336,16422" to="12780,1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" strokecolor="lime" strokeweight="6.75pt"/>
                      <v:line id="Line 7" o:spid="_x0000_s1830" style="position:absolute;rotation:45;flip:x;visibility:visible;mso-wrap-style:square" from="14091,11976" to="14091,13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" strokecolor="#9c0" strokeweight="6.75pt"/>
                      <v:oval id="Ellipse 90637" o:spid="_x0000_s1831" style="position:absolute;left:11538;top:11752;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" filled="f" strokecolor="black [3213]"/>
                      <v:shape id="Gerade Verbindung mit Pfeil 90638" o:spid="_x0000_s1832" type="#_x0000_t32" style="position:absolute;left:18106;top:12997;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" strokecolor="#1f497d [3215]" strokeweight="1pt">
                        <v:stroke endarrow="open"/>
                      </v:shape>
                      <v:line id="Line 9" o:spid="_x0000_s1833" style="position:absolute;visibility:visible;mso-wrap-style:square" from="28285,12226" to="28285,13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" strokecolor="red" strokeweight="6.75pt"/>
                      <v:line id="Line 9" o:spid="_x0000_s1834" style="position:absolute;visibility:visible;mso-wrap-style:square" from="10501,12226" to="10501,13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" strokecolor="#9c0" strokeweight="6.75pt"/>
                      <v:line id="Line 9" o:spid="_x0000_s1835" style="position:absolute;visibility:visible;mso-wrap-style:square" from="13627,13687" to="13627,14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" strokecolor="#9c0" strokeweight="6.75pt"/>
                      <v:line id="Line 7" o:spid="_x0000_s1836" style="position:absolute;visibility:visible;mso-wrap-style:square" from="10546,13687" to="10546,14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" strokecolor="#9c0" strokeweight="6.75pt"/>
                      <v:shape id="Text Box 211" o:spid="_x0000_s1837" type="#_x0000_t202" style="position:absolute;left:16287;top:10161;width:833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" filled="f" stroked="f" strokeweight=".5pt">
                        <v:textbox>
                          <w:txbxContent>
                            <w:p w14:paraId="24F204E4"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73B2628F" w14:textId="77777777" w:rsidR="00C82F17" w:rsidRDefault="00C82F17" w:rsidP="00AB0892">
                              <w:pPr>
                                <w:pStyle w:val="NormalWeb"/>
                                <w:overflowPunct w:val="0"/>
                                <w:spacing w:before="0" w:beforeAutospacing="0" w:after="0" w:afterAutospacing="0"/>
                                <w:jc w:val="center"/>
                              </w:pPr>
                              <w:r>
                                <w:rPr>
                                  <w:color w:val="000000"/>
                                  <w:kern w:val="24"/>
                                </w:rPr>
                                <w:t> </w:t>
                              </w:r>
                            </w:p>
                          </w:txbxContent>
                        </v:textbox>
                      </v:shape>
                      <v:shape id="Text Box 211" o:spid="_x0000_s1838" type="#_x0000_t202" style="position:absolute;left:32251;top:10003;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" filled="f" stroked="f" strokeweight=".5pt">
                        <v:textbox>
                          <w:txbxContent>
                            <w:p w14:paraId="3B7C8477"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line id="Line 7" o:spid="_x0000_s1839" style="position:absolute;rotation:45;flip:x;visibility:visible;mso-wrap-style:square" from="46915,11930" to="46915,13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" strokecolor="#9c0" strokeweight="6.75pt"/>
                      <v:shape id="Text Box 44" o:spid="_x0000_s1840" type="#_x0000_t202" style="position:absolute;left:489;top:11020;width:86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" filled="f" stroked="f">
                        <v:textbox style="mso-fit-shape-to-text:t">
                          <w:txbxContent>
                            <w:p w14:paraId="2163DB58"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v:textbox>
                      </v:shape>
                      <v:shape id="Text Box 44" o:spid="_x0000_s1841" type="#_x0000_t202" style="position:absolute;left:484;top:3786;width:8617;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" filled="f" stroked="f">
                        <v:textbox style="mso-fit-shape-to-text:t">
                          <w:txbxContent>
                            <w:p w14:paraId="20DA2AC0"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Driver Door open</w:t>
                              </w:r>
                            </w:p>
                          </w:txbxContent>
                        </v:textbox>
                      </v:shape>
                      <v:shape id="Picture 4" o:spid="_x0000_s1842" type="#_x0000_t75" alt="ford-tourneo-connect-2005" style="position:absolute;left:27829;top:17361;width:4330;height:71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">
                        <v:imagedata r:id="rId42" o:title="ford-tourneo-connect-2005" chromakey="white"/>
                        <o:lock v:ext="edit" aspectratio="f"/>
                      </v:shape>
                      <v:line id="Line 7" o:spid="_x0000_s1843" style="position:absolute;visibility:visible;mso-wrap-style:square" from="28368,20338" to="28368,21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" strokecolor="red" strokeweight="6.75pt"/>
                      <v:line id="Gerade Verbindung 81" o:spid="_x0000_s1844" style="position:absolute;visibility:visible;mso-wrap-style:square" from="27870,23323" to="31835,23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" strokecolor="black [3213]"/>
                      <v:line id="Line 6" o:spid="_x0000_s1845" style="position:absolute;flip:x;visibility:visible;mso-wrap-style:square" from="29082,24093" to="30526,24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" strokecolor="#c9f" strokeweight="6.75pt"/>
                      <v:line id="Line 9" o:spid="_x0000_s1846" style="position:absolute;visibility:visible;mso-wrap-style:square" from="31220,21767" to="31220,2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" strokecolor="red" strokeweight="6.75pt"/>
                      <v:oval id="Ellipse 91014" o:spid="_x0000_s1847" style="position:absolute;left:29296;top:19848;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" fillcolor="red" strokecolor="black [3213]"/>
                      <v:shape id="Gerade Verbindung mit Pfeil 91015" o:spid="_x0000_s1848" type="#_x0000_t32" style="position:absolute;left:34288;top:20924;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" strokecolor="#1f497d [3215]" strokeweight="1pt">
                        <v:stroke endarrow="open"/>
                      </v:shape>
                      <v:shape id="Picture 4" o:spid="_x0000_s1849" type="#_x0000_t75" alt="ford-tourneo-connect-2005" style="position:absolute;left:42626;top:17361;width:4314;height:7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">
                        <v:imagedata r:id="rId42" o:title="ford-tourneo-connect-2005" chromakey="white"/>
                        <v:path arrowok="t"/>
                        <o:lock v:ext="edit" aspectratio="f"/>
                      </v:shape>
                      <v:line id="Gerade Verbindung 81" o:spid="_x0000_s1850" style="position:absolute;visibility:visible;mso-wrap-style:square" from="42673,23311" to="46639,23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" strokecolor="black [3213]"/>
                      <v:line id="Line 9" o:spid="_x0000_s1851" style="position:absolute;visibility:visible;mso-wrap-style:square" from="46131,20108" to="46131,2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" strokecolor="#9c0" strokeweight="6.75pt"/>
                      <v:oval id="Ellipse 91019" o:spid="_x0000_s1852" style="position:absolute;left:44102;top:19801;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" filled="f" strokecolor="black [3213]"/>
                      <v:shape id="Picture 4" o:spid="_x0000_s1853" type="#_x0000_t75" alt="ford-tourneo-connect-2005" style="position:absolute;left:10061;top:17359;width:431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">
                        <v:imagedata r:id="rId42" o:title="ford-tourneo-connect-2005" chromakey="white"/>
                        <v:path arrowok="t"/>
                        <o:lock v:ext="edit" aspectratio="f"/>
                      </v:shape>
                      <v:line id="Gerade Verbindung 81" o:spid="_x0000_s1854" style="position:absolute;visibility:visible;mso-wrap-style:square" from="10125,23347" to="14091,23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" strokecolor="black [3213]"/>
                      <v:line id="Line 6" o:spid="_x0000_s1855" style="position:absolute;flip:x;visibility:visible;mso-wrap-style:square" from="11336,24470" to="12780,2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" strokecolor="lime" strokeweight="6.75pt"/>
                      <v:oval id="Ellipse 91023" o:spid="_x0000_s1856" style="position:absolute;left:11538;top:19800;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" filled="f" strokecolor="black [3213]"/>
                      <v:shape id="Gerade Verbindung mit Pfeil 91024" o:spid="_x0000_s1857" type="#_x0000_t32" style="position:absolute;left:18106;top:21045;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" strokecolor="#1f497d [3215]" strokeweight="1pt">
                        <v:stroke endarrow="open"/>
                      </v:shape>
                      <v:line id="Line 9" o:spid="_x0000_s1858" style="position:absolute;visibility:visible;mso-wrap-style:square" from="31220,20274" to="31220,2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" strokecolor="red" strokeweight="6.75pt"/>
                      <v:line id="Line 9" o:spid="_x0000_s1859" style="position:absolute;visibility:visible;mso-wrap-style:square" from="13627,20274" to="13627,2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" strokecolor="#9c0" strokeweight="6.75pt"/>
                      <v:line id="Line 9" o:spid="_x0000_s1860" style="position:absolute;visibility:visible;mso-wrap-style:square" from="13627,21735" to="13627,22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" strokecolor="#9c0" strokeweight="6.75pt"/>
                      <v:line id="Line 7" o:spid="_x0000_s1861" style="position:absolute;visibility:visible;mso-wrap-style:square" from="10546,20306" to="10546,2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" strokecolor="#9c0" strokeweight="6.75pt"/>
                      <v:shape id="Text Box 211" o:spid="_x0000_s1862" type="#_x0000_t202" style="position:absolute;left:16287;top:18209;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" filled="f" stroked="f" strokeweight=".5pt">
                        <v:textbox>
                          <w:txbxContent>
                            <w:p w14:paraId="5793E1C3"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5F48D4EC" w14:textId="77777777" w:rsidR="00C82F17" w:rsidRDefault="00C82F17" w:rsidP="00AB0892">
                              <w:pPr>
                                <w:pStyle w:val="NormalWeb"/>
                                <w:overflowPunct w:val="0"/>
                                <w:spacing w:before="0" w:beforeAutospacing="0" w:after="0" w:afterAutospacing="0"/>
                                <w:jc w:val="center"/>
                              </w:pPr>
                              <w:r>
                                <w:rPr>
                                  <w:color w:val="000000"/>
                                  <w:kern w:val="24"/>
                                </w:rPr>
                                <w:t> </w:t>
                              </w:r>
                            </w:p>
                          </w:txbxContent>
                        </v:textbox>
                      </v:shape>
                      <v:shape id="Text Box 211" o:spid="_x0000_s1863" type="#_x0000_t202" style="position:absolute;left:32251;top:18051;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" filled="f" stroked="f" strokeweight=".5pt">
                        <v:textbox>
                          <w:txbxContent>
                            <w:p w14:paraId="676606D6"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shape id="Picture 4" o:spid="_x0000_s1864" type="#_x0000_t75" alt="ford-tourneo-connect-2005" style="position:absolute;left:27829;top:25313;width:4330;height:71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">
                        <v:imagedata r:id="rId42" o:title="ford-tourneo-connect-2005" chromakey="white"/>
                        <o:lock v:ext="edit" aspectratio="f"/>
                      </v:shape>
                      <v:line id="Line 7" o:spid="_x0000_s1865" style="position:absolute;visibility:visible;mso-wrap-style:square" from="28368,29719" to="28368,30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" strokecolor="red" strokeweight="6.75pt"/>
                      <v:line id="Gerade Verbindung 81" o:spid="_x0000_s1866" style="position:absolute;visibility:visible;mso-wrap-style:square" from="27870,31197" to="31835,31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" strokecolor="black [3213]"/>
                      <v:line id="Line 6" o:spid="_x0000_s1867" style="position:absolute;flip:x;visibility:visible;mso-wrap-style:square" from="29082,32046" to="30526,32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" strokecolor="#c9f" strokeweight="6.75pt"/>
                      <v:line id="Line 9" o:spid="_x0000_s1868" style="position:absolute;visibility:visible;mso-wrap-style:square" from="31143,28243" to="31143,29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" strokecolor="red" strokeweight="6.75pt"/>
                      <v:line id="Line 7" o:spid="_x0000_s1869" style="position:absolute;rotation:45;flip:x;visibility:visible;mso-wrap-style:square" from="31980,29730" to="31980,3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" strokecolor="red" strokeweight="6.75pt"/>
                      <v:oval id="Ellipse 91037" o:spid="_x0000_s1870" style="position:absolute;left:29296;top:27800;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" fillcolor="red" strokecolor="black [3213]"/>
                      <v:shape id="Gerade Verbindung mit Pfeil 91038" o:spid="_x0000_s1871" type="#_x0000_t32" style="position:absolute;left:34288;top:28877;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" strokecolor="#1f497d [3215]" strokeweight="1pt">
                        <v:stroke endarrow="open"/>
                      </v:shape>
                      <v:shape id="Picture 4" o:spid="_x0000_s1872" type="#_x0000_t75" alt="ford-tourneo-connect-2005" style="position:absolute;left:42626;top:25313;width:4314;height:7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">
                        <v:imagedata r:id="rId42" o:title="ford-tourneo-connect-2005" chromakey="white"/>
                        <v:path arrowok="t"/>
                        <o:lock v:ext="edit" aspectratio="f"/>
                      </v:shape>
                      <v:line id="Gerade Verbindung 81" o:spid="_x0000_s1873" style="position:absolute;visibility:visible;mso-wrap-style:square" from="42673,31185" to="46639,3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" strokecolor="black [3213]"/>
                      <v:line id="Line 9" o:spid="_x0000_s1874" style="position:absolute;visibility:visible;mso-wrap-style:square" from="43196,27966" to="43196,29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" strokecolor="#9c0" strokeweight="6.75pt"/>
                      <v:oval id="Ellipse 91074" o:spid="_x0000_s1875" style="position:absolute;left:44102;top:27753;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" filled="f" strokecolor="black [3213]"/>
                      <v:shape id="Picture 4" o:spid="_x0000_s1876" type="#_x0000_t75" alt="ford-tourneo-connect-2005" style="position:absolute;left:10061;top:25311;width:431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">
                        <v:imagedata r:id="rId42" o:title="ford-tourneo-connect-2005" chromakey="white"/>
                        <v:path arrowok="t"/>
                        <o:lock v:ext="edit" aspectratio="f"/>
                      </v:shape>
                      <v:line id="Gerade Verbindung 81" o:spid="_x0000_s1877" style="position:absolute;visibility:visible;mso-wrap-style:square" from="10125,31222" to="14091,3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" strokecolor="black [3213]"/>
                      <v:line id="Line 6" o:spid="_x0000_s1878" style="position:absolute;flip:x;visibility:visible;mso-wrap-style:square" from="11336,32422" to="12780,32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" strokecolor="lime" strokeweight="6.75pt"/>
                      <v:line id="Line 7" o:spid="_x0000_s1879" style="position:absolute;rotation:45;flip:x;visibility:visible;mso-wrap-style:square" from="14186,29786" to="14186,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" strokecolor="#9c0" strokeweight="6.75pt"/>
                      <v:oval id="Ellipse 91079" o:spid="_x0000_s1880" style="position:absolute;left:11538;top:27752;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" filled="f" strokecolor="black [3213]"/>
                      <v:shape id="Gerade Verbindung mit Pfeil 91080" o:spid="_x0000_s1881" type="#_x0000_t32" style="position:absolute;left:18106;top:28997;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" strokecolor="#1f497d [3215]" strokeweight="1pt">
                        <v:stroke endarrow="open"/>
                      </v:shape>
                      <v:line id="Line 9" o:spid="_x0000_s1882" style="position:absolute;visibility:visible;mso-wrap-style:square" from="28285,28226" to="28285,29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" strokecolor="red" strokeweight="6.75pt"/>
                      <v:line id="Line 9" o:spid="_x0000_s1883" style="position:absolute;visibility:visible;mso-wrap-style:square" from="10501,28226" to="10501,29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" strokecolor="#9c0" strokeweight="6.75pt"/>
                      <v:line id="Line 9" o:spid="_x0000_s1884" style="position:absolute;visibility:visible;mso-wrap-style:square" from="13550,28211" to="13550,2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" strokecolor="#9c0" strokeweight="6.75pt"/>
                      <v:line id="Line 7" o:spid="_x0000_s1885" style="position:absolute;visibility:visible;mso-wrap-style:square" from="10546,29687" to="10546,3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" strokecolor="#9c0" strokeweight="6.75pt"/>
                      <v:shape id="Text Box 211" o:spid="_x0000_s1886" type="#_x0000_t202" style="position:absolute;left:16287;top:26162;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" filled="f" stroked="f" strokeweight=".5pt">
                        <v:textbox>
                          <w:txbxContent>
                            <w:p w14:paraId="230FC196"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2E824C8B" w14:textId="77777777" w:rsidR="00C82F17" w:rsidRDefault="00C82F17" w:rsidP="00AB0892">
                              <w:pPr>
                                <w:pStyle w:val="NormalWeb"/>
                                <w:overflowPunct w:val="0"/>
                                <w:spacing w:before="0" w:beforeAutospacing="0" w:after="0" w:afterAutospacing="0"/>
                                <w:jc w:val="center"/>
                              </w:pPr>
                              <w:r>
                                <w:rPr>
                                  <w:color w:val="000000"/>
                                  <w:kern w:val="24"/>
                                </w:rPr>
                                <w:t> </w:t>
                              </w:r>
                            </w:p>
                          </w:txbxContent>
                        </v:textbox>
                      </v:shape>
                      <v:shape id="Text Box 211" o:spid="_x0000_s1887" type="#_x0000_t202" style="position:absolute;left:32251;top:26003;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" filled="f" stroked="f" strokeweight=".5pt">
                        <v:textbox>
                          <w:txbxContent>
                            <w:p w14:paraId="5E49314C"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line id="Line 7" o:spid="_x0000_s1888" style="position:absolute;rotation:45;flip:x;visibility:visible;mso-wrap-style:square" from="46738,29647" to="46738,3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" strokecolor="#9c0" strokeweight="6.75pt"/>
                      <v:shape id="Text Box 44" o:spid="_x0000_s1889" type="#_x0000_t202" style="position:absolute;left:489;top:27018;width:9265;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" filled="f" stroked="f">
                        <v:textbox style="mso-fit-shape-to-text:t">
                          <w:txbxContent>
                            <w:p w14:paraId="2B0EF5EB" w14:textId="15278506"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 xml:space="preserve">Rear Passenger Door open </w:t>
                              </w:r>
                              <w:r>
                                <w:rPr>
                                  <w:color w:val="000000"/>
                                  <w:kern w:val="24"/>
                                  <w:sz w:val="12"/>
                                  <w:szCs w:val="12"/>
                                </w:rPr>
                                <w:t>(If Rear Trim switches are fitted)</w:t>
                              </w:r>
                            </w:p>
                          </w:txbxContent>
                        </v:textbox>
                      </v:shape>
                      <v:shape id="Text Box 44" o:spid="_x0000_s1890" type="#_x0000_t202" style="position:absolute;left:484;top:19784;width:9269;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" filled="f" stroked="f">
                        <v:textbox style="mso-fit-shape-to-text:t">
                          <w:txbxContent>
                            <w:p w14:paraId="3F019DB5" w14:textId="3798A893"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 xml:space="preserve">Rear Driver Door open </w:t>
                              </w:r>
                              <w:r>
                                <w:rPr>
                                  <w:color w:val="000000"/>
                                  <w:kern w:val="24"/>
                                  <w:sz w:val="12"/>
                                  <w:szCs w:val="12"/>
                                </w:rPr>
                                <w:t>(If Rear Trim switches are fitted)</w:t>
                              </w:r>
                            </w:p>
                          </w:txbxContent>
                        </v:textbox>
                      </v:shape>
                      <v:line id="Line 7" o:spid="_x0000_s1891" style="position:absolute;rotation:45;visibility:visible;mso-wrap-style:square" from="27855,21731" to="27855,2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" strokecolor="red" strokeweight="6.75pt"/>
                      <v:line id="Line 7" o:spid="_x0000_s1892" style="position:absolute;rotation:45;visibility:visible;mso-wrap-style:square" from="10061,21786" to="10061,23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" strokecolor="#9c0" strokeweight="6.75pt"/>
                      <v:line id="Line 7" o:spid="_x0000_s1893" style="position:absolute;rotation:45;visibility:visible;mso-wrap-style:square" from="42886,21740" to="42886,2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" strokecolor="#9c0" strokeweight="6.75pt"/>
                      <v:line id="Line 7" o:spid="_x0000_s1894" style="position:absolute;visibility:visible;mso-wrap-style:square" from="43198,5735" to="43198,6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" strokecolor="#9c0" strokeweight="6.75pt"/>
                      <v:line id="Line 9" o:spid="_x0000_s1895" style="position:absolute;visibility:visible;mso-wrap-style:square" from="46279,5735" to="46279,6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" strokecolor="#9c0" strokeweight="6.75pt"/>
                      <v:line id="Line 7" o:spid="_x0000_s1896" style="position:absolute;visibility:visible;mso-wrap-style:square" from="43198,13686" to="43198,14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" strokecolor="#9c0" strokeweight="6.75pt"/>
                      <v:line id="Line 9" o:spid="_x0000_s1897" style="position:absolute;visibility:visible;mso-wrap-style:square" from="46279,13686" to="46279,14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" strokecolor="#9c0" strokeweight="6.75pt"/>
                      <v:line id="Line 7" o:spid="_x0000_s1898" style="position:absolute;visibility:visible;mso-wrap-style:square" from="43235,29457" to="43235,30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" strokecolor="#9c0" strokeweight="6.75pt"/>
                      <v:line id="Line 9" o:spid="_x0000_s1899" style="position:absolute;visibility:visible;mso-wrap-style:square" from="46143,27981" to="46143,29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" strokecolor="#9c0" strokeweight="6.75pt"/>
                      <v:line id="Line 9" o:spid="_x0000_s1900" style="position:absolute;visibility:visible;mso-wrap-style:square" from="43112,20185" to="43112,21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" strokecolor="#9c0" strokeweight="6.75pt"/>
                      <v:line id="Line 9" o:spid="_x0000_s1901" style="position:absolute;visibility:visible;mso-wrap-style:square" from="46131,21735" to="46131,22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" strokecolor="#9c0" strokeweight="6.75pt"/>
                      <v:line id="Line 6" o:spid="_x0000_s1902" style="position:absolute;flip:x;visibility:visible;mso-wrap-style:square" from="43966,8093" to="45409,8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" strokecolor="#c9f" strokeweight="6.75pt"/>
                      <v:line id="Line 6" o:spid="_x0000_s1903" style="position:absolute;flip:x;visibility:visible;mso-wrap-style:square" from="43966,16046" to="45409,16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" strokecolor="#c9f" strokeweight="6.75pt"/>
                      <v:line id="Line 6" o:spid="_x0000_s1904" style="position:absolute;flip:x;visibility:visible;mso-wrap-style:square" from="43966,24093" to="45409,24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" strokecolor="#c9f" strokeweight="6.75pt"/>
                      <v:line id="Line 6" o:spid="_x0000_s1905" style="position:absolute;flip:x;visibility:visible;mso-wrap-style:square" from="43966,32046" to="45409,32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" strokecolor="#c9f" strokeweight="6.75pt"/>
                      <w10:anchorlock/>
                    </v:group>
                  </w:pict>
                </mc:Fallback>
              </mc:AlternateContent>
            </w:r>
          </w:p>
        </w:tc>
      </w:tr>
      <w:tr w:rsidR="00AB0892" w:rsidRPr="00A82BF4" w14:paraId="468D9EEC" w14:textId="77777777" w:rsidTr="00AB0892">
        <w:trPr>
          <w:trHeight w:val="255"/>
        </w:trPr>
        <w:tc>
          <w:tcPr>
            <w:tcW w:w="1572" w:type="dxa"/>
            <w:shd w:val="clear" w:color="auto" w:fill="D9D9D9" w:themeFill="background1" w:themeFillShade="D9"/>
          </w:tcPr>
          <w:p w14:paraId="66DE608C" w14:textId="76B8A595" w:rsidR="00AB0892" w:rsidRPr="00C66B68" w:rsidRDefault="00AB0892" w:rsidP="00AB0892">
            <w:pPr>
              <w:rPr>
                <w:rFonts w:cs="Arial"/>
                <w:b/>
                <w:bCs/>
                <w:color w:val="000000"/>
                <w:szCs w:val="22"/>
              </w:rPr>
            </w:pPr>
            <w:r w:rsidRPr="00C66B68">
              <w:rPr>
                <w:rFonts w:cs="Arial"/>
                <w:b/>
                <w:bCs/>
                <w:color w:val="000000"/>
                <w:szCs w:val="22"/>
              </w:rPr>
              <w:lastRenderedPageBreak/>
              <w:t>Actors</w:t>
            </w:r>
          </w:p>
        </w:tc>
        <w:tc>
          <w:tcPr>
            <w:tcW w:w="523" w:type="dxa"/>
            <w:shd w:val="clear" w:color="auto" w:fill="auto"/>
          </w:tcPr>
          <w:p w14:paraId="7C2AC21B" w14:textId="77777777" w:rsidR="00AB0892" w:rsidRPr="00C66B68" w:rsidRDefault="00AB0892" w:rsidP="00AB0892">
            <w:pPr>
              <w:rPr>
                <w:rFonts w:cs="Arial"/>
                <w:color w:val="000000"/>
                <w:szCs w:val="22"/>
              </w:rPr>
            </w:pPr>
          </w:p>
        </w:tc>
        <w:tc>
          <w:tcPr>
            <w:tcW w:w="8106" w:type="dxa"/>
            <w:shd w:val="clear" w:color="auto" w:fill="auto"/>
          </w:tcPr>
          <w:p w14:paraId="0F65918E" w14:textId="24B52FAE" w:rsidR="00AB0892" w:rsidRPr="00C66B68" w:rsidRDefault="00AB0892" w:rsidP="00AB0892">
            <w:pPr>
              <w:rPr>
                <w:rFonts w:cs="Arial"/>
                <w:szCs w:val="22"/>
              </w:rPr>
            </w:pPr>
            <w:r>
              <w:rPr>
                <w:rFonts w:cs="Arial"/>
                <w:szCs w:val="22"/>
              </w:rPr>
              <w:t>User</w:t>
            </w:r>
          </w:p>
        </w:tc>
      </w:tr>
      <w:tr w:rsidR="00AB0892" w:rsidRPr="00A82BF4" w14:paraId="19F250E5" w14:textId="77777777" w:rsidTr="00AB0892">
        <w:trPr>
          <w:trHeight w:val="255"/>
        </w:trPr>
        <w:tc>
          <w:tcPr>
            <w:tcW w:w="1572" w:type="dxa"/>
            <w:shd w:val="clear" w:color="auto" w:fill="D9D9D9" w:themeFill="background1" w:themeFillShade="D9"/>
            <w:hideMark/>
          </w:tcPr>
          <w:p w14:paraId="42168F43" w14:textId="624AF2F3" w:rsidR="00AB0892" w:rsidRPr="00C66B68" w:rsidRDefault="00AB0892" w:rsidP="00AB0892">
            <w:pPr>
              <w:rPr>
                <w:rFonts w:cs="Arial"/>
                <w:b/>
                <w:bCs/>
                <w:color w:val="000000"/>
                <w:szCs w:val="22"/>
              </w:rPr>
            </w:pPr>
            <w:r w:rsidRPr="00C66B68">
              <w:rPr>
                <w:rFonts w:cs="Arial"/>
                <w:b/>
                <w:bCs/>
                <w:color w:val="000000"/>
                <w:szCs w:val="22"/>
              </w:rPr>
              <w:t>Precondition</w:t>
            </w:r>
          </w:p>
        </w:tc>
        <w:tc>
          <w:tcPr>
            <w:tcW w:w="523" w:type="dxa"/>
            <w:shd w:val="clear" w:color="auto" w:fill="auto"/>
            <w:hideMark/>
          </w:tcPr>
          <w:p w14:paraId="7682DAC6" w14:textId="77777777" w:rsidR="00AB0892" w:rsidRPr="00C66B68" w:rsidRDefault="00AB0892" w:rsidP="00AB0892">
            <w:pPr>
              <w:rPr>
                <w:rFonts w:cs="Arial"/>
                <w:color w:val="000000"/>
                <w:szCs w:val="22"/>
              </w:rPr>
            </w:pPr>
          </w:p>
        </w:tc>
        <w:tc>
          <w:tcPr>
            <w:tcW w:w="8106" w:type="dxa"/>
            <w:shd w:val="clear" w:color="auto" w:fill="auto"/>
          </w:tcPr>
          <w:p w14:paraId="150FCB2E" w14:textId="70574771" w:rsidR="00AB0892" w:rsidRPr="00C66B68" w:rsidRDefault="00AB0892" w:rsidP="00AB0892">
            <w:pPr>
              <w:rPr>
                <w:rFonts w:cs="Arial"/>
                <w:szCs w:val="22"/>
              </w:rPr>
            </w:pPr>
            <w:r>
              <w:rPr>
                <w:rFonts w:cs="Arial"/>
                <w:szCs w:val="22"/>
              </w:rPr>
              <w:t xml:space="preserve">Vehicle Type “Commercial Vehicle” (Single Cab Panel Van or </w:t>
            </w:r>
            <w:r w:rsidRPr="006208BB">
              <w:rPr>
                <w:rFonts w:cs="Arial"/>
                <w:szCs w:val="22"/>
              </w:rPr>
              <w:t>Double Cab Panel Van</w:t>
            </w:r>
            <w:r>
              <w:rPr>
                <w:rFonts w:cs="Arial"/>
                <w:szCs w:val="22"/>
              </w:rPr>
              <w:t>)</w:t>
            </w:r>
          </w:p>
        </w:tc>
      </w:tr>
      <w:tr w:rsidR="00AB0892" w:rsidRPr="00A82BF4" w14:paraId="217B2FAE" w14:textId="77777777" w:rsidTr="00AB0892">
        <w:trPr>
          <w:trHeight w:val="255"/>
        </w:trPr>
        <w:tc>
          <w:tcPr>
            <w:tcW w:w="1572" w:type="dxa"/>
            <w:shd w:val="clear" w:color="auto" w:fill="D9D9D9" w:themeFill="background1" w:themeFillShade="D9"/>
            <w:hideMark/>
          </w:tcPr>
          <w:p w14:paraId="001628FA" w14:textId="77777777" w:rsidR="00AB0892" w:rsidRPr="00C66B68" w:rsidRDefault="00AB0892" w:rsidP="00AB0892">
            <w:pPr>
              <w:rPr>
                <w:rFonts w:cs="Arial"/>
                <w:b/>
                <w:bCs/>
                <w:color w:val="000000"/>
                <w:szCs w:val="22"/>
              </w:rPr>
            </w:pPr>
          </w:p>
        </w:tc>
        <w:tc>
          <w:tcPr>
            <w:tcW w:w="523" w:type="dxa"/>
            <w:shd w:val="clear" w:color="auto" w:fill="auto"/>
            <w:hideMark/>
          </w:tcPr>
          <w:p w14:paraId="6D2EB2BE" w14:textId="77777777" w:rsidR="00AB0892" w:rsidRPr="00C66B68" w:rsidRDefault="00AB0892" w:rsidP="00AB0892">
            <w:pPr>
              <w:rPr>
                <w:rFonts w:cs="Arial"/>
                <w:color w:val="000000"/>
                <w:szCs w:val="22"/>
              </w:rPr>
            </w:pPr>
          </w:p>
        </w:tc>
        <w:tc>
          <w:tcPr>
            <w:tcW w:w="8106" w:type="dxa"/>
            <w:shd w:val="clear" w:color="auto" w:fill="auto"/>
          </w:tcPr>
          <w:p w14:paraId="338C1E82" w14:textId="5F5C9ADB" w:rsidR="00AB0892" w:rsidRPr="00C66B68" w:rsidRDefault="00AB0892" w:rsidP="00AB0892">
            <w:pPr>
              <w:rPr>
                <w:rFonts w:cs="Arial"/>
                <w:szCs w:val="22"/>
              </w:rPr>
            </w:pPr>
            <w:r>
              <w:rPr>
                <w:rFonts w:cs="Arial"/>
                <w:szCs w:val="22"/>
              </w:rPr>
              <w:t>SLP Transit Configuration “Cabin Cargo”</w:t>
            </w:r>
          </w:p>
        </w:tc>
      </w:tr>
      <w:tr w:rsidR="00AB0892" w:rsidRPr="00A82BF4" w14:paraId="1DD37E7E" w14:textId="77777777" w:rsidTr="00AB0892">
        <w:trPr>
          <w:trHeight w:val="255"/>
        </w:trPr>
        <w:tc>
          <w:tcPr>
            <w:tcW w:w="1572" w:type="dxa"/>
            <w:shd w:val="clear" w:color="auto" w:fill="D9D9D9" w:themeFill="background1" w:themeFillShade="D9"/>
            <w:hideMark/>
          </w:tcPr>
          <w:p w14:paraId="0DE0E082" w14:textId="7EADB778" w:rsidR="00AB0892" w:rsidRPr="00C66B68" w:rsidRDefault="00AB0892" w:rsidP="00AB0892">
            <w:pPr>
              <w:rPr>
                <w:rFonts w:cs="Arial"/>
                <w:b/>
                <w:bCs/>
                <w:color w:val="000000"/>
                <w:szCs w:val="22"/>
              </w:rPr>
            </w:pPr>
          </w:p>
        </w:tc>
        <w:tc>
          <w:tcPr>
            <w:tcW w:w="523" w:type="dxa"/>
            <w:shd w:val="clear" w:color="auto" w:fill="auto"/>
            <w:hideMark/>
          </w:tcPr>
          <w:p w14:paraId="07119AD8" w14:textId="696476B8" w:rsidR="00AB0892" w:rsidRPr="00C66B68" w:rsidRDefault="00AB0892" w:rsidP="00AB0892">
            <w:pPr>
              <w:rPr>
                <w:rFonts w:cs="Arial"/>
                <w:color w:val="000000"/>
                <w:szCs w:val="22"/>
              </w:rPr>
            </w:pPr>
          </w:p>
        </w:tc>
        <w:tc>
          <w:tcPr>
            <w:tcW w:w="8106" w:type="dxa"/>
            <w:shd w:val="clear" w:color="auto" w:fill="auto"/>
          </w:tcPr>
          <w:p w14:paraId="496E0C1D" w14:textId="4E2B620F" w:rsidR="00AB0892" w:rsidRPr="00C66B68" w:rsidRDefault="00AB0892" w:rsidP="00AB0892">
            <w:pPr>
              <w:rPr>
                <w:rFonts w:cs="Arial"/>
                <w:strike/>
                <w:szCs w:val="22"/>
              </w:rPr>
            </w:pPr>
            <w:r>
              <w:rPr>
                <w:rFonts w:cs="Arial"/>
                <w:szCs w:val="22"/>
              </w:rPr>
              <w:t>Feature “Smart Unlock Ignition” is disabled</w:t>
            </w:r>
          </w:p>
        </w:tc>
      </w:tr>
      <w:tr w:rsidR="00AB0892" w:rsidRPr="00A82BF4" w14:paraId="1721D0D9" w14:textId="77777777" w:rsidTr="00AB0892">
        <w:trPr>
          <w:trHeight w:val="255"/>
        </w:trPr>
        <w:tc>
          <w:tcPr>
            <w:tcW w:w="1572" w:type="dxa"/>
            <w:shd w:val="clear" w:color="auto" w:fill="D9D9D9" w:themeFill="background1" w:themeFillShade="D9"/>
          </w:tcPr>
          <w:p w14:paraId="55A865F7" w14:textId="77777777" w:rsidR="00AB0892" w:rsidRPr="00C66B68" w:rsidRDefault="00AB0892" w:rsidP="00AB0892">
            <w:pPr>
              <w:rPr>
                <w:rFonts w:cs="Arial"/>
                <w:b/>
                <w:bCs/>
                <w:color w:val="000000"/>
                <w:szCs w:val="22"/>
              </w:rPr>
            </w:pPr>
          </w:p>
        </w:tc>
        <w:tc>
          <w:tcPr>
            <w:tcW w:w="523" w:type="dxa"/>
            <w:shd w:val="clear" w:color="auto" w:fill="auto"/>
          </w:tcPr>
          <w:p w14:paraId="385C856E" w14:textId="715DC4E5" w:rsidR="00AB0892" w:rsidRPr="00C66B68" w:rsidRDefault="00AB0892" w:rsidP="00AB0892">
            <w:pPr>
              <w:rPr>
                <w:rFonts w:cs="Arial"/>
                <w:color w:val="000000"/>
                <w:szCs w:val="22"/>
              </w:rPr>
            </w:pPr>
          </w:p>
        </w:tc>
        <w:tc>
          <w:tcPr>
            <w:tcW w:w="8106" w:type="dxa"/>
            <w:shd w:val="clear" w:color="auto" w:fill="auto"/>
          </w:tcPr>
          <w:p w14:paraId="5077987D" w14:textId="3557712A" w:rsidR="00AB0892" w:rsidRPr="00C66B68" w:rsidRDefault="00AB0892" w:rsidP="00AB0892">
            <w:pPr>
              <w:rPr>
                <w:rFonts w:cs="Arial"/>
              </w:rPr>
            </w:pPr>
            <w:r>
              <w:rPr>
                <w:rFonts w:cs="Arial"/>
                <w:szCs w:val="22"/>
              </w:rPr>
              <w:t>Feature “</w:t>
            </w:r>
            <w:r w:rsidRPr="003B17D5">
              <w:rPr>
                <w:rFonts w:cs="Arial"/>
                <w:szCs w:val="22"/>
              </w:rPr>
              <w:t xml:space="preserve">Enhanced </w:t>
            </w:r>
            <w:r>
              <w:rPr>
                <w:rFonts w:cs="Arial"/>
                <w:szCs w:val="22"/>
              </w:rPr>
              <w:t>Trim Switch Inhibit” is deactivated</w:t>
            </w:r>
          </w:p>
        </w:tc>
      </w:tr>
      <w:tr w:rsidR="00AB0892" w:rsidRPr="00A82BF4" w14:paraId="22AA01A9" w14:textId="77777777" w:rsidTr="00AB0892">
        <w:trPr>
          <w:trHeight w:val="255"/>
        </w:trPr>
        <w:tc>
          <w:tcPr>
            <w:tcW w:w="1572" w:type="dxa"/>
            <w:shd w:val="clear" w:color="auto" w:fill="D9D9D9" w:themeFill="background1" w:themeFillShade="D9"/>
          </w:tcPr>
          <w:p w14:paraId="0755DBB8" w14:textId="77777777" w:rsidR="00AB0892" w:rsidRPr="00C66B68" w:rsidRDefault="00AB0892" w:rsidP="00AB0892">
            <w:pPr>
              <w:rPr>
                <w:rFonts w:cs="Arial"/>
                <w:b/>
                <w:bCs/>
                <w:color w:val="000000"/>
                <w:szCs w:val="22"/>
              </w:rPr>
            </w:pPr>
          </w:p>
        </w:tc>
        <w:tc>
          <w:tcPr>
            <w:tcW w:w="523" w:type="dxa"/>
            <w:shd w:val="clear" w:color="auto" w:fill="auto"/>
          </w:tcPr>
          <w:p w14:paraId="03DACEE1" w14:textId="77777777" w:rsidR="00AB0892" w:rsidRPr="00C66B68" w:rsidRDefault="00AB0892" w:rsidP="00AB0892">
            <w:pPr>
              <w:rPr>
                <w:rFonts w:cs="Arial"/>
                <w:color w:val="000000"/>
                <w:szCs w:val="22"/>
              </w:rPr>
            </w:pPr>
          </w:p>
        </w:tc>
        <w:tc>
          <w:tcPr>
            <w:tcW w:w="8106" w:type="dxa"/>
            <w:shd w:val="clear" w:color="auto" w:fill="auto"/>
          </w:tcPr>
          <w:p w14:paraId="7C3F4794" w14:textId="769D285A" w:rsidR="00AB0892" w:rsidRPr="00C66B68" w:rsidRDefault="00AB0892" w:rsidP="00AB0892">
            <w:pPr>
              <w:rPr>
                <w:rFonts w:cs="Arial"/>
                <w:szCs w:val="22"/>
              </w:rPr>
            </w:pPr>
            <w:r>
              <w:rPr>
                <w:rFonts w:cs="Arial"/>
                <w:szCs w:val="22"/>
              </w:rPr>
              <w:t>Any Front Door is open or any Rear Side Door is open</w:t>
            </w:r>
          </w:p>
        </w:tc>
      </w:tr>
      <w:tr w:rsidR="00AB0892" w:rsidRPr="00A82BF4" w14:paraId="6526EBB8" w14:textId="77777777" w:rsidTr="00AB0892">
        <w:trPr>
          <w:trHeight w:val="255"/>
        </w:trPr>
        <w:tc>
          <w:tcPr>
            <w:tcW w:w="1572" w:type="dxa"/>
            <w:shd w:val="clear" w:color="auto" w:fill="D9D9D9" w:themeFill="background1" w:themeFillShade="D9"/>
          </w:tcPr>
          <w:p w14:paraId="6F0E84D6" w14:textId="06220B92" w:rsidR="00AB0892" w:rsidRPr="00C66B68" w:rsidRDefault="00AB0892" w:rsidP="00AB0892">
            <w:pPr>
              <w:rPr>
                <w:rFonts w:cs="Arial"/>
                <w:b/>
                <w:bCs/>
                <w:color w:val="000000"/>
                <w:szCs w:val="22"/>
              </w:rPr>
            </w:pPr>
          </w:p>
        </w:tc>
        <w:tc>
          <w:tcPr>
            <w:tcW w:w="523" w:type="dxa"/>
            <w:shd w:val="clear" w:color="auto" w:fill="auto"/>
          </w:tcPr>
          <w:p w14:paraId="1B0AFAC8" w14:textId="77777777" w:rsidR="00AB0892" w:rsidRPr="00C66B68" w:rsidRDefault="00AB0892" w:rsidP="00AB0892">
            <w:pPr>
              <w:rPr>
                <w:rFonts w:cs="Arial"/>
                <w:color w:val="000000"/>
                <w:szCs w:val="22"/>
              </w:rPr>
            </w:pPr>
          </w:p>
        </w:tc>
        <w:tc>
          <w:tcPr>
            <w:tcW w:w="8106" w:type="dxa"/>
            <w:shd w:val="clear" w:color="auto" w:fill="auto"/>
          </w:tcPr>
          <w:p w14:paraId="35F3CDB2" w14:textId="403D03BB" w:rsidR="00AB0892" w:rsidRPr="00C66B68" w:rsidRDefault="00AB0892" w:rsidP="002C20A4">
            <w:pPr>
              <w:pStyle w:val="ListParagraph"/>
              <w:numPr>
                <w:ilvl w:val="0"/>
                <w:numId w:val="11"/>
              </w:numPr>
              <w:rPr>
                <w:rFonts w:ascii="Arial" w:hAnsi="Arial" w:cs="Arial"/>
                <w:szCs w:val="22"/>
              </w:rPr>
            </w:pPr>
            <w:r>
              <w:rPr>
                <w:rFonts w:cs="Arial"/>
                <w:szCs w:val="22"/>
              </w:rPr>
              <w:t>Cargo Door is closed</w:t>
            </w:r>
          </w:p>
        </w:tc>
      </w:tr>
      <w:tr w:rsidR="00AB0892" w:rsidRPr="00A82BF4" w14:paraId="58B9B499" w14:textId="77777777" w:rsidTr="00AB0892">
        <w:trPr>
          <w:trHeight w:val="255"/>
        </w:trPr>
        <w:tc>
          <w:tcPr>
            <w:tcW w:w="1572" w:type="dxa"/>
            <w:shd w:val="clear" w:color="auto" w:fill="D9D9D9" w:themeFill="background1" w:themeFillShade="D9"/>
          </w:tcPr>
          <w:p w14:paraId="212DEBAE" w14:textId="77777777" w:rsidR="00AB0892" w:rsidRPr="00C66B68" w:rsidRDefault="00AB0892" w:rsidP="00AB0892">
            <w:pPr>
              <w:rPr>
                <w:rFonts w:cs="Arial"/>
                <w:b/>
                <w:bCs/>
                <w:color w:val="000000"/>
                <w:szCs w:val="22"/>
              </w:rPr>
            </w:pPr>
          </w:p>
        </w:tc>
        <w:tc>
          <w:tcPr>
            <w:tcW w:w="523" w:type="dxa"/>
            <w:shd w:val="clear" w:color="auto" w:fill="auto"/>
          </w:tcPr>
          <w:p w14:paraId="79B73305" w14:textId="77777777" w:rsidR="00AB0892" w:rsidRPr="00C66B68" w:rsidRDefault="00AB0892" w:rsidP="00AB0892">
            <w:pPr>
              <w:rPr>
                <w:rFonts w:cs="Arial"/>
                <w:color w:val="000000"/>
                <w:szCs w:val="22"/>
              </w:rPr>
            </w:pPr>
          </w:p>
        </w:tc>
        <w:tc>
          <w:tcPr>
            <w:tcW w:w="8106" w:type="dxa"/>
            <w:shd w:val="clear" w:color="auto" w:fill="auto"/>
          </w:tcPr>
          <w:p w14:paraId="042D4B98" w14:textId="77777777" w:rsidR="00AB0892" w:rsidRPr="00C66B68" w:rsidRDefault="00AB0892" w:rsidP="00AB0892">
            <w:pPr>
              <w:rPr>
                <w:rFonts w:cs="Arial"/>
                <w:szCs w:val="22"/>
              </w:rPr>
            </w:pPr>
          </w:p>
        </w:tc>
      </w:tr>
      <w:tr w:rsidR="00AB0892" w:rsidRPr="00A82BF4" w14:paraId="463251ED" w14:textId="77777777" w:rsidTr="00AB0892">
        <w:trPr>
          <w:trHeight w:val="255"/>
        </w:trPr>
        <w:tc>
          <w:tcPr>
            <w:tcW w:w="1572" w:type="dxa"/>
            <w:shd w:val="clear" w:color="auto" w:fill="D9D9D9" w:themeFill="background1" w:themeFillShade="D9"/>
          </w:tcPr>
          <w:p w14:paraId="67523C21" w14:textId="3FBDB850" w:rsidR="00AB0892" w:rsidRPr="00C66B68" w:rsidRDefault="00AB0892" w:rsidP="00AB0892">
            <w:pPr>
              <w:rPr>
                <w:rFonts w:cs="Arial"/>
                <w:b/>
                <w:bCs/>
                <w:color w:val="000000"/>
                <w:szCs w:val="22"/>
              </w:rPr>
            </w:pPr>
            <w:r w:rsidRPr="00C66B68">
              <w:rPr>
                <w:rFonts w:cs="Arial"/>
                <w:b/>
                <w:bCs/>
                <w:color w:val="000000"/>
                <w:szCs w:val="22"/>
              </w:rPr>
              <w:t>Main Flow</w:t>
            </w:r>
          </w:p>
        </w:tc>
        <w:tc>
          <w:tcPr>
            <w:tcW w:w="523" w:type="dxa"/>
            <w:shd w:val="clear" w:color="auto" w:fill="auto"/>
          </w:tcPr>
          <w:p w14:paraId="58D9A311" w14:textId="6C54A89B" w:rsidR="00AB0892" w:rsidRPr="00C66B68" w:rsidRDefault="00AB0892" w:rsidP="00AB0892">
            <w:pPr>
              <w:rPr>
                <w:rFonts w:cs="Arial"/>
                <w:color w:val="000000"/>
                <w:szCs w:val="22"/>
              </w:rPr>
            </w:pPr>
            <w:r w:rsidRPr="00C66B68">
              <w:rPr>
                <w:rFonts w:cs="Arial"/>
                <w:color w:val="000000"/>
                <w:szCs w:val="22"/>
              </w:rPr>
              <w:t>M1</w:t>
            </w:r>
          </w:p>
        </w:tc>
        <w:tc>
          <w:tcPr>
            <w:tcW w:w="8106" w:type="dxa"/>
            <w:shd w:val="clear" w:color="auto" w:fill="auto"/>
          </w:tcPr>
          <w:p w14:paraId="30519E4A" w14:textId="5EADB38E" w:rsidR="00AB0892" w:rsidRPr="00A743EE" w:rsidRDefault="00347817" w:rsidP="00AB0892">
            <w:pPr>
              <w:rPr>
                <w:rFonts w:cs="Arial"/>
                <w:color w:val="000000"/>
              </w:rPr>
            </w:pPr>
            <w:r w:rsidRPr="00483EBD">
              <w:rPr>
                <w:rFonts w:cs="Arial"/>
                <w:szCs w:val="22"/>
              </w:rPr>
              <w:t xml:space="preserve">User </w:t>
            </w:r>
            <w:r>
              <w:rPr>
                <w:rFonts w:cs="Arial"/>
                <w:szCs w:val="22"/>
              </w:rPr>
              <w:t xml:space="preserve">triggers Lock All with single lock action with appropriate trigger, </w:t>
            </w:r>
            <w:r w:rsidR="00AB0892">
              <w:rPr>
                <w:rFonts w:cs="Arial"/>
                <w:szCs w:val="22"/>
              </w:rPr>
              <w:t>while a front</w:t>
            </w:r>
            <w:r w:rsidR="00A743EE">
              <w:rPr>
                <w:rFonts w:cs="Arial"/>
                <w:szCs w:val="22"/>
              </w:rPr>
              <w:t xml:space="preserve"> or rear door is open</w:t>
            </w:r>
          </w:p>
        </w:tc>
      </w:tr>
      <w:tr w:rsidR="00AB0892" w:rsidRPr="00A82BF4" w14:paraId="13BBB31F" w14:textId="77777777" w:rsidTr="00AB0892">
        <w:trPr>
          <w:trHeight w:val="255"/>
        </w:trPr>
        <w:tc>
          <w:tcPr>
            <w:tcW w:w="1572" w:type="dxa"/>
            <w:shd w:val="clear" w:color="auto" w:fill="D9D9D9" w:themeFill="background1" w:themeFillShade="D9"/>
          </w:tcPr>
          <w:p w14:paraId="137DD129" w14:textId="77777777" w:rsidR="00AB0892" w:rsidRPr="00C66B68" w:rsidRDefault="00AB0892" w:rsidP="00AB0892">
            <w:pPr>
              <w:rPr>
                <w:rFonts w:cs="Arial"/>
                <w:b/>
                <w:bCs/>
                <w:color w:val="000000"/>
                <w:szCs w:val="22"/>
              </w:rPr>
            </w:pPr>
          </w:p>
        </w:tc>
        <w:tc>
          <w:tcPr>
            <w:tcW w:w="523" w:type="dxa"/>
            <w:shd w:val="clear" w:color="auto" w:fill="auto"/>
          </w:tcPr>
          <w:p w14:paraId="5CCDC020" w14:textId="4EFBDDFC" w:rsidR="00AB0892" w:rsidRPr="00C66B68" w:rsidRDefault="00AB0892" w:rsidP="00AB0892">
            <w:pPr>
              <w:rPr>
                <w:rFonts w:cs="Arial"/>
                <w:color w:val="000000"/>
                <w:szCs w:val="22"/>
              </w:rPr>
            </w:pPr>
            <w:r w:rsidRPr="00C66B68">
              <w:rPr>
                <w:rFonts w:cs="Arial"/>
                <w:color w:val="000000"/>
                <w:szCs w:val="22"/>
              </w:rPr>
              <w:t>M2</w:t>
            </w:r>
          </w:p>
        </w:tc>
        <w:tc>
          <w:tcPr>
            <w:tcW w:w="8106" w:type="dxa"/>
            <w:shd w:val="clear" w:color="auto" w:fill="auto"/>
          </w:tcPr>
          <w:p w14:paraId="5C50683C" w14:textId="2F7FE9E9" w:rsidR="00AB0892" w:rsidRPr="00C66B68" w:rsidRDefault="00AB0892" w:rsidP="00AB0892">
            <w:pPr>
              <w:rPr>
                <w:rFonts w:cs="Arial"/>
                <w:szCs w:val="22"/>
              </w:rPr>
            </w:pPr>
            <w:r>
              <w:rPr>
                <w:rFonts w:cs="Arial"/>
                <w:szCs w:val="22"/>
              </w:rPr>
              <w:t xml:space="preserve">All exterior handles will be locked/disabled -&gt; </w:t>
            </w:r>
            <w:r>
              <w:rPr>
                <w:rFonts w:cs="Arial"/>
                <w:color w:val="000000"/>
              </w:rPr>
              <w:t>Central Lock (CL)</w:t>
            </w:r>
          </w:p>
        </w:tc>
      </w:tr>
      <w:tr w:rsidR="00AB0892" w:rsidRPr="00A82BF4" w14:paraId="02F6F3B7" w14:textId="77777777" w:rsidTr="00AB0892">
        <w:trPr>
          <w:trHeight w:val="255"/>
        </w:trPr>
        <w:tc>
          <w:tcPr>
            <w:tcW w:w="1572" w:type="dxa"/>
            <w:shd w:val="clear" w:color="auto" w:fill="D9D9D9" w:themeFill="background1" w:themeFillShade="D9"/>
          </w:tcPr>
          <w:p w14:paraId="22D36044" w14:textId="593D4F8F" w:rsidR="00AB0892" w:rsidRPr="00C66B68" w:rsidRDefault="00AB0892" w:rsidP="00AB0892">
            <w:pPr>
              <w:rPr>
                <w:rFonts w:cs="Arial"/>
                <w:b/>
                <w:bCs/>
                <w:color w:val="000000"/>
                <w:szCs w:val="22"/>
              </w:rPr>
            </w:pPr>
          </w:p>
        </w:tc>
        <w:tc>
          <w:tcPr>
            <w:tcW w:w="523" w:type="dxa"/>
            <w:shd w:val="clear" w:color="auto" w:fill="auto"/>
          </w:tcPr>
          <w:p w14:paraId="2220C66E" w14:textId="2021F878" w:rsidR="00AB0892" w:rsidRPr="00C66B68" w:rsidRDefault="00AB0892" w:rsidP="00AB0892">
            <w:pPr>
              <w:rPr>
                <w:rFonts w:cs="Arial"/>
                <w:color w:val="000000"/>
                <w:szCs w:val="22"/>
              </w:rPr>
            </w:pPr>
            <w:r>
              <w:rPr>
                <w:rFonts w:cs="Arial"/>
                <w:color w:val="000000"/>
                <w:szCs w:val="22"/>
              </w:rPr>
              <w:t>M3</w:t>
            </w:r>
          </w:p>
        </w:tc>
        <w:tc>
          <w:tcPr>
            <w:tcW w:w="8106" w:type="dxa"/>
            <w:shd w:val="clear" w:color="auto" w:fill="auto"/>
          </w:tcPr>
          <w:p w14:paraId="5E692680" w14:textId="5245CD10" w:rsidR="00AB0892" w:rsidRPr="00C66B68" w:rsidRDefault="00AB0892" w:rsidP="00AB0892">
            <w:pPr>
              <w:rPr>
                <w:rFonts w:cs="Arial"/>
                <w:szCs w:val="22"/>
              </w:rPr>
            </w:pPr>
            <w:r>
              <w:rPr>
                <w:rFonts w:cs="Arial"/>
                <w:szCs w:val="22"/>
              </w:rPr>
              <w:t xml:space="preserve">After 1 second all exterior handles on cabin doors will be unlocked/enabled -&gt; </w:t>
            </w:r>
            <w:r>
              <w:rPr>
                <w:rFonts w:cs="Arial"/>
                <w:color w:val="000000"/>
              </w:rPr>
              <w:t>Cabin Door Unlock (CabDUL)</w:t>
            </w:r>
          </w:p>
        </w:tc>
      </w:tr>
      <w:tr w:rsidR="00AB0892" w:rsidRPr="00A82BF4" w14:paraId="01FE19BC" w14:textId="77777777" w:rsidTr="00AB0892">
        <w:trPr>
          <w:trHeight w:val="255"/>
        </w:trPr>
        <w:tc>
          <w:tcPr>
            <w:tcW w:w="1572" w:type="dxa"/>
            <w:shd w:val="clear" w:color="auto" w:fill="D9D9D9" w:themeFill="background1" w:themeFillShade="D9"/>
          </w:tcPr>
          <w:p w14:paraId="0BE75FEB" w14:textId="77777777" w:rsidR="00AB0892" w:rsidRPr="00C66B68" w:rsidRDefault="00AB0892" w:rsidP="00AB0892">
            <w:pPr>
              <w:rPr>
                <w:rFonts w:cs="Arial"/>
                <w:b/>
                <w:bCs/>
                <w:color w:val="000000"/>
                <w:szCs w:val="22"/>
              </w:rPr>
            </w:pPr>
          </w:p>
        </w:tc>
        <w:tc>
          <w:tcPr>
            <w:tcW w:w="523" w:type="dxa"/>
            <w:shd w:val="clear" w:color="auto" w:fill="auto"/>
          </w:tcPr>
          <w:p w14:paraId="4657612F" w14:textId="0C2DF693" w:rsidR="00AB0892" w:rsidRDefault="00AB0892" w:rsidP="00AB0892">
            <w:pPr>
              <w:rPr>
                <w:rFonts w:cs="Arial"/>
                <w:color w:val="000000"/>
                <w:szCs w:val="22"/>
              </w:rPr>
            </w:pPr>
            <w:r>
              <w:rPr>
                <w:rFonts w:cs="Arial"/>
                <w:color w:val="000000"/>
                <w:szCs w:val="22"/>
              </w:rPr>
              <w:t>M4</w:t>
            </w:r>
          </w:p>
        </w:tc>
        <w:tc>
          <w:tcPr>
            <w:tcW w:w="8106" w:type="dxa"/>
            <w:shd w:val="clear" w:color="auto" w:fill="auto"/>
          </w:tcPr>
          <w:p w14:paraId="2138255D" w14:textId="5A591E80" w:rsidR="00AB0892" w:rsidRDefault="00AB0892" w:rsidP="00AB0892">
            <w:pPr>
              <w:rPr>
                <w:rFonts w:cs="Arial"/>
                <w:szCs w:val="22"/>
              </w:rPr>
            </w:pPr>
            <w:r>
              <w:rPr>
                <w:rFonts w:cs="Arial"/>
                <w:szCs w:val="22"/>
              </w:rPr>
              <w:t xml:space="preserve">User receives a mislock feedback </w:t>
            </w:r>
            <w:r w:rsidRPr="005206C3">
              <w:rPr>
                <w:rFonts w:cs="Arial"/>
              </w:rPr>
              <w:t xml:space="preserve">(if “Silent Mode” Feature is disabled AND “Audible </w:t>
            </w:r>
            <w:r>
              <w:rPr>
                <w:rFonts w:cs="Arial"/>
              </w:rPr>
              <w:t xml:space="preserve">Mislock </w:t>
            </w:r>
            <w:r w:rsidRPr="005206C3">
              <w:rPr>
                <w:rFonts w:cs="Arial"/>
              </w:rPr>
              <w:t>Feedback” Feature is enabled)</w:t>
            </w:r>
          </w:p>
        </w:tc>
      </w:tr>
      <w:tr w:rsidR="00AB0892" w:rsidRPr="00A82BF4" w14:paraId="76A4384B" w14:textId="77777777" w:rsidTr="00AB0892">
        <w:trPr>
          <w:trHeight w:val="255"/>
        </w:trPr>
        <w:tc>
          <w:tcPr>
            <w:tcW w:w="1572" w:type="dxa"/>
            <w:shd w:val="clear" w:color="auto" w:fill="D9D9D9" w:themeFill="background1" w:themeFillShade="D9"/>
          </w:tcPr>
          <w:p w14:paraId="4C937A94" w14:textId="77777777" w:rsidR="00AB0892" w:rsidRPr="00C66B68" w:rsidRDefault="00AB0892" w:rsidP="00AB0892">
            <w:pPr>
              <w:rPr>
                <w:rFonts w:cs="Arial"/>
                <w:b/>
                <w:bCs/>
                <w:color w:val="000000"/>
                <w:szCs w:val="22"/>
              </w:rPr>
            </w:pPr>
          </w:p>
        </w:tc>
        <w:tc>
          <w:tcPr>
            <w:tcW w:w="523" w:type="dxa"/>
            <w:shd w:val="clear" w:color="auto" w:fill="auto"/>
          </w:tcPr>
          <w:p w14:paraId="50D260A6" w14:textId="151086B1" w:rsidR="00AB0892" w:rsidRDefault="00AB0892" w:rsidP="00AB0892">
            <w:pPr>
              <w:rPr>
                <w:rFonts w:cs="Arial"/>
                <w:color w:val="000000"/>
                <w:szCs w:val="22"/>
              </w:rPr>
            </w:pPr>
            <w:r>
              <w:rPr>
                <w:rFonts w:cs="Arial"/>
                <w:color w:val="000000"/>
                <w:szCs w:val="22"/>
              </w:rPr>
              <w:t>M5</w:t>
            </w:r>
          </w:p>
        </w:tc>
        <w:tc>
          <w:tcPr>
            <w:tcW w:w="8106" w:type="dxa"/>
            <w:shd w:val="clear" w:color="auto" w:fill="auto"/>
          </w:tcPr>
          <w:p w14:paraId="31D294D3" w14:textId="360BE814" w:rsidR="00AB0892" w:rsidRDefault="00AB0892" w:rsidP="00AB0892">
            <w:pPr>
              <w:rPr>
                <w:rFonts w:cs="Arial"/>
                <w:szCs w:val="22"/>
              </w:rPr>
            </w:pPr>
            <w:r>
              <w:rPr>
                <w:rFonts w:cs="Arial"/>
                <w:color w:val="000000"/>
              </w:rPr>
              <w:t>Cabin d</w:t>
            </w:r>
            <w:r w:rsidRPr="00002A37">
              <w:rPr>
                <w:rFonts w:cs="Arial"/>
                <w:color w:val="000000"/>
              </w:rPr>
              <w:t>oor</w:t>
            </w:r>
            <w:r>
              <w:rPr>
                <w:rFonts w:cs="Arial"/>
                <w:color w:val="000000"/>
              </w:rPr>
              <w:t>s</w:t>
            </w:r>
            <w:r w:rsidRPr="00002A37">
              <w:rPr>
                <w:rFonts w:cs="Arial"/>
                <w:color w:val="000000"/>
              </w:rPr>
              <w:t xml:space="preserve"> </w:t>
            </w:r>
            <w:r>
              <w:rPr>
                <w:rFonts w:cs="Arial"/>
                <w:color w:val="000000"/>
              </w:rPr>
              <w:t>can</w:t>
            </w:r>
            <w:r w:rsidRPr="00002A37">
              <w:rPr>
                <w:rFonts w:cs="Arial"/>
                <w:color w:val="000000"/>
              </w:rPr>
              <w:t xml:space="preserve"> be opened from</w:t>
            </w:r>
            <w:r>
              <w:rPr>
                <w:rFonts w:cs="Arial"/>
                <w:color w:val="000000"/>
              </w:rPr>
              <w:t xml:space="preserve"> outside and all doors from inside</w:t>
            </w:r>
          </w:p>
        </w:tc>
      </w:tr>
    </w:tbl>
    <w:p w14:paraId="56F06695" w14:textId="77777777" w:rsidR="00676421" w:rsidRDefault="00676421" w:rsidP="00676421">
      <w:pPr>
        <w:rPr>
          <w:rFonts w:cs="Arial"/>
        </w:rPr>
      </w:pPr>
    </w:p>
    <w:p w14:paraId="5F9C3753" w14:textId="77777777" w:rsidR="00676421" w:rsidRDefault="00676421" w:rsidP="00676421">
      <w:pPr>
        <w:rPr>
          <w:rFonts w:cs="Arial"/>
        </w:rPr>
      </w:pPr>
    </w:p>
    <w:p w14:paraId="070349CA" w14:textId="77777777" w:rsidR="00676421" w:rsidRPr="0017445F" w:rsidRDefault="00676421" w:rsidP="00676421">
      <w:pPr>
        <w:pStyle w:val="REUseCase"/>
        <w:shd w:val="clear" w:color="auto" w:fill="F2F2F2" w:themeFill="background1" w:themeFillShade="F2"/>
      </w:pPr>
      <w:r w:rsidRPr="0017445F">
        <w:t>###</w:t>
      </w:r>
      <w:bookmarkStart w:id="126" w:name="UC_F_00010_ID__Cabin_Cargo_Unlock__Enabl"/>
      <w:r>
        <w:t>UC_F_SUL_00010</w:t>
      </w:r>
      <w:bookmarkEnd w:id="126"/>
      <w:r w:rsidRPr="0017445F">
        <w:t>##</w:t>
      </w:r>
      <w:r>
        <w:t># [Cabin Cargo Unlock] Enable All Exterior Handles on Cargo Doors on Commercial Vehicle with RHCD while Any Cargo Door Open</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187"/>
        <w:gridCol w:w="658"/>
        <w:gridCol w:w="7356"/>
      </w:tblGrid>
      <w:tr w:rsidR="00AB0892" w:rsidRPr="00A82BF4" w14:paraId="41B7ABAE" w14:textId="77777777" w:rsidTr="00AB0892">
        <w:trPr>
          <w:trHeight w:val="255"/>
        </w:trPr>
        <w:tc>
          <w:tcPr>
            <w:tcW w:w="2187" w:type="dxa"/>
            <w:shd w:val="clear" w:color="auto" w:fill="D9D9D9" w:themeFill="background1" w:themeFillShade="D9"/>
            <w:hideMark/>
          </w:tcPr>
          <w:p w14:paraId="24328DAC" w14:textId="77777777" w:rsidR="00AB0892" w:rsidRPr="00C66B68" w:rsidRDefault="00AB0892" w:rsidP="00AB0892">
            <w:pPr>
              <w:rPr>
                <w:rFonts w:cs="Arial"/>
                <w:b/>
                <w:bCs/>
                <w:color w:val="000000"/>
                <w:szCs w:val="22"/>
              </w:rPr>
            </w:pPr>
            <w:r w:rsidRPr="00C66B68">
              <w:rPr>
                <w:rFonts w:cs="Arial"/>
                <w:b/>
                <w:bCs/>
                <w:color w:val="000000"/>
                <w:szCs w:val="22"/>
              </w:rPr>
              <w:t>Purpose</w:t>
            </w:r>
          </w:p>
        </w:tc>
        <w:tc>
          <w:tcPr>
            <w:tcW w:w="658" w:type="dxa"/>
            <w:shd w:val="clear" w:color="auto" w:fill="auto"/>
            <w:hideMark/>
          </w:tcPr>
          <w:p w14:paraId="4271B74E" w14:textId="77777777" w:rsidR="00AB0892" w:rsidRPr="00C66B68" w:rsidRDefault="00AB0892" w:rsidP="00AB0892">
            <w:pPr>
              <w:rPr>
                <w:rFonts w:cs="Arial"/>
                <w:color w:val="000000"/>
                <w:szCs w:val="22"/>
              </w:rPr>
            </w:pPr>
          </w:p>
        </w:tc>
        <w:tc>
          <w:tcPr>
            <w:tcW w:w="7356" w:type="dxa"/>
            <w:shd w:val="clear" w:color="auto" w:fill="auto"/>
          </w:tcPr>
          <w:p w14:paraId="5E4DFC23" w14:textId="77777777" w:rsidR="00AB0892" w:rsidRDefault="00AB0892" w:rsidP="00AB0892">
            <w:pPr>
              <w:rPr>
                <w:rFonts w:cs="Arial"/>
                <w:szCs w:val="22"/>
              </w:rPr>
            </w:pPr>
            <w:r>
              <w:rPr>
                <w:rFonts w:cs="Arial"/>
                <w:szCs w:val="22"/>
              </w:rPr>
              <w:t>The feature enables all exterior handles on cargo doors after the user locks the vehicle while the rear hinged cargo door (RHCD) is open</w:t>
            </w:r>
          </w:p>
          <w:p w14:paraId="70CEB6C2" w14:textId="77777777" w:rsidR="00AB0892" w:rsidRDefault="00AB0892" w:rsidP="00AB0892">
            <w:pPr>
              <w:rPr>
                <w:rFonts w:cs="Arial"/>
                <w:szCs w:val="22"/>
              </w:rPr>
            </w:pPr>
            <w:r>
              <w:rPr>
                <w:rFonts w:cs="Arial"/>
                <w:szCs w:val="22"/>
              </w:rPr>
              <w:lastRenderedPageBreak/>
              <w:t>This feature avoids a locking of the remote key inside the vehicle.</w:t>
            </w:r>
          </w:p>
          <w:p w14:paraId="1F92118A" w14:textId="45462DD5" w:rsidR="00AB0892" w:rsidRPr="00C66B68" w:rsidRDefault="00AB0892" w:rsidP="00AB0892">
            <w:pPr>
              <w:rPr>
                <w:rFonts w:cs="Arial"/>
                <w:szCs w:val="22"/>
              </w:rPr>
            </w:pPr>
            <w:r w:rsidRPr="0019244D">
              <w:rPr>
                <w:rFonts w:cs="Arial"/>
                <w:noProof/>
                <w:szCs w:val="22"/>
                <w:lang w:val="de-DE" w:eastAsia="de-DE"/>
              </w:rPr>
              <mc:AlternateContent>
                <mc:Choice Requires="wpg">
                  <w:drawing>
                    <wp:inline distT="0" distB="0" distL="0" distR="0" wp14:anchorId="305919E0" wp14:editId="65426384">
                      <wp:extent cx="4504082" cy="2809377"/>
                      <wp:effectExtent l="0" t="0" r="29845" b="0"/>
                      <wp:docPr id="91164" name="Gruppieren 39"/>
                      <wp:cNvGraphicFramePr/>
                      <a:graphic xmlns:a="http://schemas.openxmlformats.org/drawingml/2006/main">
                        <a:graphicData uri="http://schemas.microsoft.com/office/word/2010/wordprocessingGroup">
                          <wpg:wgp>
                            <wpg:cNvGrpSpPr/>
                            <wpg:grpSpPr>
                              <a:xfrm>
                                <a:off x="0" y="0"/>
                                <a:ext cx="4504082" cy="2809377"/>
                                <a:chOff x="0" y="0"/>
                                <a:chExt cx="4504082" cy="2809377"/>
                              </a:xfrm>
                            </wpg:grpSpPr>
                            <wps:wsp>
                              <wps:cNvPr id="91165" name="Gerader Verbinder 91165"/>
                              <wps:cNvCnPr/>
                              <wps:spPr>
                                <a:xfrm>
                                  <a:off x="576632" y="938789"/>
                                  <a:ext cx="3927450" cy="0"/>
                                </a:xfrm>
                                <a:prstGeom prst="line">
                                  <a:avLst/>
                                </a:prstGeom>
                              </wps:spPr>
                              <wps:style>
                                <a:lnRef idx="1">
                                  <a:schemeClr val="dk1"/>
                                </a:lnRef>
                                <a:fillRef idx="0">
                                  <a:schemeClr val="dk1"/>
                                </a:fillRef>
                                <a:effectRef idx="0">
                                  <a:schemeClr val="dk1"/>
                                </a:effectRef>
                                <a:fontRef idx="minor">
                                  <a:schemeClr val="tx1"/>
                                </a:fontRef>
                              </wps:style>
                              <wps:bodyPr/>
                            </wps:wsp>
                            <wps:wsp>
                              <wps:cNvPr id="91166" name="Text Box 44"/>
                              <wps:cNvSpPr txBox="1">
                                <a:spLocks noChangeArrowheads="1"/>
                              </wps:cNvSpPr>
                              <wps:spPr bwMode="auto">
                                <a:xfrm>
                                  <a:off x="0" y="14811"/>
                                  <a:ext cx="100520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6BB64"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Double Cab Panel Van</w:t>
                                    </w:r>
                                  </w:p>
                                </w:txbxContent>
                              </wps:txbx>
                              <wps:bodyPr wrap="square">
                                <a:spAutoFit/>
                              </wps:bodyPr>
                            </wps:wsp>
                            <wps:wsp>
                              <wps:cNvPr id="91167" name="Text Box 44"/>
                              <wps:cNvSpPr txBox="1">
                                <a:spLocks noChangeArrowheads="1"/>
                              </wps:cNvSpPr>
                              <wps:spPr bwMode="auto">
                                <a:xfrm>
                                  <a:off x="36148" y="991663"/>
                                  <a:ext cx="100520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FE4BD"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Single Cab Panel Van</w:t>
                                    </w:r>
                                  </w:p>
                                </w:txbxContent>
                              </wps:txbx>
                              <wps:bodyPr wrap="square">
                                <a:spAutoFit/>
                              </wps:bodyPr>
                            </wps:wsp>
                            <wps:wsp>
                              <wps:cNvPr id="91200" name="Text Box 44"/>
                              <wps:cNvSpPr txBox="1">
                                <a:spLocks noChangeArrowheads="1"/>
                              </wps:cNvSpPr>
                              <wps:spPr bwMode="auto">
                                <a:xfrm>
                                  <a:off x="99573" y="418155"/>
                                  <a:ext cx="8616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BCF53"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RHCD open</w:t>
                                    </w:r>
                                  </w:p>
                                </w:txbxContent>
                              </wps:txbx>
                              <wps:bodyPr wrap="square">
                                <a:spAutoFit/>
                              </wps:bodyPr>
                            </wps:wsp>
                            <pic:pic xmlns:pic="http://schemas.openxmlformats.org/drawingml/2006/picture">
                              <pic:nvPicPr>
                                <pic:cNvPr id="91201"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006572" y="1072213"/>
                                  <a:ext cx="431567" cy="719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202" name="Gerade Verbindung 81"/>
                              <wps:cNvCnPr>
                                <a:cxnSpLocks noChangeShapeType="1"/>
                              </wps:cNvCnPr>
                              <wps:spPr bwMode="auto">
                                <a:xfrm>
                                  <a:off x="1006572" y="1500391"/>
                                  <a:ext cx="39666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203" name="Line 7"/>
                              <wps:cNvCnPr/>
                              <wps:spPr bwMode="auto">
                                <a:xfrm>
                                  <a:off x="1047034" y="1354045"/>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204" name="Line 9"/>
                              <wps:cNvCnPr/>
                              <wps:spPr bwMode="auto">
                                <a:xfrm>
                                  <a:off x="1364399" y="1551763"/>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205" name="Ellipse 91205"/>
                              <wps:cNvSpPr>
                                <a:spLocks noChangeArrowheads="1"/>
                              </wps:cNvSpPr>
                              <wps:spPr bwMode="auto">
                                <a:xfrm>
                                  <a:off x="1154242" y="1316358"/>
                                  <a:ext cx="107941" cy="107821"/>
                                </a:xfrm>
                                <a:prstGeom prst="ellipse">
                                  <a:avLst/>
                                </a:prstGeom>
                                <a:noFill/>
                                <a:ln w="9525" algn="ctr">
                                  <a:solidFill>
                                    <a:schemeClr val="tx1"/>
                                  </a:solidFill>
                                  <a:round/>
                                  <a:headEnd/>
                                  <a:tailEnd/>
                                </a:ln>
                              </wps:spPr>
                              <wps:bodyPr/>
                            </wps:wsp>
                            <wps:wsp>
                              <wps:cNvPr id="91323" name="Line 9"/>
                              <wps:cNvCnPr/>
                              <wps:spPr bwMode="auto">
                                <a:xfrm>
                                  <a:off x="1365802" y="1354046"/>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324" name="Line 7"/>
                              <wps:cNvCnPr/>
                              <wps:spPr bwMode="auto">
                                <a:xfrm>
                                  <a:off x="1047034" y="1554529"/>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325" name="Gerade Verbindung mit Pfeil 91325"/>
                              <wps:cNvCnPr/>
                              <wps:spPr>
                                <a:xfrm>
                                  <a:off x="1715231" y="1544557"/>
                                  <a:ext cx="539675"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326" name="Text Box 211"/>
                              <wps:cNvSpPr txBox="1"/>
                              <wps:spPr>
                                <a:xfrm>
                                  <a:off x="1541456" y="1277984"/>
                                  <a:ext cx="833405" cy="261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48202"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1327"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62213" y="1072213"/>
                                  <a:ext cx="433082" cy="719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371" name="Line 7"/>
                              <wps:cNvCnPr/>
                              <wps:spPr bwMode="auto">
                                <a:xfrm>
                                  <a:off x="2516149" y="1557179"/>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372" name="Gerade Verbindung 81"/>
                              <wps:cNvCnPr>
                                <a:cxnSpLocks noChangeShapeType="1"/>
                              </wps:cNvCnPr>
                              <wps:spPr bwMode="auto">
                                <a:xfrm>
                                  <a:off x="2465385" y="1507722"/>
                                  <a:ext cx="39659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373" name="Line 9"/>
                              <wps:cNvCnPr/>
                              <wps:spPr bwMode="auto">
                                <a:xfrm>
                                  <a:off x="2810903" y="1557179"/>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374" name="Ellipse 91374"/>
                              <wps:cNvSpPr>
                                <a:spLocks noChangeArrowheads="1"/>
                              </wps:cNvSpPr>
                              <wps:spPr bwMode="auto">
                                <a:xfrm>
                                  <a:off x="2608953" y="1320971"/>
                                  <a:ext cx="107923" cy="107792"/>
                                </a:xfrm>
                                <a:prstGeom prst="ellipse">
                                  <a:avLst/>
                                </a:prstGeom>
                                <a:solidFill>
                                  <a:srgbClr val="FF0000"/>
                                </a:solidFill>
                                <a:ln w="9525" algn="ctr">
                                  <a:solidFill>
                                    <a:schemeClr val="tx1"/>
                                  </a:solidFill>
                                  <a:round/>
                                  <a:headEnd/>
                                  <a:tailEnd/>
                                </a:ln>
                              </wps:spPr>
                              <wps:bodyPr/>
                            </wps:wsp>
                            <wps:wsp>
                              <wps:cNvPr id="91375" name="Line 9"/>
                              <wps:cNvCnPr/>
                              <wps:spPr bwMode="auto">
                                <a:xfrm>
                                  <a:off x="2810903" y="1357378"/>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376" name="Line 7"/>
                              <wps:cNvCnPr/>
                              <wps:spPr bwMode="auto">
                                <a:xfrm>
                                  <a:off x="2517619" y="1353534"/>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377" name="Gerade Verbindung mit Pfeil 91377"/>
                              <wps:cNvCnPr/>
                              <wps:spPr>
                                <a:xfrm>
                                  <a:off x="3240452" y="1535145"/>
                                  <a:ext cx="539584"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378" name="Text Box 211"/>
                              <wps:cNvSpPr txBox="1"/>
                              <wps:spPr>
                                <a:xfrm>
                                  <a:off x="3024215" y="1320197"/>
                                  <a:ext cx="833405" cy="261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8D78C3"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1379"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000330" y="1072213"/>
                                  <a:ext cx="431567" cy="719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380" name="Gerade Verbindung 81"/>
                              <wps:cNvCnPr>
                                <a:cxnSpLocks noChangeShapeType="1"/>
                              </wps:cNvCnPr>
                              <wps:spPr bwMode="auto">
                                <a:xfrm>
                                  <a:off x="4000330" y="1500391"/>
                                  <a:ext cx="39666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381" name="Line 9"/>
                              <wps:cNvCnPr/>
                              <wps:spPr bwMode="auto">
                                <a:xfrm>
                                  <a:off x="4348633" y="1551763"/>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382" name="Ellipse 91382"/>
                              <wps:cNvSpPr>
                                <a:spLocks noChangeArrowheads="1"/>
                              </wps:cNvSpPr>
                              <wps:spPr bwMode="auto">
                                <a:xfrm>
                                  <a:off x="4148000" y="1316358"/>
                                  <a:ext cx="107941" cy="107821"/>
                                </a:xfrm>
                                <a:prstGeom prst="ellipse">
                                  <a:avLst/>
                                </a:prstGeom>
                                <a:noFill/>
                                <a:ln w="9525" algn="ctr">
                                  <a:solidFill>
                                    <a:schemeClr val="tx1"/>
                                  </a:solidFill>
                                  <a:round/>
                                  <a:headEnd/>
                                  <a:tailEnd/>
                                </a:ln>
                              </wps:spPr>
                              <wps:bodyPr/>
                            </wps:wsp>
                            <wps:wsp>
                              <wps:cNvPr id="91383" name="Line 7"/>
                              <wps:cNvCnPr/>
                              <wps:spPr bwMode="auto">
                                <a:xfrm>
                                  <a:off x="4040792" y="1546915"/>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384" name="Text Box 211"/>
                              <wps:cNvSpPr txBox="1"/>
                              <wps:spPr>
                                <a:xfrm>
                                  <a:off x="1321343" y="1683578"/>
                                  <a:ext cx="537490" cy="203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8152F7" w14:textId="77777777" w:rsidR="00C82F17" w:rsidRDefault="00C82F17" w:rsidP="00AB0892">
                                    <w:pPr>
                                      <w:pStyle w:val="NormalWeb"/>
                                      <w:overflowPunct w:val="0"/>
                                      <w:spacing w:before="0" w:beforeAutospacing="0" w:after="0" w:afterAutospacing="0"/>
                                      <w:jc w:val="center"/>
                                    </w:pPr>
                                    <w:r>
                                      <w:rPr>
                                        <w:color w:val="000000"/>
                                        <w:kern w:val="24"/>
                                        <w:sz w:val="16"/>
                                        <w:szCs w:val="16"/>
                                      </w:rPr>
                                      <w:t>RHCD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385" name="Line 9"/>
                              <wps:cNvCnPr/>
                              <wps:spPr bwMode="auto">
                                <a:xfrm>
                                  <a:off x="4355634" y="1368488"/>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386" name="Line 7"/>
                              <wps:cNvCnPr/>
                              <wps:spPr bwMode="auto">
                                <a:xfrm>
                                  <a:off x="4043300" y="1364644"/>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387" name="Text Box 44"/>
                              <wps:cNvSpPr txBox="1">
                                <a:spLocks noChangeArrowheads="1"/>
                              </wps:cNvSpPr>
                              <wps:spPr bwMode="auto">
                                <a:xfrm>
                                  <a:off x="114240" y="1400445"/>
                                  <a:ext cx="8616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0C04C"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RHCD open</w:t>
                                    </w:r>
                                  </w:p>
                                </w:txbxContent>
                              </wps:txbx>
                              <wps:bodyPr wrap="square">
                                <a:spAutoFit/>
                              </wps:bodyPr>
                            </wps:wsp>
                            <pic:pic xmlns:pic="http://schemas.openxmlformats.org/drawingml/2006/picture">
                              <pic:nvPicPr>
                                <pic:cNvPr id="91388"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016574" y="0"/>
                                  <a:ext cx="431567" cy="719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389" name="Gerade Verbindung 81"/>
                              <wps:cNvCnPr>
                                <a:cxnSpLocks noChangeShapeType="1"/>
                              </wps:cNvCnPr>
                              <wps:spPr bwMode="auto">
                                <a:xfrm>
                                  <a:off x="1016574" y="599628"/>
                                  <a:ext cx="39666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390" name="Line 7"/>
                              <wps:cNvCnPr/>
                              <wps:spPr bwMode="auto">
                                <a:xfrm>
                                  <a:off x="1057036" y="281832"/>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391" name="Line 9"/>
                              <wps:cNvCnPr/>
                              <wps:spPr bwMode="auto">
                                <a:xfrm>
                                  <a:off x="1374401" y="450975"/>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520" name="Ellipse 91520"/>
                              <wps:cNvSpPr>
                                <a:spLocks noChangeArrowheads="1"/>
                              </wps:cNvSpPr>
                              <wps:spPr bwMode="auto">
                                <a:xfrm>
                                  <a:off x="1164244" y="244145"/>
                                  <a:ext cx="107941" cy="107821"/>
                                </a:xfrm>
                                <a:prstGeom prst="ellipse">
                                  <a:avLst/>
                                </a:prstGeom>
                                <a:noFill/>
                                <a:ln w="9525" algn="ctr">
                                  <a:solidFill>
                                    <a:schemeClr val="tx1"/>
                                  </a:solidFill>
                                  <a:round/>
                                  <a:headEnd/>
                                  <a:tailEnd/>
                                </a:ln>
                              </wps:spPr>
                              <wps:bodyPr/>
                            </wps:wsp>
                            <wps:wsp>
                              <wps:cNvPr id="91521" name="Line 9"/>
                              <wps:cNvCnPr/>
                              <wps:spPr bwMode="auto">
                                <a:xfrm>
                                  <a:off x="1375804" y="281833"/>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522" name="Line 7"/>
                              <wps:cNvCnPr/>
                              <wps:spPr bwMode="auto">
                                <a:xfrm>
                                  <a:off x="1057036" y="453741"/>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523" name="Gerade Verbindung mit Pfeil 91523"/>
                              <wps:cNvCnPr/>
                              <wps:spPr>
                                <a:xfrm>
                                  <a:off x="1725233" y="472344"/>
                                  <a:ext cx="539675"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524" name="Text Box 211"/>
                              <wps:cNvSpPr txBox="1"/>
                              <wps:spPr>
                                <a:xfrm>
                                  <a:off x="1551458" y="205771"/>
                                  <a:ext cx="833405" cy="261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6669B8"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1525"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72215" y="0"/>
                                  <a:ext cx="433082" cy="719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526" name="Line 7"/>
                              <wps:cNvCnPr/>
                              <wps:spPr bwMode="auto">
                                <a:xfrm>
                                  <a:off x="2526151" y="456391"/>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527" name="Gerade Verbindung 81"/>
                              <wps:cNvCnPr>
                                <a:cxnSpLocks noChangeShapeType="1"/>
                              </wps:cNvCnPr>
                              <wps:spPr bwMode="auto">
                                <a:xfrm>
                                  <a:off x="2475387" y="606959"/>
                                  <a:ext cx="39659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528" name="Line 9"/>
                              <wps:cNvCnPr/>
                              <wps:spPr bwMode="auto">
                                <a:xfrm>
                                  <a:off x="2820905" y="456391"/>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529" name="Ellipse 91529"/>
                              <wps:cNvSpPr>
                                <a:spLocks noChangeArrowheads="1"/>
                              </wps:cNvSpPr>
                              <wps:spPr bwMode="auto">
                                <a:xfrm>
                                  <a:off x="2618955" y="248758"/>
                                  <a:ext cx="107923" cy="107792"/>
                                </a:xfrm>
                                <a:prstGeom prst="ellipse">
                                  <a:avLst/>
                                </a:prstGeom>
                                <a:solidFill>
                                  <a:srgbClr val="FF0000"/>
                                </a:solidFill>
                                <a:ln w="9525" algn="ctr">
                                  <a:solidFill>
                                    <a:schemeClr val="tx1"/>
                                  </a:solidFill>
                                  <a:round/>
                                  <a:headEnd/>
                                  <a:tailEnd/>
                                </a:ln>
                              </wps:spPr>
                              <wps:bodyPr/>
                            </wps:wsp>
                            <wps:wsp>
                              <wps:cNvPr id="91530" name="Line 9"/>
                              <wps:cNvCnPr/>
                              <wps:spPr bwMode="auto">
                                <a:xfrm>
                                  <a:off x="2820905" y="285165"/>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531" name="Line 7"/>
                              <wps:cNvCnPr/>
                              <wps:spPr bwMode="auto">
                                <a:xfrm>
                                  <a:off x="2527621" y="281321"/>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532" name="Gerade Verbindung mit Pfeil 91532"/>
                              <wps:cNvCnPr/>
                              <wps:spPr>
                                <a:xfrm>
                                  <a:off x="3250454" y="462932"/>
                                  <a:ext cx="539584"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533" name="Text Box 211"/>
                              <wps:cNvSpPr txBox="1"/>
                              <wps:spPr>
                                <a:xfrm>
                                  <a:off x="3034217" y="247984"/>
                                  <a:ext cx="833405" cy="261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FB9124"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1534"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010332" y="0"/>
                                  <a:ext cx="431567" cy="719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535" name="Gerade Verbindung 81"/>
                              <wps:cNvCnPr>
                                <a:cxnSpLocks noChangeShapeType="1"/>
                              </wps:cNvCnPr>
                              <wps:spPr bwMode="auto">
                                <a:xfrm>
                                  <a:off x="4010332" y="599628"/>
                                  <a:ext cx="39666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536" name="Ellipse 91536"/>
                              <wps:cNvSpPr>
                                <a:spLocks noChangeArrowheads="1"/>
                              </wps:cNvSpPr>
                              <wps:spPr bwMode="auto">
                                <a:xfrm>
                                  <a:off x="4158002" y="244145"/>
                                  <a:ext cx="107941" cy="107821"/>
                                </a:xfrm>
                                <a:prstGeom prst="ellipse">
                                  <a:avLst/>
                                </a:prstGeom>
                                <a:noFill/>
                                <a:ln w="9525" algn="ctr">
                                  <a:solidFill>
                                    <a:schemeClr val="tx1"/>
                                  </a:solidFill>
                                  <a:round/>
                                  <a:headEnd/>
                                  <a:tailEnd/>
                                </a:ln>
                              </wps:spPr>
                              <wps:bodyPr/>
                            </wps:wsp>
                            <wps:wsp>
                              <wps:cNvPr id="91537" name="Text Box 211"/>
                              <wps:cNvSpPr txBox="1"/>
                              <wps:spPr>
                                <a:xfrm>
                                  <a:off x="1304039" y="573248"/>
                                  <a:ext cx="537490" cy="203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53F87" w14:textId="77777777" w:rsidR="00C82F17" w:rsidRDefault="00C82F17" w:rsidP="00AB0892">
                                    <w:pPr>
                                      <w:pStyle w:val="NormalWeb"/>
                                      <w:overflowPunct w:val="0"/>
                                      <w:spacing w:before="0" w:beforeAutospacing="0" w:after="0" w:afterAutospacing="0"/>
                                      <w:jc w:val="center"/>
                                    </w:pPr>
                                    <w:r>
                                      <w:rPr>
                                        <w:color w:val="000000"/>
                                        <w:kern w:val="24"/>
                                        <w:sz w:val="16"/>
                                        <w:szCs w:val="16"/>
                                      </w:rPr>
                                      <w:t>RHCD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538" name="Line 9"/>
                              <wps:cNvCnPr/>
                              <wps:spPr bwMode="auto">
                                <a:xfrm>
                                  <a:off x="4346586" y="296275"/>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539" name="Line 7"/>
                              <wps:cNvCnPr/>
                              <wps:spPr bwMode="auto">
                                <a:xfrm>
                                  <a:off x="4053302" y="292431"/>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g:grpSp>
                              <wpg:cNvPr id="91540" name="Gruppieren 91540"/>
                              <wpg:cNvGrpSpPr/>
                              <wpg:grpSpPr>
                                <a:xfrm>
                                  <a:off x="2591148" y="629309"/>
                                  <a:ext cx="205499" cy="180000"/>
                                  <a:chOff x="2591148" y="629309"/>
                                  <a:chExt cx="205499" cy="180000"/>
                                </a:xfrm>
                              </wpg:grpSpPr>
                              <wps:wsp>
                                <wps:cNvPr id="91541" name="Line 9"/>
                                <wps:cNvCnPr/>
                                <wps:spPr bwMode="auto">
                                  <a:xfrm rot="10800000">
                                    <a:off x="2591148" y="629309"/>
                                    <a:ext cx="0" cy="180000"/>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542" name="Line 9"/>
                                <wps:cNvCnPr/>
                                <wps:spPr bwMode="auto">
                                  <a:xfrm rot="5400000">
                                    <a:off x="2742776" y="625717"/>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g:grpSp>
                            <wps:wsp>
                              <wps:cNvPr id="91543" name="Line 7"/>
                              <wps:cNvCnPr/>
                              <wps:spPr bwMode="auto">
                                <a:xfrm>
                                  <a:off x="4056150" y="445940"/>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544" name="Line 9"/>
                              <wps:cNvCnPr/>
                              <wps:spPr bwMode="auto">
                                <a:xfrm>
                                  <a:off x="4350904" y="445940"/>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g:grpSp>
                              <wpg:cNvPr id="91616" name="Gruppieren 91616"/>
                              <wpg:cNvGrpSpPr/>
                              <wpg:grpSpPr>
                                <a:xfrm>
                                  <a:off x="1134717" y="643164"/>
                                  <a:ext cx="199703" cy="180000"/>
                                  <a:chOff x="1134717" y="643164"/>
                                  <a:chExt cx="199703" cy="180000"/>
                                </a:xfrm>
                              </wpg:grpSpPr>
                              <wps:wsp>
                                <wps:cNvPr id="91617" name="Line 9"/>
                                <wps:cNvCnPr/>
                                <wps:spPr bwMode="auto">
                                  <a:xfrm rot="5400000">
                                    <a:off x="1280535" y="623572"/>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618" name="Line 9"/>
                                <wps:cNvCnPr/>
                                <wps:spPr bwMode="auto">
                                  <a:xfrm rot="10800000">
                                    <a:off x="1134717" y="643164"/>
                                    <a:ext cx="0" cy="18000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g:grpSp>
                            <wpg:grpSp>
                              <wpg:cNvPr id="91619" name="Gruppieren 91619"/>
                              <wpg:cNvGrpSpPr/>
                              <wpg:grpSpPr>
                                <a:xfrm>
                                  <a:off x="4136188" y="643164"/>
                                  <a:ext cx="199703" cy="180000"/>
                                  <a:chOff x="4136188" y="643164"/>
                                  <a:chExt cx="199703" cy="180000"/>
                                </a:xfrm>
                              </wpg:grpSpPr>
                              <wps:wsp>
                                <wps:cNvPr id="91620" name="Line 9"/>
                                <wps:cNvCnPr/>
                                <wps:spPr bwMode="auto">
                                  <a:xfrm rot="5400000">
                                    <a:off x="4282006" y="623572"/>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621" name="Line 9"/>
                                <wps:cNvCnPr/>
                                <wps:spPr bwMode="auto">
                                  <a:xfrm rot="10800000">
                                    <a:off x="4136188" y="643164"/>
                                    <a:ext cx="0" cy="18000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g:grpSp>
                            <wpg:grpSp>
                              <wpg:cNvPr id="91622" name="Gruppieren 91622"/>
                              <wpg:cNvGrpSpPr/>
                              <wpg:grpSpPr>
                                <a:xfrm>
                                  <a:off x="1126149" y="1725788"/>
                                  <a:ext cx="199703" cy="180000"/>
                                  <a:chOff x="1126149" y="1725788"/>
                                  <a:chExt cx="199703" cy="180000"/>
                                </a:xfrm>
                              </wpg:grpSpPr>
                              <wps:wsp>
                                <wps:cNvPr id="91623" name="Line 9"/>
                                <wps:cNvCnPr/>
                                <wps:spPr bwMode="auto">
                                  <a:xfrm rot="5400000">
                                    <a:off x="1271967" y="1706196"/>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624" name="Line 9"/>
                                <wps:cNvCnPr/>
                                <wps:spPr bwMode="auto">
                                  <a:xfrm rot="10800000">
                                    <a:off x="1126149" y="1725788"/>
                                    <a:ext cx="0" cy="18000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g:grpSp>
                            <wpg:grpSp>
                              <wpg:cNvPr id="91625" name="Gruppieren 91625"/>
                              <wpg:cNvGrpSpPr/>
                              <wpg:grpSpPr>
                                <a:xfrm>
                                  <a:off x="2586006" y="1706713"/>
                                  <a:ext cx="205499" cy="180000"/>
                                  <a:chOff x="2586006" y="1706713"/>
                                  <a:chExt cx="205499" cy="180000"/>
                                </a:xfrm>
                              </wpg:grpSpPr>
                              <wps:wsp>
                                <wps:cNvPr id="91626" name="Line 9"/>
                                <wps:cNvCnPr/>
                                <wps:spPr bwMode="auto">
                                  <a:xfrm rot="10800000">
                                    <a:off x="2586006" y="1706713"/>
                                    <a:ext cx="0" cy="180000"/>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627" name="Line 9"/>
                                <wps:cNvCnPr/>
                                <wps:spPr bwMode="auto">
                                  <a:xfrm rot="5400000">
                                    <a:off x="2737634" y="1703121"/>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g:grpSp>
                            <wpg:grpSp>
                              <wpg:cNvPr id="91628" name="Gruppieren 91628"/>
                              <wpg:cNvGrpSpPr/>
                              <wpg:grpSpPr>
                                <a:xfrm>
                                  <a:off x="4126263" y="1706713"/>
                                  <a:ext cx="199703" cy="180000"/>
                                  <a:chOff x="4126263" y="1706713"/>
                                  <a:chExt cx="199703" cy="180000"/>
                                </a:xfrm>
                              </wpg:grpSpPr>
                              <wps:wsp>
                                <wps:cNvPr id="91629" name="Line 9"/>
                                <wps:cNvCnPr/>
                                <wps:spPr bwMode="auto">
                                  <a:xfrm rot="5400000">
                                    <a:off x="4272081" y="1687121"/>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630" name="Line 9"/>
                                <wps:cNvCnPr/>
                                <wps:spPr bwMode="auto">
                                  <a:xfrm rot="10800000">
                                    <a:off x="4126263" y="1706713"/>
                                    <a:ext cx="0" cy="18000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g:grpSp>
                            <pic:pic xmlns:pic="http://schemas.openxmlformats.org/drawingml/2006/picture">
                              <pic:nvPicPr>
                                <pic:cNvPr id="91631"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006572" y="1994877"/>
                                  <a:ext cx="431567" cy="719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632" name="Gerade Verbindung 81"/>
                              <wps:cNvCnPr>
                                <a:cxnSpLocks noChangeShapeType="1"/>
                              </wps:cNvCnPr>
                              <wps:spPr bwMode="auto">
                                <a:xfrm>
                                  <a:off x="1006572" y="2423055"/>
                                  <a:ext cx="39666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633" name="Line 7"/>
                              <wps:cNvCnPr/>
                              <wps:spPr bwMode="auto">
                                <a:xfrm>
                                  <a:off x="1047034" y="2276709"/>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634" name="Line 9"/>
                              <wps:cNvCnPr/>
                              <wps:spPr bwMode="auto">
                                <a:xfrm>
                                  <a:off x="1364399" y="2474427"/>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635" name="Ellipse 91635"/>
                              <wps:cNvSpPr>
                                <a:spLocks noChangeArrowheads="1"/>
                              </wps:cNvSpPr>
                              <wps:spPr bwMode="auto">
                                <a:xfrm>
                                  <a:off x="1154242" y="2239022"/>
                                  <a:ext cx="107941" cy="107821"/>
                                </a:xfrm>
                                <a:prstGeom prst="ellipse">
                                  <a:avLst/>
                                </a:prstGeom>
                                <a:noFill/>
                                <a:ln w="9525" algn="ctr">
                                  <a:solidFill>
                                    <a:schemeClr val="tx1"/>
                                  </a:solidFill>
                                  <a:round/>
                                  <a:headEnd/>
                                  <a:tailEnd/>
                                </a:ln>
                              </wps:spPr>
                              <wps:bodyPr/>
                            </wps:wsp>
                            <wps:wsp>
                              <wps:cNvPr id="91636" name="Line 9"/>
                              <wps:cNvCnPr/>
                              <wps:spPr bwMode="auto">
                                <a:xfrm>
                                  <a:off x="1365802" y="2276710"/>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637" name="Gerade Verbindung mit Pfeil 91637"/>
                              <wps:cNvCnPr/>
                              <wps:spPr>
                                <a:xfrm>
                                  <a:off x="1715231" y="2467221"/>
                                  <a:ext cx="539675"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638" name="Text Box 211"/>
                              <wps:cNvSpPr txBox="1"/>
                              <wps:spPr>
                                <a:xfrm>
                                  <a:off x="1541456" y="2200648"/>
                                  <a:ext cx="833405" cy="261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70834"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1639"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62213" y="1994877"/>
                                  <a:ext cx="433082" cy="719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640" name="Gerade Verbindung 81"/>
                              <wps:cNvCnPr>
                                <a:cxnSpLocks noChangeShapeType="1"/>
                              </wps:cNvCnPr>
                              <wps:spPr bwMode="auto">
                                <a:xfrm>
                                  <a:off x="2465385" y="2430386"/>
                                  <a:ext cx="39659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641" name="Line 9"/>
                              <wps:cNvCnPr/>
                              <wps:spPr bwMode="auto">
                                <a:xfrm>
                                  <a:off x="2810903" y="2479843"/>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642" name="Ellipse 91642"/>
                              <wps:cNvSpPr>
                                <a:spLocks noChangeArrowheads="1"/>
                              </wps:cNvSpPr>
                              <wps:spPr bwMode="auto">
                                <a:xfrm>
                                  <a:off x="2608953" y="2243635"/>
                                  <a:ext cx="107923" cy="107792"/>
                                </a:xfrm>
                                <a:prstGeom prst="ellipse">
                                  <a:avLst/>
                                </a:prstGeom>
                                <a:solidFill>
                                  <a:srgbClr val="FF0000"/>
                                </a:solidFill>
                                <a:ln w="9525" algn="ctr">
                                  <a:solidFill>
                                    <a:schemeClr val="tx1"/>
                                  </a:solidFill>
                                  <a:round/>
                                  <a:headEnd/>
                                  <a:tailEnd/>
                                </a:ln>
                              </wps:spPr>
                              <wps:bodyPr/>
                            </wps:wsp>
                            <wps:wsp>
                              <wps:cNvPr id="91643" name="Line 9"/>
                              <wps:cNvCnPr/>
                              <wps:spPr bwMode="auto">
                                <a:xfrm>
                                  <a:off x="2810903" y="2280042"/>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644" name="Line 7"/>
                              <wps:cNvCnPr/>
                              <wps:spPr bwMode="auto">
                                <a:xfrm>
                                  <a:off x="2517619" y="2276198"/>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645" name="Gerade Verbindung mit Pfeil 91645"/>
                              <wps:cNvCnPr/>
                              <wps:spPr>
                                <a:xfrm>
                                  <a:off x="3240452" y="2457809"/>
                                  <a:ext cx="539584"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646" name="Text Box 211"/>
                              <wps:cNvSpPr txBox="1"/>
                              <wps:spPr>
                                <a:xfrm>
                                  <a:off x="3024215" y="2242861"/>
                                  <a:ext cx="833405" cy="261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31D2B4"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1647"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000330" y="1994877"/>
                                  <a:ext cx="431567" cy="719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648" name="Gerade Verbindung 81"/>
                              <wps:cNvCnPr>
                                <a:cxnSpLocks noChangeShapeType="1"/>
                              </wps:cNvCnPr>
                              <wps:spPr bwMode="auto">
                                <a:xfrm>
                                  <a:off x="4000330" y="2423055"/>
                                  <a:ext cx="39666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649" name="Line 9"/>
                              <wps:cNvCnPr/>
                              <wps:spPr bwMode="auto">
                                <a:xfrm>
                                  <a:off x="4348633" y="2474427"/>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650" name="Ellipse 91650"/>
                              <wps:cNvSpPr>
                                <a:spLocks noChangeArrowheads="1"/>
                              </wps:cNvSpPr>
                              <wps:spPr bwMode="auto">
                                <a:xfrm>
                                  <a:off x="4148000" y="2239022"/>
                                  <a:ext cx="107941" cy="107821"/>
                                </a:xfrm>
                                <a:prstGeom prst="ellipse">
                                  <a:avLst/>
                                </a:prstGeom>
                                <a:noFill/>
                                <a:ln w="9525" algn="ctr">
                                  <a:solidFill>
                                    <a:schemeClr val="tx1"/>
                                  </a:solidFill>
                                  <a:round/>
                                  <a:headEnd/>
                                  <a:tailEnd/>
                                </a:ln>
                              </wps:spPr>
                              <wps:bodyPr/>
                            </wps:wsp>
                            <wps:wsp>
                              <wps:cNvPr id="91651" name="Text Box 211"/>
                              <wps:cNvSpPr txBox="1"/>
                              <wps:spPr>
                                <a:xfrm>
                                  <a:off x="1321343" y="2606242"/>
                                  <a:ext cx="537490" cy="203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A344AB" w14:textId="77777777" w:rsidR="00C82F17" w:rsidRDefault="00C82F17" w:rsidP="00AB0892">
                                    <w:pPr>
                                      <w:pStyle w:val="NormalWeb"/>
                                      <w:overflowPunct w:val="0"/>
                                      <w:spacing w:before="0" w:beforeAutospacing="0" w:after="0" w:afterAutospacing="0"/>
                                      <w:jc w:val="center"/>
                                    </w:pPr>
                                    <w:r>
                                      <w:rPr>
                                        <w:color w:val="000000"/>
                                        <w:kern w:val="24"/>
                                        <w:sz w:val="16"/>
                                        <w:szCs w:val="16"/>
                                      </w:rPr>
                                      <w:t>RHCD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652" name="Line 9"/>
                              <wps:cNvCnPr/>
                              <wps:spPr bwMode="auto">
                                <a:xfrm>
                                  <a:off x="4355634" y="2291152"/>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653" name="Line 7"/>
                              <wps:cNvCnPr/>
                              <wps:spPr bwMode="auto">
                                <a:xfrm>
                                  <a:off x="4043300" y="2287308"/>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654" name="Text Box 44"/>
                              <wps:cNvSpPr txBox="1">
                                <a:spLocks noChangeArrowheads="1"/>
                              </wps:cNvSpPr>
                              <wps:spPr bwMode="auto">
                                <a:xfrm>
                                  <a:off x="112826" y="2009544"/>
                                  <a:ext cx="861060"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7669E" w14:textId="5AB45AD5"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 xml:space="preserve">Rear Side Door open </w:t>
                                    </w:r>
                                    <w:r>
                                      <w:rPr>
                                        <w:color w:val="000000"/>
                                        <w:kern w:val="24"/>
                                        <w:sz w:val="12"/>
                                        <w:szCs w:val="12"/>
                                      </w:rPr>
                                      <w:t>(If Rear Trim switches are fitted)</w:t>
                                    </w:r>
                                  </w:p>
                                </w:txbxContent>
                              </wps:txbx>
                              <wps:bodyPr wrap="square">
                                <a:spAutoFit/>
                              </wps:bodyPr>
                            </wps:wsp>
                            <wpg:grpSp>
                              <wpg:cNvPr id="91655" name="Gruppieren 91655"/>
                              <wpg:cNvGrpSpPr/>
                              <wpg:grpSpPr>
                                <a:xfrm>
                                  <a:off x="1089199" y="2682746"/>
                                  <a:ext cx="236653" cy="1674"/>
                                  <a:chOff x="1089199" y="2682746"/>
                                  <a:chExt cx="236653" cy="1674"/>
                                </a:xfrm>
                              </wpg:grpSpPr>
                              <wps:wsp>
                                <wps:cNvPr id="91656" name="Line 9"/>
                                <wps:cNvCnPr/>
                                <wps:spPr bwMode="auto">
                                  <a:xfrm rot="5400000">
                                    <a:off x="1271967" y="2628860"/>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657" name="Line 9"/>
                                <wps:cNvCnPr/>
                                <wps:spPr bwMode="auto">
                                  <a:xfrm rot="5400000">
                                    <a:off x="1143085" y="2630534"/>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g:grpSp>
                            <wpg:grpSp>
                              <wpg:cNvPr id="91658" name="Gruppieren 91658"/>
                              <wpg:cNvGrpSpPr/>
                              <wpg:grpSpPr>
                                <a:xfrm>
                                  <a:off x="4087502" y="2679656"/>
                                  <a:ext cx="236653" cy="1674"/>
                                  <a:chOff x="4087502" y="2679656"/>
                                  <a:chExt cx="236653" cy="1674"/>
                                </a:xfrm>
                              </wpg:grpSpPr>
                              <wps:wsp>
                                <wps:cNvPr id="91659" name="Line 9"/>
                                <wps:cNvCnPr/>
                                <wps:spPr bwMode="auto">
                                  <a:xfrm rot="5400000">
                                    <a:off x="4270270" y="2625770"/>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660" name="Line 9"/>
                                <wps:cNvCnPr/>
                                <wps:spPr bwMode="auto">
                                  <a:xfrm rot="5400000">
                                    <a:off x="4141388" y="2627444"/>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g:grpSp>
                            <wpg:grpSp>
                              <wpg:cNvPr id="91661" name="Gruppieren 91661"/>
                              <wpg:cNvGrpSpPr/>
                              <wpg:grpSpPr>
                                <a:xfrm>
                                  <a:off x="2555172" y="2679655"/>
                                  <a:ext cx="236333" cy="1"/>
                                  <a:chOff x="2555172" y="2679655"/>
                                  <a:chExt cx="236333" cy="1"/>
                                </a:xfrm>
                              </wpg:grpSpPr>
                              <wps:wsp>
                                <wps:cNvPr id="91662" name="Line 9"/>
                                <wps:cNvCnPr/>
                                <wps:spPr bwMode="auto">
                                  <a:xfrm rot="5400000">
                                    <a:off x="2737634" y="2625785"/>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663" name="Line 9"/>
                                <wps:cNvCnPr/>
                                <wps:spPr bwMode="auto">
                                  <a:xfrm rot="5400000">
                                    <a:off x="2609043" y="2625784"/>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g:grpSp>
                            <wps:wsp>
                              <wps:cNvPr id="91664" name="Line 7"/>
                              <wps:cNvCnPr/>
                              <wps:spPr bwMode="auto">
                                <a:xfrm rot="2700000">
                                  <a:off x="2472313" y="2462811"/>
                                  <a:ext cx="0" cy="179946"/>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665" name="Line 7"/>
                              <wps:cNvCnPr/>
                              <wps:spPr bwMode="auto">
                                <a:xfrm rot="2700000">
                                  <a:off x="1013117" y="2449388"/>
                                  <a:ext cx="0" cy="17994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666" name="Line 7"/>
                              <wps:cNvCnPr/>
                              <wps:spPr bwMode="auto">
                                <a:xfrm rot="2700000">
                                  <a:off x="4000330" y="2461383"/>
                                  <a:ext cx="0" cy="17994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05919E0" id="Gruppieren 39" o:spid="_x0000_s1906" style="width:354.65pt;height:221.2pt;mso-position-horizontal-relative:char;mso-position-vertical-relative:line" coordsize="45040,28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">
                      <v:line id="Gerader Verbinder 91165" o:spid="_x0000_s1907" style="position:absolute;visibility:visible;mso-wrap-style:square" from="5766,9387" to="45040,9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" strokecolor="black [3040]"/>
                      <v:shape id="Text Box 44" o:spid="_x0000_s1908" type="#_x0000_t202" style="position:absolute;top:148;width:10052;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" filled="f" stroked="f">
                        <v:textbox style="mso-fit-shape-to-text:t">
                          <w:txbxContent>
                            <w:p w14:paraId="16D6BB64"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Double Cab Panel Van</w:t>
                              </w:r>
                            </w:p>
                          </w:txbxContent>
                        </v:textbox>
                      </v:shape>
                      <v:shape id="Text Box 44" o:spid="_x0000_s1909" type="#_x0000_t202" style="position:absolute;left:361;top:9916;width:10052;height:3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" filled="f" stroked="f">
                        <v:textbox style="mso-fit-shape-to-text:t">
                          <w:txbxContent>
                            <w:p w14:paraId="0A9FE4BD"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Single Cab Panel Van</w:t>
                              </w:r>
                            </w:p>
                          </w:txbxContent>
                        </v:textbox>
                      </v:shape>
                      <v:shape id="Text Box 44" o:spid="_x0000_s1910" type="#_x0000_t202" style="position:absolute;left:995;top:4181;width:861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" filled="f" stroked="f">
                        <v:textbox style="mso-fit-shape-to-text:t">
                          <w:txbxContent>
                            <w:p w14:paraId="0D9BCF53"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RHCD open</w:t>
                              </w:r>
                            </w:p>
                          </w:txbxContent>
                        </v:textbox>
                      </v:shape>
                      <v:shape id="Picture 4" o:spid="_x0000_s1911" type="#_x0000_t75" alt="ford-tourneo-connect-2005" style="position:absolute;left:10065;top:10722;width:4316;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">
                        <v:imagedata r:id="rId42" o:title="ford-tourneo-connect-2005" chromakey="white"/>
                        <v:path arrowok="t"/>
                        <o:lock v:ext="edit" aspectratio="f"/>
                      </v:shape>
                      <v:line id="Gerade Verbindung 81" o:spid="_x0000_s1912" style="position:absolute;visibility:visible;mso-wrap-style:square" from="10065,15003" to="14032,15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" strokecolor="black [3213]"/>
                      <v:line id="Line 7" o:spid="_x0000_s1913" style="position:absolute;visibility:visible;mso-wrap-style:square" from="10470,13540" to="10470,14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" strokecolor="#9c0" strokeweight="6.75pt"/>
                      <v:line id="Line 9" o:spid="_x0000_s1914" style="position:absolute;visibility:visible;mso-wrap-style:square" from="13643,15517" to="13643,16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" strokecolor="#9c0" strokeweight="6.75pt"/>
                      <v:oval id="Ellipse 91205" o:spid="_x0000_s1915" style="position:absolute;left:11542;top:13163;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" filled="f" strokecolor="black [3213]"/>
                      <v:line id="Line 9" o:spid="_x0000_s1916" style="position:absolute;visibility:visible;mso-wrap-style:square" from="13658,13540" to="13658,14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" strokecolor="#9c0" strokeweight="6.75pt"/>
                      <v:line id="Line 7" o:spid="_x0000_s1917" style="position:absolute;visibility:visible;mso-wrap-style:square" from="10470,15545" to="10470,16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" strokecolor="#9c0" strokeweight="6.75pt"/>
                      <v:shape id="Gerade Verbindung mit Pfeil 91325" o:spid="_x0000_s1918" type="#_x0000_t32" style="position:absolute;left:17152;top:15445;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" strokecolor="#1f497d [3215]" strokeweight="1pt">
                        <v:stroke endarrow="open"/>
                      </v:shape>
                      <v:shape id="Text Box 211" o:spid="_x0000_s1919" type="#_x0000_t202" style="position:absolute;left:15414;top:12779;width:8334;height:2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" filled="f" stroked="f" strokeweight=".5pt">
                        <v:textbox>
                          <w:txbxContent>
                            <w:p w14:paraId="55148202"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txbxContent>
                        </v:textbox>
                      </v:shape>
                      <v:shape id="Picture 4" o:spid="_x0000_s1920" type="#_x0000_t75" alt="ford-tourneo-connect-2005" style="position:absolute;left:24622;top:10722;width:4330;height:71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">
                        <v:imagedata r:id="rId42" o:title="ford-tourneo-connect-2005" chromakey="white"/>
                        <o:lock v:ext="edit" aspectratio="f"/>
                      </v:shape>
                      <v:line id="Line 7" o:spid="_x0000_s1921" style="position:absolute;visibility:visible;mso-wrap-style:square" from="25161,15571" to="25161,16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" strokecolor="red" strokeweight="6.75pt"/>
                      <v:line id="Gerade Verbindung 81" o:spid="_x0000_s1922" style="position:absolute;visibility:visible;mso-wrap-style:square" from="24653,15077" to="28619,15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" strokecolor="black [3213]"/>
                      <v:line id="Line 9" o:spid="_x0000_s1923" style="position:absolute;visibility:visible;mso-wrap-style:square" from="28109,15571" to="28109,16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" strokecolor="red" strokeweight="6.75pt"/>
                      <v:oval id="Ellipse 91374" o:spid="_x0000_s1924" style="position:absolute;left:26089;top:13209;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" fillcolor="red" strokecolor="black [3213]"/>
                      <v:line id="Line 9" o:spid="_x0000_s1925" style="position:absolute;visibility:visible;mso-wrap-style:square" from="28109,13573" to="28109,1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" strokecolor="red" strokeweight="6.75pt"/>
                      <v:line id="Line 7" o:spid="_x0000_s1926" style="position:absolute;visibility:visible;mso-wrap-style:square" from="25176,13535" to="25176,1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" strokecolor="red" strokeweight="6.75pt"/>
                      <v:shape id="Gerade Verbindung mit Pfeil 91377" o:spid="_x0000_s1927" type="#_x0000_t32" style="position:absolute;left:32404;top:15351;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" strokecolor="#1f497d [3215]" strokeweight="1pt">
                        <v:stroke endarrow="open"/>
                      </v:shape>
                      <v:shape id="Text Box 211" o:spid="_x0000_s1928" type="#_x0000_t202" style="position:absolute;left:30242;top:13201;width:8334;height:2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" filled="f" stroked="f" strokeweight=".5pt">
                        <v:textbox>
                          <w:txbxContent>
                            <w:p w14:paraId="508D78C3"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shape id="Picture 4" o:spid="_x0000_s1929" type="#_x0000_t75" alt="ford-tourneo-connect-2005" style="position:absolute;left:40003;top:10722;width:431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">
                        <v:imagedata r:id="rId42" o:title="ford-tourneo-connect-2005" chromakey="white"/>
                        <v:path arrowok="t"/>
                        <o:lock v:ext="edit" aspectratio="f"/>
                      </v:shape>
                      <v:line id="Gerade Verbindung 81" o:spid="_x0000_s1930" style="position:absolute;visibility:visible;mso-wrap-style:square" from="40003,15003" to="43969,15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" strokecolor="black [3213]"/>
                      <v:line id="Line 9" o:spid="_x0000_s1931" style="position:absolute;visibility:visible;mso-wrap-style:square" from="43486,15517" to="43486,16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" strokecolor="#9c0" strokeweight="6.75pt"/>
                      <v:oval id="Ellipse 91382" o:spid="_x0000_s1932" style="position:absolute;left:41480;top:13163;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" filled="f" strokecolor="black [3213]"/>
                      <v:line id="Line 7" o:spid="_x0000_s1933" style="position:absolute;visibility:visible;mso-wrap-style:square" from="40407,15469" to="40407,16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" strokecolor="#9c0" strokeweight="6.75pt"/>
                      <v:shape id="Text Box 211" o:spid="_x0000_s1934" type="#_x0000_t202" style="position:absolute;left:13213;top:16835;width:5375;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" filled="f" stroked="f" strokeweight=".5pt">
                        <v:textbox>
                          <w:txbxContent>
                            <w:p w14:paraId="728152F7" w14:textId="77777777" w:rsidR="00C82F17" w:rsidRDefault="00C82F17" w:rsidP="00AB0892">
                              <w:pPr>
                                <w:pStyle w:val="NormalWeb"/>
                                <w:overflowPunct w:val="0"/>
                                <w:spacing w:before="0" w:beforeAutospacing="0" w:after="0" w:afterAutospacing="0"/>
                                <w:jc w:val="center"/>
                              </w:pPr>
                              <w:r>
                                <w:rPr>
                                  <w:color w:val="000000"/>
                                  <w:kern w:val="24"/>
                                  <w:sz w:val="16"/>
                                  <w:szCs w:val="16"/>
                                </w:rPr>
                                <w:t>RHCD</w:t>
                              </w:r>
                            </w:p>
                          </w:txbxContent>
                        </v:textbox>
                      </v:shape>
                      <v:line id="Line 9" o:spid="_x0000_s1935" style="position:absolute;visibility:visible;mso-wrap-style:square" from="43556,13684" to="43556,14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" strokecolor="red" strokeweight="6.75pt"/>
                      <v:line id="Line 7" o:spid="_x0000_s1936" style="position:absolute;visibility:visible;mso-wrap-style:square" from="40433,13646" to="40433,14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" strokecolor="red" strokeweight="6.75pt"/>
                      <v:shape id="Text Box 44" o:spid="_x0000_s1937" type="#_x0000_t202" style="position:absolute;left:1142;top:14004;width:861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" filled="f" stroked="f">
                        <v:textbox style="mso-fit-shape-to-text:t">
                          <w:txbxContent>
                            <w:p w14:paraId="74B0C04C"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RHCD open</w:t>
                              </w:r>
                            </w:p>
                          </w:txbxContent>
                        </v:textbox>
                      </v:shape>
                      <v:shape id="Picture 4" o:spid="_x0000_s1938" type="#_x0000_t75" alt="ford-tourneo-connect-2005" style="position:absolute;left:10165;width:4316;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">
                        <v:imagedata r:id="rId42" o:title="ford-tourneo-connect-2005" chromakey="white"/>
                        <v:path arrowok="t"/>
                        <o:lock v:ext="edit" aspectratio="f"/>
                      </v:shape>
                      <v:line id="Gerade Verbindung 81" o:spid="_x0000_s1939" style="position:absolute;visibility:visible;mso-wrap-style:square" from="10165,5996" to="14132,5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" strokecolor="black [3213]"/>
                      <v:line id="Line 7" o:spid="_x0000_s1940" style="position:absolute;visibility:visible;mso-wrap-style:square" from="10570,2818" to="10570,3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" strokecolor="#9c0" strokeweight="6.75pt"/>
                      <v:line id="Line 9" o:spid="_x0000_s1941" style="position:absolute;visibility:visible;mso-wrap-style:square" from="13744,4509" to="13744,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" strokecolor="#9c0" strokeweight="6.75pt"/>
                      <v:oval id="Ellipse 91520" o:spid="_x0000_s1942" style="position:absolute;left:11642;top:2441;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" filled="f" strokecolor="black [3213]"/>
                      <v:line id="Line 9" o:spid="_x0000_s1943" style="position:absolute;visibility:visible;mso-wrap-style:square" from="13758,2818" to="13758,3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" strokecolor="#9c0" strokeweight="6.75pt"/>
                      <v:line id="Line 7" o:spid="_x0000_s1944" style="position:absolute;visibility:visible;mso-wrap-style:square" from="10570,4537" to="10570,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" strokecolor="#9c0" strokeweight="6.75pt"/>
                      <v:shape id="Gerade Verbindung mit Pfeil 91523" o:spid="_x0000_s1945" type="#_x0000_t32" style="position:absolute;left:17252;top:4723;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" strokecolor="#1f497d [3215]" strokeweight="1pt">
                        <v:stroke endarrow="open"/>
                      </v:shape>
                      <v:shape id="Text Box 211" o:spid="_x0000_s1946" type="#_x0000_t202" style="position:absolute;left:15514;top:2057;width:8334;height:2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" filled="f" stroked="f" strokeweight=".5pt">
                        <v:textbox>
                          <w:txbxContent>
                            <w:p w14:paraId="6C6669B8"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txbxContent>
                        </v:textbox>
                      </v:shape>
                      <v:shape id="Picture 4" o:spid="_x0000_s1947" type="#_x0000_t75" alt="ford-tourneo-connect-2005" style="position:absolute;left:24722;width:4330;height:71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">
                        <v:imagedata r:id="rId42" o:title="ford-tourneo-connect-2005" chromakey="white"/>
                        <o:lock v:ext="edit" aspectratio="f"/>
                      </v:shape>
                      <v:line id="Line 7" o:spid="_x0000_s1948" style="position:absolute;visibility:visible;mso-wrap-style:square" from="25261,4563" to="2526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" strokecolor="red" strokeweight="6.75pt"/>
                      <v:line id="Gerade Verbindung 81" o:spid="_x0000_s1949" style="position:absolute;visibility:visible;mso-wrap-style:square" from="24753,6069" to="28719,6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" strokecolor="black [3213]"/>
                      <v:line id="Line 9" o:spid="_x0000_s1950" style="position:absolute;visibility:visible;mso-wrap-style:square" from="28209,4563" to="28209,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" strokecolor="red" strokeweight="6.75pt"/>
                      <v:oval id="Ellipse 91529" o:spid="_x0000_s1951" style="position:absolute;left:26189;top:2487;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" fillcolor="red" strokecolor="black [3213]"/>
                      <v:line id="Line 9" o:spid="_x0000_s1952" style="position:absolute;visibility:visible;mso-wrap-style:square" from="28209,2851" to="28209,3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" strokecolor="red" strokeweight="6.75pt"/>
                      <v:line id="Line 7" o:spid="_x0000_s1953" style="position:absolute;visibility:visible;mso-wrap-style:square" from="25276,2813" to="25276,3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" strokecolor="red" strokeweight="6.75pt"/>
                      <v:shape id="Gerade Verbindung mit Pfeil 91532" o:spid="_x0000_s1954" type="#_x0000_t32" style="position:absolute;left:32504;top:4629;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" strokecolor="#1f497d [3215]" strokeweight="1pt">
                        <v:stroke endarrow="open"/>
                      </v:shape>
                      <v:shape id="Text Box 211" o:spid="_x0000_s1955" type="#_x0000_t202" style="position:absolute;left:30342;top:2479;width:8334;height:2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" filled="f" stroked="f" strokeweight=".5pt">
                        <v:textbox>
                          <w:txbxContent>
                            <w:p w14:paraId="0DFB9124"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shape id="Picture 4" o:spid="_x0000_s1956" type="#_x0000_t75" alt="ford-tourneo-connect-2005" style="position:absolute;left:40103;width:431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">
                        <v:imagedata r:id="rId42" o:title="ford-tourneo-connect-2005" chromakey="white"/>
                        <v:path arrowok="t"/>
                        <o:lock v:ext="edit" aspectratio="f"/>
                      </v:shape>
                      <v:line id="Gerade Verbindung 81" o:spid="_x0000_s1957" style="position:absolute;visibility:visible;mso-wrap-style:square" from="40103,5996" to="44069,5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" strokecolor="black [3213]"/>
                      <v:oval id="Ellipse 91536" o:spid="_x0000_s1958" style="position:absolute;left:41580;top:2441;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" filled="f" strokecolor="black [3213]"/>
                      <v:shape id="Text Box 211" o:spid="_x0000_s1959" type="#_x0000_t202" style="position:absolute;left:13040;top:5732;width:5375;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" filled="f" stroked="f" strokeweight=".5pt">
                        <v:textbox>
                          <w:txbxContent>
                            <w:p w14:paraId="04C53F87" w14:textId="77777777" w:rsidR="00C82F17" w:rsidRDefault="00C82F17" w:rsidP="00AB0892">
                              <w:pPr>
                                <w:pStyle w:val="NormalWeb"/>
                                <w:overflowPunct w:val="0"/>
                                <w:spacing w:before="0" w:beforeAutospacing="0" w:after="0" w:afterAutospacing="0"/>
                                <w:jc w:val="center"/>
                              </w:pPr>
                              <w:r>
                                <w:rPr>
                                  <w:color w:val="000000"/>
                                  <w:kern w:val="24"/>
                                  <w:sz w:val="16"/>
                                  <w:szCs w:val="16"/>
                                </w:rPr>
                                <w:t>RHCD</w:t>
                              </w:r>
                            </w:p>
                          </w:txbxContent>
                        </v:textbox>
                      </v:shape>
                      <v:line id="Line 9" o:spid="_x0000_s1960" style="position:absolute;visibility:visible;mso-wrap-style:square" from="43465,2962" to="43465,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" strokecolor="red" strokeweight="6.75pt"/>
                      <v:line id="Line 7" o:spid="_x0000_s1961" style="position:absolute;visibility:visible;mso-wrap-style:square" from="40533,2924" to="40533,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" strokecolor="red" strokeweight="6.75pt"/>
                      <v:group id="Gruppieren 91540" o:spid="_x0000_s1962" style="position:absolute;left:25911;top:6293;width:2055;height:1800" coordorigin="25911,6293" coordsize="2054,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">
                        <v:line id="Line 9" o:spid="_x0000_s1963" style="position:absolute;rotation:180;visibility:visible;mso-wrap-style:square" from="25911,6293" to="25911,8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" strokecolor="red" strokeweight="6.75pt"/>
                        <v:line id="Line 9" o:spid="_x0000_s1964" style="position:absolute;rotation:90;visibility:visible;mso-wrap-style:square" from="27428,6256" to="27428,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" strokecolor="red" strokeweight="6.75pt"/>
                      </v:group>
                      <v:line id="Line 7" o:spid="_x0000_s1965" style="position:absolute;visibility:visible;mso-wrap-style:square" from="40561,4459" to="40561,5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" strokecolor="red" strokeweight="6.75pt"/>
                      <v:line id="Line 9" o:spid="_x0000_s1966" style="position:absolute;visibility:visible;mso-wrap-style:square" from="43509,4459" to="43509,5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" strokecolor="red" strokeweight="6.75pt"/>
                      <v:group id="Gruppieren 91616" o:spid="_x0000_s1967" style="position:absolute;left:11347;top:6431;width:1997;height:1800" coordorigin="11347,6431" coordsize="19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">
                        <v:line id="Line 9" o:spid="_x0000_s1968" style="position:absolute;rotation:90;visibility:visible;mso-wrap-style:square" from="12805,6235" to="12805,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" strokecolor="#9c0" strokeweight="6.75pt"/>
                        <v:line id="Line 9" o:spid="_x0000_s1969" style="position:absolute;rotation:180;visibility:visible;mso-wrap-style:square" from="11347,6431" to="11347,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" strokecolor="#9c0" strokeweight="6.75pt"/>
                      </v:group>
                      <v:group id="Gruppieren 91619" o:spid="_x0000_s1970" style="position:absolute;left:41361;top:6431;width:1997;height:1800" coordorigin="41361,6431" coordsize="19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">
                        <v:line id="Line 9" o:spid="_x0000_s1971" style="position:absolute;rotation:90;visibility:visible;mso-wrap-style:square" from="42820,6235" to="42820,7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" strokecolor="#9c0" strokeweight="6.75pt"/>
                        <v:line id="Line 9" o:spid="_x0000_s1972" style="position:absolute;rotation:180;visibility:visible;mso-wrap-style:square" from="41361,6431" to="41361,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" strokecolor="#9c0" strokeweight="6.75pt"/>
                      </v:group>
                      <v:group id="Gruppieren 91622" o:spid="_x0000_s1973" style="position:absolute;left:11261;top:17257;width:1997;height:1800" coordorigin="11261,17257" coordsize="19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">
                        <v:line id="Line 9" o:spid="_x0000_s1974" style="position:absolute;rotation:90;visibility:visible;mso-wrap-style:square" from="12719,17061" to="12719,18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" strokecolor="#9c0" strokeweight="6.75pt"/>
                        <v:line id="Line 9" o:spid="_x0000_s1975" style="position:absolute;rotation:180;visibility:visible;mso-wrap-style:square" from="11261,17257" to="11261,19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" strokecolor="#9c0" strokeweight="6.75pt"/>
                      </v:group>
                      <v:group id="Gruppieren 91625" o:spid="_x0000_s1976" style="position:absolute;left:25860;top:17067;width:2055;height:1800" coordorigin="25860,17067" coordsize="2054,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">
                        <v:line id="Line 9" o:spid="_x0000_s1977" style="position:absolute;rotation:180;visibility:visible;mso-wrap-style:square" from="25860,17067" to="25860,18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" strokecolor="red" strokeweight="6.75pt"/>
                        <v:line id="Line 9" o:spid="_x0000_s1978" style="position:absolute;rotation:90;visibility:visible;mso-wrap-style:square" from="27376,17030" to="27376,18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" strokecolor="red" strokeweight="6.75pt"/>
                      </v:group>
                      <v:group id="Gruppieren 91628" o:spid="_x0000_s1979" style="position:absolute;left:41262;top:17067;width:1997;height:1800" coordorigin="41262,17067" coordsize="19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">
                        <v:line id="Line 9" o:spid="_x0000_s1980" style="position:absolute;rotation:90;visibility:visible;mso-wrap-style:square" from="42720,16871" to="42720,17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" strokecolor="#9c0" strokeweight="6.75pt"/>
                        <v:line id="Line 9" o:spid="_x0000_s1981" style="position:absolute;rotation:180;visibility:visible;mso-wrap-style:square" from="41262,17067" to="41262,18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" strokecolor="#9c0" strokeweight="6.75pt"/>
                      </v:group>
                      <v:shape id="Picture 4" o:spid="_x0000_s1982" type="#_x0000_t75" alt="ford-tourneo-connect-2005" style="position:absolute;left:10065;top:19948;width:4316;height:7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">
                        <v:imagedata r:id="rId42" o:title="ford-tourneo-connect-2005" chromakey="white"/>
                        <v:path arrowok="t"/>
                        <o:lock v:ext="edit" aspectratio="f"/>
                      </v:shape>
                      <v:line id="Gerade Verbindung 81" o:spid="_x0000_s1983" style="position:absolute;visibility:visible;mso-wrap-style:square" from="10065,24230" to="14032,24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" strokecolor="black [3213]"/>
                      <v:line id="Line 7" o:spid="_x0000_s1984" style="position:absolute;visibility:visible;mso-wrap-style:square" from="10470,22767" to="10470,2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" strokecolor="#9c0" strokeweight="6.75pt"/>
                      <v:line id="Line 9" o:spid="_x0000_s1985" style="position:absolute;visibility:visible;mso-wrap-style:square" from="13643,24744" to="13643,2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" strokecolor="#9c0" strokeweight="6.75pt"/>
                      <v:oval id="Ellipse 91635" o:spid="_x0000_s1986" style="position:absolute;left:11542;top:22390;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" filled="f" strokecolor="black [3213]"/>
                      <v:line id="Line 9" o:spid="_x0000_s1987" style="position:absolute;visibility:visible;mso-wrap-style:square" from="13658,22767" to="13658,2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" strokecolor="#9c0" strokeweight="6.75pt"/>
                      <v:shape id="Gerade Verbindung mit Pfeil 91637" o:spid="_x0000_s1988" type="#_x0000_t32" style="position:absolute;left:17152;top:24672;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" strokecolor="#1f497d [3215]" strokeweight="1pt">
                        <v:stroke endarrow="open"/>
                      </v:shape>
                      <v:shape id="Text Box 211" o:spid="_x0000_s1989" type="#_x0000_t202" style="position:absolute;left:15414;top:22006;width:8334;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" filled="f" stroked="f" strokeweight=".5pt">
                        <v:textbox>
                          <w:txbxContent>
                            <w:p w14:paraId="39370834"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txbxContent>
                        </v:textbox>
                      </v:shape>
                      <v:shape id="Picture 4" o:spid="_x0000_s1990" type="#_x0000_t75" alt="ford-tourneo-connect-2005" style="position:absolute;left:24622;top:19948;width:4330;height:7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">
                        <v:imagedata r:id="rId42" o:title="ford-tourneo-connect-2005" chromakey="white"/>
                        <o:lock v:ext="edit" aspectratio="f"/>
                      </v:shape>
                      <v:line id="Gerade Verbindung 81" o:spid="_x0000_s1991" style="position:absolute;visibility:visible;mso-wrap-style:square" from="24653,24303" to="28619,24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" strokecolor="black [3213]"/>
                      <v:line id="Line 9" o:spid="_x0000_s1992" style="position:absolute;visibility:visible;mso-wrap-style:square" from="28109,24798" to="2810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" strokecolor="red" strokeweight="6.75pt"/>
                      <v:oval id="Ellipse 91642" o:spid="_x0000_s1993" style="position:absolute;left:26089;top:22436;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" fillcolor="red" strokecolor="black [3213]"/>
                      <v:line id="Line 9" o:spid="_x0000_s1994" style="position:absolute;visibility:visible;mso-wrap-style:square" from="28109,22800" to="28109,23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" strokecolor="red" strokeweight="6.75pt"/>
                      <v:line id="Line 7" o:spid="_x0000_s1995" style="position:absolute;visibility:visible;mso-wrap-style:square" from="25176,22761" to="25176,23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" strokecolor="red" strokeweight="6.75pt"/>
                      <v:shape id="Gerade Verbindung mit Pfeil 91645" o:spid="_x0000_s1996" type="#_x0000_t32" style="position:absolute;left:32404;top:24578;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" strokecolor="#1f497d [3215]" strokeweight="1pt">
                        <v:stroke endarrow="open"/>
                      </v:shape>
                      <v:shape id="Text Box 211" o:spid="_x0000_s1997" type="#_x0000_t202" style="position:absolute;left:30242;top:22428;width:8334;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" filled="f" stroked="f" strokeweight=".5pt">
                        <v:textbox>
                          <w:txbxContent>
                            <w:p w14:paraId="0731D2B4"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shape id="Picture 4" o:spid="_x0000_s1998" type="#_x0000_t75" alt="ford-tourneo-connect-2005" style="position:absolute;left:40003;top:19948;width:4315;height:7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">
                        <v:imagedata r:id="rId42" o:title="ford-tourneo-connect-2005" chromakey="white"/>
                        <v:path arrowok="t"/>
                        <o:lock v:ext="edit" aspectratio="f"/>
                      </v:shape>
                      <v:line id="Gerade Verbindung 81" o:spid="_x0000_s1999" style="position:absolute;visibility:visible;mso-wrap-style:square" from="40003,24230" to="43969,24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" strokecolor="black [3213]"/>
                      <v:line id="Line 9" o:spid="_x0000_s2000" style="position:absolute;visibility:visible;mso-wrap-style:square" from="43486,24744" to="43486,2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" strokecolor="#9c0" strokeweight="6.75pt"/>
                      <v:oval id="Ellipse 91650" o:spid="_x0000_s2001" style="position:absolute;left:41480;top:22390;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" filled="f" strokecolor="black [3213]"/>
                      <v:shape id="Text Box 211" o:spid="_x0000_s2002" type="#_x0000_t202" style="position:absolute;left:13213;top:26062;width:5375;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" filled="f" stroked="f" strokeweight=".5pt">
                        <v:textbox>
                          <w:txbxContent>
                            <w:p w14:paraId="79A344AB" w14:textId="77777777" w:rsidR="00C82F17" w:rsidRDefault="00C82F17" w:rsidP="00AB0892">
                              <w:pPr>
                                <w:pStyle w:val="NormalWeb"/>
                                <w:overflowPunct w:val="0"/>
                                <w:spacing w:before="0" w:beforeAutospacing="0" w:after="0" w:afterAutospacing="0"/>
                                <w:jc w:val="center"/>
                              </w:pPr>
                              <w:r>
                                <w:rPr>
                                  <w:color w:val="000000"/>
                                  <w:kern w:val="24"/>
                                  <w:sz w:val="16"/>
                                  <w:szCs w:val="16"/>
                                </w:rPr>
                                <w:t>RHCD</w:t>
                              </w:r>
                            </w:p>
                          </w:txbxContent>
                        </v:textbox>
                      </v:shape>
                      <v:line id="Line 9" o:spid="_x0000_s2003" style="position:absolute;visibility:visible;mso-wrap-style:square" from="43556,22911" to="43556,23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" strokecolor="red" strokeweight="6.75pt"/>
                      <v:line id="Line 7" o:spid="_x0000_s2004" style="position:absolute;visibility:visible;mso-wrap-style:square" from="40433,22873" to="40433,23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" strokecolor="red" strokeweight="6.75pt"/>
                      <v:shape id="Text Box 44" o:spid="_x0000_s2005" type="#_x0000_t202" style="position:absolute;left:1128;top:20095;width:861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" filled="f" stroked="f">
                        <v:textbox style="mso-fit-shape-to-text:t">
                          <w:txbxContent>
                            <w:p w14:paraId="7A37669E" w14:textId="5AB45AD5"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 xml:space="preserve">Rear Side Door open </w:t>
                              </w:r>
                              <w:r>
                                <w:rPr>
                                  <w:color w:val="000000"/>
                                  <w:kern w:val="24"/>
                                  <w:sz w:val="12"/>
                                  <w:szCs w:val="12"/>
                                </w:rPr>
                                <w:t>(If Rear Trim switches are fitted)</w:t>
                              </w:r>
                            </w:p>
                          </w:txbxContent>
                        </v:textbox>
                      </v:shape>
                      <v:group id="Gruppieren 91655" o:spid="_x0000_s2006" style="position:absolute;left:10891;top:26827;width:2367;height:17" coordorigin="10891,26827" coordsize="2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">
                        <v:line id="Line 9" o:spid="_x0000_s2007" style="position:absolute;rotation:90;visibility:visible;mso-wrap-style:square" from="12719,26288" to="12719,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" strokecolor="#9c0" strokeweight="6.75pt"/>
                        <v:line id="Line 9" o:spid="_x0000_s2008" style="position:absolute;rotation:90;visibility:visible;mso-wrap-style:square" from="11430,26305" to="11430,27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" strokecolor="#9c0" strokeweight="6.75pt"/>
                      </v:group>
                      <v:group id="Gruppieren 91658" o:spid="_x0000_s2009" style="position:absolute;left:40875;top:26796;width:2366;height:17" coordorigin="40875,26796" coordsize="2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">
                        <v:line id="Line 9" o:spid="_x0000_s2010" style="position:absolute;rotation:90;visibility:visible;mso-wrap-style:square" from="42702,26257" to="42702,2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" strokecolor="#9c0" strokeweight="6.75pt"/>
                        <v:line id="Line 9" o:spid="_x0000_s2011" style="position:absolute;rotation:90;visibility:visible;mso-wrap-style:square" from="41414,26274" to="41414,27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" strokecolor="#9c0" strokeweight="6.75pt"/>
                      </v:group>
                      <v:group id="Gruppieren 91661" o:spid="_x0000_s2012" style="position:absolute;left:25551;top:26796;width:2364;height:0" coordorigin="25551,26796" coordsize="2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">
                        <v:line id="Line 9" o:spid="_x0000_s2013" style="position:absolute;rotation:90;visibility:visible;mso-wrap-style:square" from="27376,26257" to="27376,2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" strokecolor="red" strokeweight="6.75pt"/>
                        <v:line id="Line 9" o:spid="_x0000_s2014" style="position:absolute;rotation:90;visibility:visible;mso-wrap-style:square" from="26090,26257" to="26090,2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" strokecolor="red" strokeweight="6.75pt"/>
                      </v:group>
                      <v:line id="Line 7" o:spid="_x0000_s2015" style="position:absolute;rotation:45;visibility:visible;mso-wrap-style:square" from="24723,24627" to="24723,2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" strokecolor="red" strokeweight="6.75pt"/>
                      <v:line id="Line 7" o:spid="_x0000_s2016" style="position:absolute;rotation:45;visibility:visible;mso-wrap-style:square" from="10131,24493" to="1013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" strokecolor="#9c0" strokeweight="6.75pt"/>
                      <v:line id="Line 7" o:spid="_x0000_s2017" style="position:absolute;rotation:45;visibility:visible;mso-wrap-style:square" from="40003,24613" to="40003,2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" strokecolor="#9c0" strokeweight="6.75pt"/>
                      <w10:anchorlock/>
                    </v:group>
                  </w:pict>
                </mc:Fallback>
              </mc:AlternateContent>
            </w:r>
          </w:p>
        </w:tc>
      </w:tr>
      <w:tr w:rsidR="00AB0892" w:rsidRPr="00A82BF4" w14:paraId="6ED6EB3A" w14:textId="77777777" w:rsidTr="00AB0892">
        <w:trPr>
          <w:trHeight w:val="255"/>
        </w:trPr>
        <w:tc>
          <w:tcPr>
            <w:tcW w:w="2187" w:type="dxa"/>
            <w:shd w:val="clear" w:color="auto" w:fill="D9D9D9" w:themeFill="background1" w:themeFillShade="D9"/>
          </w:tcPr>
          <w:p w14:paraId="3E42162A" w14:textId="137C12EB" w:rsidR="00AB0892" w:rsidRPr="00C66B68" w:rsidRDefault="00AB0892" w:rsidP="00AB0892">
            <w:pPr>
              <w:rPr>
                <w:rFonts w:cs="Arial"/>
                <w:b/>
                <w:bCs/>
                <w:color w:val="000000"/>
                <w:szCs w:val="22"/>
              </w:rPr>
            </w:pPr>
            <w:r w:rsidRPr="00C66B68">
              <w:rPr>
                <w:rFonts w:cs="Arial"/>
                <w:b/>
                <w:bCs/>
                <w:color w:val="000000"/>
                <w:szCs w:val="22"/>
              </w:rPr>
              <w:lastRenderedPageBreak/>
              <w:t>Actors</w:t>
            </w:r>
          </w:p>
        </w:tc>
        <w:tc>
          <w:tcPr>
            <w:tcW w:w="658" w:type="dxa"/>
            <w:shd w:val="clear" w:color="auto" w:fill="auto"/>
          </w:tcPr>
          <w:p w14:paraId="08592EF0" w14:textId="77777777" w:rsidR="00AB0892" w:rsidRPr="00C66B68" w:rsidRDefault="00AB0892" w:rsidP="00AB0892">
            <w:pPr>
              <w:rPr>
                <w:rFonts w:cs="Arial"/>
                <w:color w:val="000000"/>
                <w:szCs w:val="22"/>
              </w:rPr>
            </w:pPr>
          </w:p>
        </w:tc>
        <w:tc>
          <w:tcPr>
            <w:tcW w:w="7356" w:type="dxa"/>
            <w:shd w:val="clear" w:color="auto" w:fill="auto"/>
          </w:tcPr>
          <w:p w14:paraId="606A7352" w14:textId="19EE6DE2" w:rsidR="00AB0892" w:rsidRPr="00C66B68" w:rsidRDefault="00AB0892" w:rsidP="00AB0892">
            <w:pPr>
              <w:rPr>
                <w:rFonts w:cs="Arial"/>
                <w:szCs w:val="22"/>
              </w:rPr>
            </w:pPr>
            <w:r>
              <w:rPr>
                <w:rFonts w:cs="Arial"/>
                <w:szCs w:val="22"/>
              </w:rPr>
              <w:t>User</w:t>
            </w:r>
          </w:p>
        </w:tc>
      </w:tr>
      <w:tr w:rsidR="00AB0892" w:rsidRPr="00A82BF4" w14:paraId="646431DF" w14:textId="77777777" w:rsidTr="00AB0892">
        <w:trPr>
          <w:trHeight w:val="255"/>
        </w:trPr>
        <w:tc>
          <w:tcPr>
            <w:tcW w:w="2187" w:type="dxa"/>
            <w:shd w:val="clear" w:color="auto" w:fill="D9D9D9" w:themeFill="background1" w:themeFillShade="D9"/>
            <w:hideMark/>
          </w:tcPr>
          <w:p w14:paraId="460AF320" w14:textId="19A5086C" w:rsidR="00AB0892" w:rsidRPr="00C66B68" w:rsidRDefault="00AB0892" w:rsidP="00AB0892">
            <w:pPr>
              <w:rPr>
                <w:rFonts w:cs="Arial"/>
                <w:b/>
                <w:bCs/>
                <w:color w:val="000000"/>
                <w:szCs w:val="22"/>
              </w:rPr>
            </w:pPr>
            <w:r w:rsidRPr="00C66B68">
              <w:rPr>
                <w:rFonts w:cs="Arial"/>
                <w:b/>
                <w:bCs/>
                <w:color w:val="000000"/>
                <w:szCs w:val="22"/>
              </w:rPr>
              <w:t>Precondition</w:t>
            </w:r>
          </w:p>
        </w:tc>
        <w:tc>
          <w:tcPr>
            <w:tcW w:w="658" w:type="dxa"/>
            <w:shd w:val="clear" w:color="auto" w:fill="auto"/>
            <w:hideMark/>
          </w:tcPr>
          <w:p w14:paraId="2D1DF190" w14:textId="77777777" w:rsidR="00AB0892" w:rsidRPr="00C66B68" w:rsidRDefault="00AB0892" w:rsidP="00AB0892">
            <w:pPr>
              <w:rPr>
                <w:rFonts w:cs="Arial"/>
                <w:color w:val="000000"/>
                <w:szCs w:val="22"/>
              </w:rPr>
            </w:pPr>
          </w:p>
        </w:tc>
        <w:tc>
          <w:tcPr>
            <w:tcW w:w="7356" w:type="dxa"/>
            <w:shd w:val="clear" w:color="auto" w:fill="auto"/>
          </w:tcPr>
          <w:p w14:paraId="70C8DA1B" w14:textId="6B40E8FB" w:rsidR="00AB0892" w:rsidRPr="00C66B68" w:rsidRDefault="00AB0892" w:rsidP="00AB0892">
            <w:pPr>
              <w:rPr>
                <w:rFonts w:cs="Arial"/>
                <w:szCs w:val="22"/>
              </w:rPr>
            </w:pPr>
            <w:r>
              <w:rPr>
                <w:rFonts w:cs="Arial"/>
                <w:szCs w:val="22"/>
              </w:rPr>
              <w:t>Vehicle Type “Commercial Vehicle” (Double or Single</w:t>
            </w:r>
            <w:r w:rsidRPr="006208BB">
              <w:rPr>
                <w:rFonts w:cs="Arial"/>
                <w:szCs w:val="22"/>
              </w:rPr>
              <w:t xml:space="preserve"> Cab Panel Van</w:t>
            </w:r>
            <w:r>
              <w:rPr>
                <w:rFonts w:cs="Arial"/>
                <w:szCs w:val="22"/>
              </w:rPr>
              <w:t>)</w:t>
            </w:r>
          </w:p>
        </w:tc>
      </w:tr>
      <w:tr w:rsidR="00AB0892" w:rsidRPr="00A82BF4" w14:paraId="46822A93" w14:textId="77777777" w:rsidTr="00AB0892">
        <w:trPr>
          <w:trHeight w:val="255"/>
        </w:trPr>
        <w:tc>
          <w:tcPr>
            <w:tcW w:w="2187" w:type="dxa"/>
            <w:shd w:val="clear" w:color="auto" w:fill="D9D9D9" w:themeFill="background1" w:themeFillShade="D9"/>
            <w:hideMark/>
          </w:tcPr>
          <w:p w14:paraId="72DA1FC9" w14:textId="77777777" w:rsidR="00AB0892" w:rsidRPr="00C66B68" w:rsidRDefault="00AB0892" w:rsidP="00AB0892">
            <w:pPr>
              <w:rPr>
                <w:rFonts w:cs="Arial"/>
                <w:b/>
                <w:bCs/>
                <w:color w:val="000000"/>
                <w:szCs w:val="22"/>
              </w:rPr>
            </w:pPr>
          </w:p>
        </w:tc>
        <w:tc>
          <w:tcPr>
            <w:tcW w:w="658" w:type="dxa"/>
            <w:shd w:val="clear" w:color="auto" w:fill="auto"/>
            <w:hideMark/>
          </w:tcPr>
          <w:p w14:paraId="350251D0" w14:textId="77777777" w:rsidR="00AB0892" w:rsidRPr="00C66B68" w:rsidRDefault="00AB0892" w:rsidP="00AB0892">
            <w:pPr>
              <w:rPr>
                <w:rFonts w:cs="Arial"/>
                <w:color w:val="000000"/>
                <w:szCs w:val="22"/>
              </w:rPr>
            </w:pPr>
          </w:p>
        </w:tc>
        <w:tc>
          <w:tcPr>
            <w:tcW w:w="7356" w:type="dxa"/>
            <w:shd w:val="clear" w:color="auto" w:fill="auto"/>
          </w:tcPr>
          <w:p w14:paraId="350972B4" w14:textId="3436C58B" w:rsidR="00AB0892" w:rsidRPr="00C66B68" w:rsidRDefault="00AB0892" w:rsidP="00AB0892">
            <w:pPr>
              <w:rPr>
                <w:rFonts w:cs="Arial"/>
                <w:szCs w:val="22"/>
              </w:rPr>
            </w:pPr>
            <w:r>
              <w:rPr>
                <w:rFonts w:cs="Arial"/>
                <w:szCs w:val="22"/>
              </w:rPr>
              <w:t>SLP Transit Configuration “Cabin Cargo”</w:t>
            </w:r>
          </w:p>
        </w:tc>
      </w:tr>
      <w:tr w:rsidR="00AB0892" w:rsidRPr="00A82BF4" w14:paraId="71B98E0F" w14:textId="77777777" w:rsidTr="00AB0892">
        <w:trPr>
          <w:trHeight w:val="255"/>
        </w:trPr>
        <w:tc>
          <w:tcPr>
            <w:tcW w:w="2187" w:type="dxa"/>
            <w:shd w:val="clear" w:color="auto" w:fill="D9D9D9" w:themeFill="background1" w:themeFillShade="D9"/>
            <w:hideMark/>
          </w:tcPr>
          <w:p w14:paraId="0AA81250" w14:textId="34452FC0" w:rsidR="00AB0892" w:rsidRPr="00C66B68" w:rsidRDefault="00AB0892" w:rsidP="00AB0892">
            <w:pPr>
              <w:rPr>
                <w:rFonts w:cs="Arial"/>
                <w:b/>
                <w:bCs/>
                <w:color w:val="000000"/>
                <w:szCs w:val="22"/>
              </w:rPr>
            </w:pPr>
          </w:p>
        </w:tc>
        <w:tc>
          <w:tcPr>
            <w:tcW w:w="658" w:type="dxa"/>
            <w:shd w:val="clear" w:color="auto" w:fill="auto"/>
            <w:hideMark/>
          </w:tcPr>
          <w:p w14:paraId="6CD3306C" w14:textId="5D45B2D0" w:rsidR="00AB0892" w:rsidRPr="00C66B68" w:rsidRDefault="00AB0892" w:rsidP="00AB0892">
            <w:pPr>
              <w:rPr>
                <w:rFonts w:cs="Arial"/>
                <w:color w:val="000000"/>
                <w:szCs w:val="22"/>
              </w:rPr>
            </w:pPr>
          </w:p>
        </w:tc>
        <w:tc>
          <w:tcPr>
            <w:tcW w:w="7356" w:type="dxa"/>
            <w:shd w:val="clear" w:color="auto" w:fill="auto"/>
          </w:tcPr>
          <w:p w14:paraId="7CF58343" w14:textId="55E9BC23" w:rsidR="00AB0892" w:rsidRPr="00C66B68" w:rsidRDefault="00AB0892" w:rsidP="00AB0892">
            <w:pPr>
              <w:rPr>
                <w:rFonts w:cs="Arial"/>
                <w:strike/>
                <w:szCs w:val="22"/>
              </w:rPr>
            </w:pPr>
            <w:r>
              <w:rPr>
                <w:rFonts w:cs="Arial"/>
                <w:szCs w:val="22"/>
              </w:rPr>
              <w:t>Feature “Smart Unlock Ignition” is disabled</w:t>
            </w:r>
          </w:p>
        </w:tc>
      </w:tr>
      <w:tr w:rsidR="00AB0892" w:rsidRPr="00A82BF4" w14:paraId="5DFAFC47" w14:textId="77777777" w:rsidTr="00AB0892">
        <w:trPr>
          <w:trHeight w:val="255"/>
        </w:trPr>
        <w:tc>
          <w:tcPr>
            <w:tcW w:w="2187" w:type="dxa"/>
            <w:shd w:val="clear" w:color="auto" w:fill="D9D9D9" w:themeFill="background1" w:themeFillShade="D9"/>
          </w:tcPr>
          <w:p w14:paraId="768BC4DD" w14:textId="77777777" w:rsidR="00AB0892" w:rsidRPr="00C66B68" w:rsidRDefault="00AB0892" w:rsidP="00AB0892">
            <w:pPr>
              <w:rPr>
                <w:rFonts w:cs="Arial"/>
                <w:b/>
                <w:bCs/>
                <w:color w:val="000000"/>
                <w:szCs w:val="22"/>
              </w:rPr>
            </w:pPr>
          </w:p>
        </w:tc>
        <w:tc>
          <w:tcPr>
            <w:tcW w:w="658" w:type="dxa"/>
            <w:shd w:val="clear" w:color="auto" w:fill="auto"/>
          </w:tcPr>
          <w:p w14:paraId="6B0C5662" w14:textId="02E37E1C" w:rsidR="00AB0892" w:rsidRPr="00C66B68" w:rsidRDefault="00AB0892" w:rsidP="00AB0892">
            <w:pPr>
              <w:rPr>
                <w:rFonts w:cs="Arial"/>
                <w:color w:val="000000"/>
                <w:szCs w:val="22"/>
              </w:rPr>
            </w:pPr>
          </w:p>
        </w:tc>
        <w:tc>
          <w:tcPr>
            <w:tcW w:w="7356" w:type="dxa"/>
            <w:shd w:val="clear" w:color="auto" w:fill="auto"/>
          </w:tcPr>
          <w:p w14:paraId="535AD06E" w14:textId="6C69A128" w:rsidR="00AB0892" w:rsidRPr="00C66B68" w:rsidRDefault="00AB0892" w:rsidP="00AB0892">
            <w:pPr>
              <w:rPr>
                <w:rFonts w:cs="Arial"/>
              </w:rPr>
            </w:pPr>
            <w:r>
              <w:rPr>
                <w:rFonts w:cs="Arial"/>
                <w:szCs w:val="22"/>
              </w:rPr>
              <w:t>Feature “</w:t>
            </w:r>
            <w:r w:rsidRPr="003B17D5">
              <w:rPr>
                <w:rFonts w:cs="Arial"/>
                <w:szCs w:val="22"/>
              </w:rPr>
              <w:t xml:space="preserve">Enhanced </w:t>
            </w:r>
            <w:r>
              <w:rPr>
                <w:rFonts w:cs="Arial"/>
                <w:szCs w:val="22"/>
              </w:rPr>
              <w:t>Trim Switch Inhibit” is deactivated</w:t>
            </w:r>
          </w:p>
        </w:tc>
      </w:tr>
      <w:tr w:rsidR="00AB0892" w:rsidRPr="00A82BF4" w14:paraId="693BD442" w14:textId="77777777" w:rsidTr="00AB0892">
        <w:trPr>
          <w:trHeight w:val="255"/>
        </w:trPr>
        <w:tc>
          <w:tcPr>
            <w:tcW w:w="2187" w:type="dxa"/>
            <w:shd w:val="clear" w:color="auto" w:fill="D9D9D9" w:themeFill="background1" w:themeFillShade="D9"/>
          </w:tcPr>
          <w:p w14:paraId="00AD145A" w14:textId="77777777" w:rsidR="00AB0892" w:rsidRPr="00C66B68" w:rsidRDefault="00AB0892" w:rsidP="00AB0892">
            <w:pPr>
              <w:rPr>
                <w:rFonts w:cs="Arial"/>
                <w:b/>
                <w:bCs/>
                <w:color w:val="000000"/>
                <w:szCs w:val="22"/>
              </w:rPr>
            </w:pPr>
          </w:p>
        </w:tc>
        <w:tc>
          <w:tcPr>
            <w:tcW w:w="658" w:type="dxa"/>
            <w:shd w:val="clear" w:color="auto" w:fill="auto"/>
          </w:tcPr>
          <w:p w14:paraId="0AF26B09" w14:textId="77777777" w:rsidR="00AB0892" w:rsidRPr="00C66B68" w:rsidRDefault="00AB0892" w:rsidP="00AB0892">
            <w:pPr>
              <w:rPr>
                <w:rFonts w:cs="Arial"/>
                <w:color w:val="000000"/>
                <w:szCs w:val="22"/>
              </w:rPr>
            </w:pPr>
          </w:p>
        </w:tc>
        <w:tc>
          <w:tcPr>
            <w:tcW w:w="7356" w:type="dxa"/>
            <w:shd w:val="clear" w:color="auto" w:fill="auto"/>
          </w:tcPr>
          <w:p w14:paraId="1100DD70" w14:textId="2B586316" w:rsidR="00AB0892" w:rsidRPr="00C66B68" w:rsidRDefault="00AB0892" w:rsidP="00AB0892">
            <w:pPr>
              <w:rPr>
                <w:rFonts w:cs="Arial"/>
                <w:szCs w:val="22"/>
              </w:rPr>
            </w:pPr>
            <w:r>
              <w:rPr>
                <w:rFonts w:cs="Arial"/>
                <w:szCs w:val="22"/>
              </w:rPr>
              <w:t>Rear hinged cargo door is open</w:t>
            </w:r>
          </w:p>
        </w:tc>
      </w:tr>
      <w:tr w:rsidR="00AB0892" w:rsidRPr="00A82BF4" w14:paraId="6D52CA67" w14:textId="77777777" w:rsidTr="00AB0892">
        <w:trPr>
          <w:trHeight w:val="255"/>
        </w:trPr>
        <w:tc>
          <w:tcPr>
            <w:tcW w:w="2187" w:type="dxa"/>
            <w:shd w:val="clear" w:color="auto" w:fill="D9D9D9" w:themeFill="background1" w:themeFillShade="D9"/>
          </w:tcPr>
          <w:p w14:paraId="374AE3DF" w14:textId="78DE0E97" w:rsidR="00AB0892" w:rsidRPr="00C66B68" w:rsidRDefault="00AB0892" w:rsidP="00AB0892">
            <w:pPr>
              <w:rPr>
                <w:rFonts w:cs="Arial"/>
                <w:b/>
                <w:bCs/>
                <w:color w:val="000000"/>
                <w:szCs w:val="22"/>
              </w:rPr>
            </w:pPr>
          </w:p>
        </w:tc>
        <w:tc>
          <w:tcPr>
            <w:tcW w:w="658" w:type="dxa"/>
            <w:shd w:val="clear" w:color="auto" w:fill="auto"/>
          </w:tcPr>
          <w:p w14:paraId="4F14B5C8" w14:textId="77777777" w:rsidR="00AB0892" w:rsidRPr="00C66B68" w:rsidRDefault="00AB0892" w:rsidP="00AB0892">
            <w:pPr>
              <w:rPr>
                <w:rFonts w:cs="Arial"/>
                <w:color w:val="000000"/>
                <w:szCs w:val="22"/>
              </w:rPr>
            </w:pPr>
          </w:p>
        </w:tc>
        <w:tc>
          <w:tcPr>
            <w:tcW w:w="7356" w:type="dxa"/>
            <w:shd w:val="clear" w:color="auto" w:fill="auto"/>
          </w:tcPr>
          <w:p w14:paraId="47323CC9" w14:textId="0B2AD9E4" w:rsidR="00AB0892" w:rsidRPr="00AB0892" w:rsidRDefault="00AB0892" w:rsidP="00AB0892">
            <w:pPr>
              <w:rPr>
                <w:rFonts w:cs="Arial"/>
                <w:szCs w:val="22"/>
              </w:rPr>
            </w:pPr>
            <w:r w:rsidRPr="00AB0892">
              <w:rPr>
                <w:rFonts w:cs="Arial"/>
                <w:szCs w:val="22"/>
              </w:rPr>
              <w:t>Cabin Doors are closed</w:t>
            </w:r>
          </w:p>
        </w:tc>
      </w:tr>
      <w:tr w:rsidR="00AB0892" w:rsidRPr="00A82BF4" w14:paraId="4219CB9D" w14:textId="77777777" w:rsidTr="00AB0892">
        <w:trPr>
          <w:trHeight w:val="255"/>
        </w:trPr>
        <w:tc>
          <w:tcPr>
            <w:tcW w:w="2187" w:type="dxa"/>
            <w:shd w:val="clear" w:color="auto" w:fill="D9D9D9" w:themeFill="background1" w:themeFillShade="D9"/>
          </w:tcPr>
          <w:p w14:paraId="1C2BB407" w14:textId="77777777" w:rsidR="00AB0892" w:rsidRPr="00C66B68" w:rsidRDefault="00AB0892" w:rsidP="00AB0892">
            <w:pPr>
              <w:rPr>
                <w:rFonts w:cs="Arial"/>
                <w:b/>
                <w:bCs/>
                <w:color w:val="000000"/>
                <w:szCs w:val="22"/>
              </w:rPr>
            </w:pPr>
          </w:p>
        </w:tc>
        <w:tc>
          <w:tcPr>
            <w:tcW w:w="658" w:type="dxa"/>
            <w:shd w:val="clear" w:color="auto" w:fill="auto"/>
          </w:tcPr>
          <w:p w14:paraId="53A62584" w14:textId="77777777" w:rsidR="00AB0892" w:rsidRPr="00C66B68" w:rsidRDefault="00AB0892" w:rsidP="00AB0892">
            <w:pPr>
              <w:rPr>
                <w:rFonts w:cs="Arial"/>
                <w:color w:val="000000"/>
                <w:szCs w:val="22"/>
              </w:rPr>
            </w:pPr>
          </w:p>
        </w:tc>
        <w:tc>
          <w:tcPr>
            <w:tcW w:w="7356" w:type="dxa"/>
            <w:shd w:val="clear" w:color="auto" w:fill="auto"/>
          </w:tcPr>
          <w:p w14:paraId="27FA22E7" w14:textId="77777777" w:rsidR="00AB0892" w:rsidRPr="00C66B68" w:rsidRDefault="00AB0892" w:rsidP="00AB0892">
            <w:pPr>
              <w:rPr>
                <w:rFonts w:cs="Arial"/>
                <w:szCs w:val="22"/>
              </w:rPr>
            </w:pPr>
          </w:p>
        </w:tc>
      </w:tr>
      <w:tr w:rsidR="00AB0892" w:rsidRPr="00A82BF4" w14:paraId="248B7FB2" w14:textId="77777777" w:rsidTr="00AB0892">
        <w:trPr>
          <w:trHeight w:val="255"/>
        </w:trPr>
        <w:tc>
          <w:tcPr>
            <w:tcW w:w="2187" w:type="dxa"/>
            <w:shd w:val="clear" w:color="auto" w:fill="D9D9D9" w:themeFill="background1" w:themeFillShade="D9"/>
          </w:tcPr>
          <w:p w14:paraId="72A51BC0" w14:textId="3D06935B" w:rsidR="00AB0892" w:rsidRPr="00C66B68" w:rsidRDefault="00AB0892" w:rsidP="00AB0892">
            <w:pPr>
              <w:rPr>
                <w:rFonts w:cs="Arial"/>
                <w:b/>
                <w:bCs/>
                <w:color w:val="000000"/>
                <w:szCs w:val="22"/>
              </w:rPr>
            </w:pPr>
            <w:r w:rsidRPr="00C66B68">
              <w:rPr>
                <w:rFonts w:cs="Arial"/>
                <w:b/>
                <w:bCs/>
                <w:color w:val="000000"/>
                <w:szCs w:val="22"/>
              </w:rPr>
              <w:t>Main Flow</w:t>
            </w:r>
          </w:p>
        </w:tc>
        <w:tc>
          <w:tcPr>
            <w:tcW w:w="658" w:type="dxa"/>
            <w:shd w:val="clear" w:color="auto" w:fill="auto"/>
          </w:tcPr>
          <w:p w14:paraId="43268D29" w14:textId="404FD3DD" w:rsidR="00AB0892" w:rsidRPr="00C66B68" w:rsidRDefault="00AB0892" w:rsidP="00AB0892">
            <w:pPr>
              <w:rPr>
                <w:rFonts w:cs="Arial"/>
                <w:color w:val="000000"/>
                <w:szCs w:val="22"/>
              </w:rPr>
            </w:pPr>
            <w:r w:rsidRPr="00C66B68">
              <w:rPr>
                <w:rFonts w:cs="Arial"/>
                <w:color w:val="000000"/>
                <w:szCs w:val="22"/>
              </w:rPr>
              <w:t>M1</w:t>
            </w:r>
          </w:p>
        </w:tc>
        <w:tc>
          <w:tcPr>
            <w:tcW w:w="7356" w:type="dxa"/>
            <w:shd w:val="clear" w:color="auto" w:fill="auto"/>
          </w:tcPr>
          <w:p w14:paraId="390233D7" w14:textId="27764FE1" w:rsidR="00AB0892" w:rsidRPr="00A743EE" w:rsidRDefault="00347817" w:rsidP="00AB0892">
            <w:pPr>
              <w:rPr>
                <w:rFonts w:cs="Arial"/>
                <w:color w:val="000000"/>
              </w:rPr>
            </w:pPr>
            <w:r w:rsidRPr="00483EBD">
              <w:rPr>
                <w:rFonts w:cs="Arial"/>
                <w:szCs w:val="22"/>
              </w:rPr>
              <w:t xml:space="preserve">User </w:t>
            </w:r>
            <w:r>
              <w:rPr>
                <w:rFonts w:cs="Arial"/>
                <w:szCs w:val="22"/>
              </w:rPr>
              <w:t xml:space="preserve">triggers Lock All with single lock action with appropriate trigger, </w:t>
            </w:r>
            <w:r w:rsidR="00AB0892">
              <w:rPr>
                <w:rFonts w:cs="Arial"/>
                <w:szCs w:val="22"/>
              </w:rPr>
              <w:t>while the RHCD (Double Cab) or a rear</w:t>
            </w:r>
            <w:r w:rsidR="00A743EE">
              <w:rPr>
                <w:rFonts w:cs="Arial"/>
                <w:szCs w:val="22"/>
              </w:rPr>
              <w:t xml:space="preserve"> side door (Single Cab) is open</w:t>
            </w:r>
          </w:p>
        </w:tc>
      </w:tr>
      <w:tr w:rsidR="00AB0892" w:rsidRPr="00A82BF4" w14:paraId="2E5A06EB" w14:textId="77777777" w:rsidTr="00AB0892">
        <w:trPr>
          <w:trHeight w:val="255"/>
        </w:trPr>
        <w:tc>
          <w:tcPr>
            <w:tcW w:w="2187" w:type="dxa"/>
            <w:shd w:val="clear" w:color="auto" w:fill="D9D9D9" w:themeFill="background1" w:themeFillShade="D9"/>
          </w:tcPr>
          <w:p w14:paraId="16AE992C" w14:textId="77777777" w:rsidR="00AB0892" w:rsidRPr="00C66B68" w:rsidRDefault="00AB0892" w:rsidP="00AB0892">
            <w:pPr>
              <w:rPr>
                <w:rFonts w:cs="Arial"/>
                <w:b/>
                <w:bCs/>
                <w:color w:val="000000"/>
                <w:szCs w:val="22"/>
              </w:rPr>
            </w:pPr>
          </w:p>
        </w:tc>
        <w:tc>
          <w:tcPr>
            <w:tcW w:w="658" w:type="dxa"/>
            <w:shd w:val="clear" w:color="auto" w:fill="auto"/>
          </w:tcPr>
          <w:p w14:paraId="4336E7BA" w14:textId="10D5AA35" w:rsidR="00AB0892" w:rsidRPr="00C66B68" w:rsidRDefault="00AB0892" w:rsidP="00AB0892">
            <w:pPr>
              <w:rPr>
                <w:rFonts w:cs="Arial"/>
                <w:color w:val="000000"/>
                <w:szCs w:val="22"/>
              </w:rPr>
            </w:pPr>
            <w:r w:rsidRPr="00C66B68">
              <w:rPr>
                <w:rFonts w:cs="Arial"/>
                <w:color w:val="000000"/>
                <w:szCs w:val="22"/>
              </w:rPr>
              <w:t>M2</w:t>
            </w:r>
          </w:p>
        </w:tc>
        <w:tc>
          <w:tcPr>
            <w:tcW w:w="7356" w:type="dxa"/>
            <w:shd w:val="clear" w:color="auto" w:fill="auto"/>
          </w:tcPr>
          <w:p w14:paraId="2C64B3FF" w14:textId="6FEF6D78" w:rsidR="00AB0892" w:rsidRPr="00C66B68" w:rsidRDefault="00AB0892" w:rsidP="00AB0892">
            <w:pPr>
              <w:rPr>
                <w:rFonts w:cs="Arial"/>
                <w:szCs w:val="22"/>
              </w:rPr>
            </w:pPr>
            <w:r>
              <w:rPr>
                <w:rFonts w:cs="Arial"/>
                <w:szCs w:val="22"/>
              </w:rPr>
              <w:t xml:space="preserve">All exterior handles will be locked/disabled -&gt; </w:t>
            </w:r>
            <w:r>
              <w:rPr>
                <w:rFonts w:cs="Arial"/>
                <w:color w:val="000000"/>
              </w:rPr>
              <w:t>Central Lock (CL)</w:t>
            </w:r>
          </w:p>
        </w:tc>
      </w:tr>
      <w:tr w:rsidR="00AB0892" w:rsidRPr="00A82BF4" w14:paraId="1AB9A2D4" w14:textId="77777777" w:rsidTr="00AB0892">
        <w:trPr>
          <w:trHeight w:val="255"/>
        </w:trPr>
        <w:tc>
          <w:tcPr>
            <w:tcW w:w="2187" w:type="dxa"/>
            <w:shd w:val="clear" w:color="auto" w:fill="D9D9D9" w:themeFill="background1" w:themeFillShade="D9"/>
          </w:tcPr>
          <w:p w14:paraId="4EC83193" w14:textId="4F4799F7" w:rsidR="00AB0892" w:rsidRPr="00C66B68" w:rsidRDefault="00AB0892" w:rsidP="00AB0892">
            <w:pPr>
              <w:rPr>
                <w:rFonts w:cs="Arial"/>
                <w:b/>
                <w:bCs/>
                <w:color w:val="000000"/>
                <w:szCs w:val="22"/>
              </w:rPr>
            </w:pPr>
          </w:p>
        </w:tc>
        <w:tc>
          <w:tcPr>
            <w:tcW w:w="658" w:type="dxa"/>
            <w:shd w:val="clear" w:color="auto" w:fill="auto"/>
          </w:tcPr>
          <w:p w14:paraId="7122A3D3" w14:textId="08EA7EDD" w:rsidR="00AB0892" w:rsidRPr="00C66B68" w:rsidRDefault="00AB0892" w:rsidP="00AB0892">
            <w:pPr>
              <w:rPr>
                <w:rFonts w:cs="Arial"/>
                <w:color w:val="000000"/>
                <w:szCs w:val="22"/>
              </w:rPr>
            </w:pPr>
            <w:r>
              <w:rPr>
                <w:rFonts w:cs="Arial"/>
                <w:color w:val="000000"/>
                <w:szCs w:val="22"/>
              </w:rPr>
              <w:t>M3</w:t>
            </w:r>
          </w:p>
        </w:tc>
        <w:tc>
          <w:tcPr>
            <w:tcW w:w="7356" w:type="dxa"/>
            <w:shd w:val="clear" w:color="auto" w:fill="auto"/>
          </w:tcPr>
          <w:p w14:paraId="58F3C42C" w14:textId="27118781" w:rsidR="00AB0892" w:rsidRPr="00C66B68" w:rsidRDefault="00AB0892" w:rsidP="00AB0892">
            <w:pPr>
              <w:rPr>
                <w:rFonts w:cs="Arial"/>
                <w:szCs w:val="22"/>
              </w:rPr>
            </w:pPr>
            <w:r>
              <w:rPr>
                <w:rFonts w:cs="Arial"/>
                <w:szCs w:val="22"/>
              </w:rPr>
              <w:t xml:space="preserve">After 1 second all exterior handles on cargo doors will be unlocked/enabled -&gt; </w:t>
            </w:r>
            <w:r>
              <w:rPr>
                <w:rFonts w:cs="Arial"/>
                <w:color w:val="000000"/>
              </w:rPr>
              <w:t>Cargo Door Unlock (CarDUL)</w:t>
            </w:r>
          </w:p>
        </w:tc>
      </w:tr>
      <w:tr w:rsidR="00AB0892" w:rsidRPr="00A82BF4" w14:paraId="786D3916" w14:textId="77777777" w:rsidTr="00AB0892">
        <w:trPr>
          <w:trHeight w:val="255"/>
        </w:trPr>
        <w:tc>
          <w:tcPr>
            <w:tcW w:w="2187" w:type="dxa"/>
            <w:shd w:val="clear" w:color="auto" w:fill="D9D9D9" w:themeFill="background1" w:themeFillShade="D9"/>
          </w:tcPr>
          <w:p w14:paraId="1D4A1AD4" w14:textId="77777777" w:rsidR="00AB0892" w:rsidRPr="00C66B68" w:rsidRDefault="00AB0892" w:rsidP="00AB0892">
            <w:pPr>
              <w:rPr>
                <w:rFonts w:cs="Arial"/>
                <w:b/>
                <w:bCs/>
                <w:color w:val="000000"/>
                <w:szCs w:val="22"/>
              </w:rPr>
            </w:pPr>
          </w:p>
        </w:tc>
        <w:tc>
          <w:tcPr>
            <w:tcW w:w="658" w:type="dxa"/>
            <w:shd w:val="clear" w:color="auto" w:fill="auto"/>
          </w:tcPr>
          <w:p w14:paraId="3EF3F1D6" w14:textId="1133F3EF" w:rsidR="00AB0892" w:rsidRDefault="00AB0892" w:rsidP="00AB0892">
            <w:pPr>
              <w:rPr>
                <w:rFonts w:cs="Arial"/>
                <w:color w:val="000000"/>
                <w:szCs w:val="22"/>
              </w:rPr>
            </w:pPr>
            <w:r>
              <w:rPr>
                <w:rFonts w:cs="Arial"/>
                <w:color w:val="000000"/>
                <w:szCs w:val="22"/>
              </w:rPr>
              <w:t>M4</w:t>
            </w:r>
          </w:p>
        </w:tc>
        <w:tc>
          <w:tcPr>
            <w:tcW w:w="7356" w:type="dxa"/>
            <w:shd w:val="clear" w:color="auto" w:fill="auto"/>
          </w:tcPr>
          <w:p w14:paraId="2F9168C6" w14:textId="1121E3E1" w:rsidR="00AB0892" w:rsidRDefault="00AB0892" w:rsidP="00AB0892">
            <w:pPr>
              <w:rPr>
                <w:rFonts w:cs="Arial"/>
                <w:szCs w:val="22"/>
              </w:rPr>
            </w:pPr>
            <w:r>
              <w:rPr>
                <w:rFonts w:cs="Arial"/>
                <w:szCs w:val="22"/>
              </w:rPr>
              <w:t xml:space="preserve">User receives a mislock feedback </w:t>
            </w:r>
            <w:r w:rsidRPr="005206C3">
              <w:rPr>
                <w:rFonts w:cs="Arial"/>
              </w:rPr>
              <w:t xml:space="preserve">(if “Silent Mode” Feature is disabled AND “Audible </w:t>
            </w:r>
            <w:r>
              <w:rPr>
                <w:rFonts w:cs="Arial"/>
              </w:rPr>
              <w:t xml:space="preserve">Mislock </w:t>
            </w:r>
            <w:r w:rsidRPr="005206C3">
              <w:rPr>
                <w:rFonts w:cs="Arial"/>
              </w:rPr>
              <w:t>Feedback” Feature is enabled)</w:t>
            </w:r>
          </w:p>
        </w:tc>
      </w:tr>
      <w:tr w:rsidR="00AB0892" w:rsidRPr="00A82BF4" w14:paraId="45517643" w14:textId="77777777" w:rsidTr="00AB0892">
        <w:trPr>
          <w:trHeight w:val="255"/>
        </w:trPr>
        <w:tc>
          <w:tcPr>
            <w:tcW w:w="2187" w:type="dxa"/>
            <w:shd w:val="clear" w:color="auto" w:fill="D9D9D9" w:themeFill="background1" w:themeFillShade="D9"/>
          </w:tcPr>
          <w:p w14:paraId="7BEB3497" w14:textId="77777777" w:rsidR="00AB0892" w:rsidRPr="00C66B68" w:rsidRDefault="00AB0892" w:rsidP="00AB0892">
            <w:pPr>
              <w:rPr>
                <w:rFonts w:cs="Arial"/>
                <w:b/>
                <w:bCs/>
                <w:color w:val="000000"/>
                <w:szCs w:val="22"/>
              </w:rPr>
            </w:pPr>
          </w:p>
        </w:tc>
        <w:tc>
          <w:tcPr>
            <w:tcW w:w="658" w:type="dxa"/>
            <w:shd w:val="clear" w:color="auto" w:fill="auto"/>
          </w:tcPr>
          <w:p w14:paraId="094D70AE" w14:textId="6132BFC8" w:rsidR="00AB0892" w:rsidRDefault="00AB0892" w:rsidP="00AB0892">
            <w:pPr>
              <w:rPr>
                <w:rFonts w:cs="Arial"/>
                <w:color w:val="000000"/>
                <w:szCs w:val="22"/>
              </w:rPr>
            </w:pPr>
            <w:r>
              <w:rPr>
                <w:rFonts w:cs="Arial"/>
                <w:color w:val="000000"/>
                <w:szCs w:val="22"/>
              </w:rPr>
              <w:t>M5</w:t>
            </w:r>
          </w:p>
        </w:tc>
        <w:tc>
          <w:tcPr>
            <w:tcW w:w="7356" w:type="dxa"/>
            <w:shd w:val="clear" w:color="auto" w:fill="auto"/>
          </w:tcPr>
          <w:p w14:paraId="7AE8855F" w14:textId="72F43485" w:rsidR="00AB0892" w:rsidRDefault="00AB0892" w:rsidP="00AB0892">
            <w:pPr>
              <w:rPr>
                <w:rFonts w:cs="Arial"/>
                <w:szCs w:val="22"/>
              </w:rPr>
            </w:pPr>
            <w:r>
              <w:rPr>
                <w:rFonts w:cs="Arial"/>
                <w:color w:val="000000"/>
              </w:rPr>
              <w:t>Cargo d</w:t>
            </w:r>
            <w:r w:rsidRPr="00002A37">
              <w:rPr>
                <w:rFonts w:cs="Arial"/>
                <w:color w:val="000000"/>
              </w:rPr>
              <w:t>oor</w:t>
            </w:r>
            <w:r>
              <w:rPr>
                <w:rFonts w:cs="Arial"/>
                <w:color w:val="000000"/>
              </w:rPr>
              <w:t>s</w:t>
            </w:r>
            <w:r w:rsidRPr="00002A37">
              <w:rPr>
                <w:rFonts w:cs="Arial"/>
                <w:color w:val="000000"/>
              </w:rPr>
              <w:t xml:space="preserve"> </w:t>
            </w:r>
            <w:r>
              <w:rPr>
                <w:rFonts w:cs="Arial"/>
                <w:color w:val="000000"/>
              </w:rPr>
              <w:t>can</w:t>
            </w:r>
            <w:r w:rsidRPr="00002A37">
              <w:rPr>
                <w:rFonts w:cs="Arial"/>
                <w:color w:val="000000"/>
              </w:rPr>
              <w:t xml:space="preserve"> be opened from</w:t>
            </w:r>
            <w:r>
              <w:rPr>
                <w:rFonts w:cs="Arial"/>
                <w:color w:val="000000"/>
              </w:rPr>
              <w:t xml:space="preserve"> outside and all doors from inside</w:t>
            </w:r>
          </w:p>
        </w:tc>
      </w:tr>
    </w:tbl>
    <w:p w14:paraId="5EA8667F" w14:textId="77777777" w:rsidR="00676421" w:rsidRDefault="00676421" w:rsidP="00676421">
      <w:pPr>
        <w:rPr>
          <w:rFonts w:cs="Arial"/>
        </w:rPr>
      </w:pPr>
    </w:p>
    <w:p w14:paraId="7D70FAE9" w14:textId="77777777" w:rsidR="00676421" w:rsidRDefault="00676421" w:rsidP="00676421">
      <w:pPr>
        <w:rPr>
          <w:rFonts w:cs="Arial"/>
        </w:rPr>
      </w:pPr>
    </w:p>
    <w:p w14:paraId="7256C89C" w14:textId="77777777" w:rsidR="00676421" w:rsidRPr="0017445F" w:rsidRDefault="00676421" w:rsidP="00676421">
      <w:pPr>
        <w:pStyle w:val="REUseCase"/>
        <w:shd w:val="clear" w:color="auto" w:fill="F2F2F2" w:themeFill="background1" w:themeFillShade="F2"/>
      </w:pPr>
      <w:r w:rsidRPr="0017445F">
        <w:t>###</w:t>
      </w:r>
      <w:bookmarkStart w:id="127" w:name="UC_F_00011_ID__Cabin_Cargo_Unlock__Enabl"/>
      <w:r>
        <w:t>UC_F_SUL_00011</w:t>
      </w:r>
      <w:bookmarkEnd w:id="127"/>
      <w:r w:rsidRPr="0017445F">
        <w:t>##</w:t>
      </w:r>
      <w:r>
        <w:t># [Cabin Cargo Unlock] Enable All Exterior Handles on Cargo Doors on Commercial Vehicle with Liftgate while Cargo Door Open (Single Cab Panel Van)</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AB0892" w:rsidRPr="00A82BF4" w14:paraId="3DAA49AE" w14:textId="77777777" w:rsidTr="00676421">
        <w:trPr>
          <w:trHeight w:val="255"/>
        </w:trPr>
        <w:tc>
          <w:tcPr>
            <w:tcW w:w="2235" w:type="dxa"/>
            <w:shd w:val="clear" w:color="auto" w:fill="D9D9D9" w:themeFill="background1" w:themeFillShade="D9"/>
            <w:hideMark/>
          </w:tcPr>
          <w:p w14:paraId="065AEE34" w14:textId="77777777" w:rsidR="00AB0892" w:rsidRPr="00C66B68" w:rsidRDefault="00AB0892" w:rsidP="00AB0892">
            <w:pPr>
              <w:rPr>
                <w:rFonts w:cs="Arial"/>
                <w:b/>
                <w:bCs/>
                <w:color w:val="000000"/>
                <w:szCs w:val="22"/>
              </w:rPr>
            </w:pPr>
            <w:r w:rsidRPr="00C66B68">
              <w:rPr>
                <w:rFonts w:cs="Arial"/>
                <w:b/>
                <w:bCs/>
                <w:color w:val="000000"/>
                <w:szCs w:val="22"/>
              </w:rPr>
              <w:t>Purpose</w:t>
            </w:r>
          </w:p>
        </w:tc>
        <w:tc>
          <w:tcPr>
            <w:tcW w:w="669" w:type="dxa"/>
            <w:shd w:val="clear" w:color="auto" w:fill="auto"/>
            <w:hideMark/>
          </w:tcPr>
          <w:p w14:paraId="6970F929" w14:textId="77777777" w:rsidR="00AB0892" w:rsidRPr="00C66B68" w:rsidRDefault="00AB0892" w:rsidP="00AB0892">
            <w:pPr>
              <w:rPr>
                <w:rFonts w:cs="Arial"/>
                <w:color w:val="000000"/>
                <w:szCs w:val="22"/>
              </w:rPr>
            </w:pPr>
          </w:p>
        </w:tc>
        <w:tc>
          <w:tcPr>
            <w:tcW w:w="7297" w:type="dxa"/>
            <w:shd w:val="clear" w:color="auto" w:fill="auto"/>
          </w:tcPr>
          <w:p w14:paraId="0BB0A8CA" w14:textId="77777777" w:rsidR="00AB0892" w:rsidRDefault="00AB0892" w:rsidP="00AB0892">
            <w:pPr>
              <w:rPr>
                <w:rFonts w:cs="Arial"/>
                <w:szCs w:val="22"/>
              </w:rPr>
            </w:pPr>
            <w:r>
              <w:rPr>
                <w:rFonts w:cs="Arial"/>
                <w:szCs w:val="22"/>
              </w:rPr>
              <w:t>The feature enables all exterior handles on cargo doors after the user locks the vehicle while the liftgate is open (vehicle is fitted with two side doors).</w:t>
            </w:r>
          </w:p>
          <w:p w14:paraId="13480DAD" w14:textId="77777777" w:rsidR="00AB0892" w:rsidRDefault="00AB0892" w:rsidP="00AB0892">
            <w:pPr>
              <w:rPr>
                <w:rFonts w:cs="Arial"/>
                <w:szCs w:val="22"/>
              </w:rPr>
            </w:pPr>
            <w:r>
              <w:rPr>
                <w:rFonts w:cs="Arial"/>
                <w:szCs w:val="22"/>
              </w:rPr>
              <w:t>This feature avoids a locking of the remote key inside the vehicle.</w:t>
            </w:r>
          </w:p>
          <w:p w14:paraId="2E13838B" w14:textId="4E41537A" w:rsidR="00AB0892" w:rsidRPr="00C66B68" w:rsidRDefault="00AB0892" w:rsidP="00AB0892">
            <w:pPr>
              <w:rPr>
                <w:rFonts w:cs="Arial"/>
                <w:szCs w:val="22"/>
              </w:rPr>
            </w:pPr>
            <w:r w:rsidRPr="0019244D">
              <w:rPr>
                <w:rFonts w:cs="Arial"/>
                <w:noProof/>
                <w:szCs w:val="22"/>
                <w:lang w:val="de-DE" w:eastAsia="de-DE"/>
              </w:rPr>
              <mc:AlternateContent>
                <mc:Choice Requires="wpg">
                  <w:drawing>
                    <wp:inline distT="0" distB="0" distL="0" distR="0" wp14:anchorId="3B2C60EA" wp14:editId="308EB292">
                      <wp:extent cx="4339291" cy="1918758"/>
                      <wp:effectExtent l="0" t="0" r="4445" b="24765"/>
                      <wp:docPr id="91667" name="Gruppieren 1"/>
                      <wp:cNvGraphicFramePr/>
                      <a:graphic xmlns:a="http://schemas.openxmlformats.org/drawingml/2006/main">
                        <a:graphicData uri="http://schemas.microsoft.com/office/word/2010/wordprocessingGroup">
                          <wpg:wgp>
                            <wpg:cNvGrpSpPr/>
                            <wpg:grpSpPr>
                              <a:xfrm>
                                <a:off x="0" y="0"/>
                                <a:ext cx="4339291" cy="1918758"/>
                                <a:chOff x="0" y="0"/>
                                <a:chExt cx="4339291" cy="1918758"/>
                              </a:xfrm>
                            </wpg:grpSpPr>
                            <pic:pic xmlns:pic="http://schemas.openxmlformats.org/drawingml/2006/picture">
                              <pic:nvPicPr>
                                <pic:cNvPr id="91668"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07281" y="135447"/>
                                  <a:ext cx="431567" cy="719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669" name="Gerade Verbindung 81"/>
                              <wps:cNvCnPr>
                                <a:cxnSpLocks noChangeShapeType="1"/>
                              </wps:cNvCnPr>
                              <wps:spPr bwMode="auto">
                                <a:xfrm>
                                  <a:off x="907281" y="563625"/>
                                  <a:ext cx="39666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670" name="Line 7"/>
                              <wps:cNvCnPr/>
                              <wps:spPr bwMode="auto">
                                <a:xfrm>
                                  <a:off x="947743" y="417279"/>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671" name="Line 9"/>
                              <wps:cNvCnPr/>
                              <wps:spPr bwMode="auto">
                                <a:xfrm>
                                  <a:off x="1265108" y="614997"/>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672" name="Ellipse 91672"/>
                              <wps:cNvSpPr>
                                <a:spLocks noChangeArrowheads="1"/>
                              </wps:cNvSpPr>
                              <wps:spPr bwMode="auto">
                                <a:xfrm>
                                  <a:off x="1054951" y="379592"/>
                                  <a:ext cx="107941" cy="107821"/>
                                </a:xfrm>
                                <a:prstGeom prst="ellipse">
                                  <a:avLst/>
                                </a:prstGeom>
                                <a:noFill/>
                                <a:ln w="9525" algn="ctr">
                                  <a:solidFill>
                                    <a:schemeClr val="tx1"/>
                                  </a:solidFill>
                                  <a:round/>
                                  <a:headEnd/>
                                  <a:tailEnd/>
                                </a:ln>
                              </wps:spPr>
                              <wps:bodyPr/>
                            </wps:wsp>
                            <wps:wsp>
                              <wps:cNvPr id="91673" name="Line 9"/>
                              <wps:cNvCnPr/>
                              <wps:spPr bwMode="auto">
                                <a:xfrm>
                                  <a:off x="1266511" y="417280"/>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674" name="Line 7"/>
                              <wps:cNvCnPr/>
                              <wps:spPr bwMode="auto">
                                <a:xfrm>
                                  <a:off x="947743" y="617763"/>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g:grpSp>
                              <wpg:cNvPr id="91675" name="Gruppieren 91675"/>
                              <wpg:cNvGrpSpPr/>
                              <wpg:grpSpPr>
                                <a:xfrm>
                                  <a:off x="962357" y="785916"/>
                                  <a:ext cx="286954" cy="286797"/>
                                  <a:chOff x="962357" y="785916"/>
                                  <a:chExt cx="287020" cy="287020"/>
                                </a:xfrm>
                              </wpg:grpSpPr>
                              <wps:wsp>
                                <wps:cNvPr id="91676" name="Ecken des Rechtecks auf der gleichen Seite schneiden 91676"/>
                                <wps:cNvSpPr/>
                                <wps:spPr bwMode="auto">
                                  <a:xfrm>
                                    <a:off x="962357" y="785916"/>
                                    <a:ext cx="287020" cy="287020"/>
                                  </a:xfrm>
                                  <a:prstGeom prst="snip2SameRect">
                                    <a:avLst>
                                      <a:gd name="adj1" fmla="val 6613"/>
                                      <a:gd name="adj2" fmla="val 26540"/>
                                    </a:avLst>
                                  </a:prstGeom>
                                  <a:solidFill>
                                    <a:srgbClr val="003399"/>
                                  </a:solidFill>
                                  <a:ln w="9525">
                                    <a:solidFill>
                                      <a:schemeClr val="accent2">
                                        <a:lumMod val="60000"/>
                                        <a:lumOff val="40000"/>
                                      </a:schemeClr>
                                    </a:solidFill>
                                    <a:round/>
                                    <a:headEnd/>
                                    <a:tailEnd/>
                                  </a:ln>
                                  <a:effectLst/>
                                </wps:spPr>
                                <wps:bodyPr/>
                              </wps:wsp>
                              <wps:wsp>
                                <wps:cNvPr id="91677" name="Ellipse 91677"/>
                                <wps:cNvSpPr>
                                  <a:spLocks noChangeArrowheads="1"/>
                                </wps:cNvSpPr>
                                <wps:spPr bwMode="auto">
                                  <a:xfrm>
                                    <a:off x="1034112" y="947841"/>
                                    <a:ext cx="132715" cy="23495"/>
                                  </a:xfrm>
                                  <a:prstGeom prst="ellipse">
                                    <a:avLst/>
                                  </a:prstGeom>
                                  <a:solidFill>
                                    <a:schemeClr val="accent1"/>
                                  </a:solidFill>
                                  <a:ln w="9525" algn="ctr">
                                    <a:solidFill>
                                      <a:schemeClr val="accent2">
                                        <a:lumMod val="60000"/>
                                        <a:lumOff val="40000"/>
                                      </a:schemeClr>
                                    </a:solidFill>
                                    <a:round/>
                                    <a:headEnd/>
                                    <a:tailEnd/>
                                  </a:ln>
                                </wps:spPr>
                                <wps:bodyPr>
                                  <a:spAutoFit/>
                                </wps:bodyPr>
                              </wps:wsp>
                            </wpg:grpSp>
                            <wps:wsp>
                              <wps:cNvPr id="91678" name="Gerade Verbindung mit Pfeil 91678"/>
                              <wps:cNvCnPr/>
                              <wps:spPr>
                                <a:xfrm>
                                  <a:off x="1615940" y="607791"/>
                                  <a:ext cx="539675"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679" name="Text Box 211"/>
                              <wps:cNvSpPr txBox="1"/>
                              <wps:spPr>
                                <a:xfrm>
                                  <a:off x="1442165" y="341218"/>
                                  <a:ext cx="833405" cy="261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F77DFA"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1680"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362922" y="135447"/>
                                  <a:ext cx="433082" cy="719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681" name="Line 7"/>
                              <wps:cNvCnPr/>
                              <wps:spPr bwMode="auto">
                                <a:xfrm>
                                  <a:off x="2416858" y="620413"/>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682" name="Gerade Verbindung 81"/>
                              <wps:cNvCnPr>
                                <a:cxnSpLocks noChangeShapeType="1"/>
                              </wps:cNvCnPr>
                              <wps:spPr bwMode="auto">
                                <a:xfrm>
                                  <a:off x="2366094" y="570956"/>
                                  <a:ext cx="39659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683" name="Line 9"/>
                              <wps:cNvCnPr/>
                              <wps:spPr bwMode="auto">
                                <a:xfrm>
                                  <a:off x="2711612" y="620413"/>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684" name="Ellipse 91684"/>
                              <wps:cNvSpPr>
                                <a:spLocks noChangeArrowheads="1"/>
                              </wps:cNvSpPr>
                              <wps:spPr bwMode="auto">
                                <a:xfrm>
                                  <a:off x="2509662" y="384205"/>
                                  <a:ext cx="107923" cy="107792"/>
                                </a:xfrm>
                                <a:prstGeom prst="ellipse">
                                  <a:avLst/>
                                </a:prstGeom>
                                <a:solidFill>
                                  <a:srgbClr val="FF0000"/>
                                </a:solidFill>
                                <a:ln w="9525" algn="ctr">
                                  <a:solidFill>
                                    <a:schemeClr val="tx1"/>
                                  </a:solidFill>
                                  <a:round/>
                                  <a:headEnd/>
                                  <a:tailEnd/>
                                </a:ln>
                              </wps:spPr>
                              <wps:bodyPr/>
                            </wps:wsp>
                            <wps:wsp>
                              <wps:cNvPr id="91685" name="Line 9"/>
                              <wps:cNvCnPr/>
                              <wps:spPr bwMode="auto">
                                <a:xfrm>
                                  <a:off x="2711612" y="420612"/>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686" name="Line 7"/>
                              <wps:cNvCnPr/>
                              <wps:spPr bwMode="auto">
                                <a:xfrm>
                                  <a:off x="2418328" y="416768"/>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g:grpSp>
                              <wpg:cNvPr id="91687" name="Gruppieren 91687"/>
                              <wpg:cNvGrpSpPr/>
                              <wpg:grpSpPr>
                                <a:xfrm>
                                  <a:off x="2423288" y="791433"/>
                                  <a:ext cx="286954" cy="286797"/>
                                  <a:chOff x="2423288" y="791433"/>
                                  <a:chExt cx="287020" cy="287020"/>
                                </a:xfrm>
                              </wpg:grpSpPr>
                              <wps:wsp>
                                <wps:cNvPr id="91688" name="Ecken des Rechtecks auf der gleichen Seite schneiden 91688"/>
                                <wps:cNvSpPr/>
                                <wps:spPr bwMode="auto">
                                  <a:xfrm>
                                    <a:off x="2423288" y="791433"/>
                                    <a:ext cx="287020" cy="287020"/>
                                  </a:xfrm>
                                  <a:prstGeom prst="snip2SameRect">
                                    <a:avLst>
                                      <a:gd name="adj1" fmla="val 6613"/>
                                      <a:gd name="adj2" fmla="val 26540"/>
                                    </a:avLst>
                                  </a:prstGeom>
                                  <a:solidFill>
                                    <a:srgbClr val="003399"/>
                                  </a:solidFill>
                                  <a:ln w="9525">
                                    <a:solidFill>
                                      <a:srgbClr val="FF0000"/>
                                    </a:solidFill>
                                    <a:round/>
                                    <a:headEnd/>
                                    <a:tailEnd/>
                                  </a:ln>
                                  <a:effectLst/>
                                </wps:spPr>
                                <wps:bodyPr/>
                              </wps:wsp>
                              <wps:wsp>
                                <wps:cNvPr id="91689" name="Ellipse 91689"/>
                                <wps:cNvSpPr>
                                  <a:spLocks noChangeArrowheads="1"/>
                                </wps:cNvSpPr>
                                <wps:spPr bwMode="auto">
                                  <a:xfrm>
                                    <a:off x="2495043" y="952088"/>
                                    <a:ext cx="133985" cy="25400"/>
                                  </a:xfrm>
                                  <a:prstGeom prst="ellipse">
                                    <a:avLst/>
                                  </a:prstGeom>
                                  <a:solidFill>
                                    <a:schemeClr val="accent1"/>
                                  </a:solidFill>
                                  <a:ln w="9525" algn="ctr">
                                    <a:solidFill>
                                      <a:srgbClr val="FF0000"/>
                                    </a:solidFill>
                                    <a:round/>
                                    <a:headEnd/>
                                    <a:tailEnd/>
                                  </a:ln>
                                </wps:spPr>
                                <wps:bodyPr>
                                  <a:spAutoFit/>
                                </wps:bodyPr>
                              </wps:wsp>
                            </wpg:grpSp>
                            <wps:wsp>
                              <wps:cNvPr id="91690" name="Gerade Verbindung mit Pfeil 91690"/>
                              <wps:cNvCnPr/>
                              <wps:spPr>
                                <a:xfrm>
                                  <a:off x="3141161" y="598379"/>
                                  <a:ext cx="539584"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691" name="Text Box 211"/>
                              <wps:cNvSpPr txBox="1"/>
                              <wps:spPr>
                                <a:xfrm>
                                  <a:off x="2924924" y="383431"/>
                                  <a:ext cx="833405" cy="261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D9630"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1692"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901039" y="135447"/>
                                  <a:ext cx="431567" cy="719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693" name="Gerade Verbindung 81"/>
                              <wps:cNvCnPr>
                                <a:cxnSpLocks noChangeShapeType="1"/>
                              </wps:cNvCnPr>
                              <wps:spPr bwMode="auto">
                                <a:xfrm>
                                  <a:off x="3901039" y="563625"/>
                                  <a:ext cx="39666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694" name="Line 9"/>
                              <wps:cNvCnPr/>
                              <wps:spPr bwMode="auto">
                                <a:xfrm>
                                  <a:off x="4249342" y="614997"/>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695" name="Ellipse 91695"/>
                              <wps:cNvSpPr>
                                <a:spLocks noChangeArrowheads="1"/>
                              </wps:cNvSpPr>
                              <wps:spPr bwMode="auto">
                                <a:xfrm>
                                  <a:off x="4048709" y="379592"/>
                                  <a:ext cx="107941" cy="107821"/>
                                </a:xfrm>
                                <a:prstGeom prst="ellipse">
                                  <a:avLst/>
                                </a:prstGeom>
                                <a:noFill/>
                                <a:ln w="9525" algn="ctr">
                                  <a:solidFill>
                                    <a:schemeClr val="tx1"/>
                                  </a:solidFill>
                                  <a:round/>
                                  <a:headEnd/>
                                  <a:tailEnd/>
                                </a:ln>
                              </wps:spPr>
                              <wps:bodyPr/>
                            </wps:wsp>
                            <wps:wsp>
                              <wps:cNvPr id="91696" name="Line 7"/>
                              <wps:cNvCnPr/>
                              <wps:spPr bwMode="auto">
                                <a:xfrm>
                                  <a:off x="3941501" y="610149"/>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g:grpSp>
                              <wpg:cNvPr id="91697" name="Gruppieren 91697"/>
                              <wpg:cNvGrpSpPr/>
                              <wpg:grpSpPr>
                                <a:xfrm>
                                  <a:off x="3956115" y="785916"/>
                                  <a:ext cx="286954" cy="286797"/>
                                  <a:chOff x="3956115" y="785916"/>
                                  <a:chExt cx="287020" cy="287020"/>
                                </a:xfrm>
                              </wpg:grpSpPr>
                              <wps:wsp>
                                <wps:cNvPr id="91698" name="Ecken des Rechtecks auf der gleichen Seite schneiden 91698"/>
                                <wps:cNvSpPr/>
                                <wps:spPr bwMode="auto">
                                  <a:xfrm>
                                    <a:off x="3956115" y="785916"/>
                                    <a:ext cx="287020" cy="287020"/>
                                  </a:xfrm>
                                  <a:prstGeom prst="snip2SameRect">
                                    <a:avLst>
                                      <a:gd name="adj1" fmla="val 6613"/>
                                      <a:gd name="adj2" fmla="val 26540"/>
                                    </a:avLst>
                                  </a:prstGeom>
                                  <a:solidFill>
                                    <a:srgbClr val="003399"/>
                                  </a:solidFill>
                                  <a:ln w="9525">
                                    <a:solidFill>
                                      <a:schemeClr val="accent2">
                                        <a:lumMod val="60000"/>
                                        <a:lumOff val="40000"/>
                                      </a:schemeClr>
                                    </a:solidFill>
                                    <a:round/>
                                    <a:headEnd/>
                                    <a:tailEnd/>
                                  </a:ln>
                                  <a:effectLst/>
                                </wps:spPr>
                                <wps:bodyPr/>
                              </wps:wsp>
                              <wps:wsp>
                                <wps:cNvPr id="91699" name="Ellipse 91699"/>
                                <wps:cNvSpPr>
                                  <a:spLocks noChangeArrowheads="1"/>
                                </wps:cNvSpPr>
                                <wps:spPr bwMode="auto">
                                  <a:xfrm>
                                    <a:off x="4027870" y="947841"/>
                                    <a:ext cx="132715" cy="23495"/>
                                  </a:xfrm>
                                  <a:prstGeom prst="ellipse">
                                    <a:avLst/>
                                  </a:prstGeom>
                                  <a:solidFill>
                                    <a:schemeClr val="accent1"/>
                                  </a:solidFill>
                                  <a:ln w="9525" algn="ctr">
                                    <a:solidFill>
                                      <a:schemeClr val="accent2">
                                        <a:lumMod val="60000"/>
                                        <a:lumOff val="40000"/>
                                      </a:schemeClr>
                                    </a:solidFill>
                                    <a:round/>
                                    <a:headEnd/>
                                    <a:tailEnd/>
                                  </a:ln>
                                </wps:spPr>
                                <wps:bodyPr>
                                  <a:spAutoFit/>
                                </wps:bodyPr>
                              </wps:wsp>
                            </wpg:grpSp>
                            <wps:wsp>
                              <wps:cNvPr id="91700" name="Text Box 211"/>
                              <wps:cNvSpPr txBox="1"/>
                              <wps:spPr>
                                <a:xfrm>
                                  <a:off x="1166070" y="812904"/>
                                  <a:ext cx="537490" cy="203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C149FB" w14:textId="77777777" w:rsidR="00C82F17" w:rsidRDefault="00C82F17" w:rsidP="00AB0892">
                                    <w:pPr>
                                      <w:pStyle w:val="NormalWeb"/>
                                      <w:overflowPunct w:val="0"/>
                                      <w:spacing w:before="0" w:beforeAutospacing="0" w:after="0" w:afterAutospacing="0"/>
                                      <w:jc w:val="center"/>
                                    </w:pPr>
                                    <w:r>
                                      <w:rPr>
                                        <w:color w:val="000000"/>
                                        <w:kern w:val="24"/>
                                        <w:sz w:val="16"/>
                                        <w:szCs w:val="16"/>
                                      </w:rPr>
                                      <w:t>Liftgate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701" name="Line 9"/>
                              <wps:cNvCnPr/>
                              <wps:spPr bwMode="auto">
                                <a:xfrm>
                                  <a:off x="4237293" y="431722"/>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702" name="Line 7"/>
                              <wps:cNvCnPr/>
                              <wps:spPr bwMode="auto">
                                <a:xfrm>
                                  <a:off x="3944009" y="427878"/>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703" name="Text Box 44"/>
                              <wps:cNvSpPr txBox="1">
                                <a:spLocks noChangeArrowheads="1"/>
                              </wps:cNvSpPr>
                              <wps:spPr bwMode="auto">
                                <a:xfrm>
                                  <a:off x="0" y="0"/>
                                  <a:ext cx="1004424" cy="383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1C9A7"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Single Cab Panel Van</w:t>
                                    </w:r>
                                  </w:p>
                                </w:txbxContent>
                              </wps:txbx>
                              <wps:bodyPr wrap="square">
                                <a:spAutoFit/>
                              </wps:bodyPr>
                            </wps:wsp>
                            <wps:wsp>
                              <wps:cNvPr id="91704" name="Text Box 44"/>
                              <wps:cNvSpPr txBox="1">
                                <a:spLocks noChangeArrowheads="1"/>
                              </wps:cNvSpPr>
                              <wps:spPr bwMode="auto">
                                <a:xfrm>
                                  <a:off x="5258" y="378248"/>
                                  <a:ext cx="861570" cy="179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8D309"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Liftgate open</w:t>
                                    </w:r>
                                  </w:p>
                                </w:txbxContent>
                              </wps:txbx>
                              <wps:bodyPr wrap="square">
                                <a:spAutoFit/>
                              </wps:bodyPr>
                            </wps:wsp>
                            <pic:pic xmlns:pic="http://schemas.openxmlformats.org/drawingml/2006/picture">
                              <pic:nvPicPr>
                                <pic:cNvPr id="91705"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13966" y="1199227"/>
                                  <a:ext cx="431567" cy="719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06" name="Gerade Verbindung 81"/>
                              <wps:cNvCnPr>
                                <a:cxnSpLocks noChangeShapeType="1"/>
                              </wps:cNvCnPr>
                              <wps:spPr bwMode="auto">
                                <a:xfrm>
                                  <a:off x="913966" y="1627405"/>
                                  <a:ext cx="39666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707" name="Line 7"/>
                              <wps:cNvCnPr/>
                              <wps:spPr bwMode="auto">
                                <a:xfrm>
                                  <a:off x="954428" y="1481059"/>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708" name="Line 9"/>
                              <wps:cNvCnPr/>
                              <wps:spPr bwMode="auto">
                                <a:xfrm>
                                  <a:off x="1271793" y="1678777"/>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709" name="Ellipse 91709"/>
                              <wps:cNvSpPr>
                                <a:spLocks noChangeArrowheads="1"/>
                              </wps:cNvSpPr>
                              <wps:spPr bwMode="auto">
                                <a:xfrm>
                                  <a:off x="1061636" y="1443372"/>
                                  <a:ext cx="107941" cy="107821"/>
                                </a:xfrm>
                                <a:prstGeom prst="ellipse">
                                  <a:avLst/>
                                </a:prstGeom>
                                <a:noFill/>
                                <a:ln w="9525" algn="ctr">
                                  <a:solidFill>
                                    <a:schemeClr val="tx1"/>
                                  </a:solidFill>
                                  <a:round/>
                                  <a:headEnd/>
                                  <a:tailEnd/>
                                </a:ln>
                              </wps:spPr>
                              <wps:bodyPr/>
                            </wps:wsp>
                            <wps:wsp>
                              <wps:cNvPr id="91710" name="Line 9"/>
                              <wps:cNvCnPr/>
                              <wps:spPr bwMode="auto">
                                <a:xfrm>
                                  <a:off x="1273196" y="1481060"/>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711" name="Gerade Verbindung mit Pfeil 91711"/>
                              <wps:cNvCnPr/>
                              <wps:spPr>
                                <a:xfrm>
                                  <a:off x="1622625" y="1671571"/>
                                  <a:ext cx="539675"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712" name="Text Box 211"/>
                              <wps:cNvSpPr txBox="1"/>
                              <wps:spPr>
                                <a:xfrm>
                                  <a:off x="1448850" y="1404998"/>
                                  <a:ext cx="833405" cy="261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C8B459"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1713"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369607" y="1199227"/>
                                  <a:ext cx="433082" cy="719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14" name="Gerade Verbindung 81"/>
                              <wps:cNvCnPr>
                                <a:cxnSpLocks noChangeShapeType="1"/>
                              </wps:cNvCnPr>
                              <wps:spPr bwMode="auto">
                                <a:xfrm>
                                  <a:off x="2372779" y="1634736"/>
                                  <a:ext cx="39659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715" name="Line 9"/>
                              <wps:cNvCnPr/>
                              <wps:spPr bwMode="auto">
                                <a:xfrm>
                                  <a:off x="2718297" y="1684193"/>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716" name="Ellipse 91716"/>
                              <wps:cNvSpPr>
                                <a:spLocks noChangeArrowheads="1"/>
                              </wps:cNvSpPr>
                              <wps:spPr bwMode="auto">
                                <a:xfrm>
                                  <a:off x="2516347" y="1447985"/>
                                  <a:ext cx="107923" cy="107792"/>
                                </a:xfrm>
                                <a:prstGeom prst="ellipse">
                                  <a:avLst/>
                                </a:prstGeom>
                                <a:solidFill>
                                  <a:srgbClr val="FF0000"/>
                                </a:solidFill>
                                <a:ln w="9525" algn="ctr">
                                  <a:solidFill>
                                    <a:schemeClr val="tx1"/>
                                  </a:solidFill>
                                  <a:round/>
                                  <a:headEnd/>
                                  <a:tailEnd/>
                                </a:ln>
                              </wps:spPr>
                              <wps:bodyPr/>
                            </wps:wsp>
                            <wps:wsp>
                              <wps:cNvPr id="91717" name="Line 9"/>
                              <wps:cNvCnPr/>
                              <wps:spPr bwMode="auto">
                                <a:xfrm>
                                  <a:off x="2718297" y="1484392"/>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718" name="Line 7"/>
                              <wps:cNvCnPr/>
                              <wps:spPr bwMode="auto">
                                <a:xfrm>
                                  <a:off x="2425013" y="1480548"/>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719" name="Gerade Verbindung mit Pfeil 91719"/>
                              <wps:cNvCnPr/>
                              <wps:spPr>
                                <a:xfrm>
                                  <a:off x="3147846" y="1662159"/>
                                  <a:ext cx="539584"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720" name="Text Box 211"/>
                              <wps:cNvSpPr txBox="1"/>
                              <wps:spPr>
                                <a:xfrm>
                                  <a:off x="2931609" y="1447211"/>
                                  <a:ext cx="833405" cy="261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2482AA"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1721"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907724" y="1199227"/>
                                  <a:ext cx="431567" cy="719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22" name="Gerade Verbindung 81"/>
                              <wps:cNvCnPr>
                                <a:cxnSpLocks noChangeShapeType="1"/>
                              </wps:cNvCnPr>
                              <wps:spPr bwMode="auto">
                                <a:xfrm>
                                  <a:off x="3907724" y="1627405"/>
                                  <a:ext cx="396660"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723" name="Line 9"/>
                              <wps:cNvCnPr/>
                              <wps:spPr bwMode="auto">
                                <a:xfrm>
                                  <a:off x="4256027" y="1678777"/>
                                  <a:ext cx="0" cy="10777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724" name="Ellipse 91724"/>
                              <wps:cNvSpPr>
                                <a:spLocks noChangeArrowheads="1"/>
                              </wps:cNvSpPr>
                              <wps:spPr bwMode="auto">
                                <a:xfrm>
                                  <a:off x="4055394" y="1443372"/>
                                  <a:ext cx="107941" cy="107821"/>
                                </a:xfrm>
                                <a:prstGeom prst="ellipse">
                                  <a:avLst/>
                                </a:prstGeom>
                                <a:noFill/>
                                <a:ln w="9525" algn="ctr">
                                  <a:solidFill>
                                    <a:schemeClr val="tx1"/>
                                  </a:solidFill>
                                  <a:round/>
                                  <a:headEnd/>
                                  <a:tailEnd/>
                                </a:ln>
                              </wps:spPr>
                              <wps:bodyPr/>
                            </wps:wsp>
                            <wps:wsp>
                              <wps:cNvPr id="91725" name="Line 9"/>
                              <wps:cNvCnPr/>
                              <wps:spPr bwMode="auto">
                                <a:xfrm>
                                  <a:off x="4263028" y="1495502"/>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726" name="Line 7"/>
                              <wps:cNvCnPr/>
                              <wps:spPr bwMode="auto">
                                <a:xfrm>
                                  <a:off x="3950694" y="1491658"/>
                                  <a:ext cx="0" cy="10774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727" name="Text Box 44"/>
                              <wps:cNvSpPr txBox="1">
                                <a:spLocks noChangeArrowheads="1"/>
                              </wps:cNvSpPr>
                              <wps:spPr bwMode="auto">
                                <a:xfrm>
                                  <a:off x="20218" y="1213554"/>
                                  <a:ext cx="861695"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421B1" w14:textId="085B61D8"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 xml:space="preserve">Rear Side Door open </w:t>
                                    </w:r>
                                    <w:r>
                                      <w:rPr>
                                        <w:color w:val="000000"/>
                                        <w:kern w:val="24"/>
                                        <w:sz w:val="12"/>
                                        <w:szCs w:val="12"/>
                                      </w:rPr>
                                      <w:t>(If Rear Trim switches are fitted)</w:t>
                                    </w:r>
                                  </w:p>
                                </w:txbxContent>
                              </wps:txbx>
                              <wps:bodyPr wrap="square">
                                <a:spAutoFit/>
                              </wps:bodyPr>
                            </wps:wsp>
                            <wps:wsp>
                              <wps:cNvPr id="91728" name="Line 7"/>
                              <wps:cNvCnPr/>
                              <wps:spPr bwMode="auto">
                                <a:xfrm rot="2700000">
                                  <a:off x="2379707" y="1667161"/>
                                  <a:ext cx="0" cy="179946"/>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729" name="Line 7"/>
                              <wps:cNvCnPr/>
                              <wps:spPr bwMode="auto">
                                <a:xfrm rot="2700000">
                                  <a:off x="920511" y="1653738"/>
                                  <a:ext cx="0" cy="17994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730" name="Line 7"/>
                              <wps:cNvCnPr/>
                              <wps:spPr bwMode="auto">
                                <a:xfrm rot="2700000">
                                  <a:off x="3907724" y="1665733"/>
                                  <a:ext cx="0" cy="17994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731" name="Line 6"/>
                              <wps:cNvCnPr/>
                              <wps:spPr bwMode="auto">
                                <a:xfrm flipH="1">
                                  <a:off x="2495027" y="1873745"/>
                                  <a:ext cx="144350"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1732" name="Line 6"/>
                              <wps:cNvCnPr/>
                              <wps:spPr bwMode="auto">
                                <a:xfrm flipH="1">
                                  <a:off x="1041716" y="1873745"/>
                                  <a:ext cx="144376"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1733" name="Line 6"/>
                              <wps:cNvCnPr/>
                              <wps:spPr bwMode="auto">
                                <a:xfrm flipH="1">
                                  <a:off x="4041089" y="1881480"/>
                                  <a:ext cx="144376"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2C60EA" id="_x0000_s2018" style="width:341.7pt;height:151.1pt;mso-position-horizontal-relative:char;mso-position-vertical-relative:line" coordsize="43392,19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">
                      <v:shape id="Picture 4" o:spid="_x0000_s2019" type="#_x0000_t75" alt="ford-tourneo-connect-2005" style="position:absolute;left:9072;top:1354;width:4316;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">
                        <v:imagedata r:id="rId42" o:title="ford-tourneo-connect-2005" chromakey="white"/>
                        <v:path arrowok="t"/>
                        <o:lock v:ext="edit" aspectratio="f"/>
                      </v:shape>
                      <v:line id="Gerade Verbindung 81" o:spid="_x0000_s2020" style="position:absolute;visibility:visible;mso-wrap-style:square" from="9072,5636" to="13039,5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" strokecolor="black [3213]"/>
                      <v:line id="Line 7" o:spid="_x0000_s2021" style="position:absolute;visibility:visible;mso-wrap-style:square" from="9477,4172" to="9477,5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" strokecolor="#9c0" strokeweight="6.75pt"/>
                      <v:line id="Line 9" o:spid="_x0000_s2022" style="position:absolute;visibility:visible;mso-wrap-style:square" from="12651,6149" to="12651,7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" strokecolor="#9c0" strokeweight="6.75pt"/>
                      <v:oval id="Ellipse 91672" o:spid="_x0000_s2023" style="position:absolute;left:10549;top:3795;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" filled="f" strokecolor="black [3213]"/>
                      <v:line id="Line 9" o:spid="_x0000_s2024" style="position:absolute;visibility:visible;mso-wrap-style:square" from="12665,4172" to="12665,5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" strokecolor="#9c0" strokeweight="6.75pt"/>
                      <v:line id="Line 7" o:spid="_x0000_s2025" style="position:absolute;visibility:visible;mso-wrap-style:square" from="9477,6177" to="9477,7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" strokecolor="#9c0" strokeweight="6.75pt"/>
                      <v:group id="Gruppieren 91675" o:spid="_x0000_s2026" style="position:absolute;left:9623;top:7859;width:2870;height:2868" coordorigin="9623,7859" coordsize="287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">
                        <v:shape id="Ecken des Rechtecks auf der gleichen Seite schneiden 91676" o:spid="_x0000_s2027" style="position:absolute;left:9623;top:7859;width:2870;height:2870;visibility:visible;mso-wrap-style:square;v-text-anchor:top" coordsize="28702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" path="m18981,l268039,r18981,18981l287020,210845r-76175,76175l76175,287020,,210845,,18981,18981,xe" fillcolor="#039" strokecolor="#d99594 [1941]">
                          <v:path arrowok="t" o:connecttype="custom" o:connectlocs="18981,0;268039,0;287020,18981;287020,210845;210845,287020;76175,287020;0,210845;0,18981;18981,0" o:connectangles="0,0,0,0,0,0,0,0,0"/>
                        </v:shape>
                        <v:oval id="Ellipse 91677" o:spid="_x0000_s2028" style="position:absolute;left:10341;top:9478;width:1327;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" fillcolor="#4f81bd [3204]" strokecolor="#d99594 [1941]">
                          <v:textbox style="mso-fit-shape-to-text:t"/>
                        </v:oval>
                      </v:group>
                      <v:shape id="Gerade Verbindung mit Pfeil 91678" o:spid="_x0000_s2029" type="#_x0000_t32" style="position:absolute;left:16159;top:6077;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" strokecolor="#1f497d [3215]" strokeweight="1pt">
                        <v:stroke endarrow="open"/>
                      </v:shape>
                      <v:shape id="Text Box 211" o:spid="_x0000_s2030" type="#_x0000_t202" style="position:absolute;left:14421;top:3412;width:8334;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" filled="f" stroked="f" strokeweight=".5pt">
                        <v:textbox>
                          <w:txbxContent>
                            <w:p w14:paraId="3FF77DFA"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txbxContent>
                        </v:textbox>
                      </v:shape>
                      <v:shape id="Picture 4" o:spid="_x0000_s2031" type="#_x0000_t75" alt="ford-tourneo-connect-2005" style="position:absolute;left:23629;top:1354;width:4331;height:71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">
                        <v:imagedata r:id="rId42" o:title="ford-tourneo-connect-2005" chromakey="white"/>
                        <o:lock v:ext="edit" aspectratio="f"/>
                      </v:shape>
                      <v:line id="Line 7" o:spid="_x0000_s2032" style="position:absolute;visibility:visible;mso-wrap-style:square" from="24168,6204" to="24168,7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" strokecolor="red" strokeweight="6.75pt"/>
                      <v:line id="Gerade Verbindung 81" o:spid="_x0000_s2033" style="position:absolute;visibility:visible;mso-wrap-style:square" from="23660,5709" to="27626,5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" strokecolor="black [3213]"/>
                      <v:line id="Line 9" o:spid="_x0000_s2034" style="position:absolute;visibility:visible;mso-wrap-style:square" from="27116,6204" to="27116,7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" strokecolor="red" strokeweight="6.75pt"/>
                      <v:oval id="Ellipse 91684" o:spid="_x0000_s2035" style="position:absolute;left:25096;top:3842;width:1079;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" fillcolor="red" strokecolor="black [3213]"/>
                      <v:line id="Line 9" o:spid="_x0000_s2036" style="position:absolute;visibility:visible;mso-wrap-style:square" from="27116,4206" to="27116,5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" strokecolor="red" strokeweight="6.75pt"/>
                      <v:line id="Line 7" o:spid="_x0000_s2037" style="position:absolute;visibility:visible;mso-wrap-style:square" from="24183,4167" to="2418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" strokecolor="red" strokeweight="6.75pt"/>
                      <v:group id="Gruppieren 91687" o:spid="_x0000_s2038" style="position:absolute;left:24232;top:7914;width:2870;height:2868" coordorigin="24232,7914" coordsize="287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">
                        <v:shape id="Ecken des Rechtecks auf der gleichen Seite schneiden 91688" o:spid="_x0000_s2039" style="position:absolute;left:24232;top:7914;width:2871;height:2870;visibility:visible;mso-wrap-style:square;v-text-anchor:top" coordsize="28702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" path="m18981,l268039,r18981,18981l287020,210845r-76175,76175l76175,287020,,210845,,18981,18981,xe" fillcolor="#039" strokecolor="red">
                          <v:path arrowok="t" o:connecttype="custom" o:connectlocs="18981,0;268039,0;287020,18981;287020,210845;210845,287020;76175,287020;0,210845;0,18981;18981,0" o:connectangles="0,0,0,0,0,0,0,0,0"/>
                        </v:shape>
                        <v:oval id="Ellipse 91689" o:spid="_x0000_s2040" style="position:absolute;left:24950;top:9520;width:134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" fillcolor="#4f81bd [3204]" strokecolor="red">
                          <v:textbox style="mso-fit-shape-to-text:t"/>
                        </v:oval>
                      </v:group>
                      <v:shape id="Gerade Verbindung mit Pfeil 91690" o:spid="_x0000_s2041" type="#_x0000_t32" style="position:absolute;left:31411;top:5983;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" strokecolor="#1f497d [3215]" strokeweight="1pt">
                        <v:stroke endarrow="open"/>
                      </v:shape>
                      <v:shape id="Text Box 211" o:spid="_x0000_s2042" type="#_x0000_t202" style="position:absolute;left:29249;top:3834;width:8334;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" filled="f" stroked="f" strokeweight=".5pt">
                        <v:textbox>
                          <w:txbxContent>
                            <w:p w14:paraId="283D9630"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shape id="Picture 4" o:spid="_x0000_s2043" type="#_x0000_t75" alt="ford-tourneo-connect-2005" style="position:absolute;left:39010;top:1354;width:4316;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">
                        <v:imagedata r:id="rId42" o:title="ford-tourneo-connect-2005" chromakey="white"/>
                        <v:path arrowok="t"/>
                        <o:lock v:ext="edit" aspectratio="f"/>
                      </v:shape>
                      <v:line id="Gerade Verbindung 81" o:spid="_x0000_s2044" style="position:absolute;visibility:visible;mso-wrap-style:square" from="39010,5636" to="42976,5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" strokecolor="black [3213]"/>
                      <v:line id="Line 9" o:spid="_x0000_s2045" style="position:absolute;visibility:visible;mso-wrap-style:square" from="42493,6149" to="42493,7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" strokecolor="#9c0" strokeweight="6.75pt"/>
                      <v:oval id="Ellipse 91695" o:spid="_x0000_s2046" style="position:absolute;left:40487;top:3795;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" filled="f" strokecolor="black [3213]"/>
                      <v:line id="Line 7" o:spid="_x0000_s2047" style="position:absolute;visibility:visible;mso-wrap-style:square" from="39415,6101" to="39415,7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" strokecolor="#9c0" strokeweight="6.75pt"/>
                      <v:group id="Gruppieren 91697" o:spid="_x0000_s2048" style="position:absolute;left:39561;top:7859;width:2869;height:2868" coordorigin="39561,7859" coordsize="287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">
                        <v:shape id="Ecken des Rechtecks auf der gleichen Seite schneiden 91698" o:spid="_x0000_s2049" style="position:absolute;left:39561;top:7859;width:2870;height:2870;visibility:visible;mso-wrap-style:square;v-text-anchor:top" coordsize="28702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" path="m18981,l268039,r18981,18981l287020,210845r-76175,76175l76175,287020,,210845,,18981,18981,xe" fillcolor="#039" strokecolor="#d99594 [1941]">
                          <v:path arrowok="t" o:connecttype="custom" o:connectlocs="18981,0;268039,0;287020,18981;287020,210845;210845,287020;76175,287020;0,210845;0,18981;18981,0" o:connectangles="0,0,0,0,0,0,0,0,0"/>
                        </v:shape>
                        <v:oval id="Ellipse 91699" o:spid="_x0000_s2050" style="position:absolute;left:40278;top:9478;width:1327;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" fillcolor="#4f81bd [3204]" strokecolor="#d99594 [1941]">
                          <v:textbox style="mso-fit-shape-to-text:t"/>
                        </v:oval>
                      </v:group>
                      <v:shape id="Text Box 211" o:spid="_x0000_s2051" type="#_x0000_t202" style="position:absolute;left:11660;top:8129;width:5375;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" filled="f" stroked="f" strokeweight=".5pt">
                        <v:textbox>
                          <w:txbxContent>
                            <w:p w14:paraId="63C149FB" w14:textId="77777777" w:rsidR="00C82F17" w:rsidRDefault="00C82F17" w:rsidP="00AB0892">
                              <w:pPr>
                                <w:pStyle w:val="NormalWeb"/>
                                <w:overflowPunct w:val="0"/>
                                <w:spacing w:before="0" w:beforeAutospacing="0" w:after="0" w:afterAutospacing="0"/>
                                <w:jc w:val="center"/>
                              </w:pPr>
                              <w:r>
                                <w:rPr>
                                  <w:color w:val="000000"/>
                                  <w:kern w:val="24"/>
                                  <w:sz w:val="16"/>
                                  <w:szCs w:val="16"/>
                                </w:rPr>
                                <w:t>Liftgate</w:t>
                              </w:r>
                            </w:p>
                          </w:txbxContent>
                        </v:textbox>
                      </v:shape>
                      <v:line id="Line 9" o:spid="_x0000_s2052" style="position:absolute;visibility:visible;mso-wrap-style:square" from="42372,4317" to="42372,5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" strokecolor="red" strokeweight="6.75pt"/>
                      <v:line id="Line 7" o:spid="_x0000_s2053" style="position:absolute;visibility:visible;mso-wrap-style:square" from="39440,4278" to="39440,5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" strokecolor="red" strokeweight="6.75pt"/>
                      <v:shape id="Text Box 44" o:spid="_x0000_s2054" type="#_x0000_t202" style="position:absolute;width:10044;height:3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" filled="f" stroked="f">
                        <v:textbox style="mso-fit-shape-to-text:t">
                          <w:txbxContent>
                            <w:p w14:paraId="7BC1C9A7"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Single Cab Panel Van</w:t>
                              </w:r>
                            </w:p>
                          </w:txbxContent>
                        </v:textbox>
                      </v:shape>
                      <v:shape id="Text Box 44" o:spid="_x0000_s2055" type="#_x0000_t202" style="position:absolute;left:52;top:3782;width:8616;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" filled="f" stroked="f">
                        <v:textbox style="mso-fit-shape-to-text:t">
                          <w:txbxContent>
                            <w:p w14:paraId="4E68D309"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Liftgate open</w:t>
                              </w:r>
                            </w:p>
                          </w:txbxContent>
                        </v:textbox>
                      </v:shape>
                      <v:shape id="Picture 4" o:spid="_x0000_s2056" type="#_x0000_t75" alt="ford-tourneo-connect-2005" style="position:absolute;left:9139;top:11992;width:4316;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">
                        <v:imagedata r:id="rId42" o:title="ford-tourneo-connect-2005" chromakey="white"/>
                        <v:path arrowok="t"/>
                        <o:lock v:ext="edit" aspectratio="f"/>
                      </v:shape>
                      <v:line id="Gerade Verbindung 81" o:spid="_x0000_s2057" style="position:absolute;visibility:visible;mso-wrap-style:square" from="9139,16274" to="13106,1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" strokecolor="black [3213]"/>
                      <v:line id="Line 7" o:spid="_x0000_s2058" style="position:absolute;visibility:visible;mso-wrap-style:square" from="9544,14810" to="9544,15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" strokecolor="#9c0" strokeweight="6.75pt"/>
                      <v:line id="Line 9" o:spid="_x0000_s2059" style="position:absolute;visibility:visible;mso-wrap-style:square" from="12717,16787" to="12717,17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" strokecolor="#9c0" strokeweight="6.75pt"/>
                      <v:oval id="Ellipse 91709" o:spid="_x0000_s2060" style="position:absolute;left:10616;top:14433;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" filled="f" strokecolor="black [3213]"/>
                      <v:line id="Line 9" o:spid="_x0000_s2061" style="position:absolute;visibility:visible;mso-wrap-style:square" from="12731,14810" to="12731,15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" strokecolor="#9c0" strokeweight="6.75pt"/>
                      <v:shape id="Gerade Verbindung mit Pfeil 91711" o:spid="_x0000_s2062" type="#_x0000_t32" style="position:absolute;left:16226;top:16715;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" strokecolor="#1f497d [3215]" strokeweight="1pt">
                        <v:stroke endarrow="open"/>
                      </v:shape>
                      <v:shape id="Text Box 211" o:spid="_x0000_s2063" type="#_x0000_t202" style="position:absolute;left:14488;top:14049;width:8334;height:2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" filled="f" stroked="f" strokeweight=".5pt">
                        <v:textbox>
                          <w:txbxContent>
                            <w:p w14:paraId="6EC8B459"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txbxContent>
                        </v:textbox>
                      </v:shape>
                      <v:shape id="Picture 4" o:spid="_x0000_s2064" type="#_x0000_t75" alt="ford-tourneo-connect-2005" style="position:absolute;left:23696;top:11992;width:4330;height:71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">
                        <v:imagedata r:id="rId42" o:title="ford-tourneo-connect-2005" chromakey="white"/>
                        <o:lock v:ext="edit" aspectratio="f"/>
                      </v:shape>
                      <v:line id="Gerade Verbindung 81" o:spid="_x0000_s2065" style="position:absolute;visibility:visible;mso-wrap-style:square" from="23727,16347" to="27693,16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" strokecolor="black [3213]"/>
                      <v:line id="Line 9" o:spid="_x0000_s2066" style="position:absolute;visibility:visible;mso-wrap-style:square" from="27182,16841" to="27182,17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" strokecolor="red" strokeweight="6.75pt"/>
                      <v:oval id="Ellipse 91716" o:spid="_x0000_s2067" style="position:absolute;left:25163;top:14479;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" fillcolor="red" strokecolor="black [3213]"/>
                      <v:line id="Line 9" o:spid="_x0000_s2068" style="position:absolute;visibility:visible;mso-wrap-style:square" from="27182,14843" to="27182,15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" strokecolor="red" strokeweight="6.75pt"/>
                      <v:line id="Line 7" o:spid="_x0000_s2069" style="position:absolute;visibility:visible;mso-wrap-style:square" from="24250,14805" to="24250,15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" strokecolor="red" strokeweight="6.75pt"/>
                      <v:shape id="Gerade Verbindung mit Pfeil 91719" o:spid="_x0000_s2070" type="#_x0000_t32" style="position:absolute;left:31478;top:16621;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" strokecolor="#1f497d [3215]" strokeweight="1pt">
                        <v:stroke endarrow="open"/>
                      </v:shape>
                      <v:shape id="Text Box 211" o:spid="_x0000_s2071" type="#_x0000_t202" style="position:absolute;left:29316;top:14472;width:8334;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" filled="f" stroked="f" strokeweight=".5pt">
                        <v:textbox>
                          <w:txbxContent>
                            <w:p w14:paraId="4C2482AA"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shape id="Picture 4" o:spid="_x0000_s2072" type="#_x0000_t75" alt="ford-tourneo-connect-2005" style="position:absolute;left:39077;top:11992;width:431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">
                        <v:imagedata r:id="rId42" o:title="ford-tourneo-connect-2005" chromakey="white"/>
                        <v:path arrowok="t"/>
                        <o:lock v:ext="edit" aspectratio="f"/>
                      </v:shape>
                      <v:line id="Gerade Verbindung 81" o:spid="_x0000_s2073" style="position:absolute;visibility:visible;mso-wrap-style:square" from="39077,16274" to="43043,1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" strokecolor="black [3213]"/>
                      <v:line id="Line 9" o:spid="_x0000_s2074" style="position:absolute;visibility:visible;mso-wrap-style:square" from="42560,16787" to="42560,17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" strokecolor="#9c0" strokeweight="6.75pt"/>
                      <v:oval id="Ellipse 91724" o:spid="_x0000_s2075" style="position:absolute;left:40553;top:14433;width:1080;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" filled="f" strokecolor="black [3213]"/>
                      <v:line id="Line 9" o:spid="_x0000_s2076" style="position:absolute;visibility:visible;mso-wrap-style:square" from="42630,14955" to="42630,16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" strokecolor="red" strokeweight="6.75pt"/>
                      <v:line id="Line 7" o:spid="_x0000_s2077" style="position:absolute;visibility:visible;mso-wrap-style:square" from="39506,14916" to="39506,15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" strokecolor="red" strokeweight="6.75pt"/>
                      <v:shape id="Text Box 44" o:spid="_x0000_s2078" type="#_x0000_t202" style="position:absolute;left:202;top:12135;width:861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" filled="f" stroked="f">
                        <v:textbox style="mso-fit-shape-to-text:t">
                          <w:txbxContent>
                            <w:p w14:paraId="623421B1" w14:textId="085B61D8"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 xml:space="preserve">Rear Side Door open </w:t>
                              </w:r>
                              <w:r>
                                <w:rPr>
                                  <w:color w:val="000000"/>
                                  <w:kern w:val="24"/>
                                  <w:sz w:val="12"/>
                                  <w:szCs w:val="12"/>
                                </w:rPr>
                                <w:t>(If Rear Trim switches are fitted)</w:t>
                              </w:r>
                            </w:p>
                          </w:txbxContent>
                        </v:textbox>
                      </v:shape>
                      <v:line id="Line 7" o:spid="_x0000_s2079" style="position:absolute;rotation:45;visibility:visible;mso-wrap-style:square" from="23797,16671" to="23797,18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" strokecolor="red" strokeweight="6.75pt"/>
                      <v:line id="Line 7" o:spid="_x0000_s2080" style="position:absolute;rotation:45;visibility:visible;mso-wrap-style:square" from="9205,16537" to="9205,18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" strokecolor="#9c0" strokeweight="6.75pt"/>
                      <v:line id="Line 7" o:spid="_x0000_s2081" style="position:absolute;rotation:45;visibility:visible;mso-wrap-style:square" from="39077,16657" to="39077,18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" strokecolor="#9c0" strokeweight="6.75pt"/>
                      <v:line id="Line 6" o:spid="_x0000_s2082" style="position:absolute;flip:x;visibility:visible;mso-wrap-style:square" from="24950,18737" to="26393,18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" strokecolor="#c9f" strokeweight="6.75pt"/>
                      <v:line id="Line 6" o:spid="_x0000_s2083" style="position:absolute;flip:x;visibility:visible;mso-wrap-style:square" from="10417,18737" to="11860,18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" strokecolor="lime" strokeweight="6.75pt"/>
                      <v:line id="Line 6" o:spid="_x0000_s2084" style="position:absolute;flip:x;visibility:visible;mso-wrap-style:square" from="40410,18814" to="41854,18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" strokecolor="lime" strokeweight="6.75pt"/>
                      <w10:anchorlock/>
                    </v:group>
                  </w:pict>
                </mc:Fallback>
              </mc:AlternateContent>
            </w:r>
          </w:p>
        </w:tc>
      </w:tr>
      <w:tr w:rsidR="00AB0892" w:rsidRPr="00A82BF4" w14:paraId="606D4F4F" w14:textId="77777777" w:rsidTr="00676421">
        <w:trPr>
          <w:trHeight w:val="255"/>
        </w:trPr>
        <w:tc>
          <w:tcPr>
            <w:tcW w:w="2235" w:type="dxa"/>
            <w:shd w:val="clear" w:color="auto" w:fill="D9D9D9" w:themeFill="background1" w:themeFillShade="D9"/>
          </w:tcPr>
          <w:p w14:paraId="48D97E6A" w14:textId="7F456905" w:rsidR="00AB0892" w:rsidRPr="00C66B68" w:rsidRDefault="00AB0892" w:rsidP="00AB0892">
            <w:pPr>
              <w:rPr>
                <w:rFonts w:cs="Arial"/>
                <w:b/>
                <w:bCs/>
                <w:color w:val="000000"/>
                <w:szCs w:val="22"/>
              </w:rPr>
            </w:pPr>
            <w:r w:rsidRPr="00C66B68">
              <w:rPr>
                <w:rFonts w:cs="Arial"/>
                <w:b/>
                <w:bCs/>
                <w:color w:val="000000"/>
                <w:szCs w:val="22"/>
              </w:rPr>
              <w:lastRenderedPageBreak/>
              <w:t>Actors</w:t>
            </w:r>
          </w:p>
        </w:tc>
        <w:tc>
          <w:tcPr>
            <w:tcW w:w="669" w:type="dxa"/>
            <w:shd w:val="clear" w:color="auto" w:fill="auto"/>
          </w:tcPr>
          <w:p w14:paraId="5AD3790E" w14:textId="77777777" w:rsidR="00AB0892" w:rsidRPr="00C66B68" w:rsidRDefault="00AB0892" w:rsidP="00AB0892">
            <w:pPr>
              <w:rPr>
                <w:rFonts w:cs="Arial"/>
                <w:color w:val="000000"/>
                <w:szCs w:val="22"/>
              </w:rPr>
            </w:pPr>
          </w:p>
        </w:tc>
        <w:tc>
          <w:tcPr>
            <w:tcW w:w="7297" w:type="dxa"/>
            <w:shd w:val="clear" w:color="auto" w:fill="auto"/>
          </w:tcPr>
          <w:p w14:paraId="7DD7F209" w14:textId="24DAD416" w:rsidR="00AB0892" w:rsidRPr="00C66B68" w:rsidRDefault="00AB0892" w:rsidP="00AB0892">
            <w:pPr>
              <w:rPr>
                <w:rFonts w:cs="Arial"/>
                <w:szCs w:val="22"/>
              </w:rPr>
            </w:pPr>
            <w:r>
              <w:rPr>
                <w:rFonts w:cs="Arial"/>
                <w:szCs w:val="22"/>
              </w:rPr>
              <w:t>User</w:t>
            </w:r>
          </w:p>
        </w:tc>
      </w:tr>
      <w:tr w:rsidR="00AB0892" w:rsidRPr="00A82BF4" w14:paraId="6DDF500F" w14:textId="77777777" w:rsidTr="00676421">
        <w:trPr>
          <w:trHeight w:val="255"/>
        </w:trPr>
        <w:tc>
          <w:tcPr>
            <w:tcW w:w="2235" w:type="dxa"/>
            <w:shd w:val="clear" w:color="auto" w:fill="D9D9D9" w:themeFill="background1" w:themeFillShade="D9"/>
            <w:hideMark/>
          </w:tcPr>
          <w:p w14:paraId="5C887645" w14:textId="7E5B7360" w:rsidR="00AB0892" w:rsidRPr="00C66B68" w:rsidRDefault="00AB0892" w:rsidP="00AB0892">
            <w:pPr>
              <w:rPr>
                <w:rFonts w:cs="Arial"/>
                <w:b/>
                <w:bCs/>
                <w:color w:val="000000"/>
                <w:szCs w:val="22"/>
              </w:rPr>
            </w:pPr>
            <w:r w:rsidRPr="00C66B68">
              <w:rPr>
                <w:rFonts w:cs="Arial"/>
                <w:b/>
                <w:bCs/>
                <w:color w:val="000000"/>
                <w:szCs w:val="22"/>
              </w:rPr>
              <w:t>Precondition</w:t>
            </w:r>
          </w:p>
        </w:tc>
        <w:tc>
          <w:tcPr>
            <w:tcW w:w="669" w:type="dxa"/>
            <w:shd w:val="clear" w:color="auto" w:fill="auto"/>
            <w:hideMark/>
          </w:tcPr>
          <w:p w14:paraId="7A2E1678" w14:textId="77777777" w:rsidR="00AB0892" w:rsidRPr="00C66B68" w:rsidRDefault="00AB0892" w:rsidP="00AB0892">
            <w:pPr>
              <w:rPr>
                <w:rFonts w:cs="Arial"/>
                <w:color w:val="000000"/>
                <w:szCs w:val="22"/>
              </w:rPr>
            </w:pPr>
          </w:p>
        </w:tc>
        <w:tc>
          <w:tcPr>
            <w:tcW w:w="7297" w:type="dxa"/>
            <w:shd w:val="clear" w:color="auto" w:fill="auto"/>
          </w:tcPr>
          <w:p w14:paraId="5520FEE4" w14:textId="156638C4" w:rsidR="00AB0892" w:rsidRPr="00C66B68" w:rsidRDefault="00AB0892" w:rsidP="00AB0892">
            <w:pPr>
              <w:rPr>
                <w:rFonts w:cs="Arial"/>
                <w:szCs w:val="22"/>
              </w:rPr>
            </w:pPr>
            <w:r>
              <w:rPr>
                <w:rFonts w:cs="Arial"/>
                <w:szCs w:val="22"/>
              </w:rPr>
              <w:t>Vehicle Type “Commercial Vehicle” (Single</w:t>
            </w:r>
            <w:r w:rsidRPr="006208BB">
              <w:rPr>
                <w:rFonts w:cs="Arial"/>
                <w:szCs w:val="22"/>
              </w:rPr>
              <w:t xml:space="preserve"> Cab Panel Van</w:t>
            </w:r>
            <w:r>
              <w:rPr>
                <w:rFonts w:cs="Arial"/>
                <w:szCs w:val="22"/>
              </w:rPr>
              <w:t>)</w:t>
            </w:r>
          </w:p>
        </w:tc>
      </w:tr>
      <w:tr w:rsidR="00AB0892" w:rsidRPr="00A82BF4" w14:paraId="175477A8" w14:textId="77777777" w:rsidTr="00676421">
        <w:trPr>
          <w:trHeight w:val="255"/>
        </w:trPr>
        <w:tc>
          <w:tcPr>
            <w:tcW w:w="2235" w:type="dxa"/>
            <w:shd w:val="clear" w:color="auto" w:fill="D9D9D9" w:themeFill="background1" w:themeFillShade="D9"/>
            <w:hideMark/>
          </w:tcPr>
          <w:p w14:paraId="2B0F4A7C" w14:textId="77777777" w:rsidR="00AB0892" w:rsidRPr="00C66B68" w:rsidRDefault="00AB0892" w:rsidP="00AB0892">
            <w:pPr>
              <w:rPr>
                <w:rFonts w:cs="Arial"/>
                <w:b/>
                <w:bCs/>
                <w:color w:val="000000"/>
                <w:szCs w:val="22"/>
              </w:rPr>
            </w:pPr>
          </w:p>
        </w:tc>
        <w:tc>
          <w:tcPr>
            <w:tcW w:w="669" w:type="dxa"/>
            <w:shd w:val="clear" w:color="auto" w:fill="auto"/>
            <w:hideMark/>
          </w:tcPr>
          <w:p w14:paraId="04A9346B" w14:textId="77777777" w:rsidR="00AB0892" w:rsidRPr="00C66B68" w:rsidRDefault="00AB0892" w:rsidP="00AB0892">
            <w:pPr>
              <w:rPr>
                <w:rFonts w:cs="Arial"/>
                <w:color w:val="000000"/>
                <w:szCs w:val="22"/>
              </w:rPr>
            </w:pPr>
          </w:p>
        </w:tc>
        <w:tc>
          <w:tcPr>
            <w:tcW w:w="7297" w:type="dxa"/>
            <w:shd w:val="clear" w:color="auto" w:fill="auto"/>
          </w:tcPr>
          <w:p w14:paraId="6A4C9747" w14:textId="0D9C79AB" w:rsidR="00AB0892" w:rsidRPr="00C66B68" w:rsidRDefault="00AB0892" w:rsidP="00AB0892">
            <w:pPr>
              <w:rPr>
                <w:rFonts w:cs="Arial"/>
                <w:szCs w:val="22"/>
              </w:rPr>
            </w:pPr>
            <w:r>
              <w:rPr>
                <w:rFonts w:cs="Arial"/>
                <w:szCs w:val="22"/>
              </w:rPr>
              <w:t>SLP Transit Configuration “Cabin Cargo”</w:t>
            </w:r>
          </w:p>
        </w:tc>
      </w:tr>
      <w:tr w:rsidR="00AB0892" w:rsidRPr="00A82BF4" w14:paraId="693623B8" w14:textId="77777777" w:rsidTr="00676421">
        <w:trPr>
          <w:trHeight w:val="255"/>
        </w:trPr>
        <w:tc>
          <w:tcPr>
            <w:tcW w:w="2235" w:type="dxa"/>
            <w:shd w:val="clear" w:color="auto" w:fill="D9D9D9" w:themeFill="background1" w:themeFillShade="D9"/>
            <w:hideMark/>
          </w:tcPr>
          <w:p w14:paraId="1E7F1AFC" w14:textId="46F44D04" w:rsidR="00AB0892" w:rsidRPr="00C66B68" w:rsidRDefault="00AB0892" w:rsidP="00AB0892">
            <w:pPr>
              <w:rPr>
                <w:rFonts w:cs="Arial"/>
                <w:b/>
                <w:bCs/>
                <w:color w:val="000000"/>
                <w:szCs w:val="22"/>
              </w:rPr>
            </w:pPr>
          </w:p>
        </w:tc>
        <w:tc>
          <w:tcPr>
            <w:tcW w:w="669" w:type="dxa"/>
            <w:shd w:val="clear" w:color="auto" w:fill="auto"/>
            <w:hideMark/>
          </w:tcPr>
          <w:p w14:paraId="0D3AFCCF" w14:textId="253B7FA0" w:rsidR="00AB0892" w:rsidRPr="00C66B68" w:rsidRDefault="00AB0892" w:rsidP="00AB0892">
            <w:pPr>
              <w:rPr>
                <w:rFonts w:cs="Arial"/>
                <w:color w:val="000000"/>
                <w:szCs w:val="22"/>
              </w:rPr>
            </w:pPr>
          </w:p>
        </w:tc>
        <w:tc>
          <w:tcPr>
            <w:tcW w:w="7297" w:type="dxa"/>
            <w:shd w:val="clear" w:color="auto" w:fill="auto"/>
          </w:tcPr>
          <w:p w14:paraId="2B013AB6" w14:textId="769BE98D" w:rsidR="00AB0892" w:rsidRPr="00C66B68" w:rsidRDefault="00AB0892" w:rsidP="00AB0892">
            <w:pPr>
              <w:rPr>
                <w:rFonts w:cs="Arial"/>
                <w:strike/>
                <w:szCs w:val="22"/>
              </w:rPr>
            </w:pPr>
            <w:r>
              <w:rPr>
                <w:rFonts w:cs="Arial"/>
                <w:szCs w:val="22"/>
              </w:rPr>
              <w:t>Feature “Smart Unlock Ignition” is disabled</w:t>
            </w:r>
          </w:p>
        </w:tc>
      </w:tr>
      <w:tr w:rsidR="00AB0892" w:rsidRPr="00A82BF4" w14:paraId="196CD29C" w14:textId="77777777" w:rsidTr="00676421">
        <w:trPr>
          <w:trHeight w:val="255"/>
        </w:trPr>
        <w:tc>
          <w:tcPr>
            <w:tcW w:w="2235" w:type="dxa"/>
            <w:shd w:val="clear" w:color="auto" w:fill="D9D9D9" w:themeFill="background1" w:themeFillShade="D9"/>
          </w:tcPr>
          <w:p w14:paraId="5D052E3F" w14:textId="77777777" w:rsidR="00AB0892" w:rsidRPr="00C66B68" w:rsidRDefault="00AB0892" w:rsidP="00AB0892">
            <w:pPr>
              <w:rPr>
                <w:rFonts w:cs="Arial"/>
                <w:b/>
                <w:bCs/>
                <w:color w:val="000000"/>
                <w:szCs w:val="22"/>
              </w:rPr>
            </w:pPr>
          </w:p>
        </w:tc>
        <w:tc>
          <w:tcPr>
            <w:tcW w:w="669" w:type="dxa"/>
            <w:shd w:val="clear" w:color="auto" w:fill="auto"/>
          </w:tcPr>
          <w:p w14:paraId="2ACC1003" w14:textId="565BAA8D" w:rsidR="00AB0892" w:rsidRPr="00C66B68" w:rsidRDefault="00AB0892" w:rsidP="00AB0892">
            <w:pPr>
              <w:rPr>
                <w:rFonts w:cs="Arial"/>
                <w:color w:val="000000"/>
                <w:szCs w:val="22"/>
              </w:rPr>
            </w:pPr>
          </w:p>
        </w:tc>
        <w:tc>
          <w:tcPr>
            <w:tcW w:w="7297" w:type="dxa"/>
            <w:shd w:val="clear" w:color="auto" w:fill="auto"/>
          </w:tcPr>
          <w:p w14:paraId="718F16DB" w14:textId="15AAC575" w:rsidR="00AB0892" w:rsidRPr="00C66B68" w:rsidRDefault="00AB0892" w:rsidP="00AB0892">
            <w:pPr>
              <w:rPr>
                <w:rFonts w:cs="Arial"/>
              </w:rPr>
            </w:pPr>
            <w:r>
              <w:rPr>
                <w:rFonts w:cs="Arial"/>
                <w:szCs w:val="22"/>
              </w:rPr>
              <w:t>Feature “</w:t>
            </w:r>
            <w:r w:rsidRPr="003B17D5">
              <w:rPr>
                <w:rFonts w:cs="Arial"/>
                <w:szCs w:val="22"/>
              </w:rPr>
              <w:t xml:space="preserve">Enhanced </w:t>
            </w:r>
            <w:r>
              <w:rPr>
                <w:rFonts w:cs="Arial"/>
                <w:szCs w:val="22"/>
              </w:rPr>
              <w:t>Trim Switch Inhibit” is deactivated</w:t>
            </w:r>
          </w:p>
        </w:tc>
      </w:tr>
      <w:tr w:rsidR="00AB0892" w:rsidRPr="00A82BF4" w14:paraId="4ACDAA1F" w14:textId="77777777" w:rsidTr="00676421">
        <w:trPr>
          <w:trHeight w:val="255"/>
        </w:trPr>
        <w:tc>
          <w:tcPr>
            <w:tcW w:w="2235" w:type="dxa"/>
            <w:shd w:val="clear" w:color="auto" w:fill="D9D9D9" w:themeFill="background1" w:themeFillShade="D9"/>
          </w:tcPr>
          <w:p w14:paraId="7ED878AB" w14:textId="77777777" w:rsidR="00AB0892" w:rsidRPr="00C66B68" w:rsidRDefault="00AB0892" w:rsidP="00AB0892">
            <w:pPr>
              <w:rPr>
                <w:rFonts w:cs="Arial"/>
                <w:b/>
                <w:bCs/>
                <w:color w:val="000000"/>
                <w:szCs w:val="22"/>
              </w:rPr>
            </w:pPr>
          </w:p>
        </w:tc>
        <w:tc>
          <w:tcPr>
            <w:tcW w:w="669" w:type="dxa"/>
            <w:shd w:val="clear" w:color="auto" w:fill="auto"/>
          </w:tcPr>
          <w:p w14:paraId="519A3BB2" w14:textId="77777777" w:rsidR="00AB0892" w:rsidRPr="00C66B68" w:rsidRDefault="00AB0892" w:rsidP="00AB0892">
            <w:pPr>
              <w:rPr>
                <w:rFonts w:cs="Arial"/>
                <w:color w:val="000000"/>
                <w:szCs w:val="22"/>
              </w:rPr>
            </w:pPr>
          </w:p>
        </w:tc>
        <w:tc>
          <w:tcPr>
            <w:tcW w:w="7297" w:type="dxa"/>
            <w:shd w:val="clear" w:color="auto" w:fill="auto"/>
          </w:tcPr>
          <w:p w14:paraId="24F0F402" w14:textId="5365D200" w:rsidR="00AB0892" w:rsidRPr="00C66B68" w:rsidRDefault="00AB0892" w:rsidP="00AB0892">
            <w:pPr>
              <w:rPr>
                <w:rFonts w:cs="Arial"/>
                <w:szCs w:val="22"/>
              </w:rPr>
            </w:pPr>
            <w:r>
              <w:rPr>
                <w:rFonts w:cs="Arial"/>
                <w:szCs w:val="22"/>
              </w:rPr>
              <w:t>Liftgate is open</w:t>
            </w:r>
          </w:p>
        </w:tc>
      </w:tr>
      <w:tr w:rsidR="00AB0892" w:rsidRPr="00A82BF4" w14:paraId="0DA31E8B" w14:textId="77777777" w:rsidTr="00676421">
        <w:trPr>
          <w:trHeight w:val="255"/>
        </w:trPr>
        <w:tc>
          <w:tcPr>
            <w:tcW w:w="2235" w:type="dxa"/>
            <w:shd w:val="clear" w:color="auto" w:fill="D9D9D9" w:themeFill="background1" w:themeFillShade="D9"/>
          </w:tcPr>
          <w:p w14:paraId="4F044658" w14:textId="04362232" w:rsidR="00AB0892" w:rsidRPr="00C66B68" w:rsidRDefault="00AB0892" w:rsidP="00AB0892">
            <w:pPr>
              <w:rPr>
                <w:rFonts w:cs="Arial"/>
                <w:b/>
                <w:bCs/>
                <w:color w:val="000000"/>
                <w:szCs w:val="22"/>
              </w:rPr>
            </w:pPr>
          </w:p>
        </w:tc>
        <w:tc>
          <w:tcPr>
            <w:tcW w:w="669" w:type="dxa"/>
            <w:shd w:val="clear" w:color="auto" w:fill="auto"/>
          </w:tcPr>
          <w:p w14:paraId="720B8B10" w14:textId="77777777" w:rsidR="00AB0892" w:rsidRPr="00C66B68" w:rsidRDefault="00AB0892" w:rsidP="00AB0892">
            <w:pPr>
              <w:rPr>
                <w:rFonts w:cs="Arial"/>
                <w:color w:val="000000"/>
                <w:szCs w:val="22"/>
              </w:rPr>
            </w:pPr>
          </w:p>
        </w:tc>
        <w:tc>
          <w:tcPr>
            <w:tcW w:w="7297" w:type="dxa"/>
            <w:shd w:val="clear" w:color="auto" w:fill="auto"/>
          </w:tcPr>
          <w:p w14:paraId="38040791" w14:textId="13285217" w:rsidR="00AB0892" w:rsidRPr="00C66B68" w:rsidRDefault="00AB0892" w:rsidP="002C20A4">
            <w:pPr>
              <w:pStyle w:val="ListParagraph"/>
              <w:numPr>
                <w:ilvl w:val="0"/>
                <w:numId w:val="11"/>
              </w:numPr>
              <w:rPr>
                <w:rFonts w:ascii="Arial" w:hAnsi="Arial" w:cs="Arial"/>
                <w:szCs w:val="22"/>
              </w:rPr>
            </w:pPr>
            <w:r>
              <w:rPr>
                <w:rFonts w:cs="Arial"/>
                <w:szCs w:val="22"/>
              </w:rPr>
              <w:t>Cabin Doors are closed</w:t>
            </w:r>
          </w:p>
        </w:tc>
      </w:tr>
      <w:tr w:rsidR="00AB0892" w:rsidRPr="00A82BF4" w14:paraId="208435BE" w14:textId="77777777" w:rsidTr="00676421">
        <w:trPr>
          <w:trHeight w:val="255"/>
        </w:trPr>
        <w:tc>
          <w:tcPr>
            <w:tcW w:w="2235" w:type="dxa"/>
            <w:shd w:val="clear" w:color="auto" w:fill="D9D9D9" w:themeFill="background1" w:themeFillShade="D9"/>
          </w:tcPr>
          <w:p w14:paraId="45D77E4E" w14:textId="77777777" w:rsidR="00AB0892" w:rsidRPr="00C66B68" w:rsidRDefault="00AB0892" w:rsidP="00AB0892">
            <w:pPr>
              <w:rPr>
                <w:rFonts w:cs="Arial"/>
                <w:b/>
                <w:bCs/>
                <w:color w:val="000000"/>
                <w:szCs w:val="22"/>
              </w:rPr>
            </w:pPr>
          </w:p>
        </w:tc>
        <w:tc>
          <w:tcPr>
            <w:tcW w:w="669" w:type="dxa"/>
            <w:shd w:val="clear" w:color="auto" w:fill="auto"/>
          </w:tcPr>
          <w:p w14:paraId="77155EEF" w14:textId="77777777" w:rsidR="00AB0892" w:rsidRPr="00C66B68" w:rsidRDefault="00AB0892" w:rsidP="00AB0892">
            <w:pPr>
              <w:rPr>
                <w:rFonts w:cs="Arial"/>
                <w:color w:val="000000"/>
                <w:szCs w:val="22"/>
              </w:rPr>
            </w:pPr>
          </w:p>
        </w:tc>
        <w:tc>
          <w:tcPr>
            <w:tcW w:w="7297" w:type="dxa"/>
            <w:shd w:val="clear" w:color="auto" w:fill="auto"/>
          </w:tcPr>
          <w:p w14:paraId="09E7E68C" w14:textId="77777777" w:rsidR="00AB0892" w:rsidRPr="00C66B68" w:rsidRDefault="00AB0892" w:rsidP="00AB0892">
            <w:pPr>
              <w:rPr>
                <w:rFonts w:cs="Arial"/>
                <w:szCs w:val="22"/>
              </w:rPr>
            </w:pPr>
          </w:p>
        </w:tc>
      </w:tr>
      <w:tr w:rsidR="00AB0892" w:rsidRPr="00A82BF4" w14:paraId="5F062270" w14:textId="77777777" w:rsidTr="00676421">
        <w:trPr>
          <w:trHeight w:val="255"/>
        </w:trPr>
        <w:tc>
          <w:tcPr>
            <w:tcW w:w="2235" w:type="dxa"/>
            <w:shd w:val="clear" w:color="auto" w:fill="D9D9D9" w:themeFill="background1" w:themeFillShade="D9"/>
          </w:tcPr>
          <w:p w14:paraId="0B0E8C4C" w14:textId="5580901B" w:rsidR="00AB0892" w:rsidRPr="00C66B68" w:rsidRDefault="00AB0892" w:rsidP="00AB0892">
            <w:pPr>
              <w:rPr>
                <w:rFonts w:cs="Arial"/>
                <w:b/>
                <w:bCs/>
                <w:color w:val="000000"/>
                <w:szCs w:val="22"/>
              </w:rPr>
            </w:pPr>
            <w:r w:rsidRPr="00C66B68">
              <w:rPr>
                <w:rFonts w:cs="Arial"/>
                <w:b/>
                <w:bCs/>
                <w:color w:val="000000"/>
                <w:szCs w:val="22"/>
              </w:rPr>
              <w:t>Main Flow</w:t>
            </w:r>
          </w:p>
        </w:tc>
        <w:tc>
          <w:tcPr>
            <w:tcW w:w="669" w:type="dxa"/>
            <w:shd w:val="clear" w:color="auto" w:fill="auto"/>
          </w:tcPr>
          <w:p w14:paraId="48290405" w14:textId="4025471B" w:rsidR="00AB0892" w:rsidRPr="00C66B68" w:rsidRDefault="00AB0892" w:rsidP="00AB0892">
            <w:pPr>
              <w:rPr>
                <w:rFonts w:cs="Arial"/>
                <w:color w:val="000000"/>
                <w:szCs w:val="22"/>
              </w:rPr>
            </w:pPr>
            <w:r w:rsidRPr="00C66B68">
              <w:rPr>
                <w:rFonts w:cs="Arial"/>
                <w:color w:val="000000"/>
                <w:szCs w:val="22"/>
              </w:rPr>
              <w:t>M1</w:t>
            </w:r>
          </w:p>
        </w:tc>
        <w:tc>
          <w:tcPr>
            <w:tcW w:w="7297" w:type="dxa"/>
            <w:shd w:val="clear" w:color="auto" w:fill="auto"/>
          </w:tcPr>
          <w:p w14:paraId="688C076F" w14:textId="4633F9B7" w:rsidR="00AB0892" w:rsidRPr="00A743EE" w:rsidRDefault="00347817" w:rsidP="00A743EE">
            <w:pPr>
              <w:rPr>
                <w:rFonts w:cs="Arial"/>
                <w:color w:val="000000"/>
              </w:rPr>
            </w:pPr>
            <w:r w:rsidRPr="00483EBD">
              <w:rPr>
                <w:rFonts w:cs="Arial"/>
                <w:szCs w:val="22"/>
              </w:rPr>
              <w:t xml:space="preserve">User </w:t>
            </w:r>
            <w:r>
              <w:rPr>
                <w:rFonts w:cs="Arial"/>
                <w:szCs w:val="22"/>
              </w:rPr>
              <w:t xml:space="preserve">triggers Lock All with single lock action with appropriate trigger, </w:t>
            </w:r>
            <w:r w:rsidR="00AB0892">
              <w:rPr>
                <w:rFonts w:cs="Arial"/>
                <w:szCs w:val="22"/>
              </w:rPr>
              <w:t>while the liftgate is open:</w:t>
            </w:r>
          </w:p>
        </w:tc>
      </w:tr>
      <w:tr w:rsidR="00AB0892" w:rsidRPr="00A82BF4" w14:paraId="7814484C" w14:textId="77777777" w:rsidTr="00676421">
        <w:trPr>
          <w:trHeight w:val="255"/>
        </w:trPr>
        <w:tc>
          <w:tcPr>
            <w:tcW w:w="2235" w:type="dxa"/>
            <w:shd w:val="clear" w:color="auto" w:fill="D9D9D9" w:themeFill="background1" w:themeFillShade="D9"/>
          </w:tcPr>
          <w:p w14:paraId="0963F8DC" w14:textId="77777777" w:rsidR="00AB0892" w:rsidRPr="00C66B68" w:rsidRDefault="00AB0892" w:rsidP="00AB0892">
            <w:pPr>
              <w:rPr>
                <w:rFonts w:cs="Arial"/>
                <w:b/>
                <w:bCs/>
                <w:color w:val="000000"/>
                <w:szCs w:val="22"/>
              </w:rPr>
            </w:pPr>
          </w:p>
        </w:tc>
        <w:tc>
          <w:tcPr>
            <w:tcW w:w="669" w:type="dxa"/>
            <w:shd w:val="clear" w:color="auto" w:fill="auto"/>
          </w:tcPr>
          <w:p w14:paraId="5B4EBF0D" w14:textId="5A9AB00F" w:rsidR="00AB0892" w:rsidRPr="00C66B68" w:rsidRDefault="00AB0892" w:rsidP="00AB0892">
            <w:pPr>
              <w:rPr>
                <w:rFonts w:cs="Arial"/>
                <w:color w:val="000000"/>
                <w:szCs w:val="22"/>
              </w:rPr>
            </w:pPr>
            <w:r w:rsidRPr="00C66B68">
              <w:rPr>
                <w:rFonts w:cs="Arial"/>
                <w:color w:val="000000"/>
                <w:szCs w:val="22"/>
              </w:rPr>
              <w:t>M2</w:t>
            </w:r>
          </w:p>
        </w:tc>
        <w:tc>
          <w:tcPr>
            <w:tcW w:w="7297" w:type="dxa"/>
            <w:shd w:val="clear" w:color="auto" w:fill="auto"/>
          </w:tcPr>
          <w:p w14:paraId="77043939" w14:textId="7B611E1D" w:rsidR="00AB0892" w:rsidRPr="00C66B68" w:rsidRDefault="00AB0892" w:rsidP="00AB0892">
            <w:pPr>
              <w:rPr>
                <w:rFonts w:cs="Arial"/>
                <w:szCs w:val="22"/>
              </w:rPr>
            </w:pPr>
            <w:r>
              <w:rPr>
                <w:rFonts w:cs="Arial"/>
                <w:szCs w:val="22"/>
              </w:rPr>
              <w:t xml:space="preserve">All exterior handles will be locked/disabled -&gt; </w:t>
            </w:r>
            <w:r>
              <w:rPr>
                <w:rFonts w:cs="Arial"/>
                <w:color w:val="000000"/>
              </w:rPr>
              <w:t>Central Lock (CL)</w:t>
            </w:r>
          </w:p>
        </w:tc>
      </w:tr>
      <w:tr w:rsidR="00AB0892" w:rsidRPr="00A82BF4" w14:paraId="70242E57" w14:textId="77777777" w:rsidTr="00676421">
        <w:trPr>
          <w:trHeight w:val="255"/>
        </w:trPr>
        <w:tc>
          <w:tcPr>
            <w:tcW w:w="2235" w:type="dxa"/>
            <w:shd w:val="clear" w:color="auto" w:fill="D9D9D9" w:themeFill="background1" w:themeFillShade="D9"/>
          </w:tcPr>
          <w:p w14:paraId="3D2690E8" w14:textId="57CD499A" w:rsidR="00AB0892" w:rsidRPr="00C66B68" w:rsidRDefault="00AB0892" w:rsidP="00AB0892">
            <w:pPr>
              <w:rPr>
                <w:rFonts w:cs="Arial"/>
                <w:b/>
                <w:bCs/>
                <w:color w:val="000000"/>
                <w:szCs w:val="22"/>
              </w:rPr>
            </w:pPr>
          </w:p>
        </w:tc>
        <w:tc>
          <w:tcPr>
            <w:tcW w:w="669" w:type="dxa"/>
            <w:shd w:val="clear" w:color="auto" w:fill="auto"/>
          </w:tcPr>
          <w:p w14:paraId="0B91F385" w14:textId="798D7794" w:rsidR="00AB0892" w:rsidRPr="00C66B68" w:rsidRDefault="00AB0892" w:rsidP="00AB0892">
            <w:pPr>
              <w:rPr>
                <w:rFonts w:cs="Arial"/>
                <w:color w:val="000000"/>
                <w:szCs w:val="22"/>
              </w:rPr>
            </w:pPr>
            <w:r>
              <w:rPr>
                <w:rFonts w:cs="Arial"/>
                <w:color w:val="000000"/>
                <w:szCs w:val="22"/>
              </w:rPr>
              <w:t>M3</w:t>
            </w:r>
          </w:p>
        </w:tc>
        <w:tc>
          <w:tcPr>
            <w:tcW w:w="7297" w:type="dxa"/>
            <w:shd w:val="clear" w:color="auto" w:fill="auto"/>
          </w:tcPr>
          <w:p w14:paraId="7937E39E" w14:textId="4331526A" w:rsidR="00AB0892" w:rsidRPr="00C66B68" w:rsidRDefault="00AB0892" w:rsidP="00AB0892">
            <w:pPr>
              <w:rPr>
                <w:rFonts w:cs="Arial"/>
                <w:szCs w:val="22"/>
              </w:rPr>
            </w:pPr>
            <w:r>
              <w:rPr>
                <w:rFonts w:cs="Arial"/>
                <w:szCs w:val="22"/>
              </w:rPr>
              <w:t xml:space="preserve">After 1 second all exterior handles on cargo doors will be unlocked/enabled -&gt; </w:t>
            </w:r>
            <w:r>
              <w:rPr>
                <w:rFonts w:cs="Arial"/>
                <w:color w:val="000000"/>
              </w:rPr>
              <w:t>Cargo Door Unlock (CarDUL)</w:t>
            </w:r>
          </w:p>
        </w:tc>
      </w:tr>
      <w:tr w:rsidR="00AB0892" w:rsidRPr="00A82BF4" w14:paraId="05206014" w14:textId="77777777" w:rsidTr="00676421">
        <w:trPr>
          <w:trHeight w:val="255"/>
        </w:trPr>
        <w:tc>
          <w:tcPr>
            <w:tcW w:w="2235" w:type="dxa"/>
            <w:shd w:val="clear" w:color="auto" w:fill="D9D9D9" w:themeFill="background1" w:themeFillShade="D9"/>
          </w:tcPr>
          <w:p w14:paraId="73622F80" w14:textId="77777777" w:rsidR="00AB0892" w:rsidRPr="00C66B68" w:rsidRDefault="00AB0892" w:rsidP="00AB0892">
            <w:pPr>
              <w:rPr>
                <w:rFonts w:cs="Arial"/>
                <w:b/>
                <w:bCs/>
                <w:color w:val="000000"/>
                <w:szCs w:val="22"/>
              </w:rPr>
            </w:pPr>
          </w:p>
        </w:tc>
        <w:tc>
          <w:tcPr>
            <w:tcW w:w="669" w:type="dxa"/>
            <w:shd w:val="clear" w:color="auto" w:fill="auto"/>
          </w:tcPr>
          <w:p w14:paraId="18C54680" w14:textId="46129AFC" w:rsidR="00AB0892" w:rsidRDefault="00AB0892" w:rsidP="00AB0892">
            <w:pPr>
              <w:rPr>
                <w:rFonts w:cs="Arial"/>
                <w:color w:val="000000"/>
                <w:szCs w:val="22"/>
              </w:rPr>
            </w:pPr>
            <w:r>
              <w:rPr>
                <w:rFonts w:cs="Arial"/>
                <w:color w:val="000000"/>
                <w:szCs w:val="22"/>
              </w:rPr>
              <w:t>M4</w:t>
            </w:r>
          </w:p>
        </w:tc>
        <w:tc>
          <w:tcPr>
            <w:tcW w:w="7297" w:type="dxa"/>
            <w:shd w:val="clear" w:color="auto" w:fill="auto"/>
          </w:tcPr>
          <w:p w14:paraId="632E5FDC" w14:textId="52D08678" w:rsidR="00AB0892" w:rsidRDefault="00AB0892" w:rsidP="00AB0892">
            <w:pPr>
              <w:rPr>
                <w:rFonts w:cs="Arial"/>
                <w:szCs w:val="22"/>
              </w:rPr>
            </w:pPr>
            <w:r>
              <w:rPr>
                <w:rFonts w:cs="Arial"/>
                <w:szCs w:val="22"/>
              </w:rPr>
              <w:t xml:space="preserve">User receives a mislock feedback </w:t>
            </w:r>
            <w:r w:rsidRPr="005206C3">
              <w:rPr>
                <w:rFonts w:cs="Arial"/>
              </w:rPr>
              <w:t xml:space="preserve">(if “Silent Mode” Feature is disabled AND “Audible </w:t>
            </w:r>
            <w:r>
              <w:rPr>
                <w:rFonts w:cs="Arial"/>
              </w:rPr>
              <w:t xml:space="preserve">Mislock </w:t>
            </w:r>
            <w:r w:rsidRPr="005206C3">
              <w:rPr>
                <w:rFonts w:cs="Arial"/>
              </w:rPr>
              <w:t>Feedback” Feature is enabled)</w:t>
            </w:r>
          </w:p>
        </w:tc>
      </w:tr>
      <w:tr w:rsidR="00AB0892" w:rsidRPr="00A82BF4" w14:paraId="2CCE6BE2" w14:textId="77777777" w:rsidTr="00676421">
        <w:trPr>
          <w:trHeight w:val="255"/>
        </w:trPr>
        <w:tc>
          <w:tcPr>
            <w:tcW w:w="2235" w:type="dxa"/>
            <w:shd w:val="clear" w:color="auto" w:fill="D9D9D9" w:themeFill="background1" w:themeFillShade="D9"/>
          </w:tcPr>
          <w:p w14:paraId="776616AF" w14:textId="77777777" w:rsidR="00AB0892" w:rsidRPr="00C66B68" w:rsidRDefault="00AB0892" w:rsidP="00AB0892">
            <w:pPr>
              <w:rPr>
                <w:rFonts w:cs="Arial"/>
                <w:b/>
                <w:bCs/>
                <w:color w:val="000000"/>
                <w:szCs w:val="22"/>
              </w:rPr>
            </w:pPr>
          </w:p>
        </w:tc>
        <w:tc>
          <w:tcPr>
            <w:tcW w:w="669" w:type="dxa"/>
            <w:shd w:val="clear" w:color="auto" w:fill="auto"/>
          </w:tcPr>
          <w:p w14:paraId="22812DAA" w14:textId="060D7F1E" w:rsidR="00AB0892" w:rsidRDefault="00AB0892" w:rsidP="00AB0892">
            <w:pPr>
              <w:rPr>
                <w:rFonts w:cs="Arial"/>
                <w:color w:val="000000"/>
                <w:szCs w:val="22"/>
              </w:rPr>
            </w:pPr>
            <w:r>
              <w:rPr>
                <w:rFonts w:cs="Arial"/>
                <w:color w:val="000000"/>
                <w:szCs w:val="22"/>
              </w:rPr>
              <w:t>M5</w:t>
            </w:r>
          </w:p>
        </w:tc>
        <w:tc>
          <w:tcPr>
            <w:tcW w:w="7297" w:type="dxa"/>
            <w:shd w:val="clear" w:color="auto" w:fill="auto"/>
          </w:tcPr>
          <w:p w14:paraId="50C1906C" w14:textId="4ED25659" w:rsidR="00AB0892" w:rsidRDefault="00AB0892" w:rsidP="00AB0892">
            <w:pPr>
              <w:rPr>
                <w:rFonts w:cs="Arial"/>
                <w:szCs w:val="22"/>
              </w:rPr>
            </w:pPr>
            <w:r>
              <w:rPr>
                <w:rFonts w:cs="Arial"/>
                <w:color w:val="000000"/>
              </w:rPr>
              <w:t>Cargo d</w:t>
            </w:r>
            <w:r w:rsidRPr="00002A37">
              <w:rPr>
                <w:rFonts w:cs="Arial"/>
                <w:color w:val="000000"/>
              </w:rPr>
              <w:t>oor</w:t>
            </w:r>
            <w:r>
              <w:rPr>
                <w:rFonts w:cs="Arial"/>
                <w:color w:val="000000"/>
              </w:rPr>
              <w:t>s</w:t>
            </w:r>
            <w:r w:rsidRPr="00002A37">
              <w:rPr>
                <w:rFonts w:cs="Arial"/>
                <w:color w:val="000000"/>
              </w:rPr>
              <w:t xml:space="preserve"> </w:t>
            </w:r>
            <w:r>
              <w:rPr>
                <w:rFonts w:cs="Arial"/>
                <w:color w:val="000000"/>
              </w:rPr>
              <w:t>can</w:t>
            </w:r>
            <w:r w:rsidRPr="00002A37">
              <w:rPr>
                <w:rFonts w:cs="Arial"/>
                <w:color w:val="000000"/>
              </w:rPr>
              <w:t xml:space="preserve"> be opened from</w:t>
            </w:r>
            <w:r>
              <w:rPr>
                <w:rFonts w:cs="Arial"/>
                <w:color w:val="000000"/>
              </w:rPr>
              <w:t xml:space="preserve"> outside and all doors from inside</w:t>
            </w:r>
          </w:p>
        </w:tc>
      </w:tr>
    </w:tbl>
    <w:p w14:paraId="3712A8E1" w14:textId="77777777" w:rsidR="00676421" w:rsidRDefault="00676421" w:rsidP="00676421">
      <w:pPr>
        <w:rPr>
          <w:rFonts w:cs="Arial"/>
        </w:rPr>
      </w:pPr>
    </w:p>
    <w:p w14:paraId="61E5A185" w14:textId="77777777" w:rsidR="00676421" w:rsidRDefault="00676421" w:rsidP="00676421">
      <w:pPr>
        <w:rPr>
          <w:rFonts w:cs="Arial"/>
        </w:rPr>
      </w:pPr>
    </w:p>
    <w:p w14:paraId="417246BB" w14:textId="77777777" w:rsidR="00676421" w:rsidRPr="0017445F" w:rsidRDefault="00676421" w:rsidP="00676421">
      <w:pPr>
        <w:pStyle w:val="REUseCase"/>
        <w:shd w:val="clear" w:color="auto" w:fill="F2F2F2" w:themeFill="background1" w:themeFillShade="F2"/>
      </w:pPr>
      <w:r w:rsidRPr="0017445F">
        <w:t>###</w:t>
      </w:r>
      <w:bookmarkStart w:id="128" w:name="UC_F_00012_ID__Cabin_Cargo_Unlock__Enabl"/>
      <w:r>
        <w:t>UC_F_SUL_00012</w:t>
      </w:r>
      <w:bookmarkEnd w:id="128"/>
      <w:r w:rsidRPr="0017445F">
        <w:t>##</w:t>
      </w:r>
      <w:r>
        <w:t xml:space="preserve"># </w:t>
      </w:r>
      <w:r w:rsidR="00C639F1">
        <w:t>[Cabin Cargo Unlock] Enable All Exterior Handles on Commercial Vehicles with Liftgate Open (Double Cab Panel Van)</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AB0892" w:rsidRPr="00A82BF4" w14:paraId="0CA3871C" w14:textId="77777777" w:rsidTr="00676421">
        <w:trPr>
          <w:trHeight w:val="255"/>
        </w:trPr>
        <w:tc>
          <w:tcPr>
            <w:tcW w:w="2235" w:type="dxa"/>
            <w:shd w:val="clear" w:color="auto" w:fill="D9D9D9" w:themeFill="background1" w:themeFillShade="D9"/>
            <w:hideMark/>
          </w:tcPr>
          <w:p w14:paraId="58103E7C" w14:textId="77777777" w:rsidR="00AB0892" w:rsidRPr="00C66B68" w:rsidRDefault="00AB0892" w:rsidP="00AB0892">
            <w:pPr>
              <w:rPr>
                <w:rFonts w:cs="Arial"/>
                <w:b/>
                <w:bCs/>
                <w:color w:val="000000"/>
                <w:szCs w:val="22"/>
              </w:rPr>
            </w:pPr>
            <w:r w:rsidRPr="00C66B68">
              <w:rPr>
                <w:rFonts w:cs="Arial"/>
                <w:b/>
                <w:bCs/>
                <w:color w:val="000000"/>
                <w:szCs w:val="22"/>
              </w:rPr>
              <w:t>Purpose</w:t>
            </w:r>
          </w:p>
        </w:tc>
        <w:tc>
          <w:tcPr>
            <w:tcW w:w="669" w:type="dxa"/>
            <w:shd w:val="clear" w:color="auto" w:fill="auto"/>
            <w:hideMark/>
          </w:tcPr>
          <w:p w14:paraId="023A10FD" w14:textId="77777777" w:rsidR="00AB0892" w:rsidRPr="00C66B68" w:rsidRDefault="00AB0892" w:rsidP="00AB0892">
            <w:pPr>
              <w:rPr>
                <w:rFonts w:cs="Arial"/>
                <w:color w:val="000000"/>
                <w:szCs w:val="22"/>
              </w:rPr>
            </w:pPr>
          </w:p>
        </w:tc>
        <w:tc>
          <w:tcPr>
            <w:tcW w:w="7297" w:type="dxa"/>
            <w:shd w:val="clear" w:color="auto" w:fill="auto"/>
          </w:tcPr>
          <w:p w14:paraId="72E57749" w14:textId="77777777" w:rsidR="00AB0892" w:rsidRDefault="00AB0892" w:rsidP="00AB0892">
            <w:pPr>
              <w:rPr>
                <w:rFonts w:cs="Arial"/>
                <w:szCs w:val="22"/>
              </w:rPr>
            </w:pPr>
            <w:r>
              <w:rPr>
                <w:rFonts w:cs="Arial"/>
                <w:szCs w:val="22"/>
              </w:rPr>
              <w:t xml:space="preserve">The feature enables all </w:t>
            </w:r>
            <w:r>
              <w:t xml:space="preserve">interior and </w:t>
            </w:r>
            <w:r>
              <w:rPr>
                <w:rFonts w:cs="Arial"/>
                <w:szCs w:val="22"/>
              </w:rPr>
              <w:t>exterior handles after the user locks the vehicle while the liftgate is open (vehicle is fitted with four cabin doors -&gt; double cab panel van).</w:t>
            </w:r>
          </w:p>
          <w:p w14:paraId="681E0E93" w14:textId="77777777" w:rsidR="00AB0892" w:rsidRDefault="00AB0892" w:rsidP="00AB0892">
            <w:pPr>
              <w:rPr>
                <w:rFonts w:cs="Arial"/>
                <w:szCs w:val="22"/>
              </w:rPr>
            </w:pPr>
            <w:r>
              <w:rPr>
                <w:rFonts w:cs="Arial"/>
                <w:szCs w:val="22"/>
              </w:rPr>
              <w:t>This feature avoids a locking of the remote key inside the vehicle.</w:t>
            </w:r>
          </w:p>
          <w:p w14:paraId="08AA69A5" w14:textId="6421FC56" w:rsidR="00AB0892" w:rsidRPr="00C66B68" w:rsidRDefault="00AB0892" w:rsidP="00AB0892">
            <w:pPr>
              <w:rPr>
                <w:rFonts w:cs="Arial"/>
                <w:szCs w:val="22"/>
              </w:rPr>
            </w:pPr>
            <w:r w:rsidRPr="00CF29F5">
              <w:rPr>
                <w:rFonts w:cs="Arial"/>
                <w:noProof/>
                <w:szCs w:val="22"/>
                <w:lang w:val="de-DE" w:eastAsia="de-DE"/>
              </w:rPr>
              <mc:AlternateContent>
                <mc:Choice Requires="wpg">
                  <w:drawing>
                    <wp:inline distT="0" distB="0" distL="0" distR="0" wp14:anchorId="06DA4E68" wp14:editId="7FFE931D">
                      <wp:extent cx="4330167" cy="942975"/>
                      <wp:effectExtent l="0" t="0" r="0" b="28575"/>
                      <wp:docPr id="91734" name="Gruppieren 5"/>
                      <wp:cNvGraphicFramePr/>
                      <a:graphic xmlns:a="http://schemas.openxmlformats.org/drawingml/2006/main">
                        <a:graphicData uri="http://schemas.microsoft.com/office/word/2010/wordprocessingGroup">
                          <wpg:wgp>
                            <wpg:cNvGrpSpPr/>
                            <wpg:grpSpPr>
                              <a:xfrm>
                                <a:off x="0" y="0"/>
                                <a:ext cx="4330167" cy="942975"/>
                                <a:chOff x="0" y="0"/>
                                <a:chExt cx="4330167" cy="942975"/>
                              </a:xfrm>
                            </wpg:grpSpPr>
                            <pic:pic xmlns:pic="http://schemas.openxmlformats.org/drawingml/2006/picture">
                              <pic:nvPicPr>
                                <pic:cNvPr id="91735"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04343" y="0"/>
                                  <a:ext cx="431630" cy="719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36" name="Gerade Verbindung 81"/>
                              <wps:cNvCnPr>
                                <a:cxnSpLocks noChangeShapeType="1"/>
                              </wps:cNvCnPr>
                              <wps:spPr bwMode="auto">
                                <a:xfrm>
                                  <a:off x="904343" y="552090"/>
                                  <a:ext cx="396718"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737" name="Line 7"/>
                              <wps:cNvCnPr/>
                              <wps:spPr bwMode="auto">
                                <a:xfrm>
                                  <a:off x="944811" y="281889"/>
                                  <a:ext cx="0" cy="10779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738" name="Line 9"/>
                              <wps:cNvCnPr/>
                              <wps:spPr bwMode="auto">
                                <a:xfrm>
                                  <a:off x="1262222" y="412972"/>
                                  <a:ext cx="0" cy="10779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739" name="Ellipse 91739"/>
                              <wps:cNvSpPr>
                                <a:spLocks noChangeArrowheads="1"/>
                              </wps:cNvSpPr>
                              <wps:spPr bwMode="auto">
                                <a:xfrm>
                                  <a:off x="1052035" y="244194"/>
                                  <a:ext cx="107957" cy="107843"/>
                                </a:xfrm>
                                <a:prstGeom prst="ellipse">
                                  <a:avLst/>
                                </a:prstGeom>
                                <a:noFill/>
                                <a:ln w="9525" algn="ctr">
                                  <a:solidFill>
                                    <a:schemeClr val="tx1"/>
                                  </a:solidFill>
                                  <a:round/>
                                  <a:headEnd/>
                                  <a:tailEnd/>
                                </a:ln>
                              </wps:spPr>
                              <wps:bodyPr/>
                            </wps:wsp>
                            <wps:wsp>
                              <wps:cNvPr id="91740" name="Line 9"/>
                              <wps:cNvCnPr/>
                              <wps:spPr bwMode="auto">
                                <a:xfrm>
                                  <a:off x="1263625" y="281890"/>
                                  <a:ext cx="0" cy="10779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741" name="Line 7"/>
                              <wps:cNvCnPr/>
                              <wps:spPr bwMode="auto">
                                <a:xfrm>
                                  <a:off x="944811" y="415739"/>
                                  <a:ext cx="0" cy="10779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g:grpSp>
                              <wpg:cNvPr id="91742" name="Gruppieren 91742"/>
                              <wpg:cNvGrpSpPr/>
                              <wpg:grpSpPr>
                                <a:xfrm>
                                  <a:off x="959427" y="650601"/>
                                  <a:ext cx="286996" cy="286856"/>
                                  <a:chOff x="959427" y="650601"/>
                                  <a:chExt cx="287020" cy="287020"/>
                                </a:xfrm>
                              </wpg:grpSpPr>
                              <wps:wsp>
                                <wps:cNvPr id="91743" name="Ecken des Rechtecks auf der gleichen Seite schneiden 91743"/>
                                <wps:cNvSpPr/>
                                <wps:spPr bwMode="auto">
                                  <a:xfrm>
                                    <a:off x="959427" y="650601"/>
                                    <a:ext cx="287020" cy="287020"/>
                                  </a:xfrm>
                                  <a:prstGeom prst="snip2SameRect">
                                    <a:avLst>
                                      <a:gd name="adj1" fmla="val 6613"/>
                                      <a:gd name="adj2" fmla="val 26540"/>
                                    </a:avLst>
                                  </a:prstGeom>
                                  <a:solidFill>
                                    <a:srgbClr val="003399"/>
                                  </a:solidFill>
                                  <a:ln w="9525">
                                    <a:solidFill>
                                      <a:schemeClr val="accent2">
                                        <a:lumMod val="60000"/>
                                        <a:lumOff val="40000"/>
                                      </a:schemeClr>
                                    </a:solidFill>
                                    <a:round/>
                                    <a:headEnd/>
                                    <a:tailEnd/>
                                  </a:ln>
                                  <a:effectLst/>
                                </wps:spPr>
                                <wps:bodyPr/>
                              </wps:wsp>
                              <wps:wsp>
                                <wps:cNvPr id="91744" name="Ellipse 91744"/>
                                <wps:cNvSpPr>
                                  <a:spLocks noChangeArrowheads="1"/>
                                </wps:cNvSpPr>
                                <wps:spPr bwMode="auto">
                                  <a:xfrm>
                                    <a:off x="1031182" y="812526"/>
                                    <a:ext cx="132715" cy="23495"/>
                                  </a:xfrm>
                                  <a:prstGeom prst="ellipse">
                                    <a:avLst/>
                                  </a:prstGeom>
                                  <a:solidFill>
                                    <a:schemeClr val="accent1"/>
                                  </a:solidFill>
                                  <a:ln w="9525" algn="ctr">
                                    <a:solidFill>
                                      <a:schemeClr val="accent2">
                                        <a:lumMod val="60000"/>
                                        <a:lumOff val="40000"/>
                                      </a:schemeClr>
                                    </a:solidFill>
                                    <a:round/>
                                    <a:headEnd/>
                                    <a:tailEnd/>
                                  </a:ln>
                                </wps:spPr>
                                <wps:bodyPr>
                                  <a:spAutoFit/>
                                </wps:bodyPr>
                              </wps:wsp>
                            </wpg:grpSp>
                            <wps:wsp>
                              <wps:cNvPr id="91745" name="Gerade Verbindung mit Pfeil 91745"/>
                              <wps:cNvCnPr/>
                              <wps:spPr>
                                <a:xfrm>
                                  <a:off x="1613105" y="472440"/>
                                  <a:ext cx="539754"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746" name="Text Box 211"/>
                              <wps:cNvSpPr txBox="1"/>
                              <wps:spPr>
                                <a:xfrm>
                                  <a:off x="1439305" y="205813"/>
                                  <a:ext cx="833526" cy="261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4B18E" w14:textId="77777777" w:rsidR="00C82F17" w:rsidRDefault="00C82F17" w:rsidP="00AB0892">
                                    <w:pPr>
                                      <w:pStyle w:val="NormalWeb"/>
                                      <w:overflowPunct w:val="0"/>
                                      <w:spacing w:before="0" w:beforeAutospacing="0" w:after="0" w:afterAutospacing="0"/>
                                      <w:jc w:val="center"/>
                                    </w:pPr>
                                    <w:r>
                                      <w:rPr>
                                        <w:rFonts w:cstheme="minorBidi"/>
                                        <w:color w:val="000000"/>
                                        <w:kern w:val="24"/>
                                        <w:sz w:val="12"/>
                                        <w:szCs w:val="12"/>
                                      </w:rPr>
                                      <w:t>Interior or Exterior lock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1747"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360196" y="0"/>
                                  <a:ext cx="433145" cy="719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48" name="Line 7"/>
                              <wps:cNvCnPr/>
                              <wps:spPr bwMode="auto">
                                <a:xfrm>
                                  <a:off x="2414140" y="418390"/>
                                  <a:ext cx="0" cy="107764"/>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749" name="Gerade Verbindung 81"/>
                              <wps:cNvCnPr>
                                <a:cxnSpLocks noChangeShapeType="1"/>
                              </wps:cNvCnPr>
                              <wps:spPr bwMode="auto">
                                <a:xfrm>
                                  <a:off x="2363369" y="559422"/>
                                  <a:ext cx="396652"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750" name="Line 9"/>
                              <wps:cNvCnPr/>
                              <wps:spPr bwMode="auto">
                                <a:xfrm>
                                  <a:off x="2708937" y="418390"/>
                                  <a:ext cx="0" cy="107764"/>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751" name="Ellipse 91751"/>
                              <wps:cNvSpPr>
                                <a:spLocks noChangeArrowheads="1"/>
                              </wps:cNvSpPr>
                              <wps:spPr bwMode="auto">
                                <a:xfrm>
                                  <a:off x="2506958" y="248808"/>
                                  <a:ext cx="107939" cy="107814"/>
                                </a:xfrm>
                                <a:prstGeom prst="ellipse">
                                  <a:avLst/>
                                </a:prstGeom>
                                <a:solidFill>
                                  <a:srgbClr val="FF0000"/>
                                </a:solidFill>
                                <a:ln w="9525" algn="ctr">
                                  <a:solidFill>
                                    <a:schemeClr val="tx1"/>
                                  </a:solidFill>
                                  <a:round/>
                                  <a:headEnd/>
                                  <a:tailEnd/>
                                </a:ln>
                              </wps:spPr>
                              <wps:bodyPr/>
                            </wps:wsp>
                            <wps:wsp>
                              <wps:cNvPr id="91752" name="Line 9"/>
                              <wps:cNvCnPr/>
                              <wps:spPr bwMode="auto">
                                <a:xfrm>
                                  <a:off x="2708937" y="285223"/>
                                  <a:ext cx="0" cy="107764"/>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753" name="Line 7"/>
                              <wps:cNvCnPr/>
                              <wps:spPr bwMode="auto">
                                <a:xfrm>
                                  <a:off x="2415610" y="281378"/>
                                  <a:ext cx="0" cy="107764"/>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g:grpSp>
                              <wpg:cNvPr id="91754" name="Gruppieren 91754"/>
                              <wpg:cNvGrpSpPr/>
                              <wpg:grpSpPr>
                                <a:xfrm>
                                  <a:off x="2420571" y="656119"/>
                                  <a:ext cx="286996" cy="286856"/>
                                  <a:chOff x="2420571" y="656119"/>
                                  <a:chExt cx="287020" cy="287020"/>
                                </a:xfrm>
                              </wpg:grpSpPr>
                              <wps:wsp>
                                <wps:cNvPr id="91755" name="Ecken des Rechtecks auf der gleichen Seite schneiden 91755"/>
                                <wps:cNvSpPr/>
                                <wps:spPr bwMode="auto">
                                  <a:xfrm>
                                    <a:off x="2420571" y="656119"/>
                                    <a:ext cx="287020" cy="287020"/>
                                  </a:xfrm>
                                  <a:prstGeom prst="snip2SameRect">
                                    <a:avLst>
                                      <a:gd name="adj1" fmla="val 6613"/>
                                      <a:gd name="adj2" fmla="val 26540"/>
                                    </a:avLst>
                                  </a:prstGeom>
                                  <a:solidFill>
                                    <a:srgbClr val="003399"/>
                                  </a:solidFill>
                                  <a:ln w="9525">
                                    <a:solidFill>
                                      <a:srgbClr val="FF0000"/>
                                    </a:solidFill>
                                    <a:round/>
                                    <a:headEnd/>
                                    <a:tailEnd/>
                                  </a:ln>
                                  <a:effectLst/>
                                </wps:spPr>
                                <wps:bodyPr/>
                              </wps:wsp>
                              <wps:wsp>
                                <wps:cNvPr id="91756" name="Ellipse 91756"/>
                                <wps:cNvSpPr>
                                  <a:spLocks noChangeArrowheads="1"/>
                                </wps:cNvSpPr>
                                <wps:spPr bwMode="auto">
                                  <a:xfrm>
                                    <a:off x="2492326" y="816774"/>
                                    <a:ext cx="133985" cy="25400"/>
                                  </a:xfrm>
                                  <a:prstGeom prst="ellipse">
                                    <a:avLst/>
                                  </a:prstGeom>
                                  <a:solidFill>
                                    <a:schemeClr val="accent1"/>
                                  </a:solidFill>
                                  <a:ln w="9525" algn="ctr">
                                    <a:solidFill>
                                      <a:srgbClr val="FF0000"/>
                                    </a:solidFill>
                                    <a:round/>
                                    <a:headEnd/>
                                    <a:tailEnd/>
                                  </a:ln>
                                </wps:spPr>
                                <wps:bodyPr>
                                  <a:spAutoFit/>
                                </wps:bodyPr>
                              </wps:wsp>
                            </wpg:grpSp>
                            <wps:wsp>
                              <wps:cNvPr id="91757" name="Gerade Verbindung mit Pfeil 91757"/>
                              <wps:cNvCnPr/>
                              <wps:spPr>
                                <a:xfrm>
                                  <a:off x="3138548" y="463026"/>
                                  <a:ext cx="53966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758" name="Text Box 211"/>
                              <wps:cNvSpPr txBox="1"/>
                              <wps:spPr>
                                <a:xfrm>
                                  <a:off x="2922280" y="248034"/>
                                  <a:ext cx="833526" cy="261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31D19" w14:textId="77777777" w:rsidR="00C82F17" w:rsidRDefault="00C82F17" w:rsidP="00AB0892">
                                    <w:pPr>
                                      <w:pStyle w:val="NormalWeb"/>
                                      <w:overflowPunct w:val="0"/>
                                      <w:spacing w:before="0" w:beforeAutospacing="0" w:after="0" w:afterAutospacing="0"/>
                                      <w:jc w:val="center"/>
                                    </w:pPr>
                                    <w:r>
                                      <w:rPr>
                                        <w:rFonts w:cstheme="minorBidi"/>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1759"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898537" y="0"/>
                                  <a:ext cx="431630" cy="719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60" name="Gerade Verbindung 81"/>
                              <wps:cNvCnPr>
                                <a:cxnSpLocks noChangeShapeType="1"/>
                              </wps:cNvCnPr>
                              <wps:spPr bwMode="auto">
                                <a:xfrm>
                                  <a:off x="3898537" y="552090"/>
                                  <a:ext cx="396718"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761" name="Line 7"/>
                              <wps:cNvCnPr/>
                              <wps:spPr bwMode="auto">
                                <a:xfrm>
                                  <a:off x="3939005" y="281889"/>
                                  <a:ext cx="0" cy="10779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762" name="Line 9"/>
                              <wps:cNvCnPr/>
                              <wps:spPr bwMode="auto">
                                <a:xfrm>
                                  <a:off x="4256416" y="412972"/>
                                  <a:ext cx="0" cy="10779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763" name="Ellipse 91763"/>
                              <wps:cNvSpPr>
                                <a:spLocks noChangeArrowheads="1"/>
                              </wps:cNvSpPr>
                              <wps:spPr bwMode="auto">
                                <a:xfrm>
                                  <a:off x="4046229" y="244194"/>
                                  <a:ext cx="107957" cy="107843"/>
                                </a:xfrm>
                                <a:prstGeom prst="ellipse">
                                  <a:avLst/>
                                </a:prstGeom>
                                <a:noFill/>
                                <a:ln w="9525" algn="ctr">
                                  <a:solidFill>
                                    <a:schemeClr val="tx1"/>
                                  </a:solidFill>
                                  <a:round/>
                                  <a:headEnd/>
                                  <a:tailEnd/>
                                </a:ln>
                              </wps:spPr>
                              <wps:bodyPr/>
                            </wps:wsp>
                            <wps:wsp>
                              <wps:cNvPr id="91764" name="Line 9"/>
                              <wps:cNvCnPr/>
                              <wps:spPr bwMode="auto">
                                <a:xfrm>
                                  <a:off x="4257819" y="281890"/>
                                  <a:ext cx="0" cy="10779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765" name="Line 7"/>
                              <wps:cNvCnPr/>
                              <wps:spPr bwMode="auto">
                                <a:xfrm>
                                  <a:off x="3939005" y="408123"/>
                                  <a:ext cx="0" cy="107793"/>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g:grpSp>
                              <wpg:cNvPr id="91766" name="Gruppieren 91766"/>
                              <wpg:cNvGrpSpPr/>
                              <wpg:grpSpPr>
                                <a:xfrm>
                                  <a:off x="3953621" y="650601"/>
                                  <a:ext cx="286996" cy="286856"/>
                                  <a:chOff x="3953621" y="650601"/>
                                  <a:chExt cx="287020" cy="287020"/>
                                </a:xfrm>
                              </wpg:grpSpPr>
                              <wps:wsp>
                                <wps:cNvPr id="91767" name="Ecken des Rechtecks auf der gleichen Seite schneiden 91767"/>
                                <wps:cNvSpPr/>
                                <wps:spPr bwMode="auto">
                                  <a:xfrm>
                                    <a:off x="3953621" y="650601"/>
                                    <a:ext cx="287020" cy="287020"/>
                                  </a:xfrm>
                                  <a:prstGeom prst="snip2SameRect">
                                    <a:avLst>
                                      <a:gd name="adj1" fmla="val 6613"/>
                                      <a:gd name="adj2" fmla="val 26540"/>
                                    </a:avLst>
                                  </a:prstGeom>
                                  <a:solidFill>
                                    <a:srgbClr val="003399"/>
                                  </a:solidFill>
                                  <a:ln w="9525">
                                    <a:solidFill>
                                      <a:schemeClr val="accent2">
                                        <a:lumMod val="60000"/>
                                        <a:lumOff val="40000"/>
                                      </a:schemeClr>
                                    </a:solidFill>
                                    <a:round/>
                                    <a:headEnd/>
                                    <a:tailEnd/>
                                  </a:ln>
                                  <a:effectLst/>
                                </wps:spPr>
                                <wps:bodyPr/>
                              </wps:wsp>
                              <wps:wsp>
                                <wps:cNvPr id="91768" name="Ellipse 91768"/>
                                <wps:cNvSpPr>
                                  <a:spLocks noChangeArrowheads="1"/>
                                </wps:cNvSpPr>
                                <wps:spPr bwMode="auto">
                                  <a:xfrm>
                                    <a:off x="4025376" y="812526"/>
                                    <a:ext cx="132715" cy="23495"/>
                                  </a:xfrm>
                                  <a:prstGeom prst="ellipse">
                                    <a:avLst/>
                                  </a:prstGeom>
                                  <a:solidFill>
                                    <a:schemeClr val="accent1"/>
                                  </a:solidFill>
                                  <a:ln w="9525" algn="ctr">
                                    <a:solidFill>
                                      <a:schemeClr val="accent2">
                                        <a:lumMod val="60000"/>
                                        <a:lumOff val="40000"/>
                                      </a:schemeClr>
                                    </a:solidFill>
                                    <a:round/>
                                    <a:headEnd/>
                                    <a:tailEnd/>
                                  </a:ln>
                                </wps:spPr>
                                <wps:bodyPr>
                                  <a:spAutoFit/>
                                </wps:bodyPr>
                              </wps:wsp>
                            </wpg:grpSp>
                            <wps:wsp>
                              <wps:cNvPr id="91769" name="Text Box 211"/>
                              <wps:cNvSpPr txBox="1"/>
                              <wps:spPr>
                                <a:xfrm>
                                  <a:off x="1163170" y="677595"/>
                                  <a:ext cx="537568" cy="203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657A" w14:textId="77777777" w:rsidR="00C82F17" w:rsidRPr="005C69EB" w:rsidRDefault="00C82F17" w:rsidP="00AB0892">
                                    <w:pPr>
                                      <w:pStyle w:val="NormalWeb"/>
                                      <w:overflowPunct w:val="0"/>
                                      <w:spacing w:before="0" w:beforeAutospacing="0" w:after="0" w:afterAutospacing="0"/>
                                      <w:jc w:val="center"/>
                                      <w:rPr>
                                        <w:sz w:val="32"/>
                                      </w:rPr>
                                    </w:pPr>
                                    <w:r w:rsidRPr="005C69EB">
                                      <w:rPr>
                                        <w:rFonts w:cstheme="minorBidi"/>
                                        <w:color w:val="000000"/>
                                        <w:kern w:val="24"/>
                                        <w:sz w:val="16"/>
                                        <w:szCs w:val="12"/>
                                      </w:rPr>
                                      <w:t>Liftgate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770" name="Text Box 44"/>
                              <wps:cNvSpPr txBox="1">
                                <a:spLocks noChangeArrowheads="1"/>
                              </wps:cNvSpPr>
                              <wps:spPr bwMode="auto">
                                <a:xfrm>
                                  <a:off x="0" y="5758"/>
                                  <a:ext cx="100520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C923F"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Double Cab Panel Van</w:t>
                                    </w:r>
                                  </w:p>
                                </w:txbxContent>
                              </wps:txbx>
                              <wps:bodyPr wrap="square">
                                <a:spAutoFit/>
                              </wps:bodyPr>
                            </wps:wsp>
                            <wps:wsp>
                              <wps:cNvPr id="91771" name="Text Box 44"/>
                              <wps:cNvSpPr txBox="1">
                                <a:spLocks noChangeArrowheads="1"/>
                              </wps:cNvSpPr>
                              <wps:spPr bwMode="auto">
                                <a:xfrm>
                                  <a:off x="5260" y="384160"/>
                                  <a:ext cx="8616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C3733"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Liftgate open</w:t>
                                    </w:r>
                                  </w:p>
                                </w:txbxContent>
                              </wps:txbx>
                              <wps:bodyPr wrap="square">
                                <a:spAutoFit/>
                              </wps:bodyPr>
                            </wps:wsp>
                          </wpg:wgp>
                        </a:graphicData>
                      </a:graphic>
                    </wp:inline>
                  </w:drawing>
                </mc:Choice>
                <mc:Fallback>
                  <w:pict>
                    <v:group w14:anchorId="06DA4E68" id="Gruppieren 5" o:spid="_x0000_s2085" style="width:340.95pt;height:74.25pt;mso-position-horizontal-relative:char;mso-position-vertical-relative:line" coordsize="43301,9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">
                      <v:shape id="Picture 4" o:spid="_x0000_s2086" type="#_x0000_t75" alt="ford-tourneo-connect-2005" style="position:absolute;left:9043;width:4316;height:7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">
                        <v:imagedata r:id="rId42" o:title="ford-tourneo-connect-2005" chromakey="white"/>
                        <v:path arrowok="t"/>
                        <o:lock v:ext="edit" aspectratio="f"/>
                      </v:shape>
                      <v:line id="Gerade Verbindung 81" o:spid="_x0000_s2087" style="position:absolute;visibility:visible;mso-wrap-style:square" from="9043,5520" to="13010,5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" strokecolor="black [3213]"/>
                      <v:line id="Line 7" o:spid="_x0000_s2088" style="position:absolute;visibility:visible;mso-wrap-style:square" from="9448,2818" to="9448,3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" strokecolor="#9c0" strokeweight="6.75pt"/>
                      <v:line id="Line 9" o:spid="_x0000_s2089" style="position:absolute;visibility:visible;mso-wrap-style:square" from="12622,4129" to="12622,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" strokecolor="#9c0" strokeweight="6.75pt"/>
                      <v:oval id="Ellipse 91739" o:spid="_x0000_s2090" style="position:absolute;left:10520;top:2441;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" filled="f" strokecolor="black [3213]"/>
                      <v:line id="Line 9" o:spid="_x0000_s2091" style="position:absolute;visibility:visible;mso-wrap-style:square" from="12636,2818" to="12636,3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" strokecolor="#9c0" strokeweight="6.75pt"/>
                      <v:line id="Line 7" o:spid="_x0000_s2092" style="position:absolute;visibility:visible;mso-wrap-style:square" from="9448,4157" to="9448,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" strokecolor="#9c0" strokeweight="6.75pt"/>
                      <v:group id="Gruppieren 91742" o:spid="_x0000_s2093" style="position:absolute;left:9594;top:6506;width:2870;height:2868" coordorigin="9594,6506" coordsize="287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">
                        <v:shape id="Ecken des Rechtecks auf der gleichen Seite schneiden 91743" o:spid="_x0000_s2094" style="position:absolute;left:9594;top:6506;width:2870;height:2870;visibility:visible;mso-wrap-style:square;v-text-anchor:top" coordsize="28702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" path="m18981,l268039,r18981,18981l287020,210845r-76175,76175l76175,287020,,210845,,18981,18981,xe" fillcolor="#039" strokecolor="#d99594 [1941]">
                          <v:path arrowok="t" o:connecttype="custom" o:connectlocs="18981,0;268039,0;287020,18981;287020,210845;210845,287020;76175,287020;0,210845;0,18981;18981,0" o:connectangles="0,0,0,0,0,0,0,0,0"/>
                        </v:shape>
                        <v:oval id="Ellipse 91744" o:spid="_x0000_s2095" style="position:absolute;left:10311;top:8125;width:1327;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" fillcolor="#4f81bd [3204]" strokecolor="#d99594 [1941]">
                          <v:textbox style="mso-fit-shape-to-text:t"/>
                        </v:oval>
                      </v:group>
                      <v:shape id="Gerade Verbindung mit Pfeil 91745" o:spid="_x0000_s2096" type="#_x0000_t32" style="position:absolute;left:16131;top:4724;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" strokecolor="#1f497d [3215]" strokeweight="1pt">
                        <v:stroke endarrow="open"/>
                      </v:shape>
                      <v:shape id="Text Box 211" o:spid="_x0000_s2097" type="#_x0000_t202" style="position:absolute;left:14393;top:2058;width:8335;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" filled="f" stroked="f" strokeweight=".5pt">
                        <v:textbox>
                          <w:txbxContent>
                            <w:p w14:paraId="0454B18E" w14:textId="77777777" w:rsidR="00C82F17" w:rsidRDefault="00C82F17" w:rsidP="00AB0892">
                              <w:pPr>
                                <w:pStyle w:val="NormalWeb"/>
                                <w:overflowPunct w:val="0"/>
                                <w:spacing w:before="0" w:beforeAutospacing="0" w:after="0" w:afterAutospacing="0"/>
                                <w:jc w:val="center"/>
                              </w:pPr>
                              <w:r>
                                <w:rPr>
                                  <w:rFonts w:cstheme="minorBidi"/>
                                  <w:color w:val="000000"/>
                                  <w:kern w:val="24"/>
                                  <w:sz w:val="12"/>
                                  <w:szCs w:val="12"/>
                                </w:rPr>
                                <w:t>Interior or Exterior lock action</w:t>
                              </w:r>
                            </w:p>
                          </w:txbxContent>
                        </v:textbox>
                      </v:shape>
                      <v:shape id="Picture 4" o:spid="_x0000_s2098" type="#_x0000_t75" alt="ford-tourneo-connect-2005" style="position:absolute;left:23601;width:4332;height:7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">
                        <v:imagedata r:id="rId42" o:title="ford-tourneo-connect-2005" chromakey="white"/>
                        <o:lock v:ext="edit" aspectratio="f"/>
                      </v:shape>
                      <v:line id="Line 7" o:spid="_x0000_s2099" style="position:absolute;visibility:visible;mso-wrap-style:square" from="24141,4183" to="24141,5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" strokecolor="red" strokeweight="6.75pt"/>
                      <v:line id="Gerade Verbindung 81" o:spid="_x0000_s2100" style="position:absolute;visibility:visible;mso-wrap-style:square" from="23633,5594" to="27600,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" strokecolor="black [3213]"/>
                      <v:line id="Line 9" o:spid="_x0000_s2101" style="position:absolute;visibility:visible;mso-wrap-style:square" from="27089,4183" to="27089,5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" strokecolor="red" strokeweight="6.75pt"/>
                      <v:oval id="Ellipse 91751" o:spid="_x0000_s2102" style="position:absolute;left:25069;top:2488;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" fillcolor="red" strokecolor="black [3213]"/>
                      <v:line id="Line 9" o:spid="_x0000_s2103" style="position:absolute;visibility:visible;mso-wrap-style:square" from="27089,2852" to="27089,3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" strokecolor="red" strokeweight="6.75pt"/>
                      <v:line id="Line 7" o:spid="_x0000_s2104" style="position:absolute;visibility:visible;mso-wrap-style:square" from="24156,2813" to="24156,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" strokecolor="red" strokeweight="6.75pt"/>
                      <v:group id="Gruppieren 91754" o:spid="_x0000_s2105" style="position:absolute;left:24205;top:6561;width:2870;height:2868" coordorigin="24205,6561" coordsize="287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">
                        <v:shape id="Ecken des Rechtecks auf der gleichen Seite schneiden 91755" o:spid="_x0000_s2106" style="position:absolute;left:24205;top:6561;width:2870;height:2870;visibility:visible;mso-wrap-style:square;v-text-anchor:top" coordsize="28702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" path="m18981,l268039,r18981,18981l287020,210845r-76175,76175l76175,287020,,210845,,18981,18981,xe" fillcolor="#039" strokecolor="red">
                          <v:path arrowok="t" o:connecttype="custom" o:connectlocs="18981,0;268039,0;287020,18981;287020,210845;210845,287020;76175,287020;0,210845;0,18981;18981,0" o:connectangles="0,0,0,0,0,0,0,0,0"/>
                        </v:shape>
                        <v:oval id="Ellipse 91756" o:spid="_x0000_s2107" style="position:absolute;left:24923;top:8167;width:134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" fillcolor="#4f81bd [3204]" strokecolor="red">
                          <v:textbox style="mso-fit-shape-to-text:t"/>
                        </v:oval>
                      </v:group>
                      <v:shape id="Gerade Verbindung mit Pfeil 91757" o:spid="_x0000_s2108" type="#_x0000_t32" style="position:absolute;left:31385;top:4630;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" strokecolor="#1f497d [3215]" strokeweight="1pt">
                        <v:stroke endarrow="open"/>
                      </v:shape>
                      <v:shape id="Text Box 211" o:spid="_x0000_s2109" type="#_x0000_t202" style="position:absolute;left:29222;top:2480;width:8336;height:2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" filled="f" stroked="f" strokeweight=".5pt">
                        <v:textbox>
                          <w:txbxContent>
                            <w:p w14:paraId="7B431D19" w14:textId="77777777" w:rsidR="00C82F17" w:rsidRDefault="00C82F17" w:rsidP="00AB0892">
                              <w:pPr>
                                <w:pStyle w:val="NormalWeb"/>
                                <w:overflowPunct w:val="0"/>
                                <w:spacing w:before="0" w:beforeAutospacing="0" w:after="0" w:afterAutospacing="0"/>
                                <w:jc w:val="center"/>
                              </w:pPr>
                              <w:r>
                                <w:rPr>
                                  <w:rFonts w:cstheme="minorBidi"/>
                                  <w:color w:val="000000"/>
                                  <w:kern w:val="24"/>
                                  <w:sz w:val="12"/>
                                  <w:szCs w:val="12"/>
                                </w:rPr>
                                <w:t>Smart Unlock Door Open</w:t>
                              </w:r>
                            </w:p>
                          </w:txbxContent>
                        </v:textbox>
                      </v:shape>
                      <v:shape id="Picture 4" o:spid="_x0000_s2110" type="#_x0000_t75" alt="ford-tourneo-connect-2005" style="position:absolute;left:38985;width:4316;height:7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">
                        <v:imagedata r:id="rId42" o:title="ford-tourneo-connect-2005" chromakey="white"/>
                        <v:path arrowok="t"/>
                        <o:lock v:ext="edit" aspectratio="f"/>
                      </v:shape>
                      <v:line id="Gerade Verbindung 81" o:spid="_x0000_s2111" style="position:absolute;visibility:visible;mso-wrap-style:square" from="38985,5520" to="42952,5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" strokecolor="black [3213]"/>
                      <v:line id="Line 7" o:spid="_x0000_s2112" style="position:absolute;visibility:visible;mso-wrap-style:square" from="39390,2818" to="39390,3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" strokecolor="#9c0" strokeweight="6.75pt"/>
                      <v:line id="Line 9" o:spid="_x0000_s2113" style="position:absolute;visibility:visible;mso-wrap-style:square" from="42564,4129" to="42564,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" strokecolor="#9c0" strokeweight="6.75pt"/>
                      <v:oval id="Ellipse 91763" o:spid="_x0000_s2114" style="position:absolute;left:40462;top:2441;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" filled="f" strokecolor="black [3213]"/>
                      <v:line id="Line 9" o:spid="_x0000_s2115" style="position:absolute;visibility:visible;mso-wrap-style:square" from="42578,2818" to="42578,3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" strokecolor="#9c0" strokeweight="6.75pt"/>
                      <v:line id="Line 7" o:spid="_x0000_s2116" style="position:absolute;visibility:visible;mso-wrap-style:square" from="39390,4081" to="39390,5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" strokecolor="#9c0" strokeweight="6.75pt"/>
                      <v:group id="Gruppieren 91766" o:spid="_x0000_s2117" style="position:absolute;left:39536;top:6506;width:2870;height:2868" coordorigin="39536,6506" coordsize="287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">
                        <v:shape id="Ecken des Rechtecks auf der gleichen Seite schneiden 91767" o:spid="_x0000_s2118" style="position:absolute;left:39536;top:6506;width:2870;height:2870;visibility:visible;mso-wrap-style:square;v-text-anchor:top" coordsize="28702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" path="m18981,l268039,r18981,18981l287020,210845r-76175,76175l76175,287020,,210845,,18981,18981,xe" fillcolor="#039" strokecolor="#d99594 [1941]">
                          <v:path arrowok="t" o:connecttype="custom" o:connectlocs="18981,0;268039,0;287020,18981;287020,210845;210845,287020;76175,287020;0,210845;0,18981;18981,0" o:connectangles="0,0,0,0,0,0,0,0,0"/>
                        </v:shape>
                        <v:oval id="Ellipse 91768" o:spid="_x0000_s2119" style="position:absolute;left:40253;top:8125;width:1327;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" fillcolor="#4f81bd [3204]" strokecolor="#d99594 [1941]">
                          <v:textbox style="mso-fit-shape-to-text:t"/>
                        </v:oval>
                      </v:group>
                      <v:shape id="Text Box 211" o:spid="_x0000_s2120" type="#_x0000_t202" style="position:absolute;left:11631;top:6775;width:5376;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" filled="f" stroked="f" strokeweight=".5pt">
                        <v:textbox>
                          <w:txbxContent>
                            <w:p w14:paraId="6143657A" w14:textId="77777777" w:rsidR="00C82F17" w:rsidRPr="005C69EB" w:rsidRDefault="00C82F17" w:rsidP="00AB0892">
                              <w:pPr>
                                <w:pStyle w:val="NormalWeb"/>
                                <w:overflowPunct w:val="0"/>
                                <w:spacing w:before="0" w:beforeAutospacing="0" w:after="0" w:afterAutospacing="0"/>
                                <w:jc w:val="center"/>
                                <w:rPr>
                                  <w:sz w:val="32"/>
                                </w:rPr>
                              </w:pPr>
                              <w:r w:rsidRPr="005C69EB">
                                <w:rPr>
                                  <w:rFonts w:cstheme="minorBidi"/>
                                  <w:color w:val="000000"/>
                                  <w:kern w:val="24"/>
                                  <w:sz w:val="16"/>
                                  <w:szCs w:val="12"/>
                                </w:rPr>
                                <w:t>Liftgate</w:t>
                              </w:r>
                            </w:p>
                          </w:txbxContent>
                        </v:textbox>
                      </v:shape>
                      <v:shape id="Text Box 44" o:spid="_x0000_s2121" type="#_x0000_t202" style="position:absolute;top:57;width:10052;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" filled="f" stroked="f">
                        <v:textbox style="mso-fit-shape-to-text:t">
                          <w:txbxContent>
                            <w:p w14:paraId="12AC923F"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Double Cab Panel Van</w:t>
                              </w:r>
                            </w:p>
                          </w:txbxContent>
                        </v:textbox>
                      </v:shape>
                      <v:shape id="Text Box 44" o:spid="_x0000_s2122" type="#_x0000_t202" style="position:absolute;left:52;top:3841;width:861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" filled="f" stroked="f">
                        <v:textbox style="mso-fit-shape-to-text:t">
                          <w:txbxContent>
                            <w:p w14:paraId="3ACC3733"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Liftgate open</w:t>
                              </w:r>
                            </w:p>
                          </w:txbxContent>
                        </v:textbox>
                      </v:shape>
                      <w10:anchorlock/>
                    </v:group>
                  </w:pict>
                </mc:Fallback>
              </mc:AlternateContent>
            </w:r>
          </w:p>
        </w:tc>
      </w:tr>
      <w:tr w:rsidR="00AB0892" w:rsidRPr="00A82BF4" w14:paraId="07E3DC8C" w14:textId="77777777" w:rsidTr="00676421">
        <w:trPr>
          <w:trHeight w:val="255"/>
        </w:trPr>
        <w:tc>
          <w:tcPr>
            <w:tcW w:w="2235" w:type="dxa"/>
            <w:shd w:val="clear" w:color="auto" w:fill="D9D9D9" w:themeFill="background1" w:themeFillShade="D9"/>
          </w:tcPr>
          <w:p w14:paraId="7882EF10" w14:textId="79DBE1B1" w:rsidR="00AB0892" w:rsidRPr="00C66B68" w:rsidRDefault="00AB0892" w:rsidP="00AB0892">
            <w:pPr>
              <w:rPr>
                <w:rFonts w:cs="Arial"/>
                <w:b/>
                <w:bCs/>
                <w:color w:val="000000"/>
                <w:szCs w:val="22"/>
              </w:rPr>
            </w:pPr>
            <w:r w:rsidRPr="00C66B68">
              <w:rPr>
                <w:rFonts w:cs="Arial"/>
                <w:b/>
                <w:bCs/>
                <w:color w:val="000000"/>
                <w:szCs w:val="22"/>
              </w:rPr>
              <w:t>Actors</w:t>
            </w:r>
          </w:p>
        </w:tc>
        <w:tc>
          <w:tcPr>
            <w:tcW w:w="669" w:type="dxa"/>
            <w:shd w:val="clear" w:color="auto" w:fill="auto"/>
          </w:tcPr>
          <w:p w14:paraId="521A28B5" w14:textId="77777777" w:rsidR="00AB0892" w:rsidRPr="00C66B68" w:rsidRDefault="00AB0892" w:rsidP="00AB0892">
            <w:pPr>
              <w:rPr>
                <w:rFonts w:cs="Arial"/>
                <w:color w:val="000000"/>
                <w:szCs w:val="22"/>
              </w:rPr>
            </w:pPr>
          </w:p>
        </w:tc>
        <w:tc>
          <w:tcPr>
            <w:tcW w:w="7297" w:type="dxa"/>
            <w:shd w:val="clear" w:color="auto" w:fill="auto"/>
          </w:tcPr>
          <w:p w14:paraId="50989047" w14:textId="036E47B4" w:rsidR="00AB0892" w:rsidRPr="00C66B68" w:rsidRDefault="00AB0892" w:rsidP="00AB0892">
            <w:pPr>
              <w:rPr>
                <w:rFonts w:cs="Arial"/>
                <w:szCs w:val="22"/>
              </w:rPr>
            </w:pPr>
            <w:r>
              <w:rPr>
                <w:rFonts w:cs="Arial"/>
                <w:szCs w:val="22"/>
              </w:rPr>
              <w:t>User</w:t>
            </w:r>
          </w:p>
        </w:tc>
      </w:tr>
      <w:tr w:rsidR="00AB0892" w:rsidRPr="00A82BF4" w14:paraId="1552C864" w14:textId="77777777" w:rsidTr="00676421">
        <w:trPr>
          <w:trHeight w:val="255"/>
        </w:trPr>
        <w:tc>
          <w:tcPr>
            <w:tcW w:w="2235" w:type="dxa"/>
            <w:shd w:val="clear" w:color="auto" w:fill="D9D9D9" w:themeFill="background1" w:themeFillShade="D9"/>
            <w:hideMark/>
          </w:tcPr>
          <w:p w14:paraId="4B9097CA" w14:textId="70E6D3E7" w:rsidR="00AB0892" w:rsidRPr="00C66B68" w:rsidRDefault="00AB0892" w:rsidP="00AB0892">
            <w:pPr>
              <w:rPr>
                <w:rFonts w:cs="Arial"/>
                <w:b/>
                <w:bCs/>
                <w:color w:val="000000"/>
                <w:szCs w:val="22"/>
              </w:rPr>
            </w:pPr>
            <w:r w:rsidRPr="00C66B68">
              <w:rPr>
                <w:rFonts w:cs="Arial"/>
                <w:b/>
                <w:bCs/>
                <w:color w:val="000000"/>
                <w:szCs w:val="22"/>
              </w:rPr>
              <w:t>Precondition</w:t>
            </w:r>
          </w:p>
        </w:tc>
        <w:tc>
          <w:tcPr>
            <w:tcW w:w="669" w:type="dxa"/>
            <w:shd w:val="clear" w:color="auto" w:fill="auto"/>
            <w:hideMark/>
          </w:tcPr>
          <w:p w14:paraId="051BEB51" w14:textId="77777777" w:rsidR="00AB0892" w:rsidRPr="00C66B68" w:rsidRDefault="00AB0892" w:rsidP="00AB0892">
            <w:pPr>
              <w:rPr>
                <w:rFonts w:cs="Arial"/>
                <w:color w:val="000000"/>
                <w:szCs w:val="22"/>
              </w:rPr>
            </w:pPr>
          </w:p>
        </w:tc>
        <w:tc>
          <w:tcPr>
            <w:tcW w:w="7297" w:type="dxa"/>
            <w:shd w:val="clear" w:color="auto" w:fill="auto"/>
          </w:tcPr>
          <w:p w14:paraId="1B1F281E" w14:textId="625C4A5D" w:rsidR="00AB0892" w:rsidRPr="00C66B68" w:rsidRDefault="00AB0892" w:rsidP="00AB0892">
            <w:pPr>
              <w:rPr>
                <w:rFonts w:cs="Arial"/>
                <w:szCs w:val="22"/>
              </w:rPr>
            </w:pPr>
            <w:r>
              <w:rPr>
                <w:rFonts w:cs="Arial"/>
                <w:szCs w:val="22"/>
              </w:rPr>
              <w:t>Vehicle Type “Commercial Vehicle” (</w:t>
            </w:r>
            <w:r w:rsidRPr="006208BB">
              <w:rPr>
                <w:rFonts w:cs="Arial"/>
                <w:szCs w:val="22"/>
              </w:rPr>
              <w:t>Double Cab Panel Van</w:t>
            </w:r>
            <w:r>
              <w:rPr>
                <w:rFonts w:cs="Arial"/>
                <w:szCs w:val="22"/>
              </w:rPr>
              <w:t>)</w:t>
            </w:r>
          </w:p>
        </w:tc>
      </w:tr>
      <w:tr w:rsidR="00AB0892" w:rsidRPr="00A82BF4" w14:paraId="25586914" w14:textId="77777777" w:rsidTr="00676421">
        <w:trPr>
          <w:trHeight w:val="255"/>
        </w:trPr>
        <w:tc>
          <w:tcPr>
            <w:tcW w:w="2235" w:type="dxa"/>
            <w:shd w:val="clear" w:color="auto" w:fill="D9D9D9" w:themeFill="background1" w:themeFillShade="D9"/>
            <w:hideMark/>
          </w:tcPr>
          <w:p w14:paraId="23DE4E5D" w14:textId="77777777" w:rsidR="00AB0892" w:rsidRPr="00C66B68" w:rsidRDefault="00AB0892" w:rsidP="00AB0892">
            <w:pPr>
              <w:rPr>
                <w:rFonts w:cs="Arial"/>
                <w:b/>
                <w:bCs/>
                <w:color w:val="000000"/>
                <w:szCs w:val="22"/>
              </w:rPr>
            </w:pPr>
          </w:p>
        </w:tc>
        <w:tc>
          <w:tcPr>
            <w:tcW w:w="669" w:type="dxa"/>
            <w:shd w:val="clear" w:color="auto" w:fill="auto"/>
            <w:hideMark/>
          </w:tcPr>
          <w:p w14:paraId="22711BCE" w14:textId="77777777" w:rsidR="00AB0892" w:rsidRPr="00C66B68" w:rsidRDefault="00AB0892" w:rsidP="00AB0892">
            <w:pPr>
              <w:rPr>
                <w:rFonts w:cs="Arial"/>
                <w:color w:val="000000"/>
                <w:szCs w:val="22"/>
              </w:rPr>
            </w:pPr>
          </w:p>
        </w:tc>
        <w:tc>
          <w:tcPr>
            <w:tcW w:w="7297" w:type="dxa"/>
            <w:shd w:val="clear" w:color="auto" w:fill="auto"/>
          </w:tcPr>
          <w:p w14:paraId="68447564" w14:textId="099DBEF6" w:rsidR="00AB0892" w:rsidRPr="00C66B68" w:rsidRDefault="00AB0892" w:rsidP="00AB0892">
            <w:pPr>
              <w:rPr>
                <w:rFonts w:cs="Arial"/>
                <w:szCs w:val="22"/>
              </w:rPr>
            </w:pPr>
            <w:r>
              <w:rPr>
                <w:rFonts w:cs="Arial"/>
                <w:szCs w:val="22"/>
              </w:rPr>
              <w:t>SLP Transit Configuration “Cabin Cargo”</w:t>
            </w:r>
          </w:p>
        </w:tc>
      </w:tr>
      <w:tr w:rsidR="00AB0892" w:rsidRPr="00A82BF4" w14:paraId="5B8ED6FE" w14:textId="77777777" w:rsidTr="00676421">
        <w:trPr>
          <w:trHeight w:val="255"/>
        </w:trPr>
        <w:tc>
          <w:tcPr>
            <w:tcW w:w="2235" w:type="dxa"/>
            <w:shd w:val="clear" w:color="auto" w:fill="D9D9D9" w:themeFill="background1" w:themeFillShade="D9"/>
            <w:hideMark/>
          </w:tcPr>
          <w:p w14:paraId="4BC3DF62" w14:textId="03B3896F" w:rsidR="00AB0892" w:rsidRPr="00C66B68" w:rsidRDefault="00AB0892" w:rsidP="00AB0892">
            <w:pPr>
              <w:rPr>
                <w:rFonts w:cs="Arial"/>
                <w:b/>
                <w:bCs/>
                <w:color w:val="000000"/>
                <w:szCs w:val="22"/>
              </w:rPr>
            </w:pPr>
          </w:p>
        </w:tc>
        <w:tc>
          <w:tcPr>
            <w:tcW w:w="669" w:type="dxa"/>
            <w:shd w:val="clear" w:color="auto" w:fill="auto"/>
            <w:hideMark/>
          </w:tcPr>
          <w:p w14:paraId="345D9881" w14:textId="19AC254B" w:rsidR="00AB0892" w:rsidRPr="00C66B68" w:rsidRDefault="00AB0892" w:rsidP="00AB0892">
            <w:pPr>
              <w:rPr>
                <w:rFonts w:cs="Arial"/>
                <w:color w:val="000000"/>
                <w:szCs w:val="22"/>
              </w:rPr>
            </w:pPr>
          </w:p>
        </w:tc>
        <w:tc>
          <w:tcPr>
            <w:tcW w:w="7297" w:type="dxa"/>
            <w:shd w:val="clear" w:color="auto" w:fill="auto"/>
          </w:tcPr>
          <w:p w14:paraId="05B067E8" w14:textId="7C1F6A09" w:rsidR="00AB0892" w:rsidRPr="00C66B68" w:rsidRDefault="00AB0892" w:rsidP="00AB0892">
            <w:pPr>
              <w:rPr>
                <w:rFonts w:cs="Arial"/>
                <w:strike/>
                <w:szCs w:val="22"/>
              </w:rPr>
            </w:pPr>
            <w:r>
              <w:rPr>
                <w:rFonts w:cs="Arial"/>
                <w:szCs w:val="22"/>
              </w:rPr>
              <w:t>Feature “Smart Unlock Ignition” is disabled</w:t>
            </w:r>
          </w:p>
        </w:tc>
      </w:tr>
      <w:tr w:rsidR="00AB0892" w:rsidRPr="00A82BF4" w14:paraId="35D36826" w14:textId="77777777" w:rsidTr="00676421">
        <w:trPr>
          <w:trHeight w:val="255"/>
        </w:trPr>
        <w:tc>
          <w:tcPr>
            <w:tcW w:w="2235" w:type="dxa"/>
            <w:shd w:val="clear" w:color="auto" w:fill="D9D9D9" w:themeFill="background1" w:themeFillShade="D9"/>
          </w:tcPr>
          <w:p w14:paraId="11DAB275" w14:textId="77777777" w:rsidR="00AB0892" w:rsidRPr="00C66B68" w:rsidRDefault="00AB0892" w:rsidP="00AB0892">
            <w:pPr>
              <w:rPr>
                <w:rFonts w:cs="Arial"/>
                <w:b/>
                <w:bCs/>
                <w:color w:val="000000"/>
                <w:szCs w:val="22"/>
              </w:rPr>
            </w:pPr>
          </w:p>
        </w:tc>
        <w:tc>
          <w:tcPr>
            <w:tcW w:w="669" w:type="dxa"/>
            <w:shd w:val="clear" w:color="auto" w:fill="auto"/>
          </w:tcPr>
          <w:p w14:paraId="0DFCE05D" w14:textId="5C33D986" w:rsidR="00AB0892" w:rsidRPr="00C66B68" w:rsidRDefault="00AB0892" w:rsidP="00AB0892">
            <w:pPr>
              <w:rPr>
                <w:rFonts w:cs="Arial"/>
                <w:color w:val="000000"/>
                <w:szCs w:val="22"/>
              </w:rPr>
            </w:pPr>
          </w:p>
        </w:tc>
        <w:tc>
          <w:tcPr>
            <w:tcW w:w="7297" w:type="dxa"/>
            <w:shd w:val="clear" w:color="auto" w:fill="auto"/>
          </w:tcPr>
          <w:p w14:paraId="3938098E" w14:textId="4C2CC611" w:rsidR="00AB0892" w:rsidRPr="00C66B68" w:rsidRDefault="00AB0892" w:rsidP="00AB0892">
            <w:pPr>
              <w:rPr>
                <w:rFonts w:cs="Arial"/>
              </w:rPr>
            </w:pPr>
            <w:r>
              <w:rPr>
                <w:rFonts w:cs="Arial"/>
                <w:szCs w:val="22"/>
              </w:rPr>
              <w:t>Feature “</w:t>
            </w:r>
            <w:r w:rsidRPr="003B17D5">
              <w:rPr>
                <w:rFonts w:cs="Arial"/>
                <w:szCs w:val="22"/>
              </w:rPr>
              <w:t xml:space="preserve">Enhanced </w:t>
            </w:r>
            <w:r>
              <w:rPr>
                <w:rFonts w:cs="Arial"/>
                <w:szCs w:val="22"/>
              </w:rPr>
              <w:t>Trim Switch Inhibit” is deactivated</w:t>
            </w:r>
          </w:p>
        </w:tc>
      </w:tr>
      <w:tr w:rsidR="00AB0892" w:rsidRPr="00A82BF4" w14:paraId="74B4222C" w14:textId="77777777" w:rsidTr="00676421">
        <w:trPr>
          <w:trHeight w:val="255"/>
        </w:trPr>
        <w:tc>
          <w:tcPr>
            <w:tcW w:w="2235" w:type="dxa"/>
            <w:shd w:val="clear" w:color="auto" w:fill="D9D9D9" w:themeFill="background1" w:themeFillShade="D9"/>
          </w:tcPr>
          <w:p w14:paraId="0A4F524C" w14:textId="77777777" w:rsidR="00AB0892" w:rsidRPr="00C66B68" w:rsidRDefault="00AB0892" w:rsidP="00AB0892">
            <w:pPr>
              <w:rPr>
                <w:rFonts w:cs="Arial"/>
                <w:b/>
                <w:bCs/>
                <w:color w:val="000000"/>
                <w:szCs w:val="22"/>
              </w:rPr>
            </w:pPr>
          </w:p>
        </w:tc>
        <w:tc>
          <w:tcPr>
            <w:tcW w:w="669" w:type="dxa"/>
            <w:shd w:val="clear" w:color="auto" w:fill="auto"/>
          </w:tcPr>
          <w:p w14:paraId="2014F4F2" w14:textId="77777777" w:rsidR="00AB0892" w:rsidRPr="00C66B68" w:rsidRDefault="00AB0892" w:rsidP="00AB0892">
            <w:pPr>
              <w:rPr>
                <w:rFonts w:cs="Arial"/>
                <w:color w:val="000000"/>
                <w:szCs w:val="22"/>
              </w:rPr>
            </w:pPr>
          </w:p>
        </w:tc>
        <w:tc>
          <w:tcPr>
            <w:tcW w:w="7297" w:type="dxa"/>
            <w:shd w:val="clear" w:color="auto" w:fill="auto"/>
          </w:tcPr>
          <w:p w14:paraId="5F059864" w14:textId="6CB75297" w:rsidR="00AB0892" w:rsidRPr="00C66B68" w:rsidRDefault="00AB0892" w:rsidP="00AB0892">
            <w:pPr>
              <w:rPr>
                <w:rFonts w:cs="Arial"/>
                <w:szCs w:val="22"/>
              </w:rPr>
            </w:pPr>
            <w:r>
              <w:rPr>
                <w:rFonts w:cs="Arial"/>
                <w:szCs w:val="22"/>
              </w:rPr>
              <w:t>Liftgate is open</w:t>
            </w:r>
          </w:p>
        </w:tc>
      </w:tr>
      <w:tr w:rsidR="00AB0892" w:rsidRPr="00A82BF4" w14:paraId="759AA332" w14:textId="77777777" w:rsidTr="00676421">
        <w:trPr>
          <w:trHeight w:val="255"/>
        </w:trPr>
        <w:tc>
          <w:tcPr>
            <w:tcW w:w="2235" w:type="dxa"/>
            <w:shd w:val="clear" w:color="auto" w:fill="D9D9D9" w:themeFill="background1" w:themeFillShade="D9"/>
          </w:tcPr>
          <w:p w14:paraId="3D8FD6C3" w14:textId="4FE85195" w:rsidR="00AB0892" w:rsidRPr="00C66B68" w:rsidRDefault="00AB0892" w:rsidP="00AB0892">
            <w:pPr>
              <w:rPr>
                <w:rFonts w:cs="Arial"/>
                <w:b/>
                <w:bCs/>
                <w:color w:val="000000"/>
                <w:szCs w:val="22"/>
              </w:rPr>
            </w:pPr>
          </w:p>
        </w:tc>
        <w:tc>
          <w:tcPr>
            <w:tcW w:w="669" w:type="dxa"/>
            <w:shd w:val="clear" w:color="auto" w:fill="auto"/>
          </w:tcPr>
          <w:p w14:paraId="522EDC84" w14:textId="77777777" w:rsidR="00AB0892" w:rsidRPr="00C66B68" w:rsidRDefault="00AB0892" w:rsidP="00AB0892">
            <w:pPr>
              <w:rPr>
                <w:rFonts w:cs="Arial"/>
                <w:color w:val="000000"/>
                <w:szCs w:val="22"/>
              </w:rPr>
            </w:pPr>
          </w:p>
        </w:tc>
        <w:tc>
          <w:tcPr>
            <w:tcW w:w="7297" w:type="dxa"/>
            <w:shd w:val="clear" w:color="auto" w:fill="auto"/>
          </w:tcPr>
          <w:p w14:paraId="628A7AEC" w14:textId="6009EBB2" w:rsidR="00AB0892" w:rsidRPr="00AB0892" w:rsidRDefault="00AB0892" w:rsidP="00AB0892">
            <w:pPr>
              <w:rPr>
                <w:rFonts w:cs="Arial"/>
                <w:szCs w:val="22"/>
              </w:rPr>
            </w:pPr>
            <w:r w:rsidRPr="00AB0892">
              <w:rPr>
                <w:rFonts w:cs="Arial"/>
                <w:szCs w:val="22"/>
              </w:rPr>
              <w:t>Cabin Doors are closed</w:t>
            </w:r>
          </w:p>
        </w:tc>
      </w:tr>
      <w:tr w:rsidR="00AB0892" w:rsidRPr="00A82BF4" w14:paraId="6F987CE7" w14:textId="77777777" w:rsidTr="00676421">
        <w:trPr>
          <w:trHeight w:val="255"/>
        </w:trPr>
        <w:tc>
          <w:tcPr>
            <w:tcW w:w="2235" w:type="dxa"/>
            <w:shd w:val="clear" w:color="auto" w:fill="D9D9D9" w:themeFill="background1" w:themeFillShade="D9"/>
          </w:tcPr>
          <w:p w14:paraId="4873B1D8" w14:textId="77777777" w:rsidR="00AB0892" w:rsidRPr="00C66B68" w:rsidRDefault="00AB0892" w:rsidP="00AB0892">
            <w:pPr>
              <w:rPr>
                <w:rFonts w:cs="Arial"/>
                <w:b/>
                <w:bCs/>
                <w:color w:val="000000"/>
                <w:szCs w:val="22"/>
              </w:rPr>
            </w:pPr>
          </w:p>
        </w:tc>
        <w:tc>
          <w:tcPr>
            <w:tcW w:w="669" w:type="dxa"/>
            <w:shd w:val="clear" w:color="auto" w:fill="auto"/>
          </w:tcPr>
          <w:p w14:paraId="197A8EE7" w14:textId="77777777" w:rsidR="00AB0892" w:rsidRPr="00C66B68" w:rsidRDefault="00AB0892" w:rsidP="00AB0892">
            <w:pPr>
              <w:rPr>
                <w:rFonts w:cs="Arial"/>
                <w:color w:val="000000"/>
                <w:szCs w:val="22"/>
              </w:rPr>
            </w:pPr>
          </w:p>
        </w:tc>
        <w:tc>
          <w:tcPr>
            <w:tcW w:w="7297" w:type="dxa"/>
            <w:shd w:val="clear" w:color="auto" w:fill="auto"/>
          </w:tcPr>
          <w:p w14:paraId="0DC8E8D2" w14:textId="77777777" w:rsidR="00AB0892" w:rsidRPr="00C66B68" w:rsidRDefault="00AB0892" w:rsidP="00AB0892">
            <w:pPr>
              <w:rPr>
                <w:rFonts w:cs="Arial"/>
                <w:szCs w:val="22"/>
              </w:rPr>
            </w:pPr>
          </w:p>
        </w:tc>
      </w:tr>
      <w:tr w:rsidR="00AB0892" w:rsidRPr="00A82BF4" w14:paraId="758550BA" w14:textId="77777777" w:rsidTr="00676421">
        <w:trPr>
          <w:trHeight w:val="255"/>
        </w:trPr>
        <w:tc>
          <w:tcPr>
            <w:tcW w:w="2235" w:type="dxa"/>
            <w:shd w:val="clear" w:color="auto" w:fill="D9D9D9" w:themeFill="background1" w:themeFillShade="D9"/>
          </w:tcPr>
          <w:p w14:paraId="47FCA819" w14:textId="673505B0" w:rsidR="00AB0892" w:rsidRPr="00C66B68" w:rsidRDefault="00AB0892" w:rsidP="00AB0892">
            <w:pPr>
              <w:rPr>
                <w:rFonts w:cs="Arial"/>
                <w:b/>
                <w:bCs/>
                <w:color w:val="000000"/>
                <w:szCs w:val="22"/>
              </w:rPr>
            </w:pPr>
            <w:r w:rsidRPr="00C66B68">
              <w:rPr>
                <w:rFonts w:cs="Arial"/>
                <w:b/>
                <w:bCs/>
                <w:color w:val="000000"/>
                <w:szCs w:val="22"/>
              </w:rPr>
              <w:t>Main Flow</w:t>
            </w:r>
          </w:p>
        </w:tc>
        <w:tc>
          <w:tcPr>
            <w:tcW w:w="669" w:type="dxa"/>
            <w:shd w:val="clear" w:color="auto" w:fill="auto"/>
          </w:tcPr>
          <w:p w14:paraId="42C99C6D" w14:textId="78281111" w:rsidR="00AB0892" w:rsidRPr="00C66B68" w:rsidRDefault="00AB0892" w:rsidP="00AB0892">
            <w:pPr>
              <w:rPr>
                <w:rFonts w:cs="Arial"/>
                <w:color w:val="000000"/>
                <w:szCs w:val="22"/>
              </w:rPr>
            </w:pPr>
            <w:r w:rsidRPr="00C66B68">
              <w:rPr>
                <w:rFonts w:cs="Arial"/>
                <w:color w:val="000000"/>
                <w:szCs w:val="22"/>
              </w:rPr>
              <w:t>M1</w:t>
            </w:r>
          </w:p>
        </w:tc>
        <w:tc>
          <w:tcPr>
            <w:tcW w:w="7297" w:type="dxa"/>
            <w:shd w:val="clear" w:color="auto" w:fill="auto"/>
          </w:tcPr>
          <w:p w14:paraId="4B82D72A" w14:textId="4ED1DEEA" w:rsidR="00AB0892" w:rsidRPr="00C66B68" w:rsidRDefault="00347817" w:rsidP="00AB0892">
            <w:pPr>
              <w:rPr>
                <w:rFonts w:cs="Arial"/>
                <w:szCs w:val="22"/>
              </w:rPr>
            </w:pPr>
            <w:r w:rsidRPr="00483EBD">
              <w:rPr>
                <w:rFonts w:cs="Arial"/>
                <w:szCs w:val="22"/>
              </w:rPr>
              <w:t xml:space="preserve">User </w:t>
            </w:r>
            <w:r>
              <w:rPr>
                <w:rFonts w:cs="Arial"/>
                <w:szCs w:val="22"/>
              </w:rPr>
              <w:t xml:space="preserve">triggers Lock All with single lock action with appropriate trigger, </w:t>
            </w:r>
            <w:r w:rsidR="00A743EE">
              <w:rPr>
                <w:rFonts w:cs="Arial"/>
                <w:szCs w:val="22"/>
              </w:rPr>
              <w:t>while the liftgate is open</w:t>
            </w:r>
          </w:p>
        </w:tc>
      </w:tr>
      <w:tr w:rsidR="00AB0892" w:rsidRPr="00A82BF4" w14:paraId="5602762D" w14:textId="77777777" w:rsidTr="00676421">
        <w:trPr>
          <w:trHeight w:val="255"/>
        </w:trPr>
        <w:tc>
          <w:tcPr>
            <w:tcW w:w="2235" w:type="dxa"/>
            <w:shd w:val="clear" w:color="auto" w:fill="D9D9D9" w:themeFill="background1" w:themeFillShade="D9"/>
          </w:tcPr>
          <w:p w14:paraId="1676F40C" w14:textId="77777777" w:rsidR="00AB0892" w:rsidRPr="00C66B68" w:rsidRDefault="00AB0892" w:rsidP="00AB0892">
            <w:pPr>
              <w:rPr>
                <w:rFonts w:cs="Arial"/>
                <w:b/>
                <w:bCs/>
                <w:color w:val="000000"/>
                <w:szCs w:val="22"/>
              </w:rPr>
            </w:pPr>
          </w:p>
        </w:tc>
        <w:tc>
          <w:tcPr>
            <w:tcW w:w="669" w:type="dxa"/>
            <w:shd w:val="clear" w:color="auto" w:fill="auto"/>
          </w:tcPr>
          <w:p w14:paraId="6C7D293A" w14:textId="259181AE" w:rsidR="00AB0892" w:rsidRPr="00C66B68" w:rsidRDefault="00AB0892" w:rsidP="00AB0892">
            <w:pPr>
              <w:rPr>
                <w:rFonts w:cs="Arial"/>
                <w:color w:val="000000"/>
                <w:szCs w:val="22"/>
              </w:rPr>
            </w:pPr>
            <w:r w:rsidRPr="00C66B68">
              <w:rPr>
                <w:rFonts w:cs="Arial"/>
                <w:color w:val="000000"/>
                <w:szCs w:val="22"/>
              </w:rPr>
              <w:t>M2</w:t>
            </w:r>
          </w:p>
        </w:tc>
        <w:tc>
          <w:tcPr>
            <w:tcW w:w="7297" w:type="dxa"/>
            <w:shd w:val="clear" w:color="auto" w:fill="auto"/>
          </w:tcPr>
          <w:p w14:paraId="18A3911B" w14:textId="5A28C9D3" w:rsidR="00AB0892" w:rsidRPr="00C66B68" w:rsidRDefault="00AB0892" w:rsidP="00AB0892">
            <w:pPr>
              <w:rPr>
                <w:rFonts w:cs="Arial"/>
                <w:szCs w:val="22"/>
              </w:rPr>
            </w:pPr>
            <w:r>
              <w:rPr>
                <w:rFonts w:cs="Arial"/>
                <w:szCs w:val="22"/>
              </w:rPr>
              <w:t xml:space="preserve">All exterior handles will be locked/disabled -&gt; </w:t>
            </w:r>
            <w:r>
              <w:rPr>
                <w:rFonts w:cs="Arial"/>
                <w:color w:val="000000"/>
              </w:rPr>
              <w:t>Central Lock (CL)</w:t>
            </w:r>
          </w:p>
        </w:tc>
      </w:tr>
      <w:tr w:rsidR="00AB0892" w:rsidRPr="00A82BF4" w14:paraId="426F2201" w14:textId="77777777" w:rsidTr="00676421">
        <w:trPr>
          <w:trHeight w:val="255"/>
        </w:trPr>
        <w:tc>
          <w:tcPr>
            <w:tcW w:w="2235" w:type="dxa"/>
            <w:shd w:val="clear" w:color="auto" w:fill="D9D9D9" w:themeFill="background1" w:themeFillShade="D9"/>
          </w:tcPr>
          <w:p w14:paraId="377C6D1F" w14:textId="69D386C8" w:rsidR="00AB0892" w:rsidRPr="00C66B68" w:rsidRDefault="00AB0892" w:rsidP="00AB0892">
            <w:pPr>
              <w:rPr>
                <w:rFonts w:cs="Arial"/>
                <w:b/>
                <w:bCs/>
                <w:color w:val="000000"/>
                <w:szCs w:val="22"/>
              </w:rPr>
            </w:pPr>
          </w:p>
        </w:tc>
        <w:tc>
          <w:tcPr>
            <w:tcW w:w="669" w:type="dxa"/>
            <w:shd w:val="clear" w:color="auto" w:fill="auto"/>
          </w:tcPr>
          <w:p w14:paraId="3B7310C2" w14:textId="72E68C68" w:rsidR="00AB0892" w:rsidRPr="00C66B68" w:rsidRDefault="00AB0892" w:rsidP="00AB0892">
            <w:pPr>
              <w:rPr>
                <w:rFonts w:cs="Arial"/>
                <w:color w:val="000000"/>
                <w:szCs w:val="22"/>
              </w:rPr>
            </w:pPr>
            <w:r>
              <w:rPr>
                <w:rFonts w:cs="Arial"/>
                <w:color w:val="000000"/>
                <w:szCs w:val="22"/>
              </w:rPr>
              <w:t>M3</w:t>
            </w:r>
          </w:p>
        </w:tc>
        <w:tc>
          <w:tcPr>
            <w:tcW w:w="7297" w:type="dxa"/>
            <w:shd w:val="clear" w:color="auto" w:fill="auto"/>
          </w:tcPr>
          <w:p w14:paraId="4856BBCA" w14:textId="11A56540" w:rsidR="00AB0892" w:rsidRPr="00C66B68" w:rsidRDefault="00AB0892" w:rsidP="00AB0892">
            <w:pPr>
              <w:rPr>
                <w:rFonts w:cs="Arial"/>
                <w:szCs w:val="22"/>
              </w:rPr>
            </w:pPr>
            <w:r>
              <w:rPr>
                <w:rFonts w:cs="Arial"/>
                <w:szCs w:val="22"/>
              </w:rPr>
              <w:t xml:space="preserve">After 1 second all exterior handles will be unlocked/enabled -&gt; </w:t>
            </w:r>
            <w:r>
              <w:rPr>
                <w:rFonts w:cs="Arial"/>
                <w:color w:val="000000"/>
              </w:rPr>
              <w:t>Exterior Central Unlock (ECUL)</w:t>
            </w:r>
          </w:p>
        </w:tc>
      </w:tr>
      <w:tr w:rsidR="00AB0892" w:rsidRPr="00A82BF4" w14:paraId="33E80A16" w14:textId="77777777" w:rsidTr="00676421">
        <w:trPr>
          <w:trHeight w:val="255"/>
        </w:trPr>
        <w:tc>
          <w:tcPr>
            <w:tcW w:w="2235" w:type="dxa"/>
            <w:shd w:val="clear" w:color="auto" w:fill="D9D9D9" w:themeFill="background1" w:themeFillShade="D9"/>
          </w:tcPr>
          <w:p w14:paraId="13400CE9" w14:textId="77777777" w:rsidR="00AB0892" w:rsidRPr="00C66B68" w:rsidRDefault="00AB0892" w:rsidP="00AB0892">
            <w:pPr>
              <w:rPr>
                <w:rFonts w:cs="Arial"/>
                <w:b/>
                <w:bCs/>
                <w:color w:val="000000"/>
                <w:szCs w:val="22"/>
              </w:rPr>
            </w:pPr>
          </w:p>
        </w:tc>
        <w:tc>
          <w:tcPr>
            <w:tcW w:w="669" w:type="dxa"/>
            <w:shd w:val="clear" w:color="auto" w:fill="auto"/>
          </w:tcPr>
          <w:p w14:paraId="1B3BF4BA" w14:textId="67D7C79B" w:rsidR="00AB0892" w:rsidRDefault="00AB0892" w:rsidP="00AB0892">
            <w:pPr>
              <w:rPr>
                <w:rFonts w:cs="Arial"/>
                <w:color w:val="000000"/>
                <w:szCs w:val="22"/>
              </w:rPr>
            </w:pPr>
            <w:r>
              <w:rPr>
                <w:rFonts w:cs="Arial"/>
                <w:color w:val="000000"/>
                <w:szCs w:val="22"/>
              </w:rPr>
              <w:t>M4</w:t>
            </w:r>
          </w:p>
        </w:tc>
        <w:tc>
          <w:tcPr>
            <w:tcW w:w="7297" w:type="dxa"/>
            <w:shd w:val="clear" w:color="auto" w:fill="auto"/>
          </w:tcPr>
          <w:p w14:paraId="6628523E" w14:textId="5C116870" w:rsidR="00AB0892" w:rsidRDefault="00AB0892" w:rsidP="00AB0892">
            <w:pPr>
              <w:rPr>
                <w:rFonts w:cs="Arial"/>
                <w:szCs w:val="22"/>
              </w:rPr>
            </w:pPr>
            <w:r>
              <w:rPr>
                <w:rFonts w:cs="Arial"/>
                <w:szCs w:val="22"/>
              </w:rPr>
              <w:t xml:space="preserve">User receives a mislock feedback </w:t>
            </w:r>
            <w:r w:rsidRPr="005206C3">
              <w:rPr>
                <w:rFonts w:cs="Arial"/>
              </w:rPr>
              <w:t xml:space="preserve">(if “Silent Mode” Feature is disabled AND “Audible </w:t>
            </w:r>
            <w:r>
              <w:rPr>
                <w:rFonts w:cs="Arial"/>
              </w:rPr>
              <w:t xml:space="preserve">Mislock </w:t>
            </w:r>
            <w:r w:rsidRPr="005206C3">
              <w:rPr>
                <w:rFonts w:cs="Arial"/>
              </w:rPr>
              <w:t>Feedback” Feature is enabled)</w:t>
            </w:r>
          </w:p>
        </w:tc>
      </w:tr>
      <w:tr w:rsidR="00AB0892" w:rsidRPr="00A82BF4" w14:paraId="4BC39446" w14:textId="77777777" w:rsidTr="00676421">
        <w:trPr>
          <w:trHeight w:val="255"/>
        </w:trPr>
        <w:tc>
          <w:tcPr>
            <w:tcW w:w="2235" w:type="dxa"/>
            <w:shd w:val="clear" w:color="auto" w:fill="D9D9D9" w:themeFill="background1" w:themeFillShade="D9"/>
          </w:tcPr>
          <w:p w14:paraId="0573987B" w14:textId="77777777" w:rsidR="00AB0892" w:rsidRPr="00C66B68" w:rsidRDefault="00AB0892" w:rsidP="00AB0892">
            <w:pPr>
              <w:rPr>
                <w:rFonts w:cs="Arial"/>
                <w:b/>
                <w:bCs/>
                <w:color w:val="000000"/>
                <w:szCs w:val="22"/>
              </w:rPr>
            </w:pPr>
          </w:p>
        </w:tc>
        <w:tc>
          <w:tcPr>
            <w:tcW w:w="669" w:type="dxa"/>
            <w:shd w:val="clear" w:color="auto" w:fill="auto"/>
          </w:tcPr>
          <w:p w14:paraId="3EAD5B96" w14:textId="291C1580" w:rsidR="00AB0892" w:rsidRDefault="00AB0892" w:rsidP="00AB0892">
            <w:pPr>
              <w:rPr>
                <w:rFonts w:cs="Arial"/>
                <w:color w:val="000000"/>
                <w:szCs w:val="22"/>
              </w:rPr>
            </w:pPr>
            <w:r>
              <w:rPr>
                <w:rFonts w:cs="Arial"/>
                <w:color w:val="000000"/>
                <w:szCs w:val="22"/>
              </w:rPr>
              <w:t>M5</w:t>
            </w:r>
          </w:p>
        </w:tc>
        <w:tc>
          <w:tcPr>
            <w:tcW w:w="7297" w:type="dxa"/>
            <w:shd w:val="clear" w:color="auto" w:fill="auto"/>
          </w:tcPr>
          <w:p w14:paraId="1B9F5D1B" w14:textId="3571A1B3" w:rsidR="00AB0892" w:rsidRDefault="00AB0892" w:rsidP="00AB0892">
            <w:pPr>
              <w:rPr>
                <w:rFonts w:cs="Arial"/>
                <w:szCs w:val="22"/>
              </w:rPr>
            </w:pPr>
            <w:r>
              <w:rPr>
                <w:rFonts w:cs="Arial"/>
                <w:color w:val="000000"/>
              </w:rPr>
              <w:t>All d</w:t>
            </w:r>
            <w:r w:rsidRPr="00002A37">
              <w:rPr>
                <w:rFonts w:cs="Arial"/>
                <w:color w:val="000000"/>
              </w:rPr>
              <w:t>oor</w:t>
            </w:r>
            <w:r>
              <w:rPr>
                <w:rFonts w:cs="Arial"/>
                <w:color w:val="000000"/>
              </w:rPr>
              <w:t>s</w:t>
            </w:r>
            <w:r w:rsidRPr="00002A37">
              <w:rPr>
                <w:rFonts w:cs="Arial"/>
                <w:color w:val="000000"/>
              </w:rPr>
              <w:t xml:space="preserve"> </w:t>
            </w:r>
            <w:r>
              <w:rPr>
                <w:rFonts w:cs="Arial"/>
                <w:color w:val="000000"/>
              </w:rPr>
              <w:t>can</w:t>
            </w:r>
            <w:r w:rsidRPr="00002A37">
              <w:rPr>
                <w:rFonts w:cs="Arial"/>
                <w:color w:val="000000"/>
              </w:rPr>
              <w:t xml:space="preserve"> be opened from</w:t>
            </w:r>
            <w:r>
              <w:rPr>
                <w:rFonts w:cs="Arial"/>
                <w:color w:val="000000"/>
              </w:rPr>
              <w:t xml:space="preserve"> inside and</w:t>
            </w:r>
            <w:r w:rsidRPr="00002A37">
              <w:rPr>
                <w:rFonts w:cs="Arial"/>
                <w:color w:val="000000"/>
              </w:rPr>
              <w:t xml:space="preserve"> </w:t>
            </w:r>
            <w:r>
              <w:rPr>
                <w:rFonts w:cs="Arial"/>
                <w:color w:val="000000"/>
              </w:rPr>
              <w:t xml:space="preserve">outside </w:t>
            </w:r>
          </w:p>
        </w:tc>
      </w:tr>
    </w:tbl>
    <w:p w14:paraId="3C78503D" w14:textId="77777777" w:rsidR="00676421" w:rsidRDefault="00676421" w:rsidP="00676421">
      <w:pPr>
        <w:rPr>
          <w:rFonts w:cs="Arial"/>
        </w:rPr>
      </w:pPr>
    </w:p>
    <w:p w14:paraId="6EAAFFC3" w14:textId="77777777" w:rsidR="00C639F1" w:rsidRDefault="00C639F1" w:rsidP="00C639F1">
      <w:pPr>
        <w:rPr>
          <w:rFonts w:cs="Arial"/>
        </w:rPr>
      </w:pPr>
    </w:p>
    <w:p w14:paraId="3122C03F" w14:textId="77777777" w:rsidR="00C639F1" w:rsidRPr="0017445F" w:rsidRDefault="00C639F1" w:rsidP="00C639F1">
      <w:pPr>
        <w:pStyle w:val="REUseCase"/>
        <w:shd w:val="clear" w:color="auto" w:fill="F2F2F2" w:themeFill="background1" w:themeFillShade="F2"/>
      </w:pPr>
      <w:r w:rsidRPr="0017445F">
        <w:t>###</w:t>
      </w:r>
      <w:bookmarkStart w:id="129" w:name="UC_F_00013_ID__Cabin_Cargo_Unlock__Enabl"/>
      <w:r>
        <w:t>UC_F_SUL_00013</w:t>
      </w:r>
      <w:bookmarkEnd w:id="129"/>
      <w:r w:rsidRPr="0017445F">
        <w:t>##</w:t>
      </w:r>
      <w:r>
        <w:t># [Cabin Cargo Unlock] Enable All Exterior Handles on Commercial Vehicles with Front AND Rear Door Open</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596"/>
        <w:gridCol w:w="529"/>
        <w:gridCol w:w="8076"/>
      </w:tblGrid>
      <w:tr w:rsidR="00AB0892" w:rsidRPr="00A82BF4" w14:paraId="381A42C8" w14:textId="77777777" w:rsidTr="00AB0892">
        <w:trPr>
          <w:trHeight w:val="255"/>
        </w:trPr>
        <w:tc>
          <w:tcPr>
            <w:tcW w:w="1596" w:type="dxa"/>
            <w:shd w:val="clear" w:color="auto" w:fill="D9D9D9" w:themeFill="background1" w:themeFillShade="D9"/>
            <w:hideMark/>
          </w:tcPr>
          <w:p w14:paraId="1D35F3A6" w14:textId="77777777" w:rsidR="00AB0892" w:rsidRPr="00C66B68" w:rsidRDefault="00AB0892" w:rsidP="00AB0892">
            <w:pPr>
              <w:rPr>
                <w:rFonts w:cs="Arial"/>
                <w:b/>
                <w:bCs/>
                <w:color w:val="000000"/>
                <w:szCs w:val="22"/>
              </w:rPr>
            </w:pPr>
            <w:r w:rsidRPr="00C66B68">
              <w:rPr>
                <w:rFonts w:cs="Arial"/>
                <w:b/>
                <w:bCs/>
                <w:color w:val="000000"/>
                <w:szCs w:val="22"/>
              </w:rPr>
              <w:t>Purpose</w:t>
            </w:r>
          </w:p>
        </w:tc>
        <w:tc>
          <w:tcPr>
            <w:tcW w:w="529" w:type="dxa"/>
            <w:shd w:val="clear" w:color="auto" w:fill="auto"/>
            <w:hideMark/>
          </w:tcPr>
          <w:p w14:paraId="39D0FB13" w14:textId="77777777" w:rsidR="00AB0892" w:rsidRPr="00C66B68" w:rsidRDefault="00AB0892" w:rsidP="00AB0892">
            <w:pPr>
              <w:rPr>
                <w:rFonts w:cs="Arial"/>
                <w:color w:val="000000"/>
                <w:szCs w:val="22"/>
              </w:rPr>
            </w:pPr>
          </w:p>
        </w:tc>
        <w:tc>
          <w:tcPr>
            <w:tcW w:w="8076" w:type="dxa"/>
            <w:shd w:val="clear" w:color="auto" w:fill="auto"/>
          </w:tcPr>
          <w:p w14:paraId="70D0AAFD" w14:textId="77777777" w:rsidR="00AB0892" w:rsidRDefault="00AB0892" w:rsidP="00AB0892">
            <w:pPr>
              <w:rPr>
                <w:rFonts w:cs="Arial"/>
                <w:szCs w:val="22"/>
              </w:rPr>
            </w:pPr>
            <w:r>
              <w:rPr>
                <w:rFonts w:cs="Arial"/>
                <w:szCs w:val="22"/>
              </w:rPr>
              <w:t>The feature enables all exterior handles after the user locks the vehicle while a cabin door AND a cargo door are open at the same time.</w:t>
            </w:r>
          </w:p>
          <w:p w14:paraId="103CA273" w14:textId="77777777" w:rsidR="00AB0892" w:rsidRDefault="00AB0892" w:rsidP="00AB0892">
            <w:pPr>
              <w:rPr>
                <w:rFonts w:cs="Arial"/>
                <w:szCs w:val="22"/>
              </w:rPr>
            </w:pPr>
            <w:r>
              <w:rPr>
                <w:rFonts w:cs="Arial"/>
                <w:szCs w:val="22"/>
              </w:rPr>
              <w:lastRenderedPageBreak/>
              <w:t>This feature avoids a locking of the remote key inside the vehicle.</w:t>
            </w:r>
          </w:p>
          <w:p w14:paraId="213CE497" w14:textId="0130D70B" w:rsidR="00AB0892" w:rsidRPr="00C66B68" w:rsidRDefault="00AB0892" w:rsidP="00AB0892">
            <w:pPr>
              <w:rPr>
                <w:rFonts w:cs="Arial"/>
                <w:szCs w:val="22"/>
              </w:rPr>
            </w:pPr>
            <w:r w:rsidRPr="00582116">
              <w:rPr>
                <w:rFonts w:cs="Arial"/>
                <w:noProof/>
                <w:szCs w:val="22"/>
                <w:lang w:val="de-DE" w:eastAsia="de-DE"/>
              </w:rPr>
              <mc:AlternateContent>
                <mc:Choice Requires="wpg">
                  <w:drawing>
                    <wp:inline distT="0" distB="0" distL="0" distR="0" wp14:anchorId="49B67C7D" wp14:editId="78D2A9CA">
                      <wp:extent cx="4961063" cy="3083186"/>
                      <wp:effectExtent l="0" t="0" r="30480" b="22225"/>
                      <wp:docPr id="91772" name="Gruppieren 1"/>
                      <wp:cNvGraphicFramePr/>
                      <a:graphic xmlns:a="http://schemas.openxmlformats.org/drawingml/2006/main">
                        <a:graphicData uri="http://schemas.microsoft.com/office/word/2010/wordprocessingGroup">
                          <wpg:wgp>
                            <wpg:cNvGrpSpPr/>
                            <wpg:grpSpPr>
                              <a:xfrm>
                                <a:off x="0" y="0"/>
                                <a:ext cx="4961063" cy="3083186"/>
                                <a:chOff x="0" y="0"/>
                                <a:chExt cx="4961063" cy="3083186"/>
                              </a:xfrm>
                            </wpg:grpSpPr>
                            <pic:pic xmlns:pic="http://schemas.openxmlformats.org/drawingml/2006/picture">
                              <pic:nvPicPr>
                                <pic:cNvPr id="91773"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68848" y="1324566"/>
                                  <a:ext cx="433039" cy="719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74" name="Gerade Verbindung 81"/>
                              <wps:cNvCnPr>
                                <a:cxnSpLocks noChangeShapeType="1"/>
                              </wps:cNvCnPr>
                              <wps:spPr bwMode="auto">
                                <a:xfrm>
                                  <a:off x="2772903" y="1772300"/>
                                  <a:ext cx="39655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775" name="Line 6"/>
                              <wps:cNvCnPr/>
                              <wps:spPr bwMode="auto">
                                <a:xfrm flipH="1">
                                  <a:off x="2894160" y="1997882"/>
                                  <a:ext cx="144346"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1776" name="Line 9"/>
                              <wps:cNvCnPr/>
                              <wps:spPr bwMode="auto">
                                <a:xfrm>
                                  <a:off x="3107982" y="1835514"/>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777" name="Line 7"/>
                              <wps:cNvCnPr/>
                              <wps:spPr bwMode="auto">
                                <a:xfrm rot="2700000">
                                  <a:off x="2748250" y="1579788"/>
                                  <a:ext cx="0" cy="17994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778" name="Ellipse 91778"/>
                              <wps:cNvSpPr>
                                <a:spLocks noChangeArrowheads="1"/>
                              </wps:cNvSpPr>
                              <wps:spPr bwMode="auto">
                                <a:xfrm>
                                  <a:off x="2915574" y="1573297"/>
                                  <a:ext cx="107912" cy="107780"/>
                                </a:xfrm>
                                <a:prstGeom prst="ellipse">
                                  <a:avLst/>
                                </a:prstGeom>
                                <a:solidFill>
                                  <a:srgbClr val="FF0000"/>
                                </a:solidFill>
                                <a:ln w="9525" algn="ctr">
                                  <a:solidFill>
                                    <a:schemeClr val="tx1"/>
                                  </a:solidFill>
                                  <a:round/>
                                  <a:headEnd/>
                                  <a:tailEnd/>
                                </a:ln>
                              </wps:spPr>
                              <wps:bodyPr/>
                            </wps:wsp>
                            <wps:wsp>
                              <wps:cNvPr id="91779" name="Gerade Verbindung mit Pfeil 91779"/>
                              <wps:cNvCnPr/>
                              <wps:spPr>
                                <a:xfrm>
                                  <a:off x="3414729" y="1680951"/>
                                  <a:ext cx="539632"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1780"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48536" y="1324566"/>
                                  <a:ext cx="431451" cy="719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81" name="Gerade Verbindung 81"/>
                              <wps:cNvCnPr>
                                <a:cxnSpLocks noChangeShapeType="1"/>
                              </wps:cNvCnPr>
                              <wps:spPr bwMode="auto">
                                <a:xfrm>
                                  <a:off x="4253315" y="1771166"/>
                                  <a:ext cx="39655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782" name="Line 9"/>
                              <wps:cNvCnPr/>
                              <wps:spPr bwMode="auto">
                                <a:xfrm>
                                  <a:off x="4599128" y="1589840"/>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783" name="Ellipse 91783"/>
                              <wps:cNvSpPr>
                                <a:spLocks noChangeArrowheads="1"/>
                              </wps:cNvSpPr>
                              <wps:spPr bwMode="auto">
                                <a:xfrm>
                                  <a:off x="4396170" y="1568619"/>
                                  <a:ext cx="107912" cy="107780"/>
                                </a:xfrm>
                                <a:prstGeom prst="ellipse">
                                  <a:avLst/>
                                </a:prstGeom>
                                <a:noFill/>
                                <a:ln w="9525" algn="ctr">
                                  <a:solidFill>
                                    <a:schemeClr val="tx1"/>
                                  </a:solidFill>
                                  <a:round/>
                                  <a:headEnd/>
                                  <a:tailEnd/>
                                </a:ln>
                              </wps:spPr>
                              <wps:bodyPr/>
                            </wps:wsp>
                            <pic:pic xmlns:pic="http://schemas.openxmlformats.org/drawingml/2006/picture">
                              <pic:nvPicPr>
                                <pic:cNvPr id="91784"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92007" y="1324372"/>
                                  <a:ext cx="431524"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85" name="Gerade Verbindung 81"/>
                              <wps:cNvCnPr>
                                <a:cxnSpLocks noChangeShapeType="1"/>
                              </wps:cNvCnPr>
                              <wps:spPr bwMode="auto">
                                <a:xfrm>
                                  <a:off x="998355" y="1774780"/>
                                  <a:ext cx="396619"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786" name="Line 6"/>
                              <wps:cNvCnPr/>
                              <wps:spPr bwMode="auto">
                                <a:xfrm flipH="1">
                                  <a:off x="1119516" y="2035499"/>
                                  <a:ext cx="14437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1787" name="Line 7"/>
                              <wps:cNvCnPr/>
                              <wps:spPr bwMode="auto">
                                <a:xfrm rot="2700000">
                                  <a:off x="968846" y="1585349"/>
                                  <a:ext cx="0" cy="17994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788" name="Ellipse 91788"/>
                              <wps:cNvSpPr>
                                <a:spLocks noChangeArrowheads="1"/>
                              </wps:cNvSpPr>
                              <wps:spPr bwMode="auto">
                                <a:xfrm>
                                  <a:off x="1139661" y="1568491"/>
                                  <a:ext cx="107930" cy="107809"/>
                                </a:xfrm>
                                <a:prstGeom prst="ellipse">
                                  <a:avLst/>
                                </a:prstGeom>
                                <a:noFill/>
                                <a:ln w="9525" algn="ctr">
                                  <a:solidFill>
                                    <a:schemeClr val="tx1"/>
                                  </a:solidFill>
                                  <a:round/>
                                  <a:headEnd/>
                                  <a:tailEnd/>
                                </a:ln>
                              </wps:spPr>
                              <wps:bodyPr/>
                            </wps:wsp>
                            <wps:wsp>
                              <wps:cNvPr id="91789" name="Gerade Verbindung mit Pfeil 91789"/>
                              <wps:cNvCnPr/>
                              <wps:spPr>
                                <a:xfrm>
                                  <a:off x="1796524" y="1693033"/>
                                  <a:ext cx="53972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790" name="Line 9"/>
                              <wps:cNvCnPr/>
                              <wps:spPr bwMode="auto">
                                <a:xfrm>
                                  <a:off x="3107982" y="1615893"/>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791" name="Line 9"/>
                              <wps:cNvCnPr/>
                              <wps:spPr bwMode="auto">
                                <a:xfrm>
                                  <a:off x="1348602" y="1615893"/>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792" name="Line 9"/>
                              <wps:cNvCnPr/>
                              <wps:spPr bwMode="auto">
                                <a:xfrm>
                                  <a:off x="1348602" y="1832342"/>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793" name="Text Box 211"/>
                              <wps:cNvSpPr txBox="1"/>
                              <wps:spPr>
                                <a:xfrm>
                                  <a:off x="1614599" y="1409425"/>
                                  <a:ext cx="833585"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F0581A"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1F709C16" w14:textId="77777777" w:rsidR="00C82F17" w:rsidRDefault="00C82F17" w:rsidP="00AB0892">
                                    <w:pPr>
                                      <w:pStyle w:val="NormalWeb"/>
                                      <w:overflowPunct w:val="0"/>
                                      <w:spacing w:before="0" w:beforeAutospacing="0" w:after="0" w:afterAutospacing="0"/>
                                      <w:jc w:val="center"/>
                                    </w:pPr>
                                    <w:r>
                                      <w:rPr>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794" name="Text Box 211"/>
                              <wps:cNvSpPr txBox="1"/>
                              <wps:spPr>
                                <a:xfrm>
                                  <a:off x="3211018" y="1393576"/>
                                  <a:ext cx="833585"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443F62"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795" name="Line 7"/>
                              <wps:cNvCnPr/>
                              <wps:spPr bwMode="auto">
                                <a:xfrm rot="2700000">
                                  <a:off x="4251377" y="1580750"/>
                                  <a:ext cx="0" cy="17994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796"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68848" y="170402"/>
                                  <a:ext cx="433039" cy="719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97" name="Line 7"/>
                              <wps:cNvCnPr/>
                              <wps:spPr bwMode="auto">
                                <a:xfrm>
                                  <a:off x="2822780" y="611015"/>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798" name="Gerade Verbindung 81"/>
                              <wps:cNvCnPr>
                                <a:cxnSpLocks noChangeShapeType="1"/>
                              </wps:cNvCnPr>
                              <wps:spPr bwMode="auto">
                                <a:xfrm>
                                  <a:off x="2772903" y="766627"/>
                                  <a:ext cx="39655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799" name="Line 9"/>
                              <wps:cNvCnPr/>
                              <wps:spPr bwMode="auto">
                                <a:xfrm>
                                  <a:off x="3107982" y="611015"/>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800" name="Line 7"/>
                              <wps:cNvCnPr/>
                              <wps:spPr bwMode="auto">
                                <a:xfrm rot="2700000">
                                  <a:off x="2748250" y="425624"/>
                                  <a:ext cx="0" cy="17994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801" name="Ellipse 91801"/>
                              <wps:cNvSpPr>
                                <a:spLocks noChangeArrowheads="1"/>
                              </wps:cNvSpPr>
                              <wps:spPr bwMode="auto">
                                <a:xfrm>
                                  <a:off x="2915574" y="419133"/>
                                  <a:ext cx="107912" cy="107780"/>
                                </a:xfrm>
                                <a:prstGeom prst="ellipse">
                                  <a:avLst/>
                                </a:prstGeom>
                                <a:solidFill>
                                  <a:srgbClr val="FF0000"/>
                                </a:solidFill>
                                <a:ln w="9525" algn="ctr">
                                  <a:solidFill>
                                    <a:schemeClr val="tx1"/>
                                  </a:solidFill>
                                  <a:round/>
                                  <a:headEnd/>
                                  <a:tailEnd/>
                                </a:ln>
                              </wps:spPr>
                              <wps:bodyPr/>
                            </wps:wsp>
                            <wps:wsp>
                              <wps:cNvPr id="91802" name="Gerade Verbindung mit Pfeil 91802"/>
                              <wps:cNvCnPr/>
                              <wps:spPr>
                                <a:xfrm>
                                  <a:off x="3414729" y="526787"/>
                                  <a:ext cx="539632"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1803"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48536" y="170402"/>
                                  <a:ext cx="431451" cy="719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804" name="Gerade Verbindung 81"/>
                              <wps:cNvCnPr>
                                <a:cxnSpLocks noChangeShapeType="1"/>
                              </wps:cNvCnPr>
                              <wps:spPr bwMode="auto">
                                <a:xfrm>
                                  <a:off x="4253315" y="765493"/>
                                  <a:ext cx="39655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805" name="Line 9"/>
                              <wps:cNvCnPr/>
                              <wps:spPr bwMode="auto">
                                <a:xfrm>
                                  <a:off x="4599128" y="435676"/>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06" name="Ellipse 91806"/>
                              <wps:cNvSpPr>
                                <a:spLocks noChangeArrowheads="1"/>
                              </wps:cNvSpPr>
                              <wps:spPr bwMode="auto">
                                <a:xfrm>
                                  <a:off x="4396170" y="414455"/>
                                  <a:ext cx="107912" cy="107780"/>
                                </a:xfrm>
                                <a:prstGeom prst="ellipse">
                                  <a:avLst/>
                                </a:prstGeom>
                                <a:noFill/>
                                <a:ln w="9525" algn="ctr">
                                  <a:solidFill>
                                    <a:schemeClr val="tx1"/>
                                  </a:solidFill>
                                  <a:round/>
                                  <a:headEnd/>
                                  <a:tailEnd/>
                                </a:ln>
                              </wps:spPr>
                              <wps:bodyPr/>
                            </wps:wsp>
                            <pic:pic xmlns:pic="http://schemas.openxmlformats.org/drawingml/2006/picture">
                              <pic:nvPicPr>
                                <pic:cNvPr id="91807"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92007" y="170208"/>
                                  <a:ext cx="431524"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808" name="Gerade Verbindung 81"/>
                              <wps:cNvCnPr>
                                <a:cxnSpLocks noChangeShapeType="1"/>
                              </wps:cNvCnPr>
                              <wps:spPr bwMode="auto">
                                <a:xfrm>
                                  <a:off x="998355" y="769107"/>
                                  <a:ext cx="396619"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809" name="Line 7"/>
                              <wps:cNvCnPr/>
                              <wps:spPr bwMode="auto">
                                <a:xfrm rot="2700000">
                                  <a:off x="968846" y="431185"/>
                                  <a:ext cx="0" cy="17994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10" name="Ellipse 91810"/>
                              <wps:cNvSpPr>
                                <a:spLocks noChangeArrowheads="1"/>
                              </wps:cNvSpPr>
                              <wps:spPr bwMode="auto">
                                <a:xfrm>
                                  <a:off x="1139661" y="414327"/>
                                  <a:ext cx="107930" cy="107809"/>
                                </a:xfrm>
                                <a:prstGeom prst="ellipse">
                                  <a:avLst/>
                                </a:prstGeom>
                                <a:noFill/>
                                <a:ln w="9525" algn="ctr">
                                  <a:solidFill>
                                    <a:schemeClr val="tx1"/>
                                  </a:solidFill>
                                  <a:round/>
                                  <a:headEnd/>
                                  <a:tailEnd/>
                                </a:ln>
                              </wps:spPr>
                              <wps:bodyPr/>
                            </wps:wsp>
                            <wps:wsp>
                              <wps:cNvPr id="91811" name="Gerade Verbindung mit Pfeil 91811"/>
                              <wps:cNvCnPr/>
                              <wps:spPr>
                                <a:xfrm>
                                  <a:off x="1796524" y="538869"/>
                                  <a:ext cx="53972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812" name="Line 9"/>
                              <wps:cNvCnPr/>
                              <wps:spPr bwMode="auto">
                                <a:xfrm>
                                  <a:off x="3107982" y="461729"/>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813" name="Line 9"/>
                              <wps:cNvCnPr/>
                              <wps:spPr bwMode="auto">
                                <a:xfrm>
                                  <a:off x="1348602" y="461729"/>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14" name="Line 9"/>
                              <wps:cNvCnPr/>
                              <wps:spPr bwMode="auto">
                                <a:xfrm>
                                  <a:off x="1348602" y="607843"/>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15" name="Line 7"/>
                              <wps:cNvCnPr/>
                              <wps:spPr bwMode="auto">
                                <a:xfrm>
                                  <a:off x="1040507" y="607843"/>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16" name="Text Box 211"/>
                              <wps:cNvSpPr txBox="1"/>
                              <wps:spPr>
                                <a:xfrm>
                                  <a:off x="1614599" y="255261"/>
                                  <a:ext cx="833585"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DFBA2"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360B42BB" w14:textId="77777777" w:rsidR="00C82F17" w:rsidRDefault="00C82F17" w:rsidP="00AB0892">
                                    <w:pPr>
                                      <w:pStyle w:val="NormalWeb"/>
                                      <w:overflowPunct w:val="0"/>
                                      <w:spacing w:before="0" w:beforeAutospacing="0" w:after="0" w:afterAutospacing="0"/>
                                      <w:jc w:val="center"/>
                                    </w:pPr>
                                    <w:r>
                                      <w:rPr>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817" name="Text Box 211"/>
                              <wps:cNvSpPr txBox="1"/>
                              <wps:spPr>
                                <a:xfrm>
                                  <a:off x="3211018" y="239412"/>
                                  <a:ext cx="833585"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053CC4"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818" name="Line 7"/>
                              <wps:cNvCnPr/>
                              <wps:spPr bwMode="auto">
                                <a:xfrm rot="2700000">
                                  <a:off x="4251377" y="426586"/>
                                  <a:ext cx="0" cy="17994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19" name="Gerader Verbinder 91819"/>
                              <wps:cNvCnPr/>
                              <wps:spPr>
                                <a:xfrm flipV="1">
                                  <a:off x="576632" y="1185580"/>
                                  <a:ext cx="4384431" cy="7815"/>
                                </a:xfrm>
                                <a:prstGeom prst="line">
                                  <a:avLst/>
                                </a:prstGeom>
                              </wps:spPr>
                              <wps:style>
                                <a:lnRef idx="1">
                                  <a:schemeClr val="dk1"/>
                                </a:lnRef>
                                <a:fillRef idx="0">
                                  <a:schemeClr val="dk1"/>
                                </a:fillRef>
                                <a:effectRef idx="0">
                                  <a:schemeClr val="dk1"/>
                                </a:effectRef>
                                <a:fontRef idx="minor">
                                  <a:schemeClr val="tx1"/>
                                </a:fontRef>
                              </wps:style>
                              <wps:bodyPr/>
                            </wps:wsp>
                            <wps:wsp>
                              <wps:cNvPr id="91820" name="Text Box 44"/>
                              <wps:cNvSpPr txBox="1">
                                <a:spLocks noChangeArrowheads="1"/>
                              </wps:cNvSpPr>
                              <wps:spPr bwMode="auto">
                                <a:xfrm>
                                  <a:off x="0" y="0"/>
                                  <a:ext cx="100520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F0A5E"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Double Cab Panel Van</w:t>
                                    </w:r>
                                  </w:p>
                                </w:txbxContent>
                              </wps:txbx>
                              <wps:bodyPr wrap="square">
                                <a:spAutoFit/>
                              </wps:bodyPr>
                            </wps:wsp>
                            <wps:wsp>
                              <wps:cNvPr id="91821" name="Text Box 44"/>
                              <wps:cNvSpPr txBox="1">
                                <a:spLocks noChangeArrowheads="1"/>
                              </wps:cNvSpPr>
                              <wps:spPr bwMode="auto">
                                <a:xfrm>
                                  <a:off x="36145" y="1206483"/>
                                  <a:ext cx="1004570"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21DFA"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Single Cab Panel Van</w:t>
                                    </w:r>
                                  </w:p>
                                </w:txbxContent>
                              </wps:txbx>
                              <wps:bodyPr wrap="square">
                                <a:spAutoFit/>
                              </wps:bodyPr>
                            </wps:wsp>
                            <wps:wsp>
                              <wps:cNvPr id="91822" name="Text Box 44"/>
                              <wps:cNvSpPr txBox="1">
                                <a:spLocks noChangeArrowheads="1"/>
                              </wps:cNvSpPr>
                              <wps:spPr bwMode="auto">
                                <a:xfrm>
                                  <a:off x="34267" y="412915"/>
                                  <a:ext cx="861695"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76E3F"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Any Cabin Door and Cargo Door open</w:t>
                                    </w:r>
                                  </w:p>
                                </w:txbxContent>
                              </wps:txbx>
                              <wps:bodyPr wrap="square">
                                <a:spAutoFit/>
                              </wps:bodyPr>
                            </wps:wsp>
                            <wps:wsp>
                              <wps:cNvPr id="91823" name="Text Box 44"/>
                              <wps:cNvSpPr txBox="1">
                                <a:spLocks noChangeArrowheads="1"/>
                              </wps:cNvSpPr>
                              <wps:spPr bwMode="auto">
                                <a:xfrm>
                                  <a:off x="69080" y="1982419"/>
                                  <a:ext cx="861695"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2A052" w14:textId="1C6CDC3A"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 xml:space="preserve">Any Cabin Door and any Cargo Door open </w:t>
                                    </w:r>
                                    <w:r>
                                      <w:rPr>
                                        <w:color w:val="000000"/>
                                        <w:kern w:val="24"/>
                                        <w:sz w:val="12"/>
                                        <w:szCs w:val="12"/>
                                      </w:rPr>
                                      <w:t>(If Rear Trim switches are fitted)</w:t>
                                    </w:r>
                                  </w:p>
                                </w:txbxContent>
                              </wps:txbx>
                              <wps:bodyPr wrap="square">
                                <a:spAutoFit/>
                              </wps:bodyPr>
                            </wps:wsp>
                            <wpg:grpSp>
                              <wpg:cNvPr id="91824" name="Gruppieren 91824"/>
                              <wpg:cNvGrpSpPr/>
                              <wpg:grpSpPr>
                                <a:xfrm>
                                  <a:off x="1052201" y="823836"/>
                                  <a:ext cx="286954" cy="286797"/>
                                  <a:chOff x="1052201" y="823836"/>
                                  <a:chExt cx="287020" cy="287020"/>
                                </a:xfrm>
                              </wpg:grpSpPr>
                              <wps:wsp>
                                <wps:cNvPr id="91825" name="Ecken des Rechtecks auf der gleichen Seite schneiden 91825"/>
                                <wps:cNvSpPr/>
                                <wps:spPr bwMode="auto">
                                  <a:xfrm>
                                    <a:off x="1052201" y="823836"/>
                                    <a:ext cx="287020" cy="287020"/>
                                  </a:xfrm>
                                  <a:prstGeom prst="snip2SameRect">
                                    <a:avLst>
                                      <a:gd name="adj1" fmla="val 6613"/>
                                      <a:gd name="adj2" fmla="val 26540"/>
                                    </a:avLst>
                                  </a:prstGeom>
                                  <a:solidFill>
                                    <a:srgbClr val="003399"/>
                                  </a:solidFill>
                                  <a:ln w="9525">
                                    <a:solidFill>
                                      <a:schemeClr val="accent2">
                                        <a:lumMod val="60000"/>
                                        <a:lumOff val="40000"/>
                                      </a:schemeClr>
                                    </a:solidFill>
                                    <a:round/>
                                    <a:headEnd/>
                                    <a:tailEnd/>
                                  </a:ln>
                                  <a:effectLst/>
                                </wps:spPr>
                                <wps:bodyPr/>
                              </wps:wsp>
                              <wps:wsp>
                                <wps:cNvPr id="91826" name="Ellipse 91826"/>
                                <wps:cNvSpPr>
                                  <a:spLocks noChangeArrowheads="1"/>
                                </wps:cNvSpPr>
                                <wps:spPr bwMode="auto">
                                  <a:xfrm>
                                    <a:off x="1123956" y="985761"/>
                                    <a:ext cx="132715" cy="23495"/>
                                  </a:xfrm>
                                  <a:prstGeom prst="ellipse">
                                    <a:avLst/>
                                  </a:prstGeom>
                                  <a:solidFill>
                                    <a:schemeClr val="accent1"/>
                                  </a:solidFill>
                                  <a:ln w="9525" algn="ctr">
                                    <a:solidFill>
                                      <a:schemeClr val="accent2">
                                        <a:lumMod val="60000"/>
                                        <a:lumOff val="40000"/>
                                      </a:schemeClr>
                                    </a:solidFill>
                                    <a:round/>
                                    <a:headEnd/>
                                    <a:tailEnd/>
                                  </a:ln>
                                </wps:spPr>
                                <wps:bodyPr>
                                  <a:spAutoFit/>
                                </wps:bodyPr>
                              </wps:wsp>
                            </wpg:grpSp>
                            <wpg:grpSp>
                              <wpg:cNvPr id="91827" name="Gruppieren 91827"/>
                              <wpg:cNvGrpSpPr/>
                              <wpg:grpSpPr>
                                <a:xfrm>
                                  <a:off x="2811869" y="829048"/>
                                  <a:ext cx="286954" cy="286797"/>
                                  <a:chOff x="2811869" y="829048"/>
                                  <a:chExt cx="287020" cy="287020"/>
                                </a:xfrm>
                              </wpg:grpSpPr>
                              <wps:wsp>
                                <wps:cNvPr id="91828" name="Ecken des Rechtecks auf der gleichen Seite schneiden 91828"/>
                                <wps:cNvSpPr/>
                                <wps:spPr bwMode="auto">
                                  <a:xfrm>
                                    <a:off x="2811869" y="829048"/>
                                    <a:ext cx="287020" cy="287020"/>
                                  </a:xfrm>
                                  <a:prstGeom prst="snip2SameRect">
                                    <a:avLst>
                                      <a:gd name="adj1" fmla="val 6613"/>
                                      <a:gd name="adj2" fmla="val 26540"/>
                                    </a:avLst>
                                  </a:prstGeom>
                                  <a:solidFill>
                                    <a:srgbClr val="003399"/>
                                  </a:solidFill>
                                  <a:ln w="9525">
                                    <a:solidFill>
                                      <a:srgbClr val="FF0000"/>
                                    </a:solidFill>
                                    <a:round/>
                                    <a:headEnd/>
                                    <a:tailEnd/>
                                  </a:ln>
                                  <a:effectLst/>
                                </wps:spPr>
                                <wps:bodyPr/>
                              </wps:wsp>
                              <wps:wsp>
                                <wps:cNvPr id="91829" name="Ellipse 91829"/>
                                <wps:cNvSpPr>
                                  <a:spLocks noChangeArrowheads="1"/>
                                </wps:cNvSpPr>
                                <wps:spPr bwMode="auto">
                                  <a:xfrm>
                                    <a:off x="2883624" y="989703"/>
                                    <a:ext cx="133985" cy="25400"/>
                                  </a:xfrm>
                                  <a:prstGeom prst="ellipse">
                                    <a:avLst/>
                                  </a:prstGeom>
                                  <a:solidFill>
                                    <a:schemeClr val="accent1"/>
                                  </a:solidFill>
                                  <a:ln w="9525" algn="ctr">
                                    <a:solidFill>
                                      <a:srgbClr val="FF0000"/>
                                    </a:solidFill>
                                    <a:round/>
                                    <a:headEnd/>
                                    <a:tailEnd/>
                                  </a:ln>
                                </wps:spPr>
                                <wps:bodyPr>
                                  <a:spAutoFit/>
                                </wps:bodyPr>
                              </wps:wsp>
                            </wpg:grpSp>
                            <wpg:grpSp>
                              <wpg:cNvPr id="91830" name="Gruppieren 91830"/>
                              <wpg:cNvGrpSpPr/>
                              <wpg:grpSpPr>
                                <a:xfrm>
                                  <a:off x="4293313" y="823836"/>
                                  <a:ext cx="286954" cy="286797"/>
                                  <a:chOff x="4293313" y="823836"/>
                                  <a:chExt cx="287020" cy="287020"/>
                                </a:xfrm>
                              </wpg:grpSpPr>
                              <wps:wsp>
                                <wps:cNvPr id="91831" name="Ecken des Rechtecks auf der gleichen Seite schneiden 91831"/>
                                <wps:cNvSpPr/>
                                <wps:spPr bwMode="auto">
                                  <a:xfrm>
                                    <a:off x="4293313" y="823836"/>
                                    <a:ext cx="287020" cy="287020"/>
                                  </a:xfrm>
                                  <a:prstGeom prst="snip2SameRect">
                                    <a:avLst>
                                      <a:gd name="adj1" fmla="val 6613"/>
                                      <a:gd name="adj2" fmla="val 26540"/>
                                    </a:avLst>
                                  </a:prstGeom>
                                  <a:solidFill>
                                    <a:srgbClr val="003399"/>
                                  </a:solidFill>
                                  <a:ln w="9525">
                                    <a:solidFill>
                                      <a:schemeClr val="accent2">
                                        <a:lumMod val="60000"/>
                                        <a:lumOff val="40000"/>
                                      </a:schemeClr>
                                    </a:solidFill>
                                    <a:round/>
                                    <a:headEnd/>
                                    <a:tailEnd/>
                                  </a:ln>
                                  <a:effectLst/>
                                </wps:spPr>
                                <wps:bodyPr/>
                              </wps:wsp>
                              <wps:wsp>
                                <wps:cNvPr id="91832" name="Ellipse 91832"/>
                                <wps:cNvSpPr>
                                  <a:spLocks noChangeArrowheads="1"/>
                                </wps:cNvSpPr>
                                <wps:spPr bwMode="auto">
                                  <a:xfrm>
                                    <a:off x="4365068" y="985761"/>
                                    <a:ext cx="132715" cy="23495"/>
                                  </a:xfrm>
                                  <a:prstGeom prst="ellipse">
                                    <a:avLst/>
                                  </a:prstGeom>
                                  <a:solidFill>
                                    <a:schemeClr val="accent1"/>
                                  </a:solidFill>
                                  <a:ln w="9525" algn="ctr">
                                    <a:solidFill>
                                      <a:schemeClr val="accent2">
                                        <a:lumMod val="60000"/>
                                        <a:lumOff val="40000"/>
                                      </a:schemeClr>
                                    </a:solidFill>
                                    <a:round/>
                                    <a:headEnd/>
                                    <a:tailEnd/>
                                  </a:ln>
                                </wps:spPr>
                                <wps:bodyPr>
                                  <a:spAutoFit/>
                                </wps:bodyPr>
                              </wps:wsp>
                            </wpg:grpSp>
                            <wps:wsp>
                              <wps:cNvPr id="91833" name="Line 9"/>
                              <wps:cNvCnPr/>
                              <wps:spPr bwMode="auto">
                                <a:xfrm>
                                  <a:off x="4596040" y="624605"/>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34" name="Line 7"/>
                              <wps:cNvCnPr/>
                              <wps:spPr bwMode="auto">
                                <a:xfrm>
                                  <a:off x="4287945" y="624605"/>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35" name="Line 7"/>
                              <wps:cNvCnPr/>
                              <wps:spPr bwMode="auto">
                                <a:xfrm rot="2700000">
                                  <a:off x="1005014" y="1821654"/>
                                  <a:ext cx="0" cy="17994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36" name="Line 7"/>
                              <wps:cNvCnPr/>
                              <wps:spPr bwMode="auto">
                                <a:xfrm rot="2700000">
                                  <a:off x="2748248" y="1816479"/>
                                  <a:ext cx="0" cy="17994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837" name="Line 7"/>
                              <wps:cNvCnPr/>
                              <wps:spPr bwMode="auto">
                                <a:xfrm rot="2700000">
                                  <a:off x="4251375" y="1817441"/>
                                  <a:ext cx="0" cy="17994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38" name="Line 6"/>
                              <wps:cNvCnPr/>
                              <wps:spPr bwMode="auto">
                                <a:xfrm flipH="1">
                                  <a:off x="4380930" y="1997882"/>
                                  <a:ext cx="14437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1839" name="Line 9"/>
                              <wps:cNvCnPr/>
                              <wps:spPr bwMode="auto">
                                <a:xfrm>
                                  <a:off x="4607355" y="1824722"/>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840"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68848" y="2137743"/>
                                  <a:ext cx="433039" cy="719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841" name="Line 7"/>
                              <wps:cNvCnPr/>
                              <wps:spPr bwMode="auto">
                                <a:xfrm>
                                  <a:off x="2822780" y="2624076"/>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842" name="Gerade Verbindung 81"/>
                              <wps:cNvCnPr>
                                <a:cxnSpLocks noChangeShapeType="1"/>
                              </wps:cNvCnPr>
                              <wps:spPr bwMode="auto">
                                <a:xfrm>
                                  <a:off x="2772903" y="2581568"/>
                                  <a:ext cx="39655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843" name="Line 9"/>
                              <wps:cNvCnPr/>
                              <wps:spPr bwMode="auto">
                                <a:xfrm>
                                  <a:off x="3107982" y="2624076"/>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844" name="Line 7"/>
                              <wps:cNvCnPr/>
                              <wps:spPr bwMode="auto">
                                <a:xfrm rot="2700000">
                                  <a:off x="2748250" y="2392965"/>
                                  <a:ext cx="0" cy="17994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845" name="Ellipse 91845"/>
                              <wps:cNvSpPr>
                                <a:spLocks noChangeArrowheads="1"/>
                              </wps:cNvSpPr>
                              <wps:spPr bwMode="auto">
                                <a:xfrm>
                                  <a:off x="2915574" y="2386474"/>
                                  <a:ext cx="107912" cy="107780"/>
                                </a:xfrm>
                                <a:prstGeom prst="ellipse">
                                  <a:avLst/>
                                </a:prstGeom>
                                <a:solidFill>
                                  <a:srgbClr val="FF0000"/>
                                </a:solidFill>
                                <a:ln w="9525" algn="ctr">
                                  <a:solidFill>
                                    <a:schemeClr val="tx1"/>
                                  </a:solidFill>
                                  <a:round/>
                                  <a:headEnd/>
                                  <a:tailEnd/>
                                </a:ln>
                              </wps:spPr>
                              <wps:bodyPr/>
                            </wps:wsp>
                            <wps:wsp>
                              <wps:cNvPr id="91846" name="Gerade Verbindung mit Pfeil 91846"/>
                              <wps:cNvCnPr/>
                              <wps:spPr>
                                <a:xfrm>
                                  <a:off x="3414729" y="2494128"/>
                                  <a:ext cx="539632"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1847"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48536" y="2137743"/>
                                  <a:ext cx="431451" cy="719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848" name="Gerade Verbindung 81"/>
                              <wps:cNvCnPr>
                                <a:cxnSpLocks noChangeShapeType="1"/>
                              </wps:cNvCnPr>
                              <wps:spPr bwMode="auto">
                                <a:xfrm>
                                  <a:off x="4253315" y="2588054"/>
                                  <a:ext cx="39655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849" name="Line 9"/>
                              <wps:cNvCnPr/>
                              <wps:spPr bwMode="auto">
                                <a:xfrm>
                                  <a:off x="4599128" y="2403017"/>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50" name="Ellipse 91850"/>
                              <wps:cNvSpPr>
                                <a:spLocks noChangeArrowheads="1"/>
                              </wps:cNvSpPr>
                              <wps:spPr bwMode="auto">
                                <a:xfrm>
                                  <a:off x="4396170" y="2381796"/>
                                  <a:ext cx="107912" cy="107780"/>
                                </a:xfrm>
                                <a:prstGeom prst="ellipse">
                                  <a:avLst/>
                                </a:prstGeom>
                                <a:noFill/>
                                <a:ln w="9525" algn="ctr">
                                  <a:solidFill>
                                    <a:schemeClr val="tx1"/>
                                  </a:solidFill>
                                  <a:round/>
                                  <a:headEnd/>
                                  <a:tailEnd/>
                                </a:ln>
                              </wps:spPr>
                              <wps:bodyPr/>
                            </wps:wsp>
                            <pic:pic xmlns:pic="http://schemas.openxmlformats.org/drawingml/2006/picture">
                              <pic:nvPicPr>
                                <pic:cNvPr id="91851"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92007" y="2137549"/>
                                  <a:ext cx="431524"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852" name="Gerade Verbindung 81"/>
                              <wps:cNvCnPr>
                                <a:cxnSpLocks noChangeShapeType="1"/>
                              </wps:cNvCnPr>
                              <wps:spPr bwMode="auto">
                                <a:xfrm>
                                  <a:off x="998355" y="2584048"/>
                                  <a:ext cx="396619"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853" name="Line 7"/>
                              <wps:cNvCnPr/>
                              <wps:spPr bwMode="auto">
                                <a:xfrm rot="2700000">
                                  <a:off x="968846" y="2398526"/>
                                  <a:ext cx="0" cy="17994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54" name="Ellipse 91854"/>
                              <wps:cNvSpPr>
                                <a:spLocks noChangeArrowheads="1"/>
                              </wps:cNvSpPr>
                              <wps:spPr bwMode="auto">
                                <a:xfrm>
                                  <a:off x="1139661" y="2381668"/>
                                  <a:ext cx="107930" cy="107809"/>
                                </a:xfrm>
                                <a:prstGeom prst="ellipse">
                                  <a:avLst/>
                                </a:prstGeom>
                                <a:noFill/>
                                <a:ln w="9525" algn="ctr">
                                  <a:solidFill>
                                    <a:schemeClr val="tx1"/>
                                  </a:solidFill>
                                  <a:round/>
                                  <a:headEnd/>
                                  <a:tailEnd/>
                                </a:ln>
                              </wps:spPr>
                              <wps:bodyPr/>
                            </wps:wsp>
                            <wps:wsp>
                              <wps:cNvPr id="91855" name="Gerade Verbindung mit Pfeil 91855"/>
                              <wps:cNvCnPr/>
                              <wps:spPr>
                                <a:xfrm>
                                  <a:off x="1796524" y="2506210"/>
                                  <a:ext cx="53972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856" name="Line 9"/>
                              <wps:cNvCnPr/>
                              <wps:spPr bwMode="auto">
                                <a:xfrm>
                                  <a:off x="3107982" y="2429070"/>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857" name="Line 9"/>
                              <wps:cNvCnPr/>
                              <wps:spPr bwMode="auto">
                                <a:xfrm>
                                  <a:off x="1348602" y="2429070"/>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58" name="Line 9"/>
                              <wps:cNvCnPr/>
                              <wps:spPr bwMode="auto">
                                <a:xfrm>
                                  <a:off x="1348602" y="2620904"/>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59" name="Line 7"/>
                              <wps:cNvCnPr/>
                              <wps:spPr bwMode="auto">
                                <a:xfrm>
                                  <a:off x="1040507" y="2620904"/>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60" name="Text Box 211"/>
                              <wps:cNvSpPr txBox="1"/>
                              <wps:spPr>
                                <a:xfrm>
                                  <a:off x="1614599" y="2222602"/>
                                  <a:ext cx="833585"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CC56D"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5CFEC23C" w14:textId="77777777" w:rsidR="00C82F17" w:rsidRDefault="00C82F17" w:rsidP="00AB0892">
                                    <w:pPr>
                                      <w:pStyle w:val="NormalWeb"/>
                                      <w:overflowPunct w:val="0"/>
                                      <w:spacing w:before="0" w:beforeAutospacing="0" w:after="0" w:afterAutospacing="0"/>
                                      <w:jc w:val="center"/>
                                    </w:pPr>
                                    <w:r>
                                      <w:rPr>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861" name="Text Box 211"/>
                              <wps:cNvSpPr txBox="1"/>
                              <wps:spPr>
                                <a:xfrm>
                                  <a:off x="3211018" y="2206753"/>
                                  <a:ext cx="833585"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64231"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862" name="Line 7"/>
                              <wps:cNvCnPr/>
                              <wps:spPr bwMode="auto">
                                <a:xfrm rot="2700000">
                                  <a:off x="4251377" y="2393927"/>
                                  <a:ext cx="0" cy="17994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g:grpSp>
                              <wpg:cNvPr id="91863" name="Gruppieren 91863"/>
                              <wpg:cNvGrpSpPr/>
                              <wpg:grpSpPr>
                                <a:xfrm>
                                  <a:off x="1052201" y="2791177"/>
                                  <a:ext cx="286954" cy="286797"/>
                                  <a:chOff x="1052201" y="2791177"/>
                                  <a:chExt cx="287020" cy="287020"/>
                                </a:xfrm>
                              </wpg:grpSpPr>
                              <wps:wsp>
                                <wps:cNvPr id="91864" name="Ecken des Rechtecks auf der gleichen Seite schneiden 91864"/>
                                <wps:cNvSpPr/>
                                <wps:spPr bwMode="auto">
                                  <a:xfrm>
                                    <a:off x="1052201" y="2791177"/>
                                    <a:ext cx="287020" cy="287020"/>
                                  </a:xfrm>
                                  <a:prstGeom prst="snip2SameRect">
                                    <a:avLst>
                                      <a:gd name="adj1" fmla="val 6613"/>
                                      <a:gd name="adj2" fmla="val 26540"/>
                                    </a:avLst>
                                  </a:prstGeom>
                                  <a:solidFill>
                                    <a:srgbClr val="003399"/>
                                  </a:solidFill>
                                  <a:ln w="9525">
                                    <a:solidFill>
                                      <a:schemeClr val="accent2">
                                        <a:lumMod val="60000"/>
                                        <a:lumOff val="40000"/>
                                      </a:schemeClr>
                                    </a:solidFill>
                                    <a:round/>
                                    <a:headEnd/>
                                    <a:tailEnd/>
                                  </a:ln>
                                  <a:effectLst/>
                                </wps:spPr>
                                <wps:bodyPr/>
                              </wps:wsp>
                              <wps:wsp>
                                <wps:cNvPr id="91865" name="Ellipse 91865"/>
                                <wps:cNvSpPr>
                                  <a:spLocks noChangeArrowheads="1"/>
                                </wps:cNvSpPr>
                                <wps:spPr bwMode="auto">
                                  <a:xfrm>
                                    <a:off x="1123956" y="2953102"/>
                                    <a:ext cx="132715" cy="23495"/>
                                  </a:xfrm>
                                  <a:prstGeom prst="ellipse">
                                    <a:avLst/>
                                  </a:prstGeom>
                                  <a:solidFill>
                                    <a:schemeClr val="accent1"/>
                                  </a:solidFill>
                                  <a:ln w="9525" algn="ctr">
                                    <a:solidFill>
                                      <a:schemeClr val="accent2">
                                        <a:lumMod val="60000"/>
                                        <a:lumOff val="40000"/>
                                      </a:schemeClr>
                                    </a:solidFill>
                                    <a:round/>
                                    <a:headEnd/>
                                    <a:tailEnd/>
                                  </a:ln>
                                </wps:spPr>
                                <wps:bodyPr>
                                  <a:spAutoFit/>
                                </wps:bodyPr>
                              </wps:wsp>
                            </wpg:grpSp>
                            <wpg:grpSp>
                              <wpg:cNvPr id="91866" name="Gruppieren 91866"/>
                              <wpg:cNvGrpSpPr/>
                              <wpg:grpSpPr>
                                <a:xfrm>
                                  <a:off x="2811869" y="2796389"/>
                                  <a:ext cx="286954" cy="286797"/>
                                  <a:chOff x="2811869" y="2796389"/>
                                  <a:chExt cx="287020" cy="287020"/>
                                </a:xfrm>
                              </wpg:grpSpPr>
                              <wps:wsp>
                                <wps:cNvPr id="91867" name="Ecken des Rechtecks auf der gleichen Seite schneiden 91867"/>
                                <wps:cNvSpPr/>
                                <wps:spPr bwMode="auto">
                                  <a:xfrm>
                                    <a:off x="2811869" y="2796389"/>
                                    <a:ext cx="287020" cy="287020"/>
                                  </a:xfrm>
                                  <a:prstGeom prst="snip2SameRect">
                                    <a:avLst>
                                      <a:gd name="adj1" fmla="val 6613"/>
                                      <a:gd name="adj2" fmla="val 26540"/>
                                    </a:avLst>
                                  </a:prstGeom>
                                  <a:solidFill>
                                    <a:srgbClr val="003399"/>
                                  </a:solidFill>
                                  <a:ln w="9525">
                                    <a:solidFill>
                                      <a:srgbClr val="FF0000"/>
                                    </a:solidFill>
                                    <a:round/>
                                    <a:headEnd/>
                                    <a:tailEnd/>
                                  </a:ln>
                                  <a:effectLst/>
                                </wps:spPr>
                                <wps:bodyPr/>
                              </wps:wsp>
                              <wps:wsp>
                                <wps:cNvPr id="91868" name="Ellipse 91868"/>
                                <wps:cNvSpPr>
                                  <a:spLocks noChangeArrowheads="1"/>
                                </wps:cNvSpPr>
                                <wps:spPr bwMode="auto">
                                  <a:xfrm>
                                    <a:off x="2883624" y="2957044"/>
                                    <a:ext cx="133985" cy="25400"/>
                                  </a:xfrm>
                                  <a:prstGeom prst="ellipse">
                                    <a:avLst/>
                                  </a:prstGeom>
                                  <a:solidFill>
                                    <a:schemeClr val="accent1"/>
                                  </a:solidFill>
                                  <a:ln w="9525" algn="ctr">
                                    <a:solidFill>
                                      <a:srgbClr val="FF0000"/>
                                    </a:solidFill>
                                    <a:round/>
                                    <a:headEnd/>
                                    <a:tailEnd/>
                                  </a:ln>
                                </wps:spPr>
                                <wps:bodyPr>
                                  <a:spAutoFit/>
                                </wps:bodyPr>
                              </wps:wsp>
                            </wpg:grpSp>
                            <wpg:grpSp>
                              <wpg:cNvPr id="91869" name="Gruppieren 91869"/>
                              <wpg:cNvGrpSpPr/>
                              <wpg:grpSpPr>
                                <a:xfrm>
                                  <a:off x="4293313" y="2791177"/>
                                  <a:ext cx="286954" cy="286797"/>
                                  <a:chOff x="4293313" y="2791177"/>
                                  <a:chExt cx="287020" cy="287020"/>
                                </a:xfrm>
                              </wpg:grpSpPr>
                              <wps:wsp>
                                <wps:cNvPr id="91870" name="Ecken des Rechtecks auf der gleichen Seite schneiden 91870"/>
                                <wps:cNvSpPr/>
                                <wps:spPr bwMode="auto">
                                  <a:xfrm>
                                    <a:off x="4293313" y="2791177"/>
                                    <a:ext cx="287020" cy="287020"/>
                                  </a:xfrm>
                                  <a:prstGeom prst="snip2SameRect">
                                    <a:avLst>
                                      <a:gd name="adj1" fmla="val 6613"/>
                                      <a:gd name="adj2" fmla="val 26540"/>
                                    </a:avLst>
                                  </a:prstGeom>
                                  <a:solidFill>
                                    <a:srgbClr val="003399"/>
                                  </a:solidFill>
                                  <a:ln w="9525">
                                    <a:solidFill>
                                      <a:schemeClr val="accent2">
                                        <a:lumMod val="60000"/>
                                        <a:lumOff val="40000"/>
                                      </a:schemeClr>
                                    </a:solidFill>
                                    <a:round/>
                                    <a:headEnd/>
                                    <a:tailEnd/>
                                  </a:ln>
                                  <a:effectLst/>
                                </wps:spPr>
                                <wps:bodyPr/>
                              </wps:wsp>
                              <wps:wsp>
                                <wps:cNvPr id="91871" name="Ellipse 91871"/>
                                <wps:cNvSpPr>
                                  <a:spLocks noChangeArrowheads="1"/>
                                </wps:cNvSpPr>
                                <wps:spPr bwMode="auto">
                                  <a:xfrm>
                                    <a:off x="4365068" y="2953102"/>
                                    <a:ext cx="132715" cy="23495"/>
                                  </a:xfrm>
                                  <a:prstGeom prst="ellipse">
                                    <a:avLst/>
                                  </a:prstGeom>
                                  <a:solidFill>
                                    <a:schemeClr val="accent1"/>
                                  </a:solidFill>
                                  <a:ln w="9525" algn="ctr">
                                    <a:solidFill>
                                      <a:schemeClr val="accent2">
                                        <a:lumMod val="60000"/>
                                        <a:lumOff val="40000"/>
                                      </a:schemeClr>
                                    </a:solidFill>
                                    <a:round/>
                                    <a:headEnd/>
                                    <a:tailEnd/>
                                  </a:ln>
                                </wps:spPr>
                                <wps:bodyPr>
                                  <a:spAutoFit/>
                                </wps:bodyPr>
                              </wps:wsp>
                            </wpg:grpSp>
                            <wps:wsp>
                              <wps:cNvPr id="91872" name="Line 9"/>
                              <wps:cNvCnPr/>
                              <wps:spPr bwMode="auto">
                                <a:xfrm>
                                  <a:off x="4596040" y="2637666"/>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73" name="Line 7"/>
                              <wps:cNvCnPr/>
                              <wps:spPr bwMode="auto">
                                <a:xfrm>
                                  <a:off x="4287945" y="2637666"/>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B67C7D" id="_x0000_s2123" style="width:390.65pt;height:242.75pt;mso-position-horizontal-relative:char;mso-position-vertical-relative:line" coordsize="49610,30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">
                      <v:shape id="Picture 4" o:spid="_x0000_s2124" type="#_x0000_t75" alt="ford-tourneo-connect-2005" style="position:absolute;left:27688;top:13245;width:4330;height:71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">
                        <v:imagedata r:id="rId42" o:title="ford-tourneo-connect-2005" chromakey="white"/>
                        <o:lock v:ext="edit" aspectratio="f"/>
                      </v:shape>
                      <v:line id="Gerade Verbindung 81" o:spid="_x0000_s2125" style="position:absolute;visibility:visible;mso-wrap-style:square" from="27729,17723" to="31694,17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" strokecolor="black [3213]"/>
                      <v:line id="Line 6" o:spid="_x0000_s2126" style="position:absolute;flip:x;visibility:visible;mso-wrap-style:square" from="28941,19978" to="30385,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" strokecolor="#c9f" strokeweight="6.75pt"/>
                      <v:line id="Line 9" o:spid="_x0000_s2127" style="position:absolute;visibility:visible;mso-wrap-style:square" from="31079,18355" to="31079,1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" strokecolor="red" strokeweight="6.75pt"/>
                      <v:line id="Line 7" o:spid="_x0000_s2128" style="position:absolute;rotation:45;visibility:visible;mso-wrap-style:square" from="27482,15797" to="27482,17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" strokecolor="red" strokeweight="6.75pt"/>
                      <v:oval id="Ellipse 91778" o:spid="_x0000_s2129" style="position:absolute;left:29155;top:15732;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" fillcolor="red" strokecolor="black [3213]"/>
                      <v:shape id="Gerade Verbindung mit Pfeil 91779" o:spid="_x0000_s2130" type="#_x0000_t32" style="position:absolute;left:34147;top:16809;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" strokecolor="#1f497d [3215]" strokeweight="1pt">
                        <v:stroke endarrow="open"/>
                      </v:shape>
                      <v:shape id="Picture 4" o:spid="_x0000_s2131" type="#_x0000_t75" alt="ford-tourneo-connect-2005" style="position:absolute;left:42485;top:13245;width:431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">
                        <v:imagedata r:id="rId42" o:title="ford-tourneo-connect-2005" chromakey="white"/>
                        <v:path arrowok="t"/>
                        <o:lock v:ext="edit" aspectratio="f"/>
                      </v:shape>
                      <v:line id="Gerade Verbindung 81" o:spid="_x0000_s2132" style="position:absolute;visibility:visible;mso-wrap-style:square" from="42533,17711" to="46498,17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" strokecolor="black [3213]"/>
                      <v:line id="Line 9" o:spid="_x0000_s2133" style="position:absolute;visibility:visible;mso-wrap-style:square" from="45991,15898" to="45991,16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" strokecolor="#9c0" strokeweight="6.75pt"/>
                      <v:oval id="Ellipse 91783" o:spid="_x0000_s2134" style="position:absolute;left:43961;top:15686;width:1079;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" filled="f" strokecolor="black [3213]"/>
                      <v:shape id="Picture 4" o:spid="_x0000_s2135" type="#_x0000_t75" alt="ford-tourneo-connect-2005" style="position:absolute;left:9920;top:13243;width:431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">
                        <v:imagedata r:id="rId42" o:title="ford-tourneo-connect-2005" chromakey="white"/>
                        <v:path arrowok="t"/>
                        <o:lock v:ext="edit" aspectratio="f"/>
                      </v:shape>
                      <v:line id="Gerade Verbindung 81" o:spid="_x0000_s2136" style="position:absolute;visibility:visible;mso-wrap-style:square" from="9983,17747" to="13949,17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" strokecolor="black [3213]"/>
                      <v:line id="Line 6" o:spid="_x0000_s2137" style="position:absolute;flip:x;visibility:visible;mso-wrap-style:square" from="11195,20354" to="12638,20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" strokecolor="lime" strokeweight="6.75pt"/>
                      <v:line id="Line 7" o:spid="_x0000_s2138" style="position:absolute;rotation:45;visibility:visible;mso-wrap-style:square" from="9688,15853" to="9688,17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" strokecolor="#9c0" strokeweight="6.75pt"/>
                      <v:oval id="Ellipse 91788" o:spid="_x0000_s2139" style="position:absolute;left:11396;top:15684;width:107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" filled="f" strokecolor="black [3213]"/>
                      <v:shape id="Gerade Verbindung mit Pfeil 91789" o:spid="_x0000_s2140" type="#_x0000_t32" style="position:absolute;left:17965;top:16930;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" strokecolor="#1f497d [3215]" strokeweight="1pt">
                        <v:stroke endarrow="open"/>
                      </v:shape>
                      <v:line id="Line 9" o:spid="_x0000_s2141" style="position:absolute;visibility:visible;mso-wrap-style:square" from="31079,16158" to="31079,17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" strokecolor="red" strokeweight="6.75pt"/>
                      <v:line id="Line 9" o:spid="_x0000_s2142" style="position:absolute;visibility:visible;mso-wrap-style:square" from="13486,16158" to="13486,17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" strokecolor="#9c0" strokeweight="6.75pt"/>
                      <v:line id="Line 9" o:spid="_x0000_s2143" style="position:absolute;visibility:visible;mso-wrap-style:square" from="13486,18323" to="13486,19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" strokecolor="#9c0" strokeweight="6.75pt"/>
                      <v:shape id="Text Box 211" o:spid="_x0000_s2144" type="#_x0000_t202" style="position:absolute;left:16145;top:14094;width:8336;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" filled="f" stroked="f" strokeweight=".5pt">
                        <v:textbox>
                          <w:txbxContent>
                            <w:p w14:paraId="00F0581A"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1F709C16" w14:textId="77777777" w:rsidR="00C82F17" w:rsidRDefault="00C82F17" w:rsidP="00AB0892">
                              <w:pPr>
                                <w:pStyle w:val="NormalWeb"/>
                                <w:overflowPunct w:val="0"/>
                                <w:spacing w:before="0" w:beforeAutospacing="0" w:after="0" w:afterAutospacing="0"/>
                                <w:jc w:val="center"/>
                              </w:pPr>
                              <w:r>
                                <w:rPr>
                                  <w:color w:val="000000"/>
                                  <w:kern w:val="24"/>
                                </w:rPr>
                                <w:t> </w:t>
                              </w:r>
                            </w:p>
                          </w:txbxContent>
                        </v:textbox>
                      </v:shape>
                      <v:shape id="Text Box 211" o:spid="_x0000_s2145" type="#_x0000_t202" style="position:absolute;left:32110;top:13935;width:8336;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" filled="f" stroked="f" strokeweight=".5pt">
                        <v:textbox>
                          <w:txbxContent>
                            <w:p w14:paraId="0B443F62"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line id="Line 7" o:spid="_x0000_s2146" style="position:absolute;rotation:45;visibility:visible;mso-wrap-style:square" from="42514,15807" to="42514,17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" strokecolor="#9c0" strokeweight="6.75pt"/>
                      <v:shape id="Picture 4" o:spid="_x0000_s2147" type="#_x0000_t75" alt="ford-tourneo-connect-2005" style="position:absolute;left:27688;top:1704;width:4330;height:71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">
                        <v:imagedata r:id="rId42" o:title="ford-tourneo-connect-2005" chromakey="white"/>
                        <o:lock v:ext="edit" aspectratio="f"/>
                      </v:shape>
                      <v:line id="Line 7" o:spid="_x0000_s2148" style="position:absolute;visibility:visible;mso-wrap-style:square" from="28227,6110" to="28227,7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" strokecolor="red" strokeweight="6.75pt"/>
                      <v:line id="Gerade Verbindung 81" o:spid="_x0000_s2149" style="position:absolute;visibility:visible;mso-wrap-style:square" from="27729,7666" to="31694,7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" strokecolor="black [3213]"/>
                      <v:line id="Line 9" o:spid="_x0000_s2150" style="position:absolute;visibility:visible;mso-wrap-style:square" from="31079,6110" to="31079,7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" strokecolor="red" strokeweight="6.75pt"/>
                      <v:line id="Line 7" o:spid="_x0000_s2151" style="position:absolute;rotation:45;visibility:visible;mso-wrap-style:square" from="27482,4255" to="27482,6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" strokecolor="red" strokeweight="6.75pt"/>
                      <v:oval id="Ellipse 91801" o:spid="_x0000_s2152" style="position:absolute;left:29155;top:4191;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" fillcolor="red" strokecolor="black [3213]"/>
                      <v:shape id="Gerade Verbindung mit Pfeil 91802" o:spid="_x0000_s2153" type="#_x0000_t32" style="position:absolute;left:34147;top:5267;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" strokecolor="#1f497d [3215]" strokeweight="1pt">
                        <v:stroke endarrow="open"/>
                      </v:shape>
                      <v:shape id="Picture 4" o:spid="_x0000_s2154" type="#_x0000_t75" alt="ford-tourneo-connect-2005" style="position:absolute;left:42485;top:1704;width:4314;height:7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">
                        <v:imagedata r:id="rId42" o:title="ford-tourneo-connect-2005" chromakey="white"/>
                        <v:path arrowok="t"/>
                        <o:lock v:ext="edit" aspectratio="f"/>
                      </v:shape>
                      <v:line id="Gerade Verbindung 81" o:spid="_x0000_s2155" style="position:absolute;visibility:visible;mso-wrap-style:square" from="42533,7654" to="46498,7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" strokecolor="black [3213]"/>
                      <v:line id="Line 9" o:spid="_x0000_s2156" style="position:absolute;visibility:visible;mso-wrap-style:square" from="45991,4356" to="45991,5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" strokecolor="#9c0" strokeweight="6.75pt"/>
                      <v:oval id="Ellipse 91806" o:spid="_x0000_s2157" style="position:absolute;left:43961;top:4144;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" filled="f" strokecolor="black [3213]"/>
                      <v:shape id="Picture 4" o:spid="_x0000_s2158" type="#_x0000_t75" alt="ford-tourneo-connect-2005" style="position:absolute;left:9920;top:1702;width:431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">
                        <v:imagedata r:id="rId42" o:title="ford-tourneo-connect-2005" chromakey="white"/>
                        <v:path arrowok="t"/>
                        <o:lock v:ext="edit" aspectratio="f"/>
                      </v:shape>
                      <v:line id="Gerade Verbindung 81" o:spid="_x0000_s2159" style="position:absolute;visibility:visible;mso-wrap-style:square" from="9983,7691" to="13949,7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" strokecolor="black [3213]"/>
                      <v:line id="Line 7" o:spid="_x0000_s2160" style="position:absolute;rotation:45;visibility:visible;mso-wrap-style:square" from="9688,4311" to="9688,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" strokecolor="#9c0" strokeweight="6.75pt"/>
                      <v:oval id="Ellipse 91810" o:spid="_x0000_s2161" style="position:absolute;left:11396;top:4143;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" filled="f" strokecolor="black [3213]"/>
                      <v:shape id="Gerade Verbindung mit Pfeil 91811" o:spid="_x0000_s2162" type="#_x0000_t32" style="position:absolute;left:17965;top:5388;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" strokecolor="#1f497d [3215]" strokeweight="1pt">
                        <v:stroke endarrow="open"/>
                      </v:shape>
                      <v:line id="Line 9" o:spid="_x0000_s2163" style="position:absolute;visibility:visible;mso-wrap-style:square" from="31079,4617" to="31079,5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" strokecolor="red" strokeweight="6.75pt"/>
                      <v:line id="Line 9" o:spid="_x0000_s2164" style="position:absolute;visibility:visible;mso-wrap-style:square" from="13486,4617" to="13486,5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" strokecolor="#9c0" strokeweight="6.75pt"/>
                      <v:line id="Line 9" o:spid="_x0000_s2165" style="position:absolute;visibility:visible;mso-wrap-style:square" from="13486,6078" to="13486,7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" strokecolor="#9c0" strokeweight="6.75pt"/>
                      <v:line id="Line 7" o:spid="_x0000_s2166" style="position:absolute;visibility:visible;mso-wrap-style:square" from="10405,6078" to="10405,7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" strokecolor="#9c0" strokeweight="6.75pt"/>
                      <v:shape id="Text Box 211" o:spid="_x0000_s2167" type="#_x0000_t202" style="position:absolute;left:16145;top:2552;width:8336;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" filled="f" stroked="f" strokeweight=".5pt">
                        <v:textbox>
                          <w:txbxContent>
                            <w:p w14:paraId="43DDFBA2"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360B42BB" w14:textId="77777777" w:rsidR="00C82F17" w:rsidRDefault="00C82F17" w:rsidP="00AB0892">
                              <w:pPr>
                                <w:pStyle w:val="NormalWeb"/>
                                <w:overflowPunct w:val="0"/>
                                <w:spacing w:before="0" w:beforeAutospacing="0" w:after="0" w:afterAutospacing="0"/>
                                <w:jc w:val="center"/>
                              </w:pPr>
                              <w:r>
                                <w:rPr>
                                  <w:color w:val="000000"/>
                                  <w:kern w:val="24"/>
                                </w:rPr>
                                <w:t> </w:t>
                              </w:r>
                            </w:p>
                          </w:txbxContent>
                        </v:textbox>
                      </v:shape>
                      <v:shape id="Text Box 211" o:spid="_x0000_s2168" type="#_x0000_t202" style="position:absolute;left:32110;top:2394;width:8336;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" filled="f" stroked="f" strokeweight=".5pt">
                        <v:textbox>
                          <w:txbxContent>
                            <w:p w14:paraId="03053CC4"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line id="Line 7" o:spid="_x0000_s2169" style="position:absolute;rotation:45;visibility:visible;mso-wrap-style:square" from="42514,4265" to="42514,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" strokecolor="#9c0" strokeweight="6.75pt"/>
                      <v:line id="Gerader Verbinder 91819" o:spid="_x0000_s2170" style="position:absolute;flip:y;visibility:visible;mso-wrap-style:square" from="5766,11855" to="49610,11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" strokecolor="black [3040]"/>
                      <v:shape id="Text Box 44" o:spid="_x0000_s2171" type="#_x0000_t202" style="position:absolute;width:10052;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" filled="f" stroked="f">
                        <v:textbox style="mso-fit-shape-to-text:t">
                          <w:txbxContent>
                            <w:p w14:paraId="388F0A5E"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Double Cab Panel Van</w:t>
                              </w:r>
                            </w:p>
                          </w:txbxContent>
                        </v:textbox>
                      </v:shape>
                      <v:shape id="Text Box 44" o:spid="_x0000_s2172" type="#_x0000_t202" style="position:absolute;left:361;top:12064;width:10046;height:3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" filled="f" stroked="f">
                        <v:textbox style="mso-fit-shape-to-text:t">
                          <w:txbxContent>
                            <w:p w14:paraId="6D121DFA"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Single Cab Panel Van</w:t>
                              </w:r>
                            </w:p>
                          </w:txbxContent>
                        </v:textbox>
                      </v:shape>
                      <v:shape id="Text Box 44" o:spid="_x0000_s2173" type="#_x0000_t202" style="position:absolute;left:342;top:4129;width:861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" filled="f" stroked="f">
                        <v:textbox style="mso-fit-shape-to-text:t">
                          <w:txbxContent>
                            <w:p w14:paraId="1AF76E3F"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Any Cabin Door and Cargo Door open</w:t>
                              </w:r>
                            </w:p>
                          </w:txbxContent>
                        </v:textbox>
                      </v:shape>
                      <v:shape id="Text Box 44" o:spid="_x0000_s2174" type="#_x0000_t202" style="position:absolute;left:690;top:19824;width:8617;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" filled="f" stroked="f">
                        <v:textbox style="mso-fit-shape-to-text:t">
                          <w:txbxContent>
                            <w:p w14:paraId="27A2A052" w14:textId="1C6CDC3A"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 xml:space="preserve">Any Cabin Door and any Cargo Door open </w:t>
                              </w:r>
                              <w:r>
                                <w:rPr>
                                  <w:color w:val="000000"/>
                                  <w:kern w:val="24"/>
                                  <w:sz w:val="12"/>
                                  <w:szCs w:val="12"/>
                                </w:rPr>
                                <w:t>(If Rear Trim switches are fitted)</w:t>
                              </w:r>
                            </w:p>
                          </w:txbxContent>
                        </v:textbox>
                      </v:shape>
                      <v:group id="Gruppieren 91824" o:spid="_x0000_s2175" style="position:absolute;left:10522;top:8238;width:2869;height:2868" coordorigin="10522,8238" coordsize="287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">
                        <v:shape id="Ecken des Rechtecks auf der gleichen Seite schneiden 91825" o:spid="_x0000_s2176" style="position:absolute;left:10522;top:8238;width:2870;height:2870;visibility:visible;mso-wrap-style:square;v-text-anchor:top" coordsize="28702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" path="m18981,l268039,r18981,18981l287020,210845r-76175,76175l76175,287020,,210845,,18981,18981,xe" fillcolor="#039" strokecolor="#d99594 [1941]">
                          <v:path arrowok="t" o:connecttype="custom" o:connectlocs="18981,0;268039,0;287020,18981;287020,210845;210845,287020;76175,287020;0,210845;0,18981;18981,0" o:connectangles="0,0,0,0,0,0,0,0,0"/>
                        </v:shape>
                        <v:oval id="Ellipse 91826" o:spid="_x0000_s2177" style="position:absolute;left:11239;top:9857;width:1327;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" fillcolor="#4f81bd [3204]" strokecolor="#d99594 [1941]">
                          <v:textbox style="mso-fit-shape-to-text:t"/>
                        </v:oval>
                      </v:group>
                      <v:group id="Gruppieren 91827" o:spid="_x0000_s2178" style="position:absolute;left:28118;top:8290;width:2870;height:2868" coordorigin="28118,8290" coordsize="287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">
                        <v:shape id="Ecken des Rechtecks auf der gleichen Seite schneiden 91828" o:spid="_x0000_s2179" style="position:absolute;left:28118;top:8290;width:2870;height:2870;visibility:visible;mso-wrap-style:square;v-text-anchor:top" coordsize="28702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" path="m18981,l268039,r18981,18981l287020,210845r-76175,76175l76175,287020,,210845,,18981,18981,xe" fillcolor="#039" strokecolor="red">
                          <v:path arrowok="t" o:connecttype="custom" o:connectlocs="18981,0;268039,0;287020,18981;287020,210845;210845,287020;76175,287020;0,210845;0,18981;18981,0" o:connectangles="0,0,0,0,0,0,0,0,0"/>
                        </v:shape>
                        <v:oval id="Ellipse 91829" o:spid="_x0000_s2180" style="position:absolute;left:28836;top:9897;width:134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" fillcolor="#4f81bd [3204]" strokecolor="red">
                          <v:textbox style="mso-fit-shape-to-text:t"/>
                        </v:oval>
                      </v:group>
                      <v:group id="Gruppieren 91830" o:spid="_x0000_s2181" style="position:absolute;left:42933;top:8238;width:2869;height:2868" coordorigin="42933,8238" coordsize="287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">
                        <v:shape id="Ecken des Rechtecks auf der gleichen Seite schneiden 91831" o:spid="_x0000_s2182" style="position:absolute;left:42933;top:8238;width:2870;height:2870;visibility:visible;mso-wrap-style:square;v-text-anchor:top" coordsize="28702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" path="m18981,l268039,r18981,18981l287020,210845r-76175,76175l76175,287020,,210845,,18981,18981,xe" fillcolor="#039" strokecolor="#d99594 [1941]">
                          <v:path arrowok="t" o:connecttype="custom" o:connectlocs="18981,0;268039,0;287020,18981;287020,210845;210845,287020;76175,287020;0,210845;0,18981;18981,0" o:connectangles="0,0,0,0,0,0,0,0,0"/>
                        </v:shape>
                        <v:oval id="Ellipse 91832" o:spid="_x0000_s2183" style="position:absolute;left:43650;top:9857;width:1327;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" fillcolor="#4f81bd [3204]" strokecolor="#d99594 [1941]">
                          <v:textbox style="mso-fit-shape-to-text:t"/>
                        </v:oval>
                      </v:group>
                      <v:line id="Line 9" o:spid="_x0000_s2184" style="position:absolute;visibility:visible;mso-wrap-style:square" from="45960,6246" to="45960,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" strokecolor="#9c0" strokeweight="6.75pt"/>
                      <v:line id="Line 7" o:spid="_x0000_s2185" style="position:absolute;visibility:visible;mso-wrap-style:square" from="42879,6246" to="42879,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" strokecolor="#9c0" strokeweight="6.75pt"/>
                      <v:line id="Line 7" o:spid="_x0000_s2186" style="position:absolute;rotation:45;visibility:visible;mso-wrap-style:square" from="10050,18216" to="10050,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" strokecolor="#9c0" strokeweight="6.75pt"/>
                      <v:line id="Line 7" o:spid="_x0000_s2187" style="position:absolute;rotation:45;visibility:visible;mso-wrap-style:square" from="27482,18164" to="27482,19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" strokecolor="red" strokeweight="6.75pt"/>
                      <v:line id="Line 7" o:spid="_x0000_s2188" style="position:absolute;rotation:45;visibility:visible;mso-wrap-style:square" from="42514,18174" to="42514,1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" strokecolor="#9c0" strokeweight="6.75pt"/>
                      <v:line id="Line 6" o:spid="_x0000_s2189" style="position:absolute;flip:x;visibility:visible;mso-wrap-style:square" from="43809,19978" to="45253,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" strokecolor="lime" strokeweight="6.75pt"/>
                      <v:line id="Line 9" o:spid="_x0000_s2190" style="position:absolute;visibility:visible;mso-wrap-style:square" from="46073,18247" to="46073,19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" strokecolor="#9c0" strokeweight="6.75pt"/>
                      <v:shape id="Picture 4" o:spid="_x0000_s2191" type="#_x0000_t75" alt="ford-tourneo-connect-2005" style="position:absolute;left:27688;top:21377;width:4330;height:71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">
                        <v:imagedata r:id="rId42" o:title="ford-tourneo-connect-2005" chromakey="white"/>
                        <o:lock v:ext="edit" aspectratio="f"/>
                      </v:shape>
                      <v:line id="Line 7" o:spid="_x0000_s2192" style="position:absolute;visibility:visible;mso-wrap-style:square" from="28227,26240" to="28227,27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" strokecolor="red" strokeweight="6.75pt"/>
                      <v:line id="Gerade Verbindung 81" o:spid="_x0000_s2193" style="position:absolute;visibility:visible;mso-wrap-style:square" from="27729,25815" to="31694,25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" strokecolor="black [3213]"/>
                      <v:line id="Line 9" o:spid="_x0000_s2194" style="position:absolute;visibility:visible;mso-wrap-style:square" from="31079,26240" to="31079,27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" strokecolor="red" strokeweight="6.75pt"/>
                      <v:line id="Line 7" o:spid="_x0000_s2195" style="position:absolute;rotation:45;visibility:visible;mso-wrap-style:square" from="27482,23929" to="27482,25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" strokecolor="red" strokeweight="6.75pt"/>
                      <v:oval id="Ellipse 91845" o:spid="_x0000_s2196" style="position:absolute;left:29155;top:23864;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" fillcolor="red" strokecolor="black [3213]"/>
                      <v:shape id="Gerade Verbindung mit Pfeil 91846" o:spid="_x0000_s2197" type="#_x0000_t32" style="position:absolute;left:34147;top:24941;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" strokecolor="#1f497d [3215]" strokeweight="1pt">
                        <v:stroke endarrow="open"/>
                      </v:shape>
                      <v:shape id="Picture 4" o:spid="_x0000_s2198" type="#_x0000_t75" alt="ford-tourneo-connect-2005" style="position:absolute;left:42485;top:21377;width:431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">
                        <v:imagedata r:id="rId42" o:title="ford-tourneo-connect-2005" chromakey="white"/>
                        <v:path arrowok="t"/>
                        <o:lock v:ext="edit" aspectratio="f"/>
                      </v:shape>
                      <v:line id="Gerade Verbindung 81" o:spid="_x0000_s2199" style="position:absolute;visibility:visible;mso-wrap-style:square" from="42533,25880" to="46498,2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" strokecolor="black [3213]"/>
                      <v:line id="Line 9" o:spid="_x0000_s2200" style="position:absolute;visibility:visible;mso-wrap-style:square" from="45991,24030" to="45991,25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" strokecolor="#9c0" strokeweight="6.75pt"/>
                      <v:oval id="Ellipse 91850" o:spid="_x0000_s2201" style="position:absolute;left:43961;top:23817;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" filled="f" strokecolor="black [3213]"/>
                      <v:shape id="Picture 4" o:spid="_x0000_s2202" type="#_x0000_t75" alt="ford-tourneo-connect-2005" style="position:absolute;left:9920;top:21375;width:431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">
                        <v:imagedata r:id="rId42" o:title="ford-tourneo-connect-2005" chromakey="white"/>
                        <v:path arrowok="t"/>
                        <o:lock v:ext="edit" aspectratio="f"/>
                      </v:shape>
                      <v:line id="Gerade Verbindung 81" o:spid="_x0000_s2203" style="position:absolute;visibility:visible;mso-wrap-style:square" from="9983,25840" to="13949,2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" strokecolor="black [3213]"/>
                      <v:line id="Line 7" o:spid="_x0000_s2204" style="position:absolute;rotation:45;visibility:visible;mso-wrap-style:square" from="9688,23984" to="9688,25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" strokecolor="#9c0" strokeweight="6.75pt"/>
                      <v:oval id="Ellipse 91854" o:spid="_x0000_s2205" style="position:absolute;left:11396;top:23816;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" filled="f" strokecolor="black [3213]"/>
                      <v:shape id="Gerade Verbindung mit Pfeil 91855" o:spid="_x0000_s2206" type="#_x0000_t32" style="position:absolute;left:17965;top:25062;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" strokecolor="#1f497d [3215]" strokeweight="1pt">
                        <v:stroke endarrow="open"/>
                      </v:shape>
                      <v:line id="Line 9" o:spid="_x0000_s2207" style="position:absolute;visibility:visible;mso-wrap-style:square" from="31079,24290" to="31079,2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" strokecolor="red" strokeweight="6.75pt"/>
                      <v:line id="Line 9" o:spid="_x0000_s2208" style="position:absolute;visibility:visible;mso-wrap-style:square" from="13486,24290" to="13486,2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" strokecolor="#9c0" strokeweight="6.75pt"/>
                      <v:line id="Line 9" o:spid="_x0000_s2209" style="position:absolute;visibility:visible;mso-wrap-style:square" from="13486,26209" to="13486,27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" strokecolor="#9c0" strokeweight="6.75pt"/>
                      <v:line id="Line 7" o:spid="_x0000_s2210" style="position:absolute;visibility:visible;mso-wrap-style:square" from="10405,26209" to="10405,27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" strokecolor="#9c0" strokeweight="6.75pt"/>
                      <v:shape id="Text Box 211" o:spid="_x0000_s2211" type="#_x0000_t202" style="position:absolute;left:16145;top:22226;width:8336;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" filled="f" stroked="f" strokeweight=".5pt">
                        <v:textbox>
                          <w:txbxContent>
                            <w:p w14:paraId="380CC56D"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5CFEC23C" w14:textId="77777777" w:rsidR="00C82F17" w:rsidRDefault="00C82F17" w:rsidP="00AB0892">
                              <w:pPr>
                                <w:pStyle w:val="NormalWeb"/>
                                <w:overflowPunct w:val="0"/>
                                <w:spacing w:before="0" w:beforeAutospacing="0" w:after="0" w:afterAutospacing="0"/>
                                <w:jc w:val="center"/>
                              </w:pPr>
                              <w:r>
                                <w:rPr>
                                  <w:color w:val="000000"/>
                                  <w:kern w:val="24"/>
                                </w:rPr>
                                <w:t> </w:t>
                              </w:r>
                            </w:p>
                          </w:txbxContent>
                        </v:textbox>
                      </v:shape>
                      <v:shape id="Text Box 211" o:spid="_x0000_s2212" type="#_x0000_t202" style="position:absolute;left:32110;top:22067;width:8336;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" filled="f" stroked="f" strokeweight=".5pt">
                        <v:textbox>
                          <w:txbxContent>
                            <w:p w14:paraId="08164231"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line id="Line 7" o:spid="_x0000_s2213" style="position:absolute;rotation:45;visibility:visible;mso-wrap-style:square" from="42514,23938" to="42514,25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" strokecolor="#9c0" strokeweight="6.75pt"/>
                      <v:group id="Gruppieren 91863" o:spid="_x0000_s2214" style="position:absolute;left:10522;top:27911;width:2869;height:2868" coordorigin="10522,27911" coordsize="287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">
                        <v:shape id="Ecken des Rechtecks auf der gleichen Seite schneiden 91864" o:spid="_x0000_s2215" style="position:absolute;left:10522;top:27911;width:2870;height:2870;visibility:visible;mso-wrap-style:square;v-text-anchor:top" coordsize="28702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" path="m18981,l268039,r18981,18981l287020,210845r-76175,76175l76175,287020,,210845,,18981,18981,xe" fillcolor="#039" strokecolor="#d99594 [1941]">
                          <v:path arrowok="t" o:connecttype="custom" o:connectlocs="18981,0;268039,0;287020,18981;287020,210845;210845,287020;76175,287020;0,210845;0,18981;18981,0" o:connectangles="0,0,0,0,0,0,0,0,0"/>
                        </v:shape>
                        <v:oval id="Ellipse 91865" o:spid="_x0000_s2216" style="position:absolute;left:11239;top:29531;width:1327;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" fillcolor="#4f81bd [3204]" strokecolor="#d99594 [1941]">
                          <v:textbox style="mso-fit-shape-to-text:t"/>
                        </v:oval>
                      </v:group>
                      <v:group id="Gruppieren 91866" o:spid="_x0000_s2217" style="position:absolute;left:28118;top:27963;width:2870;height:2868" coordorigin="28118,27963" coordsize="287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">
                        <v:shape id="Ecken des Rechtecks auf der gleichen Seite schneiden 91867" o:spid="_x0000_s2218" style="position:absolute;left:28118;top:27963;width:2870;height:2871;visibility:visible;mso-wrap-style:square;v-text-anchor:top" coordsize="28702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" path="m18981,l268039,r18981,18981l287020,210845r-76175,76175l76175,287020,,210845,,18981,18981,xe" fillcolor="#039" strokecolor="red">
                          <v:path arrowok="t" o:connecttype="custom" o:connectlocs="18981,0;268039,0;287020,18981;287020,210845;210845,287020;76175,287020;0,210845;0,18981;18981,0" o:connectangles="0,0,0,0,0,0,0,0,0"/>
                        </v:shape>
                        <v:oval id="Ellipse 91868" o:spid="_x0000_s2219" style="position:absolute;left:28836;top:29570;width:134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" fillcolor="#4f81bd [3204]" strokecolor="red">
                          <v:textbox style="mso-fit-shape-to-text:t"/>
                        </v:oval>
                      </v:group>
                      <v:group id="Gruppieren 91869" o:spid="_x0000_s2220" style="position:absolute;left:42933;top:27911;width:2869;height:2868" coordorigin="42933,27911" coordsize="287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">
                        <v:shape id="Ecken des Rechtecks auf der gleichen Seite schneiden 91870" o:spid="_x0000_s2221" style="position:absolute;left:42933;top:27911;width:2870;height:2870;visibility:visible;mso-wrap-style:square;v-text-anchor:top" coordsize="28702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" path="m18981,l268039,r18981,18981l287020,210845r-76175,76175l76175,287020,,210845,,18981,18981,xe" fillcolor="#039" strokecolor="#d99594 [1941]">
                          <v:path arrowok="t" o:connecttype="custom" o:connectlocs="18981,0;268039,0;287020,18981;287020,210845;210845,287020;76175,287020;0,210845;0,18981;18981,0" o:connectangles="0,0,0,0,0,0,0,0,0"/>
                        </v:shape>
                        <v:oval id="Ellipse 91871" o:spid="_x0000_s2222" style="position:absolute;left:43650;top:29531;width:1327;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" fillcolor="#4f81bd [3204]" strokecolor="#d99594 [1941]">
                          <v:textbox style="mso-fit-shape-to-text:t"/>
                        </v:oval>
                      </v:group>
                      <v:line id="Line 9" o:spid="_x0000_s2223" style="position:absolute;visibility:visible;mso-wrap-style:square" from="45960,26376" to="45960,27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" strokecolor="#9c0" strokeweight="6.75pt"/>
                      <v:line id="Line 7" o:spid="_x0000_s2224" style="position:absolute;visibility:visible;mso-wrap-style:square" from="42879,26376" to="42879,27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" strokecolor="#9c0" strokeweight="6.75pt"/>
                      <w10:anchorlock/>
                    </v:group>
                  </w:pict>
                </mc:Fallback>
              </mc:AlternateContent>
            </w:r>
          </w:p>
        </w:tc>
      </w:tr>
      <w:tr w:rsidR="00AB0892" w:rsidRPr="00A82BF4" w14:paraId="44D26859" w14:textId="77777777" w:rsidTr="00AB0892">
        <w:trPr>
          <w:trHeight w:val="255"/>
        </w:trPr>
        <w:tc>
          <w:tcPr>
            <w:tcW w:w="1596" w:type="dxa"/>
            <w:shd w:val="clear" w:color="auto" w:fill="D9D9D9" w:themeFill="background1" w:themeFillShade="D9"/>
          </w:tcPr>
          <w:p w14:paraId="6280C8E6" w14:textId="5B94B652" w:rsidR="00AB0892" w:rsidRPr="00C66B68" w:rsidRDefault="00AB0892" w:rsidP="00AB0892">
            <w:pPr>
              <w:rPr>
                <w:rFonts w:cs="Arial"/>
                <w:b/>
                <w:bCs/>
                <w:color w:val="000000"/>
                <w:szCs w:val="22"/>
              </w:rPr>
            </w:pPr>
            <w:r w:rsidRPr="00C66B68">
              <w:rPr>
                <w:rFonts w:cs="Arial"/>
                <w:b/>
                <w:bCs/>
                <w:color w:val="000000"/>
                <w:szCs w:val="22"/>
              </w:rPr>
              <w:lastRenderedPageBreak/>
              <w:t>Actors</w:t>
            </w:r>
          </w:p>
        </w:tc>
        <w:tc>
          <w:tcPr>
            <w:tcW w:w="529" w:type="dxa"/>
            <w:shd w:val="clear" w:color="auto" w:fill="auto"/>
          </w:tcPr>
          <w:p w14:paraId="01A7FC05" w14:textId="77777777" w:rsidR="00AB0892" w:rsidRPr="00C66B68" w:rsidRDefault="00AB0892" w:rsidP="00AB0892">
            <w:pPr>
              <w:rPr>
                <w:rFonts w:cs="Arial"/>
                <w:color w:val="000000"/>
                <w:szCs w:val="22"/>
              </w:rPr>
            </w:pPr>
          </w:p>
        </w:tc>
        <w:tc>
          <w:tcPr>
            <w:tcW w:w="8076" w:type="dxa"/>
            <w:shd w:val="clear" w:color="auto" w:fill="auto"/>
          </w:tcPr>
          <w:p w14:paraId="247C04D7" w14:textId="73235050" w:rsidR="00AB0892" w:rsidRPr="00C66B68" w:rsidRDefault="00AB0892" w:rsidP="00AB0892">
            <w:pPr>
              <w:rPr>
                <w:rFonts w:cs="Arial"/>
                <w:szCs w:val="22"/>
              </w:rPr>
            </w:pPr>
            <w:r>
              <w:rPr>
                <w:rFonts w:cs="Arial"/>
                <w:szCs w:val="22"/>
              </w:rPr>
              <w:t>User</w:t>
            </w:r>
          </w:p>
        </w:tc>
      </w:tr>
      <w:tr w:rsidR="00AB0892" w:rsidRPr="00A82BF4" w14:paraId="22910496" w14:textId="77777777" w:rsidTr="00AB0892">
        <w:trPr>
          <w:trHeight w:val="255"/>
        </w:trPr>
        <w:tc>
          <w:tcPr>
            <w:tcW w:w="1596" w:type="dxa"/>
            <w:shd w:val="clear" w:color="auto" w:fill="D9D9D9" w:themeFill="background1" w:themeFillShade="D9"/>
            <w:hideMark/>
          </w:tcPr>
          <w:p w14:paraId="56FA052C" w14:textId="4DFF0401" w:rsidR="00AB0892" w:rsidRPr="00C66B68" w:rsidRDefault="00AB0892" w:rsidP="00AB0892">
            <w:pPr>
              <w:rPr>
                <w:rFonts w:cs="Arial"/>
                <w:b/>
                <w:bCs/>
                <w:color w:val="000000"/>
                <w:szCs w:val="22"/>
              </w:rPr>
            </w:pPr>
            <w:r w:rsidRPr="00C66B68">
              <w:rPr>
                <w:rFonts w:cs="Arial"/>
                <w:b/>
                <w:bCs/>
                <w:color w:val="000000"/>
                <w:szCs w:val="22"/>
              </w:rPr>
              <w:t>Precondition</w:t>
            </w:r>
          </w:p>
        </w:tc>
        <w:tc>
          <w:tcPr>
            <w:tcW w:w="529" w:type="dxa"/>
            <w:shd w:val="clear" w:color="auto" w:fill="auto"/>
            <w:hideMark/>
          </w:tcPr>
          <w:p w14:paraId="50A53B41" w14:textId="77777777" w:rsidR="00AB0892" w:rsidRPr="00C66B68" w:rsidRDefault="00AB0892" w:rsidP="00AB0892">
            <w:pPr>
              <w:rPr>
                <w:rFonts w:cs="Arial"/>
                <w:color w:val="000000"/>
                <w:szCs w:val="22"/>
              </w:rPr>
            </w:pPr>
          </w:p>
        </w:tc>
        <w:tc>
          <w:tcPr>
            <w:tcW w:w="8076" w:type="dxa"/>
            <w:shd w:val="clear" w:color="auto" w:fill="auto"/>
          </w:tcPr>
          <w:p w14:paraId="6DDF1762" w14:textId="4B49733A" w:rsidR="00AB0892" w:rsidRPr="00C66B68" w:rsidRDefault="00AB0892" w:rsidP="00AB0892">
            <w:pPr>
              <w:rPr>
                <w:rFonts w:cs="Arial"/>
                <w:szCs w:val="22"/>
              </w:rPr>
            </w:pPr>
            <w:r>
              <w:rPr>
                <w:rFonts w:cs="Arial"/>
                <w:szCs w:val="22"/>
              </w:rPr>
              <w:t xml:space="preserve">Vehicle Type “Commercial Vehicle” (Single Cab Panel Van or </w:t>
            </w:r>
            <w:r w:rsidRPr="006208BB">
              <w:rPr>
                <w:rFonts w:cs="Arial"/>
                <w:szCs w:val="22"/>
              </w:rPr>
              <w:t>Double Cab Panel Van</w:t>
            </w:r>
            <w:r>
              <w:rPr>
                <w:rFonts w:cs="Arial"/>
                <w:szCs w:val="22"/>
              </w:rPr>
              <w:t>)</w:t>
            </w:r>
          </w:p>
        </w:tc>
      </w:tr>
      <w:tr w:rsidR="00AB0892" w:rsidRPr="00A82BF4" w14:paraId="1EB12F41" w14:textId="77777777" w:rsidTr="00AB0892">
        <w:trPr>
          <w:trHeight w:val="255"/>
        </w:trPr>
        <w:tc>
          <w:tcPr>
            <w:tcW w:w="1596" w:type="dxa"/>
            <w:shd w:val="clear" w:color="auto" w:fill="D9D9D9" w:themeFill="background1" w:themeFillShade="D9"/>
            <w:hideMark/>
          </w:tcPr>
          <w:p w14:paraId="3069BD3E" w14:textId="77777777" w:rsidR="00AB0892" w:rsidRPr="00C66B68" w:rsidRDefault="00AB0892" w:rsidP="00AB0892">
            <w:pPr>
              <w:rPr>
                <w:rFonts w:cs="Arial"/>
                <w:b/>
                <w:bCs/>
                <w:color w:val="000000"/>
                <w:szCs w:val="22"/>
              </w:rPr>
            </w:pPr>
          </w:p>
        </w:tc>
        <w:tc>
          <w:tcPr>
            <w:tcW w:w="529" w:type="dxa"/>
            <w:shd w:val="clear" w:color="auto" w:fill="auto"/>
            <w:hideMark/>
          </w:tcPr>
          <w:p w14:paraId="638DC9B0" w14:textId="77777777" w:rsidR="00AB0892" w:rsidRPr="00C66B68" w:rsidRDefault="00AB0892" w:rsidP="00AB0892">
            <w:pPr>
              <w:rPr>
                <w:rFonts w:cs="Arial"/>
                <w:color w:val="000000"/>
                <w:szCs w:val="22"/>
              </w:rPr>
            </w:pPr>
          </w:p>
        </w:tc>
        <w:tc>
          <w:tcPr>
            <w:tcW w:w="8076" w:type="dxa"/>
            <w:shd w:val="clear" w:color="auto" w:fill="auto"/>
          </w:tcPr>
          <w:p w14:paraId="517F60CB" w14:textId="5BD6623E" w:rsidR="00AB0892" w:rsidRPr="00C66B68" w:rsidRDefault="00AB0892" w:rsidP="00AB0892">
            <w:pPr>
              <w:rPr>
                <w:rFonts w:cs="Arial"/>
                <w:szCs w:val="22"/>
              </w:rPr>
            </w:pPr>
            <w:r>
              <w:rPr>
                <w:rFonts w:cs="Arial"/>
                <w:szCs w:val="22"/>
              </w:rPr>
              <w:t>SLP Transit Configuration “Cabin Cargo”</w:t>
            </w:r>
          </w:p>
        </w:tc>
      </w:tr>
      <w:tr w:rsidR="00AB0892" w:rsidRPr="00A82BF4" w14:paraId="59DFDEC2" w14:textId="77777777" w:rsidTr="00AB0892">
        <w:trPr>
          <w:trHeight w:val="255"/>
        </w:trPr>
        <w:tc>
          <w:tcPr>
            <w:tcW w:w="1596" w:type="dxa"/>
            <w:shd w:val="clear" w:color="auto" w:fill="D9D9D9" w:themeFill="background1" w:themeFillShade="D9"/>
            <w:hideMark/>
          </w:tcPr>
          <w:p w14:paraId="0E6E8C7C" w14:textId="4A83CD1F" w:rsidR="00AB0892" w:rsidRPr="00C66B68" w:rsidRDefault="00AB0892" w:rsidP="00AB0892">
            <w:pPr>
              <w:rPr>
                <w:rFonts w:cs="Arial"/>
                <w:b/>
                <w:bCs/>
                <w:color w:val="000000"/>
                <w:szCs w:val="22"/>
              </w:rPr>
            </w:pPr>
          </w:p>
        </w:tc>
        <w:tc>
          <w:tcPr>
            <w:tcW w:w="529" w:type="dxa"/>
            <w:shd w:val="clear" w:color="auto" w:fill="auto"/>
            <w:hideMark/>
          </w:tcPr>
          <w:p w14:paraId="4210298B" w14:textId="3D610DFB" w:rsidR="00AB0892" w:rsidRPr="00C66B68" w:rsidRDefault="00AB0892" w:rsidP="00AB0892">
            <w:pPr>
              <w:rPr>
                <w:rFonts w:cs="Arial"/>
                <w:color w:val="000000"/>
                <w:szCs w:val="22"/>
              </w:rPr>
            </w:pPr>
          </w:p>
        </w:tc>
        <w:tc>
          <w:tcPr>
            <w:tcW w:w="8076" w:type="dxa"/>
            <w:shd w:val="clear" w:color="auto" w:fill="auto"/>
          </w:tcPr>
          <w:p w14:paraId="011691B1" w14:textId="4F62295A" w:rsidR="00AB0892" w:rsidRPr="00C66B68" w:rsidRDefault="00AB0892" w:rsidP="00AB0892">
            <w:pPr>
              <w:rPr>
                <w:rFonts w:cs="Arial"/>
                <w:strike/>
                <w:szCs w:val="22"/>
              </w:rPr>
            </w:pPr>
            <w:r>
              <w:rPr>
                <w:rFonts w:cs="Arial"/>
                <w:szCs w:val="22"/>
              </w:rPr>
              <w:t>Feature “Smart Unlock Ignition” is disabled</w:t>
            </w:r>
          </w:p>
        </w:tc>
      </w:tr>
      <w:tr w:rsidR="00AB0892" w:rsidRPr="00A82BF4" w14:paraId="1D37ECD3" w14:textId="77777777" w:rsidTr="00AB0892">
        <w:trPr>
          <w:trHeight w:val="255"/>
        </w:trPr>
        <w:tc>
          <w:tcPr>
            <w:tcW w:w="1596" w:type="dxa"/>
            <w:shd w:val="clear" w:color="auto" w:fill="D9D9D9" w:themeFill="background1" w:themeFillShade="D9"/>
          </w:tcPr>
          <w:p w14:paraId="7C719FCD" w14:textId="77777777" w:rsidR="00AB0892" w:rsidRPr="00C66B68" w:rsidRDefault="00AB0892" w:rsidP="00AB0892">
            <w:pPr>
              <w:rPr>
                <w:rFonts w:cs="Arial"/>
                <w:b/>
                <w:bCs/>
                <w:color w:val="000000"/>
                <w:szCs w:val="22"/>
              </w:rPr>
            </w:pPr>
          </w:p>
        </w:tc>
        <w:tc>
          <w:tcPr>
            <w:tcW w:w="529" w:type="dxa"/>
            <w:shd w:val="clear" w:color="auto" w:fill="auto"/>
          </w:tcPr>
          <w:p w14:paraId="2E0C7349" w14:textId="03D9535E" w:rsidR="00AB0892" w:rsidRPr="00C66B68" w:rsidRDefault="00AB0892" w:rsidP="00AB0892">
            <w:pPr>
              <w:rPr>
                <w:rFonts w:cs="Arial"/>
                <w:color w:val="000000"/>
                <w:szCs w:val="22"/>
              </w:rPr>
            </w:pPr>
          </w:p>
        </w:tc>
        <w:tc>
          <w:tcPr>
            <w:tcW w:w="8076" w:type="dxa"/>
            <w:shd w:val="clear" w:color="auto" w:fill="auto"/>
          </w:tcPr>
          <w:p w14:paraId="2EAF7C15" w14:textId="435FDF51" w:rsidR="00AB0892" w:rsidRPr="00C66B68" w:rsidRDefault="00AB0892" w:rsidP="00AB0892">
            <w:pPr>
              <w:rPr>
                <w:rFonts w:cs="Arial"/>
              </w:rPr>
            </w:pPr>
            <w:r>
              <w:rPr>
                <w:rFonts w:cs="Arial"/>
                <w:szCs w:val="22"/>
              </w:rPr>
              <w:t>Feature “</w:t>
            </w:r>
            <w:r w:rsidRPr="003B17D5">
              <w:rPr>
                <w:rFonts w:cs="Arial"/>
                <w:szCs w:val="22"/>
              </w:rPr>
              <w:t xml:space="preserve">Enhanced </w:t>
            </w:r>
            <w:r>
              <w:rPr>
                <w:rFonts w:cs="Arial"/>
                <w:szCs w:val="22"/>
              </w:rPr>
              <w:t>Trim Switch Inhibit” is deactivated</w:t>
            </w:r>
          </w:p>
        </w:tc>
      </w:tr>
      <w:tr w:rsidR="00AB0892" w:rsidRPr="00A82BF4" w14:paraId="5BBADDBF" w14:textId="77777777" w:rsidTr="00AB0892">
        <w:trPr>
          <w:trHeight w:val="255"/>
        </w:trPr>
        <w:tc>
          <w:tcPr>
            <w:tcW w:w="1596" w:type="dxa"/>
            <w:shd w:val="clear" w:color="auto" w:fill="D9D9D9" w:themeFill="background1" w:themeFillShade="D9"/>
          </w:tcPr>
          <w:p w14:paraId="0585212A" w14:textId="77777777" w:rsidR="00AB0892" w:rsidRPr="00C66B68" w:rsidRDefault="00AB0892" w:rsidP="00AB0892">
            <w:pPr>
              <w:rPr>
                <w:rFonts w:cs="Arial"/>
                <w:b/>
                <w:bCs/>
                <w:color w:val="000000"/>
                <w:szCs w:val="22"/>
              </w:rPr>
            </w:pPr>
          </w:p>
        </w:tc>
        <w:tc>
          <w:tcPr>
            <w:tcW w:w="529" w:type="dxa"/>
            <w:shd w:val="clear" w:color="auto" w:fill="auto"/>
          </w:tcPr>
          <w:p w14:paraId="5F55F8CF" w14:textId="77777777" w:rsidR="00AB0892" w:rsidRPr="00C66B68" w:rsidRDefault="00AB0892" w:rsidP="00AB0892">
            <w:pPr>
              <w:rPr>
                <w:rFonts w:cs="Arial"/>
                <w:color w:val="000000"/>
                <w:szCs w:val="22"/>
              </w:rPr>
            </w:pPr>
          </w:p>
        </w:tc>
        <w:tc>
          <w:tcPr>
            <w:tcW w:w="8076" w:type="dxa"/>
            <w:shd w:val="clear" w:color="auto" w:fill="auto"/>
          </w:tcPr>
          <w:p w14:paraId="00371204" w14:textId="5006F9AC" w:rsidR="00AB0892" w:rsidRPr="00C66B68" w:rsidRDefault="00AB0892" w:rsidP="00AB0892">
            <w:pPr>
              <w:rPr>
                <w:rFonts w:cs="Arial"/>
                <w:szCs w:val="22"/>
              </w:rPr>
            </w:pPr>
            <w:r>
              <w:rPr>
                <w:rFonts w:cs="Arial"/>
                <w:szCs w:val="22"/>
              </w:rPr>
              <w:t>Any Cabin Door is open and any Cargo Door is open</w:t>
            </w:r>
          </w:p>
        </w:tc>
      </w:tr>
      <w:tr w:rsidR="00AB0892" w:rsidRPr="00A82BF4" w14:paraId="3815D51F" w14:textId="77777777" w:rsidTr="00AB0892">
        <w:trPr>
          <w:trHeight w:val="255"/>
        </w:trPr>
        <w:tc>
          <w:tcPr>
            <w:tcW w:w="1596" w:type="dxa"/>
            <w:shd w:val="clear" w:color="auto" w:fill="D9D9D9" w:themeFill="background1" w:themeFillShade="D9"/>
          </w:tcPr>
          <w:p w14:paraId="2AD9CE5E" w14:textId="36A50DC2" w:rsidR="00AB0892" w:rsidRPr="00C66B68" w:rsidRDefault="00AB0892" w:rsidP="00AB0892">
            <w:pPr>
              <w:rPr>
                <w:rFonts w:cs="Arial"/>
                <w:b/>
                <w:bCs/>
                <w:color w:val="000000"/>
                <w:szCs w:val="22"/>
              </w:rPr>
            </w:pPr>
          </w:p>
        </w:tc>
        <w:tc>
          <w:tcPr>
            <w:tcW w:w="529" w:type="dxa"/>
            <w:shd w:val="clear" w:color="auto" w:fill="auto"/>
          </w:tcPr>
          <w:p w14:paraId="00CEB62F" w14:textId="77777777" w:rsidR="00AB0892" w:rsidRPr="00C66B68" w:rsidRDefault="00AB0892" w:rsidP="00AB0892">
            <w:pPr>
              <w:rPr>
                <w:rFonts w:cs="Arial"/>
                <w:color w:val="000000"/>
                <w:szCs w:val="22"/>
              </w:rPr>
            </w:pPr>
          </w:p>
        </w:tc>
        <w:tc>
          <w:tcPr>
            <w:tcW w:w="8076" w:type="dxa"/>
            <w:shd w:val="clear" w:color="auto" w:fill="auto"/>
          </w:tcPr>
          <w:p w14:paraId="7C147693" w14:textId="750D8FE2" w:rsidR="00AB0892" w:rsidRPr="00AB0892" w:rsidRDefault="00AB0892" w:rsidP="00AB0892">
            <w:pPr>
              <w:rPr>
                <w:rFonts w:cs="Arial"/>
                <w:szCs w:val="22"/>
              </w:rPr>
            </w:pPr>
          </w:p>
        </w:tc>
      </w:tr>
      <w:tr w:rsidR="00AB0892" w:rsidRPr="00A82BF4" w14:paraId="13895A44" w14:textId="77777777" w:rsidTr="00AB0892">
        <w:trPr>
          <w:trHeight w:val="255"/>
        </w:trPr>
        <w:tc>
          <w:tcPr>
            <w:tcW w:w="1596" w:type="dxa"/>
            <w:shd w:val="clear" w:color="auto" w:fill="D9D9D9" w:themeFill="background1" w:themeFillShade="D9"/>
          </w:tcPr>
          <w:p w14:paraId="389DD982" w14:textId="2455CB16" w:rsidR="00AB0892" w:rsidRPr="00C66B68" w:rsidRDefault="00AB0892" w:rsidP="00AB0892">
            <w:pPr>
              <w:rPr>
                <w:rFonts w:cs="Arial"/>
                <w:b/>
                <w:bCs/>
                <w:color w:val="000000"/>
                <w:szCs w:val="22"/>
              </w:rPr>
            </w:pPr>
            <w:r w:rsidRPr="00C66B68">
              <w:rPr>
                <w:rFonts w:cs="Arial"/>
                <w:b/>
                <w:bCs/>
                <w:color w:val="000000"/>
                <w:szCs w:val="22"/>
              </w:rPr>
              <w:t>Main Flow</w:t>
            </w:r>
          </w:p>
        </w:tc>
        <w:tc>
          <w:tcPr>
            <w:tcW w:w="529" w:type="dxa"/>
            <w:shd w:val="clear" w:color="auto" w:fill="auto"/>
          </w:tcPr>
          <w:p w14:paraId="1AAE2280" w14:textId="0A5CD9BF" w:rsidR="00AB0892" w:rsidRPr="00C66B68" w:rsidRDefault="00AB0892" w:rsidP="00AB0892">
            <w:pPr>
              <w:rPr>
                <w:rFonts w:cs="Arial"/>
                <w:color w:val="000000"/>
                <w:szCs w:val="22"/>
              </w:rPr>
            </w:pPr>
            <w:r w:rsidRPr="00C66B68">
              <w:rPr>
                <w:rFonts w:cs="Arial"/>
                <w:color w:val="000000"/>
                <w:szCs w:val="22"/>
              </w:rPr>
              <w:t>M1</w:t>
            </w:r>
          </w:p>
        </w:tc>
        <w:tc>
          <w:tcPr>
            <w:tcW w:w="8076" w:type="dxa"/>
            <w:shd w:val="clear" w:color="auto" w:fill="auto"/>
          </w:tcPr>
          <w:p w14:paraId="256E4CE9" w14:textId="5482209F" w:rsidR="00AB0892" w:rsidRPr="00C66B68" w:rsidRDefault="00347817" w:rsidP="00A743EE">
            <w:pPr>
              <w:rPr>
                <w:rFonts w:cs="Arial"/>
                <w:szCs w:val="22"/>
              </w:rPr>
            </w:pPr>
            <w:r w:rsidRPr="00483EBD">
              <w:rPr>
                <w:rFonts w:cs="Arial"/>
                <w:szCs w:val="22"/>
              </w:rPr>
              <w:t xml:space="preserve">User </w:t>
            </w:r>
            <w:r>
              <w:rPr>
                <w:rFonts w:cs="Arial"/>
                <w:szCs w:val="22"/>
              </w:rPr>
              <w:t xml:space="preserve">triggers Lock All with single lock action with appropriate trigger, </w:t>
            </w:r>
            <w:r w:rsidR="00AB0892">
              <w:rPr>
                <w:rFonts w:cs="Arial"/>
                <w:szCs w:val="22"/>
              </w:rPr>
              <w:t>while</w:t>
            </w:r>
            <w:r w:rsidR="00A743EE">
              <w:rPr>
                <w:rFonts w:cs="Arial"/>
                <w:szCs w:val="22"/>
              </w:rPr>
              <w:t xml:space="preserve"> a cabin AND cargo door is open</w:t>
            </w:r>
          </w:p>
        </w:tc>
      </w:tr>
      <w:tr w:rsidR="00AB0892" w:rsidRPr="00A82BF4" w14:paraId="20A8244F" w14:textId="77777777" w:rsidTr="00AB0892">
        <w:trPr>
          <w:trHeight w:val="255"/>
        </w:trPr>
        <w:tc>
          <w:tcPr>
            <w:tcW w:w="1596" w:type="dxa"/>
            <w:shd w:val="clear" w:color="auto" w:fill="D9D9D9" w:themeFill="background1" w:themeFillShade="D9"/>
          </w:tcPr>
          <w:p w14:paraId="1758B175" w14:textId="5B9B8DCE" w:rsidR="00AB0892" w:rsidRPr="00C66B68" w:rsidRDefault="00AB0892" w:rsidP="00AB0892">
            <w:pPr>
              <w:rPr>
                <w:rFonts w:cs="Arial"/>
                <w:b/>
                <w:bCs/>
                <w:color w:val="000000"/>
                <w:szCs w:val="22"/>
              </w:rPr>
            </w:pPr>
          </w:p>
        </w:tc>
        <w:tc>
          <w:tcPr>
            <w:tcW w:w="529" w:type="dxa"/>
            <w:shd w:val="clear" w:color="auto" w:fill="auto"/>
          </w:tcPr>
          <w:p w14:paraId="409C854F" w14:textId="799BEFE0" w:rsidR="00AB0892" w:rsidRPr="00C66B68" w:rsidRDefault="00AB0892" w:rsidP="00AB0892">
            <w:pPr>
              <w:rPr>
                <w:rFonts w:cs="Arial"/>
                <w:color w:val="000000"/>
                <w:szCs w:val="22"/>
              </w:rPr>
            </w:pPr>
            <w:r w:rsidRPr="00C66B68">
              <w:rPr>
                <w:rFonts w:cs="Arial"/>
                <w:color w:val="000000"/>
                <w:szCs w:val="22"/>
              </w:rPr>
              <w:t>M2</w:t>
            </w:r>
          </w:p>
        </w:tc>
        <w:tc>
          <w:tcPr>
            <w:tcW w:w="8076" w:type="dxa"/>
            <w:shd w:val="clear" w:color="auto" w:fill="auto"/>
          </w:tcPr>
          <w:p w14:paraId="4FB2FD31" w14:textId="6E4E4E9F" w:rsidR="00AB0892" w:rsidRPr="00C66B68" w:rsidRDefault="00AB0892" w:rsidP="00AB0892">
            <w:pPr>
              <w:rPr>
                <w:rFonts w:cs="Arial"/>
                <w:szCs w:val="22"/>
              </w:rPr>
            </w:pPr>
            <w:r>
              <w:rPr>
                <w:rFonts w:cs="Arial"/>
                <w:szCs w:val="22"/>
              </w:rPr>
              <w:t xml:space="preserve">All exterior handles will be locked/disabled -&gt; </w:t>
            </w:r>
            <w:r>
              <w:rPr>
                <w:rFonts w:cs="Arial"/>
                <w:color w:val="000000"/>
              </w:rPr>
              <w:t>Central Lock (CL)</w:t>
            </w:r>
          </w:p>
        </w:tc>
      </w:tr>
      <w:tr w:rsidR="00AB0892" w:rsidRPr="00A82BF4" w14:paraId="49DC50EE" w14:textId="77777777" w:rsidTr="00AB0892">
        <w:trPr>
          <w:trHeight w:val="255"/>
        </w:trPr>
        <w:tc>
          <w:tcPr>
            <w:tcW w:w="1596" w:type="dxa"/>
            <w:shd w:val="clear" w:color="auto" w:fill="D9D9D9" w:themeFill="background1" w:themeFillShade="D9"/>
          </w:tcPr>
          <w:p w14:paraId="6D85A691" w14:textId="77777777" w:rsidR="00AB0892" w:rsidRPr="00C66B68" w:rsidRDefault="00AB0892" w:rsidP="00AB0892">
            <w:pPr>
              <w:rPr>
                <w:rFonts w:cs="Arial"/>
                <w:b/>
                <w:bCs/>
                <w:color w:val="000000"/>
                <w:szCs w:val="22"/>
              </w:rPr>
            </w:pPr>
          </w:p>
        </w:tc>
        <w:tc>
          <w:tcPr>
            <w:tcW w:w="529" w:type="dxa"/>
            <w:shd w:val="clear" w:color="auto" w:fill="auto"/>
          </w:tcPr>
          <w:p w14:paraId="3B53E789" w14:textId="4D2B197B" w:rsidR="00AB0892" w:rsidRPr="00C66B68" w:rsidRDefault="00AB0892" w:rsidP="00AB0892">
            <w:pPr>
              <w:rPr>
                <w:rFonts w:cs="Arial"/>
                <w:color w:val="000000"/>
                <w:szCs w:val="22"/>
              </w:rPr>
            </w:pPr>
            <w:r>
              <w:rPr>
                <w:rFonts w:cs="Arial"/>
                <w:color w:val="000000"/>
                <w:szCs w:val="22"/>
              </w:rPr>
              <w:t>M3</w:t>
            </w:r>
          </w:p>
        </w:tc>
        <w:tc>
          <w:tcPr>
            <w:tcW w:w="8076" w:type="dxa"/>
            <w:shd w:val="clear" w:color="auto" w:fill="auto"/>
          </w:tcPr>
          <w:p w14:paraId="1CE64B1D" w14:textId="097D56EF" w:rsidR="00AB0892" w:rsidRPr="00C66B68" w:rsidRDefault="00AB0892" w:rsidP="00AB0892">
            <w:pPr>
              <w:rPr>
                <w:rFonts w:cs="Arial"/>
                <w:szCs w:val="22"/>
              </w:rPr>
            </w:pPr>
            <w:r>
              <w:rPr>
                <w:rFonts w:cs="Arial"/>
                <w:szCs w:val="22"/>
              </w:rPr>
              <w:t xml:space="preserve">After 1 second all exterior handles on cabin doors will be unlocked/enabled -&gt; </w:t>
            </w:r>
            <w:r>
              <w:rPr>
                <w:rFonts w:cs="Arial"/>
                <w:color w:val="000000"/>
              </w:rPr>
              <w:t>Cabin Door Unlock (CabDUL)</w:t>
            </w:r>
          </w:p>
        </w:tc>
      </w:tr>
      <w:tr w:rsidR="00AB0892" w:rsidRPr="00A82BF4" w14:paraId="44DE374C" w14:textId="77777777" w:rsidTr="00AB0892">
        <w:trPr>
          <w:trHeight w:val="255"/>
        </w:trPr>
        <w:tc>
          <w:tcPr>
            <w:tcW w:w="1596" w:type="dxa"/>
            <w:shd w:val="clear" w:color="auto" w:fill="D9D9D9" w:themeFill="background1" w:themeFillShade="D9"/>
          </w:tcPr>
          <w:p w14:paraId="2419998C" w14:textId="287CBABC" w:rsidR="00AB0892" w:rsidRPr="00C66B68" w:rsidRDefault="00AB0892" w:rsidP="00AB0892">
            <w:pPr>
              <w:rPr>
                <w:rFonts w:cs="Arial"/>
                <w:b/>
                <w:bCs/>
                <w:color w:val="000000"/>
                <w:szCs w:val="22"/>
              </w:rPr>
            </w:pPr>
          </w:p>
        </w:tc>
        <w:tc>
          <w:tcPr>
            <w:tcW w:w="529" w:type="dxa"/>
            <w:shd w:val="clear" w:color="auto" w:fill="auto"/>
          </w:tcPr>
          <w:p w14:paraId="05245698" w14:textId="541482B5" w:rsidR="00AB0892" w:rsidRPr="00C66B68" w:rsidRDefault="00AB0892" w:rsidP="00AB0892">
            <w:pPr>
              <w:rPr>
                <w:rFonts w:cs="Arial"/>
                <w:color w:val="000000"/>
                <w:szCs w:val="22"/>
              </w:rPr>
            </w:pPr>
            <w:r>
              <w:rPr>
                <w:rFonts w:cs="Arial"/>
                <w:color w:val="000000"/>
                <w:szCs w:val="22"/>
              </w:rPr>
              <w:t>M4</w:t>
            </w:r>
          </w:p>
        </w:tc>
        <w:tc>
          <w:tcPr>
            <w:tcW w:w="8076" w:type="dxa"/>
            <w:shd w:val="clear" w:color="auto" w:fill="auto"/>
          </w:tcPr>
          <w:p w14:paraId="5E1ACAAD" w14:textId="31E72D60" w:rsidR="00AB0892" w:rsidRPr="00C66B68" w:rsidRDefault="00AB0892" w:rsidP="00AB0892">
            <w:pPr>
              <w:rPr>
                <w:rFonts w:cs="Arial"/>
                <w:szCs w:val="22"/>
              </w:rPr>
            </w:pPr>
            <w:r>
              <w:rPr>
                <w:rFonts w:cs="Arial"/>
                <w:szCs w:val="22"/>
              </w:rPr>
              <w:t xml:space="preserve">User receives a mislock feedback </w:t>
            </w:r>
            <w:r w:rsidRPr="005206C3">
              <w:rPr>
                <w:rFonts w:cs="Arial"/>
              </w:rPr>
              <w:t xml:space="preserve">(if “Silent Mode” Feature is disabled AND “Audible </w:t>
            </w:r>
            <w:r>
              <w:rPr>
                <w:rFonts w:cs="Arial"/>
              </w:rPr>
              <w:t xml:space="preserve">Mislock </w:t>
            </w:r>
            <w:r w:rsidRPr="005206C3">
              <w:rPr>
                <w:rFonts w:cs="Arial"/>
              </w:rPr>
              <w:t>Feedback” Feature is enabled)</w:t>
            </w:r>
          </w:p>
        </w:tc>
      </w:tr>
      <w:tr w:rsidR="00AB0892" w:rsidRPr="00A82BF4" w14:paraId="1C0A9076" w14:textId="77777777" w:rsidTr="00AB0892">
        <w:trPr>
          <w:trHeight w:val="255"/>
        </w:trPr>
        <w:tc>
          <w:tcPr>
            <w:tcW w:w="1596" w:type="dxa"/>
            <w:shd w:val="clear" w:color="auto" w:fill="D9D9D9" w:themeFill="background1" w:themeFillShade="D9"/>
          </w:tcPr>
          <w:p w14:paraId="3CB1C23E" w14:textId="77777777" w:rsidR="00AB0892" w:rsidRPr="00C66B68" w:rsidRDefault="00AB0892" w:rsidP="00AB0892">
            <w:pPr>
              <w:rPr>
                <w:rFonts w:cs="Arial"/>
                <w:b/>
                <w:bCs/>
                <w:color w:val="000000"/>
                <w:szCs w:val="22"/>
              </w:rPr>
            </w:pPr>
          </w:p>
        </w:tc>
        <w:tc>
          <w:tcPr>
            <w:tcW w:w="529" w:type="dxa"/>
            <w:shd w:val="clear" w:color="auto" w:fill="auto"/>
          </w:tcPr>
          <w:p w14:paraId="0A75875D" w14:textId="5C54CD2A" w:rsidR="00AB0892" w:rsidRDefault="00AB0892" w:rsidP="00AB0892">
            <w:pPr>
              <w:rPr>
                <w:rFonts w:cs="Arial"/>
                <w:color w:val="000000"/>
                <w:szCs w:val="22"/>
              </w:rPr>
            </w:pPr>
            <w:r>
              <w:rPr>
                <w:rFonts w:cs="Arial"/>
                <w:color w:val="000000"/>
                <w:szCs w:val="22"/>
              </w:rPr>
              <w:t>M5</w:t>
            </w:r>
          </w:p>
        </w:tc>
        <w:tc>
          <w:tcPr>
            <w:tcW w:w="8076" w:type="dxa"/>
            <w:shd w:val="clear" w:color="auto" w:fill="auto"/>
          </w:tcPr>
          <w:p w14:paraId="59D6AF29" w14:textId="3C4FBD58" w:rsidR="00AB0892" w:rsidRDefault="00AB0892" w:rsidP="00AB0892">
            <w:pPr>
              <w:rPr>
                <w:rFonts w:cs="Arial"/>
                <w:szCs w:val="22"/>
              </w:rPr>
            </w:pPr>
            <w:r>
              <w:rPr>
                <w:rFonts w:cs="Arial"/>
                <w:color w:val="000000"/>
              </w:rPr>
              <w:t>All d</w:t>
            </w:r>
            <w:r w:rsidRPr="00002A37">
              <w:rPr>
                <w:rFonts w:cs="Arial"/>
                <w:color w:val="000000"/>
              </w:rPr>
              <w:t>oor</w:t>
            </w:r>
            <w:r>
              <w:rPr>
                <w:rFonts w:cs="Arial"/>
                <w:color w:val="000000"/>
              </w:rPr>
              <w:t>s</w:t>
            </w:r>
            <w:r w:rsidRPr="00002A37">
              <w:rPr>
                <w:rFonts w:cs="Arial"/>
                <w:color w:val="000000"/>
              </w:rPr>
              <w:t xml:space="preserve"> </w:t>
            </w:r>
            <w:r>
              <w:rPr>
                <w:rFonts w:cs="Arial"/>
                <w:color w:val="000000"/>
              </w:rPr>
              <w:t>can</w:t>
            </w:r>
            <w:r w:rsidRPr="00002A37">
              <w:rPr>
                <w:rFonts w:cs="Arial"/>
                <w:color w:val="000000"/>
              </w:rPr>
              <w:t xml:space="preserve"> be opened from</w:t>
            </w:r>
            <w:r>
              <w:rPr>
                <w:rFonts w:cs="Arial"/>
                <w:color w:val="000000"/>
              </w:rPr>
              <w:t xml:space="preserve"> inside and</w:t>
            </w:r>
            <w:r w:rsidRPr="00002A37">
              <w:rPr>
                <w:rFonts w:cs="Arial"/>
                <w:color w:val="000000"/>
              </w:rPr>
              <w:t xml:space="preserve"> </w:t>
            </w:r>
            <w:r>
              <w:rPr>
                <w:rFonts w:cs="Arial"/>
                <w:color w:val="000000"/>
              </w:rPr>
              <w:t xml:space="preserve">outside </w:t>
            </w:r>
          </w:p>
        </w:tc>
      </w:tr>
    </w:tbl>
    <w:p w14:paraId="1BFC4065" w14:textId="77777777" w:rsidR="00C639F1" w:rsidRDefault="00C639F1" w:rsidP="00C639F1">
      <w:pPr>
        <w:rPr>
          <w:rFonts w:cs="Arial"/>
        </w:rPr>
      </w:pPr>
    </w:p>
    <w:p w14:paraId="373F17BE" w14:textId="77777777" w:rsidR="00C639F1" w:rsidRDefault="00C639F1" w:rsidP="00C639F1">
      <w:pPr>
        <w:rPr>
          <w:rFonts w:cs="Arial"/>
        </w:rPr>
      </w:pPr>
    </w:p>
    <w:p w14:paraId="0A7E9E95" w14:textId="77777777" w:rsidR="00C639F1" w:rsidRPr="0017445F" w:rsidRDefault="00C639F1" w:rsidP="00C639F1">
      <w:pPr>
        <w:pStyle w:val="REUseCase"/>
        <w:shd w:val="clear" w:color="auto" w:fill="F2F2F2" w:themeFill="background1" w:themeFillShade="F2"/>
      </w:pPr>
      <w:r w:rsidRPr="0017445F">
        <w:t>###</w:t>
      </w:r>
      <w:bookmarkStart w:id="130" w:name="UC_F_00014_ID__Cabin_All_Unlock__Enable_"/>
      <w:r>
        <w:t>UC_F_SUL_00014</w:t>
      </w:r>
      <w:bookmarkEnd w:id="130"/>
      <w:r w:rsidRPr="0017445F">
        <w:t>##</w:t>
      </w:r>
      <w:r>
        <w:t xml:space="preserve"># [Cabin All Unlock] Enable All Exterior Handles on Cabin Doors on Commercial Vehicles with Front or Rear Door Open </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572"/>
        <w:gridCol w:w="523"/>
        <w:gridCol w:w="8106"/>
      </w:tblGrid>
      <w:tr w:rsidR="00AB0892" w:rsidRPr="00A82BF4" w14:paraId="43A88BD9" w14:textId="77777777" w:rsidTr="00AB0892">
        <w:trPr>
          <w:trHeight w:val="255"/>
        </w:trPr>
        <w:tc>
          <w:tcPr>
            <w:tcW w:w="1572" w:type="dxa"/>
            <w:shd w:val="clear" w:color="auto" w:fill="D9D9D9" w:themeFill="background1" w:themeFillShade="D9"/>
            <w:hideMark/>
          </w:tcPr>
          <w:p w14:paraId="36966357" w14:textId="77777777" w:rsidR="00AB0892" w:rsidRPr="00C66B68" w:rsidRDefault="00AB0892" w:rsidP="00AB0892">
            <w:pPr>
              <w:rPr>
                <w:rFonts w:cs="Arial"/>
                <w:b/>
                <w:bCs/>
                <w:color w:val="000000"/>
                <w:szCs w:val="22"/>
              </w:rPr>
            </w:pPr>
            <w:r w:rsidRPr="00C66B68">
              <w:rPr>
                <w:rFonts w:cs="Arial"/>
                <w:b/>
                <w:bCs/>
                <w:color w:val="000000"/>
                <w:szCs w:val="22"/>
              </w:rPr>
              <w:t>Purpose</w:t>
            </w:r>
          </w:p>
        </w:tc>
        <w:tc>
          <w:tcPr>
            <w:tcW w:w="523" w:type="dxa"/>
            <w:shd w:val="clear" w:color="auto" w:fill="auto"/>
            <w:hideMark/>
          </w:tcPr>
          <w:p w14:paraId="426DD6B3" w14:textId="77777777" w:rsidR="00AB0892" w:rsidRPr="00C66B68" w:rsidRDefault="00AB0892" w:rsidP="00AB0892">
            <w:pPr>
              <w:rPr>
                <w:rFonts w:cs="Arial"/>
                <w:color w:val="000000"/>
                <w:szCs w:val="22"/>
              </w:rPr>
            </w:pPr>
          </w:p>
        </w:tc>
        <w:tc>
          <w:tcPr>
            <w:tcW w:w="8106" w:type="dxa"/>
            <w:shd w:val="clear" w:color="auto" w:fill="auto"/>
          </w:tcPr>
          <w:p w14:paraId="712CCC72" w14:textId="77777777" w:rsidR="00AB0892" w:rsidRDefault="00AB0892" w:rsidP="00AB0892">
            <w:pPr>
              <w:rPr>
                <w:rFonts w:cs="Arial"/>
                <w:szCs w:val="22"/>
              </w:rPr>
            </w:pPr>
            <w:r>
              <w:rPr>
                <w:rFonts w:cs="Arial"/>
                <w:szCs w:val="22"/>
              </w:rPr>
              <w:t>The feature enables all exterior handles on cabin doors and all interior handles after the user locks the vehicle while a cabin door is open. This feature avoids a locking of the remote key inside the vehicle.</w:t>
            </w:r>
          </w:p>
          <w:p w14:paraId="0AD25F8E" w14:textId="5EAC3489" w:rsidR="00AB0892" w:rsidRPr="00C66B68" w:rsidRDefault="00AB0892" w:rsidP="00AB0892">
            <w:pPr>
              <w:rPr>
                <w:rFonts w:cs="Arial"/>
                <w:szCs w:val="22"/>
              </w:rPr>
            </w:pPr>
            <w:r w:rsidRPr="00DD72B2">
              <w:rPr>
                <w:rFonts w:cs="Arial"/>
                <w:noProof/>
                <w:szCs w:val="22"/>
                <w:lang w:val="de-DE" w:eastAsia="de-DE"/>
              </w:rPr>
              <w:lastRenderedPageBreak/>
              <mc:AlternateContent>
                <mc:Choice Requires="wpg">
                  <w:drawing>
                    <wp:inline distT="0" distB="0" distL="0" distR="0" wp14:anchorId="0F68672E" wp14:editId="334B0968">
                      <wp:extent cx="4975165" cy="5004479"/>
                      <wp:effectExtent l="0" t="0" r="35560" b="43815"/>
                      <wp:docPr id="91874" name="Gruppieren 1"/>
                      <wp:cNvGraphicFramePr/>
                      <a:graphic xmlns:a="http://schemas.openxmlformats.org/drawingml/2006/main">
                        <a:graphicData uri="http://schemas.microsoft.com/office/word/2010/wordprocessingGroup">
                          <wpg:wgp>
                            <wpg:cNvGrpSpPr/>
                            <wpg:grpSpPr>
                              <a:xfrm>
                                <a:off x="0" y="0"/>
                                <a:ext cx="4975165" cy="5004479"/>
                                <a:chOff x="0" y="0"/>
                                <a:chExt cx="4975165" cy="5004479"/>
                              </a:xfrm>
                            </wpg:grpSpPr>
                            <pic:pic xmlns:pic="http://schemas.openxmlformats.org/drawingml/2006/picture">
                              <pic:nvPicPr>
                                <pic:cNvPr id="91875"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82950" y="3485556"/>
                                  <a:ext cx="433039" cy="719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876" name="Line 7"/>
                              <wps:cNvCnPr/>
                              <wps:spPr bwMode="auto">
                                <a:xfrm>
                                  <a:off x="2836882" y="3996504"/>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877" name="Gerade Verbindung 81"/>
                              <wps:cNvCnPr>
                                <a:cxnSpLocks noChangeShapeType="1"/>
                              </wps:cNvCnPr>
                              <wps:spPr bwMode="auto">
                                <a:xfrm>
                                  <a:off x="2787005" y="3933290"/>
                                  <a:ext cx="39655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878" name="Line 6"/>
                              <wps:cNvCnPr/>
                              <wps:spPr bwMode="auto">
                                <a:xfrm flipH="1">
                                  <a:off x="2908262" y="4158872"/>
                                  <a:ext cx="144346"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1879" name="Line 9"/>
                              <wps:cNvCnPr/>
                              <wps:spPr bwMode="auto">
                                <a:xfrm>
                                  <a:off x="3122084" y="3996504"/>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880" name="Line 7"/>
                              <wps:cNvCnPr/>
                              <wps:spPr bwMode="auto">
                                <a:xfrm rot="2700000">
                                  <a:off x="2762352" y="3740778"/>
                                  <a:ext cx="0" cy="17994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881" name="Ellipse 91881"/>
                              <wps:cNvSpPr>
                                <a:spLocks noChangeArrowheads="1"/>
                              </wps:cNvSpPr>
                              <wps:spPr bwMode="auto">
                                <a:xfrm>
                                  <a:off x="2929676" y="3734287"/>
                                  <a:ext cx="107912" cy="107780"/>
                                </a:xfrm>
                                <a:prstGeom prst="ellipse">
                                  <a:avLst/>
                                </a:prstGeom>
                                <a:solidFill>
                                  <a:srgbClr val="FF0000"/>
                                </a:solidFill>
                                <a:ln w="9525" algn="ctr">
                                  <a:solidFill>
                                    <a:schemeClr val="tx1"/>
                                  </a:solidFill>
                                  <a:round/>
                                  <a:headEnd/>
                                  <a:tailEnd/>
                                </a:ln>
                              </wps:spPr>
                              <wps:bodyPr/>
                            </wps:wsp>
                            <wps:wsp>
                              <wps:cNvPr id="91882" name="Gerade Verbindung mit Pfeil 91882"/>
                              <wps:cNvCnPr/>
                              <wps:spPr>
                                <a:xfrm>
                                  <a:off x="3428831" y="3841941"/>
                                  <a:ext cx="539632"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1883"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62638" y="3485556"/>
                                  <a:ext cx="431451" cy="719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884" name="Gerade Verbindung 81"/>
                              <wps:cNvCnPr>
                                <a:cxnSpLocks noChangeShapeType="1"/>
                              </wps:cNvCnPr>
                              <wps:spPr bwMode="auto">
                                <a:xfrm>
                                  <a:off x="4267417" y="3932156"/>
                                  <a:ext cx="39655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885" name="Line 9"/>
                              <wps:cNvCnPr/>
                              <wps:spPr bwMode="auto">
                                <a:xfrm>
                                  <a:off x="4613230" y="3750830"/>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86" name="Ellipse 91886"/>
                              <wps:cNvSpPr>
                                <a:spLocks noChangeArrowheads="1"/>
                              </wps:cNvSpPr>
                              <wps:spPr bwMode="auto">
                                <a:xfrm>
                                  <a:off x="4410272" y="3729609"/>
                                  <a:ext cx="107912" cy="107780"/>
                                </a:xfrm>
                                <a:prstGeom prst="ellipse">
                                  <a:avLst/>
                                </a:prstGeom>
                                <a:noFill/>
                                <a:ln w="9525" algn="ctr">
                                  <a:solidFill>
                                    <a:schemeClr val="tx1"/>
                                  </a:solidFill>
                                  <a:round/>
                                  <a:headEnd/>
                                  <a:tailEnd/>
                                </a:ln>
                              </wps:spPr>
                              <wps:bodyPr/>
                            </wps:wsp>
                            <pic:pic xmlns:pic="http://schemas.openxmlformats.org/drawingml/2006/picture">
                              <pic:nvPicPr>
                                <pic:cNvPr id="91887"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006109" y="3485362"/>
                                  <a:ext cx="431524"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888" name="Gerade Verbindung 81"/>
                              <wps:cNvCnPr>
                                <a:cxnSpLocks noChangeShapeType="1"/>
                              </wps:cNvCnPr>
                              <wps:spPr bwMode="auto">
                                <a:xfrm>
                                  <a:off x="1012457" y="3935770"/>
                                  <a:ext cx="396619"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889" name="Line 6"/>
                              <wps:cNvCnPr/>
                              <wps:spPr bwMode="auto">
                                <a:xfrm flipH="1">
                                  <a:off x="1133618" y="4196489"/>
                                  <a:ext cx="14437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1890" name="Line 7"/>
                              <wps:cNvCnPr/>
                              <wps:spPr bwMode="auto">
                                <a:xfrm rot="2700000">
                                  <a:off x="982948" y="3746339"/>
                                  <a:ext cx="0" cy="17994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91" name="Ellipse 91891"/>
                              <wps:cNvSpPr>
                                <a:spLocks noChangeArrowheads="1"/>
                              </wps:cNvSpPr>
                              <wps:spPr bwMode="auto">
                                <a:xfrm>
                                  <a:off x="1153763" y="3729481"/>
                                  <a:ext cx="107930" cy="107809"/>
                                </a:xfrm>
                                <a:prstGeom prst="ellipse">
                                  <a:avLst/>
                                </a:prstGeom>
                                <a:noFill/>
                                <a:ln w="9525" algn="ctr">
                                  <a:solidFill>
                                    <a:schemeClr val="tx1"/>
                                  </a:solidFill>
                                  <a:round/>
                                  <a:headEnd/>
                                  <a:tailEnd/>
                                </a:ln>
                              </wps:spPr>
                              <wps:bodyPr/>
                            </wps:wsp>
                            <wps:wsp>
                              <wps:cNvPr id="91892" name="Gerade Verbindung mit Pfeil 91892"/>
                              <wps:cNvCnPr/>
                              <wps:spPr>
                                <a:xfrm>
                                  <a:off x="1810626" y="3854023"/>
                                  <a:ext cx="53972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893" name="Line 6"/>
                              <wps:cNvCnPr/>
                              <wps:spPr bwMode="auto">
                                <a:xfrm flipH="1">
                                  <a:off x="4397994" y="4158872"/>
                                  <a:ext cx="144346"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1894" name="Line 7"/>
                              <wps:cNvCnPr/>
                              <wps:spPr bwMode="auto">
                                <a:xfrm>
                                  <a:off x="4324941" y="3993332"/>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895" name="Line 9"/>
                              <wps:cNvCnPr/>
                              <wps:spPr bwMode="auto">
                                <a:xfrm>
                                  <a:off x="4610142" y="3993332"/>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896" name="Line 9"/>
                              <wps:cNvCnPr/>
                              <wps:spPr bwMode="auto">
                                <a:xfrm>
                                  <a:off x="3122084" y="3776883"/>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897" name="Line 9"/>
                              <wps:cNvCnPr/>
                              <wps:spPr bwMode="auto">
                                <a:xfrm>
                                  <a:off x="1362704" y="3776883"/>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98" name="Line 9"/>
                              <wps:cNvCnPr/>
                              <wps:spPr bwMode="auto">
                                <a:xfrm>
                                  <a:off x="1362704" y="3993332"/>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899" name="Line 7"/>
                              <wps:cNvCnPr/>
                              <wps:spPr bwMode="auto">
                                <a:xfrm>
                                  <a:off x="1054609" y="3993332"/>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900" name="Text Box 211"/>
                              <wps:cNvSpPr txBox="1"/>
                              <wps:spPr>
                                <a:xfrm>
                                  <a:off x="1628701" y="3570415"/>
                                  <a:ext cx="833585"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CB51AE"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78093FAC" w14:textId="77777777" w:rsidR="00C82F17" w:rsidRDefault="00C82F17" w:rsidP="00AB0892">
                                    <w:pPr>
                                      <w:pStyle w:val="NormalWeb"/>
                                      <w:overflowPunct w:val="0"/>
                                      <w:spacing w:before="0" w:beforeAutospacing="0" w:after="0" w:afterAutospacing="0"/>
                                      <w:jc w:val="center"/>
                                    </w:pPr>
                                    <w:r>
                                      <w:rPr>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901" name="Text Box 211"/>
                              <wps:cNvSpPr txBox="1"/>
                              <wps:spPr>
                                <a:xfrm>
                                  <a:off x="3225120" y="3554566"/>
                                  <a:ext cx="833585"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8940B8"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902" name="Line 7"/>
                              <wps:cNvCnPr/>
                              <wps:spPr bwMode="auto">
                                <a:xfrm rot="2700000">
                                  <a:off x="4265479" y="3741740"/>
                                  <a:ext cx="0" cy="17994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903"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82950" y="4285218"/>
                                  <a:ext cx="433039" cy="719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04" name="Line 7"/>
                              <wps:cNvCnPr/>
                              <wps:spPr bwMode="auto">
                                <a:xfrm>
                                  <a:off x="2836882" y="4796166"/>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905" name="Gerade Verbindung 81"/>
                              <wps:cNvCnPr>
                                <a:cxnSpLocks noChangeShapeType="1"/>
                              </wps:cNvCnPr>
                              <wps:spPr bwMode="auto">
                                <a:xfrm>
                                  <a:off x="2787005" y="4732952"/>
                                  <a:ext cx="39655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906" name="Line 6"/>
                              <wps:cNvCnPr/>
                              <wps:spPr bwMode="auto">
                                <a:xfrm flipH="1">
                                  <a:off x="2908262" y="4958534"/>
                                  <a:ext cx="144346"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1907" name="Line 9"/>
                              <wps:cNvCnPr/>
                              <wps:spPr bwMode="auto">
                                <a:xfrm>
                                  <a:off x="3122084" y="4796166"/>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908" name="Line 7"/>
                              <wps:cNvCnPr/>
                              <wps:spPr bwMode="auto">
                                <a:xfrm rot="18900000" flipH="1">
                                  <a:off x="3188480" y="4546025"/>
                                  <a:ext cx="0" cy="17994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909" name="Ellipse 91909"/>
                              <wps:cNvSpPr>
                                <a:spLocks noChangeArrowheads="1"/>
                              </wps:cNvSpPr>
                              <wps:spPr bwMode="auto">
                                <a:xfrm>
                                  <a:off x="2929676" y="4533949"/>
                                  <a:ext cx="107912" cy="107780"/>
                                </a:xfrm>
                                <a:prstGeom prst="ellipse">
                                  <a:avLst/>
                                </a:prstGeom>
                                <a:solidFill>
                                  <a:srgbClr val="FF0000"/>
                                </a:solidFill>
                                <a:ln w="9525" algn="ctr">
                                  <a:solidFill>
                                    <a:schemeClr val="tx1"/>
                                  </a:solidFill>
                                  <a:round/>
                                  <a:headEnd/>
                                  <a:tailEnd/>
                                </a:ln>
                              </wps:spPr>
                              <wps:bodyPr/>
                            </wps:wsp>
                            <wps:wsp>
                              <wps:cNvPr id="91910" name="Gerade Verbindung mit Pfeil 91910"/>
                              <wps:cNvCnPr/>
                              <wps:spPr>
                                <a:xfrm>
                                  <a:off x="3428831" y="4641603"/>
                                  <a:ext cx="539632"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1911"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62638" y="4285218"/>
                                  <a:ext cx="431451" cy="719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12" name="Gerade Verbindung 81"/>
                              <wps:cNvCnPr>
                                <a:cxnSpLocks noChangeShapeType="1"/>
                              </wps:cNvCnPr>
                              <wps:spPr bwMode="auto">
                                <a:xfrm>
                                  <a:off x="4267417" y="4731818"/>
                                  <a:ext cx="39655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913" name="Line 9"/>
                              <wps:cNvCnPr/>
                              <wps:spPr bwMode="auto">
                                <a:xfrm>
                                  <a:off x="4300618" y="4550492"/>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914" name="Ellipse 91914"/>
                              <wps:cNvSpPr>
                                <a:spLocks noChangeArrowheads="1"/>
                              </wps:cNvSpPr>
                              <wps:spPr bwMode="auto">
                                <a:xfrm>
                                  <a:off x="4410272" y="4529271"/>
                                  <a:ext cx="107912" cy="107780"/>
                                </a:xfrm>
                                <a:prstGeom prst="ellipse">
                                  <a:avLst/>
                                </a:prstGeom>
                                <a:noFill/>
                                <a:ln w="9525" algn="ctr">
                                  <a:solidFill>
                                    <a:schemeClr val="tx1"/>
                                  </a:solidFill>
                                  <a:round/>
                                  <a:headEnd/>
                                  <a:tailEnd/>
                                </a:ln>
                              </wps:spPr>
                              <wps:bodyPr/>
                            </wps:wsp>
                            <pic:pic xmlns:pic="http://schemas.openxmlformats.org/drawingml/2006/picture">
                              <pic:nvPicPr>
                                <pic:cNvPr id="91915"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006109" y="4285024"/>
                                  <a:ext cx="431524"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16" name="Gerade Verbindung 81"/>
                              <wps:cNvCnPr>
                                <a:cxnSpLocks noChangeShapeType="1"/>
                              </wps:cNvCnPr>
                              <wps:spPr bwMode="auto">
                                <a:xfrm>
                                  <a:off x="1012457" y="4735432"/>
                                  <a:ext cx="396619"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917" name="Line 6"/>
                              <wps:cNvCnPr/>
                              <wps:spPr bwMode="auto">
                                <a:xfrm flipH="1">
                                  <a:off x="1133618" y="4996151"/>
                                  <a:ext cx="144372"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1918" name="Line 7"/>
                              <wps:cNvCnPr/>
                              <wps:spPr bwMode="auto">
                                <a:xfrm rot="18900000" flipH="1">
                                  <a:off x="1409076" y="4551586"/>
                                  <a:ext cx="0" cy="17994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919" name="Ellipse 91919"/>
                              <wps:cNvSpPr>
                                <a:spLocks noChangeArrowheads="1"/>
                              </wps:cNvSpPr>
                              <wps:spPr bwMode="auto">
                                <a:xfrm>
                                  <a:off x="1153763" y="4529143"/>
                                  <a:ext cx="107930" cy="107809"/>
                                </a:xfrm>
                                <a:prstGeom prst="ellipse">
                                  <a:avLst/>
                                </a:prstGeom>
                                <a:noFill/>
                                <a:ln w="9525" algn="ctr">
                                  <a:solidFill>
                                    <a:schemeClr val="tx1"/>
                                  </a:solidFill>
                                  <a:round/>
                                  <a:headEnd/>
                                  <a:tailEnd/>
                                </a:ln>
                              </wps:spPr>
                              <wps:bodyPr/>
                            </wps:wsp>
                            <wps:wsp>
                              <wps:cNvPr id="91920" name="Gerade Verbindung mit Pfeil 91920"/>
                              <wps:cNvCnPr/>
                              <wps:spPr>
                                <a:xfrm>
                                  <a:off x="1810626" y="4653685"/>
                                  <a:ext cx="53972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921" name="Line 6"/>
                              <wps:cNvCnPr/>
                              <wps:spPr bwMode="auto">
                                <a:xfrm flipH="1">
                                  <a:off x="4397994" y="4958534"/>
                                  <a:ext cx="144346"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1922" name="Line 7"/>
                              <wps:cNvCnPr/>
                              <wps:spPr bwMode="auto">
                                <a:xfrm>
                                  <a:off x="4324941" y="4792994"/>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923" name="Line 9"/>
                              <wps:cNvCnPr/>
                              <wps:spPr bwMode="auto">
                                <a:xfrm>
                                  <a:off x="4610142" y="4792994"/>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924" name="Line 9"/>
                              <wps:cNvCnPr/>
                              <wps:spPr bwMode="auto">
                                <a:xfrm>
                                  <a:off x="2809472" y="4576545"/>
                                  <a:ext cx="0" cy="107731"/>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925" name="Line 9"/>
                              <wps:cNvCnPr/>
                              <wps:spPr bwMode="auto">
                                <a:xfrm>
                                  <a:off x="1050092" y="4576545"/>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926" name="Line 9"/>
                              <wps:cNvCnPr/>
                              <wps:spPr bwMode="auto">
                                <a:xfrm>
                                  <a:off x="1362704" y="4792994"/>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927" name="Line 7"/>
                              <wps:cNvCnPr/>
                              <wps:spPr bwMode="auto">
                                <a:xfrm>
                                  <a:off x="1054609" y="4792994"/>
                                  <a:ext cx="0" cy="10773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928" name="Text Box 211"/>
                              <wps:cNvSpPr txBox="1"/>
                              <wps:spPr>
                                <a:xfrm>
                                  <a:off x="1628701" y="4370077"/>
                                  <a:ext cx="833585"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B6C035"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57F88061" w14:textId="77777777" w:rsidR="00C82F17" w:rsidRDefault="00C82F17" w:rsidP="00AB0892">
                                    <w:pPr>
                                      <w:pStyle w:val="NormalWeb"/>
                                      <w:overflowPunct w:val="0"/>
                                      <w:spacing w:before="0" w:beforeAutospacing="0" w:after="0" w:afterAutospacing="0"/>
                                      <w:jc w:val="center"/>
                                    </w:pPr>
                                    <w:r>
                                      <w:rPr>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929" name="Text Box 211"/>
                              <wps:cNvSpPr txBox="1"/>
                              <wps:spPr>
                                <a:xfrm>
                                  <a:off x="3225120" y="4354228"/>
                                  <a:ext cx="833585" cy="262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3D545B"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930" name="Line 7"/>
                              <wps:cNvCnPr/>
                              <wps:spPr bwMode="auto">
                                <a:xfrm rot="18900000" flipH="1">
                                  <a:off x="4691607" y="4546987"/>
                                  <a:ext cx="0" cy="179941"/>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931" name="Gerader Verbinder 91931"/>
                              <wps:cNvCnPr/>
                              <wps:spPr>
                                <a:xfrm flipV="1">
                                  <a:off x="590734" y="3346570"/>
                                  <a:ext cx="4384431" cy="7815"/>
                                </a:xfrm>
                                <a:prstGeom prst="line">
                                  <a:avLst/>
                                </a:prstGeom>
                              </wps:spPr>
                              <wps:style>
                                <a:lnRef idx="1">
                                  <a:schemeClr val="dk1"/>
                                </a:lnRef>
                                <a:fillRef idx="0">
                                  <a:schemeClr val="dk1"/>
                                </a:fillRef>
                                <a:effectRef idx="0">
                                  <a:schemeClr val="dk1"/>
                                </a:effectRef>
                                <a:fontRef idx="minor">
                                  <a:schemeClr val="tx1"/>
                                </a:fontRef>
                              </wps:style>
                              <wps:bodyPr/>
                            </wps:wsp>
                            <wps:wsp>
                              <wps:cNvPr id="91932" name="Text Box 44"/>
                              <wps:cNvSpPr txBox="1">
                                <a:spLocks noChangeArrowheads="1"/>
                              </wps:cNvSpPr>
                              <wps:spPr bwMode="auto">
                                <a:xfrm>
                                  <a:off x="0" y="0"/>
                                  <a:ext cx="100520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1F744"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Double Cab Panel Van</w:t>
                                    </w:r>
                                  </w:p>
                                </w:txbxContent>
                              </wps:txbx>
                              <wps:bodyPr wrap="square">
                                <a:spAutoFit/>
                              </wps:bodyPr>
                            </wps:wsp>
                            <wps:wsp>
                              <wps:cNvPr id="91933" name="Text Box 44"/>
                              <wps:cNvSpPr txBox="1">
                                <a:spLocks noChangeArrowheads="1"/>
                              </wps:cNvSpPr>
                              <wps:spPr bwMode="auto">
                                <a:xfrm>
                                  <a:off x="50244" y="3367545"/>
                                  <a:ext cx="100520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567FB"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Single Cab Panel Van</w:t>
                                    </w:r>
                                  </w:p>
                                </w:txbxContent>
                              </wps:txbx>
                              <wps:bodyPr wrap="square">
                                <a:spAutoFit/>
                              </wps:bodyPr>
                            </wps:wsp>
                            <wps:wsp>
                              <wps:cNvPr id="91934" name="Text Box 44"/>
                              <wps:cNvSpPr txBox="1">
                                <a:spLocks noChangeArrowheads="1"/>
                              </wps:cNvSpPr>
                              <wps:spPr bwMode="auto">
                                <a:xfrm>
                                  <a:off x="85025" y="4503930"/>
                                  <a:ext cx="86169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D1122" w14:textId="4DE8CFFE"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wps:txbx>
                              <wps:bodyPr wrap="square">
                                <a:spAutoFit/>
                              </wps:bodyPr>
                            </wps:wsp>
                            <wps:wsp>
                              <wps:cNvPr id="91935" name="Text Box 44"/>
                              <wps:cNvSpPr txBox="1">
                                <a:spLocks noChangeArrowheads="1"/>
                              </wps:cNvSpPr>
                              <wps:spPr bwMode="auto">
                                <a:xfrm>
                                  <a:off x="83184" y="3724612"/>
                                  <a:ext cx="8616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D9904"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Driver Door open</w:t>
                                    </w:r>
                                  </w:p>
                                </w:txbxContent>
                              </wps:txbx>
                              <wps:bodyPr wrap="square">
                                <a:spAutoFit/>
                              </wps:bodyPr>
                            </wps:wsp>
                            <pic:pic xmlns:pic="http://schemas.openxmlformats.org/drawingml/2006/picture">
                              <pic:nvPicPr>
                                <pic:cNvPr id="91936"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82950" y="136091"/>
                                  <a:ext cx="433028" cy="719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37" name="Line 7"/>
                              <wps:cNvCnPr/>
                              <wps:spPr bwMode="auto">
                                <a:xfrm>
                                  <a:off x="2836881" y="576680"/>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938" name="Gerade Verbindung 81"/>
                              <wps:cNvCnPr>
                                <a:cxnSpLocks noChangeShapeType="1"/>
                              </wps:cNvCnPr>
                              <wps:spPr bwMode="auto">
                                <a:xfrm>
                                  <a:off x="2787005" y="732284"/>
                                  <a:ext cx="39654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939" name="Line 6"/>
                              <wps:cNvCnPr/>
                              <wps:spPr bwMode="auto">
                                <a:xfrm flipH="1">
                                  <a:off x="2908259" y="809370"/>
                                  <a:ext cx="144342"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1940" name="Line 9"/>
                              <wps:cNvCnPr/>
                              <wps:spPr bwMode="auto">
                                <a:xfrm>
                                  <a:off x="3122076" y="576680"/>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941" name="Line 7"/>
                              <wps:cNvCnPr/>
                              <wps:spPr bwMode="auto">
                                <a:xfrm rot="2700000">
                                  <a:off x="2762353" y="391297"/>
                                  <a:ext cx="0" cy="179936"/>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942" name="Ellipse 91942"/>
                              <wps:cNvSpPr>
                                <a:spLocks noChangeArrowheads="1"/>
                              </wps:cNvSpPr>
                              <wps:spPr bwMode="auto">
                                <a:xfrm>
                                  <a:off x="2929673" y="384808"/>
                                  <a:ext cx="107909" cy="107774"/>
                                </a:xfrm>
                                <a:prstGeom prst="ellipse">
                                  <a:avLst/>
                                </a:prstGeom>
                                <a:solidFill>
                                  <a:srgbClr val="FF0000"/>
                                </a:solidFill>
                                <a:ln w="9525" algn="ctr">
                                  <a:solidFill>
                                    <a:schemeClr val="tx1"/>
                                  </a:solidFill>
                                  <a:round/>
                                  <a:headEnd/>
                                  <a:tailEnd/>
                                </a:ln>
                              </wps:spPr>
                              <wps:bodyPr/>
                            </wps:wsp>
                            <wps:wsp>
                              <wps:cNvPr id="91943" name="Gerade Verbindung mit Pfeil 91943"/>
                              <wps:cNvCnPr/>
                              <wps:spPr>
                                <a:xfrm>
                                  <a:off x="3428815" y="492457"/>
                                  <a:ext cx="539618"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1944"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62601" y="136091"/>
                                  <a:ext cx="431440" cy="719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45" name="Gerade Verbindung 81"/>
                              <wps:cNvCnPr>
                                <a:cxnSpLocks noChangeShapeType="1"/>
                              </wps:cNvCnPr>
                              <wps:spPr bwMode="auto">
                                <a:xfrm>
                                  <a:off x="4267380" y="731150"/>
                                  <a:ext cx="39654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946" name="Line 9"/>
                              <wps:cNvCnPr/>
                              <wps:spPr bwMode="auto">
                                <a:xfrm>
                                  <a:off x="4613184" y="401351"/>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947" name="Ellipse 91947"/>
                              <wps:cNvSpPr>
                                <a:spLocks noChangeArrowheads="1"/>
                              </wps:cNvSpPr>
                              <wps:spPr bwMode="auto">
                                <a:xfrm>
                                  <a:off x="4410231" y="380131"/>
                                  <a:ext cx="107909" cy="107774"/>
                                </a:xfrm>
                                <a:prstGeom prst="ellipse">
                                  <a:avLst/>
                                </a:prstGeom>
                                <a:noFill/>
                                <a:ln w="9525" algn="ctr">
                                  <a:solidFill>
                                    <a:schemeClr val="tx1"/>
                                  </a:solidFill>
                                  <a:round/>
                                  <a:headEnd/>
                                  <a:tailEnd/>
                                </a:ln>
                              </wps:spPr>
                              <wps:bodyPr/>
                            </wps:wsp>
                            <pic:pic xmlns:pic="http://schemas.openxmlformats.org/drawingml/2006/picture">
                              <pic:nvPicPr>
                                <pic:cNvPr id="91948"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006154" y="135897"/>
                                  <a:ext cx="431513" cy="719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49" name="Gerade Verbindung 81"/>
                              <wps:cNvCnPr>
                                <a:cxnSpLocks noChangeShapeType="1"/>
                              </wps:cNvCnPr>
                              <wps:spPr bwMode="auto">
                                <a:xfrm>
                                  <a:off x="1012502" y="734764"/>
                                  <a:ext cx="396609"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950" name="Line 6"/>
                              <wps:cNvCnPr/>
                              <wps:spPr bwMode="auto">
                                <a:xfrm flipH="1">
                                  <a:off x="1133660" y="846985"/>
                                  <a:ext cx="144368"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1951" name="Line 7"/>
                              <wps:cNvCnPr/>
                              <wps:spPr bwMode="auto">
                                <a:xfrm rot="2700000">
                                  <a:off x="982993" y="396857"/>
                                  <a:ext cx="0" cy="17993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952" name="Ellipse 91952"/>
                              <wps:cNvSpPr>
                                <a:spLocks noChangeArrowheads="1"/>
                              </wps:cNvSpPr>
                              <wps:spPr bwMode="auto">
                                <a:xfrm>
                                  <a:off x="1153804" y="380003"/>
                                  <a:ext cx="107927" cy="107803"/>
                                </a:xfrm>
                                <a:prstGeom prst="ellipse">
                                  <a:avLst/>
                                </a:prstGeom>
                                <a:noFill/>
                                <a:ln w="9525" algn="ctr">
                                  <a:solidFill>
                                    <a:schemeClr val="tx1"/>
                                  </a:solidFill>
                                  <a:round/>
                                  <a:headEnd/>
                                  <a:tailEnd/>
                                </a:ln>
                              </wps:spPr>
                              <wps:bodyPr/>
                            </wps:wsp>
                            <wps:wsp>
                              <wps:cNvPr id="91953" name="Gerade Verbindung mit Pfeil 91953"/>
                              <wps:cNvCnPr/>
                              <wps:spPr>
                                <a:xfrm>
                                  <a:off x="1810651" y="504538"/>
                                  <a:ext cx="539709"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954" name="Line 9"/>
                              <wps:cNvCnPr/>
                              <wps:spPr bwMode="auto">
                                <a:xfrm>
                                  <a:off x="3122076" y="427402"/>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955" name="Line 9"/>
                              <wps:cNvCnPr/>
                              <wps:spPr bwMode="auto">
                                <a:xfrm>
                                  <a:off x="1362740" y="427402"/>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956" name="Line 9"/>
                              <wps:cNvCnPr/>
                              <wps:spPr bwMode="auto">
                                <a:xfrm>
                                  <a:off x="1362740" y="573508"/>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957" name="Line 7"/>
                              <wps:cNvCnPr/>
                              <wps:spPr bwMode="auto">
                                <a:xfrm>
                                  <a:off x="1054653" y="573508"/>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958" name="Text Box 211"/>
                              <wps:cNvSpPr txBox="1"/>
                              <wps:spPr>
                                <a:xfrm>
                                  <a:off x="1628730" y="220945"/>
                                  <a:ext cx="833564" cy="2621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7BBE4"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5E1FE1E9" w14:textId="77777777" w:rsidR="00C82F17" w:rsidRDefault="00C82F17" w:rsidP="00AB0892">
                                    <w:pPr>
                                      <w:pStyle w:val="NormalWeb"/>
                                      <w:overflowPunct w:val="0"/>
                                      <w:spacing w:before="0" w:beforeAutospacing="0" w:after="0" w:afterAutospacing="0"/>
                                      <w:jc w:val="center"/>
                                    </w:pPr>
                                    <w:r>
                                      <w:rPr>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959" name="Text Box 211"/>
                              <wps:cNvSpPr txBox="1"/>
                              <wps:spPr>
                                <a:xfrm>
                                  <a:off x="3225109" y="205097"/>
                                  <a:ext cx="833564" cy="2621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03D82"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960" name="Line 7"/>
                              <wps:cNvCnPr/>
                              <wps:spPr bwMode="auto">
                                <a:xfrm rot="2700000">
                                  <a:off x="4265442" y="392258"/>
                                  <a:ext cx="0" cy="17993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961"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82950" y="931328"/>
                                  <a:ext cx="433028" cy="719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62" name="Line 7"/>
                              <wps:cNvCnPr/>
                              <wps:spPr bwMode="auto">
                                <a:xfrm>
                                  <a:off x="2836881" y="1371917"/>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963" name="Gerade Verbindung 81"/>
                              <wps:cNvCnPr>
                                <a:cxnSpLocks noChangeShapeType="1"/>
                              </wps:cNvCnPr>
                              <wps:spPr bwMode="auto">
                                <a:xfrm>
                                  <a:off x="2787005" y="1519705"/>
                                  <a:ext cx="39654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964" name="Line 6"/>
                              <wps:cNvCnPr/>
                              <wps:spPr bwMode="auto">
                                <a:xfrm flipH="1">
                                  <a:off x="2908259" y="1604607"/>
                                  <a:ext cx="144342"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1965" name="Line 9"/>
                              <wps:cNvCnPr/>
                              <wps:spPr bwMode="auto">
                                <a:xfrm>
                                  <a:off x="3122076" y="1371917"/>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966" name="Line 7"/>
                              <wps:cNvCnPr/>
                              <wps:spPr bwMode="auto">
                                <a:xfrm rot="18900000" flipH="1">
                                  <a:off x="3188470" y="1192118"/>
                                  <a:ext cx="0" cy="179936"/>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967" name="Ellipse 91967"/>
                              <wps:cNvSpPr>
                                <a:spLocks noChangeArrowheads="1"/>
                              </wps:cNvSpPr>
                              <wps:spPr bwMode="auto">
                                <a:xfrm>
                                  <a:off x="2929673" y="1180045"/>
                                  <a:ext cx="107909" cy="107774"/>
                                </a:xfrm>
                                <a:prstGeom prst="ellipse">
                                  <a:avLst/>
                                </a:prstGeom>
                                <a:solidFill>
                                  <a:srgbClr val="FF0000"/>
                                </a:solidFill>
                                <a:ln w="9525" algn="ctr">
                                  <a:solidFill>
                                    <a:schemeClr val="tx1"/>
                                  </a:solidFill>
                                  <a:round/>
                                  <a:headEnd/>
                                  <a:tailEnd/>
                                </a:ln>
                              </wps:spPr>
                              <wps:bodyPr/>
                            </wps:wsp>
                            <wps:wsp>
                              <wps:cNvPr id="91968" name="Gerade Verbindung mit Pfeil 91968"/>
                              <wps:cNvCnPr/>
                              <wps:spPr>
                                <a:xfrm>
                                  <a:off x="3428815" y="1287694"/>
                                  <a:ext cx="539618"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1969"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62601" y="931328"/>
                                  <a:ext cx="431440" cy="719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70" name="Gerade Verbindung 81"/>
                              <wps:cNvCnPr>
                                <a:cxnSpLocks noChangeShapeType="1"/>
                              </wps:cNvCnPr>
                              <wps:spPr bwMode="auto">
                                <a:xfrm>
                                  <a:off x="4267380" y="1518571"/>
                                  <a:ext cx="39654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971" name="Line 9"/>
                              <wps:cNvCnPr/>
                              <wps:spPr bwMode="auto">
                                <a:xfrm>
                                  <a:off x="4319630" y="1196587"/>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972" name="Ellipse 91972"/>
                              <wps:cNvSpPr>
                                <a:spLocks noChangeArrowheads="1"/>
                              </wps:cNvSpPr>
                              <wps:spPr bwMode="auto">
                                <a:xfrm>
                                  <a:off x="4410231" y="1175368"/>
                                  <a:ext cx="107909" cy="107774"/>
                                </a:xfrm>
                                <a:prstGeom prst="ellipse">
                                  <a:avLst/>
                                </a:prstGeom>
                                <a:noFill/>
                                <a:ln w="9525" algn="ctr">
                                  <a:solidFill>
                                    <a:schemeClr val="tx1"/>
                                  </a:solidFill>
                                  <a:round/>
                                  <a:headEnd/>
                                  <a:tailEnd/>
                                </a:ln>
                              </wps:spPr>
                              <wps:bodyPr/>
                            </wps:wsp>
                            <pic:pic xmlns:pic="http://schemas.openxmlformats.org/drawingml/2006/picture">
                              <pic:nvPicPr>
                                <pic:cNvPr id="91973"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006154" y="931134"/>
                                  <a:ext cx="431513" cy="719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74" name="Gerade Verbindung 81"/>
                              <wps:cNvCnPr>
                                <a:cxnSpLocks noChangeShapeType="1"/>
                              </wps:cNvCnPr>
                              <wps:spPr bwMode="auto">
                                <a:xfrm>
                                  <a:off x="1012502" y="1522185"/>
                                  <a:ext cx="396609"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975" name="Line 6"/>
                              <wps:cNvCnPr/>
                              <wps:spPr bwMode="auto">
                                <a:xfrm flipH="1">
                                  <a:off x="1133660" y="1642222"/>
                                  <a:ext cx="144368"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1976" name="Line 7"/>
                              <wps:cNvCnPr/>
                              <wps:spPr bwMode="auto">
                                <a:xfrm rot="18900000" flipH="1">
                                  <a:off x="1409111" y="1197679"/>
                                  <a:ext cx="0" cy="17993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977" name="Ellipse 91977"/>
                              <wps:cNvSpPr>
                                <a:spLocks noChangeArrowheads="1"/>
                              </wps:cNvSpPr>
                              <wps:spPr bwMode="auto">
                                <a:xfrm>
                                  <a:off x="1153804" y="1175240"/>
                                  <a:ext cx="107927" cy="107803"/>
                                </a:xfrm>
                                <a:prstGeom prst="ellipse">
                                  <a:avLst/>
                                </a:prstGeom>
                                <a:noFill/>
                                <a:ln w="9525" algn="ctr">
                                  <a:solidFill>
                                    <a:schemeClr val="tx1"/>
                                  </a:solidFill>
                                  <a:round/>
                                  <a:headEnd/>
                                  <a:tailEnd/>
                                </a:ln>
                              </wps:spPr>
                              <wps:bodyPr/>
                            </wps:wsp>
                            <wps:wsp>
                              <wps:cNvPr id="91978" name="Gerade Verbindung mit Pfeil 91978"/>
                              <wps:cNvCnPr/>
                              <wps:spPr>
                                <a:xfrm>
                                  <a:off x="1810651" y="1299775"/>
                                  <a:ext cx="539709"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1979" name="Line 9"/>
                              <wps:cNvCnPr/>
                              <wps:spPr bwMode="auto">
                                <a:xfrm>
                                  <a:off x="2828521" y="1222639"/>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980" name="Line 9"/>
                              <wps:cNvCnPr/>
                              <wps:spPr bwMode="auto">
                                <a:xfrm>
                                  <a:off x="1050136" y="1222639"/>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981" name="Line 9"/>
                              <wps:cNvCnPr/>
                              <wps:spPr bwMode="auto">
                                <a:xfrm>
                                  <a:off x="1362740" y="1368745"/>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982" name="Line 7"/>
                              <wps:cNvCnPr/>
                              <wps:spPr bwMode="auto">
                                <a:xfrm>
                                  <a:off x="1054653" y="1368745"/>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983" name="Text Box 211"/>
                              <wps:cNvSpPr txBox="1"/>
                              <wps:spPr>
                                <a:xfrm>
                                  <a:off x="1628730" y="1016182"/>
                                  <a:ext cx="833564" cy="2621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ADACC1"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30C94AA5" w14:textId="77777777" w:rsidR="00C82F17" w:rsidRDefault="00C82F17" w:rsidP="00AB0892">
                                    <w:pPr>
                                      <w:pStyle w:val="NormalWeb"/>
                                      <w:overflowPunct w:val="0"/>
                                      <w:spacing w:before="0" w:beforeAutospacing="0" w:after="0" w:afterAutospacing="0"/>
                                      <w:jc w:val="center"/>
                                    </w:pPr>
                                    <w:r>
                                      <w:rPr>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984" name="Text Box 211"/>
                              <wps:cNvSpPr txBox="1"/>
                              <wps:spPr>
                                <a:xfrm>
                                  <a:off x="3225109" y="1000334"/>
                                  <a:ext cx="833564" cy="2621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E74C5"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985" name="Line 7"/>
                              <wps:cNvCnPr/>
                              <wps:spPr bwMode="auto">
                                <a:xfrm rot="18900000" flipH="1">
                                  <a:off x="4691559" y="1193080"/>
                                  <a:ext cx="0" cy="17993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986" name="Text Box 44"/>
                              <wps:cNvSpPr txBox="1">
                                <a:spLocks noChangeArrowheads="1"/>
                              </wps:cNvSpPr>
                              <wps:spPr bwMode="auto">
                                <a:xfrm>
                                  <a:off x="48976" y="1102060"/>
                                  <a:ext cx="861673" cy="266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DE9B5"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wps:txbx>
                              <wps:bodyPr wrap="square">
                                <a:spAutoFit/>
                              </wps:bodyPr>
                            </wps:wsp>
                            <wps:wsp>
                              <wps:cNvPr id="91987" name="Text Box 44"/>
                              <wps:cNvSpPr txBox="1">
                                <a:spLocks noChangeArrowheads="1"/>
                              </wps:cNvSpPr>
                              <wps:spPr bwMode="auto">
                                <a:xfrm>
                                  <a:off x="48441" y="378613"/>
                                  <a:ext cx="861673" cy="17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BCAFD"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Driver Door open</w:t>
                                    </w:r>
                                  </w:p>
                                </w:txbxContent>
                              </wps:txbx>
                              <wps:bodyPr wrap="square">
                                <a:spAutoFit/>
                              </wps:bodyPr>
                            </wps:wsp>
                            <pic:pic xmlns:pic="http://schemas.openxmlformats.org/drawingml/2006/picture">
                              <pic:nvPicPr>
                                <pic:cNvPr id="91988"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82950" y="1736112"/>
                                  <a:ext cx="433028" cy="719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89" name="Line 7"/>
                              <wps:cNvCnPr/>
                              <wps:spPr bwMode="auto">
                                <a:xfrm>
                                  <a:off x="2836881" y="2033834"/>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990" name="Gerade Verbindung 81"/>
                              <wps:cNvCnPr>
                                <a:cxnSpLocks noChangeShapeType="1"/>
                              </wps:cNvCnPr>
                              <wps:spPr bwMode="auto">
                                <a:xfrm>
                                  <a:off x="2787005" y="2332305"/>
                                  <a:ext cx="39654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991" name="Line 6"/>
                              <wps:cNvCnPr/>
                              <wps:spPr bwMode="auto">
                                <a:xfrm flipH="1">
                                  <a:off x="2908259" y="2409392"/>
                                  <a:ext cx="144342"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1992" name="Line 9"/>
                              <wps:cNvCnPr/>
                              <wps:spPr bwMode="auto">
                                <a:xfrm>
                                  <a:off x="3122076" y="2176701"/>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1993" name="Ellipse 91993"/>
                              <wps:cNvSpPr>
                                <a:spLocks noChangeArrowheads="1"/>
                              </wps:cNvSpPr>
                              <wps:spPr bwMode="auto">
                                <a:xfrm>
                                  <a:off x="2929673" y="1984830"/>
                                  <a:ext cx="107909" cy="107774"/>
                                </a:xfrm>
                                <a:prstGeom prst="ellipse">
                                  <a:avLst/>
                                </a:prstGeom>
                                <a:solidFill>
                                  <a:srgbClr val="FF0000"/>
                                </a:solidFill>
                                <a:ln w="9525" algn="ctr">
                                  <a:solidFill>
                                    <a:schemeClr val="tx1"/>
                                  </a:solidFill>
                                  <a:round/>
                                  <a:headEnd/>
                                  <a:tailEnd/>
                                </a:ln>
                              </wps:spPr>
                              <wps:bodyPr/>
                            </wps:wsp>
                            <wps:wsp>
                              <wps:cNvPr id="91994" name="Gerade Verbindung mit Pfeil 91994"/>
                              <wps:cNvCnPr/>
                              <wps:spPr>
                                <a:xfrm>
                                  <a:off x="3428815" y="2092478"/>
                                  <a:ext cx="539618"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1995"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62601" y="1736112"/>
                                  <a:ext cx="431440" cy="719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96" name="Gerade Verbindung 81"/>
                              <wps:cNvCnPr>
                                <a:cxnSpLocks noChangeShapeType="1"/>
                              </wps:cNvCnPr>
                              <wps:spPr bwMode="auto">
                                <a:xfrm>
                                  <a:off x="4267380" y="2331171"/>
                                  <a:ext cx="39654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1997" name="Line 9"/>
                              <wps:cNvCnPr/>
                              <wps:spPr bwMode="auto">
                                <a:xfrm>
                                  <a:off x="4613184" y="2010896"/>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1998" name="Ellipse 91998"/>
                              <wps:cNvSpPr>
                                <a:spLocks noChangeArrowheads="1"/>
                              </wps:cNvSpPr>
                              <wps:spPr bwMode="auto">
                                <a:xfrm>
                                  <a:off x="4410231" y="1980152"/>
                                  <a:ext cx="107909" cy="107774"/>
                                </a:xfrm>
                                <a:prstGeom prst="ellipse">
                                  <a:avLst/>
                                </a:prstGeom>
                                <a:noFill/>
                                <a:ln w="9525" algn="ctr">
                                  <a:solidFill>
                                    <a:schemeClr val="tx1"/>
                                  </a:solidFill>
                                  <a:round/>
                                  <a:headEnd/>
                                  <a:tailEnd/>
                                </a:ln>
                              </wps:spPr>
                              <wps:bodyPr/>
                            </wps:wsp>
                            <pic:pic xmlns:pic="http://schemas.openxmlformats.org/drawingml/2006/picture">
                              <pic:nvPicPr>
                                <pic:cNvPr id="91999"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006154" y="1735918"/>
                                  <a:ext cx="431513" cy="719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000" name="Gerade Verbindung 81"/>
                              <wps:cNvCnPr>
                                <a:cxnSpLocks noChangeShapeType="1"/>
                              </wps:cNvCnPr>
                              <wps:spPr bwMode="auto">
                                <a:xfrm>
                                  <a:off x="1012502" y="2334785"/>
                                  <a:ext cx="396609"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001" name="Line 6"/>
                              <wps:cNvCnPr/>
                              <wps:spPr bwMode="auto">
                                <a:xfrm flipH="1">
                                  <a:off x="1133660" y="2447007"/>
                                  <a:ext cx="144368"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2002" name="Ellipse 92002"/>
                              <wps:cNvSpPr>
                                <a:spLocks noChangeArrowheads="1"/>
                              </wps:cNvSpPr>
                              <wps:spPr bwMode="auto">
                                <a:xfrm>
                                  <a:off x="1153804" y="1980024"/>
                                  <a:ext cx="107927" cy="107803"/>
                                </a:xfrm>
                                <a:prstGeom prst="ellipse">
                                  <a:avLst/>
                                </a:prstGeom>
                                <a:noFill/>
                                <a:ln w="9525" algn="ctr">
                                  <a:solidFill>
                                    <a:schemeClr val="tx1"/>
                                  </a:solidFill>
                                  <a:round/>
                                  <a:headEnd/>
                                  <a:tailEnd/>
                                </a:ln>
                              </wps:spPr>
                              <wps:bodyPr/>
                            </wps:wsp>
                            <wps:wsp>
                              <wps:cNvPr id="92003" name="Gerade Verbindung mit Pfeil 92003"/>
                              <wps:cNvCnPr/>
                              <wps:spPr>
                                <a:xfrm>
                                  <a:off x="1810651" y="2104559"/>
                                  <a:ext cx="539709"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2004" name="Line 9"/>
                              <wps:cNvCnPr/>
                              <wps:spPr bwMode="auto">
                                <a:xfrm>
                                  <a:off x="3122076" y="2027423"/>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005" name="Line 9"/>
                              <wps:cNvCnPr/>
                              <wps:spPr bwMode="auto">
                                <a:xfrm>
                                  <a:off x="1362740" y="2027423"/>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06" name="Line 9"/>
                              <wps:cNvCnPr/>
                              <wps:spPr bwMode="auto">
                                <a:xfrm>
                                  <a:off x="1362740" y="2173529"/>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07" name="Line 7"/>
                              <wps:cNvCnPr/>
                              <wps:spPr bwMode="auto">
                                <a:xfrm>
                                  <a:off x="1054653" y="2030662"/>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08" name="Text Box 211"/>
                              <wps:cNvSpPr txBox="1"/>
                              <wps:spPr>
                                <a:xfrm>
                                  <a:off x="1628730" y="1820967"/>
                                  <a:ext cx="833564" cy="2621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2F3F6C"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5FA10FF6" w14:textId="77777777" w:rsidR="00C82F17" w:rsidRDefault="00C82F17" w:rsidP="00AB0892">
                                    <w:pPr>
                                      <w:pStyle w:val="NormalWeb"/>
                                      <w:overflowPunct w:val="0"/>
                                      <w:spacing w:before="0" w:beforeAutospacing="0" w:after="0" w:afterAutospacing="0"/>
                                      <w:jc w:val="center"/>
                                    </w:pPr>
                                    <w:r>
                                      <w:rPr>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009" name="Text Box 211"/>
                              <wps:cNvSpPr txBox="1"/>
                              <wps:spPr>
                                <a:xfrm>
                                  <a:off x="3225109" y="1805118"/>
                                  <a:ext cx="833564" cy="2621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AD02A"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2010"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82950" y="2531349"/>
                                  <a:ext cx="433028" cy="719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011" name="Line 7"/>
                              <wps:cNvCnPr/>
                              <wps:spPr bwMode="auto">
                                <a:xfrm>
                                  <a:off x="2836881" y="2971938"/>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012" name="Gerade Verbindung 81"/>
                              <wps:cNvCnPr>
                                <a:cxnSpLocks noChangeShapeType="1"/>
                              </wps:cNvCnPr>
                              <wps:spPr bwMode="auto">
                                <a:xfrm>
                                  <a:off x="2787005" y="3119726"/>
                                  <a:ext cx="396544"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013" name="Line 6"/>
                              <wps:cNvCnPr/>
                              <wps:spPr bwMode="auto">
                                <a:xfrm flipH="1">
                                  <a:off x="2908259" y="3204628"/>
                                  <a:ext cx="144342"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2014" name="Line 9"/>
                              <wps:cNvCnPr/>
                              <wps:spPr bwMode="auto">
                                <a:xfrm>
                                  <a:off x="3114354" y="2824352"/>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015" name="Line 7"/>
                              <wps:cNvCnPr/>
                              <wps:spPr bwMode="auto">
                                <a:xfrm rot="18900000" flipH="1">
                                  <a:off x="3197995" y="2973104"/>
                                  <a:ext cx="0" cy="179936"/>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016" name="Ellipse 92016"/>
                              <wps:cNvSpPr>
                                <a:spLocks noChangeArrowheads="1"/>
                              </wps:cNvSpPr>
                              <wps:spPr bwMode="auto">
                                <a:xfrm>
                                  <a:off x="2929673" y="2780067"/>
                                  <a:ext cx="107909" cy="107774"/>
                                </a:xfrm>
                                <a:prstGeom prst="ellipse">
                                  <a:avLst/>
                                </a:prstGeom>
                                <a:solidFill>
                                  <a:srgbClr val="FF0000"/>
                                </a:solidFill>
                                <a:ln w="9525" algn="ctr">
                                  <a:solidFill>
                                    <a:schemeClr val="tx1"/>
                                  </a:solidFill>
                                  <a:round/>
                                  <a:headEnd/>
                                  <a:tailEnd/>
                                </a:ln>
                              </wps:spPr>
                              <wps:bodyPr/>
                            </wps:wsp>
                            <wps:wsp>
                              <wps:cNvPr id="92017" name="Gerade Verbindung mit Pfeil 92017"/>
                              <wps:cNvCnPr/>
                              <wps:spPr>
                                <a:xfrm>
                                  <a:off x="3428815" y="2887715"/>
                                  <a:ext cx="539618"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018"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62601" y="2531349"/>
                                  <a:ext cx="431440" cy="719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019" name="Gerade Verbindung 81"/>
                              <wps:cNvCnPr>
                                <a:cxnSpLocks noChangeShapeType="1"/>
                              </wps:cNvCnPr>
                              <wps:spPr bwMode="auto">
                                <a:xfrm>
                                  <a:off x="4267380" y="3118592"/>
                                  <a:ext cx="39654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020" name="Line 9"/>
                              <wps:cNvCnPr/>
                              <wps:spPr bwMode="auto">
                                <a:xfrm>
                                  <a:off x="4319630" y="2796609"/>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21" name="Ellipse 92021"/>
                              <wps:cNvSpPr>
                                <a:spLocks noChangeArrowheads="1"/>
                              </wps:cNvSpPr>
                              <wps:spPr bwMode="auto">
                                <a:xfrm>
                                  <a:off x="4410231" y="2775389"/>
                                  <a:ext cx="107909" cy="107774"/>
                                </a:xfrm>
                                <a:prstGeom prst="ellipse">
                                  <a:avLst/>
                                </a:prstGeom>
                                <a:noFill/>
                                <a:ln w="9525" algn="ctr">
                                  <a:solidFill>
                                    <a:schemeClr val="tx1"/>
                                  </a:solidFill>
                                  <a:round/>
                                  <a:headEnd/>
                                  <a:tailEnd/>
                                </a:ln>
                              </wps:spPr>
                              <wps:bodyPr/>
                            </wps:wsp>
                            <pic:pic xmlns:pic="http://schemas.openxmlformats.org/drawingml/2006/picture">
                              <pic:nvPicPr>
                                <pic:cNvPr id="92022"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006154" y="2531155"/>
                                  <a:ext cx="431513" cy="719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023" name="Gerade Verbindung 81"/>
                              <wps:cNvCnPr>
                                <a:cxnSpLocks noChangeShapeType="1"/>
                              </wps:cNvCnPr>
                              <wps:spPr bwMode="auto">
                                <a:xfrm>
                                  <a:off x="1012502" y="3122206"/>
                                  <a:ext cx="396609"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024" name="Line 6"/>
                              <wps:cNvCnPr/>
                              <wps:spPr bwMode="auto">
                                <a:xfrm flipH="1">
                                  <a:off x="1133660" y="3242243"/>
                                  <a:ext cx="144368"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2025" name="Line 7"/>
                              <wps:cNvCnPr/>
                              <wps:spPr bwMode="auto">
                                <a:xfrm rot="18900000" flipH="1">
                                  <a:off x="1418636" y="2978665"/>
                                  <a:ext cx="0" cy="17993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26" name="Ellipse 92026"/>
                              <wps:cNvSpPr>
                                <a:spLocks noChangeArrowheads="1"/>
                              </wps:cNvSpPr>
                              <wps:spPr bwMode="auto">
                                <a:xfrm>
                                  <a:off x="1153804" y="2775261"/>
                                  <a:ext cx="107927" cy="107803"/>
                                </a:xfrm>
                                <a:prstGeom prst="ellipse">
                                  <a:avLst/>
                                </a:prstGeom>
                                <a:noFill/>
                                <a:ln w="9525" algn="ctr">
                                  <a:solidFill>
                                    <a:schemeClr val="tx1"/>
                                  </a:solidFill>
                                  <a:round/>
                                  <a:headEnd/>
                                  <a:tailEnd/>
                                </a:ln>
                              </wps:spPr>
                              <wps:bodyPr/>
                            </wps:wsp>
                            <wps:wsp>
                              <wps:cNvPr id="92027" name="Gerade Verbindung mit Pfeil 92027"/>
                              <wps:cNvCnPr/>
                              <wps:spPr>
                                <a:xfrm>
                                  <a:off x="1810651" y="2899796"/>
                                  <a:ext cx="539709"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2028" name="Line 9"/>
                              <wps:cNvCnPr/>
                              <wps:spPr bwMode="auto">
                                <a:xfrm>
                                  <a:off x="2828521" y="2822660"/>
                                  <a:ext cx="0" cy="1077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029" name="Line 9"/>
                              <wps:cNvCnPr/>
                              <wps:spPr bwMode="auto">
                                <a:xfrm>
                                  <a:off x="1050136" y="2822660"/>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30" name="Line 9"/>
                              <wps:cNvCnPr/>
                              <wps:spPr bwMode="auto">
                                <a:xfrm>
                                  <a:off x="1355018" y="2821180"/>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31" name="Line 7"/>
                              <wps:cNvCnPr/>
                              <wps:spPr bwMode="auto">
                                <a:xfrm>
                                  <a:off x="1054653" y="2968766"/>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32" name="Text Box 211"/>
                              <wps:cNvSpPr txBox="1"/>
                              <wps:spPr>
                                <a:xfrm>
                                  <a:off x="1628730" y="2616203"/>
                                  <a:ext cx="833564" cy="2621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1C495D"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5F375584" w14:textId="77777777" w:rsidR="00C82F17" w:rsidRDefault="00C82F17" w:rsidP="00AB0892">
                                    <w:pPr>
                                      <w:pStyle w:val="NormalWeb"/>
                                      <w:overflowPunct w:val="0"/>
                                      <w:spacing w:before="0" w:beforeAutospacing="0" w:after="0" w:afterAutospacing="0"/>
                                      <w:jc w:val="center"/>
                                    </w:pPr>
                                    <w:r>
                                      <w:rPr>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033" name="Text Box 211"/>
                              <wps:cNvSpPr txBox="1"/>
                              <wps:spPr>
                                <a:xfrm>
                                  <a:off x="3225109" y="2600355"/>
                                  <a:ext cx="833564" cy="2621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B7670"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034" name="Line 7"/>
                              <wps:cNvCnPr/>
                              <wps:spPr bwMode="auto">
                                <a:xfrm rot="18900000" flipH="1">
                                  <a:off x="4673768" y="2964775"/>
                                  <a:ext cx="0" cy="17993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35" name="Text Box 44"/>
                              <wps:cNvSpPr txBox="1">
                                <a:spLocks noChangeArrowheads="1"/>
                              </wps:cNvSpPr>
                              <wps:spPr bwMode="auto">
                                <a:xfrm>
                                  <a:off x="48970" y="2701971"/>
                                  <a:ext cx="861695"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B4546" w14:textId="26D6ED1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 xml:space="preserve">Rear Passenger Door open </w:t>
                                    </w:r>
                                    <w:r>
                                      <w:rPr>
                                        <w:color w:val="000000"/>
                                        <w:kern w:val="24"/>
                                        <w:sz w:val="12"/>
                                        <w:szCs w:val="12"/>
                                      </w:rPr>
                                      <w:t>(If Rear Trim switches are fitted)</w:t>
                                    </w:r>
                                  </w:p>
                                </w:txbxContent>
                              </wps:txbx>
                              <wps:bodyPr wrap="square">
                                <a:spAutoFit/>
                              </wps:bodyPr>
                            </wps:wsp>
                            <wps:wsp>
                              <wps:cNvPr id="92036" name="Text Box 44"/>
                              <wps:cNvSpPr txBox="1">
                                <a:spLocks noChangeArrowheads="1"/>
                              </wps:cNvSpPr>
                              <wps:spPr bwMode="auto">
                                <a:xfrm>
                                  <a:off x="48435" y="1978531"/>
                                  <a:ext cx="861695"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0C414" w14:textId="49FEC3DB"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 xml:space="preserve">Rear Driver Door open </w:t>
                                    </w:r>
                                    <w:r>
                                      <w:rPr>
                                        <w:color w:val="000000"/>
                                        <w:kern w:val="24"/>
                                        <w:sz w:val="12"/>
                                        <w:szCs w:val="12"/>
                                      </w:rPr>
                                      <w:t>(If Rear Trim switches are fitted)</w:t>
                                    </w:r>
                                  </w:p>
                                </w:txbxContent>
                              </wps:txbx>
                              <wps:bodyPr wrap="square">
                                <a:spAutoFit/>
                              </wps:bodyPr>
                            </wps:wsp>
                            <wps:wsp>
                              <wps:cNvPr id="92037" name="Line 7"/>
                              <wps:cNvCnPr/>
                              <wps:spPr bwMode="auto">
                                <a:xfrm rot="2700000">
                                  <a:off x="2785513" y="2173161"/>
                                  <a:ext cx="0" cy="179936"/>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038" name="Line 7"/>
                              <wps:cNvCnPr/>
                              <wps:spPr bwMode="auto">
                                <a:xfrm rot="2700000">
                                  <a:off x="1006154" y="2178722"/>
                                  <a:ext cx="0" cy="17993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39" name="Line 7"/>
                              <wps:cNvCnPr/>
                              <wps:spPr bwMode="auto">
                                <a:xfrm rot="2700000">
                                  <a:off x="4288602" y="2174123"/>
                                  <a:ext cx="0" cy="179936"/>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40" name="Line 7"/>
                              <wps:cNvCnPr/>
                              <wps:spPr bwMode="auto">
                                <a:xfrm>
                                  <a:off x="4319815" y="573508"/>
                                  <a:ext cx="0" cy="10782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41" name="Line 9"/>
                              <wps:cNvCnPr/>
                              <wps:spPr bwMode="auto">
                                <a:xfrm>
                                  <a:off x="4627945" y="573508"/>
                                  <a:ext cx="0" cy="10782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42" name="Line 7"/>
                              <wps:cNvCnPr/>
                              <wps:spPr bwMode="auto">
                                <a:xfrm>
                                  <a:off x="4319812" y="1368650"/>
                                  <a:ext cx="0" cy="10782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43" name="Line 9"/>
                              <wps:cNvCnPr/>
                              <wps:spPr bwMode="auto">
                                <a:xfrm>
                                  <a:off x="4627942" y="1368650"/>
                                  <a:ext cx="0" cy="10782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44" name="Line 7"/>
                              <wps:cNvCnPr/>
                              <wps:spPr bwMode="auto">
                                <a:xfrm>
                                  <a:off x="4323508" y="2945724"/>
                                  <a:ext cx="0" cy="10782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45" name="Line 9"/>
                              <wps:cNvCnPr/>
                              <wps:spPr bwMode="auto">
                                <a:xfrm>
                                  <a:off x="4614392" y="2798138"/>
                                  <a:ext cx="0" cy="107820"/>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46" name="Line 9"/>
                              <wps:cNvCnPr/>
                              <wps:spPr bwMode="auto">
                                <a:xfrm>
                                  <a:off x="4311269" y="2018506"/>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47" name="Line 9"/>
                              <wps:cNvCnPr/>
                              <wps:spPr bwMode="auto">
                                <a:xfrm>
                                  <a:off x="4613184" y="2173529"/>
                                  <a:ext cx="0" cy="1077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48" name="Line 6"/>
                              <wps:cNvCnPr/>
                              <wps:spPr bwMode="auto">
                                <a:xfrm flipH="1">
                                  <a:off x="4396625" y="809370"/>
                                  <a:ext cx="144342"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2049" name="Line 6"/>
                              <wps:cNvCnPr/>
                              <wps:spPr bwMode="auto">
                                <a:xfrm flipH="1">
                                  <a:off x="4396625" y="1604607"/>
                                  <a:ext cx="144342"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2050" name="Line 6"/>
                              <wps:cNvCnPr/>
                              <wps:spPr bwMode="auto">
                                <a:xfrm flipH="1">
                                  <a:off x="4396625" y="2409392"/>
                                  <a:ext cx="144342"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2051" name="Line 6"/>
                              <wps:cNvCnPr/>
                              <wps:spPr bwMode="auto">
                                <a:xfrm flipH="1">
                                  <a:off x="4396625" y="3204628"/>
                                  <a:ext cx="144342"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F68672E" id="_x0000_s2225" style="width:391.75pt;height:394.05pt;mso-position-horizontal-relative:char;mso-position-vertical-relative:line" coordsize="49751,50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">
                      <v:shape id="Picture 4" o:spid="_x0000_s2226" type="#_x0000_t75" alt="ford-tourneo-connect-2005" style="position:absolute;left:27829;top:34855;width:4330;height:71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">
                        <v:imagedata r:id="rId42" o:title="ford-tourneo-connect-2005" chromakey="white"/>
                        <o:lock v:ext="edit" aspectratio="f"/>
                      </v:shape>
                      <v:line id="Line 7" o:spid="_x0000_s2227" style="position:absolute;visibility:visible;mso-wrap-style:square" from="28368,39965" to="28368,4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" strokecolor="red" strokeweight="6.75pt"/>
                      <v:line id="Gerade Verbindung 81" o:spid="_x0000_s2228" style="position:absolute;visibility:visible;mso-wrap-style:square" from="27870,39332" to="31835,39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" strokecolor="black [3213]"/>
                      <v:line id="Line 6" o:spid="_x0000_s2229" style="position:absolute;flip:x;visibility:visible;mso-wrap-style:square" from="29082,41588" to="30526,4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" strokecolor="#c9f" strokeweight="6.75pt"/>
                      <v:line id="Line 9" o:spid="_x0000_s2230" style="position:absolute;visibility:visible;mso-wrap-style:square" from="31220,39965" to="31220,4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" strokecolor="red" strokeweight="6.75pt"/>
                      <v:line id="Line 7" o:spid="_x0000_s2231" style="position:absolute;rotation:45;visibility:visible;mso-wrap-style:square" from="27623,37407" to="27623,39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" strokecolor="red" strokeweight="6.75pt"/>
                      <v:oval id="Ellipse 91881" o:spid="_x0000_s2232" style="position:absolute;left:29296;top:37342;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" fillcolor="red" strokecolor="black [3213]"/>
                      <v:shape id="Gerade Verbindung mit Pfeil 91882" o:spid="_x0000_s2233" type="#_x0000_t32" style="position:absolute;left:34288;top:38419;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" strokecolor="#1f497d [3215]" strokeweight="1pt">
                        <v:stroke endarrow="open"/>
                      </v:shape>
                      <v:shape id="Picture 4" o:spid="_x0000_s2234" type="#_x0000_t75" alt="ford-tourneo-connect-2005" style="position:absolute;left:42626;top:34855;width:431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">
                        <v:imagedata r:id="rId42" o:title="ford-tourneo-connect-2005" chromakey="white"/>
                        <v:path arrowok="t"/>
                        <o:lock v:ext="edit" aspectratio="f"/>
                      </v:shape>
                      <v:line id="Gerade Verbindung 81" o:spid="_x0000_s2235" style="position:absolute;visibility:visible;mso-wrap-style:square" from="42674,39321" to="46639,3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" strokecolor="black [3213]"/>
                      <v:line id="Line 9" o:spid="_x0000_s2236" style="position:absolute;visibility:visible;mso-wrap-style:square" from="46132,37508" to="46132,3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" strokecolor="#9c0" strokeweight="6.75pt"/>
                      <v:oval id="Ellipse 91886" o:spid="_x0000_s2237" style="position:absolute;left:44102;top:37296;width:1079;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" filled="f" strokecolor="black [3213]"/>
                      <v:shape id="Picture 4" o:spid="_x0000_s2238" type="#_x0000_t75" alt="ford-tourneo-connect-2005" style="position:absolute;left:10061;top:34853;width:431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">
                        <v:imagedata r:id="rId42" o:title="ford-tourneo-connect-2005" chromakey="white"/>
                        <v:path arrowok="t"/>
                        <o:lock v:ext="edit" aspectratio="f"/>
                      </v:shape>
                      <v:line id="Gerade Verbindung 81" o:spid="_x0000_s2239" style="position:absolute;visibility:visible;mso-wrap-style:square" from="10124,39357" to="14090,39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" strokecolor="black [3213]"/>
                      <v:line id="Line 6" o:spid="_x0000_s2240" style="position:absolute;flip:x;visibility:visible;mso-wrap-style:square" from="11336,41964" to="12779,41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" strokecolor="lime" strokeweight="6.75pt"/>
                      <v:line id="Line 7" o:spid="_x0000_s2241" style="position:absolute;rotation:45;visibility:visible;mso-wrap-style:square" from="9829,37463" to="9829,3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" strokecolor="#9c0" strokeweight="6.75pt"/>
                      <v:oval id="Ellipse 91891" o:spid="_x0000_s2242" style="position:absolute;left:11537;top:37294;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" filled="f" strokecolor="black [3213]"/>
                      <v:shape id="Gerade Verbindung mit Pfeil 91892" o:spid="_x0000_s2243" type="#_x0000_t32" style="position:absolute;left:18106;top:38540;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" strokecolor="#1f497d [3215]" strokeweight="1pt">
                        <v:stroke endarrow="open"/>
                      </v:shape>
                      <v:line id="Line 6" o:spid="_x0000_s2244" style="position:absolute;flip:x;visibility:visible;mso-wrap-style:square" from="43979,41588" to="45423,4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" strokecolor="#c9f" strokeweight="6.75pt"/>
                      <v:line id="Line 7" o:spid="_x0000_s2245" style="position:absolute;visibility:visible;mso-wrap-style:square" from="43249,39933" to="43249,4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" strokecolor="red" strokeweight="6.75pt"/>
                      <v:line id="Line 9" o:spid="_x0000_s2246" style="position:absolute;visibility:visible;mso-wrap-style:square" from="46101,39933" to="46101,4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" strokecolor="red" strokeweight="6.75pt"/>
                      <v:line id="Line 9" o:spid="_x0000_s2247" style="position:absolute;visibility:visible;mso-wrap-style:square" from="31220,37768" to="31220,3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" strokecolor="red" strokeweight="6.75pt"/>
                      <v:line id="Line 9" o:spid="_x0000_s2248" style="position:absolute;visibility:visible;mso-wrap-style:square" from="13627,37768" to="13627,3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" strokecolor="#9c0" strokeweight="6.75pt"/>
                      <v:line id="Line 9" o:spid="_x0000_s2249" style="position:absolute;visibility:visible;mso-wrap-style:square" from="13627,39933" to="13627,4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" strokecolor="#9c0" strokeweight="6.75pt"/>
                      <v:line id="Line 7" o:spid="_x0000_s2250" style="position:absolute;visibility:visible;mso-wrap-style:square" from="10546,39933" to="10546,4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" strokecolor="#9c0" strokeweight="6.75pt"/>
                      <v:shape id="Text Box 211" o:spid="_x0000_s2251" type="#_x0000_t202" style="position:absolute;left:16287;top:35704;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" filled="f" stroked="f" strokeweight=".5pt">
                        <v:textbox>
                          <w:txbxContent>
                            <w:p w14:paraId="29CB51AE"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78093FAC" w14:textId="77777777" w:rsidR="00C82F17" w:rsidRDefault="00C82F17" w:rsidP="00AB0892">
                              <w:pPr>
                                <w:pStyle w:val="NormalWeb"/>
                                <w:overflowPunct w:val="0"/>
                                <w:spacing w:before="0" w:beforeAutospacing="0" w:after="0" w:afterAutospacing="0"/>
                                <w:jc w:val="center"/>
                              </w:pPr>
                              <w:r>
                                <w:rPr>
                                  <w:color w:val="000000"/>
                                  <w:kern w:val="24"/>
                                </w:rPr>
                                <w:t> </w:t>
                              </w:r>
                            </w:p>
                          </w:txbxContent>
                        </v:textbox>
                      </v:shape>
                      <v:shape id="Text Box 211" o:spid="_x0000_s2252" type="#_x0000_t202" style="position:absolute;left:32251;top:35545;width:8336;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" filled="f" stroked="f" strokeweight=".5pt">
                        <v:textbox>
                          <w:txbxContent>
                            <w:p w14:paraId="4C8940B8"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line id="Line 7" o:spid="_x0000_s2253" style="position:absolute;rotation:45;visibility:visible;mso-wrap-style:square" from="42655,37417" to="42655,3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" strokecolor="#9c0" strokeweight="6.75pt"/>
                      <v:shape id="Picture 4" o:spid="_x0000_s2254" type="#_x0000_t75" alt="ford-tourneo-connect-2005" style="position:absolute;left:27829;top:42852;width:4330;height:71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">
                        <v:imagedata r:id="rId42" o:title="ford-tourneo-connect-2005" chromakey="white"/>
                        <o:lock v:ext="edit" aspectratio="f"/>
                      </v:shape>
                      <v:line id="Line 7" o:spid="_x0000_s2255" style="position:absolute;visibility:visible;mso-wrap-style:square" from="28368,47961" to="28368,49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" strokecolor="red" strokeweight="6.75pt"/>
                      <v:line id="Gerade Verbindung 81" o:spid="_x0000_s2256" style="position:absolute;visibility:visible;mso-wrap-style:square" from="27870,47329" to="31835,47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" strokecolor="black [3213]"/>
                      <v:line id="Line 6" o:spid="_x0000_s2257" style="position:absolute;flip:x;visibility:visible;mso-wrap-style:square" from="29082,49585" to="30526,4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" strokecolor="#c9f" strokeweight="6.75pt"/>
                      <v:line id="Line 9" o:spid="_x0000_s2258" style="position:absolute;visibility:visible;mso-wrap-style:square" from="31220,47961" to="31220,49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" strokecolor="red" strokeweight="6.75pt"/>
                      <v:line id="Line 7" o:spid="_x0000_s2259" style="position:absolute;rotation:45;flip:x;visibility:visible;mso-wrap-style:square" from="31885,45459" to="31885,47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" strokecolor="red" strokeweight="6.75pt"/>
                      <v:oval id="Ellipse 91909" o:spid="_x0000_s2260" style="position:absolute;left:29296;top:45339;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" fillcolor="red" strokecolor="black [3213]"/>
                      <v:shape id="Gerade Verbindung mit Pfeil 91910" o:spid="_x0000_s2261" type="#_x0000_t32" style="position:absolute;left:34288;top:46416;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" strokecolor="#1f497d [3215]" strokeweight="1pt">
                        <v:stroke endarrow="open"/>
                      </v:shape>
                      <v:shape id="Picture 4" o:spid="_x0000_s2262" type="#_x0000_t75" alt="ford-tourneo-connect-2005" style="position:absolute;left:42626;top:42852;width:4314;height:7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">
                        <v:imagedata r:id="rId42" o:title="ford-tourneo-connect-2005" chromakey="white"/>
                        <v:path arrowok="t"/>
                        <o:lock v:ext="edit" aspectratio="f"/>
                      </v:shape>
                      <v:line id="Gerade Verbindung 81" o:spid="_x0000_s2263" style="position:absolute;visibility:visible;mso-wrap-style:square" from="42674,47318" to="46639,47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" strokecolor="black [3213]"/>
                      <v:line id="Line 9" o:spid="_x0000_s2264" style="position:absolute;visibility:visible;mso-wrap-style:square" from="43006,45504" to="43006,4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" strokecolor="#9c0" strokeweight="6.75pt"/>
                      <v:oval id="Ellipse 91914" o:spid="_x0000_s2265" style="position:absolute;left:44102;top:45292;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" filled="f" strokecolor="black [3213]"/>
                      <v:shape id="Picture 4" o:spid="_x0000_s2266" type="#_x0000_t75" alt="ford-tourneo-connect-2005" style="position:absolute;left:10061;top:42850;width:431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">
                        <v:imagedata r:id="rId42" o:title="ford-tourneo-connect-2005" chromakey="white"/>
                        <v:path arrowok="t"/>
                        <o:lock v:ext="edit" aspectratio="f"/>
                      </v:shape>
                      <v:line id="Gerade Verbindung 81" o:spid="_x0000_s2267" style="position:absolute;visibility:visible;mso-wrap-style:square" from="10124,47354" to="14090,47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" strokecolor="black [3213]"/>
                      <v:line id="Line 6" o:spid="_x0000_s2268" style="position:absolute;flip:x;visibility:visible;mso-wrap-style:square" from="11336,49961" to="12779,49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" strokecolor="lime" strokeweight="6.75pt"/>
                      <v:line id="Line 7" o:spid="_x0000_s2269" style="position:absolute;rotation:45;flip:x;visibility:visible;mso-wrap-style:square" from="14091,45515" to="14091,47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" strokecolor="#9c0" strokeweight="6.75pt"/>
                      <v:oval id="Ellipse 91919" o:spid="_x0000_s2270" style="position:absolute;left:11537;top:45291;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" filled="f" strokecolor="black [3213]"/>
                      <v:shape id="Gerade Verbindung mit Pfeil 91920" o:spid="_x0000_s2271" type="#_x0000_t32" style="position:absolute;left:18106;top:46536;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" strokecolor="#1f497d [3215]" strokeweight="1pt">
                        <v:stroke endarrow="open"/>
                      </v:shape>
                      <v:line id="Line 6" o:spid="_x0000_s2272" style="position:absolute;flip:x;visibility:visible;mso-wrap-style:square" from="43979,49585" to="45423,4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" strokecolor="#c9f" strokeweight="6.75pt"/>
                      <v:line id="Line 7" o:spid="_x0000_s2273" style="position:absolute;visibility:visible;mso-wrap-style:square" from="43249,47929" to="43249,49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" strokecolor="red" strokeweight="6.75pt"/>
                      <v:line id="Line 9" o:spid="_x0000_s2274" style="position:absolute;visibility:visible;mso-wrap-style:square" from="46101,47929" to="46101,49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" strokecolor="red" strokeweight="6.75pt"/>
                      <v:line id="Line 9" o:spid="_x0000_s2275" style="position:absolute;visibility:visible;mso-wrap-style:square" from="28094,45765" to="28094,46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" strokecolor="red" strokeweight="6.75pt"/>
                      <v:line id="Line 9" o:spid="_x0000_s2276" style="position:absolute;visibility:visible;mso-wrap-style:square" from="10500,45765" to="10500,46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" strokecolor="#9c0" strokeweight="6.75pt"/>
                      <v:line id="Line 9" o:spid="_x0000_s2277" style="position:absolute;visibility:visible;mso-wrap-style:square" from="13627,47929" to="13627,49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" strokecolor="#9c0" strokeweight="6.75pt"/>
                      <v:line id="Line 7" o:spid="_x0000_s2278" style="position:absolute;visibility:visible;mso-wrap-style:square" from="10546,47929" to="10546,49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" strokecolor="#9c0" strokeweight="6.75pt"/>
                      <v:shape id="Text Box 211" o:spid="_x0000_s2279" type="#_x0000_t202" style="position:absolute;left:16287;top:43700;width:833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" filled="f" stroked="f" strokeweight=".5pt">
                        <v:textbox>
                          <w:txbxContent>
                            <w:p w14:paraId="22B6C035"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57F88061" w14:textId="77777777" w:rsidR="00C82F17" w:rsidRDefault="00C82F17" w:rsidP="00AB0892">
                              <w:pPr>
                                <w:pStyle w:val="NormalWeb"/>
                                <w:overflowPunct w:val="0"/>
                                <w:spacing w:before="0" w:beforeAutospacing="0" w:after="0" w:afterAutospacing="0"/>
                                <w:jc w:val="center"/>
                              </w:pPr>
                              <w:r>
                                <w:rPr>
                                  <w:color w:val="000000"/>
                                  <w:kern w:val="24"/>
                                </w:rPr>
                                <w:t> </w:t>
                              </w:r>
                            </w:p>
                          </w:txbxContent>
                        </v:textbox>
                      </v:shape>
                      <v:shape id="Text Box 211" o:spid="_x0000_s2280" type="#_x0000_t202" style="position:absolute;left:32251;top:43542;width:8336;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" filled="f" stroked="f" strokeweight=".5pt">
                        <v:textbox>
                          <w:txbxContent>
                            <w:p w14:paraId="0C3D545B"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line id="Line 7" o:spid="_x0000_s2281" style="position:absolute;rotation:45;flip:x;visibility:visible;mso-wrap-style:square" from="46916,45469" to="46916,47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" strokecolor="#9c0" strokeweight="6.75pt"/>
                      <v:line id="Gerader Verbinder 91931" o:spid="_x0000_s2282" style="position:absolute;flip:y;visibility:visible;mso-wrap-style:square" from="5907,33465" to="49751,3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" strokecolor="black [3040]"/>
                      <v:shape id="Text Box 44" o:spid="_x0000_s2283" type="#_x0000_t202" style="position:absolute;width:10052;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" filled="f" stroked="f">
                        <v:textbox style="mso-fit-shape-to-text:t">
                          <w:txbxContent>
                            <w:p w14:paraId="6D61F744"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Double Cab Panel Van</w:t>
                              </w:r>
                            </w:p>
                          </w:txbxContent>
                        </v:textbox>
                      </v:shape>
                      <v:shape id="Text Box 44" o:spid="_x0000_s2284" type="#_x0000_t202" style="position:absolute;left:502;top:33675;width:10052;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" filled="f" stroked="f">
                        <v:textbox style="mso-fit-shape-to-text:t">
                          <w:txbxContent>
                            <w:p w14:paraId="5D9567FB"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Single Cab Panel Van</w:t>
                              </w:r>
                            </w:p>
                          </w:txbxContent>
                        </v:textbox>
                      </v:shape>
                      <v:shape id="Text Box 44" o:spid="_x0000_s2285" type="#_x0000_t202" style="position:absolute;left:850;top:45039;width:86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" filled="f" stroked="f">
                        <v:textbox style="mso-fit-shape-to-text:t">
                          <w:txbxContent>
                            <w:p w14:paraId="1D3D1122" w14:textId="4DE8CFFE"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v:textbox>
                      </v:shape>
                      <v:shape id="Text Box 44" o:spid="_x0000_s2286" type="#_x0000_t202" style="position:absolute;left:831;top:37246;width:8617;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" filled="f" stroked="f">
                        <v:textbox style="mso-fit-shape-to-text:t">
                          <w:txbxContent>
                            <w:p w14:paraId="52ED9904"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Driver Door open</w:t>
                              </w:r>
                            </w:p>
                          </w:txbxContent>
                        </v:textbox>
                      </v:shape>
                      <v:shape id="Picture 4" o:spid="_x0000_s2287" type="#_x0000_t75" alt="ford-tourneo-connect-2005" style="position:absolute;left:27829;top:1360;width:4330;height:71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">
                        <v:imagedata r:id="rId42" o:title="ford-tourneo-connect-2005" chromakey="white"/>
                        <o:lock v:ext="edit" aspectratio="f"/>
                      </v:shape>
                      <v:line id="Line 7" o:spid="_x0000_s2288" style="position:absolute;visibility:visible;mso-wrap-style:square" from="28368,5766" to="28368,6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" strokecolor="red" strokeweight="6.75pt"/>
                      <v:line id="Gerade Verbindung 81" o:spid="_x0000_s2289" style="position:absolute;visibility:visible;mso-wrap-style:square" from="27870,7322" to="31835,7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" strokecolor="black [3213]"/>
                      <v:line id="Line 6" o:spid="_x0000_s2290" style="position:absolute;flip:x;visibility:visible;mso-wrap-style:square" from="29082,8093" to="30526,8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" strokecolor="#c9f" strokeweight="6.75pt"/>
                      <v:line id="Line 9" o:spid="_x0000_s2291" style="position:absolute;visibility:visible;mso-wrap-style:square" from="31220,5766" to="31220,6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" strokecolor="red" strokeweight="6.75pt"/>
                      <v:line id="Line 7" o:spid="_x0000_s2292" style="position:absolute;rotation:45;visibility:visible;mso-wrap-style:square" from="27623,3912" to="27623,5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" strokecolor="red" strokeweight="6.75pt"/>
                      <v:oval id="Ellipse 91942" o:spid="_x0000_s2293" style="position:absolute;left:29296;top:3848;width:1079;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" fillcolor="red" strokecolor="black [3213]"/>
                      <v:shape id="Gerade Verbindung mit Pfeil 91943" o:spid="_x0000_s2294" type="#_x0000_t32" style="position:absolute;left:34288;top:4924;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" strokecolor="#1f497d [3215]" strokeweight="1pt">
                        <v:stroke endarrow="open"/>
                      </v:shape>
                      <v:shape id="Picture 4" o:spid="_x0000_s2295" type="#_x0000_t75" alt="ford-tourneo-connect-2005" style="position:absolute;left:42626;top:1360;width:431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">
                        <v:imagedata r:id="rId42" o:title="ford-tourneo-connect-2005" chromakey="white"/>
                        <v:path arrowok="t"/>
                        <o:lock v:ext="edit" aspectratio="f"/>
                      </v:shape>
                      <v:line id="Gerade Verbindung 81" o:spid="_x0000_s2296" style="position:absolute;visibility:visible;mso-wrap-style:square" from="42673,7311" to="46639,7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" strokecolor="black [3213]"/>
                      <v:line id="Line 9" o:spid="_x0000_s2297" style="position:absolute;visibility:visible;mso-wrap-style:square" from="46131,4013" to="46131,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" strokecolor="#9c0" strokeweight="6.75pt"/>
                      <v:oval id="Ellipse 91947" o:spid="_x0000_s2298" style="position:absolute;left:44102;top:3801;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" filled="f" strokecolor="black [3213]"/>
                      <v:shape id="Picture 4" o:spid="_x0000_s2299" type="#_x0000_t75" alt="ford-tourneo-connect-2005" style="position:absolute;left:10061;top:1358;width:431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">
                        <v:imagedata r:id="rId42" o:title="ford-tourneo-connect-2005" chromakey="white"/>
                        <v:path arrowok="t"/>
                        <o:lock v:ext="edit" aspectratio="f"/>
                      </v:shape>
                      <v:line id="Gerade Verbindung 81" o:spid="_x0000_s2300" style="position:absolute;visibility:visible;mso-wrap-style:square" from="10125,7347" to="14091,7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" strokecolor="black [3213]"/>
                      <v:line id="Line 6" o:spid="_x0000_s2301" style="position:absolute;flip:x;visibility:visible;mso-wrap-style:square" from="11336,8469" to="12780,8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" strokecolor="lime" strokeweight="6.75pt"/>
                      <v:line id="Line 7" o:spid="_x0000_s2302" style="position:absolute;rotation:45;visibility:visible;mso-wrap-style:square" from="9830,3968" to="9830,5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" strokecolor="#9c0" strokeweight="6.75pt"/>
                      <v:oval id="Ellipse 91952" o:spid="_x0000_s2303" style="position:absolute;left:11538;top:3800;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" filled="f" strokecolor="black [3213]"/>
                      <v:shape id="Gerade Verbindung mit Pfeil 91953" o:spid="_x0000_s2304" type="#_x0000_t32" style="position:absolute;left:18106;top:5045;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" strokecolor="#1f497d [3215]" strokeweight="1pt">
                        <v:stroke endarrow="open"/>
                      </v:shape>
                      <v:line id="Line 9" o:spid="_x0000_s2305" style="position:absolute;visibility:visible;mso-wrap-style:square" from="31220,4274" to="31220,5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" strokecolor="red" strokeweight="6.75pt"/>
                      <v:line id="Line 9" o:spid="_x0000_s2306" style="position:absolute;visibility:visible;mso-wrap-style:square" from="13627,4274" to="13627,5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" strokecolor="#9c0" strokeweight="6.75pt"/>
                      <v:line id="Line 9" o:spid="_x0000_s2307" style="position:absolute;visibility:visible;mso-wrap-style:square" from="13627,5735" to="13627,6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" strokecolor="#9c0" strokeweight="6.75pt"/>
                      <v:line id="Line 7" o:spid="_x0000_s2308" style="position:absolute;visibility:visible;mso-wrap-style:square" from="10546,5735" to="10546,6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" strokecolor="#9c0" strokeweight="6.75pt"/>
                      <v:shape id="Text Box 211" o:spid="_x0000_s2309" type="#_x0000_t202" style="position:absolute;left:16287;top:2209;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" filled="f" stroked="f" strokeweight=".5pt">
                        <v:textbox>
                          <w:txbxContent>
                            <w:p w14:paraId="1DE7BBE4"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5E1FE1E9" w14:textId="77777777" w:rsidR="00C82F17" w:rsidRDefault="00C82F17" w:rsidP="00AB0892">
                              <w:pPr>
                                <w:pStyle w:val="NormalWeb"/>
                                <w:overflowPunct w:val="0"/>
                                <w:spacing w:before="0" w:beforeAutospacing="0" w:after="0" w:afterAutospacing="0"/>
                                <w:jc w:val="center"/>
                              </w:pPr>
                              <w:r>
                                <w:rPr>
                                  <w:color w:val="000000"/>
                                  <w:kern w:val="24"/>
                                </w:rPr>
                                <w:t> </w:t>
                              </w:r>
                            </w:p>
                          </w:txbxContent>
                        </v:textbox>
                      </v:shape>
                      <v:shape id="Text Box 211" o:spid="_x0000_s2310" type="#_x0000_t202" style="position:absolute;left:32251;top:2050;width:833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" filled="f" stroked="f" strokeweight=".5pt">
                        <v:textbox>
                          <w:txbxContent>
                            <w:p w14:paraId="62403D82"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line id="Line 7" o:spid="_x0000_s2311" style="position:absolute;rotation:45;visibility:visible;mso-wrap-style:square" from="42654,3922" to="42654,5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" strokecolor="#9c0" strokeweight="6.75pt"/>
                      <v:shape id="Picture 4" o:spid="_x0000_s2312" type="#_x0000_t75" alt="ford-tourneo-connect-2005" style="position:absolute;left:27829;top:9313;width:4330;height:71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">
                        <v:imagedata r:id="rId42" o:title="ford-tourneo-connect-2005" chromakey="white"/>
                        <o:lock v:ext="edit" aspectratio="f"/>
                      </v:shape>
                      <v:line id="Line 7" o:spid="_x0000_s2313" style="position:absolute;visibility:visible;mso-wrap-style:square" from="28368,13719" to="28368,14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" strokecolor="red" strokeweight="6.75pt"/>
                      <v:line id="Gerade Verbindung 81" o:spid="_x0000_s2314" style="position:absolute;visibility:visible;mso-wrap-style:square" from="27870,15197" to="31835,15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" strokecolor="black [3213]"/>
                      <v:line id="Line 6" o:spid="_x0000_s2315" style="position:absolute;flip:x;visibility:visible;mso-wrap-style:square" from="29082,16046" to="30526,16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" strokecolor="#c9f" strokeweight="6.75pt"/>
                      <v:line id="Line 9" o:spid="_x0000_s2316" style="position:absolute;visibility:visible;mso-wrap-style:square" from="31220,13719" to="31220,14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" strokecolor="red" strokeweight="6.75pt"/>
                      <v:line id="Line 7" o:spid="_x0000_s2317" style="position:absolute;rotation:45;flip:x;visibility:visible;mso-wrap-style:square" from="31885,11920" to="31885,13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" strokecolor="red" strokeweight="6.75pt"/>
                      <v:oval id="Ellipse 91967" o:spid="_x0000_s2318" style="position:absolute;left:29296;top:11800;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" fillcolor="red" strokecolor="black [3213]"/>
                      <v:shape id="Gerade Verbindung mit Pfeil 91968" o:spid="_x0000_s2319" type="#_x0000_t32" style="position:absolute;left:34288;top:12876;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" strokecolor="#1f497d [3215]" strokeweight="1pt">
                        <v:stroke endarrow="open"/>
                      </v:shape>
                      <v:shape id="Picture 4" o:spid="_x0000_s2320" type="#_x0000_t75" alt="ford-tourneo-connect-2005" style="position:absolute;left:42626;top:9313;width:4314;height:7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">
                        <v:imagedata r:id="rId42" o:title="ford-tourneo-connect-2005" chromakey="white"/>
                        <v:path arrowok="t"/>
                        <o:lock v:ext="edit" aspectratio="f"/>
                      </v:shape>
                      <v:line id="Gerade Verbindung 81" o:spid="_x0000_s2321" style="position:absolute;visibility:visible;mso-wrap-style:square" from="42673,15185" to="46639,15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" strokecolor="black [3213]"/>
                      <v:line id="Line 9" o:spid="_x0000_s2322" style="position:absolute;visibility:visible;mso-wrap-style:square" from="43196,11965" to="43196,13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" strokecolor="#9c0" strokeweight="6.75pt"/>
                      <v:oval id="Ellipse 91972" o:spid="_x0000_s2323" style="position:absolute;left:44102;top:11753;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" filled="f" strokecolor="black [3213]"/>
                      <v:shape id="Picture 4" o:spid="_x0000_s2324" type="#_x0000_t75" alt="ford-tourneo-connect-2005" style="position:absolute;left:10061;top:9311;width:431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">
                        <v:imagedata r:id="rId42" o:title="ford-tourneo-connect-2005" chromakey="white"/>
                        <v:path arrowok="t"/>
                        <o:lock v:ext="edit" aspectratio="f"/>
                      </v:shape>
                      <v:line id="Gerade Verbindung 81" o:spid="_x0000_s2325" style="position:absolute;visibility:visible;mso-wrap-style:square" from="10125,15221" to="14091,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" strokecolor="black [3213]"/>
                      <v:line id="Line 6" o:spid="_x0000_s2326" style="position:absolute;flip:x;visibility:visible;mso-wrap-style:square" from="11336,16422" to="12780,1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" strokecolor="lime" strokeweight="6.75pt"/>
                      <v:line id="Line 7" o:spid="_x0000_s2327" style="position:absolute;rotation:45;flip:x;visibility:visible;mso-wrap-style:square" from="14091,11976" to="14091,13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" strokecolor="#9c0" strokeweight="6.75pt"/>
                      <v:oval id="Ellipse 91977" o:spid="_x0000_s2328" style="position:absolute;left:11538;top:11752;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" filled="f" strokecolor="black [3213]"/>
                      <v:shape id="Gerade Verbindung mit Pfeil 91978" o:spid="_x0000_s2329" type="#_x0000_t32" style="position:absolute;left:18106;top:12997;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" strokecolor="#1f497d [3215]" strokeweight="1pt">
                        <v:stroke endarrow="open"/>
                      </v:shape>
                      <v:line id="Line 9" o:spid="_x0000_s2330" style="position:absolute;visibility:visible;mso-wrap-style:square" from="28285,12226" to="28285,13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" strokecolor="red" strokeweight="6.75pt"/>
                      <v:line id="Line 9" o:spid="_x0000_s2331" style="position:absolute;visibility:visible;mso-wrap-style:square" from="10501,12226" to="10501,13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" strokecolor="#9c0" strokeweight="6.75pt"/>
                      <v:line id="Line 9" o:spid="_x0000_s2332" style="position:absolute;visibility:visible;mso-wrap-style:square" from="13627,13687" to="13627,14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" strokecolor="#9c0" strokeweight="6.75pt"/>
                      <v:line id="Line 7" o:spid="_x0000_s2333" style="position:absolute;visibility:visible;mso-wrap-style:square" from="10546,13687" to="10546,14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" strokecolor="#9c0" strokeweight="6.75pt"/>
                      <v:shape id="Text Box 211" o:spid="_x0000_s2334" type="#_x0000_t202" style="position:absolute;left:16287;top:10161;width:833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" filled="f" stroked="f" strokeweight=".5pt">
                        <v:textbox>
                          <w:txbxContent>
                            <w:p w14:paraId="5BADACC1"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30C94AA5" w14:textId="77777777" w:rsidR="00C82F17" w:rsidRDefault="00C82F17" w:rsidP="00AB0892">
                              <w:pPr>
                                <w:pStyle w:val="NormalWeb"/>
                                <w:overflowPunct w:val="0"/>
                                <w:spacing w:before="0" w:beforeAutospacing="0" w:after="0" w:afterAutospacing="0"/>
                                <w:jc w:val="center"/>
                              </w:pPr>
                              <w:r>
                                <w:rPr>
                                  <w:color w:val="000000"/>
                                  <w:kern w:val="24"/>
                                </w:rPr>
                                <w:t> </w:t>
                              </w:r>
                            </w:p>
                          </w:txbxContent>
                        </v:textbox>
                      </v:shape>
                      <v:shape id="Text Box 211" o:spid="_x0000_s2335" type="#_x0000_t202" style="position:absolute;left:32251;top:10003;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" filled="f" stroked="f" strokeweight=".5pt">
                        <v:textbox>
                          <w:txbxContent>
                            <w:p w14:paraId="2A7E74C5"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line id="Line 7" o:spid="_x0000_s2336" style="position:absolute;rotation:45;flip:x;visibility:visible;mso-wrap-style:square" from="46915,11930" to="46915,13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" strokecolor="#9c0" strokeweight="6.75pt"/>
                      <v:shape id="Text Box 44" o:spid="_x0000_s2337" type="#_x0000_t202" style="position:absolute;left:489;top:11020;width:86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" filled="f" stroked="f">
                        <v:textbox style="mso-fit-shape-to-text:t">
                          <w:txbxContent>
                            <w:p w14:paraId="078DE9B5"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v:textbox>
                      </v:shape>
                      <v:shape id="Text Box 44" o:spid="_x0000_s2338" type="#_x0000_t202" style="position:absolute;left:484;top:3786;width:8617;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" filled="f" stroked="f">
                        <v:textbox style="mso-fit-shape-to-text:t">
                          <w:txbxContent>
                            <w:p w14:paraId="6E3BCAFD"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Driver Door open</w:t>
                              </w:r>
                            </w:p>
                          </w:txbxContent>
                        </v:textbox>
                      </v:shape>
                      <v:shape id="Picture 4" o:spid="_x0000_s2339" type="#_x0000_t75" alt="ford-tourneo-connect-2005" style="position:absolute;left:27829;top:17361;width:4330;height:71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">
                        <v:imagedata r:id="rId42" o:title="ford-tourneo-connect-2005" chromakey="white"/>
                        <o:lock v:ext="edit" aspectratio="f"/>
                      </v:shape>
                      <v:line id="Line 7" o:spid="_x0000_s2340" style="position:absolute;visibility:visible;mso-wrap-style:square" from="28368,20338" to="28368,21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" strokecolor="red" strokeweight="6.75pt"/>
                      <v:line id="Gerade Verbindung 81" o:spid="_x0000_s2341" style="position:absolute;visibility:visible;mso-wrap-style:square" from="27870,23323" to="31835,23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" strokecolor="black [3213]"/>
                      <v:line id="Line 6" o:spid="_x0000_s2342" style="position:absolute;flip:x;visibility:visible;mso-wrap-style:square" from="29082,24093" to="30526,24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" strokecolor="#c9f" strokeweight="6.75pt"/>
                      <v:line id="Line 9" o:spid="_x0000_s2343" style="position:absolute;visibility:visible;mso-wrap-style:square" from="31220,21767" to="31220,2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" strokecolor="red" strokeweight="6.75pt"/>
                      <v:oval id="Ellipse 91993" o:spid="_x0000_s2344" style="position:absolute;left:29296;top:19848;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" fillcolor="red" strokecolor="black [3213]"/>
                      <v:shape id="Gerade Verbindung mit Pfeil 91994" o:spid="_x0000_s2345" type="#_x0000_t32" style="position:absolute;left:34288;top:20924;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" strokecolor="#1f497d [3215]" strokeweight="1pt">
                        <v:stroke endarrow="open"/>
                      </v:shape>
                      <v:shape id="Picture 4" o:spid="_x0000_s2346" type="#_x0000_t75" alt="ford-tourneo-connect-2005" style="position:absolute;left:42626;top:17361;width:4314;height:7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">
                        <v:imagedata r:id="rId42" o:title="ford-tourneo-connect-2005" chromakey="white"/>
                        <v:path arrowok="t"/>
                        <o:lock v:ext="edit" aspectratio="f"/>
                      </v:shape>
                      <v:line id="Gerade Verbindung 81" o:spid="_x0000_s2347" style="position:absolute;visibility:visible;mso-wrap-style:square" from="42673,23311" to="46639,23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" strokecolor="black [3213]"/>
                      <v:line id="Line 9" o:spid="_x0000_s2348" style="position:absolute;visibility:visible;mso-wrap-style:square" from="46131,20108" to="46131,2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" strokecolor="#9c0" strokeweight="6.75pt"/>
                      <v:oval id="Ellipse 91998" o:spid="_x0000_s2349" style="position:absolute;left:44102;top:19801;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" filled="f" strokecolor="black [3213]"/>
                      <v:shape id="Picture 4" o:spid="_x0000_s2350" type="#_x0000_t75" alt="ford-tourneo-connect-2005" style="position:absolute;left:10061;top:17359;width:431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">
                        <v:imagedata r:id="rId42" o:title="ford-tourneo-connect-2005" chromakey="white"/>
                        <v:path arrowok="t"/>
                        <o:lock v:ext="edit" aspectratio="f"/>
                      </v:shape>
                      <v:line id="Gerade Verbindung 81" o:spid="_x0000_s2351" style="position:absolute;visibility:visible;mso-wrap-style:square" from="10125,23347" to="14091,23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" strokecolor="black [3213]"/>
                      <v:line id="Line 6" o:spid="_x0000_s2352" style="position:absolute;flip:x;visibility:visible;mso-wrap-style:square" from="11336,24470" to="12780,2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" strokecolor="lime" strokeweight="6.75pt"/>
                      <v:oval id="Ellipse 92002" o:spid="_x0000_s2353" style="position:absolute;left:11538;top:19800;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" filled="f" strokecolor="black [3213]"/>
                      <v:shape id="Gerade Verbindung mit Pfeil 92003" o:spid="_x0000_s2354" type="#_x0000_t32" style="position:absolute;left:18106;top:21045;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" strokecolor="#1f497d [3215]" strokeweight="1pt">
                        <v:stroke endarrow="open"/>
                      </v:shape>
                      <v:line id="Line 9" o:spid="_x0000_s2355" style="position:absolute;visibility:visible;mso-wrap-style:square" from="31220,20274" to="31220,2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" strokecolor="red" strokeweight="6.75pt"/>
                      <v:line id="Line 9" o:spid="_x0000_s2356" style="position:absolute;visibility:visible;mso-wrap-style:square" from="13627,20274" to="13627,2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" strokecolor="#9c0" strokeweight="6.75pt"/>
                      <v:line id="Line 9" o:spid="_x0000_s2357" style="position:absolute;visibility:visible;mso-wrap-style:square" from="13627,21735" to="13627,22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" strokecolor="#9c0" strokeweight="6.75pt"/>
                      <v:line id="Line 7" o:spid="_x0000_s2358" style="position:absolute;visibility:visible;mso-wrap-style:square" from="10546,20306" to="10546,2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" strokecolor="#9c0" strokeweight="6.75pt"/>
                      <v:shape id="Text Box 211" o:spid="_x0000_s2359" type="#_x0000_t202" style="position:absolute;left:16287;top:18209;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" filled="f" stroked="f" strokeweight=".5pt">
                        <v:textbox>
                          <w:txbxContent>
                            <w:p w14:paraId="702F3F6C"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5FA10FF6" w14:textId="77777777" w:rsidR="00C82F17" w:rsidRDefault="00C82F17" w:rsidP="00AB0892">
                              <w:pPr>
                                <w:pStyle w:val="NormalWeb"/>
                                <w:overflowPunct w:val="0"/>
                                <w:spacing w:before="0" w:beforeAutospacing="0" w:after="0" w:afterAutospacing="0"/>
                                <w:jc w:val="center"/>
                              </w:pPr>
                              <w:r>
                                <w:rPr>
                                  <w:color w:val="000000"/>
                                  <w:kern w:val="24"/>
                                </w:rPr>
                                <w:t> </w:t>
                              </w:r>
                            </w:p>
                          </w:txbxContent>
                        </v:textbox>
                      </v:shape>
                      <v:shape id="Text Box 211" o:spid="_x0000_s2360" type="#_x0000_t202" style="position:absolute;left:32251;top:18051;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" filled="f" stroked="f" strokeweight=".5pt">
                        <v:textbox>
                          <w:txbxContent>
                            <w:p w14:paraId="106AD02A"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shape id="Picture 4" o:spid="_x0000_s2361" type="#_x0000_t75" alt="ford-tourneo-connect-2005" style="position:absolute;left:27829;top:25313;width:4330;height:71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">
                        <v:imagedata r:id="rId42" o:title="ford-tourneo-connect-2005" chromakey="white"/>
                        <o:lock v:ext="edit" aspectratio="f"/>
                      </v:shape>
                      <v:line id="Line 7" o:spid="_x0000_s2362" style="position:absolute;visibility:visible;mso-wrap-style:square" from="28368,29719" to="28368,30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" strokecolor="red" strokeweight="6.75pt"/>
                      <v:line id="Gerade Verbindung 81" o:spid="_x0000_s2363" style="position:absolute;visibility:visible;mso-wrap-style:square" from="27870,31197" to="31835,31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" strokecolor="black [3213]"/>
                      <v:line id="Line 6" o:spid="_x0000_s2364" style="position:absolute;flip:x;visibility:visible;mso-wrap-style:square" from="29082,32046" to="30526,32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" strokecolor="#c9f" strokeweight="6.75pt"/>
                      <v:line id="Line 9" o:spid="_x0000_s2365" style="position:absolute;visibility:visible;mso-wrap-style:square" from="31143,28243" to="31143,29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" strokecolor="red" strokeweight="6.75pt"/>
                      <v:line id="Line 7" o:spid="_x0000_s2366" style="position:absolute;rotation:45;flip:x;visibility:visible;mso-wrap-style:square" from="31980,29730" to="31980,3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" strokecolor="red" strokeweight="6.75pt"/>
                      <v:oval id="Ellipse 92016" o:spid="_x0000_s2367" style="position:absolute;left:29296;top:27800;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" fillcolor="red" strokecolor="black [3213]"/>
                      <v:shape id="Gerade Verbindung mit Pfeil 92017" o:spid="_x0000_s2368" type="#_x0000_t32" style="position:absolute;left:34288;top:28877;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" strokecolor="#1f497d [3215]" strokeweight="1pt">
                        <v:stroke endarrow="open"/>
                      </v:shape>
                      <v:shape id="Picture 4" o:spid="_x0000_s2369" type="#_x0000_t75" alt="ford-tourneo-connect-2005" style="position:absolute;left:42626;top:25313;width:4314;height:7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">
                        <v:imagedata r:id="rId42" o:title="ford-tourneo-connect-2005" chromakey="white"/>
                        <v:path arrowok="t"/>
                        <o:lock v:ext="edit" aspectratio="f"/>
                      </v:shape>
                      <v:line id="Gerade Verbindung 81" o:spid="_x0000_s2370" style="position:absolute;visibility:visible;mso-wrap-style:square" from="42673,31185" to="46639,3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" strokecolor="black [3213]"/>
                      <v:line id="Line 9" o:spid="_x0000_s2371" style="position:absolute;visibility:visible;mso-wrap-style:square" from="43196,27966" to="43196,29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" strokecolor="#9c0" strokeweight="6.75pt"/>
                      <v:oval id="Ellipse 92021" o:spid="_x0000_s2372" style="position:absolute;left:44102;top:27753;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" filled="f" strokecolor="black [3213]"/>
                      <v:shape id="Picture 4" o:spid="_x0000_s2373" type="#_x0000_t75" alt="ford-tourneo-connect-2005" style="position:absolute;left:10061;top:25311;width:431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">
                        <v:imagedata r:id="rId42" o:title="ford-tourneo-connect-2005" chromakey="white"/>
                        <v:path arrowok="t"/>
                        <o:lock v:ext="edit" aspectratio="f"/>
                      </v:shape>
                      <v:line id="Gerade Verbindung 81" o:spid="_x0000_s2374" style="position:absolute;visibility:visible;mso-wrap-style:square" from="10125,31222" to="14091,3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" strokecolor="black [3213]"/>
                      <v:line id="Line 6" o:spid="_x0000_s2375" style="position:absolute;flip:x;visibility:visible;mso-wrap-style:square" from="11336,32422" to="12780,32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" strokecolor="lime" strokeweight="6.75pt"/>
                      <v:line id="Line 7" o:spid="_x0000_s2376" style="position:absolute;rotation:45;flip:x;visibility:visible;mso-wrap-style:square" from="14186,29786" to="14186,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" strokecolor="#9c0" strokeweight="6.75pt"/>
                      <v:oval id="Ellipse 92026" o:spid="_x0000_s2377" style="position:absolute;left:11538;top:27752;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" filled="f" strokecolor="black [3213]"/>
                      <v:shape id="Gerade Verbindung mit Pfeil 92027" o:spid="_x0000_s2378" type="#_x0000_t32" style="position:absolute;left:18106;top:28997;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" strokecolor="#1f497d [3215]" strokeweight="1pt">
                        <v:stroke endarrow="open"/>
                      </v:shape>
                      <v:line id="Line 9" o:spid="_x0000_s2379" style="position:absolute;visibility:visible;mso-wrap-style:square" from="28285,28226" to="28285,29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" strokecolor="red" strokeweight="6.75pt"/>
                      <v:line id="Line 9" o:spid="_x0000_s2380" style="position:absolute;visibility:visible;mso-wrap-style:square" from="10501,28226" to="10501,29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" strokecolor="#9c0" strokeweight="6.75pt"/>
                      <v:line id="Line 9" o:spid="_x0000_s2381" style="position:absolute;visibility:visible;mso-wrap-style:square" from="13550,28211" to="13550,2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" strokecolor="#9c0" strokeweight="6.75pt"/>
                      <v:line id="Line 7" o:spid="_x0000_s2382" style="position:absolute;visibility:visible;mso-wrap-style:square" from="10546,29687" to="10546,3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" strokecolor="#9c0" strokeweight="6.75pt"/>
                      <v:shape id="Text Box 211" o:spid="_x0000_s2383" type="#_x0000_t202" style="position:absolute;left:16287;top:26162;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" filled="f" stroked="f" strokeweight=".5pt">
                        <v:textbox>
                          <w:txbxContent>
                            <w:p w14:paraId="331C495D"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5F375584" w14:textId="77777777" w:rsidR="00C82F17" w:rsidRDefault="00C82F17" w:rsidP="00AB0892">
                              <w:pPr>
                                <w:pStyle w:val="NormalWeb"/>
                                <w:overflowPunct w:val="0"/>
                                <w:spacing w:before="0" w:beforeAutospacing="0" w:after="0" w:afterAutospacing="0"/>
                                <w:jc w:val="center"/>
                              </w:pPr>
                              <w:r>
                                <w:rPr>
                                  <w:color w:val="000000"/>
                                  <w:kern w:val="24"/>
                                </w:rPr>
                                <w:t> </w:t>
                              </w:r>
                            </w:p>
                          </w:txbxContent>
                        </v:textbox>
                      </v:shape>
                      <v:shape id="Text Box 211" o:spid="_x0000_s2384" type="#_x0000_t202" style="position:absolute;left:32251;top:26003;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" filled="f" stroked="f" strokeweight=".5pt">
                        <v:textbox>
                          <w:txbxContent>
                            <w:p w14:paraId="57FB7670"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line id="Line 7" o:spid="_x0000_s2385" style="position:absolute;rotation:45;flip:x;visibility:visible;mso-wrap-style:square" from="46738,29647" to="46738,3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" strokecolor="#9c0" strokeweight="6.75pt"/>
                      <v:shape id="Text Box 44" o:spid="_x0000_s2386" type="#_x0000_t202" style="position:absolute;left:489;top:27019;width:8617;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" filled="f" stroked="f">
                        <v:textbox style="mso-fit-shape-to-text:t">
                          <w:txbxContent>
                            <w:p w14:paraId="22EB4546" w14:textId="26D6ED1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 xml:space="preserve">Rear Passenger Door open </w:t>
                              </w:r>
                              <w:r>
                                <w:rPr>
                                  <w:color w:val="000000"/>
                                  <w:kern w:val="24"/>
                                  <w:sz w:val="12"/>
                                  <w:szCs w:val="12"/>
                                </w:rPr>
                                <w:t>(If Rear Trim switches are fitted)</w:t>
                              </w:r>
                            </w:p>
                          </w:txbxContent>
                        </v:textbox>
                      </v:shape>
                      <v:shape id="Text Box 44" o:spid="_x0000_s2387" type="#_x0000_t202" style="position:absolute;left:484;top:19785;width:861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" filled="f" stroked="f">
                        <v:textbox style="mso-fit-shape-to-text:t">
                          <w:txbxContent>
                            <w:p w14:paraId="7CB0C414" w14:textId="49FEC3DB"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 xml:space="preserve">Rear Driver Door open </w:t>
                              </w:r>
                              <w:r>
                                <w:rPr>
                                  <w:color w:val="000000"/>
                                  <w:kern w:val="24"/>
                                  <w:sz w:val="12"/>
                                  <w:szCs w:val="12"/>
                                </w:rPr>
                                <w:t>(If Rear Trim switches are fitted)</w:t>
                              </w:r>
                            </w:p>
                          </w:txbxContent>
                        </v:textbox>
                      </v:shape>
                      <v:line id="Line 7" o:spid="_x0000_s2388" style="position:absolute;rotation:45;visibility:visible;mso-wrap-style:square" from="27855,21731" to="27855,2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" strokecolor="red" strokeweight="6.75pt"/>
                      <v:line id="Line 7" o:spid="_x0000_s2389" style="position:absolute;rotation:45;visibility:visible;mso-wrap-style:square" from="10061,21786" to="10061,23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" strokecolor="#9c0" strokeweight="6.75pt"/>
                      <v:line id="Line 7" o:spid="_x0000_s2390" style="position:absolute;rotation:45;visibility:visible;mso-wrap-style:square" from="42886,21740" to="42886,2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" strokecolor="#9c0" strokeweight="6.75pt"/>
                      <v:line id="Line 7" o:spid="_x0000_s2391" style="position:absolute;visibility:visible;mso-wrap-style:square" from="43198,5735" to="43198,6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" strokecolor="#9c0" strokeweight="6.75pt"/>
                      <v:line id="Line 9" o:spid="_x0000_s2392" style="position:absolute;visibility:visible;mso-wrap-style:square" from="46279,5735" to="46279,6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" strokecolor="#9c0" strokeweight="6.75pt"/>
                      <v:line id="Line 7" o:spid="_x0000_s2393" style="position:absolute;visibility:visible;mso-wrap-style:square" from="43198,13686" to="43198,14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" strokecolor="#9c0" strokeweight="6.75pt"/>
                      <v:line id="Line 9" o:spid="_x0000_s2394" style="position:absolute;visibility:visible;mso-wrap-style:square" from="46279,13686" to="46279,14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" strokecolor="#9c0" strokeweight="6.75pt"/>
                      <v:line id="Line 7" o:spid="_x0000_s2395" style="position:absolute;visibility:visible;mso-wrap-style:square" from="43235,29457" to="43235,30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" strokecolor="#9c0" strokeweight="6.75pt"/>
                      <v:line id="Line 9" o:spid="_x0000_s2396" style="position:absolute;visibility:visible;mso-wrap-style:square" from="46143,27981" to="46143,29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" strokecolor="#9c0" strokeweight="6.75pt"/>
                      <v:line id="Line 9" o:spid="_x0000_s2397" style="position:absolute;visibility:visible;mso-wrap-style:square" from="43112,20185" to="43112,21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" strokecolor="#9c0" strokeweight="6.75pt"/>
                      <v:line id="Line 9" o:spid="_x0000_s2398" style="position:absolute;visibility:visible;mso-wrap-style:square" from="46131,21735" to="46131,22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" strokecolor="#9c0" strokeweight="6.75pt"/>
                      <v:line id="Line 6" o:spid="_x0000_s2399" style="position:absolute;flip:x;visibility:visible;mso-wrap-style:square" from="43966,8093" to="45409,8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" strokecolor="#c9f" strokeweight="6.75pt"/>
                      <v:line id="Line 6" o:spid="_x0000_s2400" style="position:absolute;flip:x;visibility:visible;mso-wrap-style:square" from="43966,16046" to="45409,16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" strokecolor="#c9f" strokeweight="6.75pt"/>
                      <v:line id="Line 6" o:spid="_x0000_s2401" style="position:absolute;flip:x;visibility:visible;mso-wrap-style:square" from="43966,24093" to="45409,24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" strokecolor="#c9f" strokeweight="6.75pt"/>
                      <v:line id="Line 6" o:spid="_x0000_s2402" style="position:absolute;flip:x;visibility:visible;mso-wrap-style:square" from="43966,32046" to="45409,32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" strokecolor="#c9f" strokeweight="6.75pt"/>
                      <w10:anchorlock/>
                    </v:group>
                  </w:pict>
                </mc:Fallback>
              </mc:AlternateContent>
            </w:r>
          </w:p>
        </w:tc>
      </w:tr>
      <w:tr w:rsidR="00AB0892" w:rsidRPr="00A82BF4" w14:paraId="353675A8" w14:textId="77777777" w:rsidTr="00AB0892">
        <w:trPr>
          <w:trHeight w:val="255"/>
        </w:trPr>
        <w:tc>
          <w:tcPr>
            <w:tcW w:w="1572" w:type="dxa"/>
            <w:shd w:val="clear" w:color="auto" w:fill="D9D9D9" w:themeFill="background1" w:themeFillShade="D9"/>
          </w:tcPr>
          <w:p w14:paraId="3409E5B0" w14:textId="048F1605" w:rsidR="00AB0892" w:rsidRPr="00C66B68" w:rsidRDefault="00AB0892" w:rsidP="00AB0892">
            <w:pPr>
              <w:rPr>
                <w:rFonts w:cs="Arial"/>
                <w:b/>
                <w:bCs/>
                <w:color w:val="000000"/>
                <w:szCs w:val="22"/>
              </w:rPr>
            </w:pPr>
            <w:r w:rsidRPr="00C66B68">
              <w:rPr>
                <w:rFonts w:cs="Arial"/>
                <w:b/>
                <w:bCs/>
                <w:color w:val="000000"/>
                <w:szCs w:val="22"/>
              </w:rPr>
              <w:lastRenderedPageBreak/>
              <w:t>Actors</w:t>
            </w:r>
          </w:p>
        </w:tc>
        <w:tc>
          <w:tcPr>
            <w:tcW w:w="523" w:type="dxa"/>
            <w:shd w:val="clear" w:color="auto" w:fill="auto"/>
          </w:tcPr>
          <w:p w14:paraId="7ABD7351" w14:textId="77777777" w:rsidR="00AB0892" w:rsidRPr="00C66B68" w:rsidRDefault="00AB0892" w:rsidP="00AB0892">
            <w:pPr>
              <w:rPr>
                <w:rFonts w:cs="Arial"/>
                <w:color w:val="000000"/>
                <w:szCs w:val="22"/>
              </w:rPr>
            </w:pPr>
          </w:p>
        </w:tc>
        <w:tc>
          <w:tcPr>
            <w:tcW w:w="8106" w:type="dxa"/>
            <w:shd w:val="clear" w:color="auto" w:fill="auto"/>
          </w:tcPr>
          <w:p w14:paraId="50FDD739" w14:textId="004C6695" w:rsidR="00AB0892" w:rsidRPr="00C66B68" w:rsidRDefault="00AB0892" w:rsidP="00AB0892">
            <w:pPr>
              <w:rPr>
                <w:rFonts w:cs="Arial"/>
                <w:szCs w:val="22"/>
              </w:rPr>
            </w:pPr>
            <w:r>
              <w:rPr>
                <w:rFonts w:cs="Arial"/>
                <w:szCs w:val="22"/>
              </w:rPr>
              <w:t>User</w:t>
            </w:r>
          </w:p>
        </w:tc>
      </w:tr>
      <w:tr w:rsidR="00AB0892" w:rsidRPr="00A82BF4" w14:paraId="6BB4B749" w14:textId="77777777" w:rsidTr="00AB0892">
        <w:trPr>
          <w:trHeight w:val="255"/>
        </w:trPr>
        <w:tc>
          <w:tcPr>
            <w:tcW w:w="1572" w:type="dxa"/>
            <w:shd w:val="clear" w:color="auto" w:fill="D9D9D9" w:themeFill="background1" w:themeFillShade="D9"/>
            <w:hideMark/>
          </w:tcPr>
          <w:p w14:paraId="054C809B" w14:textId="661DB965" w:rsidR="00AB0892" w:rsidRPr="00C66B68" w:rsidRDefault="00AB0892" w:rsidP="00AB0892">
            <w:pPr>
              <w:rPr>
                <w:rFonts w:cs="Arial"/>
                <w:b/>
                <w:bCs/>
                <w:color w:val="000000"/>
                <w:szCs w:val="22"/>
              </w:rPr>
            </w:pPr>
            <w:r w:rsidRPr="00C66B68">
              <w:rPr>
                <w:rFonts w:cs="Arial"/>
                <w:b/>
                <w:bCs/>
                <w:color w:val="000000"/>
                <w:szCs w:val="22"/>
              </w:rPr>
              <w:t>Precondition</w:t>
            </w:r>
          </w:p>
        </w:tc>
        <w:tc>
          <w:tcPr>
            <w:tcW w:w="523" w:type="dxa"/>
            <w:shd w:val="clear" w:color="auto" w:fill="auto"/>
            <w:hideMark/>
          </w:tcPr>
          <w:p w14:paraId="62EE743A" w14:textId="77777777" w:rsidR="00AB0892" w:rsidRPr="00C66B68" w:rsidRDefault="00AB0892" w:rsidP="00AB0892">
            <w:pPr>
              <w:rPr>
                <w:rFonts w:cs="Arial"/>
                <w:color w:val="000000"/>
                <w:szCs w:val="22"/>
              </w:rPr>
            </w:pPr>
          </w:p>
        </w:tc>
        <w:tc>
          <w:tcPr>
            <w:tcW w:w="8106" w:type="dxa"/>
            <w:shd w:val="clear" w:color="auto" w:fill="auto"/>
          </w:tcPr>
          <w:p w14:paraId="70EDBE91" w14:textId="1D5E4B70" w:rsidR="00AB0892" w:rsidRPr="00C66B68" w:rsidRDefault="00AB0892" w:rsidP="00AB0892">
            <w:pPr>
              <w:rPr>
                <w:rFonts w:cs="Arial"/>
                <w:szCs w:val="22"/>
              </w:rPr>
            </w:pPr>
            <w:r>
              <w:rPr>
                <w:rFonts w:cs="Arial"/>
                <w:szCs w:val="22"/>
              </w:rPr>
              <w:t xml:space="preserve">Vehicle Type “Commercial Vehicle” (Single Cab Panel Van or </w:t>
            </w:r>
            <w:r w:rsidRPr="006208BB">
              <w:rPr>
                <w:rFonts w:cs="Arial"/>
                <w:szCs w:val="22"/>
              </w:rPr>
              <w:t>Double Cab Panel Van</w:t>
            </w:r>
            <w:r>
              <w:rPr>
                <w:rFonts w:cs="Arial"/>
                <w:szCs w:val="22"/>
              </w:rPr>
              <w:t>)</w:t>
            </w:r>
          </w:p>
        </w:tc>
      </w:tr>
      <w:tr w:rsidR="00AB0892" w:rsidRPr="00A82BF4" w14:paraId="0E475842" w14:textId="77777777" w:rsidTr="00AB0892">
        <w:trPr>
          <w:trHeight w:val="255"/>
        </w:trPr>
        <w:tc>
          <w:tcPr>
            <w:tcW w:w="1572" w:type="dxa"/>
            <w:shd w:val="clear" w:color="auto" w:fill="D9D9D9" w:themeFill="background1" w:themeFillShade="D9"/>
            <w:hideMark/>
          </w:tcPr>
          <w:p w14:paraId="0EE85A0B" w14:textId="77777777" w:rsidR="00AB0892" w:rsidRPr="00C66B68" w:rsidRDefault="00AB0892" w:rsidP="00AB0892">
            <w:pPr>
              <w:rPr>
                <w:rFonts w:cs="Arial"/>
                <w:b/>
                <w:bCs/>
                <w:color w:val="000000"/>
                <w:szCs w:val="22"/>
              </w:rPr>
            </w:pPr>
          </w:p>
        </w:tc>
        <w:tc>
          <w:tcPr>
            <w:tcW w:w="523" w:type="dxa"/>
            <w:shd w:val="clear" w:color="auto" w:fill="auto"/>
            <w:hideMark/>
          </w:tcPr>
          <w:p w14:paraId="02D3087B" w14:textId="77777777" w:rsidR="00AB0892" w:rsidRPr="00C66B68" w:rsidRDefault="00AB0892" w:rsidP="00AB0892">
            <w:pPr>
              <w:rPr>
                <w:rFonts w:cs="Arial"/>
                <w:color w:val="000000"/>
                <w:szCs w:val="22"/>
              </w:rPr>
            </w:pPr>
          </w:p>
        </w:tc>
        <w:tc>
          <w:tcPr>
            <w:tcW w:w="8106" w:type="dxa"/>
            <w:shd w:val="clear" w:color="auto" w:fill="auto"/>
          </w:tcPr>
          <w:p w14:paraId="74F8F7CD" w14:textId="4580DB62" w:rsidR="00AB0892" w:rsidRPr="00C66B68" w:rsidRDefault="00AB0892" w:rsidP="00AB0892">
            <w:pPr>
              <w:rPr>
                <w:rFonts w:cs="Arial"/>
                <w:szCs w:val="22"/>
              </w:rPr>
            </w:pPr>
            <w:r>
              <w:rPr>
                <w:rFonts w:cs="Arial"/>
                <w:szCs w:val="22"/>
              </w:rPr>
              <w:t>SLP Transit Configuration “Cabin All”</w:t>
            </w:r>
          </w:p>
        </w:tc>
      </w:tr>
      <w:tr w:rsidR="00AB0892" w:rsidRPr="00A82BF4" w14:paraId="06E49F23" w14:textId="77777777" w:rsidTr="00AB0892">
        <w:trPr>
          <w:trHeight w:val="255"/>
        </w:trPr>
        <w:tc>
          <w:tcPr>
            <w:tcW w:w="1572" w:type="dxa"/>
            <w:shd w:val="clear" w:color="auto" w:fill="D9D9D9" w:themeFill="background1" w:themeFillShade="D9"/>
            <w:hideMark/>
          </w:tcPr>
          <w:p w14:paraId="62118BDB" w14:textId="7B6D1451" w:rsidR="00AB0892" w:rsidRPr="00C66B68" w:rsidRDefault="00AB0892" w:rsidP="00AB0892">
            <w:pPr>
              <w:rPr>
                <w:rFonts w:cs="Arial"/>
                <w:b/>
                <w:bCs/>
                <w:color w:val="000000"/>
                <w:szCs w:val="22"/>
              </w:rPr>
            </w:pPr>
          </w:p>
        </w:tc>
        <w:tc>
          <w:tcPr>
            <w:tcW w:w="523" w:type="dxa"/>
            <w:shd w:val="clear" w:color="auto" w:fill="auto"/>
            <w:hideMark/>
          </w:tcPr>
          <w:p w14:paraId="562F2D05" w14:textId="22B15FD6" w:rsidR="00AB0892" w:rsidRPr="00C66B68" w:rsidRDefault="00AB0892" w:rsidP="00AB0892">
            <w:pPr>
              <w:rPr>
                <w:rFonts w:cs="Arial"/>
                <w:color w:val="000000"/>
                <w:szCs w:val="22"/>
              </w:rPr>
            </w:pPr>
          </w:p>
        </w:tc>
        <w:tc>
          <w:tcPr>
            <w:tcW w:w="8106" w:type="dxa"/>
            <w:shd w:val="clear" w:color="auto" w:fill="auto"/>
          </w:tcPr>
          <w:p w14:paraId="6ADEF833" w14:textId="09B66AB0" w:rsidR="00AB0892" w:rsidRPr="00C66B68" w:rsidRDefault="00AB0892" w:rsidP="00AB0892">
            <w:pPr>
              <w:rPr>
                <w:rFonts w:cs="Arial"/>
                <w:strike/>
                <w:szCs w:val="22"/>
              </w:rPr>
            </w:pPr>
            <w:r>
              <w:rPr>
                <w:rFonts w:cs="Arial"/>
                <w:szCs w:val="22"/>
              </w:rPr>
              <w:t>Feature “Smart Unlock Ignition” is disabled</w:t>
            </w:r>
          </w:p>
        </w:tc>
      </w:tr>
      <w:tr w:rsidR="00AB0892" w:rsidRPr="00A82BF4" w14:paraId="0BB551B1" w14:textId="77777777" w:rsidTr="00AB0892">
        <w:trPr>
          <w:trHeight w:val="255"/>
        </w:trPr>
        <w:tc>
          <w:tcPr>
            <w:tcW w:w="1572" w:type="dxa"/>
            <w:shd w:val="clear" w:color="auto" w:fill="D9D9D9" w:themeFill="background1" w:themeFillShade="D9"/>
          </w:tcPr>
          <w:p w14:paraId="0BB9B6B1" w14:textId="77777777" w:rsidR="00AB0892" w:rsidRPr="00C66B68" w:rsidRDefault="00AB0892" w:rsidP="00AB0892">
            <w:pPr>
              <w:rPr>
                <w:rFonts w:cs="Arial"/>
                <w:b/>
                <w:bCs/>
                <w:color w:val="000000"/>
                <w:szCs w:val="22"/>
              </w:rPr>
            </w:pPr>
          </w:p>
        </w:tc>
        <w:tc>
          <w:tcPr>
            <w:tcW w:w="523" w:type="dxa"/>
            <w:shd w:val="clear" w:color="auto" w:fill="auto"/>
          </w:tcPr>
          <w:p w14:paraId="6EA267E2" w14:textId="3627A287" w:rsidR="00AB0892" w:rsidRPr="00C66B68" w:rsidRDefault="00AB0892" w:rsidP="00AB0892">
            <w:pPr>
              <w:rPr>
                <w:rFonts w:cs="Arial"/>
                <w:color w:val="000000"/>
                <w:szCs w:val="22"/>
              </w:rPr>
            </w:pPr>
          </w:p>
        </w:tc>
        <w:tc>
          <w:tcPr>
            <w:tcW w:w="8106" w:type="dxa"/>
            <w:shd w:val="clear" w:color="auto" w:fill="auto"/>
          </w:tcPr>
          <w:p w14:paraId="67784328" w14:textId="2992DE8D" w:rsidR="00AB0892" w:rsidRPr="00C66B68" w:rsidRDefault="00AB0892" w:rsidP="00AB0892">
            <w:pPr>
              <w:rPr>
                <w:rFonts w:cs="Arial"/>
              </w:rPr>
            </w:pPr>
            <w:r>
              <w:rPr>
                <w:rFonts w:cs="Arial"/>
                <w:szCs w:val="22"/>
              </w:rPr>
              <w:t>Feature “</w:t>
            </w:r>
            <w:r w:rsidRPr="003B17D5">
              <w:rPr>
                <w:rFonts w:cs="Arial"/>
                <w:szCs w:val="22"/>
              </w:rPr>
              <w:t xml:space="preserve">Enhanced </w:t>
            </w:r>
            <w:r>
              <w:rPr>
                <w:rFonts w:cs="Arial"/>
                <w:szCs w:val="22"/>
              </w:rPr>
              <w:t>Trim Switch Inhibit” is deactivated</w:t>
            </w:r>
          </w:p>
        </w:tc>
      </w:tr>
      <w:tr w:rsidR="00AB0892" w:rsidRPr="00A82BF4" w14:paraId="74708341" w14:textId="77777777" w:rsidTr="00AB0892">
        <w:trPr>
          <w:trHeight w:val="255"/>
        </w:trPr>
        <w:tc>
          <w:tcPr>
            <w:tcW w:w="1572" w:type="dxa"/>
            <w:shd w:val="clear" w:color="auto" w:fill="D9D9D9" w:themeFill="background1" w:themeFillShade="D9"/>
          </w:tcPr>
          <w:p w14:paraId="460BA5F4" w14:textId="77777777" w:rsidR="00AB0892" w:rsidRPr="00C66B68" w:rsidRDefault="00AB0892" w:rsidP="00AB0892">
            <w:pPr>
              <w:rPr>
                <w:rFonts w:cs="Arial"/>
                <w:b/>
                <w:bCs/>
                <w:color w:val="000000"/>
                <w:szCs w:val="22"/>
              </w:rPr>
            </w:pPr>
          </w:p>
        </w:tc>
        <w:tc>
          <w:tcPr>
            <w:tcW w:w="523" w:type="dxa"/>
            <w:shd w:val="clear" w:color="auto" w:fill="auto"/>
          </w:tcPr>
          <w:p w14:paraId="47EA5363" w14:textId="77777777" w:rsidR="00AB0892" w:rsidRPr="00C66B68" w:rsidRDefault="00AB0892" w:rsidP="00AB0892">
            <w:pPr>
              <w:rPr>
                <w:rFonts w:cs="Arial"/>
                <w:color w:val="000000"/>
                <w:szCs w:val="22"/>
              </w:rPr>
            </w:pPr>
          </w:p>
        </w:tc>
        <w:tc>
          <w:tcPr>
            <w:tcW w:w="8106" w:type="dxa"/>
            <w:shd w:val="clear" w:color="auto" w:fill="auto"/>
          </w:tcPr>
          <w:p w14:paraId="038DDD54" w14:textId="027081F8" w:rsidR="00AB0892" w:rsidRPr="00C66B68" w:rsidRDefault="00AB0892" w:rsidP="00AB0892">
            <w:pPr>
              <w:rPr>
                <w:rFonts w:cs="Arial"/>
                <w:szCs w:val="22"/>
              </w:rPr>
            </w:pPr>
            <w:r>
              <w:rPr>
                <w:rFonts w:cs="Arial"/>
                <w:szCs w:val="22"/>
              </w:rPr>
              <w:t>Any Cabin Door with fitted Trim Switch is open</w:t>
            </w:r>
          </w:p>
        </w:tc>
      </w:tr>
      <w:tr w:rsidR="00AB0892" w:rsidRPr="00A82BF4" w14:paraId="3EACC464" w14:textId="77777777" w:rsidTr="00AB0892">
        <w:trPr>
          <w:trHeight w:val="255"/>
        </w:trPr>
        <w:tc>
          <w:tcPr>
            <w:tcW w:w="1572" w:type="dxa"/>
            <w:shd w:val="clear" w:color="auto" w:fill="D9D9D9" w:themeFill="background1" w:themeFillShade="D9"/>
          </w:tcPr>
          <w:p w14:paraId="1B68471B" w14:textId="3136CA28" w:rsidR="00AB0892" w:rsidRPr="00C66B68" w:rsidRDefault="00AB0892" w:rsidP="00AB0892">
            <w:pPr>
              <w:rPr>
                <w:rFonts w:cs="Arial"/>
                <w:b/>
                <w:bCs/>
                <w:color w:val="000000"/>
                <w:szCs w:val="22"/>
              </w:rPr>
            </w:pPr>
          </w:p>
        </w:tc>
        <w:tc>
          <w:tcPr>
            <w:tcW w:w="523" w:type="dxa"/>
            <w:shd w:val="clear" w:color="auto" w:fill="auto"/>
          </w:tcPr>
          <w:p w14:paraId="0A7C9F45" w14:textId="77777777" w:rsidR="00AB0892" w:rsidRPr="00C66B68" w:rsidRDefault="00AB0892" w:rsidP="00AB0892">
            <w:pPr>
              <w:rPr>
                <w:rFonts w:cs="Arial"/>
                <w:color w:val="000000"/>
                <w:szCs w:val="22"/>
              </w:rPr>
            </w:pPr>
          </w:p>
        </w:tc>
        <w:tc>
          <w:tcPr>
            <w:tcW w:w="8106" w:type="dxa"/>
            <w:shd w:val="clear" w:color="auto" w:fill="auto"/>
          </w:tcPr>
          <w:p w14:paraId="5130229D" w14:textId="1DF629D1" w:rsidR="00AB0892" w:rsidRPr="008A6B23" w:rsidRDefault="00AB0892" w:rsidP="008A6B23">
            <w:pPr>
              <w:rPr>
                <w:rFonts w:cs="Arial"/>
                <w:szCs w:val="22"/>
              </w:rPr>
            </w:pPr>
          </w:p>
        </w:tc>
      </w:tr>
      <w:tr w:rsidR="00AB0892" w:rsidRPr="00A82BF4" w14:paraId="6053D76F" w14:textId="77777777" w:rsidTr="00AB0892">
        <w:trPr>
          <w:trHeight w:val="255"/>
        </w:trPr>
        <w:tc>
          <w:tcPr>
            <w:tcW w:w="1572" w:type="dxa"/>
            <w:shd w:val="clear" w:color="auto" w:fill="D9D9D9" w:themeFill="background1" w:themeFillShade="D9"/>
          </w:tcPr>
          <w:p w14:paraId="04F704A0" w14:textId="07AEF3C5" w:rsidR="00AB0892" w:rsidRPr="00C66B68" w:rsidRDefault="00AB0892" w:rsidP="00AB0892">
            <w:pPr>
              <w:rPr>
                <w:rFonts w:cs="Arial"/>
                <w:b/>
                <w:bCs/>
                <w:color w:val="000000"/>
                <w:szCs w:val="22"/>
              </w:rPr>
            </w:pPr>
            <w:r w:rsidRPr="00C66B68">
              <w:rPr>
                <w:rFonts w:cs="Arial"/>
                <w:b/>
                <w:bCs/>
                <w:color w:val="000000"/>
                <w:szCs w:val="22"/>
              </w:rPr>
              <w:t>Main Flow</w:t>
            </w:r>
          </w:p>
        </w:tc>
        <w:tc>
          <w:tcPr>
            <w:tcW w:w="523" w:type="dxa"/>
            <w:shd w:val="clear" w:color="auto" w:fill="auto"/>
          </w:tcPr>
          <w:p w14:paraId="13792EDE" w14:textId="5DCA92EC" w:rsidR="00AB0892" w:rsidRPr="00C66B68" w:rsidRDefault="00AB0892" w:rsidP="00AB0892">
            <w:pPr>
              <w:rPr>
                <w:rFonts w:cs="Arial"/>
                <w:color w:val="000000"/>
                <w:szCs w:val="22"/>
              </w:rPr>
            </w:pPr>
            <w:r w:rsidRPr="00C66B68">
              <w:rPr>
                <w:rFonts w:cs="Arial"/>
                <w:color w:val="000000"/>
                <w:szCs w:val="22"/>
              </w:rPr>
              <w:t>M1</w:t>
            </w:r>
          </w:p>
        </w:tc>
        <w:tc>
          <w:tcPr>
            <w:tcW w:w="8106" w:type="dxa"/>
            <w:shd w:val="clear" w:color="auto" w:fill="auto"/>
          </w:tcPr>
          <w:p w14:paraId="2B07ABBA" w14:textId="09006CB6" w:rsidR="00AB0892" w:rsidRPr="00A743EE" w:rsidRDefault="00347817" w:rsidP="00AB0892">
            <w:pPr>
              <w:rPr>
                <w:rFonts w:cs="Arial"/>
                <w:color w:val="000000"/>
              </w:rPr>
            </w:pPr>
            <w:r w:rsidRPr="00483EBD">
              <w:rPr>
                <w:rFonts w:cs="Arial"/>
                <w:szCs w:val="22"/>
              </w:rPr>
              <w:t xml:space="preserve">User </w:t>
            </w:r>
            <w:r>
              <w:rPr>
                <w:rFonts w:cs="Arial"/>
                <w:szCs w:val="22"/>
              </w:rPr>
              <w:t xml:space="preserve">triggers Lock All with single lock action with appropriate trigger, </w:t>
            </w:r>
            <w:r w:rsidR="00AB0892" w:rsidRPr="003556E6">
              <w:rPr>
                <w:rFonts w:cs="Arial"/>
                <w:szCs w:val="22"/>
              </w:rPr>
              <w:t xml:space="preserve">while a </w:t>
            </w:r>
            <w:r w:rsidR="00AB0892">
              <w:rPr>
                <w:rFonts w:cs="Arial"/>
                <w:szCs w:val="22"/>
              </w:rPr>
              <w:t>cabin door</w:t>
            </w:r>
            <w:r w:rsidR="00AB0892" w:rsidRPr="003556E6">
              <w:rPr>
                <w:rFonts w:cs="Arial"/>
                <w:szCs w:val="22"/>
              </w:rPr>
              <w:t xml:space="preserve"> (fit</w:t>
            </w:r>
            <w:r w:rsidR="00A743EE">
              <w:rPr>
                <w:rFonts w:cs="Arial"/>
                <w:szCs w:val="22"/>
              </w:rPr>
              <w:t>tet with a trim switch) is open</w:t>
            </w:r>
          </w:p>
        </w:tc>
      </w:tr>
      <w:tr w:rsidR="00AB0892" w:rsidRPr="00A82BF4" w14:paraId="444F4BA0" w14:textId="77777777" w:rsidTr="00AB0892">
        <w:trPr>
          <w:trHeight w:val="255"/>
        </w:trPr>
        <w:tc>
          <w:tcPr>
            <w:tcW w:w="1572" w:type="dxa"/>
            <w:shd w:val="clear" w:color="auto" w:fill="D9D9D9" w:themeFill="background1" w:themeFillShade="D9"/>
          </w:tcPr>
          <w:p w14:paraId="0B7CA780" w14:textId="13EFF34E" w:rsidR="00AB0892" w:rsidRPr="00C66B68" w:rsidRDefault="00AB0892" w:rsidP="00AB0892">
            <w:pPr>
              <w:rPr>
                <w:rFonts w:cs="Arial"/>
                <w:b/>
                <w:bCs/>
                <w:color w:val="000000"/>
                <w:szCs w:val="22"/>
              </w:rPr>
            </w:pPr>
          </w:p>
        </w:tc>
        <w:tc>
          <w:tcPr>
            <w:tcW w:w="523" w:type="dxa"/>
            <w:shd w:val="clear" w:color="auto" w:fill="auto"/>
          </w:tcPr>
          <w:p w14:paraId="48329BBD" w14:textId="7755A8DC" w:rsidR="00AB0892" w:rsidRPr="00C66B68" w:rsidRDefault="00AB0892" w:rsidP="00AB0892">
            <w:pPr>
              <w:rPr>
                <w:rFonts w:cs="Arial"/>
                <w:color w:val="000000"/>
                <w:szCs w:val="22"/>
              </w:rPr>
            </w:pPr>
            <w:r w:rsidRPr="00C66B68">
              <w:rPr>
                <w:rFonts w:cs="Arial"/>
                <w:color w:val="000000"/>
                <w:szCs w:val="22"/>
              </w:rPr>
              <w:t>M2</w:t>
            </w:r>
          </w:p>
        </w:tc>
        <w:tc>
          <w:tcPr>
            <w:tcW w:w="8106" w:type="dxa"/>
            <w:shd w:val="clear" w:color="auto" w:fill="auto"/>
          </w:tcPr>
          <w:p w14:paraId="588D6B04" w14:textId="2C3C0299" w:rsidR="00AB0892" w:rsidRPr="00C66B68" w:rsidRDefault="00AB0892" w:rsidP="00AB0892">
            <w:pPr>
              <w:rPr>
                <w:rFonts w:cs="Arial"/>
                <w:szCs w:val="22"/>
              </w:rPr>
            </w:pPr>
            <w:r>
              <w:rPr>
                <w:rFonts w:cs="Arial"/>
                <w:szCs w:val="22"/>
              </w:rPr>
              <w:t xml:space="preserve">All exterior handles will be locked/disabled -&gt; </w:t>
            </w:r>
            <w:r>
              <w:rPr>
                <w:rFonts w:cs="Arial"/>
                <w:color w:val="000000"/>
              </w:rPr>
              <w:t>Central Lock (CL)</w:t>
            </w:r>
          </w:p>
        </w:tc>
      </w:tr>
      <w:tr w:rsidR="00AB0892" w:rsidRPr="00A82BF4" w14:paraId="7827CB16" w14:textId="77777777" w:rsidTr="00AB0892">
        <w:trPr>
          <w:trHeight w:val="255"/>
        </w:trPr>
        <w:tc>
          <w:tcPr>
            <w:tcW w:w="1572" w:type="dxa"/>
            <w:shd w:val="clear" w:color="auto" w:fill="D9D9D9" w:themeFill="background1" w:themeFillShade="D9"/>
          </w:tcPr>
          <w:p w14:paraId="3115046E" w14:textId="77777777" w:rsidR="00AB0892" w:rsidRPr="00C66B68" w:rsidRDefault="00AB0892" w:rsidP="00AB0892">
            <w:pPr>
              <w:rPr>
                <w:rFonts w:cs="Arial"/>
                <w:b/>
                <w:bCs/>
                <w:color w:val="000000"/>
                <w:szCs w:val="22"/>
              </w:rPr>
            </w:pPr>
          </w:p>
        </w:tc>
        <w:tc>
          <w:tcPr>
            <w:tcW w:w="523" w:type="dxa"/>
            <w:shd w:val="clear" w:color="auto" w:fill="auto"/>
          </w:tcPr>
          <w:p w14:paraId="0E57B87F" w14:textId="153C7908" w:rsidR="00AB0892" w:rsidRPr="00C66B68" w:rsidRDefault="00AB0892" w:rsidP="00AB0892">
            <w:pPr>
              <w:rPr>
                <w:rFonts w:cs="Arial"/>
                <w:color w:val="000000"/>
                <w:szCs w:val="22"/>
              </w:rPr>
            </w:pPr>
            <w:r>
              <w:rPr>
                <w:rFonts w:cs="Arial"/>
                <w:color w:val="000000"/>
                <w:szCs w:val="22"/>
              </w:rPr>
              <w:t>M3</w:t>
            </w:r>
          </w:p>
        </w:tc>
        <w:tc>
          <w:tcPr>
            <w:tcW w:w="8106" w:type="dxa"/>
            <w:shd w:val="clear" w:color="auto" w:fill="auto"/>
          </w:tcPr>
          <w:p w14:paraId="564D8D05" w14:textId="4BFBEC64" w:rsidR="00AB0892" w:rsidRPr="00C66B68" w:rsidRDefault="00AB0892" w:rsidP="00AB0892">
            <w:pPr>
              <w:rPr>
                <w:rFonts w:cs="Arial"/>
                <w:szCs w:val="22"/>
              </w:rPr>
            </w:pPr>
            <w:r>
              <w:rPr>
                <w:rFonts w:cs="Arial"/>
                <w:szCs w:val="22"/>
              </w:rPr>
              <w:t xml:space="preserve">After 1 second all exterior cabin door handles will be unlocked/enabled -&gt; </w:t>
            </w:r>
            <w:r>
              <w:rPr>
                <w:rFonts w:cs="Arial"/>
                <w:color w:val="000000"/>
              </w:rPr>
              <w:t>Cabin Door Unlock (CabDUL)</w:t>
            </w:r>
          </w:p>
        </w:tc>
      </w:tr>
      <w:tr w:rsidR="00AB0892" w:rsidRPr="00A82BF4" w14:paraId="786A5379" w14:textId="77777777" w:rsidTr="00AB0892">
        <w:trPr>
          <w:trHeight w:val="255"/>
        </w:trPr>
        <w:tc>
          <w:tcPr>
            <w:tcW w:w="1572" w:type="dxa"/>
            <w:shd w:val="clear" w:color="auto" w:fill="D9D9D9" w:themeFill="background1" w:themeFillShade="D9"/>
          </w:tcPr>
          <w:p w14:paraId="29A6F5C4" w14:textId="1AA892EB" w:rsidR="00AB0892" w:rsidRPr="00C66B68" w:rsidRDefault="00AB0892" w:rsidP="00AB0892">
            <w:pPr>
              <w:rPr>
                <w:rFonts w:cs="Arial"/>
                <w:b/>
                <w:bCs/>
                <w:color w:val="000000"/>
                <w:szCs w:val="22"/>
              </w:rPr>
            </w:pPr>
          </w:p>
        </w:tc>
        <w:tc>
          <w:tcPr>
            <w:tcW w:w="523" w:type="dxa"/>
            <w:shd w:val="clear" w:color="auto" w:fill="auto"/>
          </w:tcPr>
          <w:p w14:paraId="052F33E7" w14:textId="50190C00" w:rsidR="00AB0892" w:rsidRPr="00C66B68" w:rsidRDefault="00AB0892" w:rsidP="00AB0892">
            <w:pPr>
              <w:rPr>
                <w:rFonts w:cs="Arial"/>
                <w:color w:val="000000"/>
                <w:szCs w:val="22"/>
              </w:rPr>
            </w:pPr>
            <w:r>
              <w:rPr>
                <w:rFonts w:cs="Arial"/>
                <w:color w:val="000000"/>
                <w:szCs w:val="22"/>
              </w:rPr>
              <w:t>M4</w:t>
            </w:r>
          </w:p>
        </w:tc>
        <w:tc>
          <w:tcPr>
            <w:tcW w:w="8106" w:type="dxa"/>
            <w:shd w:val="clear" w:color="auto" w:fill="auto"/>
          </w:tcPr>
          <w:p w14:paraId="7EE6D445" w14:textId="6BEE328A" w:rsidR="00AB0892" w:rsidRPr="00C66B68" w:rsidRDefault="00AB0892" w:rsidP="00AB0892">
            <w:pPr>
              <w:rPr>
                <w:rFonts w:cs="Arial"/>
                <w:szCs w:val="22"/>
              </w:rPr>
            </w:pPr>
            <w:r>
              <w:rPr>
                <w:rFonts w:cs="Arial"/>
                <w:szCs w:val="22"/>
              </w:rPr>
              <w:t xml:space="preserve">User receives a mislock feedback </w:t>
            </w:r>
            <w:r w:rsidRPr="005206C3">
              <w:rPr>
                <w:rFonts w:cs="Arial"/>
              </w:rPr>
              <w:t xml:space="preserve">(if “Silent Mode” Feature is disabled AND “Audible </w:t>
            </w:r>
            <w:r>
              <w:rPr>
                <w:rFonts w:cs="Arial"/>
              </w:rPr>
              <w:t xml:space="preserve">Mislock </w:t>
            </w:r>
            <w:r w:rsidRPr="005206C3">
              <w:rPr>
                <w:rFonts w:cs="Arial"/>
              </w:rPr>
              <w:t>Feedback” Feature is enabled)</w:t>
            </w:r>
          </w:p>
        </w:tc>
      </w:tr>
      <w:tr w:rsidR="00AB0892" w:rsidRPr="00A82BF4" w14:paraId="29F92822" w14:textId="77777777" w:rsidTr="00AB0892">
        <w:trPr>
          <w:trHeight w:val="255"/>
        </w:trPr>
        <w:tc>
          <w:tcPr>
            <w:tcW w:w="1572" w:type="dxa"/>
            <w:shd w:val="clear" w:color="auto" w:fill="D9D9D9" w:themeFill="background1" w:themeFillShade="D9"/>
          </w:tcPr>
          <w:p w14:paraId="1CBF93C6" w14:textId="77777777" w:rsidR="00AB0892" w:rsidRPr="00C66B68" w:rsidRDefault="00AB0892" w:rsidP="00AB0892">
            <w:pPr>
              <w:rPr>
                <w:rFonts w:cs="Arial"/>
                <w:b/>
                <w:bCs/>
                <w:color w:val="000000"/>
                <w:szCs w:val="22"/>
              </w:rPr>
            </w:pPr>
          </w:p>
        </w:tc>
        <w:tc>
          <w:tcPr>
            <w:tcW w:w="523" w:type="dxa"/>
            <w:shd w:val="clear" w:color="auto" w:fill="auto"/>
          </w:tcPr>
          <w:p w14:paraId="7C94D1A4" w14:textId="56855A1F" w:rsidR="00AB0892" w:rsidRDefault="00AB0892" w:rsidP="00AB0892">
            <w:pPr>
              <w:rPr>
                <w:rFonts w:cs="Arial"/>
                <w:color w:val="000000"/>
                <w:szCs w:val="22"/>
              </w:rPr>
            </w:pPr>
            <w:r>
              <w:rPr>
                <w:rFonts w:cs="Arial"/>
                <w:color w:val="000000"/>
                <w:szCs w:val="22"/>
              </w:rPr>
              <w:t>M5</w:t>
            </w:r>
          </w:p>
        </w:tc>
        <w:tc>
          <w:tcPr>
            <w:tcW w:w="8106" w:type="dxa"/>
            <w:shd w:val="clear" w:color="auto" w:fill="auto"/>
          </w:tcPr>
          <w:p w14:paraId="743B820D" w14:textId="54DF32D3" w:rsidR="00AB0892" w:rsidRDefault="00AB0892" w:rsidP="00AB0892">
            <w:pPr>
              <w:rPr>
                <w:rFonts w:cs="Arial"/>
                <w:szCs w:val="22"/>
              </w:rPr>
            </w:pPr>
            <w:r w:rsidRPr="00336877">
              <w:rPr>
                <w:rFonts w:cs="Arial"/>
                <w:szCs w:val="22"/>
              </w:rPr>
              <w:t xml:space="preserve">All </w:t>
            </w:r>
            <w:r>
              <w:rPr>
                <w:rFonts w:cs="Arial"/>
              </w:rPr>
              <w:t xml:space="preserve">exterior cabin </w:t>
            </w:r>
            <w:r w:rsidRPr="00336877">
              <w:rPr>
                <w:rFonts w:cs="Arial"/>
                <w:szCs w:val="22"/>
              </w:rPr>
              <w:t xml:space="preserve">door handles </w:t>
            </w:r>
            <w:r>
              <w:rPr>
                <w:rFonts w:cs="Arial"/>
                <w:szCs w:val="22"/>
              </w:rPr>
              <w:t xml:space="preserve">can </w:t>
            </w:r>
            <w:r w:rsidRPr="00002A37">
              <w:rPr>
                <w:rFonts w:cs="Arial"/>
                <w:color w:val="000000"/>
              </w:rPr>
              <w:t>be opened from</w:t>
            </w:r>
            <w:r>
              <w:rPr>
                <w:rFonts w:cs="Arial"/>
                <w:color w:val="000000"/>
              </w:rPr>
              <w:t xml:space="preserve"> outside and all interior handles can be opened from inside</w:t>
            </w:r>
          </w:p>
        </w:tc>
      </w:tr>
    </w:tbl>
    <w:p w14:paraId="22114544" w14:textId="77777777" w:rsidR="00C639F1" w:rsidRDefault="00C639F1" w:rsidP="00C639F1">
      <w:pPr>
        <w:rPr>
          <w:rFonts w:cs="Arial"/>
        </w:rPr>
      </w:pPr>
    </w:p>
    <w:p w14:paraId="0B9B025F" w14:textId="77777777" w:rsidR="00C639F1" w:rsidRDefault="00C639F1" w:rsidP="00C639F1">
      <w:pPr>
        <w:rPr>
          <w:rFonts w:cs="Arial"/>
        </w:rPr>
      </w:pPr>
    </w:p>
    <w:p w14:paraId="54B6A09F" w14:textId="77777777" w:rsidR="00C639F1" w:rsidRPr="0017445F" w:rsidRDefault="00C639F1" w:rsidP="00C639F1">
      <w:pPr>
        <w:pStyle w:val="REUseCase"/>
        <w:shd w:val="clear" w:color="auto" w:fill="F2F2F2" w:themeFill="background1" w:themeFillShade="F2"/>
      </w:pPr>
      <w:r w:rsidRPr="0017445F">
        <w:t>###</w:t>
      </w:r>
      <w:bookmarkStart w:id="131" w:name="UC_F_00015_ID__Cabin_Front_Unlock__Enabl"/>
      <w:r>
        <w:t>UC_F_SUL_00015</w:t>
      </w:r>
      <w:bookmarkEnd w:id="131"/>
      <w:r w:rsidRPr="0017445F">
        <w:t>##</w:t>
      </w:r>
      <w:r>
        <w:t xml:space="preserve"># [Cabin Front Unlock] Enable All Exterior Handles on Cabin Doors on Commercial Vehicle </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596"/>
        <w:gridCol w:w="529"/>
        <w:gridCol w:w="8076"/>
      </w:tblGrid>
      <w:tr w:rsidR="00AB0892" w:rsidRPr="00A82BF4" w14:paraId="0170B821" w14:textId="77777777" w:rsidTr="00AB0892">
        <w:trPr>
          <w:trHeight w:val="255"/>
        </w:trPr>
        <w:tc>
          <w:tcPr>
            <w:tcW w:w="1596" w:type="dxa"/>
            <w:shd w:val="clear" w:color="auto" w:fill="D9D9D9" w:themeFill="background1" w:themeFillShade="D9"/>
            <w:hideMark/>
          </w:tcPr>
          <w:p w14:paraId="7D3CD0BF" w14:textId="77777777" w:rsidR="00AB0892" w:rsidRPr="00C66B68" w:rsidRDefault="00AB0892" w:rsidP="00AB0892">
            <w:pPr>
              <w:rPr>
                <w:rFonts w:cs="Arial"/>
                <w:b/>
                <w:bCs/>
                <w:color w:val="000000"/>
                <w:szCs w:val="22"/>
              </w:rPr>
            </w:pPr>
            <w:r w:rsidRPr="00C66B68">
              <w:rPr>
                <w:rFonts w:cs="Arial"/>
                <w:b/>
                <w:bCs/>
                <w:color w:val="000000"/>
                <w:szCs w:val="22"/>
              </w:rPr>
              <w:lastRenderedPageBreak/>
              <w:t>Purpose</w:t>
            </w:r>
          </w:p>
        </w:tc>
        <w:tc>
          <w:tcPr>
            <w:tcW w:w="529" w:type="dxa"/>
            <w:shd w:val="clear" w:color="auto" w:fill="auto"/>
            <w:hideMark/>
          </w:tcPr>
          <w:p w14:paraId="21211930" w14:textId="77777777" w:rsidR="00AB0892" w:rsidRPr="00C66B68" w:rsidRDefault="00AB0892" w:rsidP="00AB0892">
            <w:pPr>
              <w:rPr>
                <w:rFonts w:cs="Arial"/>
                <w:color w:val="000000"/>
                <w:szCs w:val="22"/>
              </w:rPr>
            </w:pPr>
          </w:p>
        </w:tc>
        <w:tc>
          <w:tcPr>
            <w:tcW w:w="8076" w:type="dxa"/>
            <w:shd w:val="clear" w:color="auto" w:fill="auto"/>
          </w:tcPr>
          <w:p w14:paraId="6058DAFB" w14:textId="77777777" w:rsidR="00AB0892" w:rsidRDefault="00AB0892" w:rsidP="00AB0892">
            <w:pPr>
              <w:rPr>
                <w:rFonts w:cs="Arial"/>
                <w:szCs w:val="22"/>
              </w:rPr>
            </w:pPr>
            <w:r>
              <w:rPr>
                <w:rFonts w:cs="Arial"/>
                <w:szCs w:val="22"/>
              </w:rPr>
              <w:t>The feature enables all exterior handles on cabin doors and all interior handles after the user locks the vehicle while a front door is open. This feature avoids a locking of the remote key inside the vehicle.</w:t>
            </w:r>
          </w:p>
          <w:p w14:paraId="0DD00C33" w14:textId="4BD5AB1F" w:rsidR="00AB0892" w:rsidRPr="00C66B68" w:rsidRDefault="00AB0892" w:rsidP="00AB0892">
            <w:pPr>
              <w:rPr>
                <w:rFonts w:cs="Arial"/>
                <w:szCs w:val="22"/>
              </w:rPr>
            </w:pPr>
            <w:r w:rsidRPr="00633F01">
              <w:rPr>
                <w:rFonts w:cs="Arial"/>
                <w:noProof/>
                <w:szCs w:val="22"/>
                <w:lang w:val="de-DE" w:eastAsia="de-DE"/>
              </w:rPr>
              <mc:AlternateContent>
                <mc:Choice Requires="wpg">
                  <w:drawing>
                    <wp:inline distT="0" distB="0" distL="0" distR="0" wp14:anchorId="5F12993B" wp14:editId="678D4585">
                      <wp:extent cx="4960614" cy="3414395"/>
                      <wp:effectExtent l="0" t="0" r="31115" b="52705"/>
                      <wp:docPr id="92052" name="Gruppieren 125"/>
                      <wp:cNvGraphicFramePr/>
                      <a:graphic xmlns:a="http://schemas.openxmlformats.org/drawingml/2006/main">
                        <a:graphicData uri="http://schemas.microsoft.com/office/word/2010/wordprocessingGroup">
                          <wpg:wgp>
                            <wpg:cNvGrpSpPr/>
                            <wpg:grpSpPr>
                              <a:xfrm>
                                <a:off x="0" y="0"/>
                                <a:ext cx="4960614" cy="3414395"/>
                                <a:chOff x="0" y="0"/>
                                <a:chExt cx="4960614" cy="3414395"/>
                              </a:xfrm>
                            </wpg:grpSpPr>
                            <pic:pic xmlns:pic="http://schemas.openxmlformats.org/drawingml/2006/picture">
                              <pic:nvPicPr>
                                <pic:cNvPr id="92053"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68597" y="1895736"/>
                                  <a:ext cx="433000" cy="719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054" name="Line 7"/>
                              <wps:cNvCnPr/>
                              <wps:spPr bwMode="auto">
                                <a:xfrm>
                                  <a:off x="2822525" y="2406595"/>
                                  <a:ext cx="0" cy="10771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055" name="Gerade Verbindung 81"/>
                              <wps:cNvCnPr>
                                <a:cxnSpLocks noChangeShapeType="1"/>
                              </wps:cNvCnPr>
                              <wps:spPr bwMode="auto">
                                <a:xfrm>
                                  <a:off x="2772652" y="2343392"/>
                                  <a:ext cx="396518"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056" name="Line 6"/>
                              <wps:cNvCnPr/>
                              <wps:spPr bwMode="auto">
                                <a:xfrm flipH="1">
                                  <a:off x="2893898" y="2568935"/>
                                  <a:ext cx="144333"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2057" name="Line 9"/>
                              <wps:cNvCnPr/>
                              <wps:spPr bwMode="auto">
                                <a:xfrm>
                                  <a:off x="3107701" y="2406595"/>
                                  <a:ext cx="0" cy="10771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058" name="Line 7"/>
                              <wps:cNvCnPr/>
                              <wps:spPr bwMode="auto">
                                <a:xfrm rot="2700000">
                                  <a:off x="2748001" y="2150906"/>
                                  <a:ext cx="0" cy="1799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059" name="Ellipse 92059"/>
                              <wps:cNvSpPr>
                                <a:spLocks noChangeArrowheads="1"/>
                              </wps:cNvSpPr>
                              <wps:spPr bwMode="auto">
                                <a:xfrm>
                                  <a:off x="2915310" y="2144424"/>
                                  <a:ext cx="107902" cy="107761"/>
                                </a:xfrm>
                                <a:prstGeom prst="ellipse">
                                  <a:avLst/>
                                </a:prstGeom>
                                <a:solidFill>
                                  <a:srgbClr val="FF0000"/>
                                </a:solidFill>
                                <a:ln w="9525" algn="ctr">
                                  <a:solidFill>
                                    <a:schemeClr val="tx1"/>
                                  </a:solidFill>
                                  <a:round/>
                                  <a:headEnd/>
                                  <a:tailEnd/>
                                </a:ln>
                              </wps:spPr>
                              <wps:bodyPr/>
                            </wps:wsp>
                            <wps:wsp>
                              <wps:cNvPr id="92060" name="Gerade Verbindung mit Pfeil 92060"/>
                              <wps:cNvCnPr/>
                              <wps:spPr>
                                <a:xfrm>
                                  <a:off x="3414420" y="2252059"/>
                                  <a:ext cx="53958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061"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48151" y="1895736"/>
                                  <a:ext cx="431412" cy="719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062" name="Gerade Verbindung 81"/>
                              <wps:cNvCnPr>
                                <a:cxnSpLocks noChangeShapeType="1"/>
                              </wps:cNvCnPr>
                              <wps:spPr bwMode="auto">
                                <a:xfrm>
                                  <a:off x="4252930" y="2342259"/>
                                  <a:ext cx="396517"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063" name="Line 9"/>
                              <wps:cNvCnPr/>
                              <wps:spPr bwMode="auto">
                                <a:xfrm>
                                  <a:off x="4598712" y="2160964"/>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64" name="Ellipse 92064"/>
                              <wps:cNvSpPr>
                                <a:spLocks noChangeArrowheads="1"/>
                              </wps:cNvSpPr>
                              <wps:spPr bwMode="auto">
                                <a:xfrm>
                                  <a:off x="4395772" y="2139747"/>
                                  <a:ext cx="107902" cy="107761"/>
                                </a:xfrm>
                                <a:prstGeom prst="ellipse">
                                  <a:avLst/>
                                </a:prstGeom>
                                <a:noFill/>
                                <a:ln w="9525" algn="ctr">
                                  <a:solidFill>
                                    <a:schemeClr val="tx1"/>
                                  </a:solidFill>
                                  <a:round/>
                                  <a:headEnd/>
                                  <a:tailEnd/>
                                </a:ln>
                              </wps:spPr>
                              <wps:bodyPr/>
                            </wps:wsp>
                            <pic:pic xmlns:pic="http://schemas.openxmlformats.org/drawingml/2006/picture">
                              <pic:nvPicPr>
                                <pic:cNvPr id="92065"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91917" y="1895542"/>
                                  <a:ext cx="431485" cy="719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066" name="Gerade Verbindung 81"/>
                              <wps:cNvCnPr>
                                <a:cxnSpLocks noChangeShapeType="1"/>
                              </wps:cNvCnPr>
                              <wps:spPr bwMode="auto">
                                <a:xfrm>
                                  <a:off x="998265" y="2345872"/>
                                  <a:ext cx="39658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067" name="Line 6"/>
                              <wps:cNvCnPr/>
                              <wps:spPr bwMode="auto">
                                <a:xfrm flipH="1">
                                  <a:off x="1119415" y="2606546"/>
                                  <a:ext cx="144359"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2068" name="Line 7"/>
                              <wps:cNvCnPr/>
                              <wps:spPr bwMode="auto">
                                <a:xfrm rot="2700000">
                                  <a:off x="968758" y="2156466"/>
                                  <a:ext cx="0" cy="1799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69" name="Ellipse 92069"/>
                              <wps:cNvSpPr>
                                <a:spLocks noChangeArrowheads="1"/>
                              </wps:cNvSpPr>
                              <wps:spPr bwMode="auto">
                                <a:xfrm>
                                  <a:off x="1139558" y="2139619"/>
                                  <a:ext cx="107920" cy="107790"/>
                                </a:xfrm>
                                <a:prstGeom prst="ellipse">
                                  <a:avLst/>
                                </a:prstGeom>
                                <a:noFill/>
                                <a:ln w="9525" algn="ctr">
                                  <a:solidFill>
                                    <a:schemeClr val="tx1"/>
                                  </a:solidFill>
                                  <a:round/>
                                  <a:headEnd/>
                                  <a:tailEnd/>
                                </a:ln>
                              </wps:spPr>
                              <wps:bodyPr/>
                            </wps:wsp>
                            <wps:wsp>
                              <wps:cNvPr id="92070" name="Gerade Verbindung mit Pfeil 92070"/>
                              <wps:cNvCnPr/>
                              <wps:spPr>
                                <a:xfrm>
                                  <a:off x="1796361" y="2264139"/>
                                  <a:ext cx="539674"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2071" name="Line 6"/>
                              <wps:cNvCnPr/>
                              <wps:spPr bwMode="auto">
                                <a:xfrm flipH="1">
                                  <a:off x="4383495" y="2568935"/>
                                  <a:ext cx="144333"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2072" name="Line 7"/>
                              <wps:cNvCnPr/>
                              <wps:spPr bwMode="auto">
                                <a:xfrm>
                                  <a:off x="4310449" y="2403424"/>
                                  <a:ext cx="0" cy="10771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073" name="Line 9"/>
                              <wps:cNvCnPr/>
                              <wps:spPr bwMode="auto">
                                <a:xfrm>
                                  <a:off x="4595624" y="2403424"/>
                                  <a:ext cx="0" cy="10771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074" name="Line 9"/>
                              <wps:cNvCnPr/>
                              <wps:spPr bwMode="auto">
                                <a:xfrm>
                                  <a:off x="3107701" y="2187013"/>
                                  <a:ext cx="0" cy="10771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075" name="Line 9"/>
                              <wps:cNvCnPr/>
                              <wps:spPr bwMode="auto">
                                <a:xfrm>
                                  <a:off x="1348480" y="2187013"/>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76" name="Line 9"/>
                              <wps:cNvCnPr/>
                              <wps:spPr bwMode="auto">
                                <a:xfrm>
                                  <a:off x="1348480" y="2403424"/>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77" name="Line 7"/>
                              <wps:cNvCnPr/>
                              <wps:spPr bwMode="auto">
                                <a:xfrm>
                                  <a:off x="1040413" y="2403424"/>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78" name="Text Box 211"/>
                              <wps:cNvSpPr txBox="1"/>
                              <wps:spPr>
                                <a:xfrm>
                                  <a:off x="1614453" y="1980580"/>
                                  <a:ext cx="833510" cy="26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227FB0"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36895ECD" w14:textId="77777777" w:rsidR="00C82F17" w:rsidRDefault="00C82F17" w:rsidP="00AB0892">
                                    <w:pPr>
                                      <w:pStyle w:val="NormalWeb"/>
                                      <w:overflowPunct w:val="0"/>
                                      <w:spacing w:before="0" w:beforeAutospacing="0" w:after="0" w:afterAutospacing="0"/>
                                      <w:jc w:val="center"/>
                                    </w:pPr>
                                    <w:r>
                                      <w:rPr>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079" name="Text Box 211"/>
                              <wps:cNvSpPr txBox="1"/>
                              <wps:spPr>
                                <a:xfrm>
                                  <a:off x="3210727" y="1964734"/>
                                  <a:ext cx="833510" cy="26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137B2B"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080" name="Line 7"/>
                              <wps:cNvCnPr/>
                              <wps:spPr bwMode="auto">
                                <a:xfrm rot="2700000">
                                  <a:off x="4250992" y="2151868"/>
                                  <a:ext cx="0" cy="1799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2081"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68597" y="170372"/>
                                  <a:ext cx="433000" cy="719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082" name="Line 7"/>
                              <wps:cNvCnPr/>
                              <wps:spPr bwMode="auto">
                                <a:xfrm>
                                  <a:off x="2822525" y="610909"/>
                                  <a:ext cx="0" cy="10771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083" name="Gerade Verbindung 81"/>
                              <wps:cNvCnPr>
                                <a:cxnSpLocks noChangeShapeType="1"/>
                              </wps:cNvCnPr>
                              <wps:spPr bwMode="auto">
                                <a:xfrm>
                                  <a:off x="2772652" y="766494"/>
                                  <a:ext cx="396518"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084" name="Line 6"/>
                              <wps:cNvCnPr/>
                              <wps:spPr bwMode="auto">
                                <a:xfrm flipH="1">
                                  <a:off x="2893898" y="843571"/>
                                  <a:ext cx="144333"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2085" name="Line 9"/>
                              <wps:cNvCnPr/>
                              <wps:spPr bwMode="auto">
                                <a:xfrm>
                                  <a:off x="3107701" y="610909"/>
                                  <a:ext cx="0" cy="10771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086" name="Line 7"/>
                              <wps:cNvCnPr/>
                              <wps:spPr bwMode="auto">
                                <a:xfrm rot="2700000">
                                  <a:off x="2748001" y="425542"/>
                                  <a:ext cx="0" cy="1799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087" name="Ellipse 92087"/>
                              <wps:cNvSpPr>
                                <a:spLocks noChangeArrowheads="1"/>
                              </wps:cNvSpPr>
                              <wps:spPr bwMode="auto">
                                <a:xfrm>
                                  <a:off x="2915310" y="419060"/>
                                  <a:ext cx="107902" cy="107761"/>
                                </a:xfrm>
                                <a:prstGeom prst="ellipse">
                                  <a:avLst/>
                                </a:prstGeom>
                                <a:solidFill>
                                  <a:srgbClr val="FF0000"/>
                                </a:solidFill>
                                <a:ln w="9525" algn="ctr">
                                  <a:solidFill>
                                    <a:schemeClr val="tx1"/>
                                  </a:solidFill>
                                  <a:round/>
                                  <a:headEnd/>
                                  <a:tailEnd/>
                                </a:ln>
                              </wps:spPr>
                              <wps:bodyPr/>
                            </wps:wsp>
                            <wps:wsp>
                              <wps:cNvPr id="92088" name="Gerade Verbindung mit Pfeil 92088"/>
                              <wps:cNvCnPr/>
                              <wps:spPr>
                                <a:xfrm>
                                  <a:off x="3414420" y="526695"/>
                                  <a:ext cx="53958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089"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48151" y="170372"/>
                                  <a:ext cx="431412" cy="719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090" name="Gerade Verbindung 81"/>
                              <wps:cNvCnPr>
                                <a:cxnSpLocks noChangeShapeType="1"/>
                              </wps:cNvCnPr>
                              <wps:spPr bwMode="auto">
                                <a:xfrm>
                                  <a:off x="4252930" y="765360"/>
                                  <a:ext cx="396517"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091" name="Line 9"/>
                              <wps:cNvCnPr/>
                              <wps:spPr bwMode="auto">
                                <a:xfrm>
                                  <a:off x="4598712" y="435600"/>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92" name="Ellipse 92092"/>
                              <wps:cNvSpPr>
                                <a:spLocks noChangeArrowheads="1"/>
                              </wps:cNvSpPr>
                              <wps:spPr bwMode="auto">
                                <a:xfrm>
                                  <a:off x="4395772" y="414383"/>
                                  <a:ext cx="107902" cy="107761"/>
                                </a:xfrm>
                                <a:prstGeom prst="ellipse">
                                  <a:avLst/>
                                </a:prstGeom>
                                <a:noFill/>
                                <a:ln w="9525" algn="ctr">
                                  <a:solidFill>
                                    <a:schemeClr val="tx1"/>
                                  </a:solidFill>
                                  <a:round/>
                                  <a:headEnd/>
                                  <a:tailEnd/>
                                </a:ln>
                              </wps:spPr>
                              <wps:bodyPr/>
                            </wps:wsp>
                            <pic:pic xmlns:pic="http://schemas.openxmlformats.org/drawingml/2006/picture">
                              <pic:nvPicPr>
                                <pic:cNvPr id="92093"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91917" y="170178"/>
                                  <a:ext cx="431485" cy="719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094" name="Gerade Verbindung 81"/>
                              <wps:cNvCnPr>
                                <a:cxnSpLocks noChangeShapeType="1"/>
                              </wps:cNvCnPr>
                              <wps:spPr bwMode="auto">
                                <a:xfrm>
                                  <a:off x="998265" y="768973"/>
                                  <a:ext cx="39658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095" name="Line 6"/>
                              <wps:cNvCnPr/>
                              <wps:spPr bwMode="auto">
                                <a:xfrm flipH="1">
                                  <a:off x="1119415" y="881182"/>
                                  <a:ext cx="144359"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2096" name="Line 7"/>
                              <wps:cNvCnPr/>
                              <wps:spPr bwMode="auto">
                                <a:xfrm rot="2700000">
                                  <a:off x="968758" y="431102"/>
                                  <a:ext cx="0" cy="1799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097" name="Ellipse 92097"/>
                              <wps:cNvSpPr>
                                <a:spLocks noChangeArrowheads="1"/>
                              </wps:cNvSpPr>
                              <wps:spPr bwMode="auto">
                                <a:xfrm>
                                  <a:off x="1139558" y="414255"/>
                                  <a:ext cx="107920" cy="107790"/>
                                </a:xfrm>
                                <a:prstGeom prst="ellipse">
                                  <a:avLst/>
                                </a:prstGeom>
                                <a:noFill/>
                                <a:ln w="9525" algn="ctr">
                                  <a:solidFill>
                                    <a:schemeClr val="tx1"/>
                                  </a:solidFill>
                                  <a:round/>
                                  <a:headEnd/>
                                  <a:tailEnd/>
                                </a:ln>
                              </wps:spPr>
                              <wps:bodyPr/>
                            </wps:wsp>
                            <wps:wsp>
                              <wps:cNvPr id="92098" name="Gerade Verbindung mit Pfeil 92098"/>
                              <wps:cNvCnPr/>
                              <wps:spPr>
                                <a:xfrm>
                                  <a:off x="1796361" y="538775"/>
                                  <a:ext cx="539674"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2099" name="Line 6"/>
                              <wps:cNvCnPr/>
                              <wps:spPr bwMode="auto">
                                <a:xfrm flipH="1">
                                  <a:off x="4383495" y="843571"/>
                                  <a:ext cx="144333"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2100" name="Line 9"/>
                              <wps:cNvCnPr/>
                              <wps:spPr bwMode="auto">
                                <a:xfrm>
                                  <a:off x="3107701" y="461649"/>
                                  <a:ext cx="0" cy="10771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101" name="Line 9"/>
                              <wps:cNvCnPr/>
                              <wps:spPr bwMode="auto">
                                <a:xfrm>
                                  <a:off x="1348480" y="461649"/>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102" name="Line 9"/>
                              <wps:cNvCnPr/>
                              <wps:spPr bwMode="auto">
                                <a:xfrm>
                                  <a:off x="1348480" y="607737"/>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103" name="Line 7"/>
                              <wps:cNvCnPr/>
                              <wps:spPr bwMode="auto">
                                <a:xfrm>
                                  <a:off x="1040413" y="607737"/>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104" name="Text Box 211"/>
                              <wps:cNvSpPr txBox="1"/>
                              <wps:spPr>
                                <a:xfrm>
                                  <a:off x="1614453" y="255217"/>
                                  <a:ext cx="833510" cy="26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3D520"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73B40BB5" w14:textId="77777777" w:rsidR="00C82F17" w:rsidRDefault="00C82F17" w:rsidP="00AB0892">
                                    <w:pPr>
                                      <w:pStyle w:val="NormalWeb"/>
                                      <w:overflowPunct w:val="0"/>
                                      <w:spacing w:before="0" w:beforeAutospacing="0" w:after="0" w:afterAutospacing="0"/>
                                      <w:jc w:val="center"/>
                                    </w:pPr>
                                    <w:r>
                                      <w:rPr>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105" name="Text Box 211"/>
                              <wps:cNvSpPr txBox="1"/>
                              <wps:spPr>
                                <a:xfrm>
                                  <a:off x="3210727" y="239370"/>
                                  <a:ext cx="833510" cy="26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D6FA7"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106" name="Line 7"/>
                              <wps:cNvCnPr/>
                              <wps:spPr bwMode="auto">
                                <a:xfrm rot="2700000">
                                  <a:off x="4250992" y="426504"/>
                                  <a:ext cx="0" cy="1799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2107"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68597" y="2695259"/>
                                  <a:ext cx="433000" cy="719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08" name="Line 7"/>
                              <wps:cNvCnPr/>
                              <wps:spPr bwMode="auto">
                                <a:xfrm>
                                  <a:off x="2822525" y="3206118"/>
                                  <a:ext cx="0" cy="10771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109" name="Gerade Verbindung 81"/>
                              <wps:cNvCnPr>
                                <a:cxnSpLocks noChangeShapeType="1"/>
                              </wps:cNvCnPr>
                              <wps:spPr bwMode="auto">
                                <a:xfrm>
                                  <a:off x="2772652" y="3142915"/>
                                  <a:ext cx="396518"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110" name="Line 6"/>
                              <wps:cNvCnPr/>
                              <wps:spPr bwMode="auto">
                                <a:xfrm flipH="1">
                                  <a:off x="2893898" y="3368458"/>
                                  <a:ext cx="144333"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2111" name="Line 9"/>
                              <wps:cNvCnPr/>
                              <wps:spPr bwMode="auto">
                                <a:xfrm>
                                  <a:off x="3107701" y="3206118"/>
                                  <a:ext cx="0" cy="10771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112" name="Line 7"/>
                              <wps:cNvCnPr/>
                              <wps:spPr bwMode="auto">
                                <a:xfrm rot="18900000" flipH="1">
                                  <a:off x="3174091" y="2956013"/>
                                  <a:ext cx="0" cy="1799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113" name="Ellipse 92113"/>
                              <wps:cNvSpPr>
                                <a:spLocks noChangeArrowheads="1"/>
                              </wps:cNvSpPr>
                              <wps:spPr bwMode="auto">
                                <a:xfrm>
                                  <a:off x="2915310" y="2943947"/>
                                  <a:ext cx="107902" cy="107761"/>
                                </a:xfrm>
                                <a:prstGeom prst="ellipse">
                                  <a:avLst/>
                                </a:prstGeom>
                                <a:solidFill>
                                  <a:srgbClr val="FF0000"/>
                                </a:solidFill>
                                <a:ln w="9525" algn="ctr">
                                  <a:solidFill>
                                    <a:schemeClr val="tx1"/>
                                  </a:solidFill>
                                  <a:round/>
                                  <a:headEnd/>
                                  <a:tailEnd/>
                                </a:ln>
                              </wps:spPr>
                              <wps:bodyPr/>
                            </wps:wsp>
                            <wps:wsp>
                              <wps:cNvPr id="92114" name="Gerade Verbindung mit Pfeil 92114"/>
                              <wps:cNvCnPr/>
                              <wps:spPr>
                                <a:xfrm>
                                  <a:off x="3414420" y="3051582"/>
                                  <a:ext cx="53958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115"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48151" y="2695259"/>
                                  <a:ext cx="431412" cy="719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16" name="Gerade Verbindung 81"/>
                              <wps:cNvCnPr>
                                <a:cxnSpLocks noChangeShapeType="1"/>
                              </wps:cNvCnPr>
                              <wps:spPr bwMode="auto">
                                <a:xfrm>
                                  <a:off x="4252930" y="3141781"/>
                                  <a:ext cx="396517"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117" name="Line 9"/>
                              <wps:cNvCnPr/>
                              <wps:spPr bwMode="auto">
                                <a:xfrm>
                                  <a:off x="4286128" y="2960487"/>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118" name="Ellipse 92118"/>
                              <wps:cNvSpPr>
                                <a:spLocks noChangeArrowheads="1"/>
                              </wps:cNvSpPr>
                              <wps:spPr bwMode="auto">
                                <a:xfrm>
                                  <a:off x="4395772" y="2939270"/>
                                  <a:ext cx="107902" cy="107761"/>
                                </a:xfrm>
                                <a:prstGeom prst="ellipse">
                                  <a:avLst/>
                                </a:prstGeom>
                                <a:noFill/>
                                <a:ln w="9525" algn="ctr">
                                  <a:solidFill>
                                    <a:schemeClr val="tx1"/>
                                  </a:solidFill>
                                  <a:round/>
                                  <a:headEnd/>
                                  <a:tailEnd/>
                                </a:ln>
                              </wps:spPr>
                              <wps:bodyPr/>
                            </wps:wsp>
                            <pic:pic xmlns:pic="http://schemas.openxmlformats.org/drawingml/2006/picture">
                              <pic:nvPicPr>
                                <pic:cNvPr id="92119"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91917" y="2695065"/>
                                  <a:ext cx="431485" cy="719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20" name="Gerade Verbindung 81"/>
                              <wps:cNvCnPr>
                                <a:cxnSpLocks noChangeShapeType="1"/>
                              </wps:cNvCnPr>
                              <wps:spPr bwMode="auto">
                                <a:xfrm>
                                  <a:off x="998265" y="3145395"/>
                                  <a:ext cx="39658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121" name="Line 6"/>
                              <wps:cNvCnPr/>
                              <wps:spPr bwMode="auto">
                                <a:xfrm flipH="1">
                                  <a:off x="1119415" y="3406068"/>
                                  <a:ext cx="144359"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2122" name="Line 7"/>
                              <wps:cNvCnPr/>
                              <wps:spPr bwMode="auto">
                                <a:xfrm rot="18900000" flipH="1">
                                  <a:off x="1394848" y="2961573"/>
                                  <a:ext cx="0" cy="1799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123" name="Ellipse 92123"/>
                              <wps:cNvSpPr>
                                <a:spLocks noChangeArrowheads="1"/>
                              </wps:cNvSpPr>
                              <wps:spPr bwMode="auto">
                                <a:xfrm>
                                  <a:off x="1139558" y="2939142"/>
                                  <a:ext cx="107920" cy="107790"/>
                                </a:xfrm>
                                <a:prstGeom prst="ellipse">
                                  <a:avLst/>
                                </a:prstGeom>
                                <a:noFill/>
                                <a:ln w="9525" algn="ctr">
                                  <a:solidFill>
                                    <a:schemeClr val="tx1"/>
                                  </a:solidFill>
                                  <a:round/>
                                  <a:headEnd/>
                                  <a:tailEnd/>
                                </a:ln>
                              </wps:spPr>
                              <wps:bodyPr/>
                            </wps:wsp>
                            <wps:wsp>
                              <wps:cNvPr id="92124" name="Gerade Verbindung mit Pfeil 92124"/>
                              <wps:cNvCnPr/>
                              <wps:spPr>
                                <a:xfrm>
                                  <a:off x="1796361" y="3063662"/>
                                  <a:ext cx="539674"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2125" name="Line 6"/>
                              <wps:cNvCnPr/>
                              <wps:spPr bwMode="auto">
                                <a:xfrm flipH="1">
                                  <a:off x="4383495" y="3368458"/>
                                  <a:ext cx="144333"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2126" name="Line 7"/>
                              <wps:cNvCnPr/>
                              <wps:spPr bwMode="auto">
                                <a:xfrm>
                                  <a:off x="4310449" y="3202947"/>
                                  <a:ext cx="0" cy="10771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127" name="Line 9"/>
                              <wps:cNvCnPr/>
                              <wps:spPr bwMode="auto">
                                <a:xfrm>
                                  <a:off x="4595624" y="3202947"/>
                                  <a:ext cx="0" cy="10771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128" name="Line 9"/>
                              <wps:cNvCnPr/>
                              <wps:spPr bwMode="auto">
                                <a:xfrm>
                                  <a:off x="2795117" y="2986535"/>
                                  <a:ext cx="0" cy="10771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129" name="Line 9"/>
                              <wps:cNvCnPr/>
                              <wps:spPr bwMode="auto">
                                <a:xfrm>
                                  <a:off x="1035896" y="2986535"/>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130" name="Line 9"/>
                              <wps:cNvCnPr/>
                              <wps:spPr bwMode="auto">
                                <a:xfrm>
                                  <a:off x="1348480" y="3202947"/>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131" name="Line 7"/>
                              <wps:cNvCnPr/>
                              <wps:spPr bwMode="auto">
                                <a:xfrm>
                                  <a:off x="1040413" y="3202947"/>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132" name="Text Box 211"/>
                              <wps:cNvSpPr txBox="1"/>
                              <wps:spPr>
                                <a:xfrm>
                                  <a:off x="1614453" y="2780103"/>
                                  <a:ext cx="833510" cy="26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25AAF"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179DA0A0" w14:textId="77777777" w:rsidR="00C82F17" w:rsidRDefault="00C82F17" w:rsidP="00AB0892">
                                    <w:pPr>
                                      <w:pStyle w:val="NormalWeb"/>
                                      <w:overflowPunct w:val="0"/>
                                      <w:spacing w:before="0" w:beforeAutospacing="0" w:after="0" w:afterAutospacing="0"/>
                                      <w:jc w:val="center"/>
                                    </w:pPr>
                                    <w:r>
                                      <w:rPr>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133" name="Text Box 211"/>
                              <wps:cNvSpPr txBox="1"/>
                              <wps:spPr>
                                <a:xfrm>
                                  <a:off x="3210727" y="2764257"/>
                                  <a:ext cx="833510" cy="26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7CB6C9"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134" name="Line 7"/>
                              <wps:cNvCnPr/>
                              <wps:spPr bwMode="auto">
                                <a:xfrm rot="18900000" flipH="1">
                                  <a:off x="4677082" y="2956975"/>
                                  <a:ext cx="0" cy="1799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135" name="Gerader Verbinder 92135"/>
                              <wps:cNvCnPr/>
                              <wps:spPr>
                                <a:xfrm flipV="1">
                                  <a:off x="576580" y="1756774"/>
                                  <a:ext cx="4384034" cy="7814"/>
                                </a:xfrm>
                                <a:prstGeom prst="line">
                                  <a:avLst/>
                                </a:prstGeom>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92136" name="Picture 4" descr="ford-tourneo-connect-2005"/>
                                <pic:cNvPicPr preferRelativeResize="0">
                                  <a:picLocks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68597" y="965514"/>
                                  <a:ext cx="433000" cy="719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37" name="Line 7"/>
                              <wps:cNvCnPr/>
                              <wps:spPr bwMode="auto">
                                <a:xfrm>
                                  <a:off x="2822525" y="1406050"/>
                                  <a:ext cx="0" cy="10771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138" name="Gerade Verbindung 81"/>
                              <wps:cNvCnPr>
                                <a:cxnSpLocks noChangeShapeType="1"/>
                              </wps:cNvCnPr>
                              <wps:spPr bwMode="auto">
                                <a:xfrm>
                                  <a:off x="2772652" y="1553821"/>
                                  <a:ext cx="396518"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139" name="Line 6"/>
                              <wps:cNvCnPr/>
                              <wps:spPr bwMode="auto">
                                <a:xfrm flipH="1">
                                  <a:off x="2893898" y="1638713"/>
                                  <a:ext cx="144333"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2140" name="Line 9"/>
                              <wps:cNvCnPr/>
                              <wps:spPr bwMode="auto">
                                <a:xfrm>
                                  <a:off x="3107701" y="1406050"/>
                                  <a:ext cx="0" cy="10771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141" name="Line 7"/>
                              <wps:cNvCnPr/>
                              <wps:spPr bwMode="auto">
                                <a:xfrm rot="18900000" flipH="1">
                                  <a:off x="3174091" y="1226268"/>
                                  <a:ext cx="0" cy="179925"/>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142" name="Ellipse 92142"/>
                              <wps:cNvSpPr>
                                <a:spLocks noChangeArrowheads="1"/>
                              </wps:cNvSpPr>
                              <wps:spPr bwMode="auto">
                                <a:xfrm>
                                  <a:off x="2915310" y="1214202"/>
                                  <a:ext cx="107902" cy="107761"/>
                                </a:xfrm>
                                <a:prstGeom prst="ellipse">
                                  <a:avLst/>
                                </a:prstGeom>
                                <a:solidFill>
                                  <a:srgbClr val="FF0000"/>
                                </a:solidFill>
                                <a:ln w="9525" algn="ctr">
                                  <a:solidFill>
                                    <a:schemeClr val="tx1"/>
                                  </a:solidFill>
                                  <a:round/>
                                  <a:headEnd/>
                                  <a:tailEnd/>
                                </a:ln>
                              </wps:spPr>
                              <wps:bodyPr/>
                            </wps:wsp>
                            <wps:wsp>
                              <wps:cNvPr id="92143" name="Gerade Verbindung mit Pfeil 92143"/>
                              <wps:cNvCnPr/>
                              <wps:spPr>
                                <a:xfrm>
                                  <a:off x="3414420" y="1321837"/>
                                  <a:ext cx="539583"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92144"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248151" y="965514"/>
                                  <a:ext cx="431412" cy="719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45" name="Gerade Verbindung 81"/>
                              <wps:cNvCnPr>
                                <a:cxnSpLocks noChangeShapeType="1"/>
                              </wps:cNvCnPr>
                              <wps:spPr bwMode="auto">
                                <a:xfrm>
                                  <a:off x="4252930" y="1552687"/>
                                  <a:ext cx="396517"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146" name="Line 9"/>
                              <wps:cNvCnPr/>
                              <wps:spPr bwMode="auto">
                                <a:xfrm>
                                  <a:off x="4286128" y="1230742"/>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147" name="Ellipse 92147"/>
                              <wps:cNvSpPr>
                                <a:spLocks noChangeArrowheads="1"/>
                              </wps:cNvSpPr>
                              <wps:spPr bwMode="auto">
                                <a:xfrm>
                                  <a:off x="4395772" y="1209525"/>
                                  <a:ext cx="107902" cy="107761"/>
                                </a:xfrm>
                                <a:prstGeom prst="ellipse">
                                  <a:avLst/>
                                </a:prstGeom>
                                <a:noFill/>
                                <a:ln w="9525" algn="ctr">
                                  <a:solidFill>
                                    <a:schemeClr val="tx1"/>
                                  </a:solidFill>
                                  <a:round/>
                                  <a:headEnd/>
                                  <a:tailEnd/>
                                </a:ln>
                              </wps:spPr>
                              <wps:bodyPr/>
                            </wps:wsp>
                            <pic:pic xmlns:pic="http://schemas.openxmlformats.org/drawingml/2006/picture">
                              <pic:nvPicPr>
                                <pic:cNvPr id="92148" name="Picture 4" descr="ford-tourneo-connect-2005"/>
                                <pic:cNvPicPr>
                                  <a:picLocks/>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991917" y="965320"/>
                                  <a:ext cx="431485" cy="719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49" name="Gerade Verbindung 81"/>
                              <wps:cNvCnPr>
                                <a:cxnSpLocks noChangeShapeType="1"/>
                              </wps:cNvCnPr>
                              <wps:spPr bwMode="auto">
                                <a:xfrm>
                                  <a:off x="998265" y="1556300"/>
                                  <a:ext cx="396583" cy="0"/>
                                </a:xfrm>
                                <a:prstGeom prst="line">
                                  <a:avLst/>
                                </a:prstGeom>
                                <a:noFill/>
                                <a:ln w="9525" algn="ctr">
                                  <a:solidFill>
                                    <a:schemeClr val="tx1"/>
                                  </a:solidFill>
                                  <a:round/>
                                  <a:headEnd/>
                                  <a:tailEnd/>
                                </a:ln>
                                <a:extLst>
                                  <a:ext uri="{909E8E84-426E-40DD-AFC4-6F175D3DCCD1}">
                                    <a14:hiddenFill xmlns:a14="http://schemas.microsoft.com/office/drawing/2010/main">
                                      <a:noFill/>
                                    </a14:hiddenFill>
                                  </a:ext>
                                </a:extLst>
                              </wps:spPr>
                              <wps:bodyPr/>
                            </wps:wsp>
                            <wps:wsp>
                              <wps:cNvPr id="92150" name="Line 6"/>
                              <wps:cNvCnPr/>
                              <wps:spPr bwMode="auto">
                                <a:xfrm flipH="1">
                                  <a:off x="1119415" y="1676323"/>
                                  <a:ext cx="144359" cy="0"/>
                                </a:xfrm>
                                <a:prstGeom prst="line">
                                  <a:avLst/>
                                </a:prstGeom>
                                <a:noFill/>
                                <a:ln w="85725">
                                  <a:solidFill>
                                    <a:srgbClr val="00FF00"/>
                                  </a:solidFill>
                                  <a:round/>
                                  <a:headEnd/>
                                  <a:tailEnd/>
                                </a:ln>
                                <a:extLst>
                                  <a:ext uri="{909E8E84-426E-40DD-AFC4-6F175D3DCCD1}">
                                    <a14:hiddenFill xmlns:a14="http://schemas.microsoft.com/office/drawing/2010/main">
                                      <a:noFill/>
                                    </a14:hiddenFill>
                                  </a:ext>
                                </a:extLst>
                              </wps:spPr>
                              <wps:bodyPr/>
                            </wps:wsp>
                            <wps:wsp>
                              <wps:cNvPr id="92151" name="Line 7"/>
                              <wps:cNvCnPr/>
                              <wps:spPr bwMode="auto">
                                <a:xfrm rot="18900000" flipH="1">
                                  <a:off x="1394848" y="1231828"/>
                                  <a:ext cx="0" cy="1799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152" name="Ellipse 92152"/>
                              <wps:cNvSpPr>
                                <a:spLocks noChangeArrowheads="1"/>
                              </wps:cNvSpPr>
                              <wps:spPr bwMode="auto">
                                <a:xfrm>
                                  <a:off x="1139558" y="1209397"/>
                                  <a:ext cx="107920" cy="107790"/>
                                </a:xfrm>
                                <a:prstGeom prst="ellipse">
                                  <a:avLst/>
                                </a:prstGeom>
                                <a:noFill/>
                                <a:ln w="9525" algn="ctr">
                                  <a:solidFill>
                                    <a:schemeClr val="tx1"/>
                                  </a:solidFill>
                                  <a:round/>
                                  <a:headEnd/>
                                  <a:tailEnd/>
                                </a:ln>
                              </wps:spPr>
                              <wps:bodyPr/>
                            </wps:wsp>
                            <wps:wsp>
                              <wps:cNvPr id="92153" name="Gerade Verbindung mit Pfeil 92153"/>
                              <wps:cNvCnPr/>
                              <wps:spPr>
                                <a:xfrm>
                                  <a:off x="1796361" y="1333917"/>
                                  <a:ext cx="539674" cy="0"/>
                                </a:xfrm>
                                <a:prstGeom prst="straightConnector1">
                                  <a:avLst/>
                                </a:prstGeom>
                                <a:ln w="12700" cmpd="sng">
                                  <a:solidFill>
                                    <a:schemeClr val="tx2"/>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2154" name="Line 6"/>
                              <wps:cNvCnPr/>
                              <wps:spPr bwMode="auto">
                                <a:xfrm flipH="1">
                                  <a:off x="4383495" y="1638713"/>
                                  <a:ext cx="144333" cy="0"/>
                                </a:xfrm>
                                <a:prstGeom prst="line">
                                  <a:avLst/>
                                </a:prstGeom>
                                <a:noFill/>
                                <a:ln w="85725">
                                  <a:solidFill>
                                    <a:srgbClr val="CC99FF"/>
                                  </a:solidFill>
                                  <a:round/>
                                  <a:headEnd/>
                                  <a:tailEnd/>
                                </a:ln>
                                <a:extLst>
                                  <a:ext uri="{909E8E84-426E-40DD-AFC4-6F175D3DCCD1}">
                                    <a14:hiddenFill xmlns:a14="http://schemas.microsoft.com/office/drawing/2010/main">
                                      <a:noFill/>
                                    </a14:hiddenFill>
                                  </a:ext>
                                </a:extLst>
                              </wps:spPr>
                              <wps:bodyPr/>
                            </wps:wsp>
                            <wps:wsp>
                              <wps:cNvPr id="92155" name="Line 9"/>
                              <wps:cNvCnPr/>
                              <wps:spPr bwMode="auto">
                                <a:xfrm>
                                  <a:off x="2795117" y="1256790"/>
                                  <a:ext cx="0" cy="107712"/>
                                </a:xfrm>
                                <a:prstGeom prst="line">
                                  <a:avLst/>
                                </a:prstGeom>
                                <a:noFill/>
                                <a:ln w="85725">
                                  <a:solidFill>
                                    <a:srgbClr val="FF0000"/>
                                  </a:solidFill>
                                  <a:round/>
                                  <a:headEnd/>
                                  <a:tailEnd/>
                                </a:ln>
                                <a:extLst>
                                  <a:ext uri="{909E8E84-426E-40DD-AFC4-6F175D3DCCD1}">
                                    <a14:hiddenFill xmlns:a14="http://schemas.microsoft.com/office/drawing/2010/main">
                                      <a:noFill/>
                                    </a14:hiddenFill>
                                  </a:ext>
                                </a:extLst>
                              </wps:spPr>
                              <wps:bodyPr/>
                            </wps:wsp>
                            <wps:wsp>
                              <wps:cNvPr id="92156" name="Line 9"/>
                              <wps:cNvCnPr/>
                              <wps:spPr bwMode="auto">
                                <a:xfrm>
                                  <a:off x="1035896" y="1256790"/>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157" name="Line 9"/>
                              <wps:cNvCnPr/>
                              <wps:spPr bwMode="auto">
                                <a:xfrm>
                                  <a:off x="1348480" y="1402879"/>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158" name="Line 7"/>
                              <wps:cNvCnPr/>
                              <wps:spPr bwMode="auto">
                                <a:xfrm>
                                  <a:off x="1040413" y="1402879"/>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159" name="Text Box 211"/>
                              <wps:cNvSpPr txBox="1"/>
                              <wps:spPr>
                                <a:xfrm>
                                  <a:off x="1614453" y="1050358"/>
                                  <a:ext cx="833510" cy="26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30E0E"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534F3D13" w14:textId="77777777" w:rsidR="00C82F17" w:rsidRDefault="00C82F17" w:rsidP="00AB0892">
                                    <w:pPr>
                                      <w:pStyle w:val="NormalWeb"/>
                                      <w:overflowPunct w:val="0"/>
                                      <w:spacing w:before="0" w:beforeAutospacing="0" w:after="0" w:afterAutospacing="0"/>
                                      <w:jc w:val="center"/>
                                    </w:pPr>
                                    <w:r>
                                      <w:rPr>
                                        <w:color w:val="000000"/>
                                        <w:kern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160" name="Text Box 211"/>
                              <wps:cNvSpPr txBox="1"/>
                              <wps:spPr>
                                <a:xfrm>
                                  <a:off x="3210727" y="1034512"/>
                                  <a:ext cx="833510" cy="26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BF4BBB"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161" name="Line 7"/>
                              <wps:cNvCnPr/>
                              <wps:spPr bwMode="auto">
                                <a:xfrm rot="18900000" flipH="1">
                                  <a:off x="4677082" y="1227230"/>
                                  <a:ext cx="0" cy="179925"/>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162" name="Text Box 44"/>
                              <wps:cNvSpPr txBox="1">
                                <a:spLocks noChangeArrowheads="1"/>
                              </wps:cNvSpPr>
                              <wps:spPr bwMode="auto">
                                <a:xfrm>
                                  <a:off x="0" y="0"/>
                                  <a:ext cx="1005114" cy="383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7CC36"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Double Cab Panel Van</w:t>
                                    </w:r>
                                  </w:p>
                                </w:txbxContent>
                              </wps:txbx>
                              <wps:bodyPr wrap="square">
                                <a:spAutoFit/>
                              </wps:bodyPr>
                            </wps:wsp>
                            <wps:wsp>
                              <wps:cNvPr id="92163" name="Text Box 44"/>
                              <wps:cNvSpPr txBox="1">
                                <a:spLocks noChangeArrowheads="1"/>
                              </wps:cNvSpPr>
                              <wps:spPr bwMode="auto">
                                <a:xfrm>
                                  <a:off x="34799" y="1136079"/>
                                  <a:ext cx="861617" cy="266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D25CC"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wps:txbx>
                              <wps:bodyPr wrap="square">
                                <a:spAutoFit/>
                              </wps:bodyPr>
                            </wps:wsp>
                            <wps:wsp>
                              <wps:cNvPr id="92164" name="Text Box 44"/>
                              <wps:cNvSpPr txBox="1">
                                <a:spLocks noChangeArrowheads="1"/>
                              </wps:cNvSpPr>
                              <wps:spPr bwMode="auto">
                                <a:xfrm>
                                  <a:off x="36142" y="1777467"/>
                                  <a:ext cx="1004479" cy="383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CC9C3"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Single Cab Panel Van</w:t>
                                    </w:r>
                                  </w:p>
                                </w:txbxContent>
                              </wps:txbx>
                              <wps:bodyPr wrap="square">
                                <a:spAutoFit/>
                              </wps:bodyPr>
                            </wps:wsp>
                            <wps:wsp>
                              <wps:cNvPr id="92165" name="Text Box 44"/>
                              <wps:cNvSpPr txBox="1">
                                <a:spLocks noChangeArrowheads="1"/>
                              </wps:cNvSpPr>
                              <wps:spPr bwMode="auto">
                                <a:xfrm>
                                  <a:off x="70941" y="2913546"/>
                                  <a:ext cx="861617" cy="266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B1DAF"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wps:txbx>
                              <wps:bodyPr wrap="square">
                                <a:spAutoFit/>
                              </wps:bodyPr>
                            </wps:wsp>
                            <wps:wsp>
                              <wps:cNvPr id="92166" name="Text Box 44"/>
                              <wps:cNvSpPr txBox="1">
                                <a:spLocks noChangeArrowheads="1"/>
                              </wps:cNvSpPr>
                              <wps:spPr bwMode="auto">
                                <a:xfrm>
                                  <a:off x="34264" y="412806"/>
                                  <a:ext cx="861617" cy="1790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1F598"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Driver Door open</w:t>
                                    </w:r>
                                  </w:p>
                                </w:txbxContent>
                              </wps:txbx>
                              <wps:bodyPr wrap="square">
                                <a:spAutoFit/>
                              </wps:bodyPr>
                            </wps:wsp>
                            <wps:wsp>
                              <wps:cNvPr id="92167" name="Text Box 44"/>
                              <wps:cNvSpPr txBox="1">
                                <a:spLocks noChangeArrowheads="1"/>
                              </wps:cNvSpPr>
                              <wps:spPr bwMode="auto">
                                <a:xfrm>
                                  <a:off x="69080" y="2134413"/>
                                  <a:ext cx="861617" cy="1790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1EE48"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Driver Door open</w:t>
                                    </w:r>
                                  </w:p>
                                </w:txbxContent>
                              </wps:txbx>
                              <wps:bodyPr wrap="square">
                                <a:spAutoFit/>
                              </wps:bodyPr>
                            </wps:wsp>
                            <wps:wsp>
                              <wps:cNvPr id="92168" name="Line 9"/>
                              <wps:cNvCnPr/>
                              <wps:spPr bwMode="auto">
                                <a:xfrm>
                                  <a:off x="4605149" y="607737"/>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169" name="Line 7"/>
                              <wps:cNvCnPr/>
                              <wps:spPr bwMode="auto">
                                <a:xfrm>
                                  <a:off x="4297082" y="607737"/>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170" name="Line 9"/>
                              <wps:cNvCnPr/>
                              <wps:spPr bwMode="auto">
                                <a:xfrm>
                                  <a:off x="4605149" y="1402879"/>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s:wsp>
                              <wps:cNvPr id="92171" name="Line 7"/>
                              <wps:cNvCnPr/>
                              <wps:spPr bwMode="auto">
                                <a:xfrm>
                                  <a:off x="4297082" y="1402879"/>
                                  <a:ext cx="0" cy="107712"/>
                                </a:xfrm>
                                <a:prstGeom prst="line">
                                  <a:avLst/>
                                </a:prstGeom>
                                <a:noFill/>
                                <a:ln w="85725">
                                  <a:solidFill>
                                    <a:srgbClr val="99CC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F12993B" id="Gruppieren 125" o:spid="_x0000_s2403" style="width:390.6pt;height:268.85pt;mso-position-horizontal-relative:char;mso-position-vertical-relative:line" coordsize="49606,34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">
                      <v:shape id="Picture 4" o:spid="_x0000_s2404" type="#_x0000_t75" alt="ford-tourneo-connect-2005" style="position:absolute;left:27685;top:18957;width:4330;height:71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">
                        <v:imagedata r:id="rId42" o:title="ford-tourneo-connect-2005" chromakey="white"/>
                        <o:lock v:ext="edit" aspectratio="f"/>
                      </v:shape>
                      <v:line id="Line 7" o:spid="_x0000_s2405" style="position:absolute;visibility:visible;mso-wrap-style:square" from="28225,24065" to="28225,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" strokecolor="red" strokeweight="6.75pt"/>
                      <v:line id="Gerade Verbindung 81" o:spid="_x0000_s2406" style="position:absolute;visibility:visible;mso-wrap-style:square" from="27726,23433" to="31691,23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" strokecolor="black [3213]"/>
                      <v:line id="Line 6" o:spid="_x0000_s2407" style="position:absolute;flip:x;visibility:visible;mso-wrap-style:square" from="28938,25689" to="30382,25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" strokecolor="#c9f" strokeweight="6.75pt"/>
                      <v:line id="Line 9" o:spid="_x0000_s2408" style="position:absolute;visibility:visible;mso-wrap-style:square" from="31077,24065" to="31077,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" strokecolor="red" strokeweight="6.75pt"/>
                      <v:line id="Line 7" o:spid="_x0000_s2409" style="position:absolute;rotation:45;visibility:visible;mso-wrap-style:square" from="27480,21508" to="27480,23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" strokecolor="red" strokeweight="6.75pt"/>
                      <v:oval id="Ellipse 92059" o:spid="_x0000_s2410" style="position:absolute;left:29153;top:21444;width:1079;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" fillcolor="red" strokecolor="black [3213]"/>
                      <v:shape id="Gerade Verbindung mit Pfeil 92060" o:spid="_x0000_s2411" type="#_x0000_t32" style="position:absolute;left:34144;top:22520;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" strokecolor="#1f497d [3215]" strokeweight="1pt">
                        <v:stroke endarrow="open"/>
                      </v:shape>
                      <v:shape id="Picture 4" o:spid="_x0000_s2412" type="#_x0000_t75" alt="ford-tourneo-connect-2005" style="position:absolute;left:42481;top:18957;width:4314;height:7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">
                        <v:imagedata r:id="rId42" o:title="ford-tourneo-connect-2005" chromakey="white"/>
                        <v:path arrowok="t"/>
                        <o:lock v:ext="edit" aspectratio="f"/>
                      </v:shape>
                      <v:line id="Gerade Verbindung 81" o:spid="_x0000_s2413" style="position:absolute;visibility:visible;mso-wrap-style:square" from="42529,23422" to="46494,2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" strokecolor="black [3213]"/>
                      <v:line id="Line 9" o:spid="_x0000_s2414" style="position:absolute;visibility:visible;mso-wrap-style:square" from="45987,21609" to="45987,22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" strokecolor="#9c0" strokeweight="6.75pt"/>
                      <v:oval id="Ellipse 92064" o:spid="_x0000_s2415" style="position:absolute;left:43957;top:21397;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" filled="f" strokecolor="black [3213]"/>
                      <v:shape id="Picture 4" o:spid="_x0000_s2416" type="#_x0000_t75" alt="ford-tourneo-connect-2005" style="position:absolute;left:9919;top:18955;width:431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">
                        <v:imagedata r:id="rId42" o:title="ford-tourneo-connect-2005" chromakey="white"/>
                        <v:path arrowok="t"/>
                        <o:lock v:ext="edit" aspectratio="f"/>
                      </v:shape>
                      <v:line id="Gerade Verbindung 81" o:spid="_x0000_s2417" style="position:absolute;visibility:visible;mso-wrap-style:square" from="9982,23458" to="13948,2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" strokecolor="black [3213]"/>
                      <v:line id="Line 6" o:spid="_x0000_s2418" style="position:absolute;flip:x;visibility:visible;mso-wrap-style:square" from="11194,26065" to="12637,26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" strokecolor="lime" strokeweight="6.75pt"/>
                      <v:line id="Line 7" o:spid="_x0000_s2419" style="position:absolute;rotation:45;visibility:visible;mso-wrap-style:square" from="9687,21564" to="9687,23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" strokecolor="#9c0" strokeweight="6.75pt"/>
                      <v:oval id="Ellipse 92069" o:spid="_x0000_s2420" style="position:absolute;left:11395;top:21396;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" filled="f" strokecolor="black [3213]"/>
                      <v:shape id="Gerade Verbindung mit Pfeil 92070" o:spid="_x0000_s2421" type="#_x0000_t32" style="position:absolute;left:17963;top:22641;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" strokecolor="#1f497d [3215]" strokeweight="1pt">
                        <v:stroke endarrow="open"/>
                      </v:shape>
                      <v:line id="Line 6" o:spid="_x0000_s2422" style="position:absolute;flip:x;visibility:visible;mso-wrap-style:square" from="43834,25689" to="45278,25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" strokecolor="#c9f" strokeweight="6.75pt"/>
                      <v:line id="Line 7" o:spid="_x0000_s2423" style="position:absolute;visibility:visible;mso-wrap-style:square" from="43104,24034" to="43104,25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" strokecolor="red" strokeweight="6.75pt"/>
                      <v:line id="Line 9" o:spid="_x0000_s2424" style="position:absolute;visibility:visible;mso-wrap-style:square" from="45956,24034" to="45956,25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" strokecolor="red" strokeweight="6.75pt"/>
                      <v:line id="Line 9" o:spid="_x0000_s2425" style="position:absolute;visibility:visible;mso-wrap-style:square" from="31077,21870" to="31077,22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" strokecolor="red" strokeweight="6.75pt"/>
                      <v:line id="Line 9" o:spid="_x0000_s2426" style="position:absolute;visibility:visible;mso-wrap-style:square" from="13484,21870" to="13484,22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" strokecolor="#9c0" strokeweight="6.75pt"/>
                      <v:line id="Line 9" o:spid="_x0000_s2427" style="position:absolute;visibility:visible;mso-wrap-style:square" from="13484,24034" to="13484,25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" strokecolor="#9c0" strokeweight="6.75pt"/>
                      <v:line id="Line 7" o:spid="_x0000_s2428" style="position:absolute;visibility:visible;mso-wrap-style:square" from="10404,24034" to="10404,25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" strokecolor="#9c0" strokeweight="6.75pt"/>
                      <v:shape id="Text Box 211" o:spid="_x0000_s2429" type="#_x0000_t202" style="position:absolute;left:16144;top:19805;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" filled="f" stroked="f" strokeweight=".5pt">
                        <v:textbox>
                          <w:txbxContent>
                            <w:p w14:paraId="30227FB0"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36895ECD" w14:textId="77777777" w:rsidR="00C82F17" w:rsidRDefault="00C82F17" w:rsidP="00AB0892">
                              <w:pPr>
                                <w:pStyle w:val="NormalWeb"/>
                                <w:overflowPunct w:val="0"/>
                                <w:spacing w:before="0" w:beforeAutospacing="0" w:after="0" w:afterAutospacing="0"/>
                                <w:jc w:val="center"/>
                              </w:pPr>
                              <w:r>
                                <w:rPr>
                                  <w:color w:val="000000"/>
                                  <w:kern w:val="24"/>
                                </w:rPr>
                                <w:t> </w:t>
                              </w:r>
                            </w:p>
                          </w:txbxContent>
                        </v:textbox>
                      </v:shape>
                      <v:shape id="Text Box 211" o:spid="_x0000_s2430" type="#_x0000_t202" style="position:absolute;left:32107;top:19647;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" filled="f" stroked="f" strokeweight=".5pt">
                        <v:textbox>
                          <w:txbxContent>
                            <w:p w14:paraId="4E137B2B"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line id="Line 7" o:spid="_x0000_s2431" style="position:absolute;rotation:45;visibility:visible;mso-wrap-style:square" from="42510,21518" to="4251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" strokecolor="#9c0" strokeweight="6.75pt"/>
                      <v:shape id="Picture 4" o:spid="_x0000_s2432" type="#_x0000_t75" alt="ford-tourneo-connect-2005" style="position:absolute;left:27685;top:1703;width:4330;height:71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">
                        <v:imagedata r:id="rId42" o:title="ford-tourneo-connect-2005" chromakey="white"/>
                        <o:lock v:ext="edit" aspectratio="f"/>
                      </v:shape>
                      <v:line id="Line 7" o:spid="_x0000_s2433" style="position:absolute;visibility:visible;mso-wrap-style:square" from="28225,6109" to="28225,7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" strokecolor="red" strokeweight="6.75pt"/>
                      <v:line id="Gerade Verbindung 81" o:spid="_x0000_s2434" style="position:absolute;visibility:visible;mso-wrap-style:square" from="27726,7664" to="31691,7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" strokecolor="black [3213]"/>
                      <v:line id="Line 6" o:spid="_x0000_s2435" style="position:absolute;flip:x;visibility:visible;mso-wrap-style:square" from="28938,8435" to="30382,8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" strokecolor="#c9f" strokeweight="6.75pt"/>
                      <v:line id="Line 9" o:spid="_x0000_s2436" style="position:absolute;visibility:visible;mso-wrap-style:square" from="31077,6109" to="31077,7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" strokecolor="red" strokeweight="6.75pt"/>
                      <v:line id="Line 7" o:spid="_x0000_s2437" style="position:absolute;rotation:45;visibility:visible;mso-wrap-style:square" from="27480,4255" to="27480,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" strokecolor="red" strokeweight="6.75pt"/>
                      <v:oval id="Ellipse 92087" o:spid="_x0000_s2438" style="position:absolute;left:29153;top:4190;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" fillcolor="red" strokecolor="black [3213]"/>
                      <v:shape id="Gerade Verbindung mit Pfeil 92088" o:spid="_x0000_s2439" type="#_x0000_t32" style="position:absolute;left:34144;top:5266;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" strokecolor="#1f497d [3215]" strokeweight="1pt">
                        <v:stroke endarrow="open"/>
                      </v:shape>
                      <v:shape id="Picture 4" o:spid="_x0000_s2440" type="#_x0000_t75" alt="ford-tourneo-connect-2005" style="position:absolute;left:42481;top:1703;width:4314;height:7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">
                        <v:imagedata r:id="rId42" o:title="ford-tourneo-connect-2005" chromakey="white"/>
                        <v:path arrowok="t"/>
                        <o:lock v:ext="edit" aspectratio="f"/>
                      </v:shape>
                      <v:line id="Gerade Verbindung 81" o:spid="_x0000_s2441" style="position:absolute;visibility:visible;mso-wrap-style:square" from="42529,7653" to="46494,7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" strokecolor="black [3213]"/>
                      <v:line id="Line 9" o:spid="_x0000_s2442" style="position:absolute;visibility:visible;mso-wrap-style:square" from="45987,4356" to="45987,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" strokecolor="#9c0" strokeweight="6.75pt"/>
                      <v:oval id="Ellipse 92092" o:spid="_x0000_s2443" style="position:absolute;left:43957;top:4143;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" filled="f" strokecolor="black [3213]"/>
                      <v:shape id="Picture 4" o:spid="_x0000_s2444" type="#_x0000_t75" alt="ford-tourneo-connect-2005" style="position:absolute;left:9919;top:1701;width:431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">
                        <v:imagedata r:id="rId42" o:title="ford-tourneo-connect-2005" chromakey="white"/>
                        <v:path arrowok="t"/>
                        <o:lock v:ext="edit" aspectratio="f"/>
                      </v:shape>
                      <v:line id="Gerade Verbindung 81" o:spid="_x0000_s2445" style="position:absolute;visibility:visible;mso-wrap-style:square" from="9982,7689" to="13948,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" strokecolor="black [3213]"/>
                      <v:line id="Line 6" o:spid="_x0000_s2446" style="position:absolute;flip:x;visibility:visible;mso-wrap-style:square" from="11194,8811" to="12637,8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" strokecolor="lime" strokeweight="6.75pt"/>
                      <v:line id="Line 7" o:spid="_x0000_s2447" style="position:absolute;rotation:45;visibility:visible;mso-wrap-style:square" from="9687,4310" to="9687,6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" strokecolor="#9c0" strokeweight="6.75pt"/>
                      <v:oval id="Ellipse 92097" o:spid="_x0000_s2448" style="position:absolute;left:11395;top:4142;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" filled="f" strokecolor="black [3213]"/>
                      <v:shape id="Gerade Verbindung mit Pfeil 92098" o:spid="_x0000_s2449" type="#_x0000_t32" style="position:absolute;left:17963;top:5387;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" strokecolor="#1f497d [3215]" strokeweight="1pt">
                        <v:stroke endarrow="open"/>
                      </v:shape>
                      <v:line id="Line 6" o:spid="_x0000_s2450" style="position:absolute;flip:x;visibility:visible;mso-wrap-style:square" from="43834,8435" to="45278,8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" strokecolor="#c9f" strokeweight="6.75pt"/>
                      <v:line id="Line 9" o:spid="_x0000_s2451" style="position:absolute;visibility:visible;mso-wrap-style:square" from="31077,4616" to="31077,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" strokecolor="red" strokeweight="6.75pt"/>
                      <v:line id="Line 9" o:spid="_x0000_s2452" style="position:absolute;visibility:visible;mso-wrap-style:square" from="13484,4616" to="13484,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" strokecolor="#9c0" strokeweight="6.75pt"/>
                      <v:line id="Line 9" o:spid="_x0000_s2453" style="position:absolute;visibility:visible;mso-wrap-style:square" from="13484,6077" to="13484,7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" strokecolor="#9c0" strokeweight="6.75pt"/>
                      <v:line id="Line 7" o:spid="_x0000_s2454" style="position:absolute;visibility:visible;mso-wrap-style:square" from="10404,6077" to="10404,7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" strokecolor="#9c0" strokeweight="6.75pt"/>
                      <v:shape id="Text Box 211" o:spid="_x0000_s2455" type="#_x0000_t202" style="position:absolute;left:16144;top:2552;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" filled="f" stroked="f" strokeweight=".5pt">
                        <v:textbox>
                          <w:txbxContent>
                            <w:p w14:paraId="4223D520"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73B40BB5" w14:textId="77777777" w:rsidR="00C82F17" w:rsidRDefault="00C82F17" w:rsidP="00AB0892">
                              <w:pPr>
                                <w:pStyle w:val="NormalWeb"/>
                                <w:overflowPunct w:val="0"/>
                                <w:spacing w:before="0" w:beforeAutospacing="0" w:after="0" w:afterAutospacing="0"/>
                                <w:jc w:val="center"/>
                              </w:pPr>
                              <w:r>
                                <w:rPr>
                                  <w:color w:val="000000"/>
                                  <w:kern w:val="24"/>
                                </w:rPr>
                                <w:t> </w:t>
                              </w:r>
                            </w:p>
                          </w:txbxContent>
                        </v:textbox>
                      </v:shape>
                      <v:shape id="Text Box 211" o:spid="_x0000_s2456" type="#_x0000_t202" style="position:absolute;left:32107;top:2393;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" filled="f" stroked="f" strokeweight=".5pt">
                        <v:textbox>
                          <w:txbxContent>
                            <w:p w14:paraId="63FD6FA7"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line id="Line 7" o:spid="_x0000_s2457" style="position:absolute;rotation:45;visibility:visible;mso-wrap-style:square" from="42510,4264" to="42510,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" strokecolor="#9c0" strokeweight="6.75pt"/>
                      <v:shape id="Picture 4" o:spid="_x0000_s2458" type="#_x0000_t75" alt="ford-tourneo-connect-2005" style="position:absolute;left:27685;top:26952;width:4330;height:71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">
                        <v:imagedata r:id="rId42" o:title="ford-tourneo-connect-2005" chromakey="white"/>
                        <o:lock v:ext="edit" aspectratio="f"/>
                      </v:shape>
                      <v:line id="Line 7" o:spid="_x0000_s2459" style="position:absolute;visibility:visible;mso-wrap-style:square" from="28225,32061" to="28225,33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" strokecolor="red" strokeweight="6.75pt"/>
                      <v:line id="Gerade Verbindung 81" o:spid="_x0000_s2460" style="position:absolute;visibility:visible;mso-wrap-style:square" from="27726,31429" to="31691,3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" strokecolor="black [3213]"/>
                      <v:line id="Line 6" o:spid="_x0000_s2461" style="position:absolute;flip:x;visibility:visible;mso-wrap-style:square" from="28938,33684" to="30382,33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" strokecolor="#c9f" strokeweight="6.75pt"/>
                      <v:line id="Line 9" o:spid="_x0000_s2462" style="position:absolute;visibility:visible;mso-wrap-style:square" from="31077,32061" to="31077,33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" strokecolor="red" strokeweight="6.75pt"/>
                      <v:line id="Line 7" o:spid="_x0000_s2463" style="position:absolute;rotation:45;flip:x;visibility:visible;mso-wrap-style:square" from="31741,29559" to="31741,3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" strokecolor="red" strokeweight="6.75pt"/>
                      <v:oval id="Ellipse 92113" o:spid="_x0000_s2464" style="position:absolute;left:29153;top:29439;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" fillcolor="red" strokecolor="black [3213]"/>
                      <v:shape id="Gerade Verbindung mit Pfeil 92114" o:spid="_x0000_s2465" type="#_x0000_t32" style="position:absolute;left:34144;top:30515;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" strokecolor="#1f497d [3215]" strokeweight="1pt">
                        <v:stroke endarrow="open"/>
                      </v:shape>
                      <v:shape id="Picture 4" o:spid="_x0000_s2466" type="#_x0000_t75" alt="ford-tourneo-connect-2005" style="position:absolute;left:42481;top:26952;width:4314;height:7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">
                        <v:imagedata r:id="rId42" o:title="ford-tourneo-connect-2005" chromakey="white"/>
                        <v:path arrowok="t"/>
                        <o:lock v:ext="edit" aspectratio="f"/>
                      </v:shape>
                      <v:line id="Gerade Verbindung 81" o:spid="_x0000_s2467" style="position:absolute;visibility:visible;mso-wrap-style:square" from="42529,31417" to="46494,3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" strokecolor="black [3213]"/>
                      <v:line id="Line 9" o:spid="_x0000_s2468" style="position:absolute;visibility:visible;mso-wrap-style:square" from="42861,29604" to="42861,30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" strokecolor="#9c0" strokeweight="6.75pt"/>
                      <v:oval id="Ellipse 92118" o:spid="_x0000_s2469" style="position:absolute;left:43957;top:29392;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" filled="f" strokecolor="black [3213]"/>
                      <v:shape id="Picture 4" o:spid="_x0000_s2470" type="#_x0000_t75" alt="ford-tourneo-connect-2005" style="position:absolute;left:9919;top:26950;width:431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">
                        <v:imagedata r:id="rId42" o:title="ford-tourneo-connect-2005" chromakey="white"/>
                        <v:path arrowok="t"/>
                        <o:lock v:ext="edit" aspectratio="f"/>
                      </v:shape>
                      <v:line id="Gerade Verbindung 81" o:spid="_x0000_s2471" style="position:absolute;visibility:visible;mso-wrap-style:square" from="9982,31453" to="13948,3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" strokecolor="black [3213]"/>
                      <v:line id="Line 6" o:spid="_x0000_s2472" style="position:absolute;flip:x;visibility:visible;mso-wrap-style:square" from="11194,34060" to="12637,3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" strokecolor="lime" strokeweight="6.75pt"/>
                      <v:line id="Line 7" o:spid="_x0000_s2473" style="position:absolute;rotation:45;flip:x;visibility:visible;mso-wrap-style:square" from="13948,29615" to="13948,31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" strokecolor="#9c0" strokeweight="6.75pt"/>
                      <v:oval id="Ellipse 92123" o:spid="_x0000_s2474" style="position:absolute;left:11395;top:29391;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" filled="f" strokecolor="black [3213]"/>
                      <v:shape id="Gerade Verbindung mit Pfeil 92124" o:spid="_x0000_s2475" type="#_x0000_t32" style="position:absolute;left:17963;top:30636;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" strokecolor="#1f497d [3215]" strokeweight="1pt">
                        <v:stroke endarrow="open"/>
                      </v:shape>
                      <v:line id="Line 6" o:spid="_x0000_s2476" style="position:absolute;flip:x;visibility:visible;mso-wrap-style:square" from="43834,33684" to="45278,33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" strokecolor="#c9f" strokeweight="6.75pt"/>
                      <v:line id="Line 7" o:spid="_x0000_s2477" style="position:absolute;visibility:visible;mso-wrap-style:square" from="43104,32029" to="43104,3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" strokecolor="red" strokeweight="6.75pt"/>
                      <v:line id="Line 9" o:spid="_x0000_s2478" style="position:absolute;visibility:visible;mso-wrap-style:square" from="45956,32029" to="45956,3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" strokecolor="red" strokeweight="6.75pt"/>
                      <v:line id="Line 9" o:spid="_x0000_s2479" style="position:absolute;visibility:visible;mso-wrap-style:square" from="27951,29865" to="27951,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" strokecolor="red" strokeweight="6.75pt"/>
                      <v:line id="Line 9" o:spid="_x0000_s2480" style="position:absolute;visibility:visible;mso-wrap-style:square" from="10358,29865" to="10358,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" strokecolor="#9c0" strokeweight="6.75pt"/>
                      <v:line id="Line 9" o:spid="_x0000_s2481" style="position:absolute;visibility:visible;mso-wrap-style:square" from="13484,32029" to="13484,3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" strokecolor="#9c0" strokeweight="6.75pt"/>
                      <v:line id="Line 7" o:spid="_x0000_s2482" style="position:absolute;visibility:visible;mso-wrap-style:square" from="10404,32029" to="10404,3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" strokecolor="#9c0" strokeweight="6.75pt"/>
                      <v:shape id="Text Box 211" o:spid="_x0000_s2483" type="#_x0000_t202" style="position:absolute;left:16144;top:27801;width:8335;height:2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" filled="f" stroked="f" strokeweight=".5pt">
                        <v:textbox>
                          <w:txbxContent>
                            <w:p w14:paraId="07425AAF"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179DA0A0" w14:textId="77777777" w:rsidR="00C82F17" w:rsidRDefault="00C82F17" w:rsidP="00AB0892">
                              <w:pPr>
                                <w:pStyle w:val="NormalWeb"/>
                                <w:overflowPunct w:val="0"/>
                                <w:spacing w:before="0" w:beforeAutospacing="0" w:after="0" w:afterAutospacing="0"/>
                                <w:jc w:val="center"/>
                              </w:pPr>
                              <w:r>
                                <w:rPr>
                                  <w:color w:val="000000"/>
                                  <w:kern w:val="24"/>
                                </w:rPr>
                                <w:t> </w:t>
                              </w:r>
                            </w:p>
                          </w:txbxContent>
                        </v:textbox>
                      </v:shape>
                      <v:shape id="Text Box 211" o:spid="_x0000_s2484" type="#_x0000_t202" style="position:absolute;left:32107;top:27642;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" filled="f" stroked="f" strokeweight=".5pt">
                        <v:textbox>
                          <w:txbxContent>
                            <w:p w14:paraId="367CB6C9"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line id="Line 7" o:spid="_x0000_s2485" style="position:absolute;rotation:45;flip:x;visibility:visible;mso-wrap-style:square" from="46771,29569" to="46771,3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" strokecolor="#9c0" strokeweight="6.75pt"/>
                      <v:line id="Gerader Verbinder 92135" o:spid="_x0000_s2486" style="position:absolute;flip:y;visibility:visible;mso-wrap-style:square" from="5765,17567" to="49606,17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" strokecolor="black [3040]"/>
                      <v:shape id="Picture 4" o:spid="_x0000_s2487" type="#_x0000_t75" alt="ford-tourneo-connect-2005" style="position:absolute;left:27685;top:9655;width:4330;height:71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">
                        <v:imagedata r:id="rId42" o:title="ford-tourneo-connect-2005" chromakey="white"/>
                        <o:lock v:ext="edit" aspectratio="f"/>
                      </v:shape>
                      <v:line id="Line 7" o:spid="_x0000_s2488" style="position:absolute;visibility:visible;mso-wrap-style:square" from="28225,14060" to="28225,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" strokecolor="red" strokeweight="6.75pt"/>
                      <v:line id="Gerade Verbindung 81" o:spid="_x0000_s2489" style="position:absolute;visibility:visible;mso-wrap-style:square" from="27726,15538" to="31691,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" strokecolor="black [3213]"/>
                      <v:line id="Line 6" o:spid="_x0000_s2490" style="position:absolute;flip:x;visibility:visible;mso-wrap-style:square" from="28938,16387" to="30382,16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" strokecolor="#c9f" strokeweight="6.75pt"/>
                      <v:line id="Line 9" o:spid="_x0000_s2491" style="position:absolute;visibility:visible;mso-wrap-style:square" from="31077,14060" to="3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" strokecolor="red" strokeweight="6.75pt"/>
                      <v:line id="Line 7" o:spid="_x0000_s2492" style="position:absolute;rotation:45;flip:x;visibility:visible;mso-wrap-style:square" from="31741,12262" to="31741,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" strokecolor="red" strokeweight="6.75pt"/>
                      <v:oval id="Ellipse 92142" o:spid="_x0000_s2493" style="position:absolute;left:29153;top:12142;width:1079;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" fillcolor="red" strokecolor="black [3213]"/>
                      <v:shape id="Gerade Verbindung mit Pfeil 92143" o:spid="_x0000_s2494" type="#_x0000_t32" style="position:absolute;left:34144;top:13218;width:5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" strokecolor="#1f497d [3215]" strokeweight="1pt">
                        <v:stroke endarrow="open"/>
                      </v:shape>
                      <v:shape id="Picture 4" o:spid="_x0000_s2495" type="#_x0000_t75" alt="ford-tourneo-connect-2005" style="position:absolute;left:42481;top:9655;width:4314;height:7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">
                        <v:imagedata r:id="rId42" o:title="ford-tourneo-connect-2005" chromakey="white"/>
                        <v:path arrowok="t"/>
                        <o:lock v:ext="edit" aspectratio="f"/>
                      </v:shape>
                      <v:line id="Gerade Verbindung 81" o:spid="_x0000_s2496" style="position:absolute;visibility:visible;mso-wrap-style:square" from="42529,15526" to="46494,1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" strokecolor="black [3213]"/>
                      <v:line id="Line 9" o:spid="_x0000_s2497" style="position:absolute;visibility:visible;mso-wrap-style:square" from="42861,12307" to="42861,1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" strokecolor="#9c0" strokeweight="6.75pt"/>
                      <v:oval id="Ellipse 92147" o:spid="_x0000_s2498" style="position:absolute;left:43957;top:12095;width:1079;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" filled="f" strokecolor="black [3213]"/>
                      <v:shape id="Picture 4" o:spid="_x0000_s2499" type="#_x0000_t75" alt="ford-tourneo-connect-2005" style="position:absolute;left:9919;top:9653;width:431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">
                        <v:imagedata r:id="rId42" o:title="ford-tourneo-connect-2005" chromakey="white"/>
                        <v:path arrowok="t"/>
                        <o:lock v:ext="edit" aspectratio="f"/>
                      </v:shape>
                      <v:line id="Gerade Verbindung 81" o:spid="_x0000_s2500" style="position:absolute;visibility:visible;mso-wrap-style:square" from="9982,15563" to="13948,1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" strokecolor="black [3213]"/>
                      <v:line id="Line 6" o:spid="_x0000_s2501" style="position:absolute;flip:x;visibility:visible;mso-wrap-style:square" from="11194,16763" to="12637,16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" strokecolor="lime" strokeweight="6.75pt"/>
                      <v:line id="Line 7" o:spid="_x0000_s2502" style="position:absolute;rotation:45;flip:x;visibility:visible;mso-wrap-style:square" from="13948,12317" to="13948,14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" strokecolor="#9c0" strokeweight="6.75pt"/>
                      <v:oval id="Ellipse 92152" o:spid="_x0000_s2503" style="position:absolute;left:11395;top:12093;width:107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" filled="f" strokecolor="black [3213]"/>
                      <v:shape id="Gerade Verbindung mit Pfeil 92153" o:spid="_x0000_s2504" type="#_x0000_t32" style="position:absolute;left:17963;top:13339;width:5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" strokecolor="#1f497d [3215]" strokeweight="1pt">
                        <v:stroke endarrow="open"/>
                      </v:shape>
                      <v:line id="Line 6" o:spid="_x0000_s2505" style="position:absolute;flip:x;visibility:visible;mso-wrap-style:square" from="43834,16387" to="45278,16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" strokecolor="#c9f" strokeweight="6.75pt"/>
                      <v:line id="Line 9" o:spid="_x0000_s2506" style="position:absolute;visibility:visible;mso-wrap-style:square" from="27951,12567" to="27951,1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" strokecolor="red" strokeweight="6.75pt"/>
                      <v:line id="Line 9" o:spid="_x0000_s2507" style="position:absolute;visibility:visible;mso-wrap-style:square" from="10358,12567" to="10358,1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" strokecolor="#9c0" strokeweight="6.75pt"/>
                      <v:line id="Line 9" o:spid="_x0000_s2508" style="position:absolute;visibility:visible;mso-wrap-style:square" from="13484,14028" to="13484,1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" strokecolor="#9c0" strokeweight="6.75pt"/>
                      <v:line id="Line 7" o:spid="_x0000_s2509" style="position:absolute;visibility:visible;mso-wrap-style:square" from="10404,14028" to="10404,1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" strokecolor="#9c0" strokeweight="6.75pt"/>
                      <v:shape id="Text Box 211" o:spid="_x0000_s2510" type="#_x0000_t202" style="position:absolute;left:16144;top:10503;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" filled="f" stroked="f" strokeweight=".5pt">
                        <v:textbox>
                          <w:txbxContent>
                            <w:p w14:paraId="7E530E0E" w14:textId="77777777" w:rsidR="00C82F17" w:rsidRDefault="00C82F17" w:rsidP="00AB0892">
                              <w:pPr>
                                <w:pStyle w:val="NormalWeb"/>
                                <w:overflowPunct w:val="0"/>
                                <w:spacing w:before="0" w:beforeAutospacing="0" w:after="0" w:afterAutospacing="0"/>
                                <w:jc w:val="center"/>
                              </w:pPr>
                              <w:r>
                                <w:rPr>
                                  <w:color w:val="000000"/>
                                  <w:kern w:val="24"/>
                                  <w:sz w:val="12"/>
                                  <w:szCs w:val="12"/>
                                </w:rPr>
                                <w:t>Interior or Exterior lock action</w:t>
                              </w:r>
                            </w:p>
                            <w:p w14:paraId="534F3D13" w14:textId="77777777" w:rsidR="00C82F17" w:rsidRDefault="00C82F17" w:rsidP="00AB0892">
                              <w:pPr>
                                <w:pStyle w:val="NormalWeb"/>
                                <w:overflowPunct w:val="0"/>
                                <w:spacing w:before="0" w:beforeAutospacing="0" w:after="0" w:afterAutospacing="0"/>
                                <w:jc w:val="center"/>
                              </w:pPr>
                              <w:r>
                                <w:rPr>
                                  <w:color w:val="000000"/>
                                  <w:kern w:val="24"/>
                                </w:rPr>
                                <w:t> </w:t>
                              </w:r>
                            </w:p>
                          </w:txbxContent>
                        </v:textbox>
                      </v:shape>
                      <v:shape id="Text Box 211" o:spid="_x0000_s2511" type="#_x0000_t202" style="position:absolute;left:32107;top:10345;width:83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" filled="f" stroked="f" strokeweight=".5pt">
                        <v:textbox>
                          <w:txbxContent>
                            <w:p w14:paraId="31BF4BBB" w14:textId="77777777" w:rsidR="00C82F17" w:rsidRDefault="00C82F17" w:rsidP="00AB0892">
                              <w:pPr>
                                <w:pStyle w:val="NormalWeb"/>
                                <w:overflowPunct w:val="0"/>
                                <w:spacing w:before="0" w:beforeAutospacing="0" w:after="0" w:afterAutospacing="0"/>
                                <w:jc w:val="center"/>
                              </w:pPr>
                              <w:r>
                                <w:rPr>
                                  <w:color w:val="000000"/>
                                  <w:kern w:val="24"/>
                                  <w:sz w:val="12"/>
                                  <w:szCs w:val="12"/>
                                </w:rPr>
                                <w:t>Smart Unlock Door Open</w:t>
                              </w:r>
                            </w:p>
                          </w:txbxContent>
                        </v:textbox>
                      </v:shape>
                      <v:line id="Line 7" o:spid="_x0000_s2512" style="position:absolute;rotation:45;flip:x;visibility:visible;mso-wrap-style:square" from="46771,12271" to="46771,1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" strokecolor="#9c0" strokeweight="6.75pt"/>
                      <v:shape id="Text Box 44" o:spid="_x0000_s2513" type="#_x0000_t202" style="position:absolute;width:10051;height:3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" filled="f" stroked="f">
                        <v:textbox style="mso-fit-shape-to-text:t">
                          <w:txbxContent>
                            <w:p w14:paraId="4527CC36"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Double Cab Panel Van</w:t>
                              </w:r>
                            </w:p>
                          </w:txbxContent>
                        </v:textbox>
                      </v:shape>
                      <v:shape id="Text Box 44" o:spid="_x0000_s2514" type="#_x0000_t202" style="position:absolute;left:347;top:11360;width:86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" filled="f" stroked="f">
                        <v:textbox style="mso-fit-shape-to-text:t">
                          <w:txbxContent>
                            <w:p w14:paraId="6DBD25CC"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v:textbox>
                      </v:shape>
                      <v:shape id="Text Box 44" o:spid="_x0000_s2515" type="#_x0000_t202" style="position:absolute;left:361;top:17774;width:10045;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" filled="f" stroked="f">
                        <v:textbox style="mso-fit-shape-to-text:t">
                          <w:txbxContent>
                            <w:p w14:paraId="574CC9C3"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20"/>
                                  <w:szCs w:val="20"/>
                                </w:rPr>
                                <w:t>Single Cab Panel Van</w:t>
                              </w:r>
                            </w:p>
                          </w:txbxContent>
                        </v:textbox>
                      </v:shape>
                      <v:shape id="Text Box 44" o:spid="_x0000_s2516" type="#_x0000_t202" style="position:absolute;left:709;top:29135;width:86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" filled="f" stroked="f">
                        <v:textbox style="mso-fit-shape-to-text:t">
                          <w:txbxContent>
                            <w:p w14:paraId="6AFB1DAF"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Passenger Door open</w:t>
                              </w:r>
                            </w:p>
                          </w:txbxContent>
                        </v:textbox>
                      </v:shape>
                      <v:shape id="Text Box 44" o:spid="_x0000_s2517" type="#_x0000_t202" style="position:absolute;left:342;top:4128;width:8616;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" filled="f" stroked="f">
                        <v:textbox style="mso-fit-shape-to-text:t">
                          <w:txbxContent>
                            <w:p w14:paraId="4CA1F598"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Driver Door open</w:t>
                              </w:r>
                            </w:p>
                          </w:txbxContent>
                        </v:textbox>
                      </v:shape>
                      <v:shape id="Text Box 44" o:spid="_x0000_s2518" type="#_x0000_t202" style="position:absolute;left:690;top:21344;width:8616;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" filled="f" stroked="f">
                        <v:textbox style="mso-fit-shape-to-text:t">
                          <w:txbxContent>
                            <w:p w14:paraId="4B71EE48" w14:textId="77777777" w:rsidR="00C82F17" w:rsidRDefault="00C82F17" w:rsidP="00AB0892">
                              <w:pPr>
                                <w:pStyle w:val="NormalWeb"/>
                                <w:spacing w:before="0" w:beforeAutospacing="0" w:after="0" w:afterAutospacing="0"/>
                                <w:textAlignment w:val="baseline"/>
                              </w:pPr>
                              <w:r>
                                <w:rPr>
                                  <w:rFonts w:eastAsia="ヒラギノ角ゴ Pro W3"/>
                                  <w:color w:val="000000"/>
                                  <w:kern w:val="24"/>
                                  <w:sz w:val="12"/>
                                  <w:szCs w:val="12"/>
                                </w:rPr>
                                <w:t>Driver Door open</w:t>
                              </w:r>
                            </w:p>
                          </w:txbxContent>
                        </v:textbox>
                      </v:shape>
                      <v:line id="Line 9" o:spid="_x0000_s2519" style="position:absolute;visibility:visible;mso-wrap-style:square" from="46051,6077" to="46051,7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" strokecolor="#9c0" strokeweight="6.75pt"/>
                      <v:line id="Line 7" o:spid="_x0000_s2520" style="position:absolute;visibility:visible;mso-wrap-style:square" from="42970,6077" to="42970,7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" strokecolor="#9c0" strokeweight="6.75pt"/>
                      <v:line id="Line 9" o:spid="_x0000_s2521" style="position:absolute;visibility:visible;mso-wrap-style:square" from="46051,14028" to="46051,1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" strokecolor="#9c0" strokeweight="6.75pt"/>
                      <v:line id="Line 7" o:spid="_x0000_s2522" style="position:absolute;visibility:visible;mso-wrap-style:square" from="42970,14028" to="42970,1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" strokecolor="#9c0" strokeweight="6.75pt"/>
                      <w10:anchorlock/>
                    </v:group>
                  </w:pict>
                </mc:Fallback>
              </mc:AlternateContent>
            </w:r>
          </w:p>
        </w:tc>
      </w:tr>
      <w:tr w:rsidR="00AB0892" w:rsidRPr="00A82BF4" w14:paraId="2CA9BC06" w14:textId="77777777" w:rsidTr="00AB0892">
        <w:trPr>
          <w:trHeight w:val="255"/>
        </w:trPr>
        <w:tc>
          <w:tcPr>
            <w:tcW w:w="1596" w:type="dxa"/>
            <w:shd w:val="clear" w:color="auto" w:fill="D9D9D9" w:themeFill="background1" w:themeFillShade="D9"/>
          </w:tcPr>
          <w:p w14:paraId="5C5474EC" w14:textId="4D3A13C7" w:rsidR="00AB0892" w:rsidRPr="00C66B68" w:rsidRDefault="00AB0892" w:rsidP="00AB0892">
            <w:pPr>
              <w:rPr>
                <w:rFonts w:cs="Arial"/>
                <w:b/>
                <w:bCs/>
                <w:color w:val="000000"/>
                <w:szCs w:val="22"/>
              </w:rPr>
            </w:pPr>
            <w:r w:rsidRPr="00C66B68">
              <w:rPr>
                <w:rFonts w:cs="Arial"/>
                <w:b/>
                <w:bCs/>
                <w:color w:val="000000"/>
                <w:szCs w:val="22"/>
              </w:rPr>
              <w:t>Actors</w:t>
            </w:r>
          </w:p>
        </w:tc>
        <w:tc>
          <w:tcPr>
            <w:tcW w:w="529" w:type="dxa"/>
            <w:shd w:val="clear" w:color="auto" w:fill="auto"/>
          </w:tcPr>
          <w:p w14:paraId="2F165EA6" w14:textId="77777777" w:rsidR="00AB0892" w:rsidRPr="00C66B68" w:rsidRDefault="00AB0892" w:rsidP="00AB0892">
            <w:pPr>
              <w:rPr>
                <w:rFonts w:cs="Arial"/>
                <w:color w:val="000000"/>
                <w:szCs w:val="22"/>
              </w:rPr>
            </w:pPr>
          </w:p>
        </w:tc>
        <w:tc>
          <w:tcPr>
            <w:tcW w:w="8076" w:type="dxa"/>
            <w:shd w:val="clear" w:color="auto" w:fill="auto"/>
          </w:tcPr>
          <w:p w14:paraId="0839CE3D" w14:textId="48158F3C" w:rsidR="00AB0892" w:rsidRPr="00C66B68" w:rsidRDefault="00AB0892" w:rsidP="00AB0892">
            <w:pPr>
              <w:rPr>
                <w:rFonts w:cs="Arial"/>
                <w:szCs w:val="22"/>
              </w:rPr>
            </w:pPr>
            <w:r>
              <w:rPr>
                <w:rFonts w:cs="Arial"/>
                <w:szCs w:val="22"/>
              </w:rPr>
              <w:t>User</w:t>
            </w:r>
          </w:p>
        </w:tc>
      </w:tr>
      <w:tr w:rsidR="00AB0892" w:rsidRPr="00A82BF4" w14:paraId="22392C9F" w14:textId="77777777" w:rsidTr="00AB0892">
        <w:trPr>
          <w:trHeight w:val="255"/>
        </w:trPr>
        <w:tc>
          <w:tcPr>
            <w:tcW w:w="1596" w:type="dxa"/>
            <w:shd w:val="clear" w:color="auto" w:fill="D9D9D9" w:themeFill="background1" w:themeFillShade="D9"/>
            <w:hideMark/>
          </w:tcPr>
          <w:p w14:paraId="069EFF0F" w14:textId="6675AA41" w:rsidR="00AB0892" w:rsidRPr="00C66B68" w:rsidRDefault="00AB0892" w:rsidP="00AB0892">
            <w:pPr>
              <w:rPr>
                <w:rFonts w:cs="Arial"/>
                <w:b/>
                <w:bCs/>
                <w:color w:val="000000"/>
                <w:szCs w:val="22"/>
              </w:rPr>
            </w:pPr>
            <w:r w:rsidRPr="00C66B68">
              <w:rPr>
                <w:rFonts w:cs="Arial"/>
                <w:b/>
                <w:bCs/>
                <w:color w:val="000000"/>
                <w:szCs w:val="22"/>
              </w:rPr>
              <w:t>Precondition</w:t>
            </w:r>
          </w:p>
        </w:tc>
        <w:tc>
          <w:tcPr>
            <w:tcW w:w="529" w:type="dxa"/>
            <w:shd w:val="clear" w:color="auto" w:fill="auto"/>
            <w:hideMark/>
          </w:tcPr>
          <w:p w14:paraId="1CABA3DD" w14:textId="77777777" w:rsidR="00AB0892" w:rsidRPr="00C66B68" w:rsidRDefault="00AB0892" w:rsidP="00AB0892">
            <w:pPr>
              <w:rPr>
                <w:rFonts w:cs="Arial"/>
                <w:color w:val="000000"/>
                <w:szCs w:val="22"/>
              </w:rPr>
            </w:pPr>
          </w:p>
        </w:tc>
        <w:tc>
          <w:tcPr>
            <w:tcW w:w="8076" w:type="dxa"/>
            <w:shd w:val="clear" w:color="auto" w:fill="auto"/>
          </w:tcPr>
          <w:p w14:paraId="7FBA1EB6" w14:textId="4B1160CC" w:rsidR="00AB0892" w:rsidRPr="00C66B68" w:rsidRDefault="00AB0892" w:rsidP="00AB0892">
            <w:pPr>
              <w:rPr>
                <w:rFonts w:cs="Arial"/>
                <w:szCs w:val="22"/>
              </w:rPr>
            </w:pPr>
            <w:r>
              <w:rPr>
                <w:rFonts w:cs="Arial"/>
                <w:szCs w:val="22"/>
              </w:rPr>
              <w:t xml:space="preserve">Vehicle Type “Commercial Vehicle” (Single Cab Panel Van or </w:t>
            </w:r>
            <w:r w:rsidRPr="006208BB">
              <w:rPr>
                <w:rFonts w:cs="Arial"/>
                <w:szCs w:val="22"/>
              </w:rPr>
              <w:t>Double Cab Panel Van</w:t>
            </w:r>
            <w:r>
              <w:rPr>
                <w:rFonts w:cs="Arial"/>
                <w:szCs w:val="22"/>
              </w:rPr>
              <w:t>)</w:t>
            </w:r>
          </w:p>
        </w:tc>
      </w:tr>
      <w:tr w:rsidR="00AB0892" w:rsidRPr="00A82BF4" w14:paraId="12E62953" w14:textId="77777777" w:rsidTr="00AB0892">
        <w:trPr>
          <w:trHeight w:val="255"/>
        </w:trPr>
        <w:tc>
          <w:tcPr>
            <w:tcW w:w="1596" w:type="dxa"/>
            <w:shd w:val="clear" w:color="auto" w:fill="D9D9D9" w:themeFill="background1" w:themeFillShade="D9"/>
            <w:hideMark/>
          </w:tcPr>
          <w:p w14:paraId="06719706" w14:textId="77777777" w:rsidR="00AB0892" w:rsidRPr="00C66B68" w:rsidRDefault="00AB0892" w:rsidP="00AB0892">
            <w:pPr>
              <w:rPr>
                <w:rFonts w:cs="Arial"/>
                <w:b/>
                <w:bCs/>
                <w:color w:val="000000"/>
                <w:szCs w:val="22"/>
              </w:rPr>
            </w:pPr>
          </w:p>
        </w:tc>
        <w:tc>
          <w:tcPr>
            <w:tcW w:w="529" w:type="dxa"/>
            <w:shd w:val="clear" w:color="auto" w:fill="auto"/>
            <w:hideMark/>
          </w:tcPr>
          <w:p w14:paraId="4EBB6AB0" w14:textId="77777777" w:rsidR="00AB0892" w:rsidRPr="00C66B68" w:rsidRDefault="00AB0892" w:rsidP="00AB0892">
            <w:pPr>
              <w:rPr>
                <w:rFonts w:cs="Arial"/>
                <w:color w:val="000000"/>
                <w:szCs w:val="22"/>
              </w:rPr>
            </w:pPr>
          </w:p>
        </w:tc>
        <w:tc>
          <w:tcPr>
            <w:tcW w:w="8076" w:type="dxa"/>
            <w:shd w:val="clear" w:color="auto" w:fill="auto"/>
          </w:tcPr>
          <w:p w14:paraId="06F8D3E8" w14:textId="74BB3C23" w:rsidR="00AB0892" w:rsidRPr="00C66B68" w:rsidRDefault="00AB0892" w:rsidP="00AB0892">
            <w:pPr>
              <w:rPr>
                <w:rFonts w:cs="Arial"/>
                <w:szCs w:val="22"/>
              </w:rPr>
            </w:pPr>
            <w:r>
              <w:rPr>
                <w:rFonts w:cs="Arial"/>
                <w:szCs w:val="22"/>
              </w:rPr>
              <w:t>Feature “Smart Unlock Ignition” is disabled</w:t>
            </w:r>
          </w:p>
        </w:tc>
      </w:tr>
      <w:tr w:rsidR="00AB0892" w:rsidRPr="00A82BF4" w14:paraId="346A181C" w14:textId="77777777" w:rsidTr="00AB0892">
        <w:trPr>
          <w:trHeight w:val="255"/>
        </w:trPr>
        <w:tc>
          <w:tcPr>
            <w:tcW w:w="1596" w:type="dxa"/>
            <w:shd w:val="clear" w:color="auto" w:fill="D9D9D9" w:themeFill="background1" w:themeFillShade="D9"/>
            <w:hideMark/>
          </w:tcPr>
          <w:p w14:paraId="22CC17EA" w14:textId="4DFEF63D" w:rsidR="00AB0892" w:rsidRPr="00C66B68" w:rsidRDefault="00AB0892" w:rsidP="00AB0892">
            <w:pPr>
              <w:rPr>
                <w:rFonts w:cs="Arial"/>
                <w:b/>
                <w:bCs/>
                <w:color w:val="000000"/>
                <w:szCs w:val="22"/>
              </w:rPr>
            </w:pPr>
          </w:p>
        </w:tc>
        <w:tc>
          <w:tcPr>
            <w:tcW w:w="529" w:type="dxa"/>
            <w:shd w:val="clear" w:color="auto" w:fill="auto"/>
            <w:hideMark/>
          </w:tcPr>
          <w:p w14:paraId="0ABE3FC8" w14:textId="49394ED0" w:rsidR="00AB0892" w:rsidRPr="00C66B68" w:rsidRDefault="00AB0892" w:rsidP="00AB0892">
            <w:pPr>
              <w:rPr>
                <w:rFonts w:cs="Arial"/>
                <w:color w:val="000000"/>
                <w:szCs w:val="22"/>
              </w:rPr>
            </w:pPr>
          </w:p>
        </w:tc>
        <w:tc>
          <w:tcPr>
            <w:tcW w:w="8076" w:type="dxa"/>
            <w:shd w:val="clear" w:color="auto" w:fill="auto"/>
          </w:tcPr>
          <w:p w14:paraId="3FA191FB" w14:textId="3691546F" w:rsidR="00AB0892" w:rsidRPr="00C66B68" w:rsidRDefault="00AB0892" w:rsidP="00AB0892">
            <w:pPr>
              <w:rPr>
                <w:rFonts w:cs="Arial"/>
                <w:strike/>
                <w:szCs w:val="22"/>
              </w:rPr>
            </w:pPr>
            <w:r>
              <w:rPr>
                <w:rFonts w:cs="Arial"/>
                <w:szCs w:val="22"/>
              </w:rPr>
              <w:t>Feature “</w:t>
            </w:r>
            <w:r w:rsidRPr="003B17D5">
              <w:rPr>
                <w:rFonts w:cs="Arial"/>
                <w:szCs w:val="22"/>
              </w:rPr>
              <w:t xml:space="preserve">Enhanced </w:t>
            </w:r>
            <w:r>
              <w:rPr>
                <w:rFonts w:cs="Arial"/>
                <w:szCs w:val="22"/>
              </w:rPr>
              <w:t>Trim Switch Inhibit” is deactivated</w:t>
            </w:r>
          </w:p>
        </w:tc>
      </w:tr>
      <w:tr w:rsidR="00AB0892" w:rsidRPr="00A82BF4" w14:paraId="15545DEE" w14:textId="77777777" w:rsidTr="00AB0892">
        <w:trPr>
          <w:trHeight w:val="255"/>
        </w:trPr>
        <w:tc>
          <w:tcPr>
            <w:tcW w:w="1596" w:type="dxa"/>
            <w:shd w:val="clear" w:color="auto" w:fill="D9D9D9" w:themeFill="background1" w:themeFillShade="D9"/>
          </w:tcPr>
          <w:p w14:paraId="652BC06A" w14:textId="77777777" w:rsidR="00AB0892" w:rsidRPr="00C66B68" w:rsidRDefault="00AB0892" w:rsidP="00AB0892">
            <w:pPr>
              <w:rPr>
                <w:rFonts w:cs="Arial"/>
                <w:b/>
                <w:bCs/>
                <w:color w:val="000000"/>
                <w:szCs w:val="22"/>
              </w:rPr>
            </w:pPr>
          </w:p>
        </w:tc>
        <w:tc>
          <w:tcPr>
            <w:tcW w:w="529" w:type="dxa"/>
            <w:shd w:val="clear" w:color="auto" w:fill="auto"/>
          </w:tcPr>
          <w:p w14:paraId="5A817EF8" w14:textId="0060FC1F" w:rsidR="00AB0892" w:rsidRPr="00C66B68" w:rsidRDefault="00AB0892" w:rsidP="00AB0892">
            <w:pPr>
              <w:rPr>
                <w:rFonts w:cs="Arial"/>
                <w:color w:val="000000"/>
                <w:szCs w:val="22"/>
              </w:rPr>
            </w:pPr>
          </w:p>
        </w:tc>
        <w:tc>
          <w:tcPr>
            <w:tcW w:w="8076" w:type="dxa"/>
            <w:shd w:val="clear" w:color="auto" w:fill="auto"/>
          </w:tcPr>
          <w:p w14:paraId="34F0CF7A" w14:textId="23B4E3EA" w:rsidR="00AB0892" w:rsidRPr="00C66B68" w:rsidRDefault="00AB0892" w:rsidP="00AB0892">
            <w:pPr>
              <w:rPr>
                <w:rFonts w:cs="Arial"/>
              </w:rPr>
            </w:pPr>
            <w:r>
              <w:rPr>
                <w:rFonts w:cs="Arial"/>
                <w:szCs w:val="22"/>
              </w:rPr>
              <w:t>Any Front Door is open</w:t>
            </w:r>
          </w:p>
        </w:tc>
      </w:tr>
      <w:tr w:rsidR="00AB0892" w:rsidRPr="00A82BF4" w14:paraId="1193C259" w14:textId="77777777" w:rsidTr="00AB0892">
        <w:trPr>
          <w:trHeight w:val="255"/>
        </w:trPr>
        <w:tc>
          <w:tcPr>
            <w:tcW w:w="1596" w:type="dxa"/>
            <w:shd w:val="clear" w:color="auto" w:fill="D9D9D9" w:themeFill="background1" w:themeFillShade="D9"/>
          </w:tcPr>
          <w:p w14:paraId="60A4286F" w14:textId="77777777" w:rsidR="00AB0892" w:rsidRPr="00C66B68" w:rsidRDefault="00AB0892" w:rsidP="00AB0892">
            <w:pPr>
              <w:rPr>
                <w:rFonts w:cs="Arial"/>
                <w:b/>
                <w:bCs/>
                <w:color w:val="000000"/>
                <w:szCs w:val="22"/>
              </w:rPr>
            </w:pPr>
          </w:p>
        </w:tc>
        <w:tc>
          <w:tcPr>
            <w:tcW w:w="529" w:type="dxa"/>
            <w:shd w:val="clear" w:color="auto" w:fill="auto"/>
          </w:tcPr>
          <w:p w14:paraId="14B01447" w14:textId="77777777" w:rsidR="00AB0892" w:rsidRPr="00C66B68" w:rsidRDefault="00AB0892" w:rsidP="00AB0892">
            <w:pPr>
              <w:rPr>
                <w:rFonts w:cs="Arial"/>
                <w:color w:val="000000"/>
                <w:szCs w:val="22"/>
              </w:rPr>
            </w:pPr>
          </w:p>
        </w:tc>
        <w:tc>
          <w:tcPr>
            <w:tcW w:w="8076" w:type="dxa"/>
            <w:shd w:val="clear" w:color="auto" w:fill="auto"/>
          </w:tcPr>
          <w:p w14:paraId="42069520" w14:textId="77777777" w:rsidR="00AB0892" w:rsidRPr="00C66B68" w:rsidRDefault="00AB0892" w:rsidP="00AB0892">
            <w:pPr>
              <w:rPr>
                <w:rFonts w:cs="Arial"/>
                <w:szCs w:val="22"/>
              </w:rPr>
            </w:pPr>
          </w:p>
        </w:tc>
      </w:tr>
      <w:tr w:rsidR="00AB0892" w:rsidRPr="00A82BF4" w14:paraId="1FFE0657" w14:textId="77777777" w:rsidTr="00AB0892">
        <w:trPr>
          <w:trHeight w:val="255"/>
        </w:trPr>
        <w:tc>
          <w:tcPr>
            <w:tcW w:w="1596" w:type="dxa"/>
            <w:shd w:val="clear" w:color="auto" w:fill="D9D9D9" w:themeFill="background1" w:themeFillShade="D9"/>
          </w:tcPr>
          <w:p w14:paraId="6C937C03" w14:textId="08B82FDC" w:rsidR="00AB0892" w:rsidRPr="00C66B68" w:rsidRDefault="00AB0892" w:rsidP="00AB0892">
            <w:pPr>
              <w:rPr>
                <w:rFonts w:cs="Arial"/>
                <w:b/>
                <w:bCs/>
                <w:color w:val="000000"/>
                <w:szCs w:val="22"/>
              </w:rPr>
            </w:pPr>
            <w:r w:rsidRPr="00C66B68">
              <w:rPr>
                <w:rFonts w:cs="Arial"/>
                <w:b/>
                <w:bCs/>
                <w:color w:val="000000"/>
                <w:szCs w:val="22"/>
              </w:rPr>
              <w:t>Main Flow</w:t>
            </w:r>
          </w:p>
        </w:tc>
        <w:tc>
          <w:tcPr>
            <w:tcW w:w="529" w:type="dxa"/>
            <w:shd w:val="clear" w:color="auto" w:fill="auto"/>
          </w:tcPr>
          <w:p w14:paraId="71097B51" w14:textId="1D10D062" w:rsidR="00AB0892" w:rsidRPr="00C66B68" w:rsidRDefault="00AB0892" w:rsidP="00AB0892">
            <w:pPr>
              <w:rPr>
                <w:rFonts w:cs="Arial"/>
                <w:color w:val="000000"/>
                <w:szCs w:val="22"/>
              </w:rPr>
            </w:pPr>
            <w:r w:rsidRPr="00C66B68">
              <w:rPr>
                <w:rFonts w:cs="Arial"/>
                <w:color w:val="000000"/>
                <w:szCs w:val="22"/>
              </w:rPr>
              <w:t>M1</w:t>
            </w:r>
          </w:p>
        </w:tc>
        <w:tc>
          <w:tcPr>
            <w:tcW w:w="8076" w:type="dxa"/>
            <w:shd w:val="clear" w:color="auto" w:fill="auto"/>
          </w:tcPr>
          <w:p w14:paraId="67BEDBAA" w14:textId="4EC5C518" w:rsidR="00AB0892" w:rsidRPr="00A743EE" w:rsidRDefault="00347817" w:rsidP="00A743EE">
            <w:pPr>
              <w:rPr>
                <w:rFonts w:cs="Arial"/>
                <w:color w:val="000000"/>
              </w:rPr>
            </w:pPr>
            <w:r w:rsidRPr="00483EBD">
              <w:rPr>
                <w:rFonts w:cs="Arial"/>
                <w:szCs w:val="22"/>
              </w:rPr>
              <w:t xml:space="preserve">User </w:t>
            </w:r>
            <w:r>
              <w:rPr>
                <w:rFonts w:cs="Arial"/>
                <w:szCs w:val="22"/>
              </w:rPr>
              <w:t xml:space="preserve">triggers Lock All with single lock action with appropriate trigger, </w:t>
            </w:r>
            <w:r w:rsidR="00AB0892" w:rsidRPr="003556E6">
              <w:rPr>
                <w:rFonts w:cs="Arial"/>
                <w:szCs w:val="22"/>
              </w:rPr>
              <w:t xml:space="preserve">while a front </w:t>
            </w:r>
            <w:r w:rsidR="00AB0892">
              <w:rPr>
                <w:rFonts w:cs="Arial"/>
                <w:szCs w:val="22"/>
              </w:rPr>
              <w:t xml:space="preserve">door </w:t>
            </w:r>
            <w:r w:rsidR="00A743EE">
              <w:rPr>
                <w:rFonts w:cs="Arial"/>
                <w:szCs w:val="22"/>
              </w:rPr>
              <w:t>is open</w:t>
            </w:r>
          </w:p>
        </w:tc>
      </w:tr>
      <w:tr w:rsidR="00AB0892" w:rsidRPr="00A82BF4" w14:paraId="361CE770" w14:textId="77777777" w:rsidTr="00AB0892">
        <w:trPr>
          <w:trHeight w:val="255"/>
        </w:trPr>
        <w:tc>
          <w:tcPr>
            <w:tcW w:w="1596" w:type="dxa"/>
            <w:shd w:val="clear" w:color="auto" w:fill="D9D9D9" w:themeFill="background1" w:themeFillShade="D9"/>
          </w:tcPr>
          <w:p w14:paraId="6F45FB90" w14:textId="77777777" w:rsidR="00AB0892" w:rsidRPr="00C66B68" w:rsidRDefault="00AB0892" w:rsidP="00AB0892">
            <w:pPr>
              <w:rPr>
                <w:rFonts w:cs="Arial"/>
                <w:b/>
                <w:bCs/>
                <w:color w:val="000000"/>
                <w:szCs w:val="22"/>
              </w:rPr>
            </w:pPr>
          </w:p>
        </w:tc>
        <w:tc>
          <w:tcPr>
            <w:tcW w:w="529" w:type="dxa"/>
            <w:shd w:val="clear" w:color="auto" w:fill="auto"/>
          </w:tcPr>
          <w:p w14:paraId="6AD0B9D9" w14:textId="1FB91ED2" w:rsidR="00AB0892" w:rsidRPr="00C66B68" w:rsidRDefault="00AB0892" w:rsidP="00AB0892">
            <w:pPr>
              <w:rPr>
                <w:rFonts w:cs="Arial"/>
                <w:color w:val="000000"/>
                <w:szCs w:val="22"/>
              </w:rPr>
            </w:pPr>
            <w:r w:rsidRPr="00C66B68">
              <w:rPr>
                <w:rFonts w:cs="Arial"/>
                <w:color w:val="000000"/>
                <w:szCs w:val="22"/>
              </w:rPr>
              <w:t>M2</w:t>
            </w:r>
          </w:p>
        </w:tc>
        <w:tc>
          <w:tcPr>
            <w:tcW w:w="8076" w:type="dxa"/>
            <w:shd w:val="clear" w:color="auto" w:fill="auto"/>
          </w:tcPr>
          <w:p w14:paraId="6476A175" w14:textId="1BE01F41" w:rsidR="00AB0892" w:rsidRPr="00C66B68" w:rsidRDefault="00AB0892" w:rsidP="00AB0892">
            <w:pPr>
              <w:rPr>
                <w:rFonts w:cs="Arial"/>
                <w:szCs w:val="22"/>
              </w:rPr>
            </w:pPr>
            <w:r>
              <w:rPr>
                <w:rFonts w:cs="Arial"/>
                <w:szCs w:val="22"/>
              </w:rPr>
              <w:t xml:space="preserve">All exterior handles will be locked/disabled -&gt; </w:t>
            </w:r>
            <w:r>
              <w:rPr>
                <w:rFonts w:cs="Arial"/>
                <w:color w:val="000000"/>
              </w:rPr>
              <w:t>Central Lock (CL)</w:t>
            </w:r>
          </w:p>
        </w:tc>
      </w:tr>
      <w:tr w:rsidR="00AB0892" w:rsidRPr="00A82BF4" w14:paraId="0E9DE965" w14:textId="77777777" w:rsidTr="00AB0892">
        <w:trPr>
          <w:trHeight w:val="255"/>
        </w:trPr>
        <w:tc>
          <w:tcPr>
            <w:tcW w:w="1596" w:type="dxa"/>
            <w:shd w:val="clear" w:color="auto" w:fill="D9D9D9" w:themeFill="background1" w:themeFillShade="D9"/>
          </w:tcPr>
          <w:p w14:paraId="0DE776AD" w14:textId="001BC69A" w:rsidR="00AB0892" w:rsidRPr="00C66B68" w:rsidRDefault="00AB0892" w:rsidP="00AB0892">
            <w:pPr>
              <w:rPr>
                <w:rFonts w:cs="Arial"/>
                <w:b/>
                <w:bCs/>
                <w:color w:val="000000"/>
                <w:szCs w:val="22"/>
              </w:rPr>
            </w:pPr>
          </w:p>
        </w:tc>
        <w:tc>
          <w:tcPr>
            <w:tcW w:w="529" w:type="dxa"/>
            <w:shd w:val="clear" w:color="auto" w:fill="auto"/>
          </w:tcPr>
          <w:p w14:paraId="03C08D2A" w14:textId="449EA815" w:rsidR="00AB0892" w:rsidRPr="00C66B68" w:rsidRDefault="00AB0892" w:rsidP="00AB0892">
            <w:pPr>
              <w:rPr>
                <w:rFonts w:cs="Arial"/>
                <w:color w:val="000000"/>
                <w:szCs w:val="22"/>
              </w:rPr>
            </w:pPr>
            <w:r>
              <w:rPr>
                <w:rFonts w:cs="Arial"/>
                <w:color w:val="000000"/>
                <w:szCs w:val="22"/>
              </w:rPr>
              <w:t>M3</w:t>
            </w:r>
          </w:p>
        </w:tc>
        <w:tc>
          <w:tcPr>
            <w:tcW w:w="8076" w:type="dxa"/>
            <w:shd w:val="clear" w:color="auto" w:fill="auto"/>
          </w:tcPr>
          <w:p w14:paraId="0CF42E39" w14:textId="15A318EE" w:rsidR="00AB0892" w:rsidRPr="00C66B68" w:rsidRDefault="00AB0892" w:rsidP="00AB0892">
            <w:pPr>
              <w:rPr>
                <w:rFonts w:cs="Arial"/>
                <w:szCs w:val="22"/>
              </w:rPr>
            </w:pPr>
            <w:r>
              <w:rPr>
                <w:rFonts w:cs="Arial"/>
                <w:szCs w:val="22"/>
              </w:rPr>
              <w:t xml:space="preserve">After 1 second all exterior handles on cabin doors will be unlocked/enabled -&gt; </w:t>
            </w:r>
            <w:r>
              <w:rPr>
                <w:rFonts w:cs="Arial"/>
                <w:color w:val="000000"/>
              </w:rPr>
              <w:t>Cabin Door Unlock (CabDUL)</w:t>
            </w:r>
          </w:p>
        </w:tc>
      </w:tr>
      <w:tr w:rsidR="00AB0892" w:rsidRPr="00A82BF4" w14:paraId="676E6CEE" w14:textId="77777777" w:rsidTr="00AB0892">
        <w:trPr>
          <w:trHeight w:val="255"/>
        </w:trPr>
        <w:tc>
          <w:tcPr>
            <w:tcW w:w="1596" w:type="dxa"/>
            <w:shd w:val="clear" w:color="auto" w:fill="D9D9D9" w:themeFill="background1" w:themeFillShade="D9"/>
          </w:tcPr>
          <w:p w14:paraId="5B0F935E" w14:textId="77777777" w:rsidR="00AB0892" w:rsidRPr="00C66B68" w:rsidRDefault="00AB0892" w:rsidP="00AB0892">
            <w:pPr>
              <w:rPr>
                <w:rFonts w:cs="Arial"/>
                <w:b/>
                <w:bCs/>
                <w:color w:val="000000"/>
                <w:szCs w:val="22"/>
              </w:rPr>
            </w:pPr>
          </w:p>
        </w:tc>
        <w:tc>
          <w:tcPr>
            <w:tcW w:w="529" w:type="dxa"/>
            <w:shd w:val="clear" w:color="auto" w:fill="auto"/>
          </w:tcPr>
          <w:p w14:paraId="7F956884" w14:textId="2D002885" w:rsidR="00AB0892" w:rsidRPr="00C66B68" w:rsidRDefault="00AB0892" w:rsidP="00AB0892">
            <w:pPr>
              <w:rPr>
                <w:rFonts w:cs="Arial"/>
                <w:color w:val="000000"/>
                <w:szCs w:val="22"/>
              </w:rPr>
            </w:pPr>
            <w:r>
              <w:rPr>
                <w:rFonts w:cs="Arial"/>
                <w:color w:val="000000"/>
                <w:szCs w:val="22"/>
              </w:rPr>
              <w:t>M4</w:t>
            </w:r>
          </w:p>
        </w:tc>
        <w:tc>
          <w:tcPr>
            <w:tcW w:w="8076" w:type="dxa"/>
            <w:shd w:val="clear" w:color="auto" w:fill="auto"/>
          </w:tcPr>
          <w:p w14:paraId="21D79B52" w14:textId="7A1F49C9" w:rsidR="00AB0892" w:rsidRPr="00C66B68" w:rsidRDefault="00AB0892" w:rsidP="00AB0892">
            <w:pPr>
              <w:rPr>
                <w:rFonts w:cs="Arial"/>
                <w:szCs w:val="22"/>
              </w:rPr>
            </w:pPr>
            <w:r>
              <w:rPr>
                <w:rFonts w:cs="Arial"/>
                <w:szCs w:val="22"/>
              </w:rPr>
              <w:t xml:space="preserve">User receives a mislock feedback </w:t>
            </w:r>
            <w:r w:rsidRPr="005206C3">
              <w:rPr>
                <w:rFonts w:cs="Arial"/>
              </w:rPr>
              <w:t xml:space="preserve">(if “Silent Mode” Feature is disabled AND “Audible </w:t>
            </w:r>
            <w:r>
              <w:rPr>
                <w:rFonts w:cs="Arial"/>
              </w:rPr>
              <w:t xml:space="preserve">Mislock </w:t>
            </w:r>
            <w:r w:rsidRPr="005206C3">
              <w:rPr>
                <w:rFonts w:cs="Arial"/>
              </w:rPr>
              <w:t>Feedback” Feature is enabled)</w:t>
            </w:r>
          </w:p>
        </w:tc>
      </w:tr>
      <w:tr w:rsidR="00AB0892" w:rsidRPr="00A82BF4" w14:paraId="467EBB18" w14:textId="77777777" w:rsidTr="00AB0892">
        <w:trPr>
          <w:trHeight w:val="255"/>
        </w:trPr>
        <w:tc>
          <w:tcPr>
            <w:tcW w:w="1596" w:type="dxa"/>
            <w:shd w:val="clear" w:color="auto" w:fill="D9D9D9" w:themeFill="background1" w:themeFillShade="D9"/>
          </w:tcPr>
          <w:p w14:paraId="1255E5FE" w14:textId="1D5E8B33" w:rsidR="00AB0892" w:rsidRPr="00C66B68" w:rsidRDefault="00AB0892" w:rsidP="00AB0892">
            <w:pPr>
              <w:rPr>
                <w:rFonts w:cs="Arial"/>
                <w:b/>
                <w:bCs/>
                <w:color w:val="000000"/>
                <w:szCs w:val="22"/>
              </w:rPr>
            </w:pPr>
          </w:p>
        </w:tc>
        <w:tc>
          <w:tcPr>
            <w:tcW w:w="529" w:type="dxa"/>
            <w:shd w:val="clear" w:color="auto" w:fill="auto"/>
          </w:tcPr>
          <w:p w14:paraId="0464FA99" w14:textId="4F0EDBA6" w:rsidR="00AB0892" w:rsidRPr="00C66B68" w:rsidRDefault="00AB0892" w:rsidP="00AB0892">
            <w:pPr>
              <w:rPr>
                <w:rFonts w:cs="Arial"/>
                <w:color w:val="000000"/>
                <w:szCs w:val="22"/>
              </w:rPr>
            </w:pPr>
            <w:r>
              <w:rPr>
                <w:rFonts w:cs="Arial"/>
                <w:color w:val="000000"/>
                <w:szCs w:val="22"/>
              </w:rPr>
              <w:t>M5</w:t>
            </w:r>
          </w:p>
        </w:tc>
        <w:tc>
          <w:tcPr>
            <w:tcW w:w="8076" w:type="dxa"/>
            <w:shd w:val="clear" w:color="auto" w:fill="auto"/>
          </w:tcPr>
          <w:p w14:paraId="30EE7156" w14:textId="080D4B05" w:rsidR="00AB0892" w:rsidRPr="00C66B68" w:rsidRDefault="00AB0892" w:rsidP="00AB0892">
            <w:pPr>
              <w:rPr>
                <w:rFonts w:cs="Arial"/>
                <w:szCs w:val="22"/>
              </w:rPr>
            </w:pPr>
            <w:r>
              <w:rPr>
                <w:rFonts w:cs="Arial"/>
                <w:color w:val="000000"/>
              </w:rPr>
              <w:t>Cabin d</w:t>
            </w:r>
            <w:r w:rsidRPr="00002A37">
              <w:rPr>
                <w:rFonts w:cs="Arial"/>
                <w:color w:val="000000"/>
              </w:rPr>
              <w:t>oor</w:t>
            </w:r>
            <w:r>
              <w:rPr>
                <w:rFonts w:cs="Arial"/>
                <w:color w:val="000000"/>
              </w:rPr>
              <w:t>s</w:t>
            </w:r>
            <w:r w:rsidRPr="00002A37">
              <w:rPr>
                <w:rFonts w:cs="Arial"/>
                <w:color w:val="000000"/>
              </w:rPr>
              <w:t xml:space="preserve"> </w:t>
            </w:r>
            <w:r>
              <w:rPr>
                <w:rFonts w:cs="Arial"/>
                <w:color w:val="000000"/>
              </w:rPr>
              <w:t>can</w:t>
            </w:r>
            <w:r w:rsidRPr="00002A37">
              <w:rPr>
                <w:rFonts w:cs="Arial"/>
                <w:color w:val="000000"/>
              </w:rPr>
              <w:t xml:space="preserve"> be opened from</w:t>
            </w:r>
            <w:r>
              <w:rPr>
                <w:rFonts w:cs="Arial"/>
                <w:color w:val="000000"/>
              </w:rPr>
              <w:t xml:space="preserve"> outside and all doors from inside</w:t>
            </w:r>
          </w:p>
        </w:tc>
      </w:tr>
    </w:tbl>
    <w:p w14:paraId="06DC732B" w14:textId="77777777" w:rsidR="00C639F1" w:rsidRDefault="00C639F1" w:rsidP="00C639F1">
      <w:pPr>
        <w:rPr>
          <w:rFonts w:cs="Arial"/>
        </w:rPr>
      </w:pPr>
    </w:p>
    <w:p w14:paraId="523AFE3B" w14:textId="77777777" w:rsidR="00676421" w:rsidRDefault="00676421" w:rsidP="00676421">
      <w:pPr>
        <w:rPr>
          <w:rFonts w:cs="Arial"/>
        </w:rPr>
      </w:pPr>
    </w:p>
    <w:p w14:paraId="05F42383" w14:textId="755FD0C2" w:rsidR="003A1F2F" w:rsidRDefault="00E4313B" w:rsidP="00661E31">
      <w:pPr>
        <w:pStyle w:val="Heading2"/>
      </w:pPr>
      <w:bookmarkStart w:id="132" w:name="_Toc6299986"/>
      <w:r>
        <w:t xml:space="preserve">Driving </w:t>
      </w:r>
      <w:r w:rsidR="00F5085D">
        <w:t>and Operati</w:t>
      </w:r>
      <w:r w:rsidR="00EF6AAD">
        <w:t>on</w:t>
      </w:r>
      <w:r w:rsidR="00F5085D">
        <w:t xml:space="preserve"> </w:t>
      </w:r>
      <w:r>
        <w:t>Scenarios</w:t>
      </w:r>
      <w:bookmarkEnd w:id="132"/>
    </w:p>
    <w:p w14:paraId="77D894AA" w14:textId="1BEF997B" w:rsidR="00661E31" w:rsidRPr="00661E31" w:rsidRDefault="00661E31" w:rsidP="00661E31">
      <w:r>
        <w:t>N/A</w:t>
      </w:r>
    </w:p>
    <w:p w14:paraId="02030C12" w14:textId="77777777" w:rsidR="006E4413" w:rsidRPr="002573C6" w:rsidRDefault="006E4413" w:rsidP="00AE0397">
      <w:pPr>
        <w:pStyle w:val="BodyText"/>
      </w:pPr>
    </w:p>
    <w:p w14:paraId="6F85C6AD" w14:textId="77777777" w:rsidR="00661E31" w:rsidRDefault="00661E31">
      <w:pPr>
        <w:overflowPunct/>
        <w:autoSpaceDE/>
        <w:autoSpaceDN/>
        <w:adjustRightInd/>
        <w:textAlignment w:val="auto"/>
        <w:rPr>
          <w:rFonts w:cs="Arial"/>
          <w:b/>
          <w:iCs/>
          <w:kern w:val="32"/>
          <w:sz w:val="28"/>
          <w:szCs w:val="28"/>
        </w:rPr>
      </w:pPr>
      <w:r>
        <w:br w:type="page"/>
      </w:r>
    </w:p>
    <w:p w14:paraId="4023DE0B" w14:textId="77777777" w:rsidR="00661E31" w:rsidRDefault="00661E31" w:rsidP="008736C6">
      <w:pPr>
        <w:pStyle w:val="Heading2"/>
        <w:sectPr w:rsidR="00661E31" w:rsidSect="00DB513B">
          <w:headerReference w:type="default" r:id="rId46"/>
          <w:footerReference w:type="default" r:id="rId47"/>
          <w:pgSz w:w="11907" w:h="16840" w:code="9"/>
          <w:pgMar w:top="1440" w:right="862" w:bottom="1440" w:left="862" w:header="567" w:footer="737" w:gutter="0"/>
          <w:cols w:space="720"/>
        </w:sectPr>
      </w:pPr>
    </w:p>
    <w:p w14:paraId="49F2B9D9" w14:textId="6BF98D7F" w:rsidR="008736C6" w:rsidRDefault="008736C6" w:rsidP="008736C6">
      <w:pPr>
        <w:pStyle w:val="Heading2"/>
      </w:pPr>
      <w:bookmarkStart w:id="133" w:name="_Toc6299987"/>
      <w:r>
        <w:lastRenderedPageBreak/>
        <w:t>Decision Table</w:t>
      </w:r>
      <w:bookmarkEnd w:id="133"/>
      <w:r w:rsidR="0095528D">
        <w:t>s</w:t>
      </w:r>
    </w:p>
    <w:p w14:paraId="481091F1" w14:textId="77FAD76E" w:rsidR="00661E31" w:rsidRDefault="0095528D" w:rsidP="0013733C">
      <w:pPr>
        <w:pStyle w:val="Heading3"/>
      </w:pPr>
      <w:r>
        <w:t>Smart Unlock</w:t>
      </w:r>
    </w:p>
    <w:p w14:paraId="024E5F31" w14:textId="2B3BEB94" w:rsidR="008A6B23" w:rsidRDefault="009D67E0" w:rsidP="00F54C0A">
      <w:r>
        <w:fldChar w:fldCharType="begin"/>
      </w:r>
      <w:r>
        <w:instrText xml:space="preserve"> REF _Ref6480177 \h </w:instrText>
      </w:r>
      <w:r>
        <w:fldChar w:fldCharType="separate"/>
      </w:r>
      <w:r>
        <w:t xml:space="preserve">Table </w:t>
      </w:r>
      <w:r>
        <w:rPr>
          <w:noProof/>
        </w:rPr>
        <w:t>10</w:t>
      </w:r>
      <w:r>
        <w:t xml:space="preserve">: </w:t>
      </w:r>
      <w:r>
        <w:rPr>
          <w:noProof/>
        </w:rPr>
        <w:t>Smart Unlock Requests</w:t>
      </w:r>
      <w:r>
        <w:fldChar w:fldCharType="end"/>
      </w:r>
      <w:r>
        <w:t xml:space="preserve"> </w:t>
      </w:r>
      <w:r w:rsidR="00F54C0A">
        <w:t xml:space="preserve">below shows, using which Trigger Devices, executing which Trigger Actions under which Variant Conditions and Preconditions </w:t>
      </w:r>
      <w:r>
        <w:t>to</w:t>
      </w:r>
      <w:r w:rsidR="00F54C0A">
        <w:t xml:space="preserve"> trigger </w:t>
      </w:r>
      <w:r w:rsidR="008A6B23">
        <w:t>the following Requests:</w:t>
      </w:r>
    </w:p>
    <w:p w14:paraId="5EE5E07A" w14:textId="653E6360" w:rsidR="00661E31" w:rsidRPr="0000741E" w:rsidRDefault="00F54C0A" w:rsidP="002C20A4">
      <w:pPr>
        <w:pStyle w:val="ListParagraph"/>
        <w:numPr>
          <w:ilvl w:val="0"/>
          <w:numId w:val="11"/>
        </w:numPr>
        <w:rPr>
          <w:rFonts w:ascii="Arial" w:hAnsi="Arial" w:cs="Arial"/>
        </w:rPr>
      </w:pPr>
      <w:r w:rsidRPr="0000741E">
        <w:rPr>
          <w:rFonts w:ascii="Arial" w:hAnsi="Arial" w:cs="Arial"/>
        </w:rPr>
        <w:t>“Unlock All” R</w:t>
      </w:r>
      <w:r w:rsidR="008A6B23" w:rsidRPr="0000741E">
        <w:rPr>
          <w:rFonts w:ascii="Arial" w:hAnsi="Arial" w:cs="Arial"/>
        </w:rPr>
        <w:t>equest with a Mislock Feedback</w:t>
      </w:r>
    </w:p>
    <w:p w14:paraId="23AA00F8" w14:textId="1F7545D7" w:rsidR="008A6B23" w:rsidRPr="0000741E" w:rsidRDefault="008A6B23" w:rsidP="002C20A4">
      <w:pPr>
        <w:pStyle w:val="ListParagraph"/>
        <w:numPr>
          <w:ilvl w:val="0"/>
          <w:numId w:val="11"/>
        </w:numPr>
        <w:rPr>
          <w:rFonts w:ascii="Arial" w:hAnsi="Arial" w:cs="Arial"/>
        </w:rPr>
      </w:pPr>
      <w:r w:rsidRPr="0000741E">
        <w:rPr>
          <w:rFonts w:ascii="Arial" w:hAnsi="Arial" w:cs="Arial"/>
        </w:rPr>
        <w:t>“Unlock Cabin” Request with a Mislock Feedback</w:t>
      </w:r>
    </w:p>
    <w:p w14:paraId="6586D70A" w14:textId="6C0703DA" w:rsidR="008A6B23" w:rsidRPr="0000741E" w:rsidRDefault="008A6B23" w:rsidP="002C20A4">
      <w:pPr>
        <w:pStyle w:val="ListParagraph"/>
        <w:numPr>
          <w:ilvl w:val="0"/>
          <w:numId w:val="11"/>
        </w:numPr>
        <w:rPr>
          <w:rFonts w:ascii="Arial" w:hAnsi="Arial" w:cs="Arial"/>
        </w:rPr>
      </w:pPr>
      <w:r w:rsidRPr="0000741E">
        <w:rPr>
          <w:rFonts w:ascii="Arial" w:hAnsi="Arial" w:cs="Arial"/>
        </w:rPr>
        <w:t>“Unlock Cargo” Request with a Mislock Feedback</w:t>
      </w:r>
    </w:p>
    <w:p w14:paraId="79657B28" w14:textId="101EA555" w:rsidR="008A6B23" w:rsidRPr="0000741E" w:rsidRDefault="008A6B23" w:rsidP="002C20A4">
      <w:pPr>
        <w:pStyle w:val="ListParagraph"/>
        <w:numPr>
          <w:ilvl w:val="0"/>
          <w:numId w:val="11"/>
        </w:numPr>
        <w:rPr>
          <w:rFonts w:ascii="Arial" w:hAnsi="Arial" w:cs="Arial"/>
        </w:rPr>
      </w:pPr>
      <w:r w:rsidRPr="0000741E">
        <w:rPr>
          <w:rFonts w:ascii="Arial" w:hAnsi="Arial" w:cs="Arial"/>
        </w:rPr>
        <w:t xml:space="preserve">“Unlock &amp; Release </w:t>
      </w:r>
      <w:r w:rsidR="00F27845">
        <w:rPr>
          <w:rFonts w:ascii="Arial" w:hAnsi="Arial" w:cs="Arial"/>
        </w:rPr>
        <w:t>Decklid</w:t>
      </w:r>
      <w:r w:rsidRPr="0000741E">
        <w:rPr>
          <w:rFonts w:ascii="Arial" w:hAnsi="Arial" w:cs="Arial"/>
        </w:rPr>
        <w:t>” Request with a Mislock Feedback</w:t>
      </w:r>
    </w:p>
    <w:p w14:paraId="2577579B" w14:textId="3E335834" w:rsidR="008A6B23" w:rsidRPr="0000741E" w:rsidRDefault="008A6B23" w:rsidP="002C20A4">
      <w:pPr>
        <w:pStyle w:val="ListParagraph"/>
        <w:numPr>
          <w:ilvl w:val="0"/>
          <w:numId w:val="11"/>
        </w:numPr>
        <w:rPr>
          <w:rFonts w:ascii="Arial" w:hAnsi="Arial" w:cs="Arial"/>
        </w:rPr>
      </w:pPr>
      <w:r w:rsidRPr="0000741E">
        <w:rPr>
          <w:rFonts w:ascii="Arial" w:hAnsi="Arial" w:cs="Arial"/>
        </w:rPr>
        <w:t xml:space="preserve">“Stop / Enable &amp; Release PLG/PDL” </w:t>
      </w:r>
      <w:r w:rsidR="0000741E" w:rsidRPr="0000741E">
        <w:rPr>
          <w:rFonts w:ascii="Arial" w:hAnsi="Arial" w:cs="Arial"/>
        </w:rPr>
        <w:t>Request with a Mislock Feedback</w:t>
      </w:r>
    </w:p>
    <w:p w14:paraId="464E22B1" w14:textId="64A32063" w:rsidR="0000741E" w:rsidRDefault="0000741E" w:rsidP="0013733C">
      <w:pPr>
        <w:pStyle w:val="Caption"/>
        <w:jc w:val="left"/>
      </w:pPr>
      <w:bookmarkStart w:id="134" w:name="_Ref6480177"/>
      <w:r>
        <w:t xml:space="preserve">Table </w:t>
      </w:r>
      <w:r w:rsidR="00A536D5">
        <w:fldChar w:fldCharType="begin"/>
      </w:r>
      <w:r w:rsidR="00A536D5">
        <w:instrText xml:space="preserve"> SEQ Table \* ARABIC </w:instrText>
      </w:r>
      <w:r w:rsidR="00A536D5">
        <w:fldChar w:fldCharType="separate"/>
      </w:r>
      <w:r w:rsidR="00D32F5E">
        <w:rPr>
          <w:noProof/>
        </w:rPr>
        <w:t>10</w:t>
      </w:r>
      <w:r w:rsidR="00A536D5">
        <w:rPr>
          <w:noProof/>
        </w:rPr>
        <w:fldChar w:fldCharType="end"/>
      </w:r>
      <w:r>
        <w:t xml:space="preserve">: </w:t>
      </w:r>
      <w:r>
        <w:rPr>
          <w:noProof/>
        </w:rPr>
        <w:t>Smart Unlock Requests</w:t>
      </w:r>
      <w:bookmarkEnd w:id="134"/>
    </w:p>
    <w:tbl>
      <w:tblPr>
        <w:tblW w:w="21395" w:type="dxa"/>
        <w:tblCellMar>
          <w:left w:w="70" w:type="dxa"/>
          <w:right w:w="70" w:type="dxa"/>
        </w:tblCellMar>
        <w:tblLook w:val="04A0" w:firstRow="1" w:lastRow="0" w:firstColumn="1" w:lastColumn="0" w:noHBand="0" w:noVBand="1"/>
      </w:tblPr>
      <w:tblGrid>
        <w:gridCol w:w="1248"/>
        <w:gridCol w:w="437"/>
        <w:gridCol w:w="437"/>
        <w:gridCol w:w="438"/>
        <w:gridCol w:w="438"/>
        <w:gridCol w:w="728"/>
        <w:gridCol w:w="437"/>
        <w:gridCol w:w="437"/>
        <w:gridCol w:w="437"/>
        <w:gridCol w:w="476"/>
        <w:gridCol w:w="456"/>
        <w:gridCol w:w="437"/>
        <w:gridCol w:w="437"/>
        <w:gridCol w:w="437"/>
        <w:gridCol w:w="1773"/>
        <w:gridCol w:w="1038"/>
        <w:gridCol w:w="972"/>
        <w:gridCol w:w="1047"/>
        <w:gridCol w:w="1047"/>
        <w:gridCol w:w="1055"/>
        <w:gridCol w:w="963"/>
        <w:gridCol w:w="963"/>
        <w:gridCol w:w="968"/>
        <w:gridCol w:w="973"/>
        <w:gridCol w:w="481"/>
        <w:gridCol w:w="1044"/>
        <w:gridCol w:w="1082"/>
        <w:gridCol w:w="709"/>
      </w:tblGrid>
      <w:tr w:rsidR="00890044" w:rsidRPr="00101307" w14:paraId="1665BDBE" w14:textId="77777777" w:rsidTr="00101307">
        <w:trPr>
          <w:trHeight w:val="288"/>
        </w:trPr>
        <w:tc>
          <w:tcPr>
            <w:tcW w:w="1248" w:type="dxa"/>
            <w:vMerge w:val="restart"/>
            <w:tcBorders>
              <w:top w:val="single" w:sz="8" w:space="0" w:color="auto"/>
              <w:left w:val="single" w:sz="8" w:space="0" w:color="auto"/>
              <w:bottom w:val="single" w:sz="8" w:space="0" w:color="auto"/>
              <w:right w:val="single" w:sz="8" w:space="0" w:color="auto"/>
            </w:tcBorders>
            <w:shd w:val="clear" w:color="000000" w:fill="D9D9D9"/>
            <w:textDirection w:val="btLr"/>
            <w:vAlign w:val="bottom"/>
            <w:hideMark/>
          </w:tcPr>
          <w:p w14:paraId="5E7A1E4B" w14:textId="77777777" w:rsidR="00890044" w:rsidRPr="00101307" w:rsidRDefault="00890044" w:rsidP="00890044">
            <w:pPr>
              <w:overflowPunct/>
              <w:autoSpaceDE/>
              <w:autoSpaceDN/>
              <w:adjustRightInd/>
              <w:jc w:val="center"/>
              <w:textAlignment w:val="auto"/>
              <w:rPr>
                <w:rFonts w:cs="Arial"/>
                <w:color w:val="000000"/>
                <w:lang w:eastAsia="de-DE"/>
              </w:rPr>
            </w:pPr>
            <w:r w:rsidRPr="00101307">
              <w:rPr>
                <w:rFonts w:cs="Arial"/>
                <w:color w:val="000000"/>
                <w:lang w:eastAsia="de-DE"/>
              </w:rPr>
              <w:t>SubReq ID</w:t>
            </w:r>
          </w:p>
        </w:tc>
        <w:tc>
          <w:tcPr>
            <w:tcW w:w="6032" w:type="dxa"/>
            <w:gridSpan w:val="13"/>
            <w:tcBorders>
              <w:top w:val="single" w:sz="8" w:space="0" w:color="auto"/>
              <w:left w:val="nil"/>
              <w:bottom w:val="single" w:sz="8" w:space="0" w:color="auto"/>
              <w:right w:val="single" w:sz="8" w:space="0" w:color="auto"/>
            </w:tcBorders>
            <w:shd w:val="clear" w:color="000000" w:fill="B4C6E7"/>
            <w:vAlign w:val="bottom"/>
            <w:hideMark/>
          </w:tcPr>
          <w:p w14:paraId="0DE91B5C" w14:textId="77777777" w:rsidR="00890044" w:rsidRPr="00101307" w:rsidRDefault="00890044" w:rsidP="00890044">
            <w:pPr>
              <w:overflowPunct/>
              <w:autoSpaceDE/>
              <w:autoSpaceDN/>
              <w:adjustRightInd/>
              <w:jc w:val="center"/>
              <w:textAlignment w:val="auto"/>
              <w:rPr>
                <w:rFonts w:cs="Arial"/>
                <w:b/>
                <w:bCs/>
                <w:color w:val="000000"/>
                <w:lang w:eastAsia="de-DE"/>
              </w:rPr>
            </w:pPr>
            <w:r w:rsidRPr="00101307">
              <w:rPr>
                <w:rFonts w:cs="Arial"/>
                <w:b/>
                <w:bCs/>
                <w:color w:val="000000"/>
                <w:lang w:eastAsia="de-DE"/>
              </w:rPr>
              <w:t>Trigger Device</w:t>
            </w:r>
          </w:p>
        </w:tc>
        <w:tc>
          <w:tcPr>
            <w:tcW w:w="1773" w:type="dxa"/>
            <w:tcBorders>
              <w:top w:val="single" w:sz="8" w:space="0" w:color="auto"/>
              <w:left w:val="nil"/>
              <w:bottom w:val="single" w:sz="8" w:space="0" w:color="auto"/>
              <w:right w:val="single" w:sz="8" w:space="0" w:color="auto"/>
            </w:tcBorders>
            <w:shd w:val="clear" w:color="000000" w:fill="92D050"/>
            <w:vAlign w:val="bottom"/>
            <w:hideMark/>
          </w:tcPr>
          <w:p w14:paraId="42CB526B" w14:textId="77777777" w:rsidR="00890044" w:rsidRPr="00101307" w:rsidRDefault="00890044" w:rsidP="00890044">
            <w:pPr>
              <w:overflowPunct/>
              <w:autoSpaceDE/>
              <w:autoSpaceDN/>
              <w:adjustRightInd/>
              <w:jc w:val="center"/>
              <w:textAlignment w:val="auto"/>
              <w:rPr>
                <w:rFonts w:cs="Arial"/>
                <w:b/>
                <w:bCs/>
                <w:lang w:eastAsia="de-DE"/>
              </w:rPr>
            </w:pPr>
            <w:r w:rsidRPr="00101307">
              <w:rPr>
                <w:rFonts w:cs="Arial"/>
                <w:b/>
                <w:bCs/>
                <w:lang w:eastAsia="de-DE"/>
              </w:rPr>
              <w:t>User Action</w:t>
            </w:r>
          </w:p>
        </w:tc>
        <w:tc>
          <w:tcPr>
            <w:tcW w:w="8053" w:type="dxa"/>
            <w:gridSpan w:val="8"/>
            <w:tcBorders>
              <w:top w:val="single" w:sz="8" w:space="0" w:color="auto"/>
              <w:left w:val="nil"/>
              <w:bottom w:val="single" w:sz="8" w:space="0" w:color="auto"/>
              <w:right w:val="single" w:sz="8" w:space="0" w:color="auto"/>
            </w:tcBorders>
            <w:shd w:val="clear" w:color="000000" w:fill="70AD47"/>
            <w:vAlign w:val="bottom"/>
            <w:hideMark/>
          </w:tcPr>
          <w:p w14:paraId="0D259CFB" w14:textId="77777777" w:rsidR="00890044" w:rsidRPr="00101307" w:rsidRDefault="00890044" w:rsidP="00890044">
            <w:pPr>
              <w:overflowPunct/>
              <w:autoSpaceDE/>
              <w:autoSpaceDN/>
              <w:adjustRightInd/>
              <w:jc w:val="center"/>
              <w:textAlignment w:val="auto"/>
              <w:rPr>
                <w:rFonts w:cs="Arial"/>
                <w:b/>
                <w:bCs/>
                <w:lang w:eastAsia="de-DE"/>
              </w:rPr>
            </w:pPr>
            <w:r w:rsidRPr="00101307">
              <w:rPr>
                <w:rFonts w:cs="Arial"/>
                <w:b/>
                <w:bCs/>
                <w:lang w:eastAsia="de-DE"/>
              </w:rPr>
              <w:t>Variant Conditions</w:t>
            </w:r>
          </w:p>
        </w:tc>
        <w:tc>
          <w:tcPr>
            <w:tcW w:w="2498" w:type="dxa"/>
            <w:gridSpan w:val="3"/>
            <w:tcBorders>
              <w:top w:val="single" w:sz="8" w:space="0" w:color="auto"/>
              <w:left w:val="nil"/>
              <w:bottom w:val="single" w:sz="8" w:space="0" w:color="auto"/>
              <w:right w:val="single" w:sz="8" w:space="0" w:color="auto"/>
            </w:tcBorders>
            <w:shd w:val="clear" w:color="000000" w:fill="70AD47"/>
            <w:vAlign w:val="bottom"/>
            <w:hideMark/>
          </w:tcPr>
          <w:p w14:paraId="7703EEF2" w14:textId="77777777" w:rsidR="00890044" w:rsidRPr="00101307" w:rsidRDefault="00890044" w:rsidP="00890044">
            <w:pPr>
              <w:overflowPunct/>
              <w:autoSpaceDE/>
              <w:autoSpaceDN/>
              <w:adjustRightInd/>
              <w:jc w:val="center"/>
              <w:textAlignment w:val="auto"/>
              <w:rPr>
                <w:rFonts w:cs="Arial"/>
                <w:b/>
                <w:bCs/>
                <w:lang w:eastAsia="de-DE"/>
              </w:rPr>
            </w:pPr>
            <w:r w:rsidRPr="00101307">
              <w:rPr>
                <w:rFonts w:cs="Arial"/>
                <w:b/>
                <w:bCs/>
                <w:lang w:eastAsia="de-DE"/>
              </w:rPr>
              <w:t>Preconditions</w:t>
            </w:r>
          </w:p>
        </w:tc>
        <w:tc>
          <w:tcPr>
            <w:tcW w:w="1082" w:type="dxa"/>
            <w:vMerge w:val="restart"/>
            <w:tcBorders>
              <w:top w:val="single" w:sz="8" w:space="0" w:color="auto"/>
              <w:left w:val="single" w:sz="8" w:space="0" w:color="auto"/>
              <w:bottom w:val="single" w:sz="8" w:space="0" w:color="000000"/>
              <w:right w:val="single" w:sz="8" w:space="0" w:color="auto"/>
            </w:tcBorders>
            <w:shd w:val="clear" w:color="000000" w:fill="ED7D31"/>
            <w:textDirection w:val="btLr"/>
            <w:vAlign w:val="bottom"/>
            <w:hideMark/>
          </w:tcPr>
          <w:p w14:paraId="6CF2A8BB" w14:textId="7F814AA3" w:rsidR="00890044" w:rsidRPr="00101307" w:rsidRDefault="00C82F17" w:rsidP="00C82F17">
            <w:pPr>
              <w:overflowPunct/>
              <w:autoSpaceDE/>
              <w:autoSpaceDN/>
              <w:adjustRightInd/>
              <w:jc w:val="center"/>
              <w:textAlignment w:val="auto"/>
              <w:rPr>
                <w:rFonts w:cs="Arial"/>
                <w:color w:val="000000"/>
                <w:lang w:eastAsia="de-DE"/>
              </w:rPr>
            </w:pPr>
            <w:r>
              <w:rPr>
                <w:rFonts w:cs="Arial"/>
                <w:color w:val="000000"/>
                <w:lang w:eastAsia="de-DE"/>
              </w:rPr>
              <w:t>Vehicle Response</w:t>
            </w:r>
          </w:p>
        </w:tc>
        <w:tc>
          <w:tcPr>
            <w:tcW w:w="709" w:type="dxa"/>
            <w:vMerge w:val="restart"/>
            <w:tcBorders>
              <w:top w:val="single" w:sz="8" w:space="0" w:color="auto"/>
              <w:left w:val="single" w:sz="8" w:space="0" w:color="auto"/>
              <w:bottom w:val="single" w:sz="8" w:space="0" w:color="000000"/>
              <w:right w:val="single" w:sz="8" w:space="0" w:color="auto"/>
            </w:tcBorders>
            <w:shd w:val="clear" w:color="000000" w:fill="ED7D31"/>
            <w:textDirection w:val="btLr"/>
            <w:vAlign w:val="bottom"/>
            <w:hideMark/>
          </w:tcPr>
          <w:p w14:paraId="344000A6" w14:textId="77777777" w:rsidR="00890044" w:rsidRPr="00101307" w:rsidRDefault="00890044" w:rsidP="00890044">
            <w:pPr>
              <w:overflowPunct/>
              <w:autoSpaceDE/>
              <w:autoSpaceDN/>
              <w:adjustRightInd/>
              <w:jc w:val="center"/>
              <w:textAlignment w:val="auto"/>
              <w:rPr>
                <w:rFonts w:cs="Arial"/>
                <w:color w:val="000000"/>
                <w:lang w:eastAsia="de-DE"/>
              </w:rPr>
            </w:pPr>
            <w:r w:rsidRPr="00101307">
              <w:rPr>
                <w:rFonts w:cs="Arial"/>
                <w:color w:val="000000"/>
                <w:lang w:eastAsia="de-DE"/>
              </w:rPr>
              <w:t xml:space="preserve">Mislock Feedback </w:t>
            </w:r>
            <w:r w:rsidRPr="00101307">
              <w:rPr>
                <w:rFonts w:cs="Arial"/>
                <w:color w:val="000000"/>
                <w:lang w:eastAsia="de-DE"/>
              </w:rPr>
              <w:br/>
            </w:r>
            <w:r w:rsidRPr="00101307">
              <w:rPr>
                <w:rFonts w:cs="Arial"/>
                <w:color w:val="000000"/>
                <w:sz w:val="16"/>
                <w:szCs w:val="16"/>
                <w:lang w:eastAsia="de-DE"/>
              </w:rPr>
              <w:t>(See "Central Lock &amp; Unlock" Feature Spec)</w:t>
            </w:r>
          </w:p>
        </w:tc>
      </w:tr>
      <w:tr w:rsidR="00890044" w:rsidRPr="00101307" w14:paraId="59192014" w14:textId="77777777" w:rsidTr="00101307">
        <w:trPr>
          <w:trHeight w:val="288"/>
        </w:trPr>
        <w:tc>
          <w:tcPr>
            <w:tcW w:w="1248" w:type="dxa"/>
            <w:vMerge/>
            <w:tcBorders>
              <w:top w:val="single" w:sz="8" w:space="0" w:color="auto"/>
              <w:left w:val="single" w:sz="8" w:space="0" w:color="auto"/>
              <w:bottom w:val="single" w:sz="8" w:space="0" w:color="auto"/>
              <w:right w:val="single" w:sz="8" w:space="0" w:color="auto"/>
            </w:tcBorders>
            <w:vAlign w:val="center"/>
            <w:hideMark/>
          </w:tcPr>
          <w:p w14:paraId="582CE8E8" w14:textId="77777777" w:rsidR="00890044" w:rsidRPr="00101307" w:rsidRDefault="00890044" w:rsidP="00890044">
            <w:pPr>
              <w:overflowPunct/>
              <w:autoSpaceDE/>
              <w:autoSpaceDN/>
              <w:adjustRightInd/>
              <w:textAlignment w:val="auto"/>
              <w:rPr>
                <w:rFonts w:cs="Arial"/>
                <w:color w:val="000000"/>
                <w:lang w:eastAsia="de-DE"/>
              </w:rPr>
            </w:pPr>
          </w:p>
        </w:tc>
        <w:tc>
          <w:tcPr>
            <w:tcW w:w="2478" w:type="dxa"/>
            <w:gridSpan w:val="5"/>
            <w:tcBorders>
              <w:top w:val="single" w:sz="8" w:space="0" w:color="auto"/>
              <w:left w:val="nil"/>
              <w:bottom w:val="single" w:sz="8" w:space="0" w:color="auto"/>
              <w:right w:val="single" w:sz="8" w:space="0" w:color="auto"/>
            </w:tcBorders>
            <w:shd w:val="clear" w:color="000000" w:fill="B4C6E7"/>
            <w:vAlign w:val="bottom"/>
            <w:hideMark/>
          </w:tcPr>
          <w:p w14:paraId="4DEFDFAD" w14:textId="77777777" w:rsidR="00890044" w:rsidRPr="00101307" w:rsidRDefault="00890044" w:rsidP="00890044">
            <w:pPr>
              <w:overflowPunct/>
              <w:autoSpaceDE/>
              <w:autoSpaceDN/>
              <w:adjustRightInd/>
              <w:jc w:val="center"/>
              <w:textAlignment w:val="auto"/>
              <w:rPr>
                <w:rFonts w:cs="Arial"/>
                <w:b/>
                <w:bCs/>
                <w:color w:val="000000"/>
                <w:lang w:eastAsia="de-DE"/>
              </w:rPr>
            </w:pPr>
            <w:r w:rsidRPr="00101307">
              <w:rPr>
                <w:rFonts w:cs="Arial"/>
                <w:b/>
                <w:bCs/>
                <w:color w:val="000000"/>
                <w:lang w:eastAsia="de-DE"/>
              </w:rPr>
              <w:t>Interior Trigger Devices</w:t>
            </w:r>
          </w:p>
        </w:tc>
        <w:tc>
          <w:tcPr>
            <w:tcW w:w="3554" w:type="dxa"/>
            <w:gridSpan w:val="8"/>
            <w:tcBorders>
              <w:top w:val="single" w:sz="8" w:space="0" w:color="auto"/>
              <w:left w:val="nil"/>
              <w:bottom w:val="single" w:sz="8" w:space="0" w:color="auto"/>
              <w:right w:val="single" w:sz="8" w:space="0" w:color="auto"/>
            </w:tcBorders>
            <w:shd w:val="clear" w:color="000000" w:fill="B4C6E7"/>
            <w:vAlign w:val="bottom"/>
            <w:hideMark/>
          </w:tcPr>
          <w:p w14:paraId="0664D00F" w14:textId="77777777" w:rsidR="00890044" w:rsidRPr="00101307" w:rsidRDefault="00890044" w:rsidP="00890044">
            <w:pPr>
              <w:overflowPunct/>
              <w:autoSpaceDE/>
              <w:autoSpaceDN/>
              <w:adjustRightInd/>
              <w:jc w:val="center"/>
              <w:textAlignment w:val="auto"/>
              <w:rPr>
                <w:rFonts w:cs="Arial"/>
                <w:b/>
                <w:bCs/>
                <w:color w:val="000000"/>
                <w:lang w:eastAsia="de-DE"/>
              </w:rPr>
            </w:pPr>
            <w:r w:rsidRPr="00101307">
              <w:rPr>
                <w:rFonts w:cs="Arial"/>
                <w:b/>
                <w:bCs/>
                <w:color w:val="000000"/>
                <w:lang w:eastAsia="de-DE"/>
              </w:rPr>
              <w:t>Exterior Trigger Devices</w:t>
            </w:r>
          </w:p>
        </w:tc>
        <w:tc>
          <w:tcPr>
            <w:tcW w:w="1773" w:type="dxa"/>
            <w:vMerge w:val="restart"/>
            <w:tcBorders>
              <w:top w:val="nil"/>
              <w:left w:val="single" w:sz="8" w:space="0" w:color="auto"/>
              <w:bottom w:val="single" w:sz="8" w:space="0" w:color="auto"/>
              <w:right w:val="single" w:sz="8" w:space="0" w:color="auto"/>
            </w:tcBorders>
            <w:shd w:val="clear" w:color="000000" w:fill="92D050"/>
            <w:textDirection w:val="btLr"/>
            <w:vAlign w:val="bottom"/>
            <w:hideMark/>
          </w:tcPr>
          <w:p w14:paraId="648E8B9D" w14:textId="77777777" w:rsidR="00890044" w:rsidRPr="00101307" w:rsidRDefault="00890044" w:rsidP="00890044">
            <w:pPr>
              <w:overflowPunct/>
              <w:autoSpaceDE/>
              <w:autoSpaceDN/>
              <w:adjustRightInd/>
              <w:jc w:val="center"/>
              <w:textAlignment w:val="auto"/>
              <w:rPr>
                <w:rFonts w:cs="Arial"/>
                <w:lang w:eastAsia="de-DE"/>
              </w:rPr>
            </w:pPr>
            <w:r w:rsidRPr="00101307">
              <w:rPr>
                <w:rFonts w:cs="Arial"/>
                <w:lang w:eastAsia="de-DE"/>
              </w:rPr>
              <w:t>Request Type</w:t>
            </w:r>
          </w:p>
        </w:tc>
        <w:tc>
          <w:tcPr>
            <w:tcW w:w="1038" w:type="dxa"/>
            <w:vMerge w:val="restart"/>
            <w:tcBorders>
              <w:top w:val="nil"/>
              <w:left w:val="single" w:sz="8" w:space="0" w:color="auto"/>
              <w:bottom w:val="single" w:sz="8" w:space="0" w:color="auto"/>
              <w:right w:val="single" w:sz="8" w:space="0" w:color="auto"/>
            </w:tcBorders>
            <w:shd w:val="clear" w:color="000000" w:fill="70AD47"/>
            <w:textDirection w:val="btLr"/>
            <w:vAlign w:val="bottom"/>
            <w:hideMark/>
          </w:tcPr>
          <w:p w14:paraId="4B8F00C4" w14:textId="77777777" w:rsidR="00890044" w:rsidRPr="00101307" w:rsidRDefault="00890044" w:rsidP="00890044">
            <w:pPr>
              <w:overflowPunct/>
              <w:autoSpaceDE/>
              <w:autoSpaceDN/>
              <w:adjustRightInd/>
              <w:jc w:val="center"/>
              <w:textAlignment w:val="auto"/>
              <w:rPr>
                <w:rFonts w:cs="Arial"/>
                <w:lang w:eastAsia="de-DE"/>
              </w:rPr>
            </w:pPr>
            <w:r w:rsidRPr="00101307">
              <w:rPr>
                <w:rFonts w:cs="Arial"/>
                <w:lang w:eastAsia="de-DE"/>
              </w:rPr>
              <w:t>Vehicle Type</w:t>
            </w:r>
          </w:p>
        </w:tc>
        <w:tc>
          <w:tcPr>
            <w:tcW w:w="972" w:type="dxa"/>
            <w:tcBorders>
              <w:top w:val="nil"/>
              <w:left w:val="nil"/>
              <w:bottom w:val="nil"/>
              <w:right w:val="single" w:sz="8" w:space="0" w:color="auto"/>
            </w:tcBorders>
            <w:shd w:val="clear" w:color="000000" w:fill="70AD47"/>
            <w:textDirection w:val="btLr"/>
            <w:vAlign w:val="bottom"/>
            <w:hideMark/>
          </w:tcPr>
          <w:p w14:paraId="481D4D46" w14:textId="77777777" w:rsidR="00890044" w:rsidRPr="00101307" w:rsidRDefault="00890044" w:rsidP="00890044">
            <w:pPr>
              <w:overflowPunct/>
              <w:autoSpaceDE/>
              <w:autoSpaceDN/>
              <w:adjustRightInd/>
              <w:jc w:val="center"/>
              <w:textAlignment w:val="auto"/>
              <w:rPr>
                <w:rFonts w:cs="Arial"/>
                <w:lang w:eastAsia="de-DE"/>
              </w:rPr>
            </w:pPr>
            <w:r w:rsidRPr="00101307">
              <w:rPr>
                <w:rFonts w:cs="Arial"/>
                <w:lang w:eastAsia="de-DE"/>
              </w:rPr>
              <w:t> </w:t>
            </w:r>
          </w:p>
        </w:tc>
        <w:tc>
          <w:tcPr>
            <w:tcW w:w="1047" w:type="dxa"/>
            <w:tcBorders>
              <w:top w:val="nil"/>
              <w:left w:val="nil"/>
              <w:bottom w:val="nil"/>
              <w:right w:val="single" w:sz="8" w:space="0" w:color="auto"/>
            </w:tcBorders>
            <w:shd w:val="clear" w:color="000000" w:fill="70AD47"/>
            <w:textDirection w:val="btLr"/>
            <w:vAlign w:val="bottom"/>
            <w:hideMark/>
          </w:tcPr>
          <w:p w14:paraId="272A49C0" w14:textId="77777777" w:rsidR="00890044" w:rsidRPr="00101307" w:rsidRDefault="00890044" w:rsidP="00890044">
            <w:pPr>
              <w:overflowPunct/>
              <w:autoSpaceDE/>
              <w:autoSpaceDN/>
              <w:adjustRightInd/>
              <w:jc w:val="center"/>
              <w:textAlignment w:val="auto"/>
              <w:rPr>
                <w:rFonts w:cs="Arial"/>
                <w:lang w:eastAsia="de-DE"/>
              </w:rPr>
            </w:pPr>
            <w:r w:rsidRPr="00101307">
              <w:rPr>
                <w:rFonts w:cs="Arial"/>
                <w:lang w:eastAsia="de-DE"/>
              </w:rPr>
              <w:t> </w:t>
            </w:r>
          </w:p>
        </w:tc>
        <w:tc>
          <w:tcPr>
            <w:tcW w:w="1047" w:type="dxa"/>
            <w:tcBorders>
              <w:top w:val="nil"/>
              <w:left w:val="nil"/>
              <w:bottom w:val="nil"/>
              <w:right w:val="single" w:sz="8" w:space="0" w:color="auto"/>
            </w:tcBorders>
            <w:shd w:val="clear" w:color="000000" w:fill="70AD47"/>
            <w:textDirection w:val="btLr"/>
            <w:vAlign w:val="bottom"/>
            <w:hideMark/>
          </w:tcPr>
          <w:p w14:paraId="1C5C23FE" w14:textId="77777777" w:rsidR="00890044" w:rsidRPr="00101307" w:rsidRDefault="00890044" w:rsidP="00890044">
            <w:pPr>
              <w:overflowPunct/>
              <w:autoSpaceDE/>
              <w:autoSpaceDN/>
              <w:adjustRightInd/>
              <w:jc w:val="center"/>
              <w:textAlignment w:val="auto"/>
              <w:rPr>
                <w:rFonts w:cs="Arial"/>
                <w:lang w:eastAsia="de-DE"/>
              </w:rPr>
            </w:pPr>
            <w:r w:rsidRPr="00101307">
              <w:rPr>
                <w:rFonts w:cs="Arial"/>
                <w:lang w:eastAsia="de-DE"/>
              </w:rPr>
              <w:t> </w:t>
            </w:r>
          </w:p>
        </w:tc>
        <w:tc>
          <w:tcPr>
            <w:tcW w:w="1055" w:type="dxa"/>
            <w:tcBorders>
              <w:top w:val="nil"/>
              <w:left w:val="nil"/>
              <w:bottom w:val="nil"/>
              <w:right w:val="single" w:sz="8" w:space="0" w:color="auto"/>
            </w:tcBorders>
            <w:shd w:val="clear" w:color="000000" w:fill="70AD47"/>
            <w:textDirection w:val="btLr"/>
            <w:vAlign w:val="bottom"/>
            <w:hideMark/>
          </w:tcPr>
          <w:p w14:paraId="15DD8791" w14:textId="77777777" w:rsidR="00890044" w:rsidRPr="00101307" w:rsidRDefault="00890044" w:rsidP="00890044">
            <w:pPr>
              <w:overflowPunct/>
              <w:autoSpaceDE/>
              <w:autoSpaceDN/>
              <w:adjustRightInd/>
              <w:jc w:val="center"/>
              <w:textAlignment w:val="auto"/>
              <w:rPr>
                <w:rFonts w:cs="Arial"/>
                <w:lang w:eastAsia="de-DE"/>
              </w:rPr>
            </w:pPr>
            <w:r w:rsidRPr="00101307">
              <w:rPr>
                <w:rFonts w:cs="Arial"/>
                <w:lang w:eastAsia="de-DE"/>
              </w:rPr>
              <w:t> </w:t>
            </w:r>
          </w:p>
        </w:tc>
        <w:tc>
          <w:tcPr>
            <w:tcW w:w="963" w:type="dxa"/>
            <w:vMerge w:val="restart"/>
            <w:tcBorders>
              <w:top w:val="nil"/>
              <w:left w:val="single" w:sz="8" w:space="0" w:color="auto"/>
              <w:bottom w:val="single" w:sz="8" w:space="0" w:color="000000"/>
              <w:right w:val="single" w:sz="8" w:space="0" w:color="auto"/>
            </w:tcBorders>
            <w:shd w:val="clear" w:color="000000" w:fill="70AD47"/>
            <w:textDirection w:val="btLr"/>
            <w:vAlign w:val="bottom"/>
            <w:hideMark/>
          </w:tcPr>
          <w:p w14:paraId="6EA6734E" w14:textId="77777777" w:rsidR="00890044" w:rsidRPr="00101307" w:rsidRDefault="00890044" w:rsidP="00890044">
            <w:pPr>
              <w:overflowPunct/>
              <w:autoSpaceDE/>
              <w:autoSpaceDN/>
              <w:adjustRightInd/>
              <w:jc w:val="center"/>
              <w:textAlignment w:val="auto"/>
              <w:rPr>
                <w:rFonts w:cs="Arial"/>
                <w:lang w:eastAsia="de-DE"/>
              </w:rPr>
            </w:pPr>
            <w:r w:rsidRPr="00101307">
              <w:rPr>
                <w:rFonts w:cs="Arial"/>
                <w:lang w:eastAsia="de-DE"/>
              </w:rPr>
              <w:t>Smart Unlock Ignition</w:t>
            </w:r>
          </w:p>
        </w:tc>
        <w:tc>
          <w:tcPr>
            <w:tcW w:w="963" w:type="dxa"/>
            <w:vMerge w:val="restart"/>
            <w:tcBorders>
              <w:top w:val="nil"/>
              <w:left w:val="single" w:sz="8" w:space="0" w:color="auto"/>
              <w:bottom w:val="single" w:sz="8" w:space="0" w:color="000000"/>
              <w:right w:val="single" w:sz="8" w:space="0" w:color="auto"/>
            </w:tcBorders>
            <w:shd w:val="clear" w:color="000000" w:fill="70AD47"/>
            <w:textDirection w:val="btLr"/>
            <w:vAlign w:val="bottom"/>
            <w:hideMark/>
          </w:tcPr>
          <w:p w14:paraId="02A268EE" w14:textId="77777777" w:rsidR="00890044" w:rsidRPr="00101307" w:rsidRDefault="00890044" w:rsidP="00890044">
            <w:pPr>
              <w:overflowPunct/>
              <w:autoSpaceDE/>
              <w:autoSpaceDN/>
              <w:adjustRightInd/>
              <w:jc w:val="center"/>
              <w:textAlignment w:val="auto"/>
              <w:rPr>
                <w:rFonts w:cs="Arial"/>
                <w:lang w:eastAsia="de-DE"/>
              </w:rPr>
            </w:pPr>
            <w:r w:rsidRPr="00101307">
              <w:rPr>
                <w:rFonts w:cs="Arial"/>
                <w:lang w:eastAsia="de-DE"/>
              </w:rPr>
              <w:t>Smart Unlock Door Open</w:t>
            </w:r>
          </w:p>
        </w:tc>
        <w:tc>
          <w:tcPr>
            <w:tcW w:w="968" w:type="dxa"/>
            <w:vMerge w:val="restart"/>
            <w:tcBorders>
              <w:top w:val="nil"/>
              <w:left w:val="single" w:sz="8" w:space="0" w:color="auto"/>
              <w:bottom w:val="single" w:sz="8" w:space="0" w:color="000000"/>
              <w:right w:val="single" w:sz="8" w:space="0" w:color="auto"/>
            </w:tcBorders>
            <w:shd w:val="clear" w:color="000000" w:fill="70AD47"/>
            <w:textDirection w:val="btLr"/>
            <w:vAlign w:val="bottom"/>
            <w:hideMark/>
          </w:tcPr>
          <w:p w14:paraId="2BA03406" w14:textId="77777777" w:rsidR="00890044" w:rsidRPr="00101307" w:rsidRDefault="00890044" w:rsidP="00890044">
            <w:pPr>
              <w:overflowPunct/>
              <w:autoSpaceDE/>
              <w:autoSpaceDN/>
              <w:adjustRightInd/>
              <w:jc w:val="center"/>
              <w:textAlignment w:val="auto"/>
              <w:rPr>
                <w:rFonts w:cs="Arial"/>
                <w:lang w:eastAsia="de-DE"/>
              </w:rPr>
            </w:pPr>
            <w:r w:rsidRPr="00101307">
              <w:rPr>
                <w:rFonts w:cs="Arial"/>
                <w:lang w:eastAsia="de-DE"/>
              </w:rPr>
              <w:t>Side Doors fitted with Trim Switches</w:t>
            </w:r>
          </w:p>
        </w:tc>
        <w:tc>
          <w:tcPr>
            <w:tcW w:w="973" w:type="dxa"/>
            <w:vMerge w:val="restart"/>
            <w:tcBorders>
              <w:top w:val="nil"/>
              <w:left w:val="single" w:sz="8" w:space="0" w:color="auto"/>
              <w:bottom w:val="single" w:sz="8" w:space="0" w:color="auto"/>
              <w:right w:val="single" w:sz="8" w:space="0" w:color="auto"/>
            </w:tcBorders>
            <w:shd w:val="clear" w:color="000000" w:fill="70AD47"/>
            <w:textDirection w:val="btLr"/>
            <w:vAlign w:val="bottom"/>
            <w:hideMark/>
          </w:tcPr>
          <w:p w14:paraId="3BF8A18D" w14:textId="77777777" w:rsidR="00890044" w:rsidRPr="00101307" w:rsidRDefault="00890044" w:rsidP="00890044">
            <w:pPr>
              <w:overflowPunct/>
              <w:autoSpaceDE/>
              <w:autoSpaceDN/>
              <w:adjustRightInd/>
              <w:jc w:val="center"/>
              <w:textAlignment w:val="auto"/>
              <w:rPr>
                <w:rFonts w:cs="Arial"/>
                <w:lang w:eastAsia="de-DE"/>
              </w:rPr>
            </w:pPr>
            <w:r w:rsidRPr="00101307">
              <w:rPr>
                <w:rFonts w:cs="Arial"/>
                <w:lang w:eastAsia="de-DE"/>
              </w:rPr>
              <w:t xml:space="preserve">Enhanced Trim Switch Inhibit Status </w:t>
            </w:r>
            <w:r w:rsidRPr="00101307">
              <w:rPr>
                <w:rFonts w:cs="Arial"/>
                <w:lang w:eastAsia="de-DE"/>
              </w:rPr>
              <w:br/>
            </w:r>
            <w:r w:rsidRPr="00101307">
              <w:rPr>
                <w:rFonts w:cs="Arial"/>
                <w:sz w:val="16"/>
                <w:szCs w:val="16"/>
                <w:lang w:eastAsia="de-DE"/>
              </w:rPr>
              <w:t>(if ETSI is enabled)</w:t>
            </w:r>
          </w:p>
        </w:tc>
        <w:tc>
          <w:tcPr>
            <w:tcW w:w="481" w:type="dxa"/>
            <w:vMerge w:val="restart"/>
            <w:tcBorders>
              <w:top w:val="nil"/>
              <w:left w:val="single" w:sz="8" w:space="0" w:color="auto"/>
              <w:bottom w:val="single" w:sz="8" w:space="0" w:color="auto"/>
              <w:right w:val="single" w:sz="8" w:space="0" w:color="auto"/>
            </w:tcBorders>
            <w:shd w:val="clear" w:color="000000" w:fill="70AD47"/>
            <w:textDirection w:val="btLr"/>
            <w:vAlign w:val="bottom"/>
            <w:hideMark/>
          </w:tcPr>
          <w:p w14:paraId="4C5A60C2" w14:textId="77777777" w:rsidR="00890044" w:rsidRPr="00101307" w:rsidRDefault="00890044" w:rsidP="00890044">
            <w:pPr>
              <w:overflowPunct/>
              <w:autoSpaceDE/>
              <w:autoSpaceDN/>
              <w:adjustRightInd/>
              <w:jc w:val="center"/>
              <w:textAlignment w:val="auto"/>
              <w:rPr>
                <w:rFonts w:cs="Arial"/>
                <w:lang w:eastAsia="de-DE"/>
              </w:rPr>
            </w:pPr>
            <w:r w:rsidRPr="00101307">
              <w:rPr>
                <w:rFonts w:cs="Arial"/>
                <w:lang w:eastAsia="de-DE"/>
              </w:rPr>
              <w:t>Ignition Status</w:t>
            </w:r>
          </w:p>
        </w:tc>
        <w:tc>
          <w:tcPr>
            <w:tcW w:w="1044" w:type="dxa"/>
            <w:vMerge w:val="restart"/>
            <w:tcBorders>
              <w:top w:val="nil"/>
              <w:left w:val="single" w:sz="8" w:space="0" w:color="auto"/>
              <w:bottom w:val="single" w:sz="8" w:space="0" w:color="auto"/>
              <w:right w:val="single" w:sz="8" w:space="0" w:color="auto"/>
            </w:tcBorders>
            <w:shd w:val="clear" w:color="000000" w:fill="70AD47"/>
            <w:textDirection w:val="btLr"/>
            <w:vAlign w:val="bottom"/>
            <w:hideMark/>
          </w:tcPr>
          <w:p w14:paraId="423ED7B4" w14:textId="77777777" w:rsidR="00890044" w:rsidRPr="00101307" w:rsidRDefault="00890044" w:rsidP="00890044">
            <w:pPr>
              <w:overflowPunct/>
              <w:autoSpaceDE/>
              <w:autoSpaceDN/>
              <w:adjustRightInd/>
              <w:jc w:val="center"/>
              <w:textAlignment w:val="auto"/>
              <w:rPr>
                <w:rFonts w:cs="Arial"/>
                <w:lang w:eastAsia="de-DE"/>
              </w:rPr>
            </w:pPr>
            <w:r w:rsidRPr="00101307">
              <w:rPr>
                <w:rFonts w:cs="Arial"/>
                <w:lang w:eastAsia="de-DE"/>
              </w:rPr>
              <w:t>Door Position</w:t>
            </w:r>
          </w:p>
        </w:tc>
        <w:tc>
          <w:tcPr>
            <w:tcW w:w="1082" w:type="dxa"/>
            <w:vMerge/>
            <w:tcBorders>
              <w:top w:val="single" w:sz="8" w:space="0" w:color="auto"/>
              <w:left w:val="single" w:sz="8" w:space="0" w:color="auto"/>
              <w:bottom w:val="single" w:sz="8" w:space="0" w:color="000000"/>
              <w:right w:val="single" w:sz="8" w:space="0" w:color="auto"/>
            </w:tcBorders>
            <w:vAlign w:val="center"/>
            <w:hideMark/>
          </w:tcPr>
          <w:p w14:paraId="7FE5FD70" w14:textId="77777777" w:rsidR="00890044" w:rsidRPr="00101307" w:rsidRDefault="00890044" w:rsidP="00890044">
            <w:pPr>
              <w:overflowPunct/>
              <w:autoSpaceDE/>
              <w:autoSpaceDN/>
              <w:adjustRightInd/>
              <w:textAlignment w:val="auto"/>
              <w:rPr>
                <w:rFonts w:cs="Arial"/>
                <w:color w:val="000000"/>
                <w:lang w:eastAsia="de-DE"/>
              </w:rPr>
            </w:pPr>
          </w:p>
        </w:tc>
        <w:tc>
          <w:tcPr>
            <w:tcW w:w="709" w:type="dxa"/>
            <w:vMerge/>
            <w:tcBorders>
              <w:top w:val="single" w:sz="8" w:space="0" w:color="auto"/>
              <w:left w:val="single" w:sz="8" w:space="0" w:color="auto"/>
              <w:bottom w:val="single" w:sz="8" w:space="0" w:color="000000"/>
              <w:right w:val="single" w:sz="8" w:space="0" w:color="auto"/>
            </w:tcBorders>
            <w:vAlign w:val="center"/>
            <w:hideMark/>
          </w:tcPr>
          <w:p w14:paraId="3538A4DA" w14:textId="77777777" w:rsidR="00890044" w:rsidRPr="00101307" w:rsidRDefault="00890044" w:rsidP="00890044">
            <w:pPr>
              <w:overflowPunct/>
              <w:autoSpaceDE/>
              <w:autoSpaceDN/>
              <w:adjustRightInd/>
              <w:textAlignment w:val="auto"/>
              <w:rPr>
                <w:rFonts w:cs="Arial"/>
                <w:color w:val="000000"/>
                <w:lang w:eastAsia="de-DE"/>
              </w:rPr>
            </w:pPr>
          </w:p>
        </w:tc>
      </w:tr>
      <w:tr w:rsidR="00890044" w:rsidRPr="00101307" w14:paraId="30EF90F5" w14:textId="77777777" w:rsidTr="00101307">
        <w:trPr>
          <w:trHeight w:val="4056"/>
        </w:trPr>
        <w:tc>
          <w:tcPr>
            <w:tcW w:w="1248" w:type="dxa"/>
            <w:vMerge/>
            <w:tcBorders>
              <w:top w:val="single" w:sz="8" w:space="0" w:color="auto"/>
              <w:left w:val="single" w:sz="8" w:space="0" w:color="auto"/>
              <w:bottom w:val="single" w:sz="8" w:space="0" w:color="auto"/>
              <w:right w:val="single" w:sz="8" w:space="0" w:color="auto"/>
            </w:tcBorders>
            <w:vAlign w:val="center"/>
            <w:hideMark/>
          </w:tcPr>
          <w:p w14:paraId="33F073C9" w14:textId="77777777" w:rsidR="00890044" w:rsidRPr="00101307" w:rsidRDefault="00890044" w:rsidP="00890044">
            <w:pPr>
              <w:overflowPunct/>
              <w:autoSpaceDE/>
              <w:autoSpaceDN/>
              <w:adjustRightInd/>
              <w:textAlignment w:val="auto"/>
              <w:rPr>
                <w:rFonts w:cs="Arial"/>
                <w:color w:val="000000"/>
                <w:lang w:eastAsia="de-DE"/>
              </w:rPr>
            </w:pPr>
          </w:p>
        </w:tc>
        <w:tc>
          <w:tcPr>
            <w:tcW w:w="437"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2A96BBAA"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Driver Door switch pack Lock Button</w:t>
            </w:r>
          </w:p>
        </w:tc>
        <w:tc>
          <w:tcPr>
            <w:tcW w:w="437"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73AA33D5"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Trim switch (DD, PD)</w:t>
            </w:r>
          </w:p>
        </w:tc>
        <w:tc>
          <w:tcPr>
            <w:tcW w:w="438"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639372BB"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Trim switch (RPD, RDD)</w:t>
            </w:r>
          </w:p>
        </w:tc>
        <w:tc>
          <w:tcPr>
            <w:tcW w:w="438" w:type="dxa"/>
            <w:vMerge w:val="restart"/>
            <w:tcBorders>
              <w:top w:val="nil"/>
              <w:left w:val="single" w:sz="8" w:space="0" w:color="auto"/>
              <w:bottom w:val="single" w:sz="8" w:space="0" w:color="000000"/>
              <w:right w:val="single" w:sz="8" w:space="0" w:color="auto"/>
            </w:tcBorders>
            <w:shd w:val="clear" w:color="000000" w:fill="B4C6E7"/>
            <w:textDirection w:val="btLr"/>
            <w:vAlign w:val="bottom"/>
            <w:hideMark/>
          </w:tcPr>
          <w:p w14:paraId="2AA54F9E"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Shutface Lock Switch</w:t>
            </w:r>
          </w:p>
        </w:tc>
        <w:tc>
          <w:tcPr>
            <w:tcW w:w="728"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22EC3884"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Advanced Door soldier/toggle on Driver Door</w:t>
            </w:r>
          </w:p>
        </w:tc>
        <w:tc>
          <w:tcPr>
            <w:tcW w:w="437"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5B40EACE"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 xml:space="preserve">Mechanical key in driver door basic key cylinder </w:t>
            </w:r>
          </w:p>
        </w:tc>
        <w:tc>
          <w:tcPr>
            <w:tcW w:w="437"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647CCC48"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 xml:space="preserve">Mechanical key in passenger door basic key cylinder </w:t>
            </w:r>
          </w:p>
        </w:tc>
        <w:tc>
          <w:tcPr>
            <w:tcW w:w="437"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22B5D221"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 xml:space="preserve">Remote key unlock button </w:t>
            </w:r>
          </w:p>
        </w:tc>
        <w:tc>
          <w:tcPr>
            <w:tcW w:w="476"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344B0C03"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Mechanical key in advanced key cylinder (DD, PD)</w:t>
            </w:r>
          </w:p>
        </w:tc>
        <w:tc>
          <w:tcPr>
            <w:tcW w:w="456"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3E18A8A1"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 xml:space="preserve">Keyless Entry Keypad </w:t>
            </w:r>
          </w:p>
        </w:tc>
        <w:tc>
          <w:tcPr>
            <w:tcW w:w="437"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530A04A6"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 xml:space="preserve">Mobile Phone App </w:t>
            </w:r>
          </w:p>
        </w:tc>
        <w:tc>
          <w:tcPr>
            <w:tcW w:w="437"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42613E2E"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Passive activation switch (DD, PD, RPD, RDD)</w:t>
            </w:r>
          </w:p>
        </w:tc>
        <w:tc>
          <w:tcPr>
            <w:tcW w:w="437"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279B3770"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Passive entry handle (DD, PD, RPD, RDD)</w:t>
            </w:r>
          </w:p>
        </w:tc>
        <w:tc>
          <w:tcPr>
            <w:tcW w:w="1773" w:type="dxa"/>
            <w:vMerge/>
            <w:tcBorders>
              <w:top w:val="nil"/>
              <w:left w:val="single" w:sz="8" w:space="0" w:color="auto"/>
              <w:bottom w:val="single" w:sz="8" w:space="0" w:color="auto"/>
              <w:right w:val="single" w:sz="8" w:space="0" w:color="auto"/>
            </w:tcBorders>
            <w:vAlign w:val="center"/>
            <w:hideMark/>
          </w:tcPr>
          <w:p w14:paraId="08AA9D88" w14:textId="77777777" w:rsidR="00890044" w:rsidRPr="00101307" w:rsidRDefault="00890044" w:rsidP="00890044">
            <w:pPr>
              <w:overflowPunct/>
              <w:autoSpaceDE/>
              <w:autoSpaceDN/>
              <w:adjustRightInd/>
              <w:textAlignment w:val="auto"/>
              <w:rPr>
                <w:rFonts w:cs="Arial"/>
                <w:lang w:eastAsia="de-DE"/>
              </w:rPr>
            </w:pPr>
          </w:p>
        </w:tc>
        <w:tc>
          <w:tcPr>
            <w:tcW w:w="1038" w:type="dxa"/>
            <w:vMerge/>
            <w:tcBorders>
              <w:top w:val="nil"/>
              <w:left w:val="single" w:sz="8" w:space="0" w:color="auto"/>
              <w:bottom w:val="single" w:sz="8" w:space="0" w:color="auto"/>
              <w:right w:val="single" w:sz="8" w:space="0" w:color="auto"/>
            </w:tcBorders>
            <w:vAlign w:val="center"/>
            <w:hideMark/>
          </w:tcPr>
          <w:p w14:paraId="146A15B8" w14:textId="77777777" w:rsidR="00890044" w:rsidRPr="00101307" w:rsidRDefault="00890044" w:rsidP="00890044">
            <w:pPr>
              <w:overflowPunct/>
              <w:autoSpaceDE/>
              <w:autoSpaceDN/>
              <w:adjustRightInd/>
              <w:textAlignment w:val="auto"/>
              <w:rPr>
                <w:rFonts w:cs="Arial"/>
                <w:lang w:eastAsia="de-DE"/>
              </w:rPr>
            </w:pPr>
          </w:p>
        </w:tc>
        <w:tc>
          <w:tcPr>
            <w:tcW w:w="972" w:type="dxa"/>
            <w:tcBorders>
              <w:top w:val="nil"/>
              <w:left w:val="nil"/>
              <w:bottom w:val="single" w:sz="8" w:space="0" w:color="auto"/>
              <w:right w:val="single" w:sz="8" w:space="0" w:color="auto"/>
            </w:tcBorders>
            <w:shd w:val="clear" w:color="000000" w:fill="70AD47"/>
            <w:textDirection w:val="btLr"/>
            <w:vAlign w:val="bottom"/>
            <w:hideMark/>
          </w:tcPr>
          <w:p w14:paraId="44CFE6DF" w14:textId="77777777" w:rsidR="00890044" w:rsidRPr="00101307" w:rsidRDefault="00890044" w:rsidP="00890044">
            <w:pPr>
              <w:overflowPunct/>
              <w:autoSpaceDE/>
              <w:autoSpaceDN/>
              <w:adjustRightInd/>
              <w:jc w:val="center"/>
              <w:textAlignment w:val="auto"/>
              <w:rPr>
                <w:rFonts w:cs="Arial"/>
                <w:lang w:eastAsia="de-DE"/>
              </w:rPr>
            </w:pPr>
            <w:r w:rsidRPr="00101307">
              <w:rPr>
                <w:rFonts w:cs="Arial"/>
                <w:lang w:eastAsia="de-DE"/>
              </w:rPr>
              <w:t>Commercial Vehicle Variant</w:t>
            </w:r>
          </w:p>
        </w:tc>
        <w:tc>
          <w:tcPr>
            <w:tcW w:w="1047" w:type="dxa"/>
            <w:tcBorders>
              <w:top w:val="nil"/>
              <w:left w:val="nil"/>
              <w:bottom w:val="single" w:sz="8" w:space="0" w:color="auto"/>
              <w:right w:val="single" w:sz="8" w:space="0" w:color="auto"/>
            </w:tcBorders>
            <w:shd w:val="clear" w:color="000000" w:fill="70AD47"/>
            <w:textDirection w:val="btLr"/>
            <w:vAlign w:val="bottom"/>
            <w:hideMark/>
          </w:tcPr>
          <w:p w14:paraId="76D8C73C" w14:textId="77777777" w:rsidR="00890044" w:rsidRPr="00101307" w:rsidRDefault="00890044" w:rsidP="00890044">
            <w:pPr>
              <w:overflowPunct/>
              <w:autoSpaceDE/>
              <w:autoSpaceDN/>
              <w:adjustRightInd/>
              <w:jc w:val="center"/>
              <w:textAlignment w:val="auto"/>
              <w:rPr>
                <w:rFonts w:cs="Arial"/>
                <w:lang w:eastAsia="de-DE"/>
              </w:rPr>
            </w:pPr>
            <w:r w:rsidRPr="00101307">
              <w:rPr>
                <w:rFonts w:cs="Arial"/>
                <w:lang w:eastAsia="de-DE"/>
              </w:rPr>
              <w:t>SLP Transit Config</w:t>
            </w:r>
          </w:p>
        </w:tc>
        <w:tc>
          <w:tcPr>
            <w:tcW w:w="1047" w:type="dxa"/>
            <w:tcBorders>
              <w:top w:val="nil"/>
              <w:left w:val="nil"/>
              <w:bottom w:val="single" w:sz="8" w:space="0" w:color="auto"/>
              <w:right w:val="single" w:sz="8" w:space="0" w:color="auto"/>
            </w:tcBorders>
            <w:shd w:val="clear" w:color="000000" w:fill="70AD47"/>
            <w:textDirection w:val="btLr"/>
            <w:vAlign w:val="bottom"/>
            <w:hideMark/>
          </w:tcPr>
          <w:p w14:paraId="75603AE9" w14:textId="77777777" w:rsidR="00890044" w:rsidRPr="00101307" w:rsidRDefault="00890044" w:rsidP="00890044">
            <w:pPr>
              <w:overflowPunct/>
              <w:autoSpaceDE/>
              <w:autoSpaceDN/>
              <w:adjustRightInd/>
              <w:jc w:val="center"/>
              <w:textAlignment w:val="auto"/>
              <w:rPr>
                <w:rFonts w:cs="Arial"/>
                <w:lang w:eastAsia="de-DE"/>
              </w:rPr>
            </w:pPr>
            <w:r w:rsidRPr="00101307">
              <w:rPr>
                <w:rFonts w:cs="Arial"/>
                <w:lang w:eastAsia="de-DE"/>
              </w:rPr>
              <w:t>SUL Transit Config</w:t>
            </w:r>
          </w:p>
        </w:tc>
        <w:tc>
          <w:tcPr>
            <w:tcW w:w="1055" w:type="dxa"/>
            <w:tcBorders>
              <w:top w:val="nil"/>
              <w:left w:val="nil"/>
              <w:bottom w:val="single" w:sz="8" w:space="0" w:color="auto"/>
              <w:right w:val="single" w:sz="8" w:space="0" w:color="auto"/>
            </w:tcBorders>
            <w:shd w:val="clear" w:color="000000" w:fill="70AD47"/>
            <w:textDirection w:val="btLr"/>
            <w:vAlign w:val="bottom"/>
            <w:hideMark/>
          </w:tcPr>
          <w:p w14:paraId="07C0EF10" w14:textId="77777777" w:rsidR="00890044" w:rsidRPr="00101307" w:rsidRDefault="00890044" w:rsidP="00890044">
            <w:pPr>
              <w:overflowPunct/>
              <w:autoSpaceDE/>
              <w:autoSpaceDN/>
              <w:adjustRightInd/>
              <w:jc w:val="center"/>
              <w:textAlignment w:val="auto"/>
              <w:rPr>
                <w:rFonts w:cs="Arial"/>
                <w:lang w:eastAsia="de-DE"/>
              </w:rPr>
            </w:pPr>
            <w:r w:rsidRPr="00101307">
              <w:rPr>
                <w:rFonts w:cs="Arial"/>
                <w:lang w:eastAsia="de-DE"/>
              </w:rPr>
              <w:t>Vehicle BEC Type</w:t>
            </w:r>
          </w:p>
        </w:tc>
        <w:tc>
          <w:tcPr>
            <w:tcW w:w="963" w:type="dxa"/>
            <w:vMerge/>
            <w:tcBorders>
              <w:top w:val="nil"/>
              <w:left w:val="single" w:sz="8" w:space="0" w:color="auto"/>
              <w:bottom w:val="single" w:sz="8" w:space="0" w:color="000000"/>
              <w:right w:val="single" w:sz="8" w:space="0" w:color="auto"/>
            </w:tcBorders>
            <w:vAlign w:val="center"/>
            <w:hideMark/>
          </w:tcPr>
          <w:p w14:paraId="0F9FFA61" w14:textId="77777777" w:rsidR="00890044" w:rsidRPr="00101307" w:rsidRDefault="00890044" w:rsidP="00890044">
            <w:pPr>
              <w:overflowPunct/>
              <w:autoSpaceDE/>
              <w:autoSpaceDN/>
              <w:adjustRightInd/>
              <w:textAlignment w:val="auto"/>
              <w:rPr>
                <w:rFonts w:cs="Arial"/>
                <w:lang w:eastAsia="de-DE"/>
              </w:rPr>
            </w:pPr>
          </w:p>
        </w:tc>
        <w:tc>
          <w:tcPr>
            <w:tcW w:w="963" w:type="dxa"/>
            <w:vMerge/>
            <w:tcBorders>
              <w:top w:val="nil"/>
              <w:left w:val="single" w:sz="8" w:space="0" w:color="auto"/>
              <w:bottom w:val="single" w:sz="8" w:space="0" w:color="000000"/>
              <w:right w:val="single" w:sz="8" w:space="0" w:color="auto"/>
            </w:tcBorders>
            <w:vAlign w:val="center"/>
            <w:hideMark/>
          </w:tcPr>
          <w:p w14:paraId="07550C3F" w14:textId="77777777" w:rsidR="00890044" w:rsidRPr="00101307" w:rsidRDefault="00890044" w:rsidP="00890044">
            <w:pPr>
              <w:overflowPunct/>
              <w:autoSpaceDE/>
              <w:autoSpaceDN/>
              <w:adjustRightInd/>
              <w:textAlignment w:val="auto"/>
              <w:rPr>
                <w:rFonts w:cs="Arial"/>
                <w:lang w:eastAsia="de-DE"/>
              </w:rPr>
            </w:pPr>
          </w:p>
        </w:tc>
        <w:tc>
          <w:tcPr>
            <w:tcW w:w="968" w:type="dxa"/>
            <w:vMerge/>
            <w:tcBorders>
              <w:top w:val="nil"/>
              <w:left w:val="single" w:sz="8" w:space="0" w:color="auto"/>
              <w:bottom w:val="single" w:sz="8" w:space="0" w:color="000000"/>
              <w:right w:val="single" w:sz="8" w:space="0" w:color="auto"/>
            </w:tcBorders>
            <w:vAlign w:val="center"/>
            <w:hideMark/>
          </w:tcPr>
          <w:p w14:paraId="64C3786B" w14:textId="77777777" w:rsidR="00890044" w:rsidRPr="00101307" w:rsidRDefault="00890044" w:rsidP="00890044">
            <w:pPr>
              <w:overflowPunct/>
              <w:autoSpaceDE/>
              <w:autoSpaceDN/>
              <w:adjustRightInd/>
              <w:textAlignment w:val="auto"/>
              <w:rPr>
                <w:rFonts w:cs="Arial"/>
                <w:lang w:eastAsia="de-DE"/>
              </w:rPr>
            </w:pPr>
          </w:p>
        </w:tc>
        <w:tc>
          <w:tcPr>
            <w:tcW w:w="973" w:type="dxa"/>
            <w:vMerge/>
            <w:tcBorders>
              <w:top w:val="nil"/>
              <w:left w:val="single" w:sz="8" w:space="0" w:color="auto"/>
              <w:bottom w:val="single" w:sz="8" w:space="0" w:color="auto"/>
              <w:right w:val="single" w:sz="8" w:space="0" w:color="auto"/>
            </w:tcBorders>
            <w:vAlign w:val="center"/>
            <w:hideMark/>
          </w:tcPr>
          <w:p w14:paraId="39EF8F2B" w14:textId="77777777" w:rsidR="00890044" w:rsidRPr="00101307" w:rsidRDefault="00890044" w:rsidP="00890044">
            <w:pPr>
              <w:overflowPunct/>
              <w:autoSpaceDE/>
              <w:autoSpaceDN/>
              <w:adjustRightInd/>
              <w:textAlignment w:val="auto"/>
              <w:rPr>
                <w:rFonts w:cs="Arial"/>
                <w:lang w:eastAsia="de-DE"/>
              </w:rPr>
            </w:pPr>
          </w:p>
        </w:tc>
        <w:tc>
          <w:tcPr>
            <w:tcW w:w="481" w:type="dxa"/>
            <w:vMerge/>
            <w:tcBorders>
              <w:top w:val="nil"/>
              <w:left w:val="single" w:sz="8" w:space="0" w:color="auto"/>
              <w:bottom w:val="single" w:sz="8" w:space="0" w:color="auto"/>
              <w:right w:val="single" w:sz="8" w:space="0" w:color="auto"/>
            </w:tcBorders>
            <w:vAlign w:val="center"/>
            <w:hideMark/>
          </w:tcPr>
          <w:p w14:paraId="3654267C" w14:textId="77777777" w:rsidR="00890044" w:rsidRPr="00101307" w:rsidRDefault="00890044" w:rsidP="00890044">
            <w:pPr>
              <w:overflowPunct/>
              <w:autoSpaceDE/>
              <w:autoSpaceDN/>
              <w:adjustRightInd/>
              <w:textAlignment w:val="auto"/>
              <w:rPr>
                <w:rFonts w:cs="Arial"/>
                <w:lang w:eastAsia="de-DE"/>
              </w:rPr>
            </w:pPr>
          </w:p>
        </w:tc>
        <w:tc>
          <w:tcPr>
            <w:tcW w:w="1044" w:type="dxa"/>
            <w:vMerge/>
            <w:tcBorders>
              <w:top w:val="nil"/>
              <w:left w:val="single" w:sz="8" w:space="0" w:color="auto"/>
              <w:bottom w:val="single" w:sz="8" w:space="0" w:color="auto"/>
              <w:right w:val="single" w:sz="8" w:space="0" w:color="auto"/>
            </w:tcBorders>
            <w:vAlign w:val="center"/>
            <w:hideMark/>
          </w:tcPr>
          <w:p w14:paraId="55552FEC" w14:textId="77777777" w:rsidR="00890044" w:rsidRPr="00101307" w:rsidRDefault="00890044" w:rsidP="00890044">
            <w:pPr>
              <w:overflowPunct/>
              <w:autoSpaceDE/>
              <w:autoSpaceDN/>
              <w:adjustRightInd/>
              <w:textAlignment w:val="auto"/>
              <w:rPr>
                <w:rFonts w:cs="Arial"/>
                <w:lang w:eastAsia="de-DE"/>
              </w:rPr>
            </w:pPr>
          </w:p>
        </w:tc>
        <w:tc>
          <w:tcPr>
            <w:tcW w:w="1082" w:type="dxa"/>
            <w:vMerge/>
            <w:tcBorders>
              <w:top w:val="single" w:sz="8" w:space="0" w:color="auto"/>
              <w:left w:val="single" w:sz="8" w:space="0" w:color="auto"/>
              <w:bottom w:val="single" w:sz="8" w:space="0" w:color="000000"/>
              <w:right w:val="single" w:sz="8" w:space="0" w:color="auto"/>
            </w:tcBorders>
            <w:vAlign w:val="center"/>
            <w:hideMark/>
          </w:tcPr>
          <w:p w14:paraId="401C5883" w14:textId="77777777" w:rsidR="00890044" w:rsidRPr="00101307" w:rsidRDefault="00890044" w:rsidP="00890044">
            <w:pPr>
              <w:overflowPunct/>
              <w:autoSpaceDE/>
              <w:autoSpaceDN/>
              <w:adjustRightInd/>
              <w:textAlignment w:val="auto"/>
              <w:rPr>
                <w:rFonts w:cs="Arial"/>
                <w:color w:val="000000"/>
                <w:lang w:eastAsia="de-DE"/>
              </w:rPr>
            </w:pPr>
          </w:p>
        </w:tc>
        <w:tc>
          <w:tcPr>
            <w:tcW w:w="709" w:type="dxa"/>
            <w:vMerge/>
            <w:tcBorders>
              <w:top w:val="single" w:sz="8" w:space="0" w:color="auto"/>
              <w:left w:val="single" w:sz="8" w:space="0" w:color="auto"/>
              <w:bottom w:val="single" w:sz="8" w:space="0" w:color="000000"/>
              <w:right w:val="single" w:sz="8" w:space="0" w:color="auto"/>
            </w:tcBorders>
            <w:vAlign w:val="center"/>
            <w:hideMark/>
          </w:tcPr>
          <w:p w14:paraId="1A7C6306" w14:textId="77777777" w:rsidR="00890044" w:rsidRPr="00101307" w:rsidRDefault="00890044" w:rsidP="00890044">
            <w:pPr>
              <w:overflowPunct/>
              <w:autoSpaceDE/>
              <w:autoSpaceDN/>
              <w:adjustRightInd/>
              <w:textAlignment w:val="auto"/>
              <w:rPr>
                <w:rFonts w:cs="Arial"/>
                <w:color w:val="000000"/>
                <w:lang w:eastAsia="de-DE"/>
              </w:rPr>
            </w:pPr>
          </w:p>
        </w:tc>
      </w:tr>
      <w:tr w:rsidR="00890044" w:rsidRPr="00101307" w14:paraId="679B3997" w14:textId="77777777" w:rsidTr="00101307">
        <w:trPr>
          <w:trHeight w:val="1392"/>
        </w:trPr>
        <w:tc>
          <w:tcPr>
            <w:tcW w:w="1248" w:type="dxa"/>
            <w:vMerge/>
            <w:tcBorders>
              <w:top w:val="single" w:sz="8" w:space="0" w:color="auto"/>
              <w:left w:val="single" w:sz="8" w:space="0" w:color="auto"/>
              <w:bottom w:val="single" w:sz="8" w:space="0" w:color="auto"/>
              <w:right w:val="single" w:sz="8" w:space="0" w:color="auto"/>
            </w:tcBorders>
            <w:vAlign w:val="center"/>
            <w:hideMark/>
          </w:tcPr>
          <w:p w14:paraId="7198CE2F" w14:textId="77777777" w:rsidR="00890044" w:rsidRPr="00101307" w:rsidRDefault="00890044" w:rsidP="00890044">
            <w:pPr>
              <w:overflowPunct/>
              <w:autoSpaceDE/>
              <w:autoSpaceDN/>
              <w:adjustRightInd/>
              <w:textAlignment w:val="auto"/>
              <w:rPr>
                <w:rFonts w:cs="Arial"/>
                <w:color w:val="000000"/>
                <w:lang w:eastAsia="de-DE"/>
              </w:rPr>
            </w:pPr>
          </w:p>
        </w:tc>
        <w:tc>
          <w:tcPr>
            <w:tcW w:w="437" w:type="dxa"/>
            <w:vMerge/>
            <w:tcBorders>
              <w:top w:val="nil"/>
              <w:left w:val="single" w:sz="8" w:space="0" w:color="auto"/>
              <w:bottom w:val="single" w:sz="8" w:space="0" w:color="auto"/>
              <w:right w:val="single" w:sz="8" w:space="0" w:color="auto"/>
            </w:tcBorders>
            <w:vAlign w:val="center"/>
            <w:hideMark/>
          </w:tcPr>
          <w:p w14:paraId="0E2AD059" w14:textId="77777777" w:rsidR="00890044" w:rsidRPr="00101307" w:rsidRDefault="00890044" w:rsidP="00890044">
            <w:pPr>
              <w:overflowPunct/>
              <w:autoSpaceDE/>
              <w:autoSpaceDN/>
              <w:adjustRightInd/>
              <w:textAlignment w:val="auto"/>
              <w:rPr>
                <w:rFonts w:cs="Arial"/>
                <w:color w:val="000000"/>
                <w:sz w:val="16"/>
                <w:szCs w:val="16"/>
                <w:lang w:eastAsia="de-DE"/>
              </w:rPr>
            </w:pPr>
          </w:p>
        </w:tc>
        <w:tc>
          <w:tcPr>
            <w:tcW w:w="437" w:type="dxa"/>
            <w:vMerge/>
            <w:tcBorders>
              <w:top w:val="nil"/>
              <w:left w:val="single" w:sz="8" w:space="0" w:color="auto"/>
              <w:bottom w:val="single" w:sz="8" w:space="0" w:color="auto"/>
              <w:right w:val="single" w:sz="8" w:space="0" w:color="auto"/>
            </w:tcBorders>
            <w:vAlign w:val="center"/>
            <w:hideMark/>
          </w:tcPr>
          <w:p w14:paraId="1B878FC5" w14:textId="77777777" w:rsidR="00890044" w:rsidRPr="00101307" w:rsidRDefault="00890044" w:rsidP="00890044">
            <w:pPr>
              <w:overflowPunct/>
              <w:autoSpaceDE/>
              <w:autoSpaceDN/>
              <w:adjustRightInd/>
              <w:textAlignment w:val="auto"/>
              <w:rPr>
                <w:rFonts w:cs="Arial"/>
                <w:color w:val="000000"/>
                <w:sz w:val="16"/>
                <w:szCs w:val="16"/>
                <w:lang w:eastAsia="de-DE"/>
              </w:rPr>
            </w:pPr>
          </w:p>
        </w:tc>
        <w:tc>
          <w:tcPr>
            <w:tcW w:w="438" w:type="dxa"/>
            <w:vMerge/>
            <w:tcBorders>
              <w:top w:val="nil"/>
              <w:left w:val="single" w:sz="8" w:space="0" w:color="auto"/>
              <w:bottom w:val="single" w:sz="8" w:space="0" w:color="auto"/>
              <w:right w:val="single" w:sz="8" w:space="0" w:color="auto"/>
            </w:tcBorders>
            <w:vAlign w:val="center"/>
            <w:hideMark/>
          </w:tcPr>
          <w:p w14:paraId="3AA33D34" w14:textId="77777777" w:rsidR="00890044" w:rsidRPr="00101307" w:rsidRDefault="00890044" w:rsidP="00890044">
            <w:pPr>
              <w:overflowPunct/>
              <w:autoSpaceDE/>
              <w:autoSpaceDN/>
              <w:adjustRightInd/>
              <w:textAlignment w:val="auto"/>
              <w:rPr>
                <w:rFonts w:cs="Arial"/>
                <w:color w:val="000000"/>
                <w:sz w:val="16"/>
                <w:szCs w:val="16"/>
                <w:lang w:eastAsia="de-DE"/>
              </w:rPr>
            </w:pPr>
          </w:p>
        </w:tc>
        <w:tc>
          <w:tcPr>
            <w:tcW w:w="438" w:type="dxa"/>
            <w:vMerge/>
            <w:tcBorders>
              <w:top w:val="nil"/>
              <w:left w:val="single" w:sz="8" w:space="0" w:color="auto"/>
              <w:bottom w:val="single" w:sz="8" w:space="0" w:color="000000"/>
              <w:right w:val="single" w:sz="8" w:space="0" w:color="auto"/>
            </w:tcBorders>
            <w:vAlign w:val="center"/>
            <w:hideMark/>
          </w:tcPr>
          <w:p w14:paraId="236FB60E" w14:textId="77777777" w:rsidR="00890044" w:rsidRPr="00101307" w:rsidRDefault="00890044" w:rsidP="00890044">
            <w:pPr>
              <w:overflowPunct/>
              <w:autoSpaceDE/>
              <w:autoSpaceDN/>
              <w:adjustRightInd/>
              <w:textAlignment w:val="auto"/>
              <w:rPr>
                <w:rFonts w:cs="Arial"/>
                <w:color w:val="000000"/>
                <w:sz w:val="16"/>
                <w:szCs w:val="16"/>
                <w:lang w:eastAsia="de-DE"/>
              </w:rPr>
            </w:pPr>
          </w:p>
        </w:tc>
        <w:tc>
          <w:tcPr>
            <w:tcW w:w="728" w:type="dxa"/>
            <w:vMerge/>
            <w:tcBorders>
              <w:top w:val="nil"/>
              <w:left w:val="single" w:sz="8" w:space="0" w:color="auto"/>
              <w:bottom w:val="single" w:sz="8" w:space="0" w:color="auto"/>
              <w:right w:val="single" w:sz="8" w:space="0" w:color="auto"/>
            </w:tcBorders>
            <w:vAlign w:val="center"/>
            <w:hideMark/>
          </w:tcPr>
          <w:p w14:paraId="0FA7F97A" w14:textId="77777777" w:rsidR="00890044" w:rsidRPr="00101307" w:rsidRDefault="00890044" w:rsidP="00890044">
            <w:pPr>
              <w:overflowPunct/>
              <w:autoSpaceDE/>
              <w:autoSpaceDN/>
              <w:adjustRightInd/>
              <w:textAlignment w:val="auto"/>
              <w:rPr>
                <w:rFonts w:cs="Arial"/>
                <w:color w:val="000000"/>
                <w:sz w:val="16"/>
                <w:szCs w:val="16"/>
                <w:lang w:eastAsia="de-DE"/>
              </w:rPr>
            </w:pPr>
          </w:p>
        </w:tc>
        <w:tc>
          <w:tcPr>
            <w:tcW w:w="437" w:type="dxa"/>
            <w:vMerge/>
            <w:tcBorders>
              <w:top w:val="nil"/>
              <w:left w:val="single" w:sz="8" w:space="0" w:color="auto"/>
              <w:bottom w:val="single" w:sz="8" w:space="0" w:color="auto"/>
              <w:right w:val="single" w:sz="8" w:space="0" w:color="auto"/>
            </w:tcBorders>
            <w:vAlign w:val="center"/>
            <w:hideMark/>
          </w:tcPr>
          <w:p w14:paraId="3A1A6E40" w14:textId="77777777" w:rsidR="00890044" w:rsidRPr="00101307" w:rsidRDefault="00890044" w:rsidP="00890044">
            <w:pPr>
              <w:overflowPunct/>
              <w:autoSpaceDE/>
              <w:autoSpaceDN/>
              <w:adjustRightInd/>
              <w:textAlignment w:val="auto"/>
              <w:rPr>
                <w:rFonts w:cs="Arial"/>
                <w:color w:val="000000"/>
                <w:sz w:val="16"/>
                <w:szCs w:val="16"/>
                <w:lang w:eastAsia="de-DE"/>
              </w:rPr>
            </w:pPr>
          </w:p>
        </w:tc>
        <w:tc>
          <w:tcPr>
            <w:tcW w:w="437" w:type="dxa"/>
            <w:vMerge/>
            <w:tcBorders>
              <w:top w:val="nil"/>
              <w:left w:val="single" w:sz="8" w:space="0" w:color="auto"/>
              <w:bottom w:val="single" w:sz="8" w:space="0" w:color="auto"/>
              <w:right w:val="single" w:sz="8" w:space="0" w:color="auto"/>
            </w:tcBorders>
            <w:vAlign w:val="center"/>
            <w:hideMark/>
          </w:tcPr>
          <w:p w14:paraId="2304582E" w14:textId="77777777" w:rsidR="00890044" w:rsidRPr="00101307" w:rsidRDefault="00890044" w:rsidP="00890044">
            <w:pPr>
              <w:overflowPunct/>
              <w:autoSpaceDE/>
              <w:autoSpaceDN/>
              <w:adjustRightInd/>
              <w:textAlignment w:val="auto"/>
              <w:rPr>
                <w:rFonts w:cs="Arial"/>
                <w:color w:val="000000"/>
                <w:sz w:val="16"/>
                <w:szCs w:val="16"/>
                <w:lang w:eastAsia="de-DE"/>
              </w:rPr>
            </w:pPr>
          </w:p>
        </w:tc>
        <w:tc>
          <w:tcPr>
            <w:tcW w:w="437" w:type="dxa"/>
            <w:vMerge/>
            <w:tcBorders>
              <w:top w:val="nil"/>
              <w:left w:val="single" w:sz="8" w:space="0" w:color="auto"/>
              <w:bottom w:val="single" w:sz="8" w:space="0" w:color="auto"/>
              <w:right w:val="single" w:sz="8" w:space="0" w:color="auto"/>
            </w:tcBorders>
            <w:vAlign w:val="center"/>
            <w:hideMark/>
          </w:tcPr>
          <w:p w14:paraId="78B7A8C3" w14:textId="77777777" w:rsidR="00890044" w:rsidRPr="00101307" w:rsidRDefault="00890044" w:rsidP="00890044">
            <w:pPr>
              <w:overflowPunct/>
              <w:autoSpaceDE/>
              <w:autoSpaceDN/>
              <w:adjustRightInd/>
              <w:textAlignment w:val="auto"/>
              <w:rPr>
                <w:rFonts w:cs="Arial"/>
                <w:color w:val="000000"/>
                <w:sz w:val="16"/>
                <w:szCs w:val="16"/>
                <w:lang w:eastAsia="de-DE"/>
              </w:rPr>
            </w:pPr>
          </w:p>
        </w:tc>
        <w:tc>
          <w:tcPr>
            <w:tcW w:w="476" w:type="dxa"/>
            <w:vMerge/>
            <w:tcBorders>
              <w:top w:val="nil"/>
              <w:left w:val="single" w:sz="8" w:space="0" w:color="auto"/>
              <w:bottom w:val="single" w:sz="8" w:space="0" w:color="auto"/>
              <w:right w:val="single" w:sz="8" w:space="0" w:color="auto"/>
            </w:tcBorders>
            <w:vAlign w:val="center"/>
            <w:hideMark/>
          </w:tcPr>
          <w:p w14:paraId="38D228B1" w14:textId="77777777" w:rsidR="00890044" w:rsidRPr="00101307" w:rsidRDefault="00890044" w:rsidP="00890044">
            <w:pPr>
              <w:overflowPunct/>
              <w:autoSpaceDE/>
              <w:autoSpaceDN/>
              <w:adjustRightInd/>
              <w:textAlignment w:val="auto"/>
              <w:rPr>
                <w:rFonts w:cs="Arial"/>
                <w:color w:val="000000"/>
                <w:sz w:val="16"/>
                <w:szCs w:val="16"/>
                <w:lang w:eastAsia="de-DE"/>
              </w:rPr>
            </w:pPr>
          </w:p>
        </w:tc>
        <w:tc>
          <w:tcPr>
            <w:tcW w:w="456" w:type="dxa"/>
            <w:vMerge/>
            <w:tcBorders>
              <w:top w:val="nil"/>
              <w:left w:val="single" w:sz="8" w:space="0" w:color="auto"/>
              <w:bottom w:val="single" w:sz="8" w:space="0" w:color="auto"/>
              <w:right w:val="single" w:sz="8" w:space="0" w:color="auto"/>
            </w:tcBorders>
            <w:vAlign w:val="center"/>
            <w:hideMark/>
          </w:tcPr>
          <w:p w14:paraId="716FDED9" w14:textId="77777777" w:rsidR="00890044" w:rsidRPr="00101307" w:rsidRDefault="00890044" w:rsidP="00890044">
            <w:pPr>
              <w:overflowPunct/>
              <w:autoSpaceDE/>
              <w:autoSpaceDN/>
              <w:adjustRightInd/>
              <w:textAlignment w:val="auto"/>
              <w:rPr>
                <w:rFonts w:cs="Arial"/>
                <w:color w:val="000000"/>
                <w:sz w:val="16"/>
                <w:szCs w:val="16"/>
                <w:lang w:eastAsia="de-DE"/>
              </w:rPr>
            </w:pPr>
          </w:p>
        </w:tc>
        <w:tc>
          <w:tcPr>
            <w:tcW w:w="437" w:type="dxa"/>
            <w:vMerge/>
            <w:tcBorders>
              <w:top w:val="nil"/>
              <w:left w:val="single" w:sz="8" w:space="0" w:color="auto"/>
              <w:bottom w:val="single" w:sz="8" w:space="0" w:color="auto"/>
              <w:right w:val="single" w:sz="8" w:space="0" w:color="auto"/>
            </w:tcBorders>
            <w:vAlign w:val="center"/>
            <w:hideMark/>
          </w:tcPr>
          <w:p w14:paraId="6BC50EC9" w14:textId="77777777" w:rsidR="00890044" w:rsidRPr="00101307" w:rsidRDefault="00890044" w:rsidP="00890044">
            <w:pPr>
              <w:overflowPunct/>
              <w:autoSpaceDE/>
              <w:autoSpaceDN/>
              <w:adjustRightInd/>
              <w:textAlignment w:val="auto"/>
              <w:rPr>
                <w:rFonts w:cs="Arial"/>
                <w:color w:val="000000"/>
                <w:sz w:val="16"/>
                <w:szCs w:val="16"/>
                <w:lang w:eastAsia="de-DE"/>
              </w:rPr>
            </w:pPr>
          </w:p>
        </w:tc>
        <w:tc>
          <w:tcPr>
            <w:tcW w:w="437" w:type="dxa"/>
            <w:vMerge/>
            <w:tcBorders>
              <w:top w:val="nil"/>
              <w:left w:val="single" w:sz="8" w:space="0" w:color="auto"/>
              <w:bottom w:val="single" w:sz="8" w:space="0" w:color="auto"/>
              <w:right w:val="single" w:sz="8" w:space="0" w:color="auto"/>
            </w:tcBorders>
            <w:vAlign w:val="center"/>
            <w:hideMark/>
          </w:tcPr>
          <w:p w14:paraId="01D51ADA" w14:textId="77777777" w:rsidR="00890044" w:rsidRPr="00101307" w:rsidRDefault="00890044" w:rsidP="00890044">
            <w:pPr>
              <w:overflowPunct/>
              <w:autoSpaceDE/>
              <w:autoSpaceDN/>
              <w:adjustRightInd/>
              <w:textAlignment w:val="auto"/>
              <w:rPr>
                <w:rFonts w:cs="Arial"/>
                <w:color w:val="000000"/>
                <w:sz w:val="16"/>
                <w:szCs w:val="16"/>
                <w:lang w:eastAsia="de-DE"/>
              </w:rPr>
            </w:pPr>
          </w:p>
        </w:tc>
        <w:tc>
          <w:tcPr>
            <w:tcW w:w="437" w:type="dxa"/>
            <w:vMerge/>
            <w:tcBorders>
              <w:top w:val="nil"/>
              <w:left w:val="single" w:sz="8" w:space="0" w:color="auto"/>
              <w:bottom w:val="single" w:sz="8" w:space="0" w:color="auto"/>
              <w:right w:val="single" w:sz="8" w:space="0" w:color="auto"/>
            </w:tcBorders>
            <w:vAlign w:val="center"/>
            <w:hideMark/>
          </w:tcPr>
          <w:p w14:paraId="6773CAF9" w14:textId="77777777" w:rsidR="00890044" w:rsidRPr="00101307" w:rsidRDefault="00890044" w:rsidP="00890044">
            <w:pPr>
              <w:overflowPunct/>
              <w:autoSpaceDE/>
              <w:autoSpaceDN/>
              <w:adjustRightInd/>
              <w:textAlignment w:val="auto"/>
              <w:rPr>
                <w:rFonts w:cs="Arial"/>
                <w:color w:val="000000"/>
                <w:sz w:val="16"/>
                <w:szCs w:val="16"/>
                <w:lang w:eastAsia="de-DE"/>
              </w:rPr>
            </w:pPr>
          </w:p>
        </w:tc>
        <w:tc>
          <w:tcPr>
            <w:tcW w:w="1773" w:type="dxa"/>
            <w:tcBorders>
              <w:top w:val="nil"/>
              <w:left w:val="nil"/>
              <w:bottom w:val="single" w:sz="8" w:space="0" w:color="auto"/>
              <w:right w:val="single" w:sz="8" w:space="0" w:color="auto"/>
            </w:tcBorders>
            <w:shd w:val="clear" w:color="000000" w:fill="92D050"/>
            <w:vAlign w:val="center"/>
            <w:hideMark/>
          </w:tcPr>
          <w:p w14:paraId="603EB1FC" w14:textId="77777777" w:rsidR="00890044" w:rsidRPr="00101307" w:rsidRDefault="00890044" w:rsidP="00890044">
            <w:pPr>
              <w:overflowPunct/>
              <w:autoSpaceDE/>
              <w:autoSpaceDN/>
              <w:adjustRightInd/>
              <w:jc w:val="center"/>
              <w:textAlignment w:val="auto"/>
              <w:rPr>
                <w:rFonts w:cs="Arial"/>
                <w:sz w:val="16"/>
                <w:szCs w:val="16"/>
                <w:lang w:eastAsia="de-DE"/>
              </w:rPr>
            </w:pPr>
            <w:r w:rsidRPr="00101307">
              <w:rPr>
                <w:rFonts w:cs="Arial"/>
                <w:sz w:val="16"/>
                <w:szCs w:val="16"/>
                <w:lang w:eastAsia="de-DE"/>
              </w:rPr>
              <w:t xml:space="preserve">[Lock All / </w:t>
            </w:r>
            <w:r w:rsidRPr="00101307">
              <w:rPr>
                <w:rFonts w:cs="Arial"/>
                <w:sz w:val="16"/>
                <w:szCs w:val="16"/>
                <w:lang w:eastAsia="de-DE"/>
              </w:rPr>
              <w:br/>
              <w:t xml:space="preserve">Lock All + Close last open Door / </w:t>
            </w:r>
            <w:r w:rsidRPr="00101307">
              <w:rPr>
                <w:rFonts w:cs="Arial"/>
                <w:sz w:val="16"/>
                <w:szCs w:val="16"/>
                <w:lang w:eastAsia="de-DE"/>
              </w:rPr>
              <w:br/>
              <w:t>Lock All + Press Shutface operation switch]</w:t>
            </w:r>
          </w:p>
        </w:tc>
        <w:tc>
          <w:tcPr>
            <w:tcW w:w="1038" w:type="dxa"/>
            <w:tcBorders>
              <w:top w:val="nil"/>
              <w:left w:val="nil"/>
              <w:bottom w:val="single" w:sz="8" w:space="0" w:color="auto"/>
              <w:right w:val="single" w:sz="8" w:space="0" w:color="auto"/>
            </w:tcBorders>
            <w:shd w:val="clear" w:color="000000" w:fill="70AD47"/>
            <w:vAlign w:val="center"/>
            <w:hideMark/>
          </w:tcPr>
          <w:p w14:paraId="603F073B"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[Passenger/</w:t>
            </w:r>
            <w:r w:rsidRPr="00101307">
              <w:rPr>
                <w:rFonts w:cs="Arial"/>
                <w:color w:val="000000"/>
                <w:sz w:val="16"/>
                <w:szCs w:val="16"/>
                <w:lang w:eastAsia="de-DE"/>
              </w:rPr>
              <w:br/>
              <w:t>Commercial]</w:t>
            </w:r>
          </w:p>
        </w:tc>
        <w:tc>
          <w:tcPr>
            <w:tcW w:w="972" w:type="dxa"/>
            <w:tcBorders>
              <w:top w:val="nil"/>
              <w:left w:val="nil"/>
              <w:bottom w:val="single" w:sz="8" w:space="0" w:color="auto"/>
              <w:right w:val="single" w:sz="8" w:space="0" w:color="auto"/>
            </w:tcBorders>
            <w:shd w:val="clear" w:color="000000" w:fill="70AD47"/>
            <w:vAlign w:val="center"/>
            <w:hideMark/>
          </w:tcPr>
          <w:p w14:paraId="6D0557D8"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[Double Cab Panel Van / Single Cab Panel Van</w:t>
            </w:r>
          </w:p>
        </w:tc>
        <w:tc>
          <w:tcPr>
            <w:tcW w:w="1047" w:type="dxa"/>
            <w:tcBorders>
              <w:top w:val="nil"/>
              <w:left w:val="nil"/>
              <w:bottom w:val="single" w:sz="8" w:space="0" w:color="auto"/>
              <w:right w:val="single" w:sz="8" w:space="0" w:color="auto"/>
            </w:tcBorders>
            <w:shd w:val="clear" w:color="000000" w:fill="70AD47"/>
            <w:vAlign w:val="center"/>
            <w:hideMark/>
          </w:tcPr>
          <w:p w14:paraId="0107EB84"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[Cabin Cargo / Cabin All / Cabin Front</w:t>
            </w:r>
          </w:p>
        </w:tc>
        <w:tc>
          <w:tcPr>
            <w:tcW w:w="1047" w:type="dxa"/>
            <w:tcBorders>
              <w:top w:val="nil"/>
              <w:left w:val="nil"/>
              <w:bottom w:val="single" w:sz="8" w:space="0" w:color="auto"/>
              <w:right w:val="single" w:sz="8" w:space="0" w:color="auto"/>
            </w:tcBorders>
            <w:shd w:val="clear" w:color="000000" w:fill="70AD47"/>
            <w:vAlign w:val="center"/>
            <w:hideMark/>
          </w:tcPr>
          <w:p w14:paraId="27E2C5C0"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[Cabin All / Cabin Rear]</w:t>
            </w:r>
          </w:p>
        </w:tc>
        <w:tc>
          <w:tcPr>
            <w:tcW w:w="1055" w:type="dxa"/>
            <w:tcBorders>
              <w:top w:val="nil"/>
              <w:left w:val="nil"/>
              <w:bottom w:val="single" w:sz="8" w:space="0" w:color="auto"/>
              <w:right w:val="single" w:sz="8" w:space="0" w:color="auto"/>
            </w:tcBorders>
            <w:shd w:val="clear" w:color="000000" w:fill="70AD47"/>
            <w:vAlign w:val="center"/>
            <w:hideMark/>
          </w:tcPr>
          <w:p w14:paraId="41C92354" w14:textId="77777777" w:rsidR="00890044" w:rsidRPr="00101307" w:rsidRDefault="00890044" w:rsidP="00890044">
            <w:pPr>
              <w:overflowPunct/>
              <w:autoSpaceDE/>
              <w:autoSpaceDN/>
              <w:adjustRightInd/>
              <w:jc w:val="center"/>
              <w:textAlignment w:val="auto"/>
              <w:rPr>
                <w:rFonts w:cs="Arial"/>
                <w:color w:val="000000"/>
                <w:sz w:val="16"/>
                <w:szCs w:val="16"/>
                <w:lang w:val="de-DE" w:eastAsia="de-DE"/>
              </w:rPr>
            </w:pPr>
            <w:r w:rsidRPr="00101307">
              <w:rPr>
                <w:rFonts w:cs="Arial"/>
                <w:color w:val="000000"/>
                <w:sz w:val="16"/>
                <w:szCs w:val="16"/>
                <w:lang w:val="de-DE" w:eastAsia="de-DE"/>
              </w:rPr>
              <w:t>[RHCD / Liftgate / Decklid / PLG/PDG]</w:t>
            </w:r>
          </w:p>
        </w:tc>
        <w:tc>
          <w:tcPr>
            <w:tcW w:w="963" w:type="dxa"/>
            <w:tcBorders>
              <w:top w:val="nil"/>
              <w:left w:val="nil"/>
              <w:bottom w:val="single" w:sz="8" w:space="0" w:color="auto"/>
              <w:right w:val="single" w:sz="8" w:space="0" w:color="auto"/>
            </w:tcBorders>
            <w:shd w:val="clear" w:color="000000" w:fill="70AD47"/>
            <w:vAlign w:val="center"/>
            <w:hideMark/>
          </w:tcPr>
          <w:p w14:paraId="5C5D24EB" w14:textId="77777777" w:rsidR="00890044" w:rsidRPr="00101307" w:rsidRDefault="00890044" w:rsidP="00890044">
            <w:pPr>
              <w:overflowPunct/>
              <w:autoSpaceDE/>
              <w:autoSpaceDN/>
              <w:adjustRightInd/>
              <w:jc w:val="center"/>
              <w:textAlignment w:val="auto"/>
              <w:rPr>
                <w:rFonts w:cs="Arial"/>
                <w:color w:val="000000"/>
                <w:sz w:val="16"/>
                <w:szCs w:val="16"/>
                <w:lang w:val="de-DE" w:eastAsia="de-DE"/>
              </w:rPr>
            </w:pPr>
            <w:r w:rsidRPr="00101307">
              <w:rPr>
                <w:rFonts w:cs="Arial"/>
                <w:color w:val="000000"/>
                <w:sz w:val="16"/>
                <w:szCs w:val="16"/>
                <w:lang w:val="de-DE" w:eastAsia="de-DE"/>
              </w:rPr>
              <w:t> </w:t>
            </w:r>
          </w:p>
        </w:tc>
        <w:tc>
          <w:tcPr>
            <w:tcW w:w="963" w:type="dxa"/>
            <w:tcBorders>
              <w:top w:val="nil"/>
              <w:left w:val="nil"/>
              <w:bottom w:val="single" w:sz="8" w:space="0" w:color="auto"/>
              <w:right w:val="single" w:sz="8" w:space="0" w:color="auto"/>
            </w:tcBorders>
            <w:shd w:val="clear" w:color="000000" w:fill="70AD47"/>
            <w:vAlign w:val="center"/>
            <w:hideMark/>
          </w:tcPr>
          <w:p w14:paraId="7C5E33F8" w14:textId="77777777" w:rsidR="00890044" w:rsidRPr="00101307" w:rsidRDefault="00890044" w:rsidP="00890044">
            <w:pPr>
              <w:overflowPunct/>
              <w:autoSpaceDE/>
              <w:autoSpaceDN/>
              <w:adjustRightInd/>
              <w:jc w:val="center"/>
              <w:textAlignment w:val="auto"/>
              <w:rPr>
                <w:rFonts w:cs="Arial"/>
                <w:color w:val="000000"/>
                <w:sz w:val="16"/>
                <w:szCs w:val="16"/>
                <w:lang w:val="de-DE" w:eastAsia="de-DE"/>
              </w:rPr>
            </w:pPr>
            <w:r w:rsidRPr="00101307">
              <w:rPr>
                <w:rFonts w:cs="Arial"/>
                <w:color w:val="000000"/>
                <w:sz w:val="16"/>
                <w:szCs w:val="16"/>
                <w:lang w:val="de-DE" w:eastAsia="de-DE"/>
              </w:rPr>
              <w:t> </w:t>
            </w:r>
          </w:p>
        </w:tc>
        <w:tc>
          <w:tcPr>
            <w:tcW w:w="968" w:type="dxa"/>
            <w:tcBorders>
              <w:top w:val="nil"/>
              <w:left w:val="nil"/>
              <w:bottom w:val="single" w:sz="8" w:space="0" w:color="auto"/>
              <w:right w:val="single" w:sz="8" w:space="0" w:color="auto"/>
            </w:tcBorders>
            <w:shd w:val="clear" w:color="000000" w:fill="70AD47"/>
            <w:vAlign w:val="center"/>
            <w:hideMark/>
          </w:tcPr>
          <w:p w14:paraId="44FCA0D0"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[Front / Front + Rear]</w:t>
            </w:r>
          </w:p>
        </w:tc>
        <w:tc>
          <w:tcPr>
            <w:tcW w:w="973" w:type="dxa"/>
            <w:tcBorders>
              <w:top w:val="nil"/>
              <w:left w:val="nil"/>
              <w:bottom w:val="single" w:sz="8" w:space="0" w:color="auto"/>
              <w:right w:val="single" w:sz="8" w:space="0" w:color="auto"/>
            </w:tcBorders>
            <w:shd w:val="clear" w:color="000000" w:fill="70AD47"/>
            <w:vAlign w:val="center"/>
            <w:hideMark/>
          </w:tcPr>
          <w:p w14:paraId="2AB21ECF"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[active/</w:t>
            </w:r>
            <w:r w:rsidRPr="00101307">
              <w:rPr>
                <w:rFonts w:cs="Arial"/>
                <w:color w:val="000000"/>
                <w:sz w:val="16"/>
                <w:szCs w:val="16"/>
                <w:lang w:eastAsia="de-DE"/>
              </w:rPr>
              <w:br/>
              <w:t>inactive]</w:t>
            </w:r>
          </w:p>
        </w:tc>
        <w:tc>
          <w:tcPr>
            <w:tcW w:w="481" w:type="dxa"/>
            <w:tcBorders>
              <w:top w:val="nil"/>
              <w:left w:val="nil"/>
              <w:bottom w:val="single" w:sz="8" w:space="0" w:color="auto"/>
              <w:right w:val="single" w:sz="8" w:space="0" w:color="auto"/>
            </w:tcBorders>
            <w:shd w:val="clear" w:color="000000" w:fill="70AD47"/>
            <w:vAlign w:val="center"/>
            <w:hideMark/>
          </w:tcPr>
          <w:p w14:paraId="0E54BD79"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 xml:space="preserve">[Off / </w:t>
            </w:r>
            <w:r w:rsidRPr="00101307">
              <w:rPr>
                <w:rFonts w:cs="Arial"/>
                <w:color w:val="000000"/>
                <w:sz w:val="16"/>
                <w:szCs w:val="16"/>
                <w:lang w:eastAsia="de-DE"/>
              </w:rPr>
              <w:br/>
              <w:t>On]</w:t>
            </w:r>
          </w:p>
        </w:tc>
        <w:tc>
          <w:tcPr>
            <w:tcW w:w="1044" w:type="dxa"/>
            <w:tcBorders>
              <w:top w:val="nil"/>
              <w:left w:val="nil"/>
              <w:bottom w:val="single" w:sz="8" w:space="0" w:color="auto"/>
              <w:right w:val="single" w:sz="8" w:space="0" w:color="auto"/>
            </w:tcBorders>
            <w:shd w:val="clear" w:color="000000" w:fill="70AD47"/>
            <w:vAlign w:val="center"/>
            <w:hideMark/>
          </w:tcPr>
          <w:p w14:paraId="63F58F5D" w14:textId="77777777" w:rsidR="00890044" w:rsidRPr="00101307" w:rsidRDefault="00890044" w:rsidP="00890044">
            <w:pPr>
              <w:overflowPunct/>
              <w:autoSpaceDE/>
              <w:autoSpaceDN/>
              <w:adjustRightInd/>
              <w:jc w:val="center"/>
              <w:textAlignment w:val="auto"/>
              <w:rPr>
                <w:rFonts w:cs="Arial"/>
                <w:color w:val="000000"/>
                <w:sz w:val="16"/>
                <w:szCs w:val="16"/>
                <w:lang w:eastAsia="de-DE"/>
              </w:rPr>
            </w:pPr>
            <w:r w:rsidRPr="00101307">
              <w:rPr>
                <w:rFonts w:cs="Arial"/>
                <w:color w:val="000000"/>
                <w:sz w:val="16"/>
                <w:szCs w:val="16"/>
                <w:lang w:eastAsia="de-DE"/>
              </w:rPr>
              <w:t>[Any Door open / Front Door open / Cabin Door open / Rear Door open / BEC open ]</w:t>
            </w:r>
          </w:p>
        </w:tc>
        <w:tc>
          <w:tcPr>
            <w:tcW w:w="1082" w:type="dxa"/>
            <w:vMerge/>
            <w:tcBorders>
              <w:top w:val="single" w:sz="8" w:space="0" w:color="auto"/>
              <w:left w:val="single" w:sz="8" w:space="0" w:color="auto"/>
              <w:bottom w:val="single" w:sz="8" w:space="0" w:color="000000"/>
              <w:right w:val="single" w:sz="8" w:space="0" w:color="auto"/>
            </w:tcBorders>
            <w:vAlign w:val="center"/>
            <w:hideMark/>
          </w:tcPr>
          <w:p w14:paraId="5E89DCC4" w14:textId="77777777" w:rsidR="00890044" w:rsidRPr="00101307" w:rsidRDefault="00890044" w:rsidP="00890044">
            <w:pPr>
              <w:overflowPunct/>
              <w:autoSpaceDE/>
              <w:autoSpaceDN/>
              <w:adjustRightInd/>
              <w:textAlignment w:val="auto"/>
              <w:rPr>
                <w:rFonts w:cs="Arial"/>
                <w:color w:val="000000"/>
                <w:lang w:eastAsia="de-DE"/>
              </w:rPr>
            </w:pPr>
          </w:p>
        </w:tc>
        <w:tc>
          <w:tcPr>
            <w:tcW w:w="709" w:type="dxa"/>
            <w:vMerge/>
            <w:tcBorders>
              <w:top w:val="single" w:sz="8" w:space="0" w:color="auto"/>
              <w:left w:val="single" w:sz="8" w:space="0" w:color="auto"/>
              <w:bottom w:val="single" w:sz="8" w:space="0" w:color="000000"/>
              <w:right w:val="single" w:sz="8" w:space="0" w:color="auto"/>
            </w:tcBorders>
            <w:vAlign w:val="center"/>
            <w:hideMark/>
          </w:tcPr>
          <w:p w14:paraId="69E74050" w14:textId="77777777" w:rsidR="00890044" w:rsidRPr="00101307" w:rsidRDefault="00890044" w:rsidP="00890044">
            <w:pPr>
              <w:overflowPunct/>
              <w:autoSpaceDE/>
              <w:autoSpaceDN/>
              <w:adjustRightInd/>
              <w:textAlignment w:val="auto"/>
              <w:rPr>
                <w:rFonts w:cs="Arial"/>
                <w:color w:val="000000"/>
                <w:lang w:eastAsia="de-DE"/>
              </w:rPr>
            </w:pPr>
          </w:p>
        </w:tc>
      </w:tr>
      <w:tr w:rsidR="00890044" w:rsidRPr="00101307" w14:paraId="7DF0BF64" w14:textId="77777777" w:rsidTr="00101307">
        <w:trPr>
          <w:trHeight w:val="420"/>
        </w:trPr>
        <w:tc>
          <w:tcPr>
            <w:tcW w:w="1248" w:type="dxa"/>
            <w:tcBorders>
              <w:top w:val="nil"/>
              <w:left w:val="single" w:sz="8" w:space="0" w:color="auto"/>
              <w:bottom w:val="single" w:sz="8" w:space="0" w:color="auto"/>
              <w:right w:val="single" w:sz="8" w:space="0" w:color="auto"/>
            </w:tcBorders>
            <w:shd w:val="clear" w:color="auto" w:fill="auto"/>
            <w:vAlign w:val="center"/>
            <w:hideMark/>
          </w:tcPr>
          <w:p w14:paraId="48FD51B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auto" w:fill="auto"/>
            <w:vAlign w:val="center"/>
            <w:hideMark/>
          </w:tcPr>
          <w:p w14:paraId="3934969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auto" w:fill="auto"/>
            <w:vAlign w:val="center"/>
            <w:hideMark/>
          </w:tcPr>
          <w:p w14:paraId="318333F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8" w:type="dxa"/>
            <w:tcBorders>
              <w:top w:val="nil"/>
              <w:left w:val="nil"/>
              <w:bottom w:val="single" w:sz="8" w:space="0" w:color="auto"/>
              <w:right w:val="single" w:sz="8" w:space="0" w:color="auto"/>
            </w:tcBorders>
            <w:shd w:val="clear" w:color="auto" w:fill="auto"/>
            <w:vAlign w:val="center"/>
            <w:hideMark/>
          </w:tcPr>
          <w:p w14:paraId="116E762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8" w:type="dxa"/>
            <w:tcBorders>
              <w:top w:val="nil"/>
              <w:left w:val="nil"/>
              <w:bottom w:val="single" w:sz="8" w:space="0" w:color="auto"/>
              <w:right w:val="single" w:sz="8" w:space="0" w:color="auto"/>
            </w:tcBorders>
            <w:shd w:val="clear" w:color="auto" w:fill="auto"/>
            <w:vAlign w:val="center"/>
            <w:hideMark/>
          </w:tcPr>
          <w:p w14:paraId="55B6CE8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728" w:type="dxa"/>
            <w:tcBorders>
              <w:top w:val="nil"/>
              <w:left w:val="nil"/>
              <w:bottom w:val="single" w:sz="8" w:space="0" w:color="auto"/>
              <w:right w:val="single" w:sz="8" w:space="0" w:color="auto"/>
            </w:tcBorders>
            <w:shd w:val="clear" w:color="auto" w:fill="auto"/>
            <w:vAlign w:val="center"/>
            <w:hideMark/>
          </w:tcPr>
          <w:p w14:paraId="611E7C5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auto" w:fill="auto"/>
            <w:vAlign w:val="center"/>
            <w:hideMark/>
          </w:tcPr>
          <w:p w14:paraId="699416C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auto" w:fill="auto"/>
            <w:vAlign w:val="center"/>
            <w:hideMark/>
          </w:tcPr>
          <w:p w14:paraId="7139B01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auto" w:fill="auto"/>
            <w:vAlign w:val="center"/>
            <w:hideMark/>
          </w:tcPr>
          <w:p w14:paraId="4D257B9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76" w:type="dxa"/>
            <w:tcBorders>
              <w:top w:val="nil"/>
              <w:left w:val="nil"/>
              <w:bottom w:val="single" w:sz="8" w:space="0" w:color="auto"/>
              <w:right w:val="single" w:sz="8" w:space="0" w:color="auto"/>
            </w:tcBorders>
            <w:shd w:val="clear" w:color="auto" w:fill="auto"/>
            <w:vAlign w:val="center"/>
            <w:hideMark/>
          </w:tcPr>
          <w:p w14:paraId="3202EE8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56" w:type="dxa"/>
            <w:tcBorders>
              <w:top w:val="nil"/>
              <w:left w:val="nil"/>
              <w:bottom w:val="single" w:sz="8" w:space="0" w:color="auto"/>
              <w:right w:val="single" w:sz="8" w:space="0" w:color="auto"/>
            </w:tcBorders>
            <w:shd w:val="clear" w:color="auto" w:fill="auto"/>
            <w:vAlign w:val="center"/>
            <w:hideMark/>
          </w:tcPr>
          <w:p w14:paraId="3584898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auto" w:fill="auto"/>
            <w:vAlign w:val="center"/>
            <w:hideMark/>
          </w:tcPr>
          <w:p w14:paraId="389BEE0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auto" w:fill="auto"/>
            <w:vAlign w:val="center"/>
            <w:hideMark/>
          </w:tcPr>
          <w:p w14:paraId="51069BE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auto" w:fill="auto"/>
            <w:vAlign w:val="center"/>
            <w:hideMark/>
          </w:tcPr>
          <w:p w14:paraId="0597598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1773" w:type="dxa"/>
            <w:tcBorders>
              <w:top w:val="nil"/>
              <w:left w:val="nil"/>
              <w:bottom w:val="single" w:sz="8" w:space="0" w:color="auto"/>
              <w:right w:val="single" w:sz="8" w:space="0" w:color="auto"/>
            </w:tcBorders>
            <w:shd w:val="clear" w:color="auto" w:fill="auto"/>
            <w:vAlign w:val="center"/>
            <w:hideMark/>
          </w:tcPr>
          <w:p w14:paraId="1A51CEB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1038" w:type="dxa"/>
            <w:tcBorders>
              <w:top w:val="nil"/>
              <w:left w:val="nil"/>
              <w:bottom w:val="single" w:sz="8" w:space="0" w:color="auto"/>
              <w:right w:val="single" w:sz="8" w:space="0" w:color="auto"/>
            </w:tcBorders>
            <w:shd w:val="clear" w:color="auto" w:fill="auto"/>
            <w:vAlign w:val="center"/>
            <w:hideMark/>
          </w:tcPr>
          <w:p w14:paraId="4F73C09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72" w:type="dxa"/>
            <w:tcBorders>
              <w:top w:val="nil"/>
              <w:left w:val="nil"/>
              <w:bottom w:val="single" w:sz="8" w:space="0" w:color="auto"/>
              <w:right w:val="single" w:sz="8" w:space="0" w:color="auto"/>
            </w:tcBorders>
            <w:shd w:val="clear" w:color="auto" w:fill="auto"/>
            <w:vAlign w:val="center"/>
            <w:hideMark/>
          </w:tcPr>
          <w:p w14:paraId="26B0E5C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1047" w:type="dxa"/>
            <w:tcBorders>
              <w:top w:val="nil"/>
              <w:left w:val="nil"/>
              <w:bottom w:val="single" w:sz="8" w:space="0" w:color="auto"/>
              <w:right w:val="single" w:sz="8" w:space="0" w:color="auto"/>
            </w:tcBorders>
            <w:shd w:val="clear" w:color="auto" w:fill="auto"/>
            <w:vAlign w:val="center"/>
            <w:hideMark/>
          </w:tcPr>
          <w:p w14:paraId="6B6B091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1047" w:type="dxa"/>
            <w:tcBorders>
              <w:top w:val="nil"/>
              <w:left w:val="nil"/>
              <w:bottom w:val="single" w:sz="8" w:space="0" w:color="auto"/>
              <w:right w:val="single" w:sz="8" w:space="0" w:color="auto"/>
            </w:tcBorders>
            <w:shd w:val="clear" w:color="auto" w:fill="auto"/>
            <w:vAlign w:val="center"/>
            <w:hideMark/>
          </w:tcPr>
          <w:p w14:paraId="0448610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1055" w:type="dxa"/>
            <w:tcBorders>
              <w:top w:val="nil"/>
              <w:left w:val="nil"/>
              <w:bottom w:val="single" w:sz="8" w:space="0" w:color="auto"/>
              <w:right w:val="single" w:sz="8" w:space="0" w:color="auto"/>
            </w:tcBorders>
            <w:shd w:val="clear" w:color="auto" w:fill="auto"/>
            <w:vAlign w:val="center"/>
            <w:hideMark/>
          </w:tcPr>
          <w:p w14:paraId="67BEAFF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auto" w:fill="auto"/>
            <w:vAlign w:val="center"/>
            <w:hideMark/>
          </w:tcPr>
          <w:p w14:paraId="19727F7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auto" w:fill="auto"/>
            <w:vAlign w:val="center"/>
            <w:hideMark/>
          </w:tcPr>
          <w:p w14:paraId="588FAF3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8" w:type="dxa"/>
            <w:tcBorders>
              <w:top w:val="nil"/>
              <w:left w:val="nil"/>
              <w:bottom w:val="single" w:sz="8" w:space="0" w:color="auto"/>
              <w:right w:val="single" w:sz="8" w:space="0" w:color="auto"/>
            </w:tcBorders>
            <w:shd w:val="clear" w:color="auto" w:fill="auto"/>
            <w:vAlign w:val="center"/>
            <w:hideMark/>
          </w:tcPr>
          <w:p w14:paraId="1B41044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73" w:type="dxa"/>
            <w:tcBorders>
              <w:top w:val="nil"/>
              <w:left w:val="nil"/>
              <w:bottom w:val="single" w:sz="8" w:space="0" w:color="auto"/>
              <w:right w:val="single" w:sz="8" w:space="0" w:color="auto"/>
            </w:tcBorders>
            <w:shd w:val="clear" w:color="auto" w:fill="auto"/>
            <w:vAlign w:val="center"/>
            <w:hideMark/>
          </w:tcPr>
          <w:p w14:paraId="284D0B7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81" w:type="dxa"/>
            <w:tcBorders>
              <w:top w:val="nil"/>
              <w:left w:val="nil"/>
              <w:bottom w:val="single" w:sz="8" w:space="0" w:color="auto"/>
              <w:right w:val="single" w:sz="8" w:space="0" w:color="auto"/>
            </w:tcBorders>
            <w:shd w:val="clear" w:color="auto" w:fill="auto"/>
            <w:vAlign w:val="center"/>
            <w:hideMark/>
          </w:tcPr>
          <w:p w14:paraId="2EBD32D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1044" w:type="dxa"/>
            <w:tcBorders>
              <w:top w:val="nil"/>
              <w:left w:val="nil"/>
              <w:bottom w:val="single" w:sz="8" w:space="0" w:color="auto"/>
              <w:right w:val="single" w:sz="8" w:space="0" w:color="auto"/>
            </w:tcBorders>
            <w:shd w:val="clear" w:color="auto" w:fill="auto"/>
            <w:vAlign w:val="center"/>
            <w:hideMark/>
          </w:tcPr>
          <w:p w14:paraId="2B532EF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1082" w:type="dxa"/>
            <w:tcBorders>
              <w:top w:val="nil"/>
              <w:left w:val="double" w:sz="6" w:space="0" w:color="auto"/>
              <w:bottom w:val="single" w:sz="8" w:space="0" w:color="auto"/>
              <w:right w:val="nil"/>
            </w:tcBorders>
            <w:shd w:val="clear" w:color="auto" w:fill="auto"/>
            <w:vAlign w:val="center"/>
            <w:hideMark/>
          </w:tcPr>
          <w:p w14:paraId="313D14D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709" w:type="dxa"/>
            <w:tcBorders>
              <w:top w:val="nil"/>
              <w:left w:val="single" w:sz="8" w:space="0" w:color="auto"/>
              <w:bottom w:val="single" w:sz="8" w:space="0" w:color="auto"/>
              <w:right w:val="single" w:sz="8" w:space="0" w:color="auto"/>
            </w:tcBorders>
            <w:shd w:val="clear" w:color="auto" w:fill="auto"/>
            <w:vAlign w:val="center"/>
            <w:hideMark/>
          </w:tcPr>
          <w:p w14:paraId="0F56546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r>
      <w:tr w:rsidR="00890044" w:rsidRPr="00101307" w14:paraId="6B32BDE1" w14:textId="77777777" w:rsidTr="00101307">
        <w:trPr>
          <w:trHeight w:val="588"/>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17EB669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00001-sub1</w:t>
            </w:r>
          </w:p>
        </w:tc>
        <w:tc>
          <w:tcPr>
            <w:tcW w:w="437" w:type="dxa"/>
            <w:tcBorders>
              <w:top w:val="nil"/>
              <w:left w:val="nil"/>
              <w:bottom w:val="single" w:sz="8" w:space="0" w:color="auto"/>
              <w:right w:val="single" w:sz="8" w:space="0" w:color="auto"/>
            </w:tcBorders>
            <w:shd w:val="clear" w:color="000000" w:fill="C6E0B4"/>
            <w:vAlign w:val="center"/>
            <w:hideMark/>
          </w:tcPr>
          <w:p w14:paraId="3CCAE9F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4F7FB83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71CC363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4248699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728" w:type="dxa"/>
            <w:tcBorders>
              <w:top w:val="nil"/>
              <w:left w:val="nil"/>
              <w:bottom w:val="single" w:sz="8" w:space="0" w:color="auto"/>
              <w:right w:val="single" w:sz="8" w:space="0" w:color="auto"/>
            </w:tcBorders>
            <w:shd w:val="clear" w:color="000000" w:fill="C6E0B4"/>
            <w:vAlign w:val="center"/>
            <w:hideMark/>
          </w:tcPr>
          <w:p w14:paraId="6F08AEA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B206DB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661D0E6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03BF070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76" w:type="dxa"/>
            <w:tcBorders>
              <w:top w:val="nil"/>
              <w:left w:val="nil"/>
              <w:bottom w:val="single" w:sz="8" w:space="0" w:color="auto"/>
              <w:right w:val="single" w:sz="8" w:space="0" w:color="auto"/>
            </w:tcBorders>
            <w:shd w:val="clear" w:color="000000" w:fill="C6E0B4"/>
            <w:vAlign w:val="center"/>
            <w:hideMark/>
          </w:tcPr>
          <w:p w14:paraId="527D371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56" w:type="dxa"/>
            <w:tcBorders>
              <w:top w:val="nil"/>
              <w:left w:val="nil"/>
              <w:bottom w:val="single" w:sz="8" w:space="0" w:color="auto"/>
              <w:right w:val="single" w:sz="8" w:space="0" w:color="auto"/>
            </w:tcBorders>
            <w:shd w:val="clear" w:color="000000" w:fill="C6E0B4"/>
            <w:vAlign w:val="center"/>
            <w:hideMark/>
          </w:tcPr>
          <w:p w14:paraId="28B732E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17281DE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790F44C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59CDC8A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1773" w:type="dxa"/>
            <w:tcBorders>
              <w:top w:val="nil"/>
              <w:left w:val="nil"/>
              <w:bottom w:val="single" w:sz="8" w:space="0" w:color="auto"/>
              <w:right w:val="single" w:sz="8" w:space="0" w:color="auto"/>
            </w:tcBorders>
            <w:shd w:val="clear" w:color="000000" w:fill="C6E0B4"/>
            <w:vAlign w:val="center"/>
            <w:hideMark/>
          </w:tcPr>
          <w:p w14:paraId="46968F9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190FA28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Passenger</w:t>
            </w:r>
          </w:p>
        </w:tc>
        <w:tc>
          <w:tcPr>
            <w:tcW w:w="972" w:type="dxa"/>
            <w:tcBorders>
              <w:top w:val="nil"/>
              <w:left w:val="nil"/>
              <w:bottom w:val="single" w:sz="8" w:space="0" w:color="auto"/>
              <w:right w:val="single" w:sz="8" w:space="0" w:color="auto"/>
            </w:tcBorders>
            <w:shd w:val="clear" w:color="000000" w:fill="C6E0B4"/>
            <w:vAlign w:val="center"/>
            <w:hideMark/>
          </w:tcPr>
          <w:p w14:paraId="07DA9C2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N/A</w:t>
            </w:r>
          </w:p>
        </w:tc>
        <w:tc>
          <w:tcPr>
            <w:tcW w:w="1047" w:type="dxa"/>
            <w:tcBorders>
              <w:top w:val="nil"/>
              <w:left w:val="nil"/>
              <w:bottom w:val="single" w:sz="8" w:space="0" w:color="auto"/>
              <w:right w:val="single" w:sz="8" w:space="0" w:color="auto"/>
            </w:tcBorders>
            <w:shd w:val="clear" w:color="000000" w:fill="C6E0B4"/>
            <w:vAlign w:val="center"/>
            <w:hideMark/>
          </w:tcPr>
          <w:p w14:paraId="68A5B48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N/A</w:t>
            </w:r>
          </w:p>
        </w:tc>
        <w:tc>
          <w:tcPr>
            <w:tcW w:w="1047" w:type="dxa"/>
            <w:tcBorders>
              <w:top w:val="nil"/>
              <w:left w:val="nil"/>
              <w:bottom w:val="single" w:sz="8" w:space="0" w:color="auto"/>
              <w:right w:val="single" w:sz="8" w:space="0" w:color="auto"/>
            </w:tcBorders>
            <w:shd w:val="clear" w:color="000000" w:fill="C6E0B4"/>
            <w:vAlign w:val="center"/>
            <w:hideMark/>
          </w:tcPr>
          <w:p w14:paraId="380C4F0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N/A</w:t>
            </w:r>
          </w:p>
        </w:tc>
        <w:tc>
          <w:tcPr>
            <w:tcW w:w="1055" w:type="dxa"/>
            <w:tcBorders>
              <w:top w:val="nil"/>
              <w:left w:val="nil"/>
              <w:bottom w:val="single" w:sz="8" w:space="0" w:color="auto"/>
              <w:right w:val="single" w:sz="8" w:space="0" w:color="auto"/>
            </w:tcBorders>
            <w:shd w:val="clear" w:color="000000" w:fill="C6E0B4"/>
            <w:vAlign w:val="center"/>
            <w:hideMark/>
          </w:tcPr>
          <w:p w14:paraId="4B40962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07CD7BD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3" w:type="dxa"/>
            <w:tcBorders>
              <w:top w:val="nil"/>
              <w:left w:val="nil"/>
              <w:bottom w:val="single" w:sz="8" w:space="0" w:color="auto"/>
              <w:right w:val="single" w:sz="8" w:space="0" w:color="auto"/>
            </w:tcBorders>
            <w:shd w:val="clear" w:color="000000" w:fill="C6E0B4"/>
            <w:vAlign w:val="center"/>
            <w:hideMark/>
          </w:tcPr>
          <w:p w14:paraId="71148B8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8" w:type="dxa"/>
            <w:tcBorders>
              <w:top w:val="nil"/>
              <w:left w:val="nil"/>
              <w:bottom w:val="single" w:sz="8" w:space="0" w:color="auto"/>
              <w:right w:val="single" w:sz="8" w:space="0" w:color="auto"/>
            </w:tcBorders>
            <w:shd w:val="clear" w:color="000000" w:fill="C6E0B4"/>
            <w:vAlign w:val="center"/>
            <w:hideMark/>
          </w:tcPr>
          <w:p w14:paraId="3C3951C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 + Rear</w:t>
            </w:r>
          </w:p>
        </w:tc>
        <w:tc>
          <w:tcPr>
            <w:tcW w:w="973" w:type="dxa"/>
            <w:tcBorders>
              <w:top w:val="nil"/>
              <w:left w:val="nil"/>
              <w:bottom w:val="single" w:sz="8" w:space="0" w:color="auto"/>
              <w:right w:val="single" w:sz="8" w:space="0" w:color="auto"/>
            </w:tcBorders>
            <w:shd w:val="clear" w:color="000000" w:fill="C6E0B4"/>
            <w:vAlign w:val="center"/>
            <w:hideMark/>
          </w:tcPr>
          <w:p w14:paraId="7E03C8E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723F8F9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On</w:t>
            </w:r>
          </w:p>
        </w:tc>
        <w:tc>
          <w:tcPr>
            <w:tcW w:w="1044" w:type="dxa"/>
            <w:tcBorders>
              <w:top w:val="nil"/>
              <w:left w:val="nil"/>
              <w:bottom w:val="single" w:sz="8" w:space="0" w:color="auto"/>
              <w:right w:val="single" w:sz="8" w:space="0" w:color="auto"/>
            </w:tcBorders>
            <w:shd w:val="clear" w:color="000000" w:fill="C6E0B4"/>
            <w:vAlign w:val="center"/>
            <w:hideMark/>
          </w:tcPr>
          <w:p w14:paraId="0B75C61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Door open</w:t>
            </w:r>
          </w:p>
        </w:tc>
        <w:tc>
          <w:tcPr>
            <w:tcW w:w="1082" w:type="dxa"/>
            <w:tcBorders>
              <w:top w:val="nil"/>
              <w:left w:val="double" w:sz="6" w:space="0" w:color="auto"/>
              <w:bottom w:val="single" w:sz="8" w:space="0" w:color="auto"/>
              <w:right w:val="nil"/>
            </w:tcBorders>
            <w:shd w:val="clear" w:color="000000" w:fill="C6E0B4"/>
            <w:vAlign w:val="center"/>
            <w:hideMark/>
          </w:tcPr>
          <w:p w14:paraId="403C450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All</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633108F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56F4A3A8"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14AB572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00001-sub2</w:t>
            </w:r>
          </w:p>
        </w:tc>
        <w:tc>
          <w:tcPr>
            <w:tcW w:w="437" w:type="dxa"/>
            <w:tcBorders>
              <w:top w:val="nil"/>
              <w:left w:val="nil"/>
              <w:bottom w:val="single" w:sz="8" w:space="0" w:color="auto"/>
              <w:right w:val="single" w:sz="8" w:space="0" w:color="auto"/>
            </w:tcBorders>
            <w:shd w:val="clear" w:color="000000" w:fill="C6E0B4"/>
            <w:vAlign w:val="center"/>
            <w:hideMark/>
          </w:tcPr>
          <w:p w14:paraId="0C3A402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1BC676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23D85DB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8" w:type="dxa"/>
            <w:tcBorders>
              <w:top w:val="nil"/>
              <w:left w:val="nil"/>
              <w:bottom w:val="single" w:sz="8" w:space="0" w:color="auto"/>
              <w:right w:val="single" w:sz="8" w:space="0" w:color="auto"/>
            </w:tcBorders>
            <w:shd w:val="clear" w:color="000000" w:fill="C6E0B4"/>
            <w:vAlign w:val="center"/>
            <w:hideMark/>
          </w:tcPr>
          <w:p w14:paraId="3E91351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728" w:type="dxa"/>
            <w:tcBorders>
              <w:top w:val="nil"/>
              <w:left w:val="nil"/>
              <w:bottom w:val="single" w:sz="8" w:space="0" w:color="auto"/>
              <w:right w:val="single" w:sz="8" w:space="0" w:color="auto"/>
            </w:tcBorders>
            <w:shd w:val="clear" w:color="000000" w:fill="C6E0B4"/>
            <w:vAlign w:val="center"/>
            <w:hideMark/>
          </w:tcPr>
          <w:p w14:paraId="63AF735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5CE9FB8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1764034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72DD7C7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76" w:type="dxa"/>
            <w:tcBorders>
              <w:top w:val="nil"/>
              <w:left w:val="nil"/>
              <w:bottom w:val="single" w:sz="8" w:space="0" w:color="auto"/>
              <w:right w:val="single" w:sz="8" w:space="0" w:color="auto"/>
            </w:tcBorders>
            <w:shd w:val="clear" w:color="000000" w:fill="C6E0B4"/>
            <w:vAlign w:val="center"/>
            <w:hideMark/>
          </w:tcPr>
          <w:p w14:paraId="35FD201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56" w:type="dxa"/>
            <w:tcBorders>
              <w:top w:val="nil"/>
              <w:left w:val="nil"/>
              <w:bottom w:val="single" w:sz="8" w:space="0" w:color="auto"/>
              <w:right w:val="single" w:sz="8" w:space="0" w:color="auto"/>
            </w:tcBorders>
            <w:shd w:val="clear" w:color="000000" w:fill="C6E0B4"/>
            <w:vAlign w:val="center"/>
            <w:hideMark/>
          </w:tcPr>
          <w:p w14:paraId="4AC444F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66962C7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2A35AE2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6867A40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1773" w:type="dxa"/>
            <w:tcBorders>
              <w:top w:val="nil"/>
              <w:left w:val="nil"/>
              <w:bottom w:val="single" w:sz="8" w:space="0" w:color="auto"/>
              <w:right w:val="single" w:sz="8" w:space="0" w:color="auto"/>
            </w:tcBorders>
            <w:shd w:val="clear" w:color="000000" w:fill="C6E0B4"/>
            <w:vAlign w:val="center"/>
            <w:hideMark/>
          </w:tcPr>
          <w:p w14:paraId="6B0B81E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3384001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Passenger</w:t>
            </w:r>
          </w:p>
        </w:tc>
        <w:tc>
          <w:tcPr>
            <w:tcW w:w="972" w:type="dxa"/>
            <w:tcBorders>
              <w:top w:val="nil"/>
              <w:left w:val="nil"/>
              <w:bottom w:val="single" w:sz="8" w:space="0" w:color="auto"/>
              <w:right w:val="single" w:sz="8" w:space="0" w:color="auto"/>
            </w:tcBorders>
            <w:shd w:val="clear" w:color="000000" w:fill="C6E0B4"/>
            <w:vAlign w:val="center"/>
            <w:hideMark/>
          </w:tcPr>
          <w:p w14:paraId="6A05608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N/A</w:t>
            </w:r>
          </w:p>
        </w:tc>
        <w:tc>
          <w:tcPr>
            <w:tcW w:w="1047" w:type="dxa"/>
            <w:tcBorders>
              <w:top w:val="nil"/>
              <w:left w:val="nil"/>
              <w:bottom w:val="single" w:sz="8" w:space="0" w:color="auto"/>
              <w:right w:val="single" w:sz="8" w:space="0" w:color="auto"/>
            </w:tcBorders>
            <w:shd w:val="clear" w:color="000000" w:fill="C6E0B4"/>
            <w:vAlign w:val="center"/>
            <w:hideMark/>
          </w:tcPr>
          <w:p w14:paraId="6B550EE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N/A</w:t>
            </w:r>
          </w:p>
        </w:tc>
        <w:tc>
          <w:tcPr>
            <w:tcW w:w="1047" w:type="dxa"/>
            <w:tcBorders>
              <w:top w:val="nil"/>
              <w:left w:val="nil"/>
              <w:bottom w:val="single" w:sz="8" w:space="0" w:color="auto"/>
              <w:right w:val="single" w:sz="8" w:space="0" w:color="auto"/>
            </w:tcBorders>
            <w:shd w:val="clear" w:color="000000" w:fill="C6E0B4"/>
            <w:vAlign w:val="center"/>
            <w:hideMark/>
          </w:tcPr>
          <w:p w14:paraId="3928C6E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N/A</w:t>
            </w:r>
          </w:p>
        </w:tc>
        <w:tc>
          <w:tcPr>
            <w:tcW w:w="1055" w:type="dxa"/>
            <w:tcBorders>
              <w:top w:val="nil"/>
              <w:left w:val="nil"/>
              <w:bottom w:val="single" w:sz="8" w:space="0" w:color="auto"/>
              <w:right w:val="single" w:sz="8" w:space="0" w:color="auto"/>
            </w:tcBorders>
            <w:shd w:val="clear" w:color="000000" w:fill="C6E0B4"/>
            <w:vAlign w:val="center"/>
            <w:hideMark/>
          </w:tcPr>
          <w:p w14:paraId="6C63347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34E02A3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3" w:type="dxa"/>
            <w:tcBorders>
              <w:top w:val="nil"/>
              <w:left w:val="nil"/>
              <w:bottom w:val="single" w:sz="8" w:space="0" w:color="auto"/>
              <w:right w:val="single" w:sz="8" w:space="0" w:color="auto"/>
            </w:tcBorders>
            <w:shd w:val="clear" w:color="000000" w:fill="C6E0B4"/>
            <w:vAlign w:val="center"/>
            <w:hideMark/>
          </w:tcPr>
          <w:p w14:paraId="16C1802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8" w:type="dxa"/>
            <w:tcBorders>
              <w:top w:val="nil"/>
              <w:left w:val="nil"/>
              <w:bottom w:val="single" w:sz="8" w:space="0" w:color="auto"/>
              <w:right w:val="single" w:sz="8" w:space="0" w:color="auto"/>
            </w:tcBorders>
            <w:shd w:val="clear" w:color="000000" w:fill="C6E0B4"/>
            <w:vAlign w:val="center"/>
            <w:hideMark/>
          </w:tcPr>
          <w:p w14:paraId="185DA2F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w:t>
            </w:r>
          </w:p>
        </w:tc>
        <w:tc>
          <w:tcPr>
            <w:tcW w:w="973" w:type="dxa"/>
            <w:tcBorders>
              <w:top w:val="nil"/>
              <w:left w:val="nil"/>
              <w:bottom w:val="single" w:sz="8" w:space="0" w:color="auto"/>
              <w:right w:val="single" w:sz="8" w:space="0" w:color="auto"/>
            </w:tcBorders>
            <w:shd w:val="clear" w:color="000000" w:fill="C6E0B4"/>
            <w:vAlign w:val="center"/>
            <w:hideMark/>
          </w:tcPr>
          <w:p w14:paraId="5B41DF4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091FA92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On</w:t>
            </w:r>
          </w:p>
        </w:tc>
        <w:tc>
          <w:tcPr>
            <w:tcW w:w="1044" w:type="dxa"/>
            <w:tcBorders>
              <w:top w:val="nil"/>
              <w:left w:val="nil"/>
              <w:bottom w:val="single" w:sz="8" w:space="0" w:color="auto"/>
              <w:right w:val="single" w:sz="8" w:space="0" w:color="auto"/>
            </w:tcBorders>
            <w:shd w:val="clear" w:color="000000" w:fill="C6E0B4"/>
            <w:vAlign w:val="center"/>
            <w:hideMark/>
          </w:tcPr>
          <w:p w14:paraId="1EA9B28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 Door open</w:t>
            </w:r>
          </w:p>
        </w:tc>
        <w:tc>
          <w:tcPr>
            <w:tcW w:w="1082" w:type="dxa"/>
            <w:tcBorders>
              <w:top w:val="nil"/>
              <w:left w:val="double" w:sz="6" w:space="0" w:color="auto"/>
              <w:bottom w:val="single" w:sz="8" w:space="0" w:color="auto"/>
              <w:right w:val="nil"/>
            </w:tcBorders>
            <w:shd w:val="clear" w:color="000000" w:fill="C6E0B4"/>
            <w:vAlign w:val="center"/>
            <w:hideMark/>
          </w:tcPr>
          <w:p w14:paraId="6F33ECE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All</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3614CC7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6246984F"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0237473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00001-sub3</w:t>
            </w:r>
          </w:p>
        </w:tc>
        <w:tc>
          <w:tcPr>
            <w:tcW w:w="437" w:type="dxa"/>
            <w:tcBorders>
              <w:top w:val="nil"/>
              <w:left w:val="nil"/>
              <w:bottom w:val="single" w:sz="8" w:space="0" w:color="auto"/>
              <w:right w:val="single" w:sz="8" w:space="0" w:color="auto"/>
            </w:tcBorders>
            <w:shd w:val="clear" w:color="000000" w:fill="C6E0B4"/>
            <w:vAlign w:val="center"/>
            <w:hideMark/>
          </w:tcPr>
          <w:p w14:paraId="1DB4B58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38A4784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8" w:type="dxa"/>
            <w:tcBorders>
              <w:top w:val="nil"/>
              <w:left w:val="nil"/>
              <w:bottom w:val="single" w:sz="8" w:space="0" w:color="auto"/>
              <w:right w:val="single" w:sz="8" w:space="0" w:color="auto"/>
            </w:tcBorders>
            <w:shd w:val="clear" w:color="000000" w:fill="C6E0B4"/>
            <w:vAlign w:val="center"/>
            <w:hideMark/>
          </w:tcPr>
          <w:p w14:paraId="18A7E94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8" w:type="dxa"/>
            <w:tcBorders>
              <w:top w:val="nil"/>
              <w:left w:val="nil"/>
              <w:bottom w:val="single" w:sz="8" w:space="0" w:color="auto"/>
              <w:right w:val="single" w:sz="8" w:space="0" w:color="auto"/>
            </w:tcBorders>
            <w:shd w:val="clear" w:color="000000" w:fill="C6E0B4"/>
            <w:vAlign w:val="center"/>
            <w:hideMark/>
          </w:tcPr>
          <w:p w14:paraId="7CAE2C2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728" w:type="dxa"/>
            <w:tcBorders>
              <w:top w:val="nil"/>
              <w:left w:val="nil"/>
              <w:bottom w:val="single" w:sz="8" w:space="0" w:color="auto"/>
              <w:right w:val="single" w:sz="8" w:space="0" w:color="auto"/>
            </w:tcBorders>
            <w:shd w:val="clear" w:color="000000" w:fill="C6E0B4"/>
            <w:vAlign w:val="center"/>
            <w:hideMark/>
          </w:tcPr>
          <w:p w14:paraId="40E1A83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2BFE44B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549F871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070F1A7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76" w:type="dxa"/>
            <w:tcBorders>
              <w:top w:val="nil"/>
              <w:left w:val="nil"/>
              <w:bottom w:val="single" w:sz="8" w:space="0" w:color="auto"/>
              <w:right w:val="single" w:sz="8" w:space="0" w:color="auto"/>
            </w:tcBorders>
            <w:shd w:val="clear" w:color="000000" w:fill="C6E0B4"/>
            <w:vAlign w:val="center"/>
            <w:hideMark/>
          </w:tcPr>
          <w:p w14:paraId="6976D9C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56" w:type="dxa"/>
            <w:tcBorders>
              <w:top w:val="nil"/>
              <w:left w:val="nil"/>
              <w:bottom w:val="single" w:sz="8" w:space="0" w:color="auto"/>
              <w:right w:val="single" w:sz="8" w:space="0" w:color="auto"/>
            </w:tcBorders>
            <w:shd w:val="clear" w:color="000000" w:fill="C6E0B4"/>
            <w:vAlign w:val="center"/>
            <w:hideMark/>
          </w:tcPr>
          <w:p w14:paraId="0F8EDC3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76A26FF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50AF001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64A47C8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1773" w:type="dxa"/>
            <w:tcBorders>
              <w:top w:val="nil"/>
              <w:left w:val="nil"/>
              <w:bottom w:val="single" w:sz="8" w:space="0" w:color="auto"/>
              <w:right w:val="single" w:sz="8" w:space="0" w:color="auto"/>
            </w:tcBorders>
            <w:shd w:val="clear" w:color="000000" w:fill="C6E0B4"/>
            <w:vAlign w:val="center"/>
            <w:hideMark/>
          </w:tcPr>
          <w:p w14:paraId="154B1E8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7DDE7A0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Passenger</w:t>
            </w:r>
          </w:p>
        </w:tc>
        <w:tc>
          <w:tcPr>
            <w:tcW w:w="972" w:type="dxa"/>
            <w:tcBorders>
              <w:top w:val="nil"/>
              <w:left w:val="nil"/>
              <w:bottom w:val="single" w:sz="8" w:space="0" w:color="auto"/>
              <w:right w:val="single" w:sz="8" w:space="0" w:color="auto"/>
            </w:tcBorders>
            <w:shd w:val="clear" w:color="000000" w:fill="C6E0B4"/>
            <w:vAlign w:val="center"/>
            <w:hideMark/>
          </w:tcPr>
          <w:p w14:paraId="5AFB603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N/A</w:t>
            </w:r>
          </w:p>
        </w:tc>
        <w:tc>
          <w:tcPr>
            <w:tcW w:w="1047" w:type="dxa"/>
            <w:tcBorders>
              <w:top w:val="nil"/>
              <w:left w:val="nil"/>
              <w:bottom w:val="single" w:sz="8" w:space="0" w:color="auto"/>
              <w:right w:val="single" w:sz="8" w:space="0" w:color="auto"/>
            </w:tcBorders>
            <w:shd w:val="clear" w:color="000000" w:fill="C6E0B4"/>
            <w:vAlign w:val="center"/>
            <w:hideMark/>
          </w:tcPr>
          <w:p w14:paraId="78A6EE8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N/A</w:t>
            </w:r>
          </w:p>
        </w:tc>
        <w:tc>
          <w:tcPr>
            <w:tcW w:w="1047" w:type="dxa"/>
            <w:tcBorders>
              <w:top w:val="nil"/>
              <w:left w:val="nil"/>
              <w:bottom w:val="single" w:sz="8" w:space="0" w:color="auto"/>
              <w:right w:val="single" w:sz="8" w:space="0" w:color="auto"/>
            </w:tcBorders>
            <w:shd w:val="clear" w:color="000000" w:fill="C6E0B4"/>
            <w:vAlign w:val="center"/>
            <w:hideMark/>
          </w:tcPr>
          <w:p w14:paraId="3719950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N/A</w:t>
            </w:r>
          </w:p>
        </w:tc>
        <w:tc>
          <w:tcPr>
            <w:tcW w:w="1055" w:type="dxa"/>
            <w:tcBorders>
              <w:top w:val="nil"/>
              <w:left w:val="nil"/>
              <w:bottom w:val="single" w:sz="8" w:space="0" w:color="auto"/>
              <w:right w:val="single" w:sz="8" w:space="0" w:color="auto"/>
            </w:tcBorders>
            <w:shd w:val="clear" w:color="000000" w:fill="C6E0B4"/>
            <w:vAlign w:val="center"/>
            <w:hideMark/>
          </w:tcPr>
          <w:p w14:paraId="6B75E07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2431094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3" w:type="dxa"/>
            <w:tcBorders>
              <w:top w:val="nil"/>
              <w:left w:val="nil"/>
              <w:bottom w:val="single" w:sz="8" w:space="0" w:color="auto"/>
              <w:right w:val="single" w:sz="8" w:space="0" w:color="auto"/>
            </w:tcBorders>
            <w:shd w:val="clear" w:color="000000" w:fill="C6E0B4"/>
            <w:vAlign w:val="center"/>
            <w:hideMark/>
          </w:tcPr>
          <w:p w14:paraId="083EA15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8" w:type="dxa"/>
            <w:tcBorders>
              <w:top w:val="nil"/>
              <w:left w:val="nil"/>
              <w:bottom w:val="single" w:sz="8" w:space="0" w:color="auto"/>
              <w:right w:val="single" w:sz="8" w:space="0" w:color="auto"/>
            </w:tcBorders>
            <w:shd w:val="clear" w:color="000000" w:fill="C6E0B4"/>
            <w:vAlign w:val="center"/>
            <w:hideMark/>
          </w:tcPr>
          <w:p w14:paraId="65BF922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73" w:type="dxa"/>
            <w:tcBorders>
              <w:top w:val="nil"/>
              <w:left w:val="nil"/>
              <w:bottom w:val="single" w:sz="8" w:space="0" w:color="auto"/>
              <w:right w:val="single" w:sz="8" w:space="0" w:color="auto"/>
            </w:tcBorders>
            <w:shd w:val="clear" w:color="000000" w:fill="C6E0B4"/>
            <w:vAlign w:val="center"/>
            <w:hideMark/>
          </w:tcPr>
          <w:p w14:paraId="01574B2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0CE9B36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On</w:t>
            </w:r>
          </w:p>
        </w:tc>
        <w:tc>
          <w:tcPr>
            <w:tcW w:w="1044" w:type="dxa"/>
            <w:tcBorders>
              <w:top w:val="nil"/>
              <w:left w:val="nil"/>
              <w:bottom w:val="single" w:sz="8" w:space="0" w:color="auto"/>
              <w:right w:val="single" w:sz="8" w:space="0" w:color="auto"/>
            </w:tcBorders>
            <w:shd w:val="clear" w:color="000000" w:fill="C6E0B4"/>
            <w:vAlign w:val="center"/>
            <w:hideMark/>
          </w:tcPr>
          <w:p w14:paraId="7C93AF9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BEC open</w:t>
            </w:r>
          </w:p>
        </w:tc>
        <w:tc>
          <w:tcPr>
            <w:tcW w:w="1082" w:type="dxa"/>
            <w:tcBorders>
              <w:top w:val="nil"/>
              <w:left w:val="double" w:sz="6" w:space="0" w:color="auto"/>
              <w:bottom w:val="single" w:sz="8" w:space="0" w:color="auto"/>
              <w:right w:val="nil"/>
            </w:tcBorders>
            <w:shd w:val="clear" w:color="000000" w:fill="C6E0B4"/>
            <w:vAlign w:val="center"/>
            <w:hideMark/>
          </w:tcPr>
          <w:p w14:paraId="48C4E66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All</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44C8B14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7618490F"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494DF78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00001-sub4</w:t>
            </w:r>
          </w:p>
        </w:tc>
        <w:tc>
          <w:tcPr>
            <w:tcW w:w="437" w:type="dxa"/>
            <w:tcBorders>
              <w:top w:val="nil"/>
              <w:left w:val="nil"/>
              <w:bottom w:val="single" w:sz="8" w:space="0" w:color="auto"/>
              <w:right w:val="single" w:sz="8" w:space="0" w:color="auto"/>
            </w:tcBorders>
            <w:shd w:val="clear" w:color="000000" w:fill="C6E0B4"/>
            <w:vAlign w:val="center"/>
            <w:hideMark/>
          </w:tcPr>
          <w:p w14:paraId="4F1DADF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40A6BD5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57BB3ED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4566EF2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728" w:type="dxa"/>
            <w:tcBorders>
              <w:top w:val="nil"/>
              <w:left w:val="nil"/>
              <w:bottom w:val="single" w:sz="8" w:space="0" w:color="auto"/>
              <w:right w:val="single" w:sz="8" w:space="0" w:color="auto"/>
            </w:tcBorders>
            <w:shd w:val="clear" w:color="000000" w:fill="C6E0B4"/>
            <w:vAlign w:val="center"/>
            <w:hideMark/>
          </w:tcPr>
          <w:p w14:paraId="18F1DA0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1146FC9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6B55EF5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5ACBFAC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76" w:type="dxa"/>
            <w:tcBorders>
              <w:top w:val="nil"/>
              <w:left w:val="nil"/>
              <w:bottom w:val="single" w:sz="8" w:space="0" w:color="auto"/>
              <w:right w:val="single" w:sz="8" w:space="0" w:color="auto"/>
            </w:tcBorders>
            <w:shd w:val="clear" w:color="000000" w:fill="C6E0B4"/>
            <w:vAlign w:val="center"/>
            <w:hideMark/>
          </w:tcPr>
          <w:p w14:paraId="5E608F3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56" w:type="dxa"/>
            <w:tcBorders>
              <w:top w:val="nil"/>
              <w:left w:val="nil"/>
              <w:bottom w:val="single" w:sz="8" w:space="0" w:color="auto"/>
              <w:right w:val="single" w:sz="8" w:space="0" w:color="auto"/>
            </w:tcBorders>
            <w:shd w:val="clear" w:color="000000" w:fill="C6E0B4"/>
            <w:vAlign w:val="center"/>
            <w:hideMark/>
          </w:tcPr>
          <w:p w14:paraId="3963128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28CAFEA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0E97B08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6C5AC69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1773" w:type="dxa"/>
            <w:tcBorders>
              <w:top w:val="nil"/>
              <w:left w:val="nil"/>
              <w:bottom w:val="single" w:sz="8" w:space="0" w:color="auto"/>
              <w:right w:val="single" w:sz="8" w:space="0" w:color="auto"/>
            </w:tcBorders>
            <w:shd w:val="clear" w:color="000000" w:fill="C6E0B4"/>
            <w:vAlign w:val="center"/>
            <w:hideMark/>
          </w:tcPr>
          <w:p w14:paraId="7181492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07E01CF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3BC2C67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Double Cab Panel Van</w:t>
            </w:r>
          </w:p>
        </w:tc>
        <w:tc>
          <w:tcPr>
            <w:tcW w:w="1047" w:type="dxa"/>
            <w:tcBorders>
              <w:top w:val="nil"/>
              <w:left w:val="nil"/>
              <w:bottom w:val="single" w:sz="8" w:space="0" w:color="auto"/>
              <w:right w:val="single" w:sz="8" w:space="0" w:color="auto"/>
            </w:tcBorders>
            <w:shd w:val="clear" w:color="000000" w:fill="C6E0B4"/>
            <w:vAlign w:val="center"/>
            <w:hideMark/>
          </w:tcPr>
          <w:p w14:paraId="3A45255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7" w:type="dxa"/>
            <w:tcBorders>
              <w:top w:val="nil"/>
              <w:left w:val="nil"/>
              <w:bottom w:val="single" w:sz="8" w:space="0" w:color="auto"/>
              <w:right w:val="single" w:sz="8" w:space="0" w:color="auto"/>
            </w:tcBorders>
            <w:shd w:val="clear" w:color="000000" w:fill="C6E0B4"/>
            <w:vAlign w:val="center"/>
            <w:hideMark/>
          </w:tcPr>
          <w:p w14:paraId="09B741F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All</w:t>
            </w:r>
          </w:p>
        </w:tc>
        <w:tc>
          <w:tcPr>
            <w:tcW w:w="1055" w:type="dxa"/>
            <w:tcBorders>
              <w:top w:val="nil"/>
              <w:left w:val="nil"/>
              <w:bottom w:val="single" w:sz="8" w:space="0" w:color="auto"/>
              <w:right w:val="single" w:sz="8" w:space="0" w:color="auto"/>
            </w:tcBorders>
            <w:shd w:val="clear" w:color="000000" w:fill="C6E0B4"/>
            <w:vAlign w:val="center"/>
            <w:hideMark/>
          </w:tcPr>
          <w:p w14:paraId="566A911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514E3DC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3" w:type="dxa"/>
            <w:tcBorders>
              <w:top w:val="nil"/>
              <w:left w:val="nil"/>
              <w:bottom w:val="single" w:sz="8" w:space="0" w:color="auto"/>
              <w:right w:val="single" w:sz="8" w:space="0" w:color="auto"/>
            </w:tcBorders>
            <w:shd w:val="clear" w:color="000000" w:fill="C6E0B4"/>
            <w:vAlign w:val="center"/>
            <w:hideMark/>
          </w:tcPr>
          <w:p w14:paraId="41A5149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8" w:type="dxa"/>
            <w:tcBorders>
              <w:top w:val="nil"/>
              <w:left w:val="nil"/>
              <w:bottom w:val="single" w:sz="8" w:space="0" w:color="auto"/>
              <w:right w:val="single" w:sz="8" w:space="0" w:color="auto"/>
            </w:tcBorders>
            <w:shd w:val="clear" w:color="000000" w:fill="C6E0B4"/>
            <w:vAlign w:val="center"/>
            <w:hideMark/>
          </w:tcPr>
          <w:p w14:paraId="7513FD7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 + Rear</w:t>
            </w:r>
          </w:p>
        </w:tc>
        <w:tc>
          <w:tcPr>
            <w:tcW w:w="973" w:type="dxa"/>
            <w:tcBorders>
              <w:top w:val="nil"/>
              <w:left w:val="nil"/>
              <w:bottom w:val="single" w:sz="8" w:space="0" w:color="auto"/>
              <w:right w:val="single" w:sz="8" w:space="0" w:color="auto"/>
            </w:tcBorders>
            <w:shd w:val="clear" w:color="000000" w:fill="C6E0B4"/>
            <w:vAlign w:val="center"/>
            <w:hideMark/>
          </w:tcPr>
          <w:p w14:paraId="1AF057F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116B510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On</w:t>
            </w:r>
          </w:p>
        </w:tc>
        <w:tc>
          <w:tcPr>
            <w:tcW w:w="1044" w:type="dxa"/>
            <w:tcBorders>
              <w:top w:val="nil"/>
              <w:left w:val="nil"/>
              <w:bottom w:val="single" w:sz="8" w:space="0" w:color="auto"/>
              <w:right w:val="single" w:sz="8" w:space="0" w:color="auto"/>
            </w:tcBorders>
            <w:shd w:val="clear" w:color="000000" w:fill="C6E0B4"/>
            <w:vAlign w:val="center"/>
            <w:hideMark/>
          </w:tcPr>
          <w:p w14:paraId="5D0F8EF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Door open</w:t>
            </w:r>
          </w:p>
        </w:tc>
        <w:tc>
          <w:tcPr>
            <w:tcW w:w="1082" w:type="dxa"/>
            <w:tcBorders>
              <w:top w:val="nil"/>
              <w:left w:val="double" w:sz="6" w:space="0" w:color="auto"/>
              <w:bottom w:val="single" w:sz="8" w:space="0" w:color="auto"/>
              <w:right w:val="nil"/>
            </w:tcBorders>
            <w:shd w:val="clear" w:color="000000" w:fill="C6E0B4"/>
            <w:vAlign w:val="center"/>
            <w:hideMark/>
          </w:tcPr>
          <w:p w14:paraId="38ED9B3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All</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0E693B6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063EDEA1"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1CB7CD9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00001-sub5</w:t>
            </w:r>
          </w:p>
        </w:tc>
        <w:tc>
          <w:tcPr>
            <w:tcW w:w="437" w:type="dxa"/>
            <w:tcBorders>
              <w:top w:val="nil"/>
              <w:left w:val="nil"/>
              <w:bottom w:val="single" w:sz="8" w:space="0" w:color="auto"/>
              <w:right w:val="single" w:sz="8" w:space="0" w:color="auto"/>
            </w:tcBorders>
            <w:shd w:val="clear" w:color="000000" w:fill="C6E0B4"/>
            <w:vAlign w:val="center"/>
            <w:hideMark/>
          </w:tcPr>
          <w:p w14:paraId="52561D1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4CA737B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4611A6C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8" w:type="dxa"/>
            <w:tcBorders>
              <w:top w:val="nil"/>
              <w:left w:val="nil"/>
              <w:bottom w:val="single" w:sz="8" w:space="0" w:color="auto"/>
              <w:right w:val="single" w:sz="8" w:space="0" w:color="auto"/>
            </w:tcBorders>
            <w:shd w:val="clear" w:color="000000" w:fill="C6E0B4"/>
            <w:vAlign w:val="center"/>
            <w:hideMark/>
          </w:tcPr>
          <w:p w14:paraId="2E37C95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728" w:type="dxa"/>
            <w:tcBorders>
              <w:top w:val="nil"/>
              <w:left w:val="nil"/>
              <w:bottom w:val="single" w:sz="8" w:space="0" w:color="auto"/>
              <w:right w:val="single" w:sz="8" w:space="0" w:color="auto"/>
            </w:tcBorders>
            <w:shd w:val="clear" w:color="000000" w:fill="C6E0B4"/>
            <w:vAlign w:val="center"/>
            <w:hideMark/>
          </w:tcPr>
          <w:p w14:paraId="2D34703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4FC1C4B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57A5BA4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0BE7853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76" w:type="dxa"/>
            <w:tcBorders>
              <w:top w:val="nil"/>
              <w:left w:val="nil"/>
              <w:bottom w:val="single" w:sz="8" w:space="0" w:color="auto"/>
              <w:right w:val="single" w:sz="8" w:space="0" w:color="auto"/>
            </w:tcBorders>
            <w:shd w:val="clear" w:color="000000" w:fill="C6E0B4"/>
            <w:vAlign w:val="center"/>
            <w:hideMark/>
          </w:tcPr>
          <w:p w14:paraId="4BEF5A6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56" w:type="dxa"/>
            <w:tcBorders>
              <w:top w:val="nil"/>
              <w:left w:val="nil"/>
              <w:bottom w:val="single" w:sz="8" w:space="0" w:color="auto"/>
              <w:right w:val="single" w:sz="8" w:space="0" w:color="auto"/>
            </w:tcBorders>
            <w:shd w:val="clear" w:color="000000" w:fill="C6E0B4"/>
            <w:vAlign w:val="center"/>
            <w:hideMark/>
          </w:tcPr>
          <w:p w14:paraId="386B710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0CDB734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59E1656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36FCADC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1773" w:type="dxa"/>
            <w:tcBorders>
              <w:top w:val="nil"/>
              <w:left w:val="nil"/>
              <w:bottom w:val="single" w:sz="8" w:space="0" w:color="auto"/>
              <w:right w:val="single" w:sz="8" w:space="0" w:color="auto"/>
            </w:tcBorders>
            <w:shd w:val="clear" w:color="000000" w:fill="C6E0B4"/>
            <w:vAlign w:val="center"/>
            <w:hideMark/>
          </w:tcPr>
          <w:p w14:paraId="16A3D1C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25B3D6B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7F4154B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Double Cab Panel Van</w:t>
            </w:r>
          </w:p>
        </w:tc>
        <w:tc>
          <w:tcPr>
            <w:tcW w:w="1047" w:type="dxa"/>
            <w:tcBorders>
              <w:top w:val="nil"/>
              <w:left w:val="nil"/>
              <w:bottom w:val="single" w:sz="8" w:space="0" w:color="auto"/>
              <w:right w:val="single" w:sz="8" w:space="0" w:color="auto"/>
            </w:tcBorders>
            <w:shd w:val="clear" w:color="000000" w:fill="C6E0B4"/>
            <w:vAlign w:val="center"/>
            <w:hideMark/>
          </w:tcPr>
          <w:p w14:paraId="085BE4B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7" w:type="dxa"/>
            <w:tcBorders>
              <w:top w:val="nil"/>
              <w:left w:val="nil"/>
              <w:bottom w:val="single" w:sz="8" w:space="0" w:color="auto"/>
              <w:right w:val="single" w:sz="8" w:space="0" w:color="auto"/>
            </w:tcBorders>
            <w:shd w:val="clear" w:color="000000" w:fill="C6E0B4"/>
            <w:vAlign w:val="center"/>
            <w:hideMark/>
          </w:tcPr>
          <w:p w14:paraId="4861500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All</w:t>
            </w:r>
          </w:p>
        </w:tc>
        <w:tc>
          <w:tcPr>
            <w:tcW w:w="1055" w:type="dxa"/>
            <w:tcBorders>
              <w:top w:val="nil"/>
              <w:left w:val="nil"/>
              <w:bottom w:val="single" w:sz="8" w:space="0" w:color="auto"/>
              <w:right w:val="single" w:sz="8" w:space="0" w:color="auto"/>
            </w:tcBorders>
            <w:shd w:val="clear" w:color="000000" w:fill="C6E0B4"/>
            <w:vAlign w:val="center"/>
            <w:hideMark/>
          </w:tcPr>
          <w:p w14:paraId="58476AA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46D2F07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3" w:type="dxa"/>
            <w:tcBorders>
              <w:top w:val="nil"/>
              <w:left w:val="nil"/>
              <w:bottom w:val="single" w:sz="8" w:space="0" w:color="auto"/>
              <w:right w:val="single" w:sz="8" w:space="0" w:color="auto"/>
            </w:tcBorders>
            <w:shd w:val="clear" w:color="000000" w:fill="C6E0B4"/>
            <w:vAlign w:val="center"/>
            <w:hideMark/>
          </w:tcPr>
          <w:p w14:paraId="255FEBB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8" w:type="dxa"/>
            <w:tcBorders>
              <w:top w:val="nil"/>
              <w:left w:val="nil"/>
              <w:bottom w:val="single" w:sz="8" w:space="0" w:color="auto"/>
              <w:right w:val="single" w:sz="8" w:space="0" w:color="auto"/>
            </w:tcBorders>
            <w:shd w:val="clear" w:color="000000" w:fill="C6E0B4"/>
            <w:vAlign w:val="center"/>
            <w:hideMark/>
          </w:tcPr>
          <w:p w14:paraId="6BE3515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w:t>
            </w:r>
          </w:p>
        </w:tc>
        <w:tc>
          <w:tcPr>
            <w:tcW w:w="973" w:type="dxa"/>
            <w:tcBorders>
              <w:top w:val="nil"/>
              <w:left w:val="nil"/>
              <w:bottom w:val="single" w:sz="8" w:space="0" w:color="auto"/>
              <w:right w:val="single" w:sz="8" w:space="0" w:color="auto"/>
            </w:tcBorders>
            <w:shd w:val="clear" w:color="000000" w:fill="C6E0B4"/>
            <w:vAlign w:val="center"/>
            <w:hideMark/>
          </w:tcPr>
          <w:p w14:paraId="0AB4E38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5889995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On</w:t>
            </w:r>
          </w:p>
        </w:tc>
        <w:tc>
          <w:tcPr>
            <w:tcW w:w="1044" w:type="dxa"/>
            <w:tcBorders>
              <w:top w:val="nil"/>
              <w:left w:val="nil"/>
              <w:bottom w:val="single" w:sz="8" w:space="0" w:color="auto"/>
              <w:right w:val="single" w:sz="8" w:space="0" w:color="auto"/>
            </w:tcBorders>
            <w:shd w:val="clear" w:color="000000" w:fill="C6E0B4"/>
            <w:vAlign w:val="center"/>
            <w:hideMark/>
          </w:tcPr>
          <w:p w14:paraId="31CD977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 Door open</w:t>
            </w:r>
          </w:p>
        </w:tc>
        <w:tc>
          <w:tcPr>
            <w:tcW w:w="1082" w:type="dxa"/>
            <w:tcBorders>
              <w:top w:val="nil"/>
              <w:left w:val="double" w:sz="6" w:space="0" w:color="auto"/>
              <w:bottom w:val="single" w:sz="8" w:space="0" w:color="auto"/>
              <w:right w:val="nil"/>
            </w:tcBorders>
            <w:shd w:val="clear" w:color="000000" w:fill="C6E0B4"/>
            <w:vAlign w:val="center"/>
            <w:hideMark/>
          </w:tcPr>
          <w:p w14:paraId="3739AFA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All</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3B13EB8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4936393B"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34EF786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00001-sub6</w:t>
            </w:r>
          </w:p>
        </w:tc>
        <w:tc>
          <w:tcPr>
            <w:tcW w:w="437" w:type="dxa"/>
            <w:tcBorders>
              <w:top w:val="nil"/>
              <w:left w:val="nil"/>
              <w:bottom w:val="single" w:sz="8" w:space="0" w:color="auto"/>
              <w:right w:val="single" w:sz="8" w:space="0" w:color="auto"/>
            </w:tcBorders>
            <w:shd w:val="clear" w:color="000000" w:fill="C6E0B4"/>
            <w:vAlign w:val="center"/>
            <w:hideMark/>
          </w:tcPr>
          <w:p w14:paraId="61EA6D1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7968FB1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4B76012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8" w:type="dxa"/>
            <w:tcBorders>
              <w:top w:val="nil"/>
              <w:left w:val="nil"/>
              <w:bottom w:val="single" w:sz="8" w:space="0" w:color="auto"/>
              <w:right w:val="single" w:sz="8" w:space="0" w:color="auto"/>
            </w:tcBorders>
            <w:shd w:val="clear" w:color="000000" w:fill="C6E0B4"/>
            <w:vAlign w:val="center"/>
            <w:hideMark/>
          </w:tcPr>
          <w:p w14:paraId="091797A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728" w:type="dxa"/>
            <w:tcBorders>
              <w:top w:val="nil"/>
              <w:left w:val="nil"/>
              <w:bottom w:val="single" w:sz="8" w:space="0" w:color="auto"/>
              <w:right w:val="single" w:sz="8" w:space="0" w:color="auto"/>
            </w:tcBorders>
            <w:shd w:val="clear" w:color="000000" w:fill="C6E0B4"/>
            <w:vAlign w:val="center"/>
            <w:hideMark/>
          </w:tcPr>
          <w:p w14:paraId="6922A58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7134480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7DBB887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1E6FDE6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76" w:type="dxa"/>
            <w:tcBorders>
              <w:top w:val="nil"/>
              <w:left w:val="nil"/>
              <w:bottom w:val="single" w:sz="8" w:space="0" w:color="auto"/>
              <w:right w:val="single" w:sz="8" w:space="0" w:color="auto"/>
            </w:tcBorders>
            <w:shd w:val="clear" w:color="000000" w:fill="C6E0B4"/>
            <w:vAlign w:val="center"/>
            <w:hideMark/>
          </w:tcPr>
          <w:p w14:paraId="44B3074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56" w:type="dxa"/>
            <w:tcBorders>
              <w:top w:val="nil"/>
              <w:left w:val="nil"/>
              <w:bottom w:val="single" w:sz="8" w:space="0" w:color="auto"/>
              <w:right w:val="single" w:sz="8" w:space="0" w:color="auto"/>
            </w:tcBorders>
            <w:shd w:val="clear" w:color="000000" w:fill="C6E0B4"/>
            <w:vAlign w:val="center"/>
            <w:hideMark/>
          </w:tcPr>
          <w:p w14:paraId="232B190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476C843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2918842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2C91932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1773" w:type="dxa"/>
            <w:tcBorders>
              <w:top w:val="nil"/>
              <w:left w:val="nil"/>
              <w:bottom w:val="single" w:sz="8" w:space="0" w:color="auto"/>
              <w:right w:val="single" w:sz="8" w:space="0" w:color="auto"/>
            </w:tcBorders>
            <w:shd w:val="clear" w:color="000000" w:fill="C6E0B4"/>
            <w:vAlign w:val="center"/>
            <w:hideMark/>
          </w:tcPr>
          <w:p w14:paraId="67C7C6C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7621277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70F4E1E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Single Cab Panel Van</w:t>
            </w:r>
          </w:p>
        </w:tc>
        <w:tc>
          <w:tcPr>
            <w:tcW w:w="1047" w:type="dxa"/>
            <w:tcBorders>
              <w:top w:val="nil"/>
              <w:left w:val="nil"/>
              <w:bottom w:val="single" w:sz="8" w:space="0" w:color="auto"/>
              <w:right w:val="single" w:sz="8" w:space="0" w:color="auto"/>
            </w:tcBorders>
            <w:shd w:val="clear" w:color="000000" w:fill="C6E0B4"/>
            <w:vAlign w:val="center"/>
            <w:hideMark/>
          </w:tcPr>
          <w:p w14:paraId="7D8ACED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7" w:type="dxa"/>
            <w:tcBorders>
              <w:top w:val="nil"/>
              <w:left w:val="nil"/>
              <w:bottom w:val="single" w:sz="8" w:space="0" w:color="auto"/>
              <w:right w:val="single" w:sz="8" w:space="0" w:color="auto"/>
            </w:tcBorders>
            <w:shd w:val="clear" w:color="000000" w:fill="C6E0B4"/>
            <w:vAlign w:val="center"/>
            <w:hideMark/>
          </w:tcPr>
          <w:p w14:paraId="512E781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All</w:t>
            </w:r>
          </w:p>
        </w:tc>
        <w:tc>
          <w:tcPr>
            <w:tcW w:w="1055" w:type="dxa"/>
            <w:tcBorders>
              <w:top w:val="nil"/>
              <w:left w:val="nil"/>
              <w:bottom w:val="single" w:sz="8" w:space="0" w:color="auto"/>
              <w:right w:val="single" w:sz="8" w:space="0" w:color="auto"/>
            </w:tcBorders>
            <w:shd w:val="clear" w:color="000000" w:fill="C6E0B4"/>
            <w:vAlign w:val="center"/>
            <w:hideMark/>
          </w:tcPr>
          <w:p w14:paraId="7EC287D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07E2096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3" w:type="dxa"/>
            <w:tcBorders>
              <w:top w:val="nil"/>
              <w:left w:val="nil"/>
              <w:bottom w:val="single" w:sz="8" w:space="0" w:color="auto"/>
              <w:right w:val="single" w:sz="8" w:space="0" w:color="auto"/>
            </w:tcBorders>
            <w:shd w:val="clear" w:color="000000" w:fill="C6E0B4"/>
            <w:vAlign w:val="center"/>
            <w:hideMark/>
          </w:tcPr>
          <w:p w14:paraId="058F037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8" w:type="dxa"/>
            <w:tcBorders>
              <w:top w:val="nil"/>
              <w:left w:val="nil"/>
              <w:bottom w:val="single" w:sz="8" w:space="0" w:color="auto"/>
              <w:right w:val="single" w:sz="8" w:space="0" w:color="auto"/>
            </w:tcBorders>
            <w:shd w:val="clear" w:color="000000" w:fill="C6E0B4"/>
            <w:vAlign w:val="center"/>
            <w:hideMark/>
          </w:tcPr>
          <w:p w14:paraId="5A85BB2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w:t>
            </w:r>
          </w:p>
        </w:tc>
        <w:tc>
          <w:tcPr>
            <w:tcW w:w="973" w:type="dxa"/>
            <w:tcBorders>
              <w:top w:val="nil"/>
              <w:left w:val="nil"/>
              <w:bottom w:val="single" w:sz="8" w:space="0" w:color="auto"/>
              <w:right w:val="single" w:sz="8" w:space="0" w:color="auto"/>
            </w:tcBorders>
            <w:shd w:val="clear" w:color="000000" w:fill="C6E0B4"/>
            <w:vAlign w:val="center"/>
            <w:hideMark/>
          </w:tcPr>
          <w:p w14:paraId="5769EB2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15705B5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On</w:t>
            </w:r>
          </w:p>
        </w:tc>
        <w:tc>
          <w:tcPr>
            <w:tcW w:w="1044" w:type="dxa"/>
            <w:tcBorders>
              <w:top w:val="nil"/>
              <w:left w:val="nil"/>
              <w:bottom w:val="single" w:sz="8" w:space="0" w:color="auto"/>
              <w:right w:val="single" w:sz="8" w:space="0" w:color="auto"/>
            </w:tcBorders>
            <w:shd w:val="clear" w:color="000000" w:fill="C6E0B4"/>
            <w:vAlign w:val="center"/>
            <w:hideMark/>
          </w:tcPr>
          <w:p w14:paraId="126DF13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Door open</w:t>
            </w:r>
          </w:p>
        </w:tc>
        <w:tc>
          <w:tcPr>
            <w:tcW w:w="1082" w:type="dxa"/>
            <w:tcBorders>
              <w:top w:val="nil"/>
              <w:left w:val="double" w:sz="6" w:space="0" w:color="auto"/>
              <w:bottom w:val="single" w:sz="8" w:space="0" w:color="auto"/>
              <w:right w:val="nil"/>
            </w:tcBorders>
            <w:shd w:val="clear" w:color="000000" w:fill="C6E0B4"/>
            <w:vAlign w:val="center"/>
            <w:hideMark/>
          </w:tcPr>
          <w:p w14:paraId="1ECB196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All</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70996EA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3C59FF45"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403E7A5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00001-sub7</w:t>
            </w:r>
          </w:p>
        </w:tc>
        <w:tc>
          <w:tcPr>
            <w:tcW w:w="437" w:type="dxa"/>
            <w:tcBorders>
              <w:top w:val="nil"/>
              <w:left w:val="nil"/>
              <w:bottom w:val="single" w:sz="8" w:space="0" w:color="auto"/>
              <w:right w:val="single" w:sz="8" w:space="0" w:color="auto"/>
            </w:tcBorders>
            <w:shd w:val="clear" w:color="000000" w:fill="C6E0B4"/>
            <w:vAlign w:val="center"/>
            <w:hideMark/>
          </w:tcPr>
          <w:p w14:paraId="37E8BA7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7645628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5EE1E14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1A8D6EB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728" w:type="dxa"/>
            <w:tcBorders>
              <w:top w:val="nil"/>
              <w:left w:val="nil"/>
              <w:bottom w:val="single" w:sz="8" w:space="0" w:color="auto"/>
              <w:right w:val="single" w:sz="8" w:space="0" w:color="auto"/>
            </w:tcBorders>
            <w:shd w:val="clear" w:color="000000" w:fill="C6E0B4"/>
            <w:vAlign w:val="center"/>
            <w:hideMark/>
          </w:tcPr>
          <w:p w14:paraId="3EDE16B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691B0E7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4E07328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052AB84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76" w:type="dxa"/>
            <w:tcBorders>
              <w:top w:val="nil"/>
              <w:left w:val="nil"/>
              <w:bottom w:val="single" w:sz="8" w:space="0" w:color="auto"/>
              <w:right w:val="single" w:sz="8" w:space="0" w:color="auto"/>
            </w:tcBorders>
            <w:shd w:val="clear" w:color="000000" w:fill="C6E0B4"/>
            <w:vAlign w:val="center"/>
            <w:hideMark/>
          </w:tcPr>
          <w:p w14:paraId="52EBE44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56" w:type="dxa"/>
            <w:tcBorders>
              <w:top w:val="nil"/>
              <w:left w:val="nil"/>
              <w:bottom w:val="single" w:sz="8" w:space="0" w:color="auto"/>
              <w:right w:val="single" w:sz="8" w:space="0" w:color="auto"/>
            </w:tcBorders>
            <w:shd w:val="clear" w:color="000000" w:fill="C6E0B4"/>
            <w:vAlign w:val="center"/>
            <w:hideMark/>
          </w:tcPr>
          <w:p w14:paraId="3EA0DD3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3C528E7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463174F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7" w:type="dxa"/>
            <w:tcBorders>
              <w:top w:val="nil"/>
              <w:left w:val="nil"/>
              <w:bottom w:val="single" w:sz="8" w:space="0" w:color="auto"/>
              <w:right w:val="single" w:sz="8" w:space="0" w:color="auto"/>
            </w:tcBorders>
            <w:shd w:val="clear" w:color="000000" w:fill="C6E0B4"/>
            <w:vAlign w:val="center"/>
            <w:hideMark/>
          </w:tcPr>
          <w:p w14:paraId="726188A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1773" w:type="dxa"/>
            <w:tcBorders>
              <w:top w:val="nil"/>
              <w:left w:val="nil"/>
              <w:bottom w:val="single" w:sz="8" w:space="0" w:color="auto"/>
              <w:right w:val="single" w:sz="8" w:space="0" w:color="auto"/>
            </w:tcBorders>
            <w:shd w:val="clear" w:color="000000" w:fill="C6E0B4"/>
            <w:vAlign w:val="center"/>
            <w:hideMark/>
          </w:tcPr>
          <w:p w14:paraId="22C4C68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72015B7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391E10E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7" w:type="dxa"/>
            <w:tcBorders>
              <w:top w:val="nil"/>
              <w:left w:val="nil"/>
              <w:bottom w:val="single" w:sz="8" w:space="0" w:color="auto"/>
              <w:right w:val="single" w:sz="8" w:space="0" w:color="auto"/>
            </w:tcBorders>
            <w:shd w:val="clear" w:color="000000" w:fill="C6E0B4"/>
            <w:vAlign w:val="center"/>
            <w:hideMark/>
          </w:tcPr>
          <w:p w14:paraId="517B951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Front</w:t>
            </w:r>
          </w:p>
        </w:tc>
        <w:tc>
          <w:tcPr>
            <w:tcW w:w="1047" w:type="dxa"/>
            <w:tcBorders>
              <w:top w:val="nil"/>
              <w:left w:val="nil"/>
              <w:bottom w:val="single" w:sz="8" w:space="0" w:color="auto"/>
              <w:right w:val="single" w:sz="8" w:space="0" w:color="auto"/>
            </w:tcBorders>
            <w:shd w:val="clear" w:color="000000" w:fill="C6E0B4"/>
            <w:vAlign w:val="center"/>
            <w:hideMark/>
          </w:tcPr>
          <w:p w14:paraId="0D1329B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Rear</w:t>
            </w:r>
          </w:p>
        </w:tc>
        <w:tc>
          <w:tcPr>
            <w:tcW w:w="1055" w:type="dxa"/>
            <w:tcBorders>
              <w:top w:val="nil"/>
              <w:left w:val="nil"/>
              <w:bottom w:val="single" w:sz="8" w:space="0" w:color="auto"/>
              <w:right w:val="single" w:sz="8" w:space="0" w:color="auto"/>
            </w:tcBorders>
            <w:shd w:val="clear" w:color="000000" w:fill="C6E0B4"/>
            <w:vAlign w:val="center"/>
            <w:hideMark/>
          </w:tcPr>
          <w:p w14:paraId="3332FD5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462E83A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3" w:type="dxa"/>
            <w:tcBorders>
              <w:top w:val="nil"/>
              <w:left w:val="nil"/>
              <w:bottom w:val="single" w:sz="8" w:space="0" w:color="auto"/>
              <w:right w:val="single" w:sz="8" w:space="0" w:color="auto"/>
            </w:tcBorders>
            <w:shd w:val="clear" w:color="000000" w:fill="C6E0B4"/>
            <w:vAlign w:val="center"/>
            <w:hideMark/>
          </w:tcPr>
          <w:p w14:paraId="017D26E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3949930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73" w:type="dxa"/>
            <w:tcBorders>
              <w:top w:val="nil"/>
              <w:left w:val="nil"/>
              <w:bottom w:val="single" w:sz="8" w:space="0" w:color="auto"/>
              <w:right w:val="single" w:sz="8" w:space="0" w:color="auto"/>
            </w:tcBorders>
            <w:shd w:val="clear" w:color="000000" w:fill="C6E0B4"/>
            <w:vAlign w:val="center"/>
            <w:hideMark/>
          </w:tcPr>
          <w:p w14:paraId="569B499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1E63126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On</w:t>
            </w:r>
          </w:p>
        </w:tc>
        <w:tc>
          <w:tcPr>
            <w:tcW w:w="1044" w:type="dxa"/>
            <w:tcBorders>
              <w:top w:val="nil"/>
              <w:left w:val="nil"/>
              <w:bottom w:val="single" w:sz="8" w:space="0" w:color="auto"/>
              <w:right w:val="single" w:sz="8" w:space="0" w:color="auto"/>
            </w:tcBorders>
            <w:shd w:val="clear" w:color="000000" w:fill="C6E0B4"/>
            <w:vAlign w:val="center"/>
            <w:hideMark/>
          </w:tcPr>
          <w:p w14:paraId="59C6C10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Rear Door open</w:t>
            </w:r>
          </w:p>
        </w:tc>
        <w:tc>
          <w:tcPr>
            <w:tcW w:w="1082" w:type="dxa"/>
            <w:tcBorders>
              <w:top w:val="nil"/>
              <w:left w:val="double" w:sz="6" w:space="0" w:color="auto"/>
              <w:bottom w:val="single" w:sz="8" w:space="0" w:color="auto"/>
              <w:right w:val="nil"/>
            </w:tcBorders>
            <w:shd w:val="clear" w:color="000000" w:fill="C6E0B4"/>
            <w:vAlign w:val="center"/>
            <w:hideMark/>
          </w:tcPr>
          <w:p w14:paraId="38E7224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 Unlock Cabin</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161B9CC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4E43CA38"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63A2BB6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00001-sub8</w:t>
            </w:r>
          </w:p>
        </w:tc>
        <w:tc>
          <w:tcPr>
            <w:tcW w:w="437" w:type="dxa"/>
            <w:tcBorders>
              <w:top w:val="nil"/>
              <w:left w:val="nil"/>
              <w:bottom w:val="single" w:sz="8" w:space="0" w:color="auto"/>
              <w:right w:val="single" w:sz="8" w:space="0" w:color="auto"/>
            </w:tcBorders>
            <w:shd w:val="clear" w:color="000000" w:fill="C6E0B4"/>
            <w:vAlign w:val="center"/>
            <w:hideMark/>
          </w:tcPr>
          <w:p w14:paraId="74FC473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0D45F3C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4FA62CF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35184D2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728" w:type="dxa"/>
            <w:tcBorders>
              <w:top w:val="nil"/>
              <w:left w:val="nil"/>
              <w:bottom w:val="single" w:sz="8" w:space="0" w:color="auto"/>
              <w:right w:val="single" w:sz="8" w:space="0" w:color="auto"/>
            </w:tcBorders>
            <w:shd w:val="clear" w:color="000000" w:fill="C6E0B4"/>
            <w:vAlign w:val="center"/>
            <w:hideMark/>
          </w:tcPr>
          <w:p w14:paraId="0055E02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798567C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0DEBF45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008D5B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76" w:type="dxa"/>
            <w:tcBorders>
              <w:top w:val="nil"/>
              <w:left w:val="nil"/>
              <w:bottom w:val="single" w:sz="8" w:space="0" w:color="auto"/>
              <w:right w:val="single" w:sz="8" w:space="0" w:color="auto"/>
            </w:tcBorders>
            <w:shd w:val="clear" w:color="000000" w:fill="C6E0B4"/>
            <w:vAlign w:val="center"/>
            <w:hideMark/>
          </w:tcPr>
          <w:p w14:paraId="5DFBA4D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56" w:type="dxa"/>
            <w:tcBorders>
              <w:top w:val="nil"/>
              <w:left w:val="nil"/>
              <w:bottom w:val="single" w:sz="8" w:space="0" w:color="auto"/>
              <w:right w:val="single" w:sz="8" w:space="0" w:color="auto"/>
            </w:tcBorders>
            <w:shd w:val="clear" w:color="000000" w:fill="C6E0B4"/>
            <w:vAlign w:val="center"/>
            <w:hideMark/>
          </w:tcPr>
          <w:p w14:paraId="19EFEAB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240CCFD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1A8F398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039E237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1773" w:type="dxa"/>
            <w:tcBorders>
              <w:top w:val="nil"/>
              <w:left w:val="nil"/>
              <w:bottom w:val="single" w:sz="8" w:space="0" w:color="auto"/>
              <w:right w:val="single" w:sz="8" w:space="0" w:color="auto"/>
            </w:tcBorders>
            <w:shd w:val="clear" w:color="000000" w:fill="C6E0B4"/>
            <w:vAlign w:val="center"/>
            <w:hideMark/>
          </w:tcPr>
          <w:p w14:paraId="64C3740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39463A2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5631EAA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7" w:type="dxa"/>
            <w:tcBorders>
              <w:top w:val="nil"/>
              <w:left w:val="nil"/>
              <w:bottom w:val="single" w:sz="8" w:space="0" w:color="auto"/>
              <w:right w:val="single" w:sz="8" w:space="0" w:color="auto"/>
            </w:tcBorders>
            <w:shd w:val="clear" w:color="000000" w:fill="C6E0B4"/>
            <w:vAlign w:val="center"/>
            <w:hideMark/>
          </w:tcPr>
          <w:p w14:paraId="54048FA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Front</w:t>
            </w:r>
          </w:p>
        </w:tc>
        <w:tc>
          <w:tcPr>
            <w:tcW w:w="1047" w:type="dxa"/>
            <w:tcBorders>
              <w:top w:val="nil"/>
              <w:left w:val="nil"/>
              <w:bottom w:val="single" w:sz="8" w:space="0" w:color="auto"/>
              <w:right w:val="single" w:sz="8" w:space="0" w:color="auto"/>
            </w:tcBorders>
            <w:shd w:val="clear" w:color="000000" w:fill="C6E0B4"/>
            <w:vAlign w:val="center"/>
            <w:hideMark/>
          </w:tcPr>
          <w:p w14:paraId="4E085C0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Rear</w:t>
            </w:r>
          </w:p>
        </w:tc>
        <w:tc>
          <w:tcPr>
            <w:tcW w:w="1055" w:type="dxa"/>
            <w:tcBorders>
              <w:top w:val="nil"/>
              <w:left w:val="nil"/>
              <w:bottom w:val="single" w:sz="8" w:space="0" w:color="auto"/>
              <w:right w:val="single" w:sz="8" w:space="0" w:color="auto"/>
            </w:tcBorders>
            <w:shd w:val="clear" w:color="000000" w:fill="C6E0B4"/>
            <w:vAlign w:val="center"/>
            <w:hideMark/>
          </w:tcPr>
          <w:p w14:paraId="31BF484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12443CB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3" w:type="dxa"/>
            <w:tcBorders>
              <w:top w:val="nil"/>
              <w:left w:val="nil"/>
              <w:bottom w:val="single" w:sz="8" w:space="0" w:color="auto"/>
              <w:right w:val="single" w:sz="8" w:space="0" w:color="auto"/>
            </w:tcBorders>
            <w:shd w:val="clear" w:color="000000" w:fill="C6E0B4"/>
            <w:vAlign w:val="center"/>
            <w:hideMark/>
          </w:tcPr>
          <w:p w14:paraId="5EDABE9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08CE1C2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73" w:type="dxa"/>
            <w:tcBorders>
              <w:top w:val="nil"/>
              <w:left w:val="nil"/>
              <w:bottom w:val="single" w:sz="8" w:space="0" w:color="auto"/>
              <w:right w:val="single" w:sz="8" w:space="0" w:color="auto"/>
            </w:tcBorders>
            <w:shd w:val="clear" w:color="000000" w:fill="C6E0B4"/>
            <w:vAlign w:val="center"/>
            <w:hideMark/>
          </w:tcPr>
          <w:p w14:paraId="661A6BE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1EA9E95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4" w:type="dxa"/>
            <w:tcBorders>
              <w:top w:val="nil"/>
              <w:left w:val="nil"/>
              <w:bottom w:val="single" w:sz="8" w:space="0" w:color="auto"/>
              <w:right w:val="single" w:sz="8" w:space="0" w:color="auto"/>
            </w:tcBorders>
            <w:shd w:val="clear" w:color="000000" w:fill="C6E0B4"/>
            <w:vAlign w:val="center"/>
            <w:hideMark/>
          </w:tcPr>
          <w:p w14:paraId="776A5EF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 Door open</w:t>
            </w:r>
          </w:p>
        </w:tc>
        <w:tc>
          <w:tcPr>
            <w:tcW w:w="1082" w:type="dxa"/>
            <w:tcBorders>
              <w:top w:val="nil"/>
              <w:left w:val="double" w:sz="6" w:space="0" w:color="auto"/>
              <w:bottom w:val="single" w:sz="8" w:space="0" w:color="auto"/>
              <w:right w:val="nil"/>
            </w:tcBorders>
            <w:shd w:val="clear" w:color="000000" w:fill="C6E0B4"/>
            <w:vAlign w:val="center"/>
            <w:hideMark/>
          </w:tcPr>
          <w:p w14:paraId="46C9FCD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 Unlock Cabin</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4DF5156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3F829C66"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19B1951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00001-sub9</w:t>
            </w:r>
          </w:p>
        </w:tc>
        <w:tc>
          <w:tcPr>
            <w:tcW w:w="437" w:type="dxa"/>
            <w:tcBorders>
              <w:top w:val="nil"/>
              <w:left w:val="nil"/>
              <w:bottom w:val="single" w:sz="8" w:space="0" w:color="auto"/>
              <w:right w:val="single" w:sz="8" w:space="0" w:color="auto"/>
            </w:tcBorders>
            <w:shd w:val="clear" w:color="000000" w:fill="C6E0B4"/>
            <w:vAlign w:val="center"/>
            <w:hideMark/>
          </w:tcPr>
          <w:p w14:paraId="4CB18FE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52E9CCF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6E68B68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422E7B7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728" w:type="dxa"/>
            <w:tcBorders>
              <w:top w:val="nil"/>
              <w:left w:val="nil"/>
              <w:bottom w:val="single" w:sz="8" w:space="0" w:color="auto"/>
              <w:right w:val="single" w:sz="8" w:space="0" w:color="auto"/>
            </w:tcBorders>
            <w:shd w:val="clear" w:color="000000" w:fill="C6E0B4"/>
            <w:vAlign w:val="center"/>
            <w:hideMark/>
          </w:tcPr>
          <w:p w14:paraId="0C43167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04C0A5D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6DA7438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44D6A01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76" w:type="dxa"/>
            <w:tcBorders>
              <w:top w:val="nil"/>
              <w:left w:val="nil"/>
              <w:bottom w:val="single" w:sz="8" w:space="0" w:color="auto"/>
              <w:right w:val="single" w:sz="8" w:space="0" w:color="auto"/>
            </w:tcBorders>
            <w:shd w:val="clear" w:color="000000" w:fill="C6E0B4"/>
            <w:vAlign w:val="center"/>
            <w:hideMark/>
          </w:tcPr>
          <w:p w14:paraId="78C914A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56" w:type="dxa"/>
            <w:tcBorders>
              <w:top w:val="nil"/>
              <w:left w:val="nil"/>
              <w:bottom w:val="single" w:sz="8" w:space="0" w:color="auto"/>
              <w:right w:val="single" w:sz="8" w:space="0" w:color="auto"/>
            </w:tcBorders>
            <w:shd w:val="clear" w:color="000000" w:fill="C6E0B4"/>
            <w:vAlign w:val="center"/>
            <w:hideMark/>
          </w:tcPr>
          <w:p w14:paraId="5529691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0B2447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41FA702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FACCAC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1773" w:type="dxa"/>
            <w:tcBorders>
              <w:top w:val="nil"/>
              <w:left w:val="nil"/>
              <w:bottom w:val="single" w:sz="8" w:space="0" w:color="auto"/>
              <w:right w:val="single" w:sz="8" w:space="0" w:color="auto"/>
            </w:tcBorders>
            <w:shd w:val="clear" w:color="000000" w:fill="C6E0B4"/>
            <w:vAlign w:val="center"/>
            <w:hideMark/>
          </w:tcPr>
          <w:p w14:paraId="62ECFD6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38C1431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Passenger</w:t>
            </w:r>
          </w:p>
        </w:tc>
        <w:tc>
          <w:tcPr>
            <w:tcW w:w="972" w:type="dxa"/>
            <w:tcBorders>
              <w:top w:val="nil"/>
              <w:left w:val="nil"/>
              <w:bottom w:val="single" w:sz="8" w:space="0" w:color="auto"/>
              <w:right w:val="single" w:sz="8" w:space="0" w:color="auto"/>
            </w:tcBorders>
            <w:shd w:val="clear" w:color="000000" w:fill="C6E0B4"/>
            <w:vAlign w:val="center"/>
            <w:hideMark/>
          </w:tcPr>
          <w:p w14:paraId="69377C7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N/A</w:t>
            </w:r>
          </w:p>
        </w:tc>
        <w:tc>
          <w:tcPr>
            <w:tcW w:w="1047" w:type="dxa"/>
            <w:tcBorders>
              <w:top w:val="nil"/>
              <w:left w:val="nil"/>
              <w:bottom w:val="single" w:sz="8" w:space="0" w:color="auto"/>
              <w:right w:val="single" w:sz="8" w:space="0" w:color="auto"/>
            </w:tcBorders>
            <w:shd w:val="clear" w:color="000000" w:fill="C6E0B4"/>
            <w:vAlign w:val="center"/>
            <w:hideMark/>
          </w:tcPr>
          <w:p w14:paraId="10AE69B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N/A</w:t>
            </w:r>
          </w:p>
        </w:tc>
        <w:tc>
          <w:tcPr>
            <w:tcW w:w="1047" w:type="dxa"/>
            <w:tcBorders>
              <w:top w:val="nil"/>
              <w:left w:val="nil"/>
              <w:bottom w:val="single" w:sz="8" w:space="0" w:color="auto"/>
              <w:right w:val="single" w:sz="8" w:space="0" w:color="auto"/>
            </w:tcBorders>
            <w:shd w:val="clear" w:color="000000" w:fill="C6E0B4"/>
            <w:vAlign w:val="center"/>
            <w:hideMark/>
          </w:tcPr>
          <w:p w14:paraId="0E19BFA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N/A</w:t>
            </w:r>
          </w:p>
        </w:tc>
        <w:tc>
          <w:tcPr>
            <w:tcW w:w="1055" w:type="dxa"/>
            <w:tcBorders>
              <w:top w:val="nil"/>
              <w:left w:val="nil"/>
              <w:bottom w:val="single" w:sz="8" w:space="0" w:color="auto"/>
              <w:right w:val="single" w:sz="8" w:space="0" w:color="auto"/>
            </w:tcBorders>
            <w:shd w:val="clear" w:color="000000" w:fill="C6E0B4"/>
            <w:vAlign w:val="center"/>
            <w:hideMark/>
          </w:tcPr>
          <w:p w14:paraId="0CDA82C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35D6B6C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000000" w:fill="C6E0B4"/>
            <w:vAlign w:val="center"/>
            <w:hideMark/>
          </w:tcPr>
          <w:p w14:paraId="092DA3A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36EC884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 + Rear</w:t>
            </w:r>
          </w:p>
        </w:tc>
        <w:tc>
          <w:tcPr>
            <w:tcW w:w="973" w:type="dxa"/>
            <w:tcBorders>
              <w:top w:val="nil"/>
              <w:left w:val="nil"/>
              <w:bottom w:val="single" w:sz="8" w:space="0" w:color="auto"/>
              <w:right w:val="single" w:sz="8" w:space="0" w:color="auto"/>
            </w:tcBorders>
            <w:shd w:val="clear" w:color="000000" w:fill="C6E0B4"/>
            <w:vAlign w:val="center"/>
            <w:hideMark/>
          </w:tcPr>
          <w:p w14:paraId="2B34C54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2280816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4" w:type="dxa"/>
            <w:tcBorders>
              <w:top w:val="nil"/>
              <w:left w:val="nil"/>
              <w:bottom w:val="single" w:sz="8" w:space="0" w:color="auto"/>
              <w:right w:val="single" w:sz="8" w:space="0" w:color="auto"/>
            </w:tcBorders>
            <w:shd w:val="clear" w:color="000000" w:fill="C6E0B4"/>
            <w:vAlign w:val="center"/>
            <w:hideMark/>
          </w:tcPr>
          <w:p w14:paraId="36F0C24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Door open</w:t>
            </w:r>
          </w:p>
        </w:tc>
        <w:tc>
          <w:tcPr>
            <w:tcW w:w="1082" w:type="dxa"/>
            <w:tcBorders>
              <w:top w:val="nil"/>
              <w:left w:val="double" w:sz="6" w:space="0" w:color="auto"/>
              <w:bottom w:val="single" w:sz="8" w:space="0" w:color="auto"/>
              <w:right w:val="nil"/>
            </w:tcBorders>
            <w:shd w:val="clear" w:color="000000" w:fill="C6E0B4"/>
            <w:vAlign w:val="center"/>
            <w:hideMark/>
          </w:tcPr>
          <w:p w14:paraId="4D5AF02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All</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34BC868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3F99B168"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10B6D25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00001-sub10</w:t>
            </w:r>
          </w:p>
        </w:tc>
        <w:tc>
          <w:tcPr>
            <w:tcW w:w="437" w:type="dxa"/>
            <w:tcBorders>
              <w:top w:val="nil"/>
              <w:left w:val="nil"/>
              <w:bottom w:val="single" w:sz="8" w:space="0" w:color="auto"/>
              <w:right w:val="single" w:sz="8" w:space="0" w:color="auto"/>
            </w:tcBorders>
            <w:shd w:val="clear" w:color="000000" w:fill="C6E0B4"/>
            <w:vAlign w:val="center"/>
            <w:hideMark/>
          </w:tcPr>
          <w:p w14:paraId="50B032E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129E16A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55D7976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8" w:type="dxa"/>
            <w:tcBorders>
              <w:top w:val="nil"/>
              <w:left w:val="nil"/>
              <w:bottom w:val="single" w:sz="8" w:space="0" w:color="auto"/>
              <w:right w:val="single" w:sz="8" w:space="0" w:color="auto"/>
            </w:tcBorders>
            <w:shd w:val="clear" w:color="000000" w:fill="C6E0B4"/>
            <w:vAlign w:val="center"/>
            <w:hideMark/>
          </w:tcPr>
          <w:p w14:paraId="4AD80DA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728" w:type="dxa"/>
            <w:tcBorders>
              <w:top w:val="nil"/>
              <w:left w:val="nil"/>
              <w:bottom w:val="single" w:sz="8" w:space="0" w:color="auto"/>
              <w:right w:val="single" w:sz="8" w:space="0" w:color="auto"/>
            </w:tcBorders>
            <w:shd w:val="clear" w:color="000000" w:fill="C6E0B4"/>
            <w:vAlign w:val="center"/>
            <w:hideMark/>
          </w:tcPr>
          <w:p w14:paraId="5D8FB0B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6C7AD3B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F18E3A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8E2654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76" w:type="dxa"/>
            <w:tcBorders>
              <w:top w:val="nil"/>
              <w:left w:val="nil"/>
              <w:bottom w:val="single" w:sz="8" w:space="0" w:color="auto"/>
              <w:right w:val="single" w:sz="8" w:space="0" w:color="auto"/>
            </w:tcBorders>
            <w:shd w:val="clear" w:color="000000" w:fill="C6E0B4"/>
            <w:vAlign w:val="center"/>
            <w:hideMark/>
          </w:tcPr>
          <w:p w14:paraId="6054D01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56" w:type="dxa"/>
            <w:tcBorders>
              <w:top w:val="nil"/>
              <w:left w:val="nil"/>
              <w:bottom w:val="single" w:sz="8" w:space="0" w:color="auto"/>
              <w:right w:val="single" w:sz="8" w:space="0" w:color="auto"/>
            </w:tcBorders>
            <w:shd w:val="clear" w:color="000000" w:fill="C6E0B4"/>
            <w:vAlign w:val="center"/>
            <w:hideMark/>
          </w:tcPr>
          <w:p w14:paraId="30C057D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5DF6267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472DD9B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4506872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1773" w:type="dxa"/>
            <w:tcBorders>
              <w:top w:val="nil"/>
              <w:left w:val="nil"/>
              <w:bottom w:val="single" w:sz="8" w:space="0" w:color="auto"/>
              <w:right w:val="single" w:sz="8" w:space="0" w:color="auto"/>
            </w:tcBorders>
            <w:shd w:val="clear" w:color="000000" w:fill="C6E0B4"/>
            <w:vAlign w:val="center"/>
            <w:hideMark/>
          </w:tcPr>
          <w:p w14:paraId="267B505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63C6C2E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Passenger</w:t>
            </w:r>
          </w:p>
        </w:tc>
        <w:tc>
          <w:tcPr>
            <w:tcW w:w="972" w:type="dxa"/>
            <w:tcBorders>
              <w:top w:val="nil"/>
              <w:left w:val="nil"/>
              <w:bottom w:val="single" w:sz="8" w:space="0" w:color="auto"/>
              <w:right w:val="single" w:sz="8" w:space="0" w:color="auto"/>
            </w:tcBorders>
            <w:shd w:val="clear" w:color="000000" w:fill="C6E0B4"/>
            <w:vAlign w:val="center"/>
            <w:hideMark/>
          </w:tcPr>
          <w:p w14:paraId="5B30A7F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N/A</w:t>
            </w:r>
          </w:p>
        </w:tc>
        <w:tc>
          <w:tcPr>
            <w:tcW w:w="1047" w:type="dxa"/>
            <w:tcBorders>
              <w:top w:val="nil"/>
              <w:left w:val="nil"/>
              <w:bottom w:val="single" w:sz="8" w:space="0" w:color="auto"/>
              <w:right w:val="single" w:sz="8" w:space="0" w:color="auto"/>
            </w:tcBorders>
            <w:shd w:val="clear" w:color="000000" w:fill="C6E0B4"/>
            <w:vAlign w:val="center"/>
            <w:hideMark/>
          </w:tcPr>
          <w:p w14:paraId="74A936A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N/A</w:t>
            </w:r>
          </w:p>
        </w:tc>
        <w:tc>
          <w:tcPr>
            <w:tcW w:w="1047" w:type="dxa"/>
            <w:tcBorders>
              <w:top w:val="nil"/>
              <w:left w:val="nil"/>
              <w:bottom w:val="single" w:sz="8" w:space="0" w:color="auto"/>
              <w:right w:val="single" w:sz="8" w:space="0" w:color="auto"/>
            </w:tcBorders>
            <w:shd w:val="clear" w:color="000000" w:fill="C6E0B4"/>
            <w:vAlign w:val="center"/>
            <w:hideMark/>
          </w:tcPr>
          <w:p w14:paraId="1AA18E4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N/A</w:t>
            </w:r>
          </w:p>
        </w:tc>
        <w:tc>
          <w:tcPr>
            <w:tcW w:w="1055" w:type="dxa"/>
            <w:tcBorders>
              <w:top w:val="nil"/>
              <w:left w:val="nil"/>
              <w:bottom w:val="single" w:sz="8" w:space="0" w:color="auto"/>
              <w:right w:val="single" w:sz="8" w:space="0" w:color="auto"/>
            </w:tcBorders>
            <w:shd w:val="clear" w:color="000000" w:fill="C6E0B4"/>
            <w:vAlign w:val="center"/>
            <w:hideMark/>
          </w:tcPr>
          <w:p w14:paraId="42DC719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1DFE9D5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000000" w:fill="C6E0B4"/>
            <w:vAlign w:val="center"/>
            <w:hideMark/>
          </w:tcPr>
          <w:p w14:paraId="4BE743F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02270C0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w:t>
            </w:r>
          </w:p>
        </w:tc>
        <w:tc>
          <w:tcPr>
            <w:tcW w:w="973" w:type="dxa"/>
            <w:tcBorders>
              <w:top w:val="nil"/>
              <w:left w:val="nil"/>
              <w:bottom w:val="single" w:sz="8" w:space="0" w:color="auto"/>
              <w:right w:val="single" w:sz="8" w:space="0" w:color="auto"/>
            </w:tcBorders>
            <w:shd w:val="clear" w:color="000000" w:fill="C6E0B4"/>
            <w:vAlign w:val="center"/>
            <w:hideMark/>
          </w:tcPr>
          <w:p w14:paraId="2F057CA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008CD6A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4" w:type="dxa"/>
            <w:tcBorders>
              <w:top w:val="nil"/>
              <w:left w:val="nil"/>
              <w:bottom w:val="single" w:sz="8" w:space="0" w:color="auto"/>
              <w:right w:val="single" w:sz="8" w:space="0" w:color="auto"/>
            </w:tcBorders>
            <w:shd w:val="clear" w:color="000000" w:fill="C6E0B4"/>
            <w:vAlign w:val="center"/>
            <w:hideMark/>
          </w:tcPr>
          <w:p w14:paraId="3613EBC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 Door open</w:t>
            </w:r>
          </w:p>
        </w:tc>
        <w:tc>
          <w:tcPr>
            <w:tcW w:w="1082" w:type="dxa"/>
            <w:tcBorders>
              <w:top w:val="nil"/>
              <w:left w:val="double" w:sz="6" w:space="0" w:color="auto"/>
              <w:bottom w:val="single" w:sz="8" w:space="0" w:color="auto"/>
              <w:right w:val="nil"/>
            </w:tcBorders>
            <w:shd w:val="clear" w:color="000000" w:fill="C6E0B4"/>
            <w:vAlign w:val="center"/>
            <w:hideMark/>
          </w:tcPr>
          <w:p w14:paraId="35484D9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All</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31D47BA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35B73184"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0637AB8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lastRenderedPageBreak/>
              <w:t>R_F_SUL_</w:t>
            </w:r>
            <w:r w:rsidRPr="00101307">
              <w:rPr>
                <w:rFonts w:cs="Arial"/>
                <w:color w:val="000000"/>
                <w:sz w:val="14"/>
                <w:szCs w:val="14"/>
                <w:lang w:eastAsia="de-DE"/>
              </w:rPr>
              <w:br/>
              <w:t>00001-sub11</w:t>
            </w:r>
          </w:p>
        </w:tc>
        <w:tc>
          <w:tcPr>
            <w:tcW w:w="437" w:type="dxa"/>
            <w:tcBorders>
              <w:top w:val="nil"/>
              <w:left w:val="nil"/>
              <w:bottom w:val="single" w:sz="8" w:space="0" w:color="auto"/>
              <w:right w:val="single" w:sz="8" w:space="0" w:color="auto"/>
            </w:tcBorders>
            <w:shd w:val="clear" w:color="000000" w:fill="C6E0B4"/>
            <w:vAlign w:val="center"/>
            <w:hideMark/>
          </w:tcPr>
          <w:p w14:paraId="20BC8EE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7CC3B9A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7BB5B47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04D9756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728" w:type="dxa"/>
            <w:tcBorders>
              <w:top w:val="nil"/>
              <w:left w:val="nil"/>
              <w:bottom w:val="single" w:sz="8" w:space="0" w:color="auto"/>
              <w:right w:val="single" w:sz="8" w:space="0" w:color="auto"/>
            </w:tcBorders>
            <w:shd w:val="clear" w:color="000000" w:fill="C6E0B4"/>
            <w:vAlign w:val="center"/>
            <w:hideMark/>
          </w:tcPr>
          <w:p w14:paraId="2578C19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24A8606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6A881ED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031532B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76" w:type="dxa"/>
            <w:tcBorders>
              <w:top w:val="nil"/>
              <w:left w:val="nil"/>
              <w:bottom w:val="single" w:sz="8" w:space="0" w:color="auto"/>
              <w:right w:val="single" w:sz="8" w:space="0" w:color="auto"/>
            </w:tcBorders>
            <w:shd w:val="clear" w:color="000000" w:fill="C6E0B4"/>
            <w:vAlign w:val="center"/>
            <w:hideMark/>
          </w:tcPr>
          <w:p w14:paraId="5F47914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56" w:type="dxa"/>
            <w:tcBorders>
              <w:top w:val="nil"/>
              <w:left w:val="nil"/>
              <w:bottom w:val="single" w:sz="8" w:space="0" w:color="auto"/>
              <w:right w:val="single" w:sz="8" w:space="0" w:color="auto"/>
            </w:tcBorders>
            <w:shd w:val="clear" w:color="000000" w:fill="C6E0B4"/>
            <w:vAlign w:val="center"/>
            <w:hideMark/>
          </w:tcPr>
          <w:p w14:paraId="579D928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530C5E2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1C84CEB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2DFB267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1773" w:type="dxa"/>
            <w:tcBorders>
              <w:top w:val="nil"/>
              <w:left w:val="nil"/>
              <w:bottom w:val="single" w:sz="8" w:space="0" w:color="auto"/>
              <w:right w:val="single" w:sz="8" w:space="0" w:color="auto"/>
            </w:tcBorders>
            <w:shd w:val="clear" w:color="000000" w:fill="C6E0B4"/>
            <w:vAlign w:val="center"/>
            <w:hideMark/>
          </w:tcPr>
          <w:p w14:paraId="16FE560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36362A7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5709249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Double Cab Panel Van</w:t>
            </w:r>
          </w:p>
        </w:tc>
        <w:tc>
          <w:tcPr>
            <w:tcW w:w="1047" w:type="dxa"/>
            <w:tcBorders>
              <w:top w:val="nil"/>
              <w:left w:val="nil"/>
              <w:bottom w:val="single" w:sz="8" w:space="0" w:color="auto"/>
              <w:right w:val="single" w:sz="8" w:space="0" w:color="auto"/>
            </w:tcBorders>
            <w:shd w:val="clear" w:color="000000" w:fill="C6E0B4"/>
            <w:vAlign w:val="center"/>
            <w:hideMark/>
          </w:tcPr>
          <w:p w14:paraId="14CCFE7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Cargo</w:t>
            </w:r>
          </w:p>
        </w:tc>
        <w:tc>
          <w:tcPr>
            <w:tcW w:w="1047" w:type="dxa"/>
            <w:tcBorders>
              <w:top w:val="nil"/>
              <w:left w:val="nil"/>
              <w:bottom w:val="single" w:sz="8" w:space="0" w:color="auto"/>
              <w:right w:val="single" w:sz="8" w:space="0" w:color="auto"/>
            </w:tcBorders>
            <w:shd w:val="clear" w:color="000000" w:fill="C6E0B4"/>
            <w:vAlign w:val="center"/>
            <w:hideMark/>
          </w:tcPr>
          <w:p w14:paraId="174AAD4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55" w:type="dxa"/>
            <w:tcBorders>
              <w:top w:val="nil"/>
              <w:left w:val="nil"/>
              <w:bottom w:val="single" w:sz="8" w:space="0" w:color="auto"/>
              <w:right w:val="single" w:sz="8" w:space="0" w:color="auto"/>
            </w:tcBorders>
            <w:shd w:val="clear" w:color="000000" w:fill="C6E0B4"/>
            <w:vAlign w:val="center"/>
            <w:hideMark/>
          </w:tcPr>
          <w:p w14:paraId="26E6C11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7D8AFEB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000000" w:fill="C6E0B4"/>
            <w:vAlign w:val="center"/>
            <w:hideMark/>
          </w:tcPr>
          <w:p w14:paraId="585BF2B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5A7AAD0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 + Rear</w:t>
            </w:r>
          </w:p>
        </w:tc>
        <w:tc>
          <w:tcPr>
            <w:tcW w:w="973" w:type="dxa"/>
            <w:tcBorders>
              <w:top w:val="nil"/>
              <w:left w:val="nil"/>
              <w:bottom w:val="single" w:sz="8" w:space="0" w:color="auto"/>
              <w:right w:val="single" w:sz="8" w:space="0" w:color="auto"/>
            </w:tcBorders>
            <w:shd w:val="clear" w:color="000000" w:fill="C6E0B4"/>
            <w:vAlign w:val="center"/>
            <w:hideMark/>
          </w:tcPr>
          <w:p w14:paraId="2F4D6E0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488356D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4" w:type="dxa"/>
            <w:tcBorders>
              <w:top w:val="nil"/>
              <w:left w:val="nil"/>
              <w:bottom w:val="single" w:sz="8" w:space="0" w:color="auto"/>
              <w:right w:val="single" w:sz="8" w:space="0" w:color="auto"/>
            </w:tcBorders>
            <w:shd w:val="clear" w:color="000000" w:fill="C6E0B4"/>
            <w:vAlign w:val="center"/>
            <w:hideMark/>
          </w:tcPr>
          <w:p w14:paraId="71A659F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Door open</w:t>
            </w:r>
          </w:p>
        </w:tc>
        <w:tc>
          <w:tcPr>
            <w:tcW w:w="1082" w:type="dxa"/>
            <w:tcBorders>
              <w:top w:val="nil"/>
              <w:left w:val="double" w:sz="6" w:space="0" w:color="auto"/>
              <w:bottom w:val="single" w:sz="8" w:space="0" w:color="auto"/>
              <w:right w:val="nil"/>
            </w:tcBorders>
            <w:shd w:val="clear" w:color="000000" w:fill="C6E0B4"/>
            <w:vAlign w:val="center"/>
            <w:hideMark/>
          </w:tcPr>
          <w:p w14:paraId="15D5D12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Cabin</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46C604E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224F6C7F"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4FF36AB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00001-sub12</w:t>
            </w:r>
          </w:p>
        </w:tc>
        <w:tc>
          <w:tcPr>
            <w:tcW w:w="437" w:type="dxa"/>
            <w:tcBorders>
              <w:top w:val="nil"/>
              <w:left w:val="nil"/>
              <w:bottom w:val="single" w:sz="8" w:space="0" w:color="auto"/>
              <w:right w:val="single" w:sz="8" w:space="0" w:color="auto"/>
            </w:tcBorders>
            <w:shd w:val="clear" w:color="000000" w:fill="C6E0B4"/>
            <w:vAlign w:val="center"/>
            <w:hideMark/>
          </w:tcPr>
          <w:p w14:paraId="4852FA6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25D132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37B5129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8" w:type="dxa"/>
            <w:tcBorders>
              <w:top w:val="nil"/>
              <w:left w:val="nil"/>
              <w:bottom w:val="single" w:sz="8" w:space="0" w:color="auto"/>
              <w:right w:val="single" w:sz="8" w:space="0" w:color="auto"/>
            </w:tcBorders>
            <w:shd w:val="clear" w:color="000000" w:fill="C6E0B4"/>
            <w:vAlign w:val="center"/>
            <w:hideMark/>
          </w:tcPr>
          <w:p w14:paraId="3898018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728" w:type="dxa"/>
            <w:tcBorders>
              <w:top w:val="nil"/>
              <w:left w:val="nil"/>
              <w:bottom w:val="single" w:sz="8" w:space="0" w:color="auto"/>
              <w:right w:val="single" w:sz="8" w:space="0" w:color="auto"/>
            </w:tcBorders>
            <w:shd w:val="clear" w:color="000000" w:fill="C6E0B4"/>
            <w:vAlign w:val="center"/>
            <w:hideMark/>
          </w:tcPr>
          <w:p w14:paraId="3A7E7DF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21B441B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1B4A6F3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1199410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76" w:type="dxa"/>
            <w:tcBorders>
              <w:top w:val="nil"/>
              <w:left w:val="nil"/>
              <w:bottom w:val="single" w:sz="8" w:space="0" w:color="auto"/>
              <w:right w:val="single" w:sz="8" w:space="0" w:color="auto"/>
            </w:tcBorders>
            <w:shd w:val="clear" w:color="000000" w:fill="C6E0B4"/>
            <w:vAlign w:val="center"/>
            <w:hideMark/>
          </w:tcPr>
          <w:p w14:paraId="3F5FD42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56" w:type="dxa"/>
            <w:tcBorders>
              <w:top w:val="nil"/>
              <w:left w:val="nil"/>
              <w:bottom w:val="single" w:sz="8" w:space="0" w:color="auto"/>
              <w:right w:val="single" w:sz="8" w:space="0" w:color="auto"/>
            </w:tcBorders>
            <w:shd w:val="clear" w:color="000000" w:fill="C6E0B4"/>
            <w:vAlign w:val="center"/>
            <w:hideMark/>
          </w:tcPr>
          <w:p w14:paraId="5A59A6C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C5F908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939923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70AC3B9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1773" w:type="dxa"/>
            <w:tcBorders>
              <w:top w:val="nil"/>
              <w:left w:val="nil"/>
              <w:bottom w:val="single" w:sz="8" w:space="0" w:color="auto"/>
              <w:right w:val="single" w:sz="8" w:space="0" w:color="auto"/>
            </w:tcBorders>
            <w:shd w:val="clear" w:color="000000" w:fill="C6E0B4"/>
            <w:vAlign w:val="center"/>
            <w:hideMark/>
          </w:tcPr>
          <w:p w14:paraId="1A78409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1251D39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68301F2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Double Cab Panel Van</w:t>
            </w:r>
          </w:p>
        </w:tc>
        <w:tc>
          <w:tcPr>
            <w:tcW w:w="1047" w:type="dxa"/>
            <w:tcBorders>
              <w:top w:val="nil"/>
              <w:left w:val="nil"/>
              <w:bottom w:val="single" w:sz="8" w:space="0" w:color="auto"/>
              <w:right w:val="single" w:sz="8" w:space="0" w:color="auto"/>
            </w:tcBorders>
            <w:shd w:val="clear" w:color="000000" w:fill="C6E0B4"/>
            <w:vAlign w:val="center"/>
            <w:hideMark/>
          </w:tcPr>
          <w:p w14:paraId="1928E5D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Cargo</w:t>
            </w:r>
          </w:p>
        </w:tc>
        <w:tc>
          <w:tcPr>
            <w:tcW w:w="1047" w:type="dxa"/>
            <w:tcBorders>
              <w:top w:val="nil"/>
              <w:left w:val="nil"/>
              <w:bottom w:val="single" w:sz="8" w:space="0" w:color="auto"/>
              <w:right w:val="single" w:sz="8" w:space="0" w:color="auto"/>
            </w:tcBorders>
            <w:shd w:val="clear" w:color="000000" w:fill="C6E0B4"/>
            <w:vAlign w:val="center"/>
            <w:hideMark/>
          </w:tcPr>
          <w:p w14:paraId="5105BFB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55" w:type="dxa"/>
            <w:tcBorders>
              <w:top w:val="nil"/>
              <w:left w:val="nil"/>
              <w:bottom w:val="single" w:sz="8" w:space="0" w:color="auto"/>
              <w:right w:val="single" w:sz="8" w:space="0" w:color="auto"/>
            </w:tcBorders>
            <w:shd w:val="clear" w:color="000000" w:fill="C6E0B4"/>
            <w:vAlign w:val="center"/>
            <w:hideMark/>
          </w:tcPr>
          <w:p w14:paraId="6499D20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7C1B805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000000" w:fill="C6E0B4"/>
            <w:vAlign w:val="center"/>
            <w:hideMark/>
          </w:tcPr>
          <w:p w14:paraId="4617074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7C7F3D3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w:t>
            </w:r>
          </w:p>
        </w:tc>
        <w:tc>
          <w:tcPr>
            <w:tcW w:w="973" w:type="dxa"/>
            <w:tcBorders>
              <w:top w:val="nil"/>
              <w:left w:val="nil"/>
              <w:bottom w:val="single" w:sz="8" w:space="0" w:color="auto"/>
              <w:right w:val="single" w:sz="8" w:space="0" w:color="auto"/>
            </w:tcBorders>
            <w:shd w:val="clear" w:color="000000" w:fill="C6E0B4"/>
            <w:vAlign w:val="center"/>
            <w:hideMark/>
          </w:tcPr>
          <w:p w14:paraId="385CE5B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5EE64D5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4" w:type="dxa"/>
            <w:tcBorders>
              <w:top w:val="nil"/>
              <w:left w:val="nil"/>
              <w:bottom w:val="single" w:sz="8" w:space="0" w:color="auto"/>
              <w:right w:val="single" w:sz="8" w:space="0" w:color="auto"/>
            </w:tcBorders>
            <w:shd w:val="clear" w:color="000000" w:fill="C6E0B4"/>
            <w:vAlign w:val="center"/>
            <w:hideMark/>
          </w:tcPr>
          <w:p w14:paraId="4430E51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 Door open</w:t>
            </w:r>
          </w:p>
        </w:tc>
        <w:tc>
          <w:tcPr>
            <w:tcW w:w="1082" w:type="dxa"/>
            <w:tcBorders>
              <w:top w:val="nil"/>
              <w:left w:val="double" w:sz="6" w:space="0" w:color="auto"/>
              <w:bottom w:val="single" w:sz="8" w:space="0" w:color="auto"/>
              <w:right w:val="nil"/>
            </w:tcBorders>
            <w:shd w:val="clear" w:color="000000" w:fill="C6E0B4"/>
            <w:vAlign w:val="center"/>
            <w:hideMark/>
          </w:tcPr>
          <w:p w14:paraId="22D21DF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Cabin</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71D5634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5D61AF29"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5C0210C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00001-sub13</w:t>
            </w:r>
          </w:p>
        </w:tc>
        <w:tc>
          <w:tcPr>
            <w:tcW w:w="437" w:type="dxa"/>
            <w:tcBorders>
              <w:top w:val="nil"/>
              <w:left w:val="nil"/>
              <w:bottom w:val="single" w:sz="8" w:space="0" w:color="auto"/>
              <w:right w:val="single" w:sz="8" w:space="0" w:color="auto"/>
            </w:tcBorders>
            <w:shd w:val="clear" w:color="000000" w:fill="C6E0B4"/>
            <w:vAlign w:val="center"/>
            <w:hideMark/>
          </w:tcPr>
          <w:p w14:paraId="564AE84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12BCDB6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7239FDC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8" w:type="dxa"/>
            <w:tcBorders>
              <w:top w:val="nil"/>
              <w:left w:val="nil"/>
              <w:bottom w:val="single" w:sz="8" w:space="0" w:color="auto"/>
              <w:right w:val="single" w:sz="8" w:space="0" w:color="auto"/>
            </w:tcBorders>
            <w:shd w:val="clear" w:color="000000" w:fill="C6E0B4"/>
            <w:vAlign w:val="center"/>
            <w:hideMark/>
          </w:tcPr>
          <w:p w14:paraId="35CA4CD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728" w:type="dxa"/>
            <w:tcBorders>
              <w:top w:val="nil"/>
              <w:left w:val="nil"/>
              <w:bottom w:val="single" w:sz="8" w:space="0" w:color="auto"/>
              <w:right w:val="single" w:sz="8" w:space="0" w:color="auto"/>
            </w:tcBorders>
            <w:shd w:val="clear" w:color="000000" w:fill="C6E0B4"/>
            <w:vAlign w:val="center"/>
            <w:hideMark/>
          </w:tcPr>
          <w:p w14:paraId="2CF34DF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0D03DA5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67DC505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0A02E27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76" w:type="dxa"/>
            <w:tcBorders>
              <w:top w:val="nil"/>
              <w:left w:val="nil"/>
              <w:bottom w:val="single" w:sz="8" w:space="0" w:color="auto"/>
              <w:right w:val="single" w:sz="8" w:space="0" w:color="auto"/>
            </w:tcBorders>
            <w:shd w:val="clear" w:color="000000" w:fill="C6E0B4"/>
            <w:vAlign w:val="center"/>
            <w:hideMark/>
          </w:tcPr>
          <w:p w14:paraId="2BB5AB7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56" w:type="dxa"/>
            <w:tcBorders>
              <w:top w:val="nil"/>
              <w:left w:val="nil"/>
              <w:bottom w:val="single" w:sz="8" w:space="0" w:color="auto"/>
              <w:right w:val="single" w:sz="8" w:space="0" w:color="auto"/>
            </w:tcBorders>
            <w:shd w:val="clear" w:color="000000" w:fill="C6E0B4"/>
            <w:vAlign w:val="center"/>
            <w:hideMark/>
          </w:tcPr>
          <w:p w14:paraId="737EF63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68B7EEC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7350F41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03B099A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1773" w:type="dxa"/>
            <w:tcBorders>
              <w:top w:val="nil"/>
              <w:left w:val="nil"/>
              <w:bottom w:val="single" w:sz="8" w:space="0" w:color="auto"/>
              <w:right w:val="single" w:sz="8" w:space="0" w:color="auto"/>
            </w:tcBorders>
            <w:shd w:val="clear" w:color="000000" w:fill="C6E0B4"/>
            <w:vAlign w:val="center"/>
            <w:hideMark/>
          </w:tcPr>
          <w:p w14:paraId="2903753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04B44E6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1431226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Single Cab Panel Van</w:t>
            </w:r>
          </w:p>
        </w:tc>
        <w:tc>
          <w:tcPr>
            <w:tcW w:w="1047" w:type="dxa"/>
            <w:tcBorders>
              <w:top w:val="nil"/>
              <w:left w:val="nil"/>
              <w:bottom w:val="single" w:sz="8" w:space="0" w:color="auto"/>
              <w:right w:val="single" w:sz="8" w:space="0" w:color="auto"/>
            </w:tcBorders>
            <w:shd w:val="clear" w:color="000000" w:fill="C6E0B4"/>
            <w:vAlign w:val="center"/>
            <w:hideMark/>
          </w:tcPr>
          <w:p w14:paraId="3C00D65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Cargo</w:t>
            </w:r>
          </w:p>
        </w:tc>
        <w:tc>
          <w:tcPr>
            <w:tcW w:w="1047" w:type="dxa"/>
            <w:tcBorders>
              <w:top w:val="nil"/>
              <w:left w:val="nil"/>
              <w:bottom w:val="single" w:sz="8" w:space="0" w:color="auto"/>
              <w:right w:val="single" w:sz="8" w:space="0" w:color="auto"/>
            </w:tcBorders>
            <w:shd w:val="clear" w:color="000000" w:fill="C6E0B4"/>
            <w:vAlign w:val="center"/>
            <w:hideMark/>
          </w:tcPr>
          <w:p w14:paraId="072B2E5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55" w:type="dxa"/>
            <w:tcBorders>
              <w:top w:val="nil"/>
              <w:left w:val="nil"/>
              <w:bottom w:val="single" w:sz="8" w:space="0" w:color="auto"/>
              <w:right w:val="single" w:sz="8" w:space="0" w:color="auto"/>
            </w:tcBorders>
            <w:shd w:val="clear" w:color="000000" w:fill="C6E0B4"/>
            <w:vAlign w:val="center"/>
            <w:hideMark/>
          </w:tcPr>
          <w:p w14:paraId="1E9E2AB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34DA215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000000" w:fill="C6E0B4"/>
            <w:vAlign w:val="center"/>
            <w:hideMark/>
          </w:tcPr>
          <w:p w14:paraId="2F3D3B6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5B1BC3F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w:t>
            </w:r>
          </w:p>
        </w:tc>
        <w:tc>
          <w:tcPr>
            <w:tcW w:w="973" w:type="dxa"/>
            <w:tcBorders>
              <w:top w:val="nil"/>
              <w:left w:val="nil"/>
              <w:bottom w:val="single" w:sz="8" w:space="0" w:color="auto"/>
              <w:right w:val="single" w:sz="8" w:space="0" w:color="auto"/>
            </w:tcBorders>
            <w:shd w:val="clear" w:color="000000" w:fill="C6E0B4"/>
            <w:vAlign w:val="center"/>
            <w:hideMark/>
          </w:tcPr>
          <w:p w14:paraId="533AB34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0DFB7F2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4" w:type="dxa"/>
            <w:tcBorders>
              <w:top w:val="nil"/>
              <w:left w:val="nil"/>
              <w:bottom w:val="single" w:sz="8" w:space="0" w:color="auto"/>
              <w:right w:val="single" w:sz="8" w:space="0" w:color="auto"/>
            </w:tcBorders>
            <w:shd w:val="clear" w:color="000000" w:fill="C6E0B4"/>
            <w:vAlign w:val="center"/>
            <w:hideMark/>
          </w:tcPr>
          <w:p w14:paraId="04490FE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 Door open</w:t>
            </w:r>
          </w:p>
        </w:tc>
        <w:tc>
          <w:tcPr>
            <w:tcW w:w="1082" w:type="dxa"/>
            <w:tcBorders>
              <w:top w:val="nil"/>
              <w:left w:val="double" w:sz="6" w:space="0" w:color="auto"/>
              <w:bottom w:val="single" w:sz="8" w:space="0" w:color="auto"/>
              <w:right w:val="nil"/>
            </w:tcBorders>
            <w:shd w:val="clear" w:color="000000" w:fill="C6E0B4"/>
            <w:vAlign w:val="center"/>
            <w:hideMark/>
          </w:tcPr>
          <w:p w14:paraId="01F2B3A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Cabin</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56E2FF1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47988212"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0789AE8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00001-sub14</w:t>
            </w:r>
          </w:p>
        </w:tc>
        <w:tc>
          <w:tcPr>
            <w:tcW w:w="437" w:type="dxa"/>
            <w:tcBorders>
              <w:top w:val="nil"/>
              <w:left w:val="nil"/>
              <w:bottom w:val="single" w:sz="8" w:space="0" w:color="auto"/>
              <w:right w:val="single" w:sz="8" w:space="0" w:color="auto"/>
            </w:tcBorders>
            <w:shd w:val="clear" w:color="000000" w:fill="C6E0B4"/>
            <w:vAlign w:val="center"/>
            <w:hideMark/>
          </w:tcPr>
          <w:p w14:paraId="47F8794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22529B8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5624422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4809FAE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728" w:type="dxa"/>
            <w:tcBorders>
              <w:top w:val="nil"/>
              <w:left w:val="nil"/>
              <w:bottom w:val="single" w:sz="8" w:space="0" w:color="auto"/>
              <w:right w:val="single" w:sz="8" w:space="0" w:color="auto"/>
            </w:tcBorders>
            <w:shd w:val="clear" w:color="000000" w:fill="C6E0B4"/>
            <w:vAlign w:val="center"/>
            <w:hideMark/>
          </w:tcPr>
          <w:p w14:paraId="41EA4C2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54773EE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7DB5884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83ABE0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76" w:type="dxa"/>
            <w:tcBorders>
              <w:top w:val="nil"/>
              <w:left w:val="nil"/>
              <w:bottom w:val="single" w:sz="8" w:space="0" w:color="auto"/>
              <w:right w:val="single" w:sz="8" w:space="0" w:color="auto"/>
            </w:tcBorders>
            <w:shd w:val="clear" w:color="000000" w:fill="C6E0B4"/>
            <w:vAlign w:val="center"/>
            <w:hideMark/>
          </w:tcPr>
          <w:p w14:paraId="4098D41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56" w:type="dxa"/>
            <w:tcBorders>
              <w:top w:val="nil"/>
              <w:left w:val="nil"/>
              <w:bottom w:val="single" w:sz="8" w:space="0" w:color="auto"/>
              <w:right w:val="single" w:sz="8" w:space="0" w:color="auto"/>
            </w:tcBorders>
            <w:shd w:val="clear" w:color="000000" w:fill="C6E0B4"/>
            <w:vAlign w:val="center"/>
            <w:hideMark/>
          </w:tcPr>
          <w:p w14:paraId="420DE72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2A6A7B3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5206E7D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6DF8252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1773" w:type="dxa"/>
            <w:tcBorders>
              <w:top w:val="nil"/>
              <w:left w:val="nil"/>
              <w:bottom w:val="single" w:sz="8" w:space="0" w:color="auto"/>
              <w:right w:val="single" w:sz="8" w:space="0" w:color="auto"/>
            </w:tcBorders>
            <w:shd w:val="clear" w:color="000000" w:fill="C6E0B4"/>
            <w:vAlign w:val="center"/>
            <w:hideMark/>
          </w:tcPr>
          <w:p w14:paraId="63B6160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5B788BE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3A9CB41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Double Cab Panel Van</w:t>
            </w:r>
          </w:p>
        </w:tc>
        <w:tc>
          <w:tcPr>
            <w:tcW w:w="1047" w:type="dxa"/>
            <w:tcBorders>
              <w:top w:val="nil"/>
              <w:left w:val="nil"/>
              <w:bottom w:val="single" w:sz="8" w:space="0" w:color="auto"/>
              <w:right w:val="single" w:sz="8" w:space="0" w:color="auto"/>
            </w:tcBorders>
            <w:shd w:val="clear" w:color="000000" w:fill="C6E0B4"/>
            <w:vAlign w:val="center"/>
            <w:hideMark/>
          </w:tcPr>
          <w:p w14:paraId="28B61B5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Cargo</w:t>
            </w:r>
          </w:p>
        </w:tc>
        <w:tc>
          <w:tcPr>
            <w:tcW w:w="1047" w:type="dxa"/>
            <w:tcBorders>
              <w:top w:val="nil"/>
              <w:left w:val="nil"/>
              <w:bottom w:val="single" w:sz="8" w:space="0" w:color="auto"/>
              <w:right w:val="single" w:sz="8" w:space="0" w:color="auto"/>
            </w:tcBorders>
            <w:shd w:val="clear" w:color="000000" w:fill="C6E0B4"/>
            <w:vAlign w:val="center"/>
            <w:hideMark/>
          </w:tcPr>
          <w:p w14:paraId="6D43C6E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55" w:type="dxa"/>
            <w:tcBorders>
              <w:top w:val="nil"/>
              <w:left w:val="nil"/>
              <w:bottom w:val="single" w:sz="8" w:space="0" w:color="auto"/>
              <w:right w:val="single" w:sz="8" w:space="0" w:color="auto"/>
            </w:tcBorders>
            <w:shd w:val="clear" w:color="000000" w:fill="C6E0B4"/>
            <w:vAlign w:val="center"/>
            <w:hideMark/>
          </w:tcPr>
          <w:p w14:paraId="5C324DC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RHCD</w:t>
            </w:r>
          </w:p>
        </w:tc>
        <w:tc>
          <w:tcPr>
            <w:tcW w:w="963" w:type="dxa"/>
            <w:tcBorders>
              <w:top w:val="nil"/>
              <w:left w:val="nil"/>
              <w:bottom w:val="single" w:sz="8" w:space="0" w:color="auto"/>
              <w:right w:val="single" w:sz="8" w:space="0" w:color="auto"/>
            </w:tcBorders>
            <w:shd w:val="clear" w:color="000000" w:fill="C6E0B4"/>
            <w:vAlign w:val="center"/>
            <w:hideMark/>
          </w:tcPr>
          <w:p w14:paraId="10DEBE9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000000" w:fill="C6E0B4"/>
            <w:vAlign w:val="center"/>
            <w:hideMark/>
          </w:tcPr>
          <w:p w14:paraId="4C432F0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4870F16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73" w:type="dxa"/>
            <w:tcBorders>
              <w:top w:val="nil"/>
              <w:left w:val="nil"/>
              <w:bottom w:val="single" w:sz="8" w:space="0" w:color="auto"/>
              <w:right w:val="single" w:sz="8" w:space="0" w:color="auto"/>
            </w:tcBorders>
            <w:shd w:val="clear" w:color="000000" w:fill="C6E0B4"/>
            <w:vAlign w:val="center"/>
            <w:hideMark/>
          </w:tcPr>
          <w:p w14:paraId="2FE98A3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2D67D6E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4" w:type="dxa"/>
            <w:tcBorders>
              <w:top w:val="nil"/>
              <w:left w:val="nil"/>
              <w:bottom w:val="single" w:sz="8" w:space="0" w:color="auto"/>
              <w:right w:val="single" w:sz="8" w:space="0" w:color="auto"/>
            </w:tcBorders>
            <w:shd w:val="clear" w:color="000000" w:fill="C6E0B4"/>
            <w:vAlign w:val="center"/>
            <w:hideMark/>
          </w:tcPr>
          <w:p w14:paraId="03ACA9A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Cargo Door open</w:t>
            </w:r>
          </w:p>
        </w:tc>
        <w:tc>
          <w:tcPr>
            <w:tcW w:w="1082" w:type="dxa"/>
            <w:tcBorders>
              <w:top w:val="nil"/>
              <w:left w:val="double" w:sz="6" w:space="0" w:color="auto"/>
              <w:bottom w:val="single" w:sz="8" w:space="0" w:color="auto"/>
              <w:right w:val="nil"/>
            </w:tcBorders>
            <w:shd w:val="clear" w:color="000000" w:fill="C6E0B4"/>
            <w:vAlign w:val="center"/>
            <w:hideMark/>
          </w:tcPr>
          <w:p w14:paraId="11F5FD1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Cargo</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24FAE10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4EE3C142"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40C2B7E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00001-sub15</w:t>
            </w:r>
          </w:p>
        </w:tc>
        <w:tc>
          <w:tcPr>
            <w:tcW w:w="437" w:type="dxa"/>
            <w:tcBorders>
              <w:top w:val="nil"/>
              <w:left w:val="nil"/>
              <w:bottom w:val="single" w:sz="8" w:space="0" w:color="auto"/>
              <w:right w:val="single" w:sz="8" w:space="0" w:color="auto"/>
            </w:tcBorders>
            <w:shd w:val="clear" w:color="000000" w:fill="C6E0B4"/>
            <w:vAlign w:val="center"/>
            <w:hideMark/>
          </w:tcPr>
          <w:p w14:paraId="091681E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F81172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56616C5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7286ECA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728" w:type="dxa"/>
            <w:tcBorders>
              <w:top w:val="nil"/>
              <w:left w:val="nil"/>
              <w:bottom w:val="single" w:sz="8" w:space="0" w:color="auto"/>
              <w:right w:val="single" w:sz="8" w:space="0" w:color="auto"/>
            </w:tcBorders>
            <w:shd w:val="clear" w:color="000000" w:fill="C6E0B4"/>
            <w:vAlign w:val="center"/>
            <w:hideMark/>
          </w:tcPr>
          <w:p w14:paraId="3D3267D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51C759F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67D3E41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46E18A5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76" w:type="dxa"/>
            <w:tcBorders>
              <w:top w:val="nil"/>
              <w:left w:val="nil"/>
              <w:bottom w:val="single" w:sz="8" w:space="0" w:color="auto"/>
              <w:right w:val="single" w:sz="8" w:space="0" w:color="auto"/>
            </w:tcBorders>
            <w:shd w:val="clear" w:color="000000" w:fill="C6E0B4"/>
            <w:vAlign w:val="center"/>
            <w:hideMark/>
          </w:tcPr>
          <w:p w14:paraId="5584F27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56" w:type="dxa"/>
            <w:tcBorders>
              <w:top w:val="nil"/>
              <w:left w:val="nil"/>
              <w:bottom w:val="single" w:sz="8" w:space="0" w:color="auto"/>
              <w:right w:val="single" w:sz="8" w:space="0" w:color="auto"/>
            </w:tcBorders>
            <w:shd w:val="clear" w:color="000000" w:fill="C6E0B4"/>
            <w:vAlign w:val="center"/>
            <w:hideMark/>
          </w:tcPr>
          <w:p w14:paraId="685778C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7EC2570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0092238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0169C67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1773" w:type="dxa"/>
            <w:tcBorders>
              <w:top w:val="nil"/>
              <w:left w:val="nil"/>
              <w:bottom w:val="single" w:sz="8" w:space="0" w:color="auto"/>
              <w:right w:val="single" w:sz="8" w:space="0" w:color="auto"/>
            </w:tcBorders>
            <w:shd w:val="clear" w:color="000000" w:fill="C6E0B4"/>
            <w:vAlign w:val="center"/>
            <w:hideMark/>
          </w:tcPr>
          <w:p w14:paraId="51F0781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113BBEB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3C0F5D9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Single Cab Panel Van</w:t>
            </w:r>
          </w:p>
        </w:tc>
        <w:tc>
          <w:tcPr>
            <w:tcW w:w="1047" w:type="dxa"/>
            <w:tcBorders>
              <w:top w:val="nil"/>
              <w:left w:val="nil"/>
              <w:bottom w:val="single" w:sz="8" w:space="0" w:color="auto"/>
              <w:right w:val="single" w:sz="8" w:space="0" w:color="auto"/>
            </w:tcBorders>
            <w:shd w:val="clear" w:color="000000" w:fill="C6E0B4"/>
            <w:vAlign w:val="center"/>
            <w:hideMark/>
          </w:tcPr>
          <w:p w14:paraId="3486937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Cargo</w:t>
            </w:r>
          </w:p>
        </w:tc>
        <w:tc>
          <w:tcPr>
            <w:tcW w:w="1047" w:type="dxa"/>
            <w:tcBorders>
              <w:top w:val="nil"/>
              <w:left w:val="nil"/>
              <w:bottom w:val="single" w:sz="8" w:space="0" w:color="auto"/>
              <w:right w:val="single" w:sz="8" w:space="0" w:color="auto"/>
            </w:tcBorders>
            <w:shd w:val="clear" w:color="000000" w:fill="C6E0B4"/>
            <w:vAlign w:val="center"/>
            <w:hideMark/>
          </w:tcPr>
          <w:p w14:paraId="29D52B9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55" w:type="dxa"/>
            <w:tcBorders>
              <w:top w:val="nil"/>
              <w:left w:val="nil"/>
              <w:bottom w:val="single" w:sz="8" w:space="0" w:color="auto"/>
              <w:right w:val="single" w:sz="8" w:space="0" w:color="auto"/>
            </w:tcBorders>
            <w:shd w:val="clear" w:color="000000" w:fill="C6E0B4"/>
            <w:vAlign w:val="center"/>
            <w:hideMark/>
          </w:tcPr>
          <w:p w14:paraId="71F6A32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RHCD</w:t>
            </w:r>
          </w:p>
        </w:tc>
        <w:tc>
          <w:tcPr>
            <w:tcW w:w="963" w:type="dxa"/>
            <w:tcBorders>
              <w:top w:val="nil"/>
              <w:left w:val="nil"/>
              <w:bottom w:val="single" w:sz="8" w:space="0" w:color="auto"/>
              <w:right w:val="single" w:sz="8" w:space="0" w:color="auto"/>
            </w:tcBorders>
            <w:shd w:val="clear" w:color="000000" w:fill="C6E0B4"/>
            <w:vAlign w:val="center"/>
            <w:hideMark/>
          </w:tcPr>
          <w:p w14:paraId="1DDF460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000000" w:fill="C6E0B4"/>
            <w:vAlign w:val="center"/>
            <w:hideMark/>
          </w:tcPr>
          <w:p w14:paraId="198E291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7DCA900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 + Rear</w:t>
            </w:r>
          </w:p>
        </w:tc>
        <w:tc>
          <w:tcPr>
            <w:tcW w:w="973" w:type="dxa"/>
            <w:tcBorders>
              <w:top w:val="nil"/>
              <w:left w:val="nil"/>
              <w:bottom w:val="single" w:sz="8" w:space="0" w:color="auto"/>
              <w:right w:val="single" w:sz="8" w:space="0" w:color="auto"/>
            </w:tcBorders>
            <w:shd w:val="clear" w:color="000000" w:fill="C6E0B4"/>
            <w:vAlign w:val="center"/>
            <w:hideMark/>
          </w:tcPr>
          <w:p w14:paraId="5F04130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3A5A5C6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4" w:type="dxa"/>
            <w:tcBorders>
              <w:top w:val="nil"/>
              <w:left w:val="nil"/>
              <w:bottom w:val="single" w:sz="8" w:space="0" w:color="auto"/>
              <w:right w:val="single" w:sz="8" w:space="0" w:color="auto"/>
            </w:tcBorders>
            <w:shd w:val="clear" w:color="000000" w:fill="C6E0B4"/>
            <w:vAlign w:val="center"/>
            <w:hideMark/>
          </w:tcPr>
          <w:p w14:paraId="37973D4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Cargo Door open</w:t>
            </w:r>
          </w:p>
        </w:tc>
        <w:tc>
          <w:tcPr>
            <w:tcW w:w="1082" w:type="dxa"/>
            <w:tcBorders>
              <w:top w:val="nil"/>
              <w:left w:val="double" w:sz="6" w:space="0" w:color="auto"/>
              <w:bottom w:val="single" w:sz="8" w:space="0" w:color="auto"/>
              <w:right w:val="nil"/>
            </w:tcBorders>
            <w:shd w:val="clear" w:color="000000" w:fill="C6E0B4"/>
            <w:vAlign w:val="center"/>
            <w:hideMark/>
          </w:tcPr>
          <w:p w14:paraId="401765B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Cargo</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5CA55CB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3D31AC4D"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1279F1D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00001-sub16</w:t>
            </w:r>
          </w:p>
        </w:tc>
        <w:tc>
          <w:tcPr>
            <w:tcW w:w="437" w:type="dxa"/>
            <w:tcBorders>
              <w:top w:val="nil"/>
              <w:left w:val="nil"/>
              <w:bottom w:val="single" w:sz="8" w:space="0" w:color="auto"/>
              <w:right w:val="single" w:sz="8" w:space="0" w:color="auto"/>
            </w:tcBorders>
            <w:shd w:val="clear" w:color="000000" w:fill="C6E0B4"/>
            <w:vAlign w:val="center"/>
            <w:hideMark/>
          </w:tcPr>
          <w:p w14:paraId="6B3ECDE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636DA46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0048F7F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8" w:type="dxa"/>
            <w:tcBorders>
              <w:top w:val="nil"/>
              <w:left w:val="nil"/>
              <w:bottom w:val="single" w:sz="8" w:space="0" w:color="auto"/>
              <w:right w:val="single" w:sz="8" w:space="0" w:color="auto"/>
            </w:tcBorders>
            <w:shd w:val="clear" w:color="000000" w:fill="C6E0B4"/>
            <w:vAlign w:val="center"/>
            <w:hideMark/>
          </w:tcPr>
          <w:p w14:paraId="0A5C509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728" w:type="dxa"/>
            <w:tcBorders>
              <w:top w:val="nil"/>
              <w:left w:val="nil"/>
              <w:bottom w:val="single" w:sz="8" w:space="0" w:color="auto"/>
              <w:right w:val="single" w:sz="8" w:space="0" w:color="auto"/>
            </w:tcBorders>
            <w:shd w:val="clear" w:color="000000" w:fill="C6E0B4"/>
            <w:vAlign w:val="center"/>
            <w:hideMark/>
          </w:tcPr>
          <w:p w14:paraId="128D40C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4FFAB47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5FE98A2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1D65478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76" w:type="dxa"/>
            <w:tcBorders>
              <w:top w:val="nil"/>
              <w:left w:val="nil"/>
              <w:bottom w:val="single" w:sz="8" w:space="0" w:color="auto"/>
              <w:right w:val="single" w:sz="8" w:space="0" w:color="auto"/>
            </w:tcBorders>
            <w:shd w:val="clear" w:color="000000" w:fill="C6E0B4"/>
            <w:vAlign w:val="center"/>
            <w:hideMark/>
          </w:tcPr>
          <w:p w14:paraId="517574E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56" w:type="dxa"/>
            <w:tcBorders>
              <w:top w:val="nil"/>
              <w:left w:val="nil"/>
              <w:bottom w:val="single" w:sz="8" w:space="0" w:color="auto"/>
              <w:right w:val="single" w:sz="8" w:space="0" w:color="auto"/>
            </w:tcBorders>
            <w:shd w:val="clear" w:color="000000" w:fill="C6E0B4"/>
            <w:vAlign w:val="center"/>
            <w:hideMark/>
          </w:tcPr>
          <w:p w14:paraId="2211EB7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2482837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DF9C97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2B2A94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1773" w:type="dxa"/>
            <w:tcBorders>
              <w:top w:val="nil"/>
              <w:left w:val="nil"/>
              <w:bottom w:val="single" w:sz="8" w:space="0" w:color="auto"/>
              <w:right w:val="single" w:sz="8" w:space="0" w:color="auto"/>
            </w:tcBorders>
            <w:shd w:val="clear" w:color="000000" w:fill="C6E0B4"/>
            <w:vAlign w:val="center"/>
            <w:hideMark/>
          </w:tcPr>
          <w:p w14:paraId="0B14FAD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3EE7A8C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5841B2C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Single Cab Panel Van</w:t>
            </w:r>
          </w:p>
        </w:tc>
        <w:tc>
          <w:tcPr>
            <w:tcW w:w="1047" w:type="dxa"/>
            <w:tcBorders>
              <w:top w:val="nil"/>
              <w:left w:val="nil"/>
              <w:bottom w:val="single" w:sz="8" w:space="0" w:color="auto"/>
              <w:right w:val="single" w:sz="8" w:space="0" w:color="auto"/>
            </w:tcBorders>
            <w:shd w:val="clear" w:color="000000" w:fill="C6E0B4"/>
            <w:vAlign w:val="center"/>
            <w:hideMark/>
          </w:tcPr>
          <w:p w14:paraId="6B736A4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Cargo</w:t>
            </w:r>
          </w:p>
        </w:tc>
        <w:tc>
          <w:tcPr>
            <w:tcW w:w="1047" w:type="dxa"/>
            <w:tcBorders>
              <w:top w:val="nil"/>
              <w:left w:val="nil"/>
              <w:bottom w:val="single" w:sz="8" w:space="0" w:color="auto"/>
              <w:right w:val="single" w:sz="8" w:space="0" w:color="auto"/>
            </w:tcBorders>
            <w:shd w:val="clear" w:color="000000" w:fill="C6E0B4"/>
            <w:vAlign w:val="center"/>
            <w:hideMark/>
          </w:tcPr>
          <w:p w14:paraId="45C03F2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55" w:type="dxa"/>
            <w:tcBorders>
              <w:top w:val="nil"/>
              <w:left w:val="nil"/>
              <w:bottom w:val="single" w:sz="8" w:space="0" w:color="auto"/>
              <w:right w:val="single" w:sz="8" w:space="0" w:color="auto"/>
            </w:tcBorders>
            <w:shd w:val="clear" w:color="000000" w:fill="C6E0B4"/>
            <w:vAlign w:val="center"/>
            <w:hideMark/>
          </w:tcPr>
          <w:p w14:paraId="7B4327E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RHCD</w:t>
            </w:r>
          </w:p>
        </w:tc>
        <w:tc>
          <w:tcPr>
            <w:tcW w:w="963" w:type="dxa"/>
            <w:tcBorders>
              <w:top w:val="nil"/>
              <w:left w:val="nil"/>
              <w:bottom w:val="single" w:sz="8" w:space="0" w:color="auto"/>
              <w:right w:val="single" w:sz="8" w:space="0" w:color="auto"/>
            </w:tcBorders>
            <w:shd w:val="clear" w:color="000000" w:fill="C6E0B4"/>
            <w:vAlign w:val="center"/>
            <w:hideMark/>
          </w:tcPr>
          <w:p w14:paraId="5A5EFBB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000000" w:fill="C6E0B4"/>
            <w:vAlign w:val="center"/>
            <w:hideMark/>
          </w:tcPr>
          <w:p w14:paraId="08EAC4C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318C4D2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w:t>
            </w:r>
          </w:p>
        </w:tc>
        <w:tc>
          <w:tcPr>
            <w:tcW w:w="973" w:type="dxa"/>
            <w:tcBorders>
              <w:top w:val="nil"/>
              <w:left w:val="nil"/>
              <w:bottom w:val="single" w:sz="8" w:space="0" w:color="auto"/>
              <w:right w:val="single" w:sz="8" w:space="0" w:color="auto"/>
            </w:tcBorders>
            <w:shd w:val="clear" w:color="000000" w:fill="C6E0B4"/>
            <w:vAlign w:val="center"/>
            <w:hideMark/>
          </w:tcPr>
          <w:p w14:paraId="6E78ADD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26B2787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4" w:type="dxa"/>
            <w:tcBorders>
              <w:top w:val="nil"/>
              <w:left w:val="nil"/>
              <w:bottom w:val="single" w:sz="8" w:space="0" w:color="auto"/>
              <w:right w:val="single" w:sz="8" w:space="0" w:color="auto"/>
            </w:tcBorders>
            <w:shd w:val="clear" w:color="000000" w:fill="C6E0B4"/>
            <w:vAlign w:val="center"/>
            <w:hideMark/>
          </w:tcPr>
          <w:p w14:paraId="27C5034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BEC open</w:t>
            </w:r>
          </w:p>
        </w:tc>
        <w:tc>
          <w:tcPr>
            <w:tcW w:w="1082" w:type="dxa"/>
            <w:tcBorders>
              <w:top w:val="nil"/>
              <w:left w:val="double" w:sz="6" w:space="0" w:color="auto"/>
              <w:bottom w:val="single" w:sz="8" w:space="0" w:color="auto"/>
              <w:right w:val="nil"/>
            </w:tcBorders>
            <w:shd w:val="clear" w:color="000000" w:fill="C6E0B4"/>
            <w:vAlign w:val="center"/>
            <w:hideMark/>
          </w:tcPr>
          <w:p w14:paraId="4C1C0A5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Cargo</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6AC5B15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42D82C50"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35ABE15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00001-sub17</w:t>
            </w:r>
          </w:p>
        </w:tc>
        <w:tc>
          <w:tcPr>
            <w:tcW w:w="437" w:type="dxa"/>
            <w:tcBorders>
              <w:top w:val="nil"/>
              <w:left w:val="nil"/>
              <w:bottom w:val="single" w:sz="8" w:space="0" w:color="auto"/>
              <w:right w:val="single" w:sz="8" w:space="0" w:color="auto"/>
            </w:tcBorders>
            <w:shd w:val="clear" w:color="000000" w:fill="C6E0B4"/>
            <w:vAlign w:val="center"/>
            <w:hideMark/>
          </w:tcPr>
          <w:p w14:paraId="1DEF7DA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07B41D0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23C95EB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7F438AE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728" w:type="dxa"/>
            <w:tcBorders>
              <w:top w:val="nil"/>
              <w:left w:val="nil"/>
              <w:bottom w:val="single" w:sz="8" w:space="0" w:color="auto"/>
              <w:right w:val="single" w:sz="8" w:space="0" w:color="auto"/>
            </w:tcBorders>
            <w:shd w:val="clear" w:color="000000" w:fill="C6E0B4"/>
            <w:vAlign w:val="center"/>
            <w:hideMark/>
          </w:tcPr>
          <w:p w14:paraId="5D3422B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423E6C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6059FBA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7718CDF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76" w:type="dxa"/>
            <w:tcBorders>
              <w:top w:val="nil"/>
              <w:left w:val="nil"/>
              <w:bottom w:val="single" w:sz="8" w:space="0" w:color="auto"/>
              <w:right w:val="single" w:sz="8" w:space="0" w:color="auto"/>
            </w:tcBorders>
            <w:shd w:val="clear" w:color="000000" w:fill="C6E0B4"/>
            <w:vAlign w:val="center"/>
            <w:hideMark/>
          </w:tcPr>
          <w:p w14:paraId="0DA2B72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56" w:type="dxa"/>
            <w:tcBorders>
              <w:top w:val="nil"/>
              <w:left w:val="nil"/>
              <w:bottom w:val="single" w:sz="8" w:space="0" w:color="auto"/>
              <w:right w:val="single" w:sz="8" w:space="0" w:color="auto"/>
            </w:tcBorders>
            <w:shd w:val="clear" w:color="000000" w:fill="C6E0B4"/>
            <w:vAlign w:val="center"/>
            <w:hideMark/>
          </w:tcPr>
          <w:p w14:paraId="36592A0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15AD7C9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B90D1D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DCE248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1773" w:type="dxa"/>
            <w:tcBorders>
              <w:top w:val="nil"/>
              <w:left w:val="nil"/>
              <w:bottom w:val="single" w:sz="8" w:space="0" w:color="auto"/>
              <w:right w:val="single" w:sz="8" w:space="0" w:color="auto"/>
            </w:tcBorders>
            <w:shd w:val="clear" w:color="000000" w:fill="C6E0B4"/>
            <w:vAlign w:val="center"/>
            <w:hideMark/>
          </w:tcPr>
          <w:p w14:paraId="285C349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7459A39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2DE6074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Single Cab Panel Van</w:t>
            </w:r>
          </w:p>
        </w:tc>
        <w:tc>
          <w:tcPr>
            <w:tcW w:w="1047" w:type="dxa"/>
            <w:tcBorders>
              <w:top w:val="nil"/>
              <w:left w:val="nil"/>
              <w:bottom w:val="single" w:sz="8" w:space="0" w:color="auto"/>
              <w:right w:val="single" w:sz="8" w:space="0" w:color="auto"/>
            </w:tcBorders>
            <w:shd w:val="clear" w:color="000000" w:fill="C6E0B4"/>
            <w:vAlign w:val="center"/>
            <w:hideMark/>
          </w:tcPr>
          <w:p w14:paraId="6CB177B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Cargo</w:t>
            </w:r>
          </w:p>
        </w:tc>
        <w:tc>
          <w:tcPr>
            <w:tcW w:w="1047" w:type="dxa"/>
            <w:tcBorders>
              <w:top w:val="nil"/>
              <w:left w:val="nil"/>
              <w:bottom w:val="single" w:sz="8" w:space="0" w:color="auto"/>
              <w:right w:val="single" w:sz="8" w:space="0" w:color="auto"/>
            </w:tcBorders>
            <w:shd w:val="clear" w:color="000000" w:fill="C6E0B4"/>
            <w:vAlign w:val="center"/>
            <w:hideMark/>
          </w:tcPr>
          <w:p w14:paraId="6F4ABAA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55" w:type="dxa"/>
            <w:tcBorders>
              <w:top w:val="nil"/>
              <w:left w:val="nil"/>
              <w:bottom w:val="single" w:sz="8" w:space="0" w:color="auto"/>
              <w:right w:val="single" w:sz="8" w:space="0" w:color="auto"/>
            </w:tcBorders>
            <w:shd w:val="clear" w:color="000000" w:fill="C6E0B4"/>
            <w:vAlign w:val="center"/>
            <w:hideMark/>
          </w:tcPr>
          <w:p w14:paraId="20E6F58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Liftgate</w:t>
            </w:r>
          </w:p>
        </w:tc>
        <w:tc>
          <w:tcPr>
            <w:tcW w:w="963" w:type="dxa"/>
            <w:tcBorders>
              <w:top w:val="nil"/>
              <w:left w:val="nil"/>
              <w:bottom w:val="single" w:sz="8" w:space="0" w:color="auto"/>
              <w:right w:val="single" w:sz="8" w:space="0" w:color="auto"/>
            </w:tcBorders>
            <w:shd w:val="clear" w:color="000000" w:fill="C6E0B4"/>
            <w:vAlign w:val="center"/>
            <w:hideMark/>
          </w:tcPr>
          <w:p w14:paraId="57660EB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000000" w:fill="C6E0B4"/>
            <w:vAlign w:val="center"/>
            <w:hideMark/>
          </w:tcPr>
          <w:p w14:paraId="014E5D3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3659DFD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 + Rear</w:t>
            </w:r>
          </w:p>
        </w:tc>
        <w:tc>
          <w:tcPr>
            <w:tcW w:w="973" w:type="dxa"/>
            <w:tcBorders>
              <w:top w:val="nil"/>
              <w:left w:val="nil"/>
              <w:bottom w:val="single" w:sz="8" w:space="0" w:color="auto"/>
              <w:right w:val="single" w:sz="8" w:space="0" w:color="auto"/>
            </w:tcBorders>
            <w:shd w:val="clear" w:color="000000" w:fill="C6E0B4"/>
            <w:vAlign w:val="center"/>
            <w:hideMark/>
          </w:tcPr>
          <w:p w14:paraId="30EC258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6E69623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4" w:type="dxa"/>
            <w:tcBorders>
              <w:top w:val="nil"/>
              <w:left w:val="nil"/>
              <w:bottom w:val="single" w:sz="8" w:space="0" w:color="auto"/>
              <w:right w:val="single" w:sz="8" w:space="0" w:color="auto"/>
            </w:tcBorders>
            <w:shd w:val="clear" w:color="000000" w:fill="C6E0B4"/>
            <w:vAlign w:val="center"/>
            <w:hideMark/>
          </w:tcPr>
          <w:p w14:paraId="5BEAE46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Cargo Door open</w:t>
            </w:r>
          </w:p>
        </w:tc>
        <w:tc>
          <w:tcPr>
            <w:tcW w:w="1082" w:type="dxa"/>
            <w:tcBorders>
              <w:top w:val="nil"/>
              <w:left w:val="double" w:sz="6" w:space="0" w:color="auto"/>
              <w:bottom w:val="single" w:sz="8" w:space="0" w:color="auto"/>
              <w:right w:val="nil"/>
            </w:tcBorders>
            <w:shd w:val="clear" w:color="000000" w:fill="C6E0B4"/>
            <w:vAlign w:val="center"/>
            <w:hideMark/>
          </w:tcPr>
          <w:p w14:paraId="5D4A05D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Cargo</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7BCEAD3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267C6D0C"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7A28D35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00001-sub18</w:t>
            </w:r>
          </w:p>
        </w:tc>
        <w:tc>
          <w:tcPr>
            <w:tcW w:w="437" w:type="dxa"/>
            <w:tcBorders>
              <w:top w:val="nil"/>
              <w:left w:val="nil"/>
              <w:bottom w:val="single" w:sz="8" w:space="0" w:color="auto"/>
              <w:right w:val="single" w:sz="8" w:space="0" w:color="auto"/>
            </w:tcBorders>
            <w:shd w:val="clear" w:color="000000" w:fill="C6E0B4"/>
            <w:vAlign w:val="center"/>
            <w:hideMark/>
          </w:tcPr>
          <w:p w14:paraId="0B40F8D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56962A9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59ECB35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8" w:type="dxa"/>
            <w:tcBorders>
              <w:top w:val="nil"/>
              <w:left w:val="nil"/>
              <w:bottom w:val="single" w:sz="8" w:space="0" w:color="auto"/>
              <w:right w:val="single" w:sz="8" w:space="0" w:color="auto"/>
            </w:tcBorders>
            <w:shd w:val="clear" w:color="000000" w:fill="C6E0B4"/>
            <w:vAlign w:val="center"/>
            <w:hideMark/>
          </w:tcPr>
          <w:p w14:paraId="68A87A8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728" w:type="dxa"/>
            <w:tcBorders>
              <w:top w:val="nil"/>
              <w:left w:val="nil"/>
              <w:bottom w:val="single" w:sz="8" w:space="0" w:color="auto"/>
              <w:right w:val="single" w:sz="8" w:space="0" w:color="auto"/>
            </w:tcBorders>
            <w:shd w:val="clear" w:color="000000" w:fill="C6E0B4"/>
            <w:vAlign w:val="center"/>
            <w:hideMark/>
          </w:tcPr>
          <w:p w14:paraId="22706A4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4DAAD1B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2D3CD0E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1126B27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76" w:type="dxa"/>
            <w:tcBorders>
              <w:top w:val="nil"/>
              <w:left w:val="nil"/>
              <w:bottom w:val="single" w:sz="8" w:space="0" w:color="auto"/>
              <w:right w:val="single" w:sz="8" w:space="0" w:color="auto"/>
            </w:tcBorders>
            <w:shd w:val="clear" w:color="000000" w:fill="C6E0B4"/>
            <w:vAlign w:val="center"/>
            <w:hideMark/>
          </w:tcPr>
          <w:p w14:paraId="149A425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56" w:type="dxa"/>
            <w:tcBorders>
              <w:top w:val="nil"/>
              <w:left w:val="nil"/>
              <w:bottom w:val="single" w:sz="8" w:space="0" w:color="auto"/>
              <w:right w:val="single" w:sz="8" w:space="0" w:color="auto"/>
            </w:tcBorders>
            <w:shd w:val="clear" w:color="000000" w:fill="C6E0B4"/>
            <w:vAlign w:val="center"/>
            <w:hideMark/>
          </w:tcPr>
          <w:p w14:paraId="7CEF269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7DA96BA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6793505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197CEFE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1773" w:type="dxa"/>
            <w:tcBorders>
              <w:top w:val="nil"/>
              <w:left w:val="nil"/>
              <w:bottom w:val="single" w:sz="8" w:space="0" w:color="auto"/>
              <w:right w:val="single" w:sz="8" w:space="0" w:color="auto"/>
            </w:tcBorders>
            <w:shd w:val="clear" w:color="000000" w:fill="C6E0B4"/>
            <w:vAlign w:val="center"/>
            <w:hideMark/>
          </w:tcPr>
          <w:p w14:paraId="690BEE1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09B9062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1A2CCE7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Single Cab Panel Van</w:t>
            </w:r>
          </w:p>
        </w:tc>
        <w:tc>
          <w:tcPr>
            <w:tcW w:w="1047" w:type="dxa"/>
            <w:tcBorders>
              <w:top w:val="nil"/>
              <w:left w:val="nil"/>
              <w:bottom w:val="single" w:sz="8" w:space="0" w:color="auto"/>
              <w:right w:val="single" w:sz="8" w:space="0" w:color="auto"/>
            </w:tcBorders>
            <w:shd w:val="clear" w:color="000000" w:fill="C6E0B4"/>
            <w:vAlign w:val="center"/>
            <w:hideMark/>
          </w:tcPr>
          <w:p w14:paraId="43F8B69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Cargo</w:t>
            </w:r>
          </w:p>
        </w:tc>
        <w:tc>
          <w:tcPr>
            <w:tcW w:w="1047" w:type="dxa"/>
            <w:tcBorders>
              <w:top w:val="nil"/>
              <w:left w:val="nil"/>
              <w:bottom w:val="single" w:sz="8" w:space="0" w:color="auto"/>
              <w:right w:val="single" w:sz="8" w:space="0" w:color="auto"/>
            </w:tcBorders>
            <w:shd w:val="clear" w:color="000000" w:fill="C6E0B4"/>
            <w:vAlign w:val="center"/>
            <w:hideMark/>
          </w:tcPr>
          <w:p w14:paraId="3780B9A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55" w:type="dxa"/>
            <w:tcBorders>
              <w:top w:val="nil"/>
              <w:left w:val="nil"/>
              <w:bottom w:val="single" w:sz="8" w:space="0" w:color="auto"/>
              <w:right w:val="single" w:sz="8" w:space="0" w:color="auto"/>
            </w:tcBorders>
            <w:shd w:val="clear" w:color="000000" w:fill="C6E0B4"/>
            <w:vAlign w:val="center"/>
            <w:hideMark/>
          </w:tcPr>
          <w:p w14:paraId="605E575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Liftgate</w:t>
            </w:r>
          </w:p>
        </w:tc>
        <w:tc>
          <w:tcPr>
            <w:tcW w:w="963" w:type="dxa"/>
            <w:tcBorders>
              <w:top w:val="nil"/>
              <w:left w:val="nil"/>
              <w:bottom w:val="single" w:sz="8" w:space="0" w:color="auto"/>
              <w:right w:val="single" w:sz="8" w:space="0" w:color="auto"/>
            </w:tcBorders>
            <w:shd w:val="clear" w:color="000000" w:fill="C6E0B4"/>
            <w:vAlign w:val="center"/>
            <w:hideMark/>
          </w:tcPr>
          <w:p w14:paraId="1E49762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000000" w:fill="C6E0B4"/>
            <w:vAlign w:val="center"/>
            <w:hideMark/>
          </w:tcPr>
          <w:p w14:paraId="03459B7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2069148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w:t>
            </w:r>
          </w:p>
        </w:tc>
        <w:tc>
          <w:tcPr>
            <w:tcW w:w="973" w:type="dxa"/>
            <w:tcBorders>
              <w:top w:val="nil"/>
              <w:left w:val="nil"/>
              <w:bottom w:val="single" w:sz="8" w:space="0" w:color="auto"/>
              <w:right w:val="single" w:sz="8" w:space="0" w:color="auto"/>
            </w:tcBorders>
            <w:shd w:val="clear" w:color="000000" w:fill="C6E0B4"/>
            <w:vAlign w:val="center"/>
            <w:hideMark/>
          </w:tcPr>
          <w:p w14:paraId="7A44FD5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43B71CD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4" w:type="dxa"/>
            <w:tcBorders>
              <w:top w:val="nil"/>
              <w:left w:val="nil"/>
              <w:bottom w:val="single" w:sz="8" w:space="0" w:color="auto"/>
              <w:right w:val="single" w:sz="8" w:space="0" w:color="auto"/>
            </w:tcBorders>
            <w:shd w:val="clear" w:color="000000" w:fill="C6E0B4"/>
            <w:vAlign w:val="center"/>
            <w:hideMark/>
          </w:tcPr>
          <w:p w14:paraId="62D9324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BEC open</w:t>
            </w:r>
          </w:p>
        </w:tc>
        <w:tc>
          <w:tcPr>
            <w:tcW w:w="1082" w:type="dxa"/>
            <w:tcBorders>
              <w:top w:val="nil"/>
              <w:left w:val="double" w:sz="6" w:space="0" w:color="auto"/>
              <w:bottom w:val="single" w:sz="8" w:space="0" w:color="auto"/>
              <w:right w:val="nil"/>
            </w:tcBorders>
            <w:shd w:val="clear" w:color="000000" w:fill="C6E0B4"/>
            <w:vAlign w:val="center"/>
            <w:hideMark/>
          </w:tcPr>
          <w:p w14:paraId="416B8C8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Cargo</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55FB586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022381FF"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0E702D3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00001-sub19</w:t>
            </w:r>
          </w:p>
        </w:tc>
        <w:tc>
          <w:tcPr>
            <w:tcW w:w="437" w:type="dxa"/>
            <w:tcBorders>
              <w:top w:val="nil"/>
              <w:left w:val="nil"/>
              <w:bottom w:val="single" w:sz="8" w:space="0" w:color="auto"/>
              <w:right w:val="single" w:sz="8" w:space="0" w:color="auto"/>
            </w:tcBorders>
            <w:shd w:val="clear" w:color="000000" w:fill="C6E0B4"/>
            <w:vAlign w:val="center"/>
            <w:hideMark/>
          </w:tcPr>
          <w:p w14:paraId="0083783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4EA88D2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333C1EE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247B8F3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728" w:type="dxa"/>
            <w:tcBorders>
              <w:top w:val="nil"/>
              <w:left w:val="nil"/>
              <w:bottom w:val="single" w:sz="8" w:space="0" w:color="auto"/>
              <w:right w:val="single" w:sz="8" w:space="0" w:color="auto"/>
            </w:tcBorders>
            <w:shd w:val="clear" w:color="000000" w:fill="C6E0B4"/>
            <w:vAlign w:val="center"/>
            <w:hideMark/>
          </w:tcPr>
          <w:p w14:paraId="3332FDE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4642C86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0B0FEB1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7CB9D37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76" w:type="dxa"/>
            <w:tcBorders>
              <w:top w:val="nil"/>
              <w:left w:val="nil"/>
              <w:bottom w:val="single" w:sz="8" w:space="0" w:color="auto"/>
              <w:right w:val="single" w:sz="8" w:space="0" w:color="auto"/>
            </w:tcBorders>
            <w:shd w:val="clear" w:color="000000" w:fill="C6E0B4"/>
            <w:vAlign w:val="center"/>
            <w:hideMark/>
          </w:tcPr>
          <w:p w14:paraId="7FF2C32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56" w:type="dxa"/>
            <w:tcBorders>
              <w:top w:val="nil"/>
              <w:left w:val="nil"/>
              <w:bottom w:val="single" w:sz="8" w:space="0" w:color="auto"/>
              <w:right w:val="single" w:sz="8" w:space="0" w:color="auto"/>
            </w:tcBorders>
            <w:shd w:val="clear" w:color="000000" w:fill="C6E0B4"/>
            <w:vAlign w:val="center"/>
            <w:hideMark/>
          </w:tcPr>
          <w:p w14:paraId="1F3605F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76908BC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224E6AF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56974E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1773" w:type="dxa"/>
            <w:tcBorders>
              <w:top w:val="nil"/>
              <w:left w:val="nil"/>
              <w:bottom w:val="single" w:sz="8" w:space="0" w:color="auto"/>
              <w:right w:val="single" w:sz="8" w:space="0" w:color="auto"/>
            </w:tcBorders>
            <w:shd w:val="clear" w:color="000000" w:fill="C6E0B4"/>
            <w:vAlign w:val="center"/>
            <w:hideMark/>
          </w:tcPr>
          <w:p w14:paraId="29B64AC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515EDEF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3F9BEE6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Double Cab Panel Van</w:t>
            </w:r>
          </w:p>
        </w:tc>
        <w:tc>
          <w:tcPr>
            <w:tcW w:w="1047" w:type="dxa"/>
            <w:tcBorders>
              <w:top w:val="nil"/>
              <w:left w:val="nil"/>
              <w:bottom w:val="single" w:sz="8" w:space="0" w:color="auto"/>
              <w:right w:val="single" w:sz="8" w:space="0" w:color="auto"/>
            </w:tcBorders>
            <w:shd w:val="clear" w:color="000000" w:fill="C6E0B4"/>
            <w:vAlign w:val="center"/>
            <w:hideMark/>
          </w:tcPr>
          <w:p w14:paraId="5C152B3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Cargo</w:t>
            </w:r>
          </w:p>
        </w:tc>
        <w:tc>
          <w:tcPr>
            <w:tcW w:w="1047" w:type="dxa"/>
            <w:tcBorders>
              <w:top w:val="nil"/>
              <w:left w:val="nil"/>
              <w:bottom w:val="single" w:sz="8" w:space="0" w:color="auto"/>
              <w:right w:val="single" w:sz="8" w:space="0" w:color="auto"/>
            </w:tcBorders>
            <w:shd w:val="clear" w:color="000000" w:fill="C6E0B4"/>
            <w:vAlign w:val="center"/>
            <w:hideMark/>
          </w:tcPr>
          <w:p w14:paraId="3327183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55" w:type="dxa"/>
            <w:tcBorders>
              <w:top w:val="nil"/>
              <w:left w:val="nil"/>
              <w:bottom w:val="single" w:sz="8" w:space="0" w:color="auto"/>
              <w:right w:val="single" w:sz="8" w:space="0" w:color="auto"/>
            </w:tcBorders>
            <w:shd w:val="clear" w:color="000000" w:fill="C6E0B4"/>
            <w:vAlign w:val="center"/>
            <w:hideMark/>
          </w:tcPr>
          <w:p w14:paraId="7DD819B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Liftgate</w:t>
            </w:r>
          </w:p>
        </w:tc>
        <w:tc>
          <w:tcPr>
            <w:tcW w:w="963" w:type="dxa"/>
            <w:tcBorders>
              <w:top w:val="nil"/>
              <w:left w:val="nil"/>
              <w:bottom w:val="single" w:sz="8" w:space="0" w:color="auto"/>
              <w:right w:val="single" w:sz="8" w:space="0" w:color="auto"/>
            </w:tcBorders>
            <w:shd w:val="clear" w:color="000000" w:fill="C6E0B4"/>
            <w:vAlign w:val="center"/>
            <w:hideMark/>
          </w:tcPr>
          <w:p w14:paraId="6660773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000000" w:fill="C6E0B4"/>
            <w:vAlign w:val="center"/>
            <w:hideMark/>
          </w:tcPr>
          <w:p w14:paraId="1DCAA07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017A0DF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73" w:type="dxa"/>
            <w:tcBorders>
              <w:top w:val="nil"/>
              <w:left w:val="nil"/>
              <w:bottom w:val="single" w:sz="8" w:space="0" w:color="auto"/>
              <w:right w:val="single" w:sz="8" w:space="0" w:color="auto"/>
            </w:tcBorders>
            <w:shd w:val="clear" w:color="000000" w:fill="C6E0B4"/>
            <w:vAlign w:val="center"/>
            <w:hideMark/>
          </w:tcPr>
          <w:p w14:paraId="4277247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6FBF7BC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4" w:type="dxa"/>
            <w:tcBorders>
              <w:top w:val="nil"/>
              <w:left w:val="nil"/>
              <w:bottom w:val="single" w:sz="8" w:space="0" w:color="auto"/>
              <w:right w:val="single" w:sz="8" w:space="0" w:color="auto"/>
            </w:tcBorders>
            <w:shd w:val="clear" w:color="000000" w:fill="C6E0B4"/>
            <w:vAlign w:val="center"/>
            <w:hideMark/>
          </w:tcPr>
          <w:p w14:paraId="1FFC07E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Cargo Door open</w:t>
            </w:r>
          </w:p>
        </w:tc>
        <w:tc>
          <w:tcPr>
            <w:tcW w:w="1082" w:type="dxa"/>
            <w:tcBorders>
              <w:top w:val="nil"/>
              <w:left w:val="double" w:sz="6" w:space="0" w:color="auto"/>
              <w:bottom w:val="single" w:sz="8" w:space="0" w:color="auto"/>
              <w:right w:val="nil"/>
            </w:tcBorders>
            <w:shd w:val="clear" w:color="000000" w:fill="C6E0B4"/>
            <w:vAlign w:val="center"/>
            <w:hideMark/>
          </w:tcPr>
          <w:p w14:paraId="22C768B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Cargo</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5708A80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020080D1"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273EB88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00001-sub20</w:t>
            </w:r>
          </w:p>
        </w:tc>
        <w:tc>
          <w:tcPr>
            <w:tcW w:w="437" w:type="dxa"/>
            <w:tcBorders>
              <w:top w:val="nil"/>
              <w:left w:val="nil"/>
              <w:bottom w:val="single" w:sz="8" w:space="0" w:color="auto"/>
              <w:right w:val="single" w:sz="8" w:space="0" w:color="auto"/>
            </w:tcBorders>
            <w:shd w:val="clear" w:color="000000" w:fill="C6E0B4"/>
            <w:vAlign w:val="center"/>
            <w:hideMark/>
          </w:tcPr>
          <w:p w14:paraId="2C38EE6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1F1FB9F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1F2E27E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48BE77D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728" w:type="dxa"/>
            <w:tcBorders>
              <w:top w:val="nil"/>
              <w:left w:val="nil"/>
              <w:bottom w:val="single" w:sz="8" w:space="0" w:color="auto"/>
              <w:right w:val="single" w:sz="8" w:space="0" w:color="auto"/>
            </w:tcBorders>
            <w:shd w:val="clear" w:color="000000" w:fill="C6E0B4"/>
            <w:vAlign w:val="center"/>
            <w:hideMark/>
          </w:tcPr>
          <w:p w14:paraId="4E08CE5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42E0F23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4AB9FA0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5BBADA8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76" w:type="dxa"/>
            <w:tcBorders>
              <w:top w:val="nil"/>
              <w:left w:val="nil"/>
              <w:bottom w:val="single" w:sz="8" w:space="0" w:color="auto"/>
              <w:right w:val="single" w:sz="8" w:space="0" w:color="auto"/>
            </w:tcBorders>
            <w:shd w:val="clear" w:color="000000" w:fill="C6E0B4"/>
            <w:vAlign w:val="center"/>
            <w:hideMark/>
          </w:tcPr>
          <w:p w14:paraId="2A5D648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56" w:type="dxa"/>
            <w:tcBorders>
              <w:top w:val="nil"/>
              <w:left w:val="nil"/>
              <w:bottom w:val="single" w:sz="8" w:space="0" w:color="auto"/>
              <w:right w:val="single" w:sz="8" w:space="0" w:color="auto"/>
            </w:tcBorders>
            <w:shd w:val="clear" w:color="000000" w:fill="C6E0B4"/>
            <w:vAlign w:val="center"/>
            <w:hideMark/>
          </w:tcPr>
          <w:p w14:paraId="5BE6447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2BDD76A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6A1CB97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6B03957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1773" w:type="dxa"/>
            <w:tcBorders>
              <w:top w:val="nil"/>
              <w:left w:val="nil"/>
              <w:bottom w:val="single" w:sz="8" w:space="0" w:color="auto"/>
              <w:right w:val="single" w:sz="8" w:space="0" w:color="auto"/>
            </w:tcBorders>
            <w:shd w:val="clear" w:color="000000" w:fill="C6E0B4"/>
            <w:vAlign w:val="center"/>
            <w:hideMark/>
          </w:tcPr>
          <w:p w14:paraId="0389FFE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602A01C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4692FB1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Single Cab Panel Van</w:t>
            </w:r>
          </w:p>
        </w:tc>
        <w:tc>
          <w:tcPr>
            <w:tcW w:w="1047" w:type="dxa"/>
            <w:tcBorders>
              <w:top w:val="nil"/>
              <w:left w:val="nil"/>
              <w:bottom w:val="single" w:sz="8" w:space="0" w:color="auto"/>
              <w:right w:val="single" w:sz="8" w:space="0" w:color="auto"/>
            </w:tcBorders>
            <w:shd w:val="clear" w:color="000000" w:fill="C6E0B4"/>
            <w:vAlign w:val="center"/>
            <w:hideMark/>
          </w:tcPr>
          <w:p w14:paraId="0FB8A73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Cargo</w:t>
            </w:r>
          </w:p>
        </w:tc>
        <w:tc>
          <w:tcPr>
            <w:tcW w:w="1047" w:type="dxa"/>
            <w:tcBorders>
              <w:top w:val="nil"/>
              <w:left w:val="nil"/>
              <w:bottom w:val="single" w:sz="8" w:space="0" w:color="auto"/>
              <w:right w:val="single" w:sz="8" w:space="0" w:color="auto"/>
            </w:tcBorders>
            <w:shd w:val="clear" w:color="000000" w:fill="C6E0B4"/>
            <w:vAlign w:val="center"/>
            <w:hideMark/>
          </w:tcPr>
          <w:p w14:paraId="39F3790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55" w:type="dxa"/>
            <w:tcBorders>
              <w:top w:val="nil"/>
              <w:left w:val="nil"/>
              <w:bottom w:val="single" w:sz="8" w:space="0" w:color="auto"/>
              <w:right w:val="single" w:sz="8" w:space="0" w:color="auto"/>
            </w:tcBorders>
            <w:shd w:val="clear" w:color="000000" w:fill="C6E0B4"/>
            <w:vAlign w:val="center"/>
            <w:hideMark/>
          </w:tcPr>
          <w:p w14:paraId="4C76635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74CE1F7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000000" w:fill="C6E0B4"/>
            <w:vAlign w:val="center"/>
            <w:hideMark/>
          </w:tcPr>
          <w:p w14:paraId="229981F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761C2FC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 + Rear</w:t>
            </w:r>
          </w:p>
        </w:tc>
        <w:tc>
          <w:tcPr>
            <w:tcW w:w="973" w:type="dxa"/>
            <w:tcBorders>
              <w:top w:val="nil"/>
              <w:left w:val="nil"/>
              <w:bottom w:val="single" w:sz="8" w:space="0" w:color="auto"/>
              <w:right w:val="single" w:sz="8" w:space="0" w:color="auto"/>
            </w:tcBorders>
            <w:shd w:val="clear" w:color="000000" w:fill="C6E0B4"/>
            <w:vAlign w:val="center"/>
            <w:hideMark/>
          </w:tcPr>
          <w:p w14:paraId="3260FA7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4D74C0A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4" w:type="dxa"/>
            <w:tcBorders>
              <w:top w:val="nil"/>
              <w:left w:val="nil"/>
              <w:bottom w:val="single" w:sz="8" w:space="0" w:color="auto"/>
              <w:right w:val="single" w:sz="8" w:space="0" w:color="auto"/>
            </w:tcBorders>
            <w:shd w:val="clear" w:color="000000" w:fill="C6E0B4"/>
            <w:vAlign w:val="center"/>
            <w:hideMark/>
          </w:tcPr>
          <w:p w14:paraId="130FAD5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 + Cargo Door open</w:t>
            </w:r>
          </w:p>
        </w:tc>
        <w:tc>
          <w:tcPr>
            <w:tcW w:w="1082" w:type="dxa"/>
            <w:tcBorders>
              <w:top w:val="nil"/>
              <w:left w:val="double" w:sz="6" w:space="0" w:color="auto"/>
              <w:bottom w:val="single" w:sz="8" w:space="0" w:color="auto"/>
              <w:right w:val="nil"/>
            </w:tcBorders>
            <w:shd w:val="clear" w:color="000000" w:fill="C6E0B4"/>
            <w:vAlign w:val="center"/>
            <w:hideMark/>
          </w:tcPr>
          <w:p w14:paraId="5B78F6C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All</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4AA0483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59246007"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685A82E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00001-sub21</w:t>
            </w:r>
          </w:p>
        </w:tc>
        <w:tc>
          <w:tcPr>
            <w:tcW w:w="437" w:type="dxa"/>
            <w:tcBorders>
              <w:top w:val="nil"/>
              <w:left w:val="nil"/>
              <w:bottom w:val="single" w:sz="8" w:space="0" w:color="auto"/>
              <w:right w:val="single" w:sz="8" w:space="0" w:color="auto"/>
            </w:tcBorders>
            <w:shd w:val="clear" w:color="000000" w:fill="C6E0B4"/>
            <w:vAlign w:val="center"/>
            <w:hideMark/>
          </w:tcPr>
          <w:p w14:paraId="735DB65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6D29C65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76AB704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8" w:type="dxa"/>
            <w:tcBorders>
              <w:top w:val="nil"/>
              <w:left w:val="nil"/>
              <w:bottom w:val="single" w:sz="8" w:space="0" w:color="auto"/>
              <w:right w:val="single" w:sz="8" w:space="0" w:color="auto"/>
            </w:tcBorders>
            <w:shd w:val="clear" w:color="000000" w:fill="C6E0B4"/>
            <w:vAlign w:val="center"/>
            <w:hideMark/>
          </w:tcPr>
          <w:p w14:paraId="29FFC1F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728" w:type="dxa"/>
            <w:tcBorders>
              <w:top w:val="nil"/>
              <w:left w:val="nil"/>
              <w:bottom w:val="single" w:sz="8" w:space="0" w:color="auto"/>
              <w:right w:val="single" w:sz="8" w:space="0" w:color="auto"/>
            </w:tcBorders>
            <w:shd w:val="clear" w:color="000000" w:fill="C6E0B4"/>
            <w:vAlign w:val="center"/>
            <w:hideMark/>
          </w:tcPr>
          <w:p w14:paraId="53C1F18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525BDA7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28D86B2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1192CCC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76" w:type="dxa"/>
            <w:tcBorders>
              <w:top w:val="nil"/>
              <w:left w:val="nil"/>
              <w:bottom w:val="single" w:sz="8" w:space="0" w:color="auto"/>
              <w:right w:val="single" w:sz="8" w:space="0" w:color="auto"/>
            </w:tcBorders>
            <w:shd w:val="clear" w:color="000000" w:fill="C6E0B4"/>
            <w:vAlign w:val="center"/>
            <w:hideMark/>
          </w:tcPr>
          <w:p w14:paraId="47C67E1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56" w:type="dxa"/>
            <w:tcBorders>
              <w:top w:val="nil"/>
              <w:left w:val="nil"/>
              <w:bottom w:val="single" w:sz="8" w:space="0" w:color="auto"/>
              <w:right w:val="single" w:sz="8" w:space="0" w:color="auto"/>
            </w:tcBorders>
            <w:shd w:val="clear" w:color="000000" w:fill="C6E0B4"/>
            <w:vAlign w:val="center"/>
            <w:hideMark/>
          </w:tcPr>
          <w:p w14:paraId="24E091C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56461D9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5AEA2BE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64A42FE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1773" w:type="dxa"/>
            <w:tcBorders>
              <w:top w:val="nil"/>
              <w:left w:val="nil"/>
              <w:bottom w:val="single" w:sz="8" w:space="0" w:color="auto"/>
              <w:right w:val="single" w:sz="8" w:space="0" w:color="auto"/>
            </w:tcBorders>
            <w:shd w:val="clear" w:color="000000" w:fill="C6E0B4"/>
            <w:vAlign w:val="center"/>
            <w:hideMark/>
          </w:tcPr>
          <w:p w14:paraId="09CDFCE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3E6C9AF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6781B62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Single Cab Panel Van</w:t>
            </w:r>
          </w:p>
        </w:tc>
        <w:tc>
          <w:tcPr>
            <w:tcW w:w="1047" w:type="dxa"/>
            <w:tcBorders>
              <w:top w:val="nil"/>
              <w:left w:val="nil"/>
              <w:bottom w:val="single" w:sz="8" w:space="0" w:color="auto"/>
              <w:right w:val="single" w:sz="8" w:space="0" w:color="auto"/>
            </w:tcBorders>
            <w:shd w:val="clear" w:color="000000" w:fill="C6E0B4"/>
            <w:vAlign w:val="center"/>
            <w:hideMark/>
          </w:tcPr>
          <w:p w14:paraId="7636718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Cargo</w:t>
            </w:r>
          </w:p>
        </w:tc>
        <w:tc>
          <w:tcPr>
            <w:tcW w:w="1047" w:type="dxa"/>
            <w:tcBorders>
              <w:top w:val="nil"/>
              <w:left w:val="nil"/>
              <w:bottom w:val="single" w:sz="8" w:space="0" w:color="auto"/>
              <w:right w:val="single" w:sz="8" w:space="0" w:color="auto"/>
            </w:tcBorders>
            <w:shd w:val="clear" w:color="000000" w:fill="C6E0B4"/>
            <w:vAlign w:val="center"/>
            <w:hideMark/>
          </w:tcPr>
          <w:p w14:paraId="21AF179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55" w:type="dxa"/>
            <w:tcBorders>
              <w:top w:val="nil"/>
              <w:left w:val="nil"/>
              <w:bottom w:val="single" w:sz="8" w:space="0" w:color="auto"/>
              <w:right w:val="single" w:sz="8" w:space="0" w:color="auto"/>
            </w:tcBorders>
            <w:shd w:val="clear" w:color="000000" w:fill="C6E0B4"/>
            <w:vAlign w:val="center"/>
            <w:hideMark/>
          </w:tcPr>
          <w:p w14:paraId="552824D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001B108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000000" w:fill="C6E0B4"/>
            <w:vAlign w:val="center"/>
            <w:hideMark/>
          </w:tcPr>
          <w:p w14:paraId="295691A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791F198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w:t>
            </w:r>
          </w:p>
        </w:tc>
        <w:tc>
          <w:tcPr>
            <w:tcW w:w="973" w:type="dxa"/>
            <w:tcBorders>
              <w:top w:val="nil"/>
              <w:left w:val="nil"/>
              <w:bottom w:val="single" w:sz="8" w:space="0" w:color="auto"/>
              <w:right w:val="single" w:sz="8" w:space="0" w:color="auto"/>
            </w:tcBorders>
            <w:shd w:val="clear" w:color="000000" w:fill="C6E0B4"/>
            <w:vAlign w:val="center"/>
            <w:hideMark/>
          </w:tcPr>
          <w:p w14:paraId="3924029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35839ED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4" w:type="dxa"/>
            <w:tcBorders>
              <w:top w:val="nil"/>
              <w:left w:val="nil"/>
              <w:bottom w:val="single" w:sz="8" w:space="0" w:color="auto"/>
              <w:right w:val="single" w:sz="8" w:space="0" w:color="auto"/>
            </w:tcBorders>
            <w:shd w:val="clear" w:color="000000" w:fill="C6E0B4"/>
            <w:vAlign w:val="center"/>
            <w:hideMark/>
          </w:tcPr>
          <w:p w14:paraId="157164F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 Door + BEC open</w:t>
            </w:r>
          </w:p>
        </w:tc>
        <w:tc>
          <w:tcPr>
            <w:tcW w:w="1082" w:type="dxa"/>
            <w:tcBorders>
              <w:top w:val="nil"/>
              <w:left w:val="double" w:sz="6" w:space="0" w:color="auto"/>
              <w:bottom w:val="single" w:sz="8" w:space="0" w:color="auto"/>
              <w:right w:val="nil"/>
            </w:tcBorders>
            <w:shd w:val="clear" w:color="000000" w:fill="C6E0B4"/>
            <w:vAlign w:val="center"/>
            <w:hideMark/>
          </w:tcPr>
          <w:p w14:paraId="3A3C114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All</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2D70BD8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3DA9D0CB"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6384C0E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00001-sub22</w:t>
            </w:r>
          </w:p>
        </w:tc>
        <w:tc>
          <w:tcPr>
            <w:tcW w:w="437" w:type="dxa"/>
            <w:tcBorders>
              <w:top w:val="nil"/>
              <w:left w:val="nil"/>
              <w:bottom w:val="single" w:sz="8" w:space="0" w:color="auto"/>
              <w:right w:val="single" w:sz="8" w:space="0" w:color="auto"/>
            </w:tcBorders>
            <w:shd w:val="clear" w:color="000000" w:fill="C6E0B4"/>
            <w:vAlign w:val="center"/>
            <w:hideMark/>
          </w:tcPr>
          <w:p w14:paraId="76E998B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7A9477C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2CC4CCB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14EE48D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728" w:type="dxa"/>
            <w:tcBorders>
              <w:top w:val="nil"/>
              <w:left w:val="nil"/>
              <w:bottom w:val="single" w:sz="8" w:space="0" w:color="auto"/>
              <w:right w:val="single" w:sz="8" w:space="0" w:color="auto"/>
            </w:tcBorders>
            <w:shd w:val="clear" w:color="000000" w:fill="C6E0B4"/>
            <w:vAlign w:val="center"/>
            <w:hideMark/>
          </w:tcPr>
          <w:p w14:paraId="146D616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433FA66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7BE0B24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7623882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76" w:type="dxa"/>
            <w:tcBorders>
              <w:top w:val="nil"/>
              <w:left w:val="nil"/>
              <w:bottom w:val="single" w:sz="8" w:space="0" w:color="auto"/>
              <w:right w:val="single" w:sz="8" w:space="0" w:color="auto"/>
            </w:tcBorders>
            <w:shd w:val="clear" w:color="000000" w:fill="C6E0B4"/>
            <w:vAlign w:val="center"/>
            <w:hideMark/>
          </w:tcPr>
          <w:p w14:paraId="4C2C56C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56" w:type="dxa"/>
            <w:tcBorders>
              <w:top w:val="nil"/>
              <w:left w:val="nil"/>
              <w:bottom w:val="single" w:sz="8" w:space="0" w:color="auto"/>
              <w:right w:val="single" w:sz="8" w:space="0" w:color="auto"/>
            </w:tcBorders>
            <w:shd w:val="clear" w:color="000000" w:fill="C6E0B4"/>
            <w:vAlign w:val="center"/>
            <w:hideMark/>
          </w:tcPr>
          <w:p w14:paraId="5C0AEDA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2A4D2C0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6D9F50D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13EC9CA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1773" w:type="dxa"/>
            <w:tcBorders>
              <w:top w:val="nil"/>
              <w:left w:val="nil"/>
              <w:bottom w:val="single" w:sz="8" w:space="0" w:color="auto"/>
              <w:right w:val="single" w:sz="8" w:space="0" w:color="auto"/>
            </w:tcBorders>
            <w:shd w:val="clear" w:color="000000" w:fill="C6E0B4"/>
            <w:vAlign w:val="center"/>
            <w:hideMark/>
          </w:tcPr>
          <w:p w14:paraId="774258A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4750026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63789CC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Double Cab Panel Van</w:t>
            </w:r>
          </w:p>
        </w:tc>
        <w:tc>
          <w:tcPr>
            <w:tcW w:w="1047" w:type="dxa"/>
            <w:tcBorders>
              <w:top w:val="nil"/>
              <w:left w:val="nil"/>
              <w:bottom w:val="single" w:sz="8" w:space="0" w:color="auto"/>
              <w:right w:val="single" w:sz="8" w:space="0" w:color="auto"/>
            </w:tcBorders>
            <w:shd w:val="clear" w:color="000000" w:fill="C6E0B4"/>
            <w:vAlign w:val="center"/>
            <w:hideMark/>
          </w:tcPr>
          <w:p w14:paraId="25227D9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Cargo</w:t>
            </w:r>
          </w:p>
        </w:tc>
        <w:tc>
          <w:tcPr>
            <w:tcW w:w="1047" w:type="dxa"/>
            <w:tcBorders>
              <w:top w:val="nil"/>
              <w:left w:val="nil"/>
              <w:bottom w:val="single" w:sz="8" w:space="0" w:color="auto"/>
              <w:right w:val="single" w:sz="8" w:space="0" w:color="auto"/>
            </w:tcBorders>
            <w:shd w:val="clear" w:color="000000" w:fill="C6E0B4"/>
            <w:vAlign w:val="center"/>
            <w:hideMark/>
          </w:tcPr>
          <w:p w14:paraId="3737FB4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55" w:type="dxa"/>
            <w:tcBorders>
              <w:top w:val="nil"/>
              <w:left w:val="nil"/>
              <w:bottom w:val="single" w:sz="8" w:space="0" w:color="auto"/>
              <w:right w:val="single" w:sz="8" w:space="0" w:color="auto"/>
            </w:tcBorders>
            <w:shd w:val="clear" w:color="000000" w:fill="C6E0B4"/>
            <w:vAlign w:val="center"/>
            <w:hideMark/>
          </w:tcPr>
          <w:p w14:paraId="79AF468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5430A4C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000000" w:fill="C6E0B4"/>
            <w:vAlign w:val="center"/>
            <w:hideMark/>
          </w:tcPr>
          <w:p w14:paraId="692EE92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47B4064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 + Rear</w:t>
            </w:r>
          </w:p>
        </w:tc>
        <w:tc>
          <w:tcPr>
            <w:tcW w:w="973" w:type="dxa"/>
            <w:tcBorders>
              <w:top w:val="nil"/>
              <w:left w:val="nil"/>
              <w:bottom w:val="single" w:sz="8" w:space="0" w:color="auto"/>
              <w:right w:val="single" w:sz="8" w:space="0" w:color="auto"/>
            </w:tcBorders>
            <w:shd w:val="clear" w:color="000000" w:fill="C6E0B4"/>
            <w:vAlign w:val="center"/>
            <w:hideMark/>
          </w:tcPr>
          <w:p w14:paraId="60612AE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0AB7D5B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4" w:type="dxa"/>
            <w:tcBorders>
              <w:top w:val="nil"/>
              <w:left w:val="nil"/>
              <w:bottom w:val="single" w:sz="8" w:space="0" w:color="auto"/>
              <w:right w:val="single" w:sz="8" w:space="0" w:color="auto"/>
            </w:tcBorders>
            <w:shd w:val="clear" w:color="000000" w:fill="C6E0B4"/>
            <w:vAlign w:val="center"/>
            <w:hideMark/>
          </w:tcPr>
          <w:p w14:paraId="498E48E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 Cargo Door open</w:t>
            </w:r>
          </w:p>
        </w:tc>
        <w:tc>
          <w:tcPr>
            <w:tcW w:w="1082" w:type="dxa"/>
            <w:tcBorders>
              <w:top w:val="nil"/>
              <w:left w:val="double" w:sz="6" w:space="0" w:color="auto"/>
              <w:bottom w:val="single" w:sz="8" w:space="0" w:color="auto"/>
              <w:right w:val="nil"/>
            </w:tcBorders>
            <w:shd w:val="clear" w:color="000000" w:fill="C6E0B4"/>
            <w:vAlign w:val="center"/>
            <w:hideMark/>
          </w:tcPr>
          <w:p w14:paraId="728FE96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All</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15FA480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20A1B232"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36BBC19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00001-sub23</w:t>
            </w:r>
          </w:p>
        </w:tc>
        <w:tc>
          <w:tcPr>
            <w:tcW w:w="437" w:type="dxa"/>
            <w:tcBorders>
              <w:top w:val="nil"/>
              <w:left w:val="nil"/>
              <w:bottom w:val="single" w:sz="8" w:space="0" w:color="auto"/>
              <w:right w:val="single" w:sz="8" w:space="0" w:color="auto"/>
            </w:tcBorders>
            <w:shd w:val="clear" w:color="000000" w:fill="C6E0B4"/>
            <w:vAlign w:val="center"/>
            <w:hideMark/>
          </w:tcPr>
          <w:p w14:paraId="5BFE2FB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41788CD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48BFF16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8" w:type="dxa"/>
            <w:tcBorders>
              <w:top w:val="nil"/>
              <w:left w:val="nil"/>
              <w:bottom w:val="single" w:sz="8" w:space="0" w:color="auto"/>
              <w:right w:val="single" w:sz="8" w:space="0" w:color="auto"/>
            </w:tcBorders>
            <w:shd w:val="clear" w:color="000000" w:fill="C6E0B4"/>
            <w:vAlign w:val="center"/>
            <w:hideMark/>
          </w:tcPr>
          <w:p w14:paraId="069C68A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728" w:type="dxa"/>
            <w:tcBorders>
              <w:top w:val="nil"/>
              <w:left w:val="nil"/>
              <w:bottom w:val="single" w:sz="8" w:space="0" w:color="auto"/>
              <w:right w:val="single" w:sz="8" w:space="0" w:color="auto"/>
            </w:tcBorders>
            <w:shd w:val="clear" w:color="000000" w:fill="C6E0B4"/>
            <w:vAlign w:val="center"/>
            <w:hideMark/>
          </w:tcPr>
          <w:p w14:paraId="396710D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41FE5AA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55E8A23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58A4FBB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76" w:type="dxa"/>
            <w:tcBorders>
              <w:top w:val="nil"/>
              <w:left w:val="nil"/>
              <w:bottom w:val="single" w:sz="8" w:space="0" w:color="auto"/>
              <w:right w:val="single" w:sz="8" w:space="0" w:color="auto"/>
            </w:tcBorders>
            <w:shd w:val="clear" w:color="000000" w:fill="C6E0B4"/>
            <w:vAlign w:val="center"/>
            <w:hideMark/>
          </w:tcPr>
          <w:p w14:paraId="4C5A6BF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56" w:type="dxa"/>
            <w:tcBorders>
              <w:top w:val="nil"/>
              <w:left w:val="nil"/>
              <w:bottom w:val="single" w:sz="8" w:space="0" w:color="auto"/>
              <w:right w:val="single" w:sz="8" w:space="0" w:color="auto"/>
            </w:tcBorders>
            <w:shd w:val="clear" w:color="000000" w:fill="C6E0B4"/>
            <w:vAlign w:val="center"/>
            <w:hideMark/>
          </w:tcPr>
          <w:p w14:paraId="43ED72B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0756E45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2B81F1B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322976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1773" w:type="dxa"/>
            <w:tcBorders>
              <w:top w:val="nil"/>
              <w:left w:val="nil"/>
              <w:bottom w:val="single" w:sz="8" w:space="0" w:color="auto"/>
              <w:right w:val="single" w:sz="8" w:space="0" w:color="auto"/>
            </w:tcBorders>
            <w:shd w:val="clear" w:color="000000" w:fill="C6E0B4"/>
            <w:vAlign w:val="center"/>
            <w:hideMark/>
          </w:tcPr>
          <w:p w14:paraId="511629E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5A5319B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410EC9F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Double Cab Panel Van</w:t>
            </w:r>
          </w:p>
        </w:tc>
        <w:tc>
          <w:tcPr>
            <w:tcW w:w="1047" w:type="dxa"/>
            <w:tcBorders>
              <w:top w:val="nil"/>
              <w:left w:val="nil"/>
              <w:bottom w:val="single" w:sz="8" w:space="0" w:color="auto"/>
              <w:right w:val="single" w:sz="8" w:space="0" w:color="auto"/>
            </w:tcBorders>
            <w:shd w:val="clear" w:color="000000" w:fill="C6E0B4"/>
            <w:vAlign w:val="center"/>
            <w:hideMark/>
          </w:tcPr>
          <w:p w14:paraId="6F67CB7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Cargo</w:t>
            </w:r>
          </w:p>
        </w:tc>
        <w:tc>
          <w:tcPr>
            <w:tcW w:w="1047" w:type="dxa"/>
            <w:tcBorders>
              <w:top w:val="nil"/>
              <w:left w:val="nil"/>
              <w:bottom w:val="single" w:sz="8" w:space="0" w:color="auto"/>
              <w:right w:val="single" w:sz="8" w:space="0" w:color="auto"/>
            </w:tcBorders>
            <w:shd w:val="clear" w:color="000000" w:fill="C6E0B4"/>
            <w:vAlign w:val="center"/>
            <w:hideMark/>
          </w:tcPr>
          <w:p w14:paraId="7BF4BAC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55" w:type="dxa"/>
            <w:tcBorders>
              <w:top w:val="nil"/>
              <w:left w:val="nil"/>
              <w:bottom w:val="single" w:sz="8" w:space="0" w:color="auto"/>
              <w:right w:val="single" w:sz="8" w:space="0" w:color="auto"/>
            </w:tcBorders>
            <w:shd w:val="clear" w:color="000000" w:fill="C6E0B4"/>
            <w:vAlign w:val="center"/>
            <w:hideMark/>
          </w:tcPr>
          <w:p w14:paraId="76ADCFD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050B2E7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000000" w:fill="C6E0B4"/>
            <w:vAlign w:val="center"/>
            <w:hideMark/>
          </w:tcPr>
          <w:p w14:paraId="1902707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0DA1218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w:t>
            </w:r>
          </w:p>
        </w:tc>
        <w:tc>
          <w:tcPr>
            <w:tcW w:w="973" w:type="dxa"/>
            <w:tcBorders>
              <w:top w:val="nil"/>
              <w:left w:val="nil"/>
              <w:bottom w:val="single" w:sz="8" w:space="0" w:color="auto"/>
              <w:right w:val="single" w:sz="8" w:space="0" w:color="auto"/>
            </w:tcBorders>
            <w:shd w:val="clear" w:color="000000" w:fill="C6E0B4"/>
            <w:vAlign w:val="center"/>
            <w:hideMark/>
          </w:tcPr>
          <w:p w14:paraId="7991116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4D54E3C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4" w:type="dxa"/>
            <w:tcBorders>
              <w:top w:val="nil"/>
              <w:left w:val="nil"/>
              <w:bottom w:val="single" w:sz="8" w:space="0" w:color="auto"/>
              <w:right w:val="single" w:sz="8" w:space="0" w:color="auto"/>
            </w:tcBorders>
            <w:shd w:val="clear" w:color="000000" w:fill="C6E0B4"/>
            <w:vAlign w:val="center"/>
            <w:hideMark/>
          </w:tcPr>
          <w:p w14:paraId="4CB2F07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 + Cargo Door open</w:t>
            </w:r>
          </w:p>
        </w:tc>
        <w:tc>
          <w:tcPr>
            <w:tcW w:w="1082" w:type="dxa"/>
            <w:tcBorders>
              <w:top w:val="nil"/>
              <w:left w:val="double" w:sz="6" w:space="0" w:color="auto"/>
              <w:bottom w:val="single" w:sz="8" w:space="0" w:color="auto"/>
              <w:right w:val="nil"/>
            </w:tcBorders>
            <w:shd w:val="clear" w:color="000000" w:fill="C6E0B4"/>
            <w:vAlign w:val="center"/>
            <w:hideMark/>
          </w:tcPr>
          <w:p w14:paraId="07C0787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All</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7DD99E7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4952C871"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763DF60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00001-sub24</w:t>
            </w:r>
          </w:p>
        </w:tc>
        <w:tc>
          <w:tcPr>
            <w:tcW w:w="437" w:type="dxa"/>
            <w:tcBorders>
              <w:top w:val="nil"/>
              <w:left w:val="nil"/>
              <w:bottom w:val="single" w:sz="8" w:space="0" w:color="auto"/>
              <w:right w:val="single" w:sz="8" w:space="0" w:color="auto"/>
            </w:tcBorders>
            <w:shd w:val="clear" w:color="000000" w:fill="C6E0B4"/>
            <w:vAlign w:val="center"/>
            <w:hideMark/>
          </w:tcPr>
          <w:p w14:paraId="4213C6B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0BBBAE4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3A1AACE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2C68914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728" w:type="dxa"/>
            <w:tcBorders>
              <w:top w:val="nil"/>
              <w:left w:val="nil"/>
              <w:bottom w:val="single" w:sz="8" w:space="0" w:color="auto"/>
              <w:right w:val="single" w:sz="8" w:space="0" w:color="auto"/>
            </w:tcBorders>
            <w:shd w:val="clear" w:color="000000" w:fill="C6E0B4"/>
            <w:vAlign w:val="center"/>
            <w:hideMark/>
          </w:tcPr>
          <w:p w14:paraId="42995B4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1050A05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0025189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2A2DBFB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76" w:type="dxa"/>
            <w:tcBorders>
              <w:top w:val="nil"/>
              <w:left w:val="nil"/>
              <w:bottom w:val="single" w:sz="8" w:space="0" w:color="auto"/>
              <w:right w:val="single" w:sz="8" w:space="0" w:color="auto"/>
            </w:tcBorders>
            <w:shd w:val="clear" w:color="000000" w:fill="C6E0B4"/>
            <w:vAlign w:val="center"/>
            <w:hideMark/>
          </w:tcPr>
          <w:p w14:paraId="382074F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56" w:type="dxa"/>
            <w:tcBorders>
              <w:top w:val="nil"/>
              <w:left w:val="nil"/>
              <w:bottom w:val="single" w:sz="8" w:space="0" w:color="auto"/>
              <w:right w:val="single" w:sz="8" w:space="0" w:color="auto"/>
            </w:tcBorders>
            <w:shd w:val="clear" w:color="000000" w:fill="C6E0B4"/>
            <w:vAlign w:val="center"/>
            <w:hideMark/>
          </w:tcPr>
          <w:p w14:paraId="5033493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5A8DCDD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0D1F077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7A6EA0A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1773" w:type="dxa"/>
            <w:tcBorders>
              <w:top w:val="nil"/>
              <w:left w:val="nil"/>
              <w:bottom w:val="single" w:sz="8" w:space="0" w:color="auto"/>
              <w:right w:val="single" w:sz="8" w:space="0" w:color="auto"/>
            </w:tcBorders>
            <w:shd w:val="clear" w:color="000000" w:fill="C6E0B4"/>
            <w:vAlign w:val="center"/>
            <w:hideMark/>
          </w:tcPr>
          <w:p w14:paraId="0115C52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3B39B36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2FA4336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Double Cab Panel Van</w:t>
            </w:r>
          </w:p>
        </w:tc>
        <w:tc>
          <w:tcPr>
            <w:tcW w:w="1047" w:type="dxa"/>
            <w:tcBorders>
              <w:top w:val="nil"/>
              <w:left w:val="nil"/>
              <w:bottom w:val="single" w:sz="8" w:space="0" w:color="auto"/>
              <w:right w:val="single" w:sz="8" w:space="0" w:color="auto"/>
            </w:tcBorders>
            <w:shd w:val="clear" w:color="000000" w:fill="C6E0B4"/>
            <w:vAlign w:val="center"/>
            <w:hideMark/>
          </w:tcPr>
          <w:p w14:paraId="495522E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All</w:t>
            </w:r>
          </w:p>
        </w:tc>
        <w:tc>
          <w:tcPr>
            <w:tcW w:w="1047" w:type="dxa"/>
            <w:tcBorders>
              <w:top w:val="nil"/>
              <w:left w:val="nil"/>
              <w:bottom w:val="single" w:sz="8" w:space="0" w:color="auto"/>
              <w:right w:val="single" w:sz="8" w:space="0" w:color="auto"/>
            </w:tcBorders>
            <w:shd w:val="clear" w:color="000000" w:fill="C6E0B4"/>
            <w:vAlign w:val="center"/>
            <w:hideMark/>
          </w:tcPr>
          <w:p w14:paraId="6228D70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55" w:type="dxa"/>
            <w:tcBorders>
              <w:top w:val="nil"/>
              <w:left w:val="nil"/>
              <w:bottom w:val="single" w:sz="8" w:space="0" w:color="auto"/>
              <w:right w:val="single" w:sz="8" w:space="0" w:color="auto"/>
            </w:tcBorders>
            <w:shd w:val="clear" w:color="000000" w:fill="C6E0B4"/>
            <w:vAlign w:val="center"/>
            <w:hideMark/>
          </w:tcPr>
          <w:p w14:paraId="53CD081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7BBC6C8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000000" w:fill="C6E0B4"/>
            <w:vAlign w:val="center"/>
            <w:hideMark/>
          </w:tcPr>
          <w:p w14:paraId="069CD29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4947800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Front + Rear  </w:t>
            </w:r>
          </w:p>
        </w:tc>
        <w:tc>
          <w:tcPr>
            <w:tcW w:w="973" w:type="dxa"/>
            <w:tcBorders>
              <w:top w:val="nil"/>
              <w:left w:val="nil"/>
              <w:bottom w:val="single" w:sz="8" w:space="0" w:color="auto"/>
              <w:right w:val="single" w:sz="8" w:space="0" w:color="auto"/>
            </w:tcBorders>
            <w:shd w:val="clear" w:color="000000" w:fill="C6E0B4"/>
            <w:vAlign w:val="center"/>
            <w:hideMark/>
          </w:tcPr>
          <w:p w14:paraId="5708A8C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024082C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4" w:type="dxa"/>
            <w:tcBorders>
              <w:top w:val="nil"/>
              <w:left w:val="nil"/>
              <w:bottom w:val="single" w:sz="8" w:space="0" w:color="auto"/>
              <w:right w:val="single" w:sz="8" w:space="0" w:color="auto"/>
            </w:tcBorders>
            <w:shd w:val="clear" w:color="000000" w:fill="C6E0B4"/>
            <w:vAlign w:val="center"/>
            <w:hideMark/>
          </w:tcPr>
          <w:p w14:paraId="7FE6295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Door open</w:t>
            </w:r>
          </w:p>
        </w:tc>
        <w:tc>
          <w:tcPr>
            <w:tcW w:w="1082" w:type="dxa"/>
            <w:tcBorders>
              <w:top w:val="nil"/>
              <w:left w:val="double" w:sz="6" w:space="0" w:color="auto"/>
              <w:bottom w:val="single" w:sz="8" w:space="0" w:color="auto"/>
              <w:right w:val="nil"/>
            </w:tcBorders>
            <w:shd w:val="clear" w:color="000000" w:fill="C6E0B4"/>
            <w:vAlign w:val="center"/>
            <w:hideMark/>
          </w:tcPr>
          <w:p w14:paraId="3BCCE40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Cabin</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3E54767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22149D3A"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07E07CE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00001-sub25</w:t>
            </w:r>
          </w:p>
        </w:tc>
        <w:tc>
          <w:tcPr>
            <w:tcW w:w="437" w:type="dxa"/>
            <w:tcBorders>
              <w:top w:val="nil"/>
              <w:left w:val="nil"/>
              <w:bottom w:val="single" w:sz="8" w:space="0" w:color="auto"/>
              <w:right w:val="single" w:sz="8" w:space="0" w:color="auto"/>
            </w:tcBorders>
            <w:shd w:val="clear" w:color="000000" w:fill="C6E0B4"/>
            <w:vAlign w:val="center"/>
            <w:hideMark/>
          </w:tcPr>
          <w:p w14:paraId="4A2397C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5283B26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215FB08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438" w:type="dxa"/>
            <w:tcBorders>
              <w:top w:val="nil"/>
              <w:left w:val="nil"/>
              <w:bottom w:val="single" w:sz="8" w:space="0" w:color="auto"/>
              <w:right w:val="single" w:sz="8" w:space="0" w:color="auto"/>
            </w:tcBorders>
            <w:shd w:val="clear" w:color="000000" w:fill="C6E0B4"/>
            <w:vAlign w:val="center"/>
            <w:hideMark/>
          </w:tcPr>
          <w:p w14:paraId="6F02CFE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728" w:type="dxa"/>
            <w:tcBorders>
              <w:top w:val="nil"/>
              <w:left w:val="nil"/>
              <w:bottom w:val="single" w:sz="8" w:space="0" w:color="auto"/>
              <w:right w:val="single" w:sz="8" w:space="0" w:color="auto"/>
            </w:tcBorders>
            <w:shd w:val="clear" w:color="000000" w:fill="C6E0B4"/>
            <w:vAlign w:val="center"/>
            <w:hideMark/>
          </w:tcPr>
          <w:p w14:paraId="59EDB91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0FE3676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22019F8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352974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76" w:type="dxa"/>
            <w:tcBorders>
              <w:top w:val="nil"/>
              <w:left w:val="nil"/>
              <w:bottom w:val="single" w:sz="8" w:space="0" w:color="auto"/>
              <w:right w:val="single" w:sz="8" w:space="0" w:color="auto"/>
            </w:tcBorders>
            <w:shd w:val="clear" w:color="000000" w:fill="C6E0B4"/>
            <w:vAlign w:val="center"/>
            <w:hideMark/>
          </w:tcPr>
          <w:p w14:paraId="0281407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56" w:type="dxa"/>
            <w:tcBorders>
              <w:top w:val="nil"/>
              <w:left w:val="nil"/>
              <w:bottom w:val="single" w:sz="8" w:space="0" w:color="auto"/>
              <w:right w:val="single" w:sz="8" w:space="0" w:color="auto"/>
            </w:tcBorders>
            <w:shd w:val="clear" w:color="000000" w:fill="C6E0B4"/>
            <w:vAlign w:val="center"/>
            <w:hideMark/>
          </w:tcPr>
          <w:p w14:paraId="3393541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60D28E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1E637A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67F0C09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1773" w:type="dxa"/>
            <w:tcBorders>
              <w:top w:val="nil"/>
              <w:left w:val="nil"/>
              <w:bottom w:val="single" w:sz="8" w:space="0" w:color="auto"/>
              <w:right w:val="single" w:sz="8" w:space="0" w:color="auto"/>
            </w:tcBorders>
            <w:shd w:val="clear" w:color="000000" w:fill="C6E0B4"/>
            <w:vAlign w:val="center"/>
            <w:hideMark/>
          </w:tcPr>
          <w:p w14:paraId="1A18C43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432CFCC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2FEB177F"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Double Cab Panel Van</w:t>
            </w:r>
          </w:p>
        </w:tc>
        <w:tc>
          <w:tcPr>
            <w:tcW w:w="1047" w:type="dxa"/>
            <w:tcBorders>
              <w:top w:val="nil"/>
              <w:left w:val="nil"/>
              <w:bottom w:val="single" w:sz="8" w:space="0" w:color="auto"/>
              <w:right w:val="single" w:sz="8" w:space="0" w:color="auto"/>
            </w:tcBorders>
            <w:shd w:val="clear" w:color="000000" w:fill="C6E0B4"/>
            <w:vAlign w:val="center"/>
            <w:hideMark/>
          </w:tcPr>
          <w:p w14:paraId="68F1208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All</w:t>
            </w:r>
          </w:p>
        </w:tc>
        <w:tc>
          <w:tcPr>
            <w:tcW w:w="1047" w:type="dxa"/>
            <w:tcBorders>
              <w:top w:val="nil"/>
              <w:left w:val="nil"/>
              <w:bottom w:val="single" w:sz="8" w:space="0" w:color="auto"/>
              <w:right w:val="single" w:sz="8" w:space="0" w:color="auto"/>
            </w:tcBorders>
            <w:shd w:val="clear" w:color="000000" w:fill="C6E0B4"/>
            <w:vAlign w:val="center"/>
            <w:hideMark/>
          </w:tcPr>
          <w:p w14:paraId="0578C5A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55" w:type="dxa"/>
            <w:tcBorders>
              <w:top w:val="nil"/>
              <w:left w:val="nil"/>
              <w:bottom w:val="single" w:sz="8" w:space="0" w:color="auto"/>
              <w:right w:val="single" w:sz="8" w:space="0" w:color="auto"/>
            </w:tcBorders>
            <w:shd w:val="clear" w:color="000000" w:fill="C6E0B4"/>
            <w:vAlign w:val="center"/>
            <w:hideMark/>
          </w:tcPr>
          <w:p w14:paraId="0542D0B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6F4DAF6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000000" w:fill="C6E0B4"/>
            <w:vAlign w:val="center"/>
            <w:hideMark/>
          </w:tcPr>
          <w:p w14:paraId="124FFC9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2199B01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Front</w:t>
            </w:r>
          </w:p>
        </w:tc>
        <w:tc>
          <w:tcPr>
            <w:tcW w:w="973" w:type="dxa"/>
            <w:tcBorders>
              <w:top w:val="nil"/>
              <w:left w:val="nil"/>
              <w:bottom w:val="single" w:sz="8" w:space="0" w:color="auto"/>
              <w:right w:val="single" w:sz="8" w:space="0" w:color="auto"/>
            </w:tcBorders>
            <w:shd w:val="clear" w:color="000000" w:fill="C6E0B4"/>
            <w:vAlign w:val="center"/>
            <w:hideMark/>
          </w:tcPr>
          <w:p w14:paraId="2004C1D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718D0F0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4" w:type="dxa"/>
            <w:tcBorders>
              <w:top w:val="nil"/>
              <w:left w:val="nil"/>
              <w:bottom w:val="single" w:sz="8" w:space="0" w:color="auto"/>
              <w:right w:val="single" w:sz="8" w:space="0" w:color="auto"/>
            </w:tcBorders>
            <w:shd w:val="clear" w:color="000000" w:fill="C6E0B4"/>
            <w:vAlign w:val="center"/>
            <w:hideMark/>
          </w:tcPr>
          <w:p w14:paraId="4B8642AE"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Door open</w:t>
            </w:r>
          </w:p>
        </w:tc>
        <w:tc>
          <w:tcPr>
            <w:tcW w:w="1082" w:type="dxa"/>
            <w:tcBorders>
              <w:top w:val="nil"/>
              <w:left w:val="double" w:sz="6" w:space="0" w:color="auto"/>
              <w:bottom w:val="single" w:sz="8" w:space="0" w:color="auto"/>
              <w:right w:val="nil"/>
            </w:tcBorders>
            <w:shd w:val="clear" w:color="000000" w:fill="C6E0B4"/>
            <w:vAlign w:val="center"/>
            <w:hideMark/>
          </w:tcPr>
          <w:p w14:paraId="78B8DD7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Cabin</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6714BFF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r w:rsidR="00890044" w:rsidRPr="00101307" w14:paraId="55A66911" w14:textId="77777777" w:rsidTr="00101307">
        <w:trPr>
          <w:trHeight w:val="396"/>
        </w:trPr>
        <w:tc>
          <w:tcPr>
            <w:tcW w:w="1248" w:type="dxa"/>
            <w:tcBorders>
              <w:top w:val="nil"/>
              <w:left w:val="single" w:sz="8" w:space="0" w:color="auto"/>
              <w:bottom w:val="single" w:sz="8" w:space="0" w:color="auto"/>
              <w:right w:val="single" w:sz="8" w:space="0" w:color="auto"/>
            </w:tcBorders>
            <w:shd w:val="clear" w:color="000000" w:fill="C6E0B4"/>
            <w:vAlign w:val="center"/>
            <w:hideMark/>
          </w:tcPr>
          <w:p w14:paraId="0BE08CA5"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R_F_SUL_</w:t>
            </w:r>
            <w:r w:rsidRPr="00101307">
              <w:rPr>
                <w:rFonts w:cs="Arial"/>
                <w:color w:val="000000"/>
                <w:sz w:val="14"/>
                <w:szCs w:val="14"/>
                <w:lang w:eastAsia="de-DE"/>
              </w:rPr>
              <w:br/>
              <w:t>00001-sub26</w:t>
            </w:r>
          </w:p>
        </w:tc>
        <w:tc>
          <w:tcPr>
            <w:tcW w:w="437" w:type="dxa"/>
            <w:tcBorders>
              <w:top w:val="nil"/>
              <w:left w:val="nil"/>
              <w:bottom w:val="single" w:sz="8" w:space="0" w:color="auto"/>
              <w:right w:val="single" w:sz="8" w:space="0" w:color="auto"/>
            </w:tcBorders>
            <w:shd w:val="clear" w:color="000000" w:fill="C6E0B4"/>
            <w:vAlign w:val="center"/>
            <w:hideMark/>
          </w:tcPr>
          <w:p w14:paraId="40804FD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1584946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1A3EC37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8" w:type="dxa"/>
            <w:tcBorders>
              <w:top w:val="nil"/>
              <w:left w:val="nil"/>
              <w:bottom w:val="single" w:sz="8" w:space="0" w:color="auto"/>
              <w:right w:val="single" w:sz="8" w:space="0" w:color="auto"/>
            </w:tcBorders>
            <w:shd w:val="clear" w:color="000000" w:fill="C6E0B4"/>
            <w:vAlign w:val="center"/>
            <w:hideMark/>
          </w:tcPr>
          <w:p w14:paraId="74DE342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728" w:type="dxa"/>
            <w:tcBorders>
              <w:top w:val="nil"/>
              <w:left w:val="nil"/>
              <w:bottom w:val="single" w:sz="8" w:space="0" w:color="auto"/>
              <w:right w:val="single" w:sz="8" w:space="0" w:color="auto"/>
            </w:tcBorders>
            <w:shd w:val="clear" w:color="000000" w:fill="C6E0B4"/>
            <w:vAlign w:val="center"/>
            <w:hideMark/>
          </w:tcPr>
          <w:p w14:paraId="0B82A5CA"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2E1EFB1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759390D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928B97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76" w:type="dxa"/>
            <w:tcBorders>
              <w:top w:val="nil"/>
              <w:left w:val="nil"/>
              <w:bottom w:val="single" w:sz="8" w:space="0" w:color="auto"/>
              <w:right w:val="single" w:sz="8" w:space="0" w:color="auto"/>
            </w:tcBorders>
            <w:shd w:val="clear" w:color="000000" w:fill="C6E0B4"/>
            <w:vAlign w:val="center"/>
            <w:hideMark/>
          </w:tcPr>
          <w:p w14:paraId="6A5FBB9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56" w:type="dxa"/>
            <w:tcBorders>
              <w:top w:val="nil"/>
              <w:left w:val="nil"/>
              <w:bottom w:val="single" w:sz="8" w:space="0" w:color="auto"/>
              <w:right w:val="single" w:sz="8" w:space="0" w:color="auto"/>
            </w:tcBorders>
            <w:shd w:val="clear" w:color="000000" w:fill="C6E0B4"/>
            <w:vAlign w:val="center"/>
            <w:hideMark/>
          </w:tcPr>
          <w:p w14:paraId="75AD1E0B"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0D668C0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32179289"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437" w:type="dxa"/>
            <w:tcBorders>
              <w:top w:val="nil"/>
              <w:left w:val="nil"/>
              <w:bottom w:val="single" w:sz="8" w:space="0" w:color="auto"/>
              <w:right w:val="single" w:sz="8" w:space="0" w:color="auto"/>
            </w:tcBorders>
            <w:shd w:val="clear" w:color="000000" w:fill="C6E0B4"/>
            <w:vAlign w:val="center"/>
            <w:hideMark/>
          </w:tcPr>
          <w:p w14:paraId="4D5D5401"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1773" w:type="dxa"/>
            <w:tcBorders>
              <w:top w:val="nil"/>
              <w:left w:val="nil"/>
              <w:bottom w:val="single" w:sz="8" w:space="0" w:color="auto"/>
              <w:right w:val="single" w:sz="8" w:space="0" w:color="auto"/>
            </w:tcBorders>
            <w:shd w:val="clear" w:color="000000" w:fill="C6E0B4"/>
            <w:vAlign w:val="center"/>
            <w:hideMark/>
          </w:tcPr>
          <w:p w14:paraId="106C9A1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Lock All</w:t>
            </w:r>
          </w:p>
        </w:tc>
        <w:tc>
          <w:tcPr>
            <w:tcW w:w="1038" w:type="dxa"/>
            <w:tcBorders>
              <w:top w:val="nil"/>
              <w:left w:val="nil"/>
              <w:bottom w:val="single" w:sz="8" w:space="0" w:color="auto"/>
              <w:right w:val="single" w:sz="8" w:space="0" w:color="auto"/>
            </w:tcBorders>
            <w:shd w:val="clear" w:color="000000" w:fill="C6E0B4"/>
            <w:vAlign w:val="center"/>
            <w:hideMark/>
          </w:tcPr>
          <w:p w14:paraId="315FEACD"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Commercial</w:t>
            </w:r>
          </w:p>
        </w:tc>
        <w:tc>
          <w:tcPr>
            <w:tcW w:w="972" w:type="dxa"/>
            <w:tcBorders>
              <w:top w:val="nil"/>
              <w:left w:val="nil"/>
              <w:bottom w:val="single" w:sz="8" w:space="0" w:color="auto"/>
              <w:right w:val="single" w:sz="8" w:space="0" w:color="auto"/>
            </w:tcBorders>
            <w:shd w:val="clear" w:color="000000" w:fill="C6E0B4"/>
            <w:vAlign w:val="center"/>
            <w:hideMark/>
          </w:tcPr>
          <w:p w14:paraId="47BF85C7"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Single Cab Panel Van</w:t>
            </w:r>
          </w:p>
        </w:tc>
        <w:tc>
          <w:tcPr>
            <w:tcW w:w="1047" w:type="dxa"/>
            <w:tcBorders>
              <w:top w:val="nil"/>
              <w:left w:val="nil"/>
              <w:bottom w:val="single" w:sz="8" w:space="0" w:color="auto"/>
              <w:right w:val="single" w:sz="8" w:space="0" w:color="auto"/>
            </w:tcBorders>
            <w:shd w:val="clear" w:color="000000" w:fill="C6E0B4"/>
            <w:vAlign w:val="center"/>
            <w:hideMark/>
          </w:tcPr>
          <w:p w14:paraId="197BEBD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All</w:t>
            </w:r>
          </w:p>
        </w:tc>
        <w:tc>
          <w:tcPr>
            <w:tcW w:w="1047" w:type="dxa"/>
            <w:tcBorders>
              <w:top w:val="nil"/>
              <w:left w:val="nil"/>
              <w:bottom w:val="single" w:sz="8" w:space="0" w:color="auto"/>
              <w:right w:val="single" w:sz="8" w:space="0" w:color="auto"/>
            </w:tcBorders>
            <w:shd w:val="clear" w:color="000000" w:fill="C6E0B4"/>
            <w:vAlign w:val="center"/>
            <w:hideMark/>
          </w:tcPr>
          <w:p w14:paraId="4212D0E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55" w:type="dxa"/>
            <w:tcBorders>
              <w:top w:val="nil"/>
              <w:left w:val="nil"/>
              <w:bottom w:val="single" w:sz="8" w:space="0" w:color="auto"/>
              <w:right w:val="single" w:sz="8" w:space="0" w:color="auto"/>
            </w:tcBorders>
            <w:shd w:val="clear" w:color="000000" w:fill="C6E0B4"/>
            <w:vAlign w:val="center"/>
            <w:hideMark/>
          </w:tcPr>
          <w:p w14:paraId="66E4D9D3"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63" w:type="dxa"/>
            <w:tcBorders>
              <w:top w:val="nil"/>
              <w:left w:val="nil"/>
              <w:bottom w:val="single" w:sz="8" w:space="0" w:color="auto"/>
              <w:right w:val="single" w:sz="8" w:space="0" w:color="auto"/>
            </w:tcBorders>
            <w:shd w:val="clear" w:color="000000" w:fill="C6E0B4"/>
            <w:vAlign w:val="center"/>
            <w:hideMark/>
          </w:tcPr>
          <w:p w14:paraId="74855E6C"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w:t>
            </w:r>
          </w:p>
        </w:tc>
        <w:tc>
          <w:tcPr>
            <w:tcW w:w="963" w:type="dxa"/>
            <w:tcBorders>
              <w:top w:val="nil"/>
              <w:left w:val="nil"/>
              <w:bottom w:val="single" w:sz="8" w:space="0" w:color="auto"/>
              <w:right w:val="single" w:sz="8" w:space="0" w:color="auto"/>
            </w:tcBorders>
            <w:shd w:val="clear" w:color="000000" w:fill="C6E0B4"/>
            <w:vAlign w:val="center"/>
            <w:hideMark/>
          </w:tcPr>
          <w:p w14:paraId="3B844F3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X</w:t>
            </w:r>
          </w:p>
        </w:tc>
        <w:tc>
          <w:tcPr>
            <w:tcW w:w="968" w:type="dxa"/>
            <w:tcBorders>
              <w:top w:val="nil"/>
              <w:left w:val="nil"/>
              <w:bottom w:val="single" w:sz="8" w:space="0" w:color="auto"/>
              <w:right w:val="single" w:sz="8" w:space="0" w:color="auto"/>
            </w:tcBorders>
            <w:shd w:val="clear" w:color="000000" w:fill="C6E0B4"/>
            <w:vAlign w:val="center"/>
            <w:hideMark/>
          </w:tcPr>
          <w:p w14:paraId="5DDFE61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973" w:type="dxa"/>
            <w:tcBorders>
              <w:top w:val="nil"/>
              <w:left w:val="nil"/>
              <w:bottom w:val="single" w:sz="8" w:space="0" w:color="auto"/>
              <w:right w:val="single" w:sz="8" w:space="0" w:color="auto"/>
            </w:tcBorders>
            <w:shd w:val="clear" w:color="000000" w:fill="C6E0B4"/>
            <w:vAlign w:val="center"/>
            <w:hideMark/>
          </w:tcPr>
          <w:p w14:paraId="718AFCE2"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inactive</w:t>
            </w:r>
          </w:p>
        </w:tc>
        <w:tc>
          <w:tcPr>
            <w:tcW w:w="481" w:type="dxa"/>
            <w:tcBorders>
              <w:top w:val="nil"/>
              <w:left w:val="nil"/>
              <w:bottom w:val="single" w:sz="8" w:space="0" w:color="auto"/>
              <w:right w:val="single" w:sz="8" w:space="0" w:color="auto"/>
            </w:tcBorders>
            <w:shd w:val="clear" w:color="000000" w:fill="C6E0B4"/>
            <w:vAlign w:val="center"/>
            <w:hideMark/>
          </w:tcPr>
          <w:p w14:paraId="7C1465F4"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Don't Care</w:t>
            </w:r>
          </w:p>
        </w:tc>
        <w:tc>
          <w:tcPr>
            <w:tcW w:w="1044" w:type="dxa"/>
            <w:tcBorders>
              <w:top w:val="nil"/>
              <w:left w:val="nil"/>
              <w:bottom w:val="single" w:sz="8" w:space="0" w:color="auto"/>
              <w:right w:val="single" w:sz="8" w:space="0" w:color="auto"/>
            </w:tcBorders>
            <w:shd w:val="clear" w:color="000000" w:fill="C6E0B4"/>
            <w:vAlign w:val="center"/>
            <w:hideMark/>
          </w:tcPr>
          <w:p w14:paraId="35984B96"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Cabin Door open</w:t>
            </w:r>
          </w:p>
        </w:tc>
        <w:tc>
          <w:tcPr>
            <w:tcW w:w="1082" w:type="dxa"/>
            <w:tcBorders>
              <w:top w:val="nil"/>
              <w:left w:val="double" w:sz="6" w:space="0" w:color="auto"/>
              <w:bottom w:val="single" w:sz="8" w:space="0" w:color="auto"/>
              <w:right w:val="nil"/>
            </w:tcBorders>
            <w:shd w:val="clear" w:color="000000" w:fill="C6E0B4"/>
            <w:vAlign w:val="center"/>
            <w:hideMark/>
          </w:tcPr>
          <w:p w14:paraId="2E987C68"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Unlock Cabin</w:t>
            </w:r>
          </w:p>
        </w:tc>
        <w:tc>
          <w:tcPr>
            <w:tcW w:w="709" w:type="dxa"/>
            <w:tcBorders>
              <w:top w:val="nil"/>
              <w:left w:val="single" w:sz="8" w:space="0" w:color="auto"/>
              <w:bottom w:val="single" w:sz="8" w:space="0" w:color="auto"/>
              <w:right w:val="single" w:sz="8" w:space="0" w:color="auto"/>
            </w:tcBorders>
            <w:shd w:val="clear" w:color="000000" w:fill="C6E0B4"/>
            <w:vAlign w:val="center"/>
            <w:hideMark/>
          </w:tcPr>
          <w:p w14:paraId="2AE95D20" w14:textId="77777777" w:rsidR="00890044" w:rsidRPr="00101307" w:rsidRDefault="00890044" w:rsidP="00890044">
            <w:pPr>
              <w:overflowPunct/>
              <w:autoSpaceDE/>
              <w:autoSpaceDN/>
              <w:adjustRightInd/>
              <w:jc w:val="center"/>
              <w:textAlignment w:val="auto"/>
              <w:rPr>
                <w:rFonts w:cs="Arial"/>
                <w:color w:val="000000"/>
                <w:sz w:val="14"/>
                <w:szCs w:val="14"/>
                <w:lang w:eastAsia="de-DE"/>
              </w:rPr>
            </w:pPr>
            <w:r w:rsidRPr="00101307">
              <w:rPr>
                <w:rFonts w:cs="Arial"/>
                <w:color w:val="000000"/>
                <w:sz w:val="14"/>
                <w:szCs w:val="14"/>
                <w:lang w:eastAsia="de-DE"/>
              </w:rPr>
              <w:t xml:space="preserve">True </w:t>
            </w:r>
          </w:p>
        </w:tc>
      </w:tr>
    </w:tbl>
    <w:p w14:paraId="70874C67" w14:textId="2222146D" w:rsidR="0013733C" w:rsidRDefault="0013733C" w:rsidP="00F54C0A"/>
    <w:p w14:paraId="107650D3" w14:textId="77777777" w:rsidR="0013733C" w:rsidRDefault="0013733C">
      <w:pPr>
        <w:overflowPunct/>
        <w:autoSpaceDE/>
        <w:autoSpaceDN/>
        <w:adjustRightInd/>
        <w:textAlignment w:val="auto"/>
      </w:pPr>
      <w:r>
        <w:br w:type="page"/>
      </w:r>
    </w:p>
    <w:p w14:paraId="3DE55607" w14:textId="77777777" w:rsidR="00F54C0A" w:rsidRDefault="00F54C0A" w:rsidP="00F54C0A"/>
    <w:p w14:paraId="6CB7E972" w14:textId="593E4818" w:rsidR="0013733C" w:rsidRDefault="0013733C" w:rsidP="0013733C">
      <w:pPr>
        <w:pStyle w:val="Heading3"/>
      </w:pPr>
      <w:r>
        <w:t>Passive Smart Unlock &amp; Release</w:t>
      </w:r>
    </w:p>
    <w:p w14:paraId="75BF1826" w14:textId="020E37E3" w:rsidR="009D67E0" w:rsidRPr="007341EF" w:rsidRDefault="00C46FCD" w:rsidP="009D67E0">
      <w:pPr>
        <w:rPr>
          <w:rFonts w:cs="Arial"/>
        </w:rPr>
      </w:pPr>
      <w:r w:rsidRPr="007341EF">
        <w:fldChar w:fldCharType="begin"/>
      </w:r>
      <w:r w:rsidRPr="007341EF">
        <w:instrText xml:space="preserve"> REF _Ref8044361 \h </w:instrText>
      </w:r>
      <w:r w:rsidR="007341EF" w:rsidRPr="007341EF">
        <w:instrText xml:space="preserve"> \* MERGEFORMAT </w:instrText>
      </w:r>
      <w:r w:rsidRPr="007341EF">
        <w:fldChar w:fldCharType="separate"/>
      </w:r>
      <w:r w:rsidR="007341EF" w:rsidRPr="007341EF">
        <w:t xml:space="preserve">Table </w:t>
      </w:r>
      <w:r w:rsidR="007341EF" w:rsidRPr="007341EF">
        <w:rPr>
          <w:noProof/>
        </w:rPr>
        <w:t>11</w:t>
      </w:r>
      <w:r w:rsidR="007341EF" w:rsidRPr="007341EF">
        <w:t xml:space="preserve">: </w:t>
      </w:r>
      <w:r w:rsidR="007341EF" w:rsidRPr="007341EF">
        <w:rPr>
          <w:noProof/>
        </w:rPr>
        <w:t>Passive Smart Unlock &amp; Release Requests</w:t>
      </w:r>
      <w:r w:rsidRPr="007341EF">
        <w:fldChar w:fldCharType="end"/>
      </w:r>
      <w:r w:rsidRPr="007341EF">
        <w:t xml:space="preserve"> </w:t>
      </w:r>
      <w:r w:rsidR="009D67E0" w:rsidRPr="007341EF">
        <w:t xml:space="preserve">shows, using which Trigger Devices, executing which Trigger Actions under which Variant Conditions and Preconditions </w:t>
      </w:r>
      <w:bookmarkStart w:id="135" w:name="_Ref8043073"/>
      <w:r w:rsidR="009D67E0" w:rsidRPr="007341EF">
        <w:t xml:space="preserve">to trigger </w:t>
      </w:r>
      <w:r w:rsidR="009D67E0" w:rsidRPr="007341EF">
        <w:rPr>
          <w:rFonts w:cs="Arial"/>
        </w:rPr>
        <w:t>a unlock requests (refer to column “Vehicle Response”) and initiate a key search (refer to column “Keysearch Area”), using a corresponding “Trigger Device” (refer to columns “Trigger Device”).</w:t>
      </w:r>
    </w:p>
    <w:p w14:paraId="5758C075" w14:textId="77777777" w:rsidR="009D67E0" w:rsidRPr="006B3637" w:rsidRDefault="009D67E0" w:rsidP="009D67E0">
      <w:pPr>
        <w:rPr>
          <w:rFonts w:cs="Arial"/>
        </w:rPr>
      </w:pPr>
    </w:p>
    <w:p w14:paraId="6B3E336C" w14:textId="65DEC83D" w:rsidR="00D32F5E" w:rsidRPr="009D67E0" w:rsidRDefault="00D32F5E" w:rsidP="009D67E0">
      <w:pPr>
        <w:rPr>
          <w:b/>
        </w:rPr>
      </w:pPr>
      <w:bookmarkStart w:id="136" w:name="_Ref8044361"/>
      <w:r w:rsidRPr="009D67E0">
        <w:rPr>
          <w:b/>
        </w:rPr>
        <w:t xml:space="preserve">Table </w:t>
      </w:r>
      <w:r w:rsidRPr="009D67E0">
        <w:rPr>
          <w:b/>
        </w:rPr>
        <w:fldChar w:fldCharType="begin"/>
      </w:r>
      <w:r w:rsidRPr="009D67E0">
        <w:rPr>
          <w:b/>
        </w:rPr>
        <w:instrText xml:space="preserve"> SEQ Table \* ARABIC </w:instrText>
      </w:r>
      <w:r w:rsidRPr="009D67E0">
        <w:rPr>
          <w:b/>
        </w:rPr>
        <w:fldChar w:fldCharType="separate"/>
      </w:r>
      <w:r w:rsidR="009D67E0">
        <w:rPr>
          <w:b/>
          <w:noProof/>
        </w:rPr>
        <w:t>11</w:t>
      </w:r>
      <w:r w:rsidRPr="009D67E0">
        <w:rPr>
          <w:b/>
        </w:rPr>
        <w:fldChar w:fldCharType="end"/>
      </w:r>
      <w:r w:rsidRPr="009D67E0">
        <w:rPr>
          <w:b/>
        </w:rPr>
        <w:t xml:space="preserve">: </w:t>
      </w:r>
      <w:r w:rsidRPr="009D67E0">
        <w:rPr>
          <w:b/>
          <w:noProof/>
        </w:rPr>
        <w:t>Passive Smart Unlock &amp; Release Requests</w:t>
      </w:r>
      <w:bookmarkEnd w:id="135"/>
      <w:bookmarkEnd w:id="136"/>
    </w:p>
    <w:tbl>
      <w:tblPr>
        <w:tblW w:w="17740" w:type="dxa"/>
        <w:tblCellMar>
          <w:left w:w="70" w:type="dxa"/>
          <w:right w:w="70" w:type="dxa"/>
        </w:tblCellMar>
        <w:tblLook w:val="04A0" w:firstRow="1" w:lastRow="0" w:firstColumn="1" w:lastColumn="0" w:noHBand="0" w:noVBand="1"/>
      </w:tblPr>
      <w:tblGrid>
        <w:gridCol w:w="1260"/>
        <w:gridCol w:w="440"/>
        <w:gridCol w:w="440"/>
        <w:gridCol w:w="440"/>
        <w:gridCol w:w="440"/>
        <w:gridCol w:w="740"/>
        <w:gridCol w:w="440"/>
        <w:gridCol w:w="480"/>
        <w:gridCol w:w="460"/>
        <w:gridCol w:w="440"/>
        <w:gridCol w:w="440"/>
        <w:gridCol w:w="440"/>
        <w:gridCol w:w="1480"/>
        <w:gridCol w:w="1000"/>
        <w:gridCol w:w="2080"/>
        <w:gridCol w:w="980"/>
        <w:gridCol w:w="980"/>
        <w:gridCol w:w="1080"/>
        <w:gridCol w:w="1260"/>
        <w:gridCol w:w="1260"/>
        <w:gridCol w:w="1160"/>
      </w:tblGrid>
      <w:tr w:rsidR="00C82F17" w:rsidRPr="00C82F17" w14:paraId="2A19B6A0" w14:textId="77777777" w:rsidTr="00C82F17">
        <w:trPr>
          <w:trHeight w:val="288"/>
        </w:trPr>
        <w:tc>
          <w:tcPr>
            <w:tcW w:w="1260" w:type="dxa"/>
            <w:vMerge w:val="restart"/>
            <w:tcBorders>
              <w:top w:val="single" w:sz="8" w:space="0" w:color="auto"/>
              <w:left w:val="single" w:sz="8" w:space="0" w:color="auto"/>
              <w:bottom w:val="single" w:sz="8" w:space="0" w:color="auto"/>
              <w:right w:val="single" w:sz="8" w:space="0" w:color="auto"/>
            </w:tcBorders>
            <w:shd w:val="clear" w:color="000000" w:fill="D9D9D9"/>
            <w:textDirection w:val="btLr"/>
            <w:vAlign w:val="bottom"/>
            <w:hideMark/>
          </w:tcPr>
          <w:p w14:paraId="460F1368" w14:textId="77777777" w:rsidR="00C82F17" w:rsidRPr="00C82F17" w:rsidRDefault="00C82F17" w:rsidP="00C82F17">
            <w:pPr>
              <w:overflowPunct/>
              <w:autoSpaceDE/>
              <w:autoSpaceDN/>
              <w:adjustRightInd/>
              <w:jc w:val="center"/>
              <w:textAlignment w:val="auto"/>
              <w:rPr>
                <w:rFonts w:cs="Arial"/>
                <w:color w:val="000000"/>
                <w:lang w:eastAsia="de-DE"/>
              </w:rPr>
            </w:pPr>
            <w:r w:rsidRPr="00C82F17">
              <w:rPr>
                <w:rFonts w:cs="Arial"/>
                <w:color w:val="000000"/>
                <w:lang w:eastAsia="de-DE"/>
              </w:rPr>
              <w:t>SubReq ID</w:t>
            </w:r>
          </w:p>
        </w:tc>
        <w:tc>
          <w:tcPr>
            <w:tcW w:w="5200" w:type="dxa"/>
            <w:gridSpan w:val="11"/>
            <w:tcBorders>
              <w:top w:val="single" w:sz="8" w:space="0" w:color="auto"/>
              <w:left w:val="nil"/>
              <w:bottom w:val="single" w:sz="8" w:space="0" w:color="auto"/>
              <w:right w:val="single" w:sz="8" w:space="0" w:color="auto"/>
            </w:tcBorders>
            <w:shd w:val="clear" w:color="000000" w:fill="B4C6E7"/>
            <w:vAlign w:val="bottom"/>
            <w:hideMark/>
          </w:tcPr>
          <w:p w14:paraId="4B686515" w14:textId="77777777" w:rsidR="00C82F17" w:rsidRPr="00C82F17" w:rsidRDefault="00C82F17" w:rsidP="00C82F17">
            <w:pPr>
              <w:overflowPunct/>
              <w:autoSpaceDE/>
              <w:autoSpaceDN/>
              <w:adjustRightInd/>
              <w:jc w:val="center"/>
              <w:textAlignment w:val="auto"/>
              <w:rPr>
                <w:rFonts w:cs="Arial"/>
                <w:b/>
                <w:bCs/>
                <w:color w:val="000000"/>
                <w:lang w:eastAsia="de-DE"/>
              </w:rPr>
            </w:pPr>
            <w:r w:rsidRPr="00C82F17">
              <w:rPr>
                <w:rFonts w:cs="Arial"/>
                <w:b/>
                <w:bCs/>
                <w:color w:val="000000"/>
                <w:lang w:eastAsia="de-DE"/>
              </w:rPr>
              <w:t>Trigger Device</w:t>
            </w:r>
          </w:p>
        </w:tc>
        <w:tc>
          <w:tcPr>
            <w:tcW w:w="2480" w:type="dxa"/>
            <w:gridSpan w:val="2"/>
            <w:tcBorders>
              <w:top w:val="single" w:sz="8" w:space="0" w:color="auto"/>
              <w:left w:val="nil"/>
              <w:bottom w:val="single" w:sz="8" w:space="0" w:color="auto"/>
              <w:right w:val="single" w:sz="8" w:space="0" w:color="000000"/>
            </w:tcBorders>
            <w:shd w:val="clear" w:color="000000" w:fill="92D050"/>
            <w:vAlign w:val="bottom"/>
            <w:hideMark/>
          </w:tcPr>
          <w:p w14:paraId="7EFAAA78" w14:textId="77777777" w:rsidR="00C82F17" w:rsidRPr="00C82F17" w:rsidRDefault="00C82F17" w:rsidP="00C82F17">
            <w:pPr>
              <w:overflowPunct/>
              <w:autoSpaceDE/>
              <w:autoSpaceDN/>
              <w:adjustRightInd/>
              <w:jc w:val="center"/>
              <w:textAlignment w:val="auto"/>
              <w:rPr>
                <w:rFonts w:cs="Arial"/>
                <w:b/>
                <w:bCs/>
                <w:lang w:eastAsia="de-DE"/>
              </w:rPr>
            </w:pPr>
            <w:r w:rsidRPr="00C82F17">
              <w:rPr>
                <w:rFonts w:cs="Arial"/>
                <w:b/>
                <w:bCs/>
                <w:lang w:eastAsia="de-DE"/>
              </w:rPr>
              <w:t>User Action</w:t>
            </w:r>
          </w:p>
        </w:tc>
        <w:tc>
          <w:tcPr>
            <w:tcW w:w="2080" w:type="dxa"/>
            <w:tcBorders>
              <w:top w:val="single" w:sz="8" w:space="0" w:color="auto"/>
              <w:left w:val="nil"/>
              <w:bottom w:val="single" w:sz="8" w:space="0" w:color="auto"/>
              <w:right w:val="single" w:sz="8" w:space="0" w:color="auto"/>
            </w:tcBorders>
            <w:shd w:val="clear" w:color="000000" w:fill="70AD47"/>
            <w:vAlign w:val="bottom"/>
            <w:hideMark/>
          </w:tcPr>
          <w:p w14:paraId="716AC79C" w14:textId="77777777" w:rsidR="00C82F17" w:rsidRPr="00C82F17" w:rsidRDefault="00C82F17" w:rsidP="00C82F17">
            <w:pPr>
              <w:overflowPunct/>
              <w:autoSpaceDE/>
              <w:autoSpaceDN/>
              <w:adjustRightInd/>
              <w:jc w:val="center"/>
              <w:textAlignment w:val="auto"/>
              <w:rPr>
                <w:rFonts w:cs="Arial"/>
                <w:b/>
                <w:bCs/>
                <w:lang w:eastAsia="de-DE"/>
              </w:rPr>
            </w:pPr>
            <w:r w:rsidRPr="00C82F17">
              <w:rPr>
                <w:rFonts w:cs="Arial"/>
                <w:b/>
                <w:bCs/>
                <w:lang w:eastAsia="de-DE"/>
              </w:rPr>
              <w:t>Varant Conditions</w:t>
            </w:r>
          </w:p>
        </w:tc>
        <w:tc>
          <w:tcPr>
            <w:tcW w:w="3040" w:type="dxa"/>
            <w:gridSpan w:val="3"/>
            <w:tcBorders>
              <w:top w:val="single" w:sz="8" w:space="0" w:color="auto"/>
              <w:left w:val="nil"/>
              <w:bottom w:val="single" w:sz="8" w:space="0" w:color="auto"/>
              <w:right w:val="single" w:sz="8" w:space="0" w:color="auto"/>
            </w:tcBorders>
            <w:shd w:val="clear" w:color="000000" w:fill="70AD47"/>
            <w:vAlign w:val="bottom"/>
            <w:hideMark/>
          </w:tcPr>
          <w:p w14:paraId="28789BFE" w14:textId="77777777" w:rsidR="00C82F17" w:rsidRPr="00C82F17" w:rsidRDefault="00C82F17" w:rsidP="00C82F17">
            <w:pPr>
              <w:overflowPunct/>
              <w:autoSpaceDE/>
              <w:autoSpaceDN/>
              <w:adjustRightInd/>
              <w:jc w:val="center"/>
              <w:textAlignment w:val="auto"/>
              <w:rPr>
                <w:rFonts w:cs="Arial"/>
                <w:b/>
                <w:bCs/>
                <w:lang w:eastAsia="de-DE"/>
              </w:rPr>
            </w:pPr>
            <w:r w:rsidRPr="00C82F17">
              <w:rPr>
                <w:rFonts w:cs="Arial"/>
                <w:b/>
                <w:bCs/>
                <w:lang w:eastAsia="de-DE"/>
              </w:rPr>
              <w:t>Preconditions</w:t>
            </w:r>
          </w:p>
        </w:tc>
        <w:tc>
          <w:tcPr>
            <w:tcW w:w="1260" w:type="dxa"/>
            <w:vMerge w:val="restart"/>
            <w:tcBorders>
              <w:top w:val="single" w:sz="8" w:space="0" w:color="auto"/>
              <w:left w:val="single" w:sz="8" w:space="0" w:color="auto"/>
              <w:bottom w:val="single" w:sz="8" w:space="0" w:color="000000"/>
              <w:right w:val="nil"/>
            </w:tcBorders>
            <w:shd w:val="clear" w:color="000000" w:fill="ED7D31"/>
            <w:textDirection w:val="btLr"/>
            <w:vAlign w:val="bottom"/>
            <w:hideMark/>
          </w:tcPr>
          <w:p w14:paraId="36051D8A" w14:textId="77777777" w:rsidR="00C82F17" w:rsidRPr="00C82F17" w:rsidRDefault="00C82F17" w:rsidP="00C82F17">
            <w:pPr>
              <w:overflowPunct/>
              <w:autoSpaceDE/>
              <w:autoSpaceDN/>
              <w:adjustRightInd/>
              <w:jc w:val="center"/>
              <w:textAlignment w:val="auto"/>
              <w:rPr>
                <w:rFonts w:cs="Arial"/>
                <w:color w:val="000000"/>
                <w:lang w:eastAsia="de-DE"/>
              </w:rPr>
            </w:pPr>
            <w:r w:rsidRPr="00C82F17">
              <w:rPr>
                <w:rFonts w:cs="Arial"/>
                <w:color w:val="000000"/>
                <w:lang w:eastAsia="de-DE"/>
              </w:rPr>
              <w:t>Keysearch Area</w:t>
            </w:r>
          </w:p>
        </w:tc>
        <w:tc>
          <w:tcPr>
            <w:tcW w:w="1260" w:type="dxa"/>
            <w:vMerge w:val="restart"/>
            <w:tcBorders>
              <w:top w:val="single" w:sz="8" w:space="0" w:color="auto"/>
              <w:left w:val="single" w:sz="8" w:space="0" w:color="auto"/>
              <w:bottom w:val="single" w:sz="8" w:space="0" w:color="auto"/>
              <w:right w:val="single" w:sz="8" w:space="0" w:color="auto"/>
            </w:tcBorders>
            <w:shd w:val="clear" w:color="000000" w:fill="ED7D31"/>
            <w:textDirection w:val="btLr"/>
            <w:vAlign w:val="bottom"/>
            <w:hideMark/>
          </w:tcPr>
          <w:p w14:paraId="7D4B0ECC" w14:textId="77777777" w:rsidR="00C82F17" w:rsidRPr="00C82F17" w:rsidRDefault="00C82F17" w:rsidP="00C82F17">
            <w:pPr>
              <w:overflowPunct/>
              <w:autoSpaceDE/>
              <w:autoSpaceDN/>
              <w:adjustRightInd/>
              <w:jc w:val="center"/>
              <w:textAlignment w:val="auto"/>
              <w:rPr>
                <w:rFonts w:cs="Arial"/>
                <w:color w:val="000000"/>
                <w:lang w:eastAsia="de-DE"/>
              </w:rPr>
            </w:pPr>
            <w:r w:rsidRPr="00C82F17">
              <w:rPr>
                <w:rFonts w:cs="Arial"/>
                <w:color w:val="000000"/>
                <w:lang w:eastAsia="de-DE"/>
              </w:rPr>
              <w:t>Vehicle Response</w:t>
            </w:r>
          </w:p>
        </w:tc>
        <w:tc>
          <w:tcPr>
            <w:tcW w:w="1160" w:type="dxa"/>
            <w:vMerge w:val="restart"/>
            <w:tcBorders>
              <w:top w:val="single" w:sz="8" w:space="0" w:color="auto"/>
              <w:left w:val="single" w:sz="8" w:space="0" w:color="auto"/>
              <w:bottom w:val="single" w:sz="8" w:space="0" w:color="auto"/>
              <w:right w:val="single" w:sz="8" w:space="0" w:color="auto"/>
            </w:tcBorders>
            <w:shd w:val="clear" w:color="000000" w:fill="ED7D31"/>
            <w:textDirection w:val="btLr"/>
            <w:vAlign w:val="bottom"/>
            <w:hideMark/>
          </w:tcPr>
          <w:p w14:paraId="438395E1" w14:textId="77777777" w:rsidR="00C82F17" w:rsidRPr="00C82F17" w:rsidRDefault="00C82F17" w:rsidP="00C82F17">
            <w:pPr>
              <w:overflowPunct/>
              <w:autoSpaceDE/>
              <w:autoSpaceDN/>
              <w:adjustRightInd/>
              <w:jc w:val="center"/>
              <w:textAlignment w:val="auto"/>
              <w:rPr>
                <w:rFonts w:cs="Arial"/>
                <w:color w:val="000000"/>
                <w:lang w:eastAsia="de-DE"/>
              </w:rPr>
            </w:pPr>
            <w:r w:rsidRPr="00C82F17">
              <w:rPr>
                <w:rFonts w:cs="Arial"/>
                <w:color w:val="000000"/>
                <w:lang w:eastAsia="de-DE"/>
              </w:rPr>
              <w:t xml:space="preserve">Mislock Feedback </w:t>
            </w:r>
            <w:r w:rsidRPr="00C82F17">
              <w:rPr>
                <w:rFonts w:cs="Arial"/>
                <w:color w:val="000000"/>
                <w:lang w:eastAsia="de-DE"/>
              </w:rPr>
              <w:br/>
            </w:r>
            <w:r w:rsidRPr="00C82F17">
              <w:rPr>
                <w:rFonts w:cs="Arial"/>
                <w:color w:val="000000"/>
                <w:sz w:val="16"/>
                <w:szCs w:val="16"/>
                <w:lang w:eastAsia="de-DE"/>
              </w:rPr>
              <w:t>(See "Central Lock &amp; Unlock" Feature Spec)</w:t>
            </w:r>
          </w:p>
        </w:tc>
      </w:tr>
      <w:tr w:rsidR="00C82F17" w:rsidRPr="00C82F17" w14:paraId="3AB5703E" w14:textId="77777777" w:rsidTr="00C82F17">
        <w:trPr>
          <w:trHeight w:val="288"/>
        </w:trPr>
        <w:tc>
          <w:tcPr>
            <w:tcW w:w="1260" w:type="dxa"/>
            <w:vMerge/>
            <w:tcBorders>
              <w:top w:val="single" w:sz="8" w:space="0" w:color="auto"/>
              <w:left w:val="single" w:sz="8" w:space="0" w:color="auto"/>
              <w:bottom w:val="single" w:sz="8" w:space="0" w:color="auto"/>
              <w:right w:val="single" w:sz="8" w:space="0" w:color="auto"/>
            </w:tcBorders>
            <w:vAlign w:val="center"/>
            <w:hideMark/>
          </w:tcPr>
          <w:p w14:paraId="377FE274" w14:textId="77777777" w:rsidR="00C82F17" w:rsidRPr="00C82F17" w:rsidRDefault="00C82F17" w:rsidP="00C82F17">
            <w:pPr>
              <w:overflowPunct/>
              <w:autoSpaceDE/>
              <w:autoSpaceDN/>
              <w:adjustRightInd/>
              <w:textAlignment w:val="auto"/>
              <w:rPr>
                <w:rFonts w:cs="Arial"/>
                <w:color w:val="000000"/>
                <w:lang w:eastAsia="de-DE"/>
              </w:rPr>
            </w:pPr>
          </w:p>
        </w:tc>
        <w:tc>
          <w:tcPr>
            <w:tcW w:w="2500" w:type="dxa"/>
            <w:gridSpan w:val="5"/>
            <w:tcBorders>
              <w:top w:val="single" w:sz="8" w:space="0" w:color="auto"/>
              <w:left w:val="nil"/>
              <w:bottom w:val="single" w:sz="8" w:space="0" w:color="auto"/>
              <w:right w:val="single" w:sz="8" w:space="0" w:color="auto"/>
            </w:tcBorders>
            <w:shd w:val="clear" w:color="000000" w:fill="B4C6E7"/>
            <w:vAlign w:val="bottom"/>
            <w:hideMark/>
          </w:tcPr>
          <w:p w14:paraId="401F5D2C" w14:textId="77777777" w:rsidR="00C82F17" w:rsidRPr="00C82F17" w:rsidRDefault="00C82F17" w:rsidP="00C82F17">
            <w:pPr>
              <w:overflowPunct/>
              <w:autoSpaceDE/>
              <w:autoSpaceDN/>
              <w:adjustRightInd/>
              <w:jc w:val="center"/>
              <w:textAlignment w:val="auto"/>
              <w:rPr>
                <w:rFonts w:cs="Arial"/>
                <w:b/>
                <w:bCs/>
                <w:color w:val="000000"/>
                <w:lang w:eastAsia="de-DE"/>
              </w:rPr>
            </w:pPr>
            <w:r w:rsidRPr="00C82F17">
              <w:rPr>
                <w:rFonts w:cs="Arial"/>
                <w:b/>
                <w:bCs/>
                <w:color w:val="000000"/>
                <w:lang w:eastAsia="de-DE"/>
              </w:rPr>
              <w:t>Interior Trigger Devices</w:t>
            </w:r>
          </w:p>
        </w:tc>
        <w:tc>
          <w:tcPr>
            <w:tcW w:w="2700" w:type="dxa"/>
            <w:gridSpan w:val="6"/>
            <w:tcBorders>
              <w:top w:val="single" w:sz="8" w:space="0" w:color="auto"/>
              <w:left w:val="nil"/>
              <w:bottom w:val="single" w:sz="8" w:space="0" w:color="auto"/>
              <w:right w:val="single" w:sz="8" w:space="0" w:color="auto"/>
            </w:tcBorders>
            <w:shd w:val="clear" w:color="000000" w:fill="B4C6E7"/>
            <w:vAlign w:val="bottom"/>
            <w:hideMark/>
          </w:tcPr>
          <w:p w14:paraId="0E464372" w14:textId="77777777" w:rsidR="00C82F17" w:rsidRPr="00C82F17" w:rsidRDefault="00C82F17" w:rsidP="00C82F17">
            <w:pPr>
              <w:overflowPunct/>
              <w:autoSpaceDE/>
              <w:autoSpaceDN/>
              <w:adjustRightInd/>
              <w:jc w:val="center"/>
              <w:textAlignment w:val="auto"/>
              <w:rPr>
                <w:rFonts w:cs="Arial"/>
                <w:b/>
                <w:bCs/>
                <w:color w:val="000000"/>
                <w:lang w:eastAsia="de-DE"/>
              </w:rPr>
            </w:pPr>
            <w:r w:rsidRPr="00C82F17">
              <w:rPr>
                <w:rFonts w:cs="Arial"/>
                <w:b/>
                <w:bCs/>
                <w:color w:val="000000"/>
                <w:lang w:eastAsia="de-DE"/>
              </w:rPr>
              <w:t>Exterior Trigger Devices</w:t>
            </w:r>
          </w:p>
        </w:tc>
        <w:tc>
          <w:tcPr>
            <w:tcW w:w="1480" w:type="dxa"/>
            <w:vMerge w:val="restart"/>
            <w:tcBorders>
              <w:top w:val="nil"/>
              <w:left w:val="single" w:sz="8" w:space="0" w:color="auto"/>
              <w:bottom w:val="single" w:sz="8" w:space="0" w:color="auto"/>
              <w:right w:val="single" w:sz="8" w:space="0" w:color="auto"/>
            </w:tcBorders>
            <w:shd w:val="clear" w:color="000000" w:fill="92D050"/>
            <w:textDirection w:val="btLr"/>
            <w:vAlign w:val="bottom"/>
            <w:hideMark/>
          </w:tcPr>
          <w:p w14:paraId="38961374" w14:textId="77777777" w:rsidR="00C82F17" w:rsidRPr="00C82F17" w:rsidRDefault="00C82F17" w:rsidP="00C82F17">
            <w:pPr>
              <w:overflowPunct/>
              <w:autoSpaceDE/>
              <w:autoSpaceDN/>
              <w:adjustRightInd/>
              <w:jc w:val="center"/>
              <w:textAlignment w:val="auto"/>
              <w:rPr>
                <w:rFonts w:cs="Arial"/>
                <w:lang w:eastAsia="de-DE"/>
              </w:rPr>
            </w:pPr>
            <w:r w:rsidRPr="00C82F17">
              <w:rPr>
                <w:rFonts w:cs="Arial"/>
                <w:lang w:eastAsia="de-DE"/>
              </w:rPr>
              <w:t>Request Type</w:t>
            </w:r>
          </w:p>
        </w:tc>
        <w:tc>
          <w:tcPr>
            <w:tcW w:w="1000" w:type="dxa"/>
            <w:vMerge w:val="restart"/>
            <w:tcBorders>
              <w:top w:val="nil"/>
              <w:left w:val="single" w:sz="8" w:space="0" w:color="auto"/>
              <w:bottom w:val="single" w:sz="8" w:space="0" w:color="000000"/>
              <w:right w:val="single" w:sz="8" w:space="0" w:color="auto"/>
            </w:tcBorders>
            <w:shd w:val="clear" w:color="000000" w:fill="92D050"/>
            <w:textDirection w:val="btLr"/>
            <w:vAlign w:val="bottom"/>
            <w:hideMark/>
          </w:tcPr>
          <w:p w14:paraId="707514F7" w14:textId="77777777" w:rsidR="00C82F17" w:rsidRPr="00C82F17" w:rsidRDefault="00C82F17" w:rsidP="00C82F17">
            <w:pPr>
              <w:overflowPunct/>
              <w:autoSpaceDE/>
              <w:autoSpaceDN/>
              <w:adjustRightInd/>
              <w:jc w:val="center"/>
              <w:textAlignment w:val="auto"/>
              <w:rPr>
                <w:rFonts w:cs="Arial"/>
                <w:lang w:eastAsia="de-DE"/>
              </w:rPr>
            </w:pPr>
            <w:r w:rsidRPr="00C82F17">
              <w:rPr>
                <w:rFonts w:cs="Arial"/>
                <w:lang w:eastAsia="de-DE"/>
              </w:rPr>
              <w:t>Last closed door</w:t>
            </w:r>
          </w:p>
        </w:tc>
        <w:tc>
          <w:tcPr>
            <w:tcW w:w="2080" w:type="dxa"/>
            <w:vMerge w:val="restart"/>
            <w:tcBorders>
              <w:top w:val="nil"/>
              <w:left w:val="single" w:sz="8" w:space="0" w:color="auto"/>
              <w:bottom w:val="single" w:sz="8" w:space="0" w:color="000000"/>
              <w:right w:val="single" w:sz="8" w:space="0" w:color="auto"/>
            </w:tcBorders>
            <w:shd w:val="clear" w:color="000000" w:fill="70AD47"/>
            <w:textDirection w:val="btLr"/>
            <w:vAlign w:val="bottom"/>
            <w:hideMark/>
          </w:tcPr>
          <w:p w14:paraId="56B2410A" w14:textId="77777777" w:rsidR="00C82F17" w:rsidRPr="00C82F17" w:rsidRDefault="00C82F17" w:rsidP="00C82F17">
            <w:pPr>
              <w:overflowPunct/>
              <w:autoSpaceDE/>
              <w:autoSpaceDN/>
              <w:adjustRightInd/>
              <w:jc w:val="center"/>
              <w:textAlignment w:val="auto"/>
              <w:rPr>
                <w:rFonts w:cs="Arial"/>
                <w:lang w:eastAsia="de-DE"/>
              </w:rPr>
            </w:pPr>
            <w:r w:rsidRPr="00C82F17">
              <w:rPr>
                <w:rFonts w:cs="Arial"/>
                <w:lang w:eastAsia="de-DE"/>
              </w:rPr>
              <w:t>Vehicle BEC Type</w:t>
            </w:r>
          </w:p>
        </w:tc>
        <w:tc>
          <w:tcPr>
            <w:tcW w:w="980" w:type="dxa"/>
            <w:vMerge w:val="restart"/>
            <w:tcBorders>
              <w:top w:val="nil"/>
              <w:left w:val="single" w:sz="8" w:space="0" w:color="auto"/>
              <w:bottom w:val="single" w:sz="8" w:space="0" w:color="auto"/>
              <w:right w:val="single" w:sz="8" w:space="0" w:color="auto"/>
            </w:tcBorders>
            <w:shd w:val="clear" w:color="000000" w:fill="FFFF00"/>
            <w:textDirection w:val="btLr"/>
            <w:vAlign w:val="bottom"/>
            <w:hideMark/>
          </w:tcPr>
          <w:p w14:paraId="0F75F979" w14:textId="77777777" w:rsidR="00C82F17" w:rsidRPr="00C82F17" w:rsidRDefault="00C82F17" w:rsidP="00C82F17">
            <w:pPr>
              <w:overflowPunct/>
              <w:autoSpaceDE/>
              <w:autoSpaceDN/>
              <w:adjustRightInd/>
              <w:jc w:val="center"/>
              <w:textAlignment w:val="auto"/>
              <w:rPr>
                <w:rFonts w:cs="Arial"/>
                <w:lang w:eastAsia="de-DE"/>
              </w:rPr>
            </w:pPr>
            <w:r w:rsidRPr="00C82F17">
              <w:rPr>
                <w:rFonts w:cs="Arial"/>
                <w:lang w:eastAsia="de-DE"/>
              </w:rPr>
              <w:t>Enhanced Trim Switch Inhibit Status (TBD)</w:t>
            </w:r>
            <w:r w:rsidRPr="00C82F17">
              <w:rPr>
                <w:rFonts w:cs="Arial"/>
                <w:lang w:eastAsia="de-DE"/>
              </w:rPr>
              <w:br/>
            </w:r>
            <w:r w:rsidRPr="00C82F17">
              <w:rPr>
                <w:rFonts w:cs="Arial"/>
                <w:sz w:val="16"/>
                <w:szCs w:val="16"/>
                <w:lang w:eastAsia="de-DE"/>
              </w:rPr>
              <w:t>(if ETSI is enabled)</w:t>
            </w:r>
          </w:p>
        </w:tc>
        <w:tc>
          <w:tcPr>
            <w:tcW w:w="980" w:type="dxa"/>
            <w:vMerge w:val="restart"/>
            <w:tcBorders>
              <w:top w:val="nil"/>
              <w:left w:val="single" w:sz="8" w:space="0" w:color="auto"/>
              <w:bottom w:val="single" w:sz="8" w:space="0" w:color="auto"/>
              <w:right w:val="single" w:sz="8" w:space="0" w:color="auto"/>
            </w:tcBorders>
            <w:shd w:val="clear" w:color="000000" w:fill="70AD47"/>
            <w:textDirection w:val="btLr"/>
            <w:vAlign w:val="bottom"/>
            <w:hideMark/>
          </w:tcPr>
          <w:p w14:paraId="3BF04C75" w14:textId="77777777" w:rsidR="00C82F17" w:rsidRPr="00C82F17" w:rsidRDefault="00C82F17" w:rsidP="00C82F17">
            <w:pPr>
              <w:overflowPunct/>
              <w:autoSpaceDE/>
              <w:autoSpaceDN/>
              <w:adjustRightInd/>
              <w:jc w:val="center"/>
              <w:textAlignment w:val="auto"/>
              <w:rPr>
                <w:rFonts w:cs="Arial"/>
                <w:lang w:eastAsia="de-DE"/>
              </w:rPr>
            </w:pPr>
            <w:r w:rsidRPr="00C82F17">
              <w:rPr>
                <w:rFonts w:cs="Arial"/>
                <w:lang w:eastAsia="de-DE"/>
              </w:rPr>
              <w:t>Any Door open</w:t>
            </w:r>
          </w:p>
        </w:tc>
        <w:tc>
          <w:tcPr>
            <w:tcW w:w="1080" w:type="dxa"/>
            <w:vMerge w:val="restart"/>
            <w:tcBorders>
              <w:top w:val="nil"/>
              <w:left w:val="single" w:sz="8" w:space="0" w:color="auto"/>
              <w:bottom w:val="single" w:sz="8" w:space="0" w:color="000000"/>
              <w:right w:val="single" w:sz="8" w:space="0" w:color="auto"/>
            </w:tcBorders>
            <w:shd w:val="clear" w:color="000000" w:fill="70AD47"/>
            <w:textDirection w:val="btLr"/>
            <w:vAlign w:val="bottom"/>
            <w:hideMark/>
          </w:tcPr>
          <w:p w14:paraId="0CB1F282" w14:textId="77777777" w:rsidR="00C82F17" w:rsidRPr="00C82F17" w:rsidRDefault="00C82F17" w:rsidP="00C82F17">
            <w:pPr>
              <w:overflowPunct/>
              <w:autoSpaceDE/>
              <w:autoSpaceDN/>
              <w:adjustRightInd/>
              <w:jc w:val="center"/>
              <w:textAlignment w:val="auto"/>
              <w:rPr>
                <w:rFonts w:cs="Arial"/>
                <w:lang w:eastAsia="de-DE"/>
              </w:rPr>
            </w:pPr>
            <w:r w:rsidRPr="00C82F17">
              <w:rPr>
                <w:rFonts w:cs="Arial"/>
                <w:lang w:eastAsia="de-DE"/>
              </w:rPr>
              <w:t>Passive Key / PaaK Location</w:t>
            </w:r>
          </w:p>
        </w:tc>
        <w:tc>
          <w:tcPr>
            <w:tcW w:w="1260" w:type="dxa"/>
            <w:vMerge/>
            <w:tcBorders>
              <w:top w:val="single" w:sz="8" w:space="0" w:color="auto"/>
              <w:left w:val="single" w:sz="8" w:space="0" w:color="auto"/>
              <w:bottom w:val="single" w:sz="8" w:space="0" w:color="000000"/>
              <w:right w:val="nil"/>
            </w:tcBorders>
            <w:vAlign w:val="center"/>
            <w:hideMark/>
          </w:tcPr>
          <w:p w14:paraId="21B11C14" w14:textId="77777777" w:rsidR="00C82F17" w:rsidRPr="00C82F17" w:rsidRDefault="00C82F17" w:rsidP="00C82F17">
            <w:pPr>
              <w:overflowPunct/>
              <w:autoSpaceDE/>
              <w:autoSpaceDN/>
              <w:adjustRightInd/>
              <w:textAlignment w:val="auto"/>
              <w:rPr>
                <w:rFonts w:cs="Arial"/>
                <w:color w:val="000000"/>
                <w:lang w:eastAsia="de-DE"/>
              </w:rPr>
            </w:pPr>
          </w:p>
        </w:tc>
        <w:tc>
          <w:tcPr>
            <w:tcW w:w="1260" w:type="dxa"/>
            <w:vMerge/>
            <w:tcBorders>
              <w:top w:val="single" w:sz="8" w:space="0" w:color="auto"/>
              <w:left w:val="single" w:sz="8" w:space="0" w:color="auto"/>
              <w:bottom w:val="single" w:sz="8" w:space="0" w:color="auto"/>
              <w:right w:val="single" w:sz="8" w:space="0" w:color="auto"/>
            </w:tcBorders>
            <w:vAlign w:val="center"/>
            <w:hideMark/>
          </w:tcPr>
          <w:p w14:paraId="228EDD3F" w14:textId="77777777" w:rsidR="00C82F17" w:rsidRPr="00C82F17" w:rsidRDefault="00C82F17" w:rsidP="00C82F17">
            <w:pPr>
              <w:overflowPunct/>
              <w:autoSpaceDE/>
              <w:autoSpaceDN/>
              <w:adjustRightInd/>
              <w:textAlignment w:val="auto"/>
              <w:rPr>
                <w:rFonts w:cs="Arial"/>
                <w:color w:val="000000"/>
                <w:lang w:eastAsia="de-DE"/>
              </w:rPr>
            </w:pPr>
          </w:p>
        </w:tc>
        <w:tc>
          <w:tcPr>
            <w:tcW w:w="1160" w:type="dxa"/>
            <w:vMerge/>
            <w:tcBorders>
              <w:top w:val="single" w:sz="8" w:space="0" w:color="auto"/>
              <w:left w:val="single" w:sz="8" w:space="0" w:color="auto"/>
              <w:bottom w:val="single" w:sz="8" w:space="0" w:color="auto"/>
              <w:right w:val="single" w:sz="8" w:space="0" w:color="auto"/>
            </w:tcBorders>
            <w:vAlign w:val="center"/>
            <w:hideMark/>
          </w:tcPr>
          <w:p w14:paraId="5DCA7348" w14:textId="77777777" w:rsidR="00C82F17" w:rsidRPr="00C82F17" w:rsidRDefault="00C82F17" w:rsidP="00C82F17">
            <w:pPr>
              <w:overflowPunct/>
              <w:autoSpaceDE/>
              <w:autoSpaceDN/>
              <w:adjustRightInd/>
              <w:textAlignment w:val="auto"/>
              <w:rPr>
                <w:rFonts w:cs="Arial"/>
                <w:color w:val="000000"/>
                <w:lang w:eastAsia="de-DE"/>
              </w:rPr>
            </w:pPr>
          </w:p>
        </w:tc>
      </w:tr>
      <w:tr w:rsidR="00C82F17" w:rsidRPr="00C82F17" w14:paraId="2146FEE6" w14:textId="77777777" w:rsidTr="00C82F17">
        <w:trPr>
          <w:trHeight w:val="3996"/>
        </w:trPr>
        <w:tc>
          <w:tcPr>
            <w:tcW w:w="1260" w:type="dxa"/>
            <w:vMerge/>
            <w:tcBorders>
              <w:top w:val="single" w:sz="8" w:space="0" w:color="auto"/>
              <w:left w:val="single" w:sz="8" w:space="0" w:color="auto"/>
              <w:bottom w:val="single" w:sz="8" w:space="0" w:color="auto"/>
              <w:right w:val="single" w:sz="8" w:space="0" w:color="auto"/>
            </w:tcBorders>
            <w:vAlign w:val="center"/>
            <w:hideMark/>
          </w:tcPr>
          <w:p w14:paraId="5D9FC141" w14:textId="77777777" w:rsidR="00C82F17" w:rsidRPr="00C82F17" w:rsidRDefault="00C82F17" w:rsidP="00C82F17">
            <w:pPr>
              <w:overflowPunct/>
              <w:autoSpaceDE/>
              <w:autoSpaceDN/>
              <w:adjustRightInd/>
              <w:textAlignment w:val="auto"/>
              <w:rPr>
                <w:rFonts w:cs="Arial"/>
                <w:color w:val="000000"/>
                <w:lang w:eastAsia="de-DE"/>
              </w:rPr>
            </w:pPr>
          </w:p>
        </w:tc>
        <w:tc>
          <w:tcPr>
            <w:tcW w:w="440"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54C5C66F" w14:textId="77777777" w:rsidR="00C82F17" w:rsidRPr="00C82F17" w:rsidRDefault="00C82F17" w:rsidP="00C82F17">
            <w:pPr>
              <w:overflowPunct/>
              <w:autoSpaceDE/>
              <w:autoSpaceDN/>
              <w:adjustRightInd/>
              <w:jc w:val="center"/>
              <w:textAlignment w:val="auto"/>
              <w:rPr>
                <w:rFonts w:cs="Arial"/>
                <w:color w:val="000000"/>
                <w:sz w:val="16"/>
                <w:szCs w:val="16"/>
                <w:lang w:eastAsia="de-DE"/>
              </w:rPr>
            </w:pPr>
            <w:r w:rsidRPr="00C82F17">
              <w:rPr>
                <w:rFonts w:cs="Arial"/>
                <w:color w:val="000000"/>
                <w:sz w:val="16"/>
                <w:szCs w:val="16"/>
                <w:lang w:eastAsia="de-DE"/>
              </w:rPr>
              <w:t>Driver Door switch pack Lock Button</w:t>
            </w:r>
          </w:p>
        </w:tc>
        <w:tc>
          <w:tcPr>
            <w:tcW w:w="440"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425A78C6" w14:textId="77777777" w:rsidR="00C82F17" w:rsidRPr="00C82F17" w:rsidRDefault="00C82F17" w:rsidP="00C82F17">
            <w:pPr>
              <w:overflowPunct/>
              <w:autoSpaceDE/>
              <w:autoSpaceDN/>
              <w:adjustRightInd/>
              <w:jc w:val="center"/>
              <w:textAlignment w:val="auto"/>
              <w:rPr>
                <w:rFonts w:cs="Arial"/>
                <w:color w:val="000000"/>
                <w:sz w:val="16"/>
                <w:szCs w:val="16"/>
                <w:lang w:eastAsia="de-DE"/>
              </w:rPr>
            </w:pPr>
            <w:r w:rsidRPr="00C82F17">
              <w:rPr>
                <w:rFonts w:cs="Arial"/>
                <w:color w:val="000000"/>
                <w:sz w:val="16"/>
                <w:szCs w:val="16"/>
                <w:lang w:eastAsia="de-DE"/>
              </w:rPr>
              <w:t>Trim switch (DD, PD)</w:t>
            </w:r>
          </w:p>
        </w:tc>
        <w:tc>
          <w:tcPr>
            <w:tcW w:w="440"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23D825B7" w14:textId="77777777" w:rsidR="00C82F17" w:rsidRPr="00C82F17" w:rsidRDefault="00C82F17" w:rsidP="00C82F17">
            <w:pPr>
              <w:overflowPunct/>
              <w:autoSpaceDE/>
              <w:autoSpaceDN/>
              <w:adjustRightInd/>
              <w:jc w:val="center"/>
              <w:textAlignment w:val="auto"/>
              <w:rPr>
                <w:rFonts w:cs="Arial"/>
                <w:color w:val="000000"/>
                <w:sz w:val="16"/>
                <w:szCs w:val="16"/>
                <w:lang w:eastAsia="de-DE"/>
              </w:rPr>
            </w:pPr>
            <w:r w:rsidRPr="00C82F17">
              <w:rPr>
                <w:rFonts w:cs="Arial"/>
                <w:color w:val="000000"/>
                <w:sz w:val="16"/>
                <w:szCs w:val="16"/>
                <w:lang w:eastAsia="de-DE"/>
              </w:rPr>
              <w:t>Trim switch (RPD, RDD)</w:t>
            </w:r>
          </w:p>
        </w:tc>
        <w:tc>
          <w:tcPr>
            <w:tcW w:w="440" w:type="dxa"/>
            <w:vMerge w:val="restart"/>
            <w:tcBorders>
              <w:top w:val="nil"/>
              <w:left w:val="single" w:sz="8" w:space="0" w:color="auto"/>
              <w:bottom w:val="single" w:sz="8" w:space="0" w:color="000000"/>
              <w:right w:val="single" w:sz="8" w:space="0" w:color="auto"/>
            </w:tcBorders>
            <w:shd w:val="clear" w:color="000000" w:fill="B4C6E7"/>
            <w:textDirection w:val="btLr"/>
            <w:vAlign w:val="bottom"/>
            <w:hideMark/>
          </w:tcPr>
          <w:p w14:paraId="362B9288" w14:textId="77777777" w:rsidR="00C82F17" w:rsidRPr="00C82F17" w:rsidRDefault="00C82F17" w:rsidP="00C82F17">
            <w:pPr>
              <w:overflowPunct/>
              <w:autoSpaceDE/>
              <w:autoSpaceDN/>
              <w:adjustRightInd/>
              <w:jc w:val="center"/>
              <w:textAlignment w:val="auto"/>
              <w:rPr>
                <w:rFonts w:cs="Arial"/>
                <w:color w:val="000000"/>
                <w:sz w:val="16"/>
                <w:szCs w:val="16"/>
                <w:lang w:eastAsia="de-DE"/>
              </w:rPr>
            </w:pPr>
            <w:r w:rsidRPr="00C82F17">
              <w:rPr>
                <w:rFonts w:cs="Arial"/>
                <w:color w:val="000000"/>
                <w:sz w:val="16"/>
                <w:szCs w:val="16"/>
                <w:lang w:eastAsia="de-DE"/>
              </w:rPr>
              <w:t>Shutface Lock Switch</w:t>
            </w:r>
          </w:p>
        </w:tc>
        <w:tc>
          <w:tcPr>
            <w:tcW w:w="740"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40A135F6" w14:textId="77777777" w:rsidR="00C82F17" w:rsidRPr="00C82F17" w:rsidRDefault="00C82F17" w:rsidP="00C82F17">
            <w:pPr>
              <w:overflowPunct/>
              <w:autoSpaceDE/>
              <w:autoSpaceDN/>
              <w:adjustRightInd/>
              <w:jc w:val="center"/>
              <w:textAlignment w:val="auto"/>
              <w:rPr>
                <w:rFonts w:cs="Arial"/>
                <w:color w:val="000000"/>
                <w:sz w:val="16"/>
                <w:szCs w:val="16"/>
                <w:lang w:eastAsia="de-DE"/>
              </w:rPr>
            </w:pPr>
            <w:r w:rsidRPr="00C82F17">
              <w:rPr>
                <w:rFonts w:cs="Arial"/>
                <w:color w:val="000000"/>
                <w:sz w:val="16"/>
                <w:szCs w:val="16"/>
                <w:lang w:eastAsia="de-DE"/>
              </w:rPr>
              <w:t>Advanced Door soldier/toggle on Driver Door</w:t>
            </w:r>
          </w:p>
        </w:tc>
        <w:tc>
          <w:tcPr>
            <w:tcW w:w="440"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039FEDF2" w14:textId="77777777" w:rsidR="00C82F17" w:rsidRPr="00C82F17" w:rsidRDefault="00C82F17" w:rsidP="00C82F17">
            <w:pPr>
              <w:overflowPunct/>
              <w:autoSpaceDE/>
              <w:autoSpaceDN/>
              <w:adjustRightInd/>
              <w:jc w:val="center"/>
              <w:textAlignment w:val="auto"/>
              <w:rPr>
                <w:rFonts w:cs="Arial"/>
                <w:color w:val="000000"/>
                <w:sz w:val="16"/>
                <w:szCs w:val="16"/>
                <w:lang w:eastAsia="de-DE"/>
              </w:rPr>
            </w:pPr>
            <w:r w:rsidRPr="00C82F17">
              <w:rPr>
                <w:rFonts w:cs="Arial"/>
                <w:color w:val="000000"/>
                <w:sz w:val="16"/>
                <w:szCs w:val="16"/>
                <w:lang w:eastAsia="de-DE"/>
              </w:rPr>
              <w:t xml:space="preserve">Remote key unlock button </w:t>
            </w:r>
          </w:p>
        </w:tc>
        <w:tc>
          <w:tcPr>
            <w:tcW w:w="480"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29780CA5" w14:textId="77777777" w:rsidR="00C82F17" w:rsidRPr="00C82F17" w:rsidRDefault="00C82F17" w:rsidP="00C82F17">
            <w:pPr>
              <w:overflowPunct/>
              <w:autoSpaceDE/>
              <w:autoSpaceDN/>
              <w:adjustRightInd/>
              <w:jc w:val="center"/>
              <w:textAlignment w:val="auto"/>
              <w:rPr>
                <w:rFonts w:cs="Arial"/>
                <w:color w:val="000000"/>
                <w:sz w:val="16"/>
                <w:szCs w:val="16"/>
                <w:lang w:eastAsia="de-DE"/>
              </w:rPr>
            </w:pPr>
            <w:r w:rsidRPr="00C82F17">
              <w:rPr>
                <w:rFonts w:cs="Arial"/>
                <w:color w:val="000000"/>
                <w:sz w:val="16"/>
                <w:szCs w:val="16"/>
                <w:lang w:eastAsia="de-DE"/>
              </w:rPr>
              <w:t>Mechanical key in advanced key cylinder (DD, PD)</w:t>
            </w:r>
          </w:p>
        </w:tc>
        <w:tc>
          <w:tcPr>
            <w:tcW w:w="460"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7D89E476" w14:textId="77777777" w:rsidR="00C82F17" w:rsidRPr="00C82F17" w:rsidRDefault="00C82F17" w:rsidP="00C82F17">
            <w:pPr>
              <w:overflowPunct/>
              <w:autoSpaceDE/>
              <w:autoSpaceDN/>
              <w:adjustRightInd/>
              <w:jc w:val="center"/>
              <w:textAlignment w:val="auto"/>
              <w:rPr>
                <w:rFonts w:cs="Arial"/>
                <w:color w:val="000000"/>
                <w:sz w:val="16"/>
                <w:szCs w:val="16"/>
                <w:lang w:eastAsia="de-DE"/>
              </w:rPr>
            </w:pPr>
            <w:r w:rsidRPr="00C82F17">
              <w:rPr>
                <w:rFonts w:cs="Arial"/>
                <w:color w:val="000000"/>
                <w:sz w:val="16"/>
                <w:szCs w:val="16"/>
                <w:lang w:eastAsia="de-DE"/>
              </w:rPr>
              <w:t xml:space="preserve">Keyless Entry Keypad </w:t>
            </w:r>
          </w:p>
        </w:tc>
        <w:tc>
          <w:tcPr>
            <w:tcW w:w="440"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2E0E90DC" w14:textId="77777777" w:rsidR="00C82F17" w:rsidRPr="00C82F17" w:rsidRDefault="00C82F17" w:rsidP="00C82F17">
            <w:pPr>
              <w:overflowPunct/>
              <w:autoSpaceDE/>
              <w:autoSpaceDN/>
              <w:adjustRightInd/>
              <w:jc w:val="center"/>
              <w:textAlignment w:val="auto"/>
              <w:rPr>
                <w:rFonts w:cs="Arial"/>
                <w:color w:val="000000"/>
                <w:sz w:val="16"/>
                <w:szCs w:val="16"/>
                <w:lang w:eastAsia="de-DE"/>
              </w:rPr>
            </w:pPr>
            <w:r w:rsidRPr="00C82F17">
              <w:rPr>
                <w:rFonts w:cs="Arial"/>
                <w:color w:val="000000"/>
                <w:sz w:val="16"/>
                <w:szCs w:val="16"/>
                <w:lang w:eastAsia="de-DE"/>
              </w:rPr>
              <w:t xml:space="preserve">Mobile Phone App </w:t>
            </w:r>
          </w:p>
        </w:tc>
        <w:tc>
          <w:tcPr>
            <w:tcW w:w="440"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7FD8037C" w14:textId="77777777" w:rsidR="00C82F17" w:rsidRPr="00C82F17" w:rsidRDefault="00C82F17" w:rsidP="00C82F17">
            <w:pPr>
              <w:overflowPunct/>
              <w:autoSpaceDE/>
              <w:autoSpaceDN/>
              <w:adjustRightInd/>
              <w:jc w:val="center"/>
              <w:textAlignment w:val="auto"/>
              <w:rPr>
                <w:rFonts w:cs="Arial"/>
                <w:color w:val="000000"/>
                <w:sz w:val="16"/>
                <w:szCs w:val="16"/>
                <w:lang w:eastAsia="de-DE"/>
              </w:rPr>
            </w:pPr>
            <w:r w:rsidRPr="00C82F17">
              <w:rPr>
                <w:rFonts w:cs="Arial"/>
                <w:color w:val="000000"/>
                <w:sz w:val="16"/>
                <w:szCs w:val="16"/>
                <w:lang w:eastAsia="de-DE"/>
              </w:rPr>
              <w:t>Passive activation switch (DD, PD, RPD, RDD)</w:t>
            </w:r>
          </w:p>
        </w:tc>
        <w:tc>
          <w:tcPr>
            <w:tcW w:w="440" w:type="dxa"/>
            <w:vMerge w:val="restart"/>
            <w:tcBorders>
              <w:top w:val="nil"/>
              <w:left w:val="single" w:sz="8" w:space="0" w:color="auto"/>
              <w:bottom w:val="single" w:sz="8" w:space="0" w:color="auto"/>
              <w:right w:val="single" w:sz="8" w:space="0" w:color="auto"/>
            </w:tcBorders>
            <w:shd w:val="clear" w:color="000000" w:fill="B4C6E7"/>
            <w:textDirection w:val="btLr"/>
            <w:vAlign w:val="bottom"/>
            <w:hideMark/>
          </w:tcPr>
          <w:p w14:paraId="1D0ABBC3" w14:textId="77777777" w:rsidR="00C82F17" w:rsidRPr="00C82F17" w:rsidRDefault="00C82F17" w:rsidP="00C82F17">
            <w:pPr>
              <w:overflowPunct/>
              <w:autoSpaceDE/>
              <w:autoSpaceDN/>
              <w:adjustRightInd/>
              <w:jc w:val="center"/>
              <w:textAlignment w:val="auto"/>
              <w:rPr>
                <w:rFonts w:cs="Arial"/>
                <w:color w:val="000000"/>
                <w:sz w:val="16"/>
                <w:szCs w:val="16"/>
                <w:lang w:eastAsia="de-DE"/>
              </w:rPr>
            </w:pPr>
            <w:r w:rsidRPr="00C82F17">
              <w:rPr>
                <w:rFonts w:cs="Arial"/>
                <w:color w:val="000000"/>
                <w:sz w:val="16"/>
                <w:szCs w:val="16"/>
                <w:lang w:eastAsia="de-DE"/>
              </w:rPr>
              <w:t>Passive entry handle (DD, PD, RPD, RDD)</w:t>
            </w:r>
          </w:p>
        </w:tc>
        <w:tc>
          <w:tcPr>
            <w:tcW w:w="1480" w:type="dxa"/>
            <w:vMerge/>
            <w:tcBorders>
              <w:top w:val="nil"/>
              <w:left w:val="single" w:sz="8" w:space="0" w:color="auto"/>
              <w:bottom w:val="single" w:sz="8" w:space="0" w:color="auto"/>
              <w:right w:val="single" w:sz="8" w:space="0" w:color="auto"/>
            </w:tcBorders>
            <w:vAlign w:val="center"/>
            <w:hideMark/>
          </w:tcPr>
          <w:p w14:paraId="3FD1EA4D" w14:textId="77777777" w:rsidR="00C82F17" w:rsidRPr="00C82F17" w:rsidRDefault="00C82F17" w:rsidP="00C82F17">
            <w:pPr>
              <w:overflowPunct/>
              <w:autoSpaceDE/>
              <w:autoSpaceDN/>
              <w:adjustRightInd/>
              <w:textAlignment w:val="auto"/>
              <w:rPr>
                <w:rFonts w:cs="Arial"/>
                <w:lang w:eastAsia="de-DE"/>
              </w:rPr>
            </w:pPr>
          </w:p>
        </w:tc>
        <w:tc>
          <w:tcPr>
            <w:tcW w:w="1000" w:type="dxa"/>
            <w:vMerge/>
            <w:tcBorders>
              <w:top w:val="nil"/>
              <w:left w:val="single" w:sz="8" w:space="0" w:color="auto"/>
              <w:bottom w:val="single" w:sz="8" w:space="0" w:color="000000"/>
              <w:right w:val="single" w:sz="8" w:space="0" w:color="auto"/>
            </w:tcBorders>
            <w:vAlign w:val="center"/>
            <w:hideMark/>
          </w:tcPr>
          <w:p w14:paraId="73166A3B" w14:textId="77777777" w:rsidR="00C82F17" w:rsidRPr="00C82F17" w:rsidRDefault="00C82F17" w:rsidP="00C82F17">
            <w:pPr>
              <w:overflowPunct/>
              <w:autoSpaceDE/>
              <w:autoSpaceDN/>
              <w:adjustRightInd/>
              <w:textAlignment w:val="auto"/>
              <w:rPr>
                <w:rFonts w:cs="Arial"/>
                <w:lang w:eastAsia="de-DE"/>
              </w:rPr>
            </w:pPr>
          </w:p>
        </w:tc>
        <w:tc>
          <w:tcPr>
            <w:tcW w:w="2080" w:type="dxa"/>
            <w:vMerge/>
            <w:tcBorders>
              <w:top w:val="nil"/>
              <w:left w:val="single" w:sz="8" w:space="0" w:color="auto"/>
              <w:bottom w:val="single" w:sz="8" w:space="0" w:color="000000"/>
              <w:right w:val="single" w:sz="8" w:space="0" w:color="auto"/>
            </w:tcBorders>
            <w:vAlign w:val="center"/>
            <w:hideMark/>
          </w:tcPr>
          <w:p w14:paraId="3DF6469B" w14:textId="77777777" w:rsidR="00C82F17" w:rsidRPr="00C82F17" w:rsidRDefault="00C82F17" w:rsidP="00C82F17">
            <w:pPr>
              <w:overflowPunct/>
              <w:autoSpaceDE/>
              <w:autoSpaceDN/>
              <w:adjustRightInd/>
              <w:textAlignment w:val="auto"/>
              <w:rPr>
                <w:rFonts w:cs="Arial"/>
                <w:lang w:eastAsia="de-DE"/>
              </w:rPr>
            </w:pPr>
          </w:p>
        </w:tc>
        <w:tc>
          <w:tcPr>
            <w:tcW w:w="980" w:type="dxa"/>
            <w:vMerge/>
            <w:tcBorders>
              <w:top w:val="nil"/>
              <w:left w:val="single" w:sz="8" w:space="0" w:color="auto"/>
              <w:bottom w:val="single" w:sz="8" w:space="0" w:color="auto"/>
              <w:right w:val="single" w:sz="8" w:space="0" w:color="auto"/>
            </w:tcBorders>
            <w:vAlign w:val="center"/>
            <w:hideMark/>
          </w:tcPr>
          <w:p w14:paraId="2BFF74D0" w14:textId="77777777" w:rsidR="00C82F17" w:rsidRPr="00C82F17" w:rsidRDefault="00C82F17" w:rsidP="00C82F17">
            <w:pPr>
              <w:overflowPunct/>
              <w:autoSpaceDE/>
              <w:autoSpaceDN/>
              <w:adjustRightInd/>
              <w:textAlignment w:val="auto"/>
              <w:rPr>
                <w:rFonts w:cs="Arial"/>
                <w:lang w:eastAsia="de-DE"/>
              </w:rPr>
            </w:pPr>
          </w:p>
        </w:tc>
        <w:tc>
          <w:tcPr>
            <w:tcW w:w="980" w:type="dxa"/>
            <w:vMerge/>
            <w:tcBorders>
              <w:top w:val="nil"/>
              <w:left w:val="single" w:sz="8" w:space="0" w:color="auto"/>
              <w:bottom w:val="single" w:sz="8" w:space="0" w:color="auto"/>
              <w:right w:val="single" w:sz="8" w:space="0" w:color="auto"/>
            </w:tcBorders>
            <w:vAlign w:val="center"/>
            <w:hideMark/>
          </w:tcPr>
          <w:p w14:paraId="02311480" w14:textId="77777777" w:rsidR="00C82F17" w:rsidRPr="00C82F17" w:rsidRDefault="00C82F17" w:rsidP="00C82F17">
            <w:pPr>
              <w:overflowPunct/>
              <w:autoSpaceDE/>
              <w:autoSpaceDN/>
              <w:adjustRightInd/>
              <w:textAlignment w:val="auto"/>
              <w:rPr>
                <w:rFonts w:cs="Arial"/>
                <w:lang w:eastAsia="de-DE"/>
              </w:rPr>
            </w:pPr>
          </w:p>
        </w:tc>
        <w:tc>
          <w:tcPr>
            <w:tcW w:w="1080" w:type="dxa"/>
            <w:vMerge/>
            <w:tcBorders>
              <w:top w:val="nil"/>
              <w:left w:val="single" w:sz="8" w:space="0" w:color="auto"/>
              <w:bottom w:val="single" w:sz="8" w:space="0" w:color="000000"/>
              <w:right w:val="single" w:sz="8" w:space="0" w:color="auto"/>
            </w:tcBorders>
            <w:vAlign w:val="center"/>
            <w:hideMark/>
          </w:tcPr>
          <w:p w14:paraId="2FEC2A2C" w14:textId="77777777" w:rsidR="00C82F17" w:rsidRPr="00C82F17" w:rsidRDefault="00C82F17" w:rsidP="00C82F17">
            <w:pPr>
              <w:overflowPunct/>
              <w:autoSpaceDE/>
              <w:autoSpaceDN/>
              <w:adjustRightInd/>
              <w:textAlignment w:val="auto"/>
              <w:rPr>
                <w:rFonts w:cs="Arial"/>
                <w:lang w:eastAsia="de-DE"/>
              </w:rPr>
            </w:pPr>
          </w:p>
        </w:tc>
        <w:tc>
          <w:tcPr>
            <w:tcW w:w="1260" w:type="dxa"/>
            <w:vMerge/>
            <w:tcBorders>
              <w:top w:val="single" w:sz="8" w:space="0" w:color="auto"/>
              <w:left w:val="single" w:sz="8" w:space="0" w:color="auto"/>
              <w:bottom w:val="single" w:sz="8" w:space="0" w:color="000000"/>
              <w:right w:val="nil"/>
            </w:tcBorders>
            <w:vAlign w:val="center"/>
            <w:hideMark/>
          </w:tcPr>
          <w:p w14:paraId="121AB241" w14:textId="77777777" w:rsidR="00C82F17" w:rsidRPr="00C82F17" w:rsidRDefault="00C82F17" w:rsidP="00C82F17">
            <w:pPr>
              <w:overflowPunct/>
              <w:autoSpaceDE/>
              <w:autoSpaceDN/>
              <w:adjustRightInd/>
              <w:textAlignment w:val="auto"/>
              <w:rPr>
                <w:rFonts w:cs="Arial"/>
                <w:color w:val="000000"/>
                <w:lang w:eastAsia="de-DE"/>
              </w:rPr>
            </w:pPr>
          </w:p>
        </w:tc>
        <w:tc>
          <w:tcPr>
            <w:tcW w:w="1260" w:type="dxa"/>
            <w:vMerge/>
            <w:tcBorders>
              <w:top w:val="single" w:sz="8" w:space="0" w:color="auto"/>
              <w:left w:val="single" w:sz="8" w:space="0" w:color="auto"/>
              <w:bottom w:val="single" w:sz="8" w:space="0" w:color="auto"/>
              <w:right w:val="single" w:sz="8" w:space="0" w:color="auto"/>
            </w:tcBorders>
            <w:vAlign w:val="center"/>
            <w:hideMark/>
          </w:tcPr>
          <w:p w14:paraId="2535310C" w14:textId="77777777" w:rsidR="00C82F17" w:rsidRPr="00C82F17" w:rsidRDefault="00C82F17" w:rsidP="00C82F17">
            <w:pPr>
              <w:overflowPunct/>
              <w:autoSpaceDE/>
              <w:autoSpaceDN/>
              <w:adjustRightInd/>
              <w:textAlignment w:val="auto"/>
              <w:rPr>
                <w:rFonts w:cs="Arial"/>
                <w:color w:val="000000"/>
                <w:lang w:eastAsia="de-DE"/>
              </w:rPr>
            </w:pPr>
          </w:p>
        </w:tc>
        <w:tc>
          <w:tcPr>
            <w:tcW w:w="1160" w:type="dxa"/>
            <w:vMerge/>
            <w:tcBorders>
              <w:top w:val="single" w:sz="8" w:space="0" w:color="auto"/>
              <w:left w:val="single" w:sz="8" w:space="0" w:color="auto"/>
              <w:bottom w:val="single" w:sz="8" w:space="0" w:color="auto"/>
              <w:right w:val="single" w:sz="8" w:space="0" w:color="auto"/>
            </w:tcBorders>
            <w:vAlign w:val="center"/>
            <w:hideMark/>
          </w:tcPr>
          <w:p w14:paraId="04A74D24" w14:textId="77777777" w:rsidR="00C82F17" w:rsidRPr="00C82F17" w:rsidRDefault="00C82F17" w:rsidP="00C82F17">
            <w:pPr>
              <w:overflowPunct/>
              <w:autoSpaceDE/>
              <w:autoSpaceDN/>
              <w:adjustRightInd/>
              <w:textAlignment w:val="auto"/>
              <w:rPr>
                <w:rFonts w:cs="Arial"/>
                <w:color w:val="000000"/>
                <w:lang w:eastAsia="de-DE"/>
              </w:rPr>
            </w:pPr>
          </w:p>
        </w:tc>
      </w:tr>
      <w:tr w:rsidR="00C82F17" w:rsidRPr="00C82F17" w14:paraId="757F5758" w14:textId="77777777" w:rsidTr="00C82F17">
        <w:trPr>
          <w:trHeight w:val="828"/>
        </w:trPr>
        <w:tc>
          <w:tcPr>
            <w:tcW w:w="1260" w:type="dxa"/>
            <w:vMerge/>
            <w:tcBorders>
              <w:top w:val="single" w:sz="8" w:space="0" w:color="auto"/>
              <w:left w:val="single" w:sz="8" w:space="0" w:color="auto"/>
              <w:bottom w:val="single" w:sz="8" w:space="0" w:color="auto"/>
              <w:right w:val="single" w:sz="8" w:space="0" w:color="auto"/>
            </w:tcBorders>
            <w:vAlign w:val="center"/>
            <w:hideMark/>
          </w:tcPr>
          <w:p w14:paraId="3BAD8676" w14:textId="77777777" w:rsidR="00C82F17" w:rsidRPr="00C82F17" w:rsidRDefault="00C82F17" w:rsidP="00C82F17">
            <w:pPr>
              <w:overflowPunct/>
              <w:autoSpaceDE/>
              <w:autoSpaceDN/>
              <w:adjustRightInd/>
              <w:textAlignment w:val="auto"/>
              <w:rPr>
                <w:rFonts w:cs="Arial"/>
                <w:color w:val="000000"/>
                <w:lang w:eastAsia="de-DE"/>
              </w:rPr>
            </w:pPr>
          </w:p>
        </w:tc>
        <w:tc>
          <w:tcPr>
            <w:tcW w:w="440" w:type="dxa"/>
            <w:vMerge/>
            <w:tcBorders>
              <w:top w:val="nil"/>
              <w:left w:val="single" w:sz="8" w:space="0" w:color="auto"/>
              <w:bottom w:val="single" w:sz="8" w:space="0" w:color="auto"/>
              <w:right w:val="single" w:sz="8" w:space="0" w:color="auto"/>
            </w:tcBorders>
            <w:vAlign w:val="center"/>
            <w:hideMark/>
          </w:tcPr>
          <w:p w14:paraId="0B0C2C98" w14:textId="77777777" w:rsidR="00C82F17" w:rsidRPr="00C82F17" w:rsidRDefault="00C82F17" w:rsidP="00C82F17">
            <w:pPr>
              <w:overflowPunct/>
              <w:autoSpaceDE/>
              <w:autoSpaceDN/>
              <w:adjustRightInd/>
              <w:textAlignment w:val="auto"/>
              <w:rPr>
                <w:rFonts w:cs="Arial"/>
                <w:color w:val="000000"/>
                <w:sz w:val="16"/>
                <w:szCs w:val="16"/>
                <w:lang w:eastAsia="de-DE"/>
              </w:rPr>
            </w:pPr>
          </w:p>
        </w:tc>
        <w:tc>
          <w:tcPr>
            <w:tcW w:w="440" w:type="dxa"/>
            <w:vMerge/>
            <w:tcBorders>
              <w:top w:val="nil"/>
              <w:left w:val="single" w:sz="8" w:space="0" w:color="auto"/>
              <w:bottom w:val="single" w:sz="8" w:space="0" w:color="auto"/>
              <w:right w:val="single" w:sz="8" w:space="0" w:color="auto"/>
            </w:tcBorders>
            <w:vAlign w:val="center"/>
            <w:hideMark/>
          </w:tcPr>
          <w:p w14:paraId="6D1780E2" w14:textId="77777777" w:rsidR="00C82F17" w:rsidRPr="00C82F17" w:rsidRDefault="00C82F17" w:rsidP="00C82F17">
            <w:pPr>
              <w:overflowPunct/>
              <w:autoSpaceDE/>
              <w:autoSpaceDN/>
              <w:adjustRightInd/>
              <w:textAlignment w:val="auto"/>
              <w:rPr>
                <w:rFonts w:cs="Arial"/>
                <w:color w:val="000000"/>
                <w:sz w:val="16"/>
                <w:szCs w:val="16"/>
                <w:lang w:eastAsia="de-DE"/>
              </w:rPr>
            </w:pPr>
          </w:p>
        </w:tc>
        <w:tc>
          <w:tcPr>
            <w:tcW w:w="440" w:type="dxa"/>
            <w:vMerge/>
            <w:tcBorders>
              <w:top w:val="nil"/>
              <w:left w:val="single" w:sz="8" w:space="0" w:color="auto"/>
              <w:bottom w:val="single" w:sz="8" w:space="0" w:color="auto"/>
              <w:right w:val="single" w:sz="8" w:space="0" w:color="auto"/>
            </w:tcBorders>
            <w:vAlign w:val="center"/>
            <w:hideMark/>
          </w:tcPr>
          <w:p w14:paraId="39B84AC0" w14:textId="77777777" w:rsidR="00C82F17" w:rsidRPr="00C82F17" w:rsidRDefault="00C82F17" w:rsidP="00C82F17">
            <w:pPr>
              <w:overflowPunct/>
              <w:autoSpaceDE/>
              <w:autoSpaceDN/>
              <w:adjustRightInd/>
              <w:textAlignment w:val="auto"/>
              <w:rPr>
                <w:rFonts w:cs="Arial"/>
                <w:color w:val="000000"/>
                <w:sz w:val="16"/>
                <w:szCs w:val="16"/>
                <w:lang w:eastAsia="de-DE"/>
              </w:rPr>
            </w:pPr>
          </w:p>
        </w:tc>
        <w:tc>
          <w:tcPr>
            <w:tcW w:w="440" w:type="dxa"/>
            <w:vMerge/>
            <w:tcBorders>
              <w:top w:val="nil"/>
              <w:left w:val="single" w:sz="8" w:space="0" w:color="auto"/>
              <w:bottom w:val="single" w:sz="8" w:space="0" w:color="000000"/>
              <w:right w:val="single" w:sz="8" w:space="0" w:color="auto"/>
            </w:tcBorders>
            <w:vAlign w:val="center"/>
            <w:hideMark/>
          </w:tcPr>
          <w:p w14:paraId="6E1869E9" w14:textId="77777777" w:rsidR="00C82F17" w:rsidRPr="00C82F17" w:rsidRDefault="00C82F17" w:rsidP="00C82F17">
            <w:pPr>
              <w:overflowPunct/>
              <w:autoSpaceDE/>
              <w:autoSpaceDN/>
              <w:adjustRightInd/>
              <w:textAlignment w:val="auto"/>
              <w:rPr>
                <w:rFonts w:cs="Arial"/>
                <w:color w:val="000000"/>
                <w:sz w:val="16"/>
                <w:szCs w:val="16"/>
                <w:lang w:eastAsia="de-DE"/>
              </w:rPr>
            </w:pPr>
          </w:p>
        </w:tc>
        <w:tc>
          <w:tcPr>
            <w:tcW w:w="740" w:type="dxa"/>
            <w:vMerge/>
            <w:tcBorders>
              <w:top w:val="nil"/>
              <w:left w:val="single" w:sz="8" w:space="0" w:color="auto"/>
              <w:bottom w:val="single" w:sz="8" w:space="0" w:color="auto"/>
              <w:right w:val="single" w:sz="8" w:space="0" w:color="auto"/>
            </w:tcBorders>
            <w:vAlign w:val="center"/>
            <w:hideMark/>
          </w:tcPr>
          <w:p w14:paraId="39A3F865" w14:textId="77777777" w:rsidR="00C82F17" w:rsidRPr="00C82F17" w:rsidRDefault="00C82F17" w:rsidP="00C82F17">
            <w:pPr>
              <w:overflowPunct/>
              <w:autoSpaceDE/>
              <w:autoSpaceDN/>
              <w:adjustRightInd/>
              <w:textAlignment w:val="auto"/>
              <w:rPr>
                <w:rFonts w:cs="Arial"/>
                <w:color w:val="000000"/>
                <w:sz w:val="16"/>
                <w:szCs w:val="16"/>
                <w:lang w:eastAsia="de-DE"/>
              </w:rPr>
            </w:pPr>
          </w:p>
        </w:tc>
        <w:tc>
          <w:tcPr>
            <w:tcW w:w="440" w:type="dxa"/>
            <w:vMerge/>
            <w:tcBorders>
              <w:top w:val="nil"/>
              <w:left w:val="single" w:sz="8" w:space="0" w:color="auto"/>
              <w:bottom w:val="single" w:sz="8" w:space="0" w:color="auto"/>
              <w:right w:val="single" w:sz="8" w:space="0" w:color="auto"/>
            </w:tcBorders>
            <w:vAlign w:val="center"/>
            <w:hideMark/>
          </w:tcPr>
          <w:p w14:paraId="627D1222" w14:textId="77777777" w:rsidR="00C82F17" w:rsidRPr="00C82F17" w:rsidRDefault="00C82F17" w:rsidP="00C82F17">
            <w:pPr>
              <w:overflowPunct/>
              <w:autoSpaceDE/>
              <w:autoSpaceDN/>
              <w:adjustRightInd/>
              <w:textAlignment w:val="auto"/>
              <w:rPr>
                <w:rFonts w:cs="Arial"/>
                <w:color w:val="000000"/>
                <w:sz w:val="16"/>
                <w:szCs w:val="16"/>
                <w:lang w:eastAsia="de-DE"/>
              </w:rPr>
            </w:pPr>
          </w:p>
        </w:tc>
        <w:tc>
          <w:tcPr>
            <w:tcW w:w="480" w:type="dxa"/>
            <w:vMerge/>
            <w:tcBorders>
              <w:top w:val="nil"/>
              <w:left w:val="single" w:sz="8" w:space="0" w:color="auto"/>
              <w:bottom w:val="single" w:sz="8" w:space="0" w:color="auto"/>
              <w:right w:val="single" w:sz="8" w:space="0" w:color="auto"/>
            </w:tcBorders>
            <w:vAlign w:val="center"/>
            <w:hideMark/>
          </w:tcPr>
          <w:p w14:paraId="732D7B37" w14:textId="77777777" w:rsidR="00C82F17" w:rsidRPr="00C82F17" w:rsidRDefault="00C82F17" w:rsidP="00C82F17">
            <w:pPr>
              <w:overflowPunct/>
              <w:autoSpaceDE/>
              <w:autoSpaceDN/>
              <w:adjustRightInd/>
              <w:textAlignment w:val="auto"/>
              <w:rPr>
                <w:rFonts w:cs="Arial"/>
                <w:color w:val="000000"/>
                <w:sz w:val="16"/>
                <w:szCs w:val="16"/>
                <w:lang w:eastAsia="de-DE"/>
              </w:rPr>
            </w:pPr>
          </w:p>
        </w:tc>
        <w:tc>
          <w:tcPr>
            <w:tcW w:w="460" w:type="dxa"/>
            <w:vMerge/>
            <w:tcBorders>
              <w:top w:val="nil"/>
              <w:left w:val="single" w:sz="8" w:space="0" w:color="auto"/>
              <w:bottom w:val="single" w:sz="8" w:space="0" w:color="auto"/>
              <w:right w:val="single" w:sz="8" w:space="0" w:color="auto"/>
            </w:tcBorders>
            <w:vAlign w:val="center"/>
            <w:hideMark/>
          </w:tcPr>
          <w:p w14:paraId="32DCD728" w14:textId="77777777" w:rsidR="00C82F17" w:rsidRPr="00C82F17" w:rsidRDefault="00C82F17" w:rsidP="00C82F17">
            <w:pPr>
              <w:overflowPunct/>
              <w:autoSpaceDE/>
              <w:autoSpaceDN/>
              <w:adjustRightInd/>
              <w:textAlignment w:val="auto"/>
              <w:rPr>
                <w:rFonts w:cs="Arial"/>
                <w:color w:val="000000"/>
                <w:sz w:val="16"/>
                <w:szCs w:val="16"/>
                <w:lang w:eastAsia="de-DE"/>
              </w:rPr>
            </w:pPr>
          </w:p>
        </w:tc>
        <w:tc>
          <w:tcPr>
            <w:tcW w:w="440" w:type="dxa"/>
            <w:vMerge/>
            <w:tcBorders>
              <w:top w:val="nil"/>
              <w:left w:val="single" w:sz="8" w:space="0" w:color="auto"/>
              <w:bottom w:val="single" w:sz="8" w:space="0" w:color="auto"/>
              <w:right w:val="single" w:sz="8" w:space="0" w:color="auto"/>
            </w:tcBorders>
            <w:vAlign w:val="center"/>
            <w:hideMark/>
          </w:tcPr>
          <w:p w14:paraId="5D36DBD7" w14:textId="77777777" w:rsidR="00C82F17" w:rsidRPr="00C82F17" w:rsidRDefault="00C82F17" w:rsidP="00C82F17">
            <w:pPr>
              <w:overflowPunct/>
              <w:autoSpaceDE/>
              <w:autoSpaceDN/>
              <w:adjustRightInd/>
              <w:textAlignment w:val="auto"/>
              <w:rPr>
                <w:rFonts w:cs="Arial"/>
                <w:color w:val="000000"/>
                <w:sz w:val="16"/>
                <w:szCs w:val="16"/>
                <w:lang w:eastAsia="de-DE"/>
              </w:rPr>
            </w:pPr>
          </w:p>
        </w:tc>
        <w:tc>
          <w:tcPr>
            <w:tcW w:w="440" w:type="dxa"/>
            <w:vMerge/>
            <w:tcBorders>
              <w:top w:val="nil"/>
              <w:left w:val="single" w:sz="8" w:space="0" w:color="auto"/>
              <w:bottom w:val="single" w:sz="8" w:space="0" w:color="auto"/>
              <w:right w:val="single" w:sz="8" w:space="0" w:color="auto"/>
            </w:tcBorders>
            <w:vAlign w:val="center"/>
            <w:hideMark/>
          </w:tcPr>
          <w:p w14:paraId="1C9CBDCB" w14:textId="77777777" w:rsidR="00C82F17" w:rsidRPr="00C82F17" w:rsidRDefault="00C82F17" w:rsidP="00C82F17">
            <w:pPr>
              <w:overflowPunct/>
              <w:autoSpaceDE/>
              <w:autoSpaceDN/>
              <w:adjustRightInd/>
              <w:textAlignment w:val="auto"/>
              <w:rPr>
                <w:rFonts w:cs="Arial"/>
                <w:color w:val="000000"/>
                <w:sz w:val="16"/>
                <w:szCs w:val="16"/>
                <w:lang w:eastAsia="de-DE"/>
              </w:rPr>
            </w:pPr>
          </w:p>
        </w:tc>
        <w:tc>
          <w:tcPr>
            <w:tcW w:w="440" w:type="dxa"/>
            <w:vMerge/>
            <w:tcBorders>
              <w:top w:val="nil"/>
              <w:left w:val="single" w:sz="8" w:space="0" w:color="auto"/>
              <w:bottom w:val="single" w:sz="8" w:space="0" w:color="auto"/>
              <w:right w:val="single" w:sz="8" w:space="0" w:color="auto"/>
            </w:tcBorders>
            <w:vAlign w:val="center"/>
            <w:hideMark/>
          </w:tcPr>
          <w:p w14:paraId="4429E3CC" w14:textId="77777777" w:rsidR="00C82F17" w:rsidRPr="00C82F17" w:rsidRDefault="00C82F17" w:rsidP="00C82F17">
            <w:pPr>
              <w:overflowPunct/>
              <w:autoSpaceDE/>
              <w:autoSpaceDN/>
              <w:adjustRightInd/>
              <w:textAlignment w:val="auto"/>
              <w:rPr>
                <w:rFonts w:cs="Arial"/>
                <w:color w:val="000000"/>
                <w:sz w:val="16"/>
                <w:szCs w:val="16"/>
                <w:lang w:eastAsia="de-DE"/>
              </w:rPr>
            </w:pPr>
          </w:p>
        </w:tc>
        <w:tc>
          <w:tcPr>
            <w:tcW w:w="1480" w:type="dxa"/>
            <w:tcBorders>
              <w:top w:val="nil"/>
              <w:left w:val="nil"/>
              <w:bottom w:val="single" w:sz="8" w:space="0" w:color="auto"/>
              <w:right w:val="single" w:sz="8" w:space="0" w:color="auto"/>
            </w:tcBorders>
            <w:shd w:val="clear" w:color="000000" w:fill="92D050"/>
            <w:vAlign w:val="center"/>
            <w:hideMark/>
          </w:tcPr>
          <w:p w14:paraId="1614D4CA" w14:textId="77777777" w:rsidR="00C82F17" w:rsidRPr="00C82F17" w:rsidRDefault="00C82F17" w:rsidP="00C82F17">
            <w:pPr>
              <w:overflowPunct/>
              <w:autoSpaceDE/>
              <w:autoSpaceDN/>
              <w:adjustRightInd/>
              <w:jc w:val="center"/>
              <w:textAlignment w:val="auto"/>
              <w:rPr>
                <w:rFonts w:cs="Arial"/>
                <w:sz w:val="16"/>
                <w:szCs w:val="16"/>
                <w:lang w:eastAsia="de-DE"/>
              </w:rPr>
            </w:pPr>
            <w:r w:rsidRPr="00C82F17">
              <w:rPr>
                <w:rFonts w:cs="Arial"/>
                <w:sz w:val="16"/>
                <w:szCs w:val="16"/>
                <w:lang w:eastAsia="de-DE"/>
              </w:rPr>
              <w:t xml:space="preserve">[Lock All / </w:t>
            </w:r>
            <w:r w:rsidRPr="00C82F17">
              <w:rPr>
                <w:rFonts w:cs="Arial"/>
                <w:sz w:val="16"/>
                <w:szCs w:val="16"/>
                <w:lang w:eastAsia="de-DE"/>
              </w:rPr>
              <w:br/>
              <w:t>Lock All + Press Shutface operation switch]</w:t>
            </w:r>
          </w:p>
        </w:tc>
        <w:tc>
          <w:tcPr>
            <w:tcW w:w="1000" w:type="dxa"/>
            <w:tcBorders>
              <w:top w:val="nil"/>
              <w:left w:val="nil"/>
              <w:bottom w:val="single" w:sz="8" w:space="0" w:color="auto"/>
              <w:right w:val="single" w:sz="8" w:space="0" w:color="auto"/>
            </w:tcBorders>
            <w:shd w:val="clear" w:color="000000" w:fill="92D050"/>
            <w:vAlign w:val="center"/>
            <w:hideMark/>
          </w:tcPr>
          <w:p w14:paraId="38340E64" w14:textId="77777777" w:rsidR="00C82F17" w:rsidRPr="00C82F17" w:rsidRDefault="00C82F17" w:rsidP="00C82F17">
            <w:pPr>
              <w:overflowPunct/>
              <w:autoSpaceDE/>
              <w:autoSpaceDN/>
              <w:adjustRightInd/>
              <w:jc w:val="center"/>
              <w:textAlignment w:val="auto"/>
              <w:rPr>
                <w:rFonts w:cs="Arial"/>
                <w:sz w:val="16"/>
                <w:szCs w:val="16"/>
                <w:lang w:eastAsia="de-DE"/>
              </w:rPr>
            </w:pPr>
            <w:r w:rsidRPr="00C82F17">
              <w:rPr>
                <w:rFonts w:cs="Arial"/>
                <w:sz w:val="16"/>
                <w:szCs w:val="16"/>
                <w:lang w:eastAsia="de-DE"/>
              </w:rPr>
              <w:t>[Any Cabin Door / BEC</w:t>
            </w:r>
          </w:p>
        </w:tc>
        <w:tc>
          <w:tcPr>
            <w:tcW w:w="2080" w:type="dxa"/>
            <w:tcBorders>
              <w:top w:val="nil"/>
              <w:left w:val="nil"/>
              <w:bottom w:val="single" w:sz="8" w:space="0" w:color="auto"/>
              <w:right w:val="single" w:sz="8" w:space="0" w:color="auto"/>
            </w:tcBorders>
            <w:shd w:val="clear" w:color="000000" w:fill="70AD47"/>
            <w:vAlign w:val="center"/>
            <w:hideMark/>
          </w:tcPr>
          <w:p w14:paraId="4018F755" w14:textId="77777777" w:rsidR="00C82F17" w:rsidRPr="00C82F17" w:rsidRDefault="00C82F17" w:rsidP="00C82F17">
            <w:pPr>
              <w:overflowPunct/>
              <w:autoSpaceDE/>
              <w:autoSpaceDN/>
              <w:adjustRightInd/>
              <w:jc w:val="center"/>
              <w:textAlignment w:val="auto"/>
              <w:rPr>
                <w:rFonts w:cs="Arial"/>
                <w:color w:val="000000"/>
                <w:sz w:val="16"/>
                <w:szCs w:val="16"/>
                <w:lang w:eastAsia="de-DE"/>
              </w:rPr>
            </w:pPr>
            <w:r w:rsidRPr="00C82F17">
              <w:rPr>
                <w:rFonts w:cs="Arial"/>
                <w:color w:val="000000"/>
                <w:sz w:val="16"/>
                <w:szCs w:val="16"/>
                <w:lang w:eastAsia="de-DE"/>
              </w:rPr>
              <w:t>[RHCD / Liftgate / Liftgate Glass / Decklid / Tailgate / PLG/PDG]</w:t>
            </w:r>
          </w:p>
        </w:tc>
        <w:tc>
          <w:tcPr>
            <w:tcW w:w="980" w:type="dxa"/>
            <w:tcBorders>
              <w:top w:val="nil"/>
              <w:left w:val="nil"/>
              <w:bottom w:val="single" w:sz="8" w:space="0" w:color="auto"/>
              <w:right w:val="single" w:sz="8" w:space="0" w:color="auto"/>
            </w:tcBorders>
            <w:shd w:val="clear" w:color="000000" w:fill="70AD47"/>
            <w:vAlign w:val="center"/>
            <w:hideMark/>
          </w:tcPr>
          <w:p w14:paraId="18D54C07" w14:textId="77777777" w:rsidR="00C82F17" w:rsidRPr="00C82F17" w:rsidRDefault="00C82F17" w:rsidP="00C82F17">
            <w:pPr>
              <w:overflowPunct/>
              <w:autoSpaceDE/>
              <w:autoSpaceDN/>
              <w:adjustRightInd/>
              <w:jc w:val="center"/>
              <w:textAlignment w:val="auto"/>
              <w:rPr>
                <w:rFonts w:cs="Arial"/>
                <w:color w:val="000000"/>
                <w:sz w:val="16"/>
                <w:szCs w:val="16"/>
                <w:lang w:eastAsia="de-DE"/>
              </w:rPr>
            </w:pPr>
            <w:r w:rsidRPr="00C82F17">
              <w:rPr>
                <w:rFonts w:cs="Arial"/>
                <w:color w:val="000000"/>
                <w:sz w:val="16"/>
                <w:szCs w:val="16"/>
                <w:lang w:eastAsia="de-DE"/>
              </w:rPr>
              <w:t>[active/</w:t>
            </w:r>
            <w:r w:rsidRPr="00C82F17">
              <w:rPr>
                <w:rFonts w:cs="Arial"/>
                <w:color w:val="000000"/>
                <w:sz w:val="16"/>
                <w:szCs w:val="16"/>
                <w:lang w:eastAsia="de-DE"/>
              </w:rPr>
              <w:br/>
              <w:t>inactive]</w:t>
            </w:r>
          </w:p>
        </w:tc>
        <w:tc>
          <w:tcPr>
            <w:tcW w:w="980" w:type="dxa"/>
            <w:tcBorders>
              <w:top w:val="nil"/>
              <w:left w:val="nil"/>
              <w:bottom w:val="single" w:sz="8" w:space="0" w:color="auto"/>
              <w:right w:val="single" w:sz="8" w:space="0" w:color="auto"/>
            </w:tcBorders>
            <w:shd w:val="clear" w:color="000000" w:fill="70AD47"/>
            <w:vAlign w:val="center"/>
            <w:hideMark/>
          </w:tcPr>
          <w:p w14:paraId="49D25B58" w14:textId="77777777" w:rsidR="00C82F17" w:rsidRPr="00C82F17" w:rsidRDefault="00C82F17" w:rsidP="00C82F17">
            <w:pPr>
              <w:overflowPunct/>
              <w:autoSpaceDE/>
              <w:autoSpaceDN/>
              <w:adjustRightInd/>
              <w:jc w:val="center"/>
              <w:textAlignment w:val="auto"/>
              <w:rPr>
                <w:rFonts w:cs="Arial"/>
                <w:color w:val="000000"/>
                <w:sz w:val="16"/>
                <w:szCs w:val="16"/>
                <w:lang w:eastAsia="de-DE"/>
              </w:rPr>
            </w:pPr>
            <w:r w:rsidRPr="00C82F17">
              <w:rPr>
                <w:rFonts w:cs="Arial"/>
                <w:color w:val="000000"/>
                <w:sz w:val="16"/>
                <w:szCs w:val="16"/>
                <w:lang w:eastAsia="de-DE"/>
              </w:rPr>
              <w:t>[None / Decklid / Any Cabin Door]</w:t>
            </w:r>
          </w:p>
        </w:tc>
        <w:tc>
          <w:tcPr>
            <w:tcW w:w="1080" w:type="dxa"/>
            <w:tcBorders>
              <w:top w:val="nil"/>
              <w:left w:val="nil"/>
              <w:bottom w:val="single" w:sz="8" w:space="0" w:color="auto"/>
              <w:right w:val="single" w:sz="8" w:space="0" w:color="auto"/>
            </w:tcBorders>
            <w:shd w:val="clear" w:color="000000" w:fill="70AD47"/>
            <w:vAlign w:val="center"/>
            <w:hideMark/>
          </w:tcPr>
          <w:p w14:paraId="26071EA7" w14:textId="77777777" w:rsidR="00C82F17" w:rsidRPr="00C82F17" w:rsidRDefault="00C82F17" w:rsidP="00C82F17">
            <w:pPr>
              <w:overflowPunct/>
              <w:autoSpaceDE/>
              <w:autoSpaceDN/>
              <w:adjustRightInd/>
              <w:jc w:val="center"/>
              <w:textAlignment w:val="auto"/>
              <w:rPr>
                <w:rFonts w:cs="Arial"/>
                <w:color w:val="000000"/>
                <w:sz w:val="16"/>
                <w:szCs w:val="16"/>
                <w:lang w:eastAsia="de-DE"/>
              </w:rPr>
            </w:pPr>
            <w:r w:rsidRPr="00C82F17">
              <w:rPr>
                <w:rFonts w:cs="Arial"/>
                <w:color w:val="000000"/>
                <w:sz w:val="16"/>
                <w:szCs w:val="16"/>
                <w:lang w:eastAsia="de-DE"/>
              </w:rPr>
              <w:t xml:space="preserve">[Cabin / </w:t>
            </w:r>
            <w:r w:rsidRPr="00C82F17">
              <w:rPr>
                <w:rFonts w:cs="Arial"/>
                <w:color w:val="000000"/>
                <w:sz w:val="16"/>
                <w:szCs w:val="16"/>
                <w:lang w:eastAsia="de-DE"/>
              </w:rPr>
              <w:br/>
              <w:t>Cargo]</w:t>
            </w:r>
          </w:p>
        </w:tc>
        <w:tc>
          <w:tcPr>
            <w:tcW w:w="1260" w:type="dxa"/>
            <w:vMerge/>
            <w:tcBorders>
              <w:top w:val="single" w:sz="8" w:space="0" w:color="auto"/>
              <w:left w:val="single" w:sz="8" w:space="0" w:color="auto"/>
              <w:bottom w:val="single" w:sz="8" w:space="0" w:color="000000"/>
              <w:right w:val="nil"/>
            </w:tcBorders>
            <w:vAlign w:val="center"/>
            <w:hideMark/>
          </w:tcPr>
          <w:p w14:paraId="7A2FC4C8" w14:textId="77777777" w:rsidR="00C82F17" w:rsidRPr="00C82F17" w:rsidRDefault="00C82F17" w:rsidP="00C82F17">
            <w:pPr>
              <w:overflowPunct/>
              <w:autoSpaceDE/>
              <w:autoSpaceDN/>
              <w:adjustRightInd/>
              <w:textAlignment w:val="auto"/>
              <w:rPr>
                <w:rFonts w:cs="Arial"/>
                <w:color w:val="000000"/>
                <w:lang w:eastAsia="de-DE"/>
              </w:rPr>
            </w:pPr>
          </w:p>
        </w:tc>
        <w:tc>
          <w:tcPr>
            <w:tcW w:w="1260" w:type="dxa"/>
            <w:vMerge/>
            <w:tcBorders>
              <w:top w:val="single" w:sz="8" w:space="0" w:color="auto"/>
              <w:left w:val="single" w:sz="8" w:space="0" w:color="auto"/>
              <w:bottom w:val="single" w:sz="8" w:space="0" w:color="auto"/>
              <w:right w:val="single" w:sz="8" w:space="0" w:color="auto"/>
            </w:tcBorders>
            <w:vAlign w:val="center"/>
            <w:hideMark/>
          </w:tcPr>
          <w:p w14:paraId="159D1DE0" w14:textId="77777777" w:rsidR="00C82F17" w:rsidRPr="00C82F17" w:rsidRDefault="00C82F17" w:rsidP="00C82F17">
            <w:pPr>
              <w:overflowPunct/>
              <w:autoSpaceDE/>
              <w:autoSpaceDN/>
              <w:adjustRightInd/>
              <w:textAlignment w:val="auto"/>
              <w:rPr>
                <w:rFonts w:cs="Arial"/>
                <w:color w:val="000000"/>
                <w:lang w:eastAsia="de-DE"/>
              </w:rPr>
            </w:pPr>
          </w:p>
        </w:tc>
        <w:tc>
          <w:tcPr>
            <w:tcW w:w="1160" w:type="dxa"/>
            <w:vMerge/>
            <w:tcBorders>
              <w:top w:val="single" w:sz="8" w:space="0" w:color="auto"/>
              <w:left w:val="single" w:sz="8" w:space="0" w:color="auto"/>
              <w:bottom w:val="single" w:sz="8" w:space="0" w:color="auto"/>
              <w:right w:val="single" w:sz="8" w:space="0" w:color="auto"/>
            </w:tcBorders>
            <w:vAlign w:val="center"/>
            <w:hideMark/>
          </w:tcPr>
          <w:p w14:paraId="478FDF89" w14:textId="77777777" w:rsidR="00C82F17" w:rsidRPr="00C82F17" w:rsidRDefault="00C82F17" w:rsidP="00C82F17">
            <w:pPr>
              <w:overflowPunct/>
              <w:autoSpaceDE/>
              <w:autoSpaceDN/>
              <w:adjustRightInd/>
              <w:textAlignment w:val="auto"/>
              <w:rPr>
                <w:rFonts w:cs="Arial"/>
                <w:color w:val="000000"/>
                <w:lang w:eastAsia="de-DE"/>
              </w:rPr>
            </w:pPr>
          </w:p>
        </w:tc>
      </w:tr>
      <w:tr w:rsidR="00C82F17" w:rsidRPr="00C82F17" w14:paraId="41BC9B90" w14:textId="77777777" w:rsidTr="00C82F17">
        <w:trPr>
          <w:trHeight w:val="420"/>
        </w:trPr>
        <w:tc>
          <w:tcPr>
            <w:tcW w:w="1260" w:type="dxa"/>
            <w:tcBorders>
              <w:top w:val="nil"/>
              <w:left w:val="single" w:sz="8" w:space="0" w:color="auto"/>
              <w:bottom w:val="single" w:sz="8" w:space="0" w:color="auto"/>
              <w:right w:val="single" w:sz="8" w:space="0" w:color="auto"/>
            </w:tcBorders>
            <w:shd w:val="clear" w:color="auto" w:fill="auto"/>
            <w:vAlign w:val="center"/>
            <w:hideMark/>
          </w:tcPr>
          <w:p w14:paraId="3146BD3C"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440" w:type="dxa"/>
            <w:tcBorders>
              <w:top w:val="nil"/>
              <w:left w:val="nil"/>
              <w:bottom w:val="single" w:sz="8" w:space="0" w:color="auto"/>
              <w:right w:val="single" w:sz="8" w:space="0" w:color="auto"/>
            </w:tcBorders>
            <w:shd w:val="clear" w:color="auto" w:fill="auto"/>
            <w:vAlign w:val="center"/>
            <w:hideMark/>
          </w:tcPr>
          <w:p w14:paraId="01D680C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440" w:type="dxa"/>
            <w:tcBorders>
              <w:top w:val="nil"/>
              <w:left w:val="nil"/>
              <w:bottom w:val="single" w:sz="8" w:space="0" w:color="auto"/>
              <w:right w:val="single" w:sz="8" w:space="0" w:color="auto"/>
            </w:tcBorders>
            <w:shd w:val="clear" w:color="auto" w:fill="auto"/>
            <w:vAlign w:val="center"/>
            <w:hideMark/>
          </w:tcPr>
          <w:p w14:paraId="1D177EA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440" w:type="dxa"/>
            <w:tcBorders>
              <w:top w:val="nil"/>
              <w:left w:val="nil"/>
              <w:bottom w:val="single" w:sz="8" w:space="0" w:color="auto"/>
              <w:right w:val="single" w:sz="8" w:space="0" w:color="auto"/>
            </w:tcBorders>
            <w:shd w:val="clear" w:color="auto" w:fill="auto"/>
            <w:vAlign w:val="center"/>
            <w:hideMark/>
          </w:tcPr>
          <w:p w14:paraId="2961B7A4"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440" w:type="dxa"/>
            <w:tcBorders>
              <w:top w:val="nil"/>
              <w:left w:val="nil"/>
              <w:bottom w:val="single" w:sz="8" w:space="0" w:color="auto"/>
              <w:right w:val="single" w:sz="8" w:space="0" w:color="auto"/>
            </w:tcBorders>
            <w:shd w:val="clear" w:color="auto" w:fill="auto"/>
            <w:vAlign w:val="center"/>
            <w:hideMark/>
          </w:tcPr>
          <w:p w14:paraId="24CECE32"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740" w:type="dxa"/>
            <w:tcBorders>
              <w:top w:val="nil"/>
              <w:left w:val="nil"/>
              <w:bottom w:val="single" w:sz="8" w:space="0" w:color="auto"/>
              <w:right w:val="single" w:sz="8" w:space="0" w:color="auto"/>
            </w:tcBorders>
            <w:shd w:val="clear" w:color="auto" w:fill="auto"/>
            <w:vAlign w:val="center"/>
            <w:hideMark/>
          </w:tcPr>
          <w:p w14:paraId="2CC90FC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440" w:type="dxa"/>
            <w:tcBorders>
              <w:top w:val="nil"/>
              <w:left w:val="nil"/>
              <w:bottom w:val="single" w:sz="8" w:space="0" w:color="auto"/>
              <w:right w:val="single" w:sz="8" w:space="0" w:color="auto"/>
            </w:tcBorders>
            <w:shd w:val="clear" w:color="auto" w:fill="auto"/>
            <w:vAlign w:val="center"/>
            <w:hideMark/>
          </w:tcPr>
          <w:p w14:paraId="38704227"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480" w:type="dxa"/>
            <w:tcBorders>
              <w:top w:val="nil"/>
              <w:left w:val="nil"/>
              <w:bottom w:val="single" w:sz="8" w:space="0" w:color="auto"/>
              <w:right w:val="single" w:sz="8" w:space="0" w:color="auto"/>
            </w:tcBorders>
            <w:shd w:val="clear" w:color="auto" w:fill="auto"/>
            <w:vAlign w:val="center"/>
            <w:hideMark/>
          </w:tcPr>
          <w:p w14:paraId="45A6B6B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460" w:type="dxa"/>
            <w:tcBorders>
              <w:top w:val="nil"/>
              <w:left w:val="nil"/>
              <w:bottom w:val="single" w:sz="8" w:space="0" w:color="auto"/>
              <w:right w:val="single" w:sz="8" w:space="0" w:color="auto"/>
            </w:tcBorders>
            <w:shd w:val="clear" w:color="auto" w:fill="auto"/>
            <w:vAlign w:val="center"/>
            <w:hideMark/>
          </w:tcPr>
          <w:p w14:paraId="27BCA7E8"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440" w:type="dxa"/>
            <w:tcBorders>
              <w:top w:val="nil"/>
              <w:left w:val="nil"/>
              <w:bottom w:val="single" w:sz="8" w:space="0" w:color="auto"/>
              <w:right w:val="single" w:sz="8" w:space="0" w:color="auto"/>
            </w:tcBorders>
            <w:shd w:val="clear" w:color="auto" w:fill="auto"/>
            <w:vAlign w:val="center"/>
            <w:hideMark/>
          </w:tcPr>
          <w:p w14:paraId="0B823AD0"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440" w:type="dxa"/>
            <w:tcBorders>
              <w:top w:val="nil"/>
              <w:left w:val="nil"/>
              <w:bottom w:val="single" w:sz="8" w:space="0" w:color="auto"/>
              <w:right w:val="single" w:sz="8" w:space="0" w:color="auto"/>
            </w:tcBorders>
            <w:shd w:val="clear" w:color="auto" w:fill="auto"/>
            <w:vAlign w:val="center"/>
            <w:hideMark/>
          </w:tcPr>
          <w:p w14:paraId="1E16F4A3"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440" w:type="dxa"/>
            <w:tcBorders>
              <w:top w:val="nil"/>
              <w:left w:val="nil"/>
              <w:bottom w:val="single" w:sz="8" w:space="0" w:color="auto"/>
              <w:right w:val="single" w:sz="8" w:space="0" w:color="auto"/>
            </w:tcBorders>
            <w:shd w:val="clear" w:color="auto" w:fill="auto"/>
            <w:vAlign w:val="center"/>
            <w:hideMark/>
          </w:tcPr>
          <w:p w14:paraId="71B3D818"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1480" w:type="dxa"/>
            <w:tcBorders>
              <w:top w:val="nil"/>
              <w:left w:val="nil"/>
              <w:bottom w:val="single" w:sz="8" w:space="0" w:color="auto"/>
              <w:right w:val="single" w:sz="8" w:space="0" w:color="auto"/>
            </w:tcBorders>
            <w:shd w:val="clear" w:color="auto" w:fill="auto"/>
            <w:vAlign w:val="center"/>
            <w:hideMark/>
          </w:tcPr>
          <w:p w14:paraId="1B760A7B"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1000" w:type="dxa"/>
            <w:tcBorders>
              <w:top w:val="nil"/>
              <w:left w:val="nil"/>
              <w:bottom w:val="single" w:sz="8" w:space="0" w:color="auto"/>
              <w:right w:val="single" w:sz="8" w:space="0" w:color="auto"/>
            </w:tcBorders>
            <w:shd w:val="clear" w:color="auto" w:fill="auto"/>
            <w:vAlign w:val="center"/>
            <w:hideMark/>
          </w:tcPr>
          <w:p w14:paraId="1A7CCA9B"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2080" w:type="dxa"/>
            <w:tcBorders>
              <w:top w:val="nil"/>
              <w:left w:val="nil"/>
              <w:bottom w:val="single" w:sz="8" w:space="0" w:color="auto"/>
              <w:right w:val="single" w:sz="8" w:space="0" w:color="auto"/>
            </w:tcBorders>
            <w:shd w:val="clear" w:color="auto" w:fill="auto"/>
            <w:vAlign w:val="center"/>
            <w:hideMark/>
          </w:tcPr>
          <w:p w14:paraId="40755F72"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980" w:type="dxa"/>
            <w:tcBorders>
              <w:top w:val="nil"/>
              <w:left w:val="nil"/>
              <w:bottom w:val="single" w:sz="8" w:space="0" w:color="auto"/>
              <w:right w:val="single" w:sz="8" w:space="0" w:color="auto"/>
            </w:tcBorders>
            <w:shd w:val="clear" w:color="auto" w:fill="auto"/>
            <w:vAlign w:val="center"/>
            <w:hideMark/>
          </w:tcPr>
          <w:p w14:paraId="71DB68A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980" w:type="dxa"/>
            <w:tcBorders>
              <w:top w:val="nil"/>
              <w:left w:val="nil"/>
              <w:bottom w:val="single" w:sz="8" w:space="0" w:color="auto"/>
              <w:right w:val="single" w:sz="8" w:space="0" w:color="auto"/>
            </w:tcBorders>
            <w:shd w:val="clear" w:color="auto" w:fill="auto"/>
            <w:vAlign w:val="center"/>
            <w:hideMark/>
          </w:tcPr>
          <w:p w14:paraId="094B09D8"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1080" w:type="dxa"/>
            <w:tcBorders>
              <w:top w:val="nil"/>
              <w:left w:val="nil"/>
              <w:bottom w:val="single" w:sz="8" w:space="0" w:color="auto"/>
              <w:right w:val="single" w:sz="8" w:space="0" w:color="auto"/>
            </w:tcBorders>
            <w:shd w:val="clear" w:color="auto" w:fill="auto"/>
            <w:vAlign w:val="center"/>
            <w:hideMark/>
          </w:tcPr>
          <w:p w14:paraId="1EC54D0E"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1260" w:type="dxa"/>
            <w:tcBorders>
              <w:top w:val="nil"/>
              <w:left w:val="double" w:sz="6" w:space="0" w:color="auto"/>
              <w:bottom w:val="single" w:sz="8" w:space="0" w:color="auto"/>
              <w:right w:val="nil"/>
            </w:tcBorders>
            <w:shd w:val="clear" w:color="auto" w:fill="auto"/>
            <w:vAlign w:val="center"/>
            <w:hideMark/>
          </w:tcPr>
          <w:p w14:paraId="1229E4A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1260" w:type="dxa"/>
            <w:tcBorders>
              <w:top w:val="nil"/>
              <w:left w:val="single" w:sz="8" w:space="0" w:color="auto"/>
              <w:bottom w:val="single" w:sz="8" w:space="0" w:color="auto"/>
              <w:right w:val="single" w:sz="8" w:space="0" w:color="auto"/>
            </w:tcBorders>
            <w:shd w:val="clear" w:color="auto" w:fill="auto"/>
            <w:vAlign w:val="center"/>
            <w:hideMark/>
          </w:tcPr>
          <w:p w14:paraId="6C35E150"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c>
          <w:tcPr>
            <w:tcW w:w="1160" w:type="dxa"/>
            <w:tcBorders>
              <w:top w:val="nil"/>
              <w:left w:val="nil"/>
              <w:bottom w:val="single" w:sz="8" w:space="0" w:color="auto"/>
              <w:right w:val="single" w:sz="8" w:space="0" w:color="auto"/>
            </w:tcBorders>
            <w:shd w:val="clear" w:color="auto" w:fill="auto"/>
            <w:vAlign w:val="center"/>
            <w:hideMark/>
          </w:tcPr>
          <w:p w14:paraId="6A11A38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w:t>
            </w:r>
          </w:p>
        </w:tc>
      </w:tr>
      <w:tr w:rsidR="00C82F17" w:rsidRPr="00C82F17" w14:paraId="6B997D6D" w14:textId="77777777" w:rsidTr="00C82F17">
        <w:trPr>
          <w:trHeight w:val="420"/>
        </w:trPr>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7BA8AB64"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R_F_SUL_</w:t>
            </w:r>
            <w:r w:rsidRPr="00C82F17">
              <w:rPr>
                <w:rFonts w:cs="Arial"/>
                <w:color w:val="000000"/>
                <w:sz w:val="14"/>
                <w:szCs w:val="14"/>
                <w:lang w:eastAsia="de-DE"/>
              </w:rPr>
              <w:br/>
              <w:t>00016-sub1</w:t>
            </w:r>
          </w:p>
        </w:tc>
        <w:tc>
          <w:tcPr>
            <w:tcW w:w="440" w:type="dxa"/>
            <w:tcBorders>
              <w:top w:val="nil"/>
              <w:left w:val="nil"/>
              <w:bottom w:val="single" w:sz="8" w:space="0" w:color="auto"/>
              <w:right w:val="single" w:sz="8" w:space="0" w:color="auto"/>
            </w:tcBorders>
            <w:shd w:val="clear" w:color="000000" w:fill="C6E0B4"/>
            <w:vAlign w:val="center"/>
            <w:hideMark/>
          </w:tcPr>
          <w:p w14:paraId="10C4117E"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4CDFD37B"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41C1052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24F073F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740" w:type="dxa"/>
            <w:tcBorders>
              <w:top w:val="nil"/>
              <w:left w:val="nil"/>
              <w:bottom w:val="single" w:sz="8" w:space="0" w:color="auto"/>
              <w:right w:val="single" w:sz="8" w:space="0" w:color="auto"/>
            </w:tcBorders>
            <w:shd w:val="clear" w:color="000000" w:fill="C6E0B4"/>
            <w:vAlign w:val="center"/>
            <w:hideMark/>
          </w:tcPr>
          <w:p w14:paraId="379E157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46AB23D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80" w:type="dxa"/>
            <w:tcBorders>
              <w:top w:val="nil"/>
              <w:left w:val="nil"/>
              <w:bottom w:val="single" w:sz="8" w:space="0" w:color="auto"/>
              <w:right w:val="single" w:sz="8" w:space="0" w:color="auto"/>
            </w:tcBorders>
            <w:shd w:val="clear" w:color="000000" w:fill="C6E0B4"/>
            <w:vAlign w:val="center"/>
            <w:hideMark/>
          </w:tcPr>
          <w:p w14:paraId="2E89E6B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60" w:type="dxa"/>
            <w:tcBorders>
              <w:top w:val="nil"/>
              <w:left w:val="nil"/>
              <w:bottom w:val="single" w:sz="8" w:space="0" w:color="auto"/>
              <w:right w:val="single" w:sz="8" w:space="0" w:color="auto"/>
            </w:tcBorders>
            <w:shd w:val="clear" w:color="000000" w:fill="C6E0B4"/>
            <w:vAlign w:val="center"/>
            <w:hideMark/>
          </w:tcPr>
          <w:p w14:paraId="7B65A404"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055238F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3E606453"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12F5A304"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1480" w:type="dxa"/>
            <w:tcBorders>
              <w:top w:val="nil"/>
              <w:left w:val="nil"/>
              <w:bottom w:val="single" w:sz="8" w:space="0" w:color="auto"/>
              <w:right w:val="single" w:sz="8" w:space="0" w:color="auto"/>
            </w:tcBorders>
            <w:shd w:val="clear" w:color="000000" w:fill="C6E0B4"/>
            <w:vAlign w:val="center"/>
            <w:hideMark/>
          </w:tcPr>
          <w:p w14:paraId="747B8247"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Lock All </w:t>
            </w:r>
          </w:p>
        </w:tc>
        <w:tc>
          <w:tcPr>
            <w:tcW w:w="1000" w:type="dxa"/>
            <w:tcBorders>
              <w:top w:val="nil"/>
              <w:left w:val="nil"/>
              <w:bottom w:val="single" w:sz="8" w:space="0" w:color="auto"/>
              <w:right w:val="single" w:sz="8" w:space="0" w:color="auto"/>
            </w:tcBorders>
            <w:shd w:val="clear" w:color="000000" w:fill="C6E0B4"/>
            <w:vAlign w:val="center"/>
            <w:hideMark/>
          </w:tcPr>
          <w:p w14:paraId="4141D5F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Any Cabin Door</w:t>
            </w:r>
          </w:p>
        </w:tc>
        <w:tc>
          <w:tcPr>
            <w:tcW w:w="2080" w:type="dxa"/>
            <w:tcBorders>
              <w:top w:val="nil"/>
              <w:left w:val="nil"/>
              <w:bottom w:val="single" w:sz="8" w:space="0" w:color="auto"/>
              <w:right w:val="single" w:sz="8" w:space="0" w:color="auto"/>
            </w:tcBorders>
            <w:shd w:val="clear" w:color="000000" w:fill="C6E0B4"/>
            <w:vAlign w:val="center"/>
            <w:hideMark/>
          </w:tcPr>
          <w:p w14:paraId="15BABF26"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RHCD / Liftgate / Liftgate Glass / Tailgate</w:t>
            </w:r>
          </w:p>
        </w:tc>
        <w:tc>
          <w:tcPr>
            <w:tcW w:w="980" w:type="dxa"/>
            <w:tcBorders>
              <w:top w:val="nil"/>
              <w:left w:val="nil"/>
              <w:bottom w:val="single" w:sz="8" w:space="0" w:color="auto"/>
              <w:right w:val="single" w:sz="8" w:space="0" w:color="auto"/>
            </w:tcBorders>
            <w:shd w:val="clear" w:color="000000" w:fill="C6E0B4"/>
            <w:vAlign w:val="center"/>
            <w:hideMark/>
          </w:tcPr>
          <w:p w14:paraId="3843DAC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inactive</w:t>
            </w:r>
          </w:p>
        </w:tc>
        <w:tc>
          <w:tcPr>
            <w:tcW w:w="980" w:type="dxa"/>
            <w:tcBorders>
              <w:top w:val="nil"/>
              <w:left w:val="nil"/>
              <w:bottom w:val="single" w:sz="8" w:space="0" w:color="auto"/>
              <w:right w:val="single" w:sz="8" w:space="0" w:color="auto"/>
            </w:tcBorders>
            <w:shd w:val="clear" w:color="000000" w:fill="C6E0B4"/>
            <w:vAlign w:val="center"/>
            <w:hideMark/>
          </w:tcPr>
          <w:p w14:paraId="1E2D43E3"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None</w:t>
            </w:r>
          </w:p>
        </w:tc>
        <w:tc>
          <w:tcPr>
            <w:tcW w:w="1080" w:type="dxa"/>
            <w:tcBorders>
              <w:top w:val="nil"/>
              <w:left w:val="nil"/>
              <w:bottom w:val="single" w:sz="8" w:space="0" w:color="auto"/>
              <w:right w:val="single" w:sz="8" w:space="0" w:color="auto"/>
            </w:tcBorders>
            <w:shd w:val="clear" w:color="000000" w:fill="C6E0B4"/>
            <w:vAlign w:val="center"/>
            <w:hideMark/>
          </w:tcPr>
          <w:p w14:paraId="49922066"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Cabin</w:t>
            </w:r>
          </w:p>
        </w:tc>
        <w:tc>
          <w:tcPr>
            <w:tcW w:w="1260" w:type="dxa"/>
            <w:tcBorders>
              <w:top w:val="nil"/>
              <w:left w:val="double" w:sz="6" w:space="0" w:color="auto"/>
              <w:bottom w:val="single" w:sz="8" w:space="0" w:color="auto"/>
              <w:right w:val="nil"/>
            </w:tcBorders>
            <w:shd w:val="clear" w:color="000000" w:fill="C6E0B4"/>
            <w:vAlign w:val="center"/>
            <w:hideMark/>
          </w:tcPr>
          <w:p w14:paraId="05F1C718"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Whole Vehicle</w:t>
            </w:r>
          </w:p>
        </w:tc>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276F959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Unlock All</w:t>
            </w:r>
          </w:p>
        </w:tc>
        <w:tc>
          <w:tcPr>
            <w:tcW w:w="1160" w:type="dxa"/>
            <w:tcBorders>
              <w:top w:val="nil"/>
              <w:left w:val="nil"/>
              <w:bottom w:val="single" w:sz="8" w:space="0" w:color="auto"/>
              <w:right w:val="single" w:sz="8" w:space="0" w:color="auto"/>
            </w:tcBorders>
            <w:shd w:val="clear" w:color="000000" w:fill="C6E0B4"/>
            <w:vAlign w:val="center"/>
            <w:hideMark/>
          </w:tcPr>
          <w:p w14:paraId="7ECBCD8C"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True </w:t>
            </w:r>
          </w:p>
        </w:tc>
      </w:tr>
      <w:tr w:rsidR="00C82F17" w:rsidRPr="00C82F17" w14:paraId="27AFA9EF" w14:textId="77777777" w:rsidTr="00C82F17">
        <w:trPr>
          <w:trHeight w:val="420"/>
        </w:trPr>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7A6DAB5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R_F_SUL_</w:t>
            </w:r>
            <w:r w:rsidRPr="00C82F17">
              <w:rPr>
                <w:rFonts w:cs="Arial"/>
                <w:color w:val="000000"/>
                <w:sz w:val="14"/>
                <w:szCs w:val="14"/>
                <w:lang w:eastAsia="de-DE"/>
              </w:rPr>
              <w:br/>
              <w:t>00016-sub2</w:t>
            </w:r>
          </w:p>
        </w:tc>
        <w:tc>
          <w:tcPr>
            <w:tcW w:w="440" w:type="dxa"/>
            <w:tcBorders>
              <w:top w:val="nil"/>
              <w:left w:val="nil"/>
              <w:bottom w:val="single" w:sz="8" w:space="0" w:color="auto"/>
              <w:right w:val="single" w:sz="8" w:space="0" w:color="auto"/>
            </w:tcBorders>
            <w:shd w:val="clear" w:color="000000" w:fill="C6E0B4"/>
            <w:vAlign w:val="center"/>
            <w:hideMark/>
          </w:tcPr>
          <w:p w14:paraId="5C5231D8"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584F0934"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6B20F2A5"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6A098D37"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740" w:type="dxa"/>
            <w:tcBorders>
              <w:top w:val="nil"/>
              <w:left w:val="nil"/>
              <w:bottom w:val="single" w:sz="8" w:space="0" w:color="auto"/>
              <w:right w:val="single" w:sz="8" w:space="0" w:color="auto"/>
            </w:tcBorders>
            <w:shd w:val="clear" w:color="000000" w:fill="C6E0B4"/>
            <w:vAlign w:val="center"/>
            <w:hideMark/>
          </w:tcPr>
          <w:p w14:paraId="0B7B58C4"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16090C4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80" w:type="dxa"/>
            <w:tcBorders>
              <w:top w:val="nil"/>
              <w:left w:val="nil"/>
              <w:bottom w:val="single" w:sz="8" w:space="0" w:color="auto"/>
              <w:right w:val="single" w:sz="8" w:space="0" w:color="auto"/>
            </w:tcBorders>
            <w:shd w:val="clear" w:color="000000" w:fill="C6E0B4"/>
            <w:vAlign w:val="center"/>
            <w:hideMark/>
          </w:tcPr>
          <w:p w14:paraId="7427E42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60" w:type="dxa"/>
            <w:tcBorders>
              <w:top w:val="nil"/>
              <w:left w:val="nil"/>
              <w:bottom w:val="single" w:sz="8" w:space="0" w:color="auto"/>
              <w:right w:val="single" w:sz="8" w:space="0" w:color="auto"/>
            </w:tcBorders>
            <w:shd w:val="clear" w:color="000000" w:fill="C6E0B4"/>
            <w:vAlign w:val="center"/>
            <w:hideMark/>
          </w:tcPr>
          <w:p w14:paraId="39691532"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0F5EF56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48F9733E"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24C6F0E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1480" w:type="dxa"/>
            <w:tcBorders>
              <w:top w:val="nil"/>
              <w:left w:val="nil"/>
              <w:bottom w:val="single" w:sz="8" w:space="0" w:color="auto"/>
              <w:right w:val="single" w:sz="8" w:space="0" w:color="auto"/>
            </w:tcBorders>
            <w:shd w:val="clear" w:color="000000" w:fill="C6E0B4"/>
            <w:vAlign w:val="center"/>
            <w:hideMark/>
          </w:tcPr>
          <w:p w14:paraId="7F14D6E2"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Lock All </w:t>
            </w:r>
          </w:p>
        </w:tc>
        <w:tc>
          <w:tcPr>
            <w:tcW w:w="1000" w:type="dxa"/>
            <w:tcBorders>
              <w:top w:val="nil"/>
              <w:left w:val="nil"/>
              <w:bottom w:val="single" w:sz="8" w:space="0" w:color="auto"/>
              <w:right w:val="single" w:sz="8" w:space="0" w:color="auto"/>
            </w:tcBorders>
            <w:shd w:val="clear" w:color="000000" w:fill="C6E0B4"/>
            <w:vAlign w:val="center"/>
            <w:hideMark/>
          </w:tcPr>
          <w:p w14:paraId="5D849DC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Any Cabin Door</w:t>
            </w:r>
          </w:p>
        </w:tc>
        <w:tc>
          <w:tcPr>
            <w:tcW w:w="2080" w:type="dxa"/>
            <w:tcBorders>
              <w:top w:val="nil"/>
              <w:left w:val="nil"/>
              <w:bottom w:val="single" w:sz="8" w:space="0" w:color="auto"/>
              <w:right w:val="single" w:sz="8" w:space="0" w:color="auto"/>
            </w:tcBorders>
            <w:shd w:val="clear" w:color="000000" w:fill="C6E0B4"/>
            <w:vAlign w:val="center"/>
            <w:hideMark/>
          </w:tcPr>
          <w:p w14:paraId="43A6AB7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Decklid</w:t>
            </w:r>
          </w:p>
        </w:tc>
        <w:tc>
          <w:tcPr>
            <w:tcW w:w="980" w:type="dxa"/>
            <w:tcBorders>
              <w:top w:val="nil"/>
              <w:left w:val="nil"/>
              <w:bottom w:val="single" w:sz="8" w:space="0" w:color="auto"/>
              <w:right w:val="single" w:sz="8" w:space="0" w:color="auto"/>
            </w:tcBorders>
            <w:shd w:val="clear" w:color="000000" w:fill="C6E0B4"/>
            <w:vAlign w:val="center"/>
            <w:hideMark/>
          </w:tcPr>
          <w:p w14:paraId="6C0E01CC"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inactive</w:t>
            </w:r>
          </w:p>
        </w:tc>
        <w:tc>
          <w:tcPr>
            <w:tcW w:w="980" w:type="dxa"/>
            <w:tcBorders>
              <w:top w:val="nil"/>
              <w:left w:val="nil"/>
              <w:bottom w:val="single" w:sz="8" w:space="0" w:color="auto"/>
              <w:right w:val="single" w:sz="8" w:space="0" w:color="auto"/>
            </w:tcBorders>
            <w:shd w:val="clear" w:color="000000" w:fill="C6E0B4"/>
            <w:vAlign w:val="center"/>
            <w:hideMark/>
          </w:tcPr>
          <w:p w14:paraId="7067E71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Decklid</w:t>
            </w:r>
          </w:p>
        </w:tc>
        <w:tc>
          <w:tcPr>
            <w:tcW w:w="1080" w:type="dxa"/>
            <w:tcBorders>
              <w:top w:val="nil"/>
              <w:left w:val="nil"/>
              <w:bottom w:val="single" w:sz="8" w:space="0" w:color="auto"/>
              <w:right w:val="single" w:sz="8" w:space="0" w:color="auto"/>
            </w:tcBorders>
            <w:shd w:val="clear" w:color="000000" w:fill="C6E0B4"/>
            <w:vAlign w:val="center"/>
            <w:hideMark/>
          </w:tcPr>
          <w:p w14:paraId="5D18700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Cabin</w:t>
            </w:r>
          </w:p>
        </w:tc>
        <w:tc>
          <w:tcPr>
            <w:tcW w:w="1260" w:type="dxa"/>
            <w:tcBorders>
              <w:top w:val="nil"/>
              <w:left w:val="double" w:sz="6" w:space="0" w:color="auto"/>
              <w:bottom w:val="single" w:sz="8" w:space="0" w:color="auto"/>
              <w:right w:val="nil"/>
            </w:tcBorders>
            <w:shd w:val="clear" w:color="000000" w:fill="C6E0B4"/>
            <w:vAlign w:val="center"/>
            <w:hideMark/>
          </w:tcPr>
          <w:p w14:paraId="0D8EE2A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Whole Vehicle</w:t>
            </w:r>
          </w:p>
        </w:tc>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3D9A3B9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Unlock All</w:t>
            </w:r>
          </w:p>
        </w:tc>
        <w:tc>
          <w:tcPr>
            <w:tcW w:w="1160" w:type="dxa"/>
            <w:tcBorders>
              <w:top w:val="nil"/>
              <w:left w:val="nil"/>
              <w:bottom w:val="single" w:sz="8" w:space="0" w:color="auto"/>
              <w:right w:val="single" w:sz="8" w:space="0" w:color="auto"/>
            </w:tcBorders>
            <w:shd w:val="clear" w:color="000000" w:fill="C6E0B4"/>
            <w:vAlign w:val="center"/>
            <w:hideMark/>
          </w:tcPr>
          <w:p w14:paraId="60EE0E83"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True </w:t>
            </w:r>
          </w:p>
        </w:tc>
      </w:tr>
      <w:tr w:rsidR="00C82F17" w:rsidRPr="00C82F17" w14:paraId="39131B78" w14:textId="77777777" w:rsidTr="00C82F17">
        <w:trPr>
          <w:trHeight w:val="420"/>
        </w:trPr>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1916F05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R_F_SUL_</w:t>
            </w:r>
            <w:r w:rsidRPr="00C82F17">
              <w:rPr>
                <w:rFonts w:cs="Arial"/>
                <w:color w:val="000000"/>
                <w:sz w:val="14"/>
                <w:szCs w:val="14"/>
                <w:lang w:eastAsia="de-DE"/>
              </w:rPr>
              <w:br/>
              <w:t>00016-sub3</w:t>
            </w:r>
          </w:p>
        </w:tc>
        <w:tc>
          <w:tcPr>
            <w:tcW w:w="440" w:type="dxa"/>
            <w:tcBorders>
              <w:top w:val="nil"/>
              <w:left w:val="nil"/>
              <w:bottom w:val="single" w:sz="8" w:space="0" w:color="auto"/>
              <w:right w:val="single" w:sz="8" w:space="0" w:color="auto"/>
            </w:tcBorders>
            <w:shd w:val="clear" w:color="000000" w:fill="C6E0B4"/>
            <w:vAlign w:val="center"/>
            <w:hideMark/>
          </w:tcPr>
          <w:p w14:paraId="200F347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025D750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5660652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4B15D640"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740" w:type="dxa"/>
            <w:tcBorders>
              <w:top w:val="nil"/>
              <w:left w:val="nil"/>
              <w:bottom w:val="single" w:sz="8" w:space="0" w:color="auto"/>
              <w:right w:val="single" w:sz="8" w:space="0" w:color="auto"/>
            </w:tcBorders>
            <w:shd w:val="clear" w:color="000000" w:fill="C6E0B4"/>
            <w:vAlign w:val="center"/>
            <w:hideMark/>
          </w:tcPr>
          <w:p w14:paraId="1FC92580"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02B06796"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80" w:type="dxa"/>
            <w:tcBorders>
              <w:top w:val="nil"/>
              <w:left w:val="nil"/>
              <w:bottom w:val="single" w:sz="8" w:space="0" w:color="auto"/>
              <w:right w:val="single" w:sz="8" w:space="0" w:color="auto"/>
            </w:tcBorders>
            <w:shd w:val="clear" w:color="000000" w:fill="C6E0B4"/>
            <w:vAlign w:val="center"/>
            <w:hideMark/>
          </w:tcPr>
          <w:p w14:paraId="44828EE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60" w:type="dxa"/>
            <w:tcBorders>
              <w:top w:val="nil"/>
              <w:left w:val="nil"/>
              <w:bottom w:val="single" w:sz="8" w:space="0" w:color="auto"/>
              <w:right w:val="single" w:sz="8" w:space="0" w:color="auto"/>
            </w:tcBorders>
            <w:shd w:val="clear" w:color="000000" w:fill="C6E0B4"/>
            <w:vAlign w:val="center"/>
            <w:hideMark/>
          </w:tcPr>
          <w:p w14:paraId="5FB2051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4B7A693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32247592"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3BBF3A28"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1480" w:type="dxa"/>
            <w:tcBorders>
              <w:top w:val="nil"/>
              <w:left w:val="nil"/>
              <w:bottom w:val="single" w:sz="8" w:space="0" w:color="auto"/>
              <w:right w:val="single" w:sz="8" w:space="0" w:color="auto"/>
            </w:tcBorders>
            <w:shd w:val="clear" w:color="000000" w:fill="C6E0B4"/>
            <w:vAlign w:val="center"/>
            <w:hideMark/>
          </w:tcPr>
          <w:p w14:paraId="3226DB63"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Lock All </w:t>
            </w:r>
          </w:p>
        </w:tc>
        <w:tc>
          <w:tcPr>
            <w:tcW w:w="1000" w:type="dxa"/>
            <w:tcBorders>
              <w:top w:val="nil"/>
              <w:left w:val="nil"/>
              <w:bottom w:val="single" w:sz="8" w:space="0" w:color="auto"/>
              <w:right w:val="single" w:sz="8" w:space="0" w:color="auto"/>
            </w:tcBorders>
            <w:shd w:val="clear" w:color="000000" w:fill="C6E0B4"/>
            <w:vAlign w:val="center"/>
            <w:hideMark/>
          </w:tcPr>
          <w:p w14:paraId="17BB2A0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Any Cabin Door</w:t>
            </w:r>
          </w:p>
        </w:tc>
        <w:tc>
          <w:tcPr>
            <w:tcW w:w="2080" w:type="dxa"/>
            <w:tcBorders>
              <w:top w:val="nil"/>
              <w:left w:val="nil"/>
              <w:bottom w:val="single" w:sz="8" w:space="0" w:color="auto"/>
              <w:right w:val="single" w:sz="8" w:space="0" w:color="auto"/>
            </w:tcBorders>
            <w:shd w:val="clear" w:color="000000" w:fill="C6E0B4"/>
            <w:vAlign w:val="center"/>
            <w:hideMark/>
          </w:tcPr>
          <w:p w14:paraId="0248FA56"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Decklid / Liftgate</w:t>
            </w:r>
          </w:p>
        </w:tc>
        <w:tc>
          <w:tcPr>
            <w:tcW w:w="980" w:type="dxa"/>
            <w:tcBorders>
              <w:top w:val="nil"/>
              <w:left w:val="nil"/>
              <w:bottom w:val="single" w:sz="8" w:space="0" w:color="auto"/>
              <w:right w:val="single" w:sz="8" w:space="0" w:color="auto"/>
            </w:tcBorders>
            <w:shd w:val="clear" w:color="000000" w:fill="C6E0B4"/>
            <w:vAlign w:val="center"/>
            <w:hideMark/>
          </w:tcPr>
          <w:p w14:paraId="44B85EE7"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inactive</w:t>
            </w:r>
          </w:p>
        </w:tc>
        <w:tc>
          <w:tcPr>
            <w:tcW w:w="980" w:type="dxa"/>
            <w:tcBorders>
              <w:top w:val="nil"/>
              <w:left w:val="nil"/>
              <w:bottom w:val="single" w:sz="8" w:space="0" w:color="auto"/>
              <w:right w:val="single" w:sz="8" w:space="0" w:color="auto"/>
            </w:tcBorders>
            <w:shd w:val="clear" w:color="000000" w:fill="C6E0B4"/>
            <w:vAlign w:val="center"/>
            <w:hideMark/>
          </w:tcPr>
          <w:p w14:paraId="701D9D75"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None</w:t>
            </w:r>
          </w:p>
        </w:tc>
        <w:tc>
          <w:tcPr>
            <w:tcW w:w="1080" w:type="dxa"/>
            <w:tcBorders>
              <w:top w:val="nil"/>
              <w:left w:val="nil"/>
              <w:bottom w:val="single" w:sz="8" w:space="0" w:color="auto"/>
              <w:right w:val="single" w:sz="8" w:space="0" w:color="auto"/>
            </w:tcBorders>
            <w:shd w:val="clear" w:color="000000" w:fill="C6E0B4"/>
            <w:vAlign w:val="center"/>
            <w:hideMark/>
          </w:tcPr>
          <w:p w14:paraId="3B2E84AB"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Cargo</w:t>
            </w:r>
          </w:p>
        </w:tc>
        <w:tc>
          <w:tcPr>
            <w:tcW w:w="1260" w:type="dxa"/>
            <w:tcBorders>
              <w:top w:val="nil"/>
              <w:left w:val="double" w:sz="6" w:space="0" w:color="auto"/>
              <w:bottom w:val="single" w:sz="8" w:space="0" w:color="auto"/>
              <w:right w:val="nil"/>
            </w:tcBorders>
            <w:shd w:val="clear" w:color="000000" w:fill="C6E0B4"/>
            <w:vAlign w:val="center"/>
            <w:hideMark/>
          </w:tcPr>
          <w:p w14:paraId="02A47502"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Whole Vehicle</w:t>
            </w:r>
          </w:p>
        </w:tc>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7A297BE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Unlock All</w:t>
            </w:r>
          </w:p>
        </w:tc>
        <w:tc>
          <w:tcPr>
            <w:tcW w:w="1160" w:type="dxa"/>
            <w:tcBorders>
              <w:top w:val="nil"/>
              <w:left w:val="nil"/>
              <w:bottom w:val="single" w:sz="8" w:space="0" w:color="auto"/>
              <w:right w:val="single" w:sz="8" w:space="0" w:color="auto"/>
            </w:tcBorders>
            <w:shd w:val="clear" w:color="000000" w:fill="C6E0B4"/>
            <w:vAlign w:val="center"/>
            <w:hideMark/>
          </w:tcPr>
          <w:p w14:paraId="248262C0"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True </w:t>
            </w:r>
          </w:p>
        </w:tc>
      </w:tr>
      <w:tr w:rsidR="00C82F17" w:rsidRPr="00C82F17" w14:paraId="250E0EEA" w14:textId="77777777" w:rsidTr="00C82F17">
        <w:trPr>
          <w:trHeight w:val="420"/>
        </w:trPr>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2D119B85"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R_F_SUL_</w:t>
            </w:r>
            <w:r w:rsidRPr="00C82F17">
              <w:rPr>
                <w:rFonts w:cs="Arial"/>
                <w:color w:val="000000"/>
                <w:sz w:val="14"/>
                <w:szCs w:val="14"/>
                <w:lang w:eastAsia="de-DE"/>
              </w:rPr>
              <w:br/>
              <w:t>00016-sub4</w:t>
            </w:r>
          </w:p>
        </w:tc>
        <w:tc>
          <w:tcPr>
            <w:tcW w:w="440" w:type="dxa"/>
            <w:tcBorders>
              <w:top w:val="nil"/>
              <w:left w:val="nil"/>
              <w:bottom w:val="single" w:sz="8" w:space="0" w:color="auto"/>
              <w:right w:val="single" w:sz="8" w:space="0" w:color="auto"/>
            </w:tcBorders>
            <w:shd w:val="clear" w:color="000000" w:fill="C6E0B4"/>
            <w:vAlign w:val="center"/>
            <w:hideMark/>
          </w:tcPr>
          <w:p w14:paraId="1787F763"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562A620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32FFE1A4"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1D80196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740" w:type="dxa"/>
            <w:tcBorders>
              <w:top w:val="nil"/>
              <w:left w:val="nil"/>
              <w:bottom w:val="single" w:sz="8" w:space="0" w:color="auto"/>
              <w:right w:val="single" w:sz="8" w:space="0" w:color="auto"/>
            </w:tcBorders>
            <w:shd w:val="clear" w:color="000000" w:fill="C6E0B4"/>
            <w:vAlign w:val="center"/>
            <w:hideMark/>
          </w:tcPr>
          <w:p w14:paraId="565B99E6"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132BF4B5"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80" w:type="dxa"/>
            <w:tcBorders>
              <w:top w:val="nil"/>
              <w:left w:val="nil"/>
              <w:bottom w:val="single" w:sz="8" w:space="0" w:color="auto"/>
              <w:right w:val="single" w:sz="8" w:space="0" w:color="auto"/>
            </w:tcBorders>
            <w:shd w:val="clear" w:color="000000" w:fill="C6E0B4"/>
            <w:vAlign w:val="center"/>
            <w:hideMark/>
          </w:tcPr>
          <w:p w14:paraId="185789A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60" w:type="dxa"/>
            <w:tcBorders>
              <w:top w:val="nil"/>
              <w:left w:val="nil"/>
              <w:bottom w:val="single" w:sz="8" w:space="0" w:color="auto"/>
              <w:right w:val="single" w:sz="8" w:space="0" w:color="auto"/>
            </w:tcBorders>
            <w:shd w:val="clear" w:color="000000" w:fill="C6E0B4"/>
            <w:vAlign w:val="center"/>
            <w:hideMark/>
          </w:tcPr>
          <w:p w14:paraId="7149044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19367A4E"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59FEB9B5"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1C273783"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1480" w:type="dxa"/>
            <w:tcBorders>
              <w:top w:val="nil"/>
              <w:left w:val="nil"/>
              <w:bottom w:val="single" w:sz="8" w:space="0" w:color="auto"/>
              <w:right w:val="single" w:sz="8" w:space="0" w:color="auto"/>
            </w:tcBorders>
            <w:shd w:val="clear" w:color="000000" w:fill="C6E0B4"/>
            <w:vAlign w:val="center"/>
            <w:hideMark/>
          </w:tcPr>
          <w:p w14:paraId="27895F8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Lock All </w:t>
            </w:r>
          </w:p>
        </w:tc>
        <w:tc>
          <w:tcPr>
            <w:tcW w:w="1000" w:type="dxa"/>
            <w:tcBorders>
              <w:top w:val="nil"/>
              <w:left w:val="nil"/>
              <w:bottom w:val="single" w:sz="8" w:space="0" w:color="auto"/>
              <w:right w:val="single" w:sz="8" w:space="0" w:color="auto"/>
            </w:tcBorders>
            <w:shd w:val="clear" w:color="000000" w:fill="C6E0B4"/>
            <w:vAlign w:val="center"/>
            <w:hideMark/>
          </w:tcPr>
          <w:p w14:paraId="5C219335"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Any Cabin Door</w:t>
            </w:r>
          </w:p>
        </w:tc>
        <w:tc>
          <w:tcPr>
            <w:tcW w:w="2080" w:type="dxa"/>
            <w:tcBorders>
              <w:top w:val="nil"/>
              <w:left w:val="nil"/>
              <w:bottom w:val="single" w:sz="8" w:space="0" w:color="auto"/>
              <w:right w:val="single" w:sz="8" w:space="0" w:color="auto"/>
            </w:tcBorders>
            <w:shd w:val="clear" w:color="000000" w:fill="C6E0B4"/>
            <w:vAlign w:val="center"/>
            <w:hideMark/>
          </w:tcPr>
          <w:p w14:paraId="0F192CB4"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Decklid</w:t>
            </w:r>
          </w:p>
        </w:tc>
        <w:tc>
          <w:tcPr>
            <w:tcW w:w="980" w:type="dxa"/>
            <w:tcBorders>
              <w:top w:val="nil"/>
              <w:left w:val="nil"/>
              <w:bottom w:val="single" w:sz="8" w:space="0" w:color="auto"/>
              <w:right w:val="single" w:sz="8" w:space="0" w:color="auto"/>
            </w:tcBorders>
            <w:shd w:val="clear" w:color="000000" w:fill="C6E0B4"/>
            <w:vAlign w:val="center"/>
            <w:hideMark/>
          </w:tcPr>
          <w:p w14:paraId="53D49DB3"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inactive</w:t>
            </w:r>
          </w:p>
        </w:tc>
        <w:tc>
          <w:tcPr>
            <w:tcW w:w="980" w:type="dxa"/>
            <w:tcBorders>
              <w:top w:val="nil"/>
              <w:left w:val="nil"/>
              <w:bottom w:val="single" w:sz="8" w:space="0" w:color="auto"/>
              <w:right w:val="single" w:sz="8" w:space="0" w:color="auto"/>
            </w:tcBorders>
            <w:shd w:val="clear" w:color="000000" w:fill="C6E0B4"/>
            <w:vAlign w:val="center"/>
            <w:hideMark/>
          </w:tcPr>
          <w:p w14:paraId="1EB2D198"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Decklid</w:t>
            </w:r>
          </w:p>
        </w:tc>
        <w:tc>
          <w:tcPr>
            <w:tcW w:w="1080" w:type="dxa"/>
            <w:tcBorders>
              <w:top w:val="nil"/>
              <w:left w:val="nil"/>
              <w:bottom w:val="single" w:sz="8" w:space="0" w:color="auto"/>
              <w:right w:val="single" w:sz="8" w:space="0" w:color="auto"/>
            </w:tcBorders>
            <w:shd w:val="clear" w:color="000000" w:fill="C6E0B4"/>
            <w:vAlign w:val="center"/>
            <w:hideMark/>
          </w:tcPr>
          <w:p w14:paraId="4D1F6778"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Cargo</w:t>
            </w:r>
          </w:p>
        </w:tc>
        <w:tc>
          <w:tcPr>
            <w:tcW w:w="1260" w:type="dxa"/>
            <w:tcBorders>
              <w:top w:val="nil"/>
              <w:left w:val="double" w:sz="6" w:space="0" w:color="auto"/>
              <w:bottom w:val="single" w:sz="8" w:space="0" w:color="auto"/>
              <w:right w:val="nil"/>
            </w:tcBorders>
            <w:shd w:val="clear" w:color="000000" w:fill="C6E0B4"/>
            <w:vAlign w:val="center"/>
            <w:hideMark/>
          </w:tcPr>
          <w:p w14:paraId="48D149B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Whole Vehicle</w:t>
            </w:r>
          </w:p>
        </w:tc>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200623F6"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Unlock All</w:t>
            </w:r>
          </w:p>
        </w:tc>
        <w:tc>
          <w:tcPr>
            <w:tcW w:w="1160" w:type="dxa"/>
            <w:tcBorders>
              <w:top w:val="nil"/>
              <w:left w:val="nil"/>
              <w:bottom w:val="single" w:sz="8" w:space="0" w:color="auto"/>
              <w:right w:val="single" w:sz="8" w:space="0" w:color="auto"/>
            </w:tcBorders>
            <w:shd w:val="clear" w:color="000000" w:fill="C6E0B4"/>
            <w:vAlign w:val="center"/>
            <w:hideMark/>
          </w:tcPr>
          <w:p w14:paraId="269E6178"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True </w:t>
            </w:r>
          </w:p>
        </w:tc>
      </w:tr>
      <w:tr w:rsidR="00C82F17" w:rsidRPr="00C82F17" w14:paraId="4CC4B950" w14:textId="77777777" w:rsidTr="00C82F17">
        <w:trPr>
          <w:trHeight w:val="420"/>
        </w:trPr>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275EE414"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R_F_SUL_</w:t>
            </w:r>
            <w:r w:rsidRPr="00C82F17">
              <w:rPr>
                <w:rFonts w:cs="Arial"/>
                <w:color w:val="000000"/>
                <w:sz w:val="14"/>
                <w:szCs w:val="14"/>
                <w:lang w:eastAsia="de-DE"/>
              </w:rPr>
              <w:br/>
              <w:t>00016-sub5</w:t>
            </w:r>
          </w:p>
        </w:tc>
        <w:tc>
          <w:tcPr>
            <w:tcW w:w="440" w:type="dxa"/>
            <w:tcBorders>
              <w:top w:val="nil"/>
              <w:left w:val="nil"/>
              <w:bottom w:val="single" w:sz="8" w:space="0" w:color="auto"/>
              <w:right w:val="single" w:sz="8" w:space="0" w:color="auto"/>
            </w:tcBorders>
            <w:shd w:val="clear" w:color="000000" w:fill="C6E0B4"/>
            <w:vAlign w:val="center"/>
            <w:hideMark/>
          </w:tcPr>
          <w:p w14:paraId="7E60882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5854963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40147A0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6C9B2108"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740" w:type="dxa"/>
            <w:tcBorders>
              <w:top w:val="nil"/>
              <w:left w:val="nil"/>
              <w:bottom w:val="single" w:sz="8" w:space="0" w:color="auto"/>
              <w:right w:val="single" w:sz="8" w:space="0" w:color="auto"/>
            </w:tcBorders>
            <w:shd w:val="clear" w:color="000000" w:fill="C6E0B4"/>
            <w:vAlign w:val="center"/>
            <w:hideMark/>
          </w:tcPr>
          <w:p w14:paraId="164F27B8"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75B38266"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80" w:type="dxa"/>
            <w:tcBorders>
              <w:top w:val="nil"/>
              <w:left w:val="nil"/>
              <w:bottom w:val="single" w:sz="8" w:space="0" w:color="auto"/>
              <w:right w:val="single" w:sz="8" w:space="0" w:color="auto"/>
            </w:tcBorders>
            <w:shd w:val="clear" w:color="000000" w:fill="C6E0B4"/>
            <w:vAlign w:val="center"/>
            <w:hideMark/>
          </w:tcPr>
          <w:p w14:paraId="029E8AFB"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60" w:type="dxa"/>
            <w:tcBorders>
              <w:top w:val="nil"/>
              <w:left w:val="nil"/>
              <w:bottom w:val="single" w:sz="8" w:space="0" w:color="auto"/>
              <w:right w:val="single" w:sz="8" w:space="0" w:color="auto"/>
            </w:tcBorders>
            <w:shd w:val="clear" w:color="000000" w:fill="C6E0B4"/>
            <w:vAlign w:val="center"/>
            <w:hideMark/>
          </w:tcPr>
          <w:p w14:paraId="17465F7B"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01C9B02E"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31788B8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788EC54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1480" w:type="dxa"/>
            <w:tcBorders>
              <w:top w:val="nil"/>
              <w:left w:val="nil"/>
              <w:bottom w:val="single" w:sz="8" w:space="0" w:color="auto"/>
              <w:right w:val="single" w:sz="8" w:space="0" w:color="auto"/>
            </w:tcBorders>
            <w:shd w:val="clear" w:color="000000" w:fill="C6E0B4"/>
            <w:vAlign w:val="center"/>
            <w:hideMark/>
          </w:tcPr>
          <w:p w14:paraId="18339EA6"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Lock All </w:t>
            </w:r>
          </w:p>
        </w:tc>
        <w:tc>
          <w:tcPr>
            <w:tcW w:w="1000" w:type="dxa"/>
            <w:tcBorders>
              <w:top w:val="nil"/>
              <w:left w:val="nil"/>
              <w:bottom w:val="single" w:sz="8" w:space="0" w:color="auto"/>
              <w:right w:val="single" w:sz="8" w:space="0" w:color="auto"/>
            </w:tcBorders>
            <w:shd w:val="clear" w:color="000000" w:fill="C6E0B4"/>
            <w:vAlign w:val="center"/>
            <w:hideMark/>
          </w:tcPr>
          <w:p w14:paraId="0F59F60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BEC</w:t>
            </w:r>
          </w:p>
        </w:tc>
        <w:tc>
          <w:tcPr>
            <w:tcW w:w="2080" w:type="dxa"/>
            <w:tcBorders>
              <w:top w:val="nil"/>
              <w:left w:val="nil"/>
              <w:bottom w:val="single" w:sz="8" w:space="0" w:color="auto"/>
              <w:right w:val="single" w:sz="8" w:space="0" w:color="auto"/>
            </w:tcBorders>
            <w:shd w:val="clear" w:color="000000" w:fill="C6E0B4"/>
            <w:vAlign w:val="center"/>
            <w:hideMark/>
          </w:tcPr>
          <w:p w14:paraId="094085CC"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Decklid </w:t>
            </w:r>
          </w:p>
        </w:tc>
        <w:tc>
          <w:tcPr>
            <w:tcW w:w="980" w:type="dxa"/>
            <w:tcBorders>
              <w:top w:val="nil"/>
              <w:left w:val="nil"/>
              <w:bottom w:val="single" w:sz="8" w:space="0" w:color="auto"/>
              <w:right w:val="single" w:sz="8" w:space="0" w:color="auto"/>
            </w:tcBorders>
            <w:shd w:val="clear" w:color="000000" w:fill="C6E0B4"/>
            <w:vAlign w:val="center"/>
            <w:hideMark/>
          </w:tcPr>
          <w:p w14:paraId="0B59A460"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inactive</w:t>
            </w:r>
          </w:p>
        </w:tc>
        <w:tc>
          <w:tcPr>
            <w:tcW w:w="980" w:type="dxa"/>
            <w:tcBorders>
              <w:top w:val="nil"/>
              <w:left w:val="nil"/>
              <w:bottom w:val="single" w:sz="8" w:space="0" w:color="auto"/>
              <w:right w:val="single" w:sz="8" w:space="0" w:color="auto"/>
            </w:tcBorders>
            <w:shd w:val="clear" w:color="000000" w:fill="C6E0B4"/>
            <w:vAlign w:val="center"/>
            <w:hideMark/>
          </w:tcPr>
          <w:p w14:paraId="0903B25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None</w:t>
            </w:r>
          </w:p>
        </w:tc>
        <w:tc>
          <w:tcPr>
            <w:tcW w:w="1080" w:type="dxa"/>
            <w:tcBorders>
              <w:top w:val="nil"/>
              <w:left w:val="nil"/>
              <w:bottom w:val="single" w:sz="8" w:space="0" w:color="auto"/>
              <w:right w:val="single" w:sz="8" w:space="0" w:color="auto"/>
            </w:tcBorders>
            <w:shd w:val="clear" w:color="000000" w:fill="C6E0B4"/>
            <w:vAlign w:val="center"/>
            <w:hideMark/>
          </w:tcPr>
          <w:p w14:paraId="6DDEA287"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Cargo</w:t>
            </w:r>
          </w:p>
        </w:tc>
        <w:tc>
          <w:tcPr>
            <w:tcW w:w="1260" w:type="dxa"/>
            <w:tcBorders>
              <w:top w:val="nil"/>
              <w:left w:val="double" w:sz="6" w:space="0" w:color="auto"/>
              <w:bottom w:val="single" w:sz="8" w:space="0" w:color="auto"/>
              <w:right w:val="nil"/>
            </w:tcBorders>
            <w:shd w:val="clear" w:color="000000" w:fill="C6E0B4"/>
            <w:vAlign w:val="center"/>
            <w:hideMark/>
          </w:tcPr>
          <w:p w14:paraId="110E01D8"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Cargo</w:t>
            </w:r>
          </w:p>
        </w:tc>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6169650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Unlock &amp; Release Decklid</w:t>
            </w:r>
          </w:p>
        </w:tc>
        <w:tc>
          <w:tcPr>
            <w:tcW w:w="1160" w:type="dxa"/>
            <w:tcBorders>
              <w:top w:val="nil"/>
              <w:left w:val="nil"/>
              <w:bottom w:val="single" w:sz="8" w:space="0" w:color="auto"/>
              <w:right w:val="single" w:sz="8" w:space="0" w:color="auto"/>
            </w:tcBorders>
            <w:shd w:val="clear" w:color="000000" w:fill="C6E0B4"/>
            <w:vAlign w:val="center"/>
            <w:hideMark/>
          </w:tcPr>
          <w:p w14:paraId="23569CA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True </w:t>
            </w:r>
          </w:p>
        </w:tc>
      </w:tr>
      <w:tr w:rsidR="00C82F17" w:rsidRPr="00C82F17" w14:paraId="74F207B6" w14:textId="77777777" w:rsidTr="00C82F17">
        <w:trPr>
          <w:trHeight w:val="420"/>
        </w:trPr>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32061B90"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R_F_SUL_</w:t>
            </w:r>
            <w:r w:rsidRPr="00C82F17">
              <w:rPr>
                <w:rFonts w:cs="Arial"/>
                <w:color w:val="000000"/>
                <w:sz w:val="14"/>
                <w:szCs w:val="14"/>
                <w:lang w:eastAsia="de-DE"/>
              </w:rPr>
              <w:br/>
              <w:t>00016-sub6</w:t>
            </w:r>
          </w:p>
        </w:tc>
        <w:tc>
          <w:tcPr>
            <w:tcW w:w="440" w:type="dxa"/>
            <w:tcBorders>
              <w:top w:val="nil"/>
              <w:left w:val="nil"/>
              <w:bottom w:val="single" w:sz="8" w:space="0" w:color="auto"/>
              <w:right w:val="single" w:sz="8" w:space="0" w:color="auto"/>
            </w:tcBorders>
            <w:shd w:val="clear" w:color="000000" w:fill="C6E0B4"/>
            <w:vAlign w:val="center"/>
            <w:hideMark/>
          </w:tcPr>
          <w:p w14:paraId="2F5C3390"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7F32E364"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5E4A697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67BDCB7B"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740" w:type="dxa"/>
            <w:tcBorders>
              <w:top w:val="nil"/>
              <w:left w:val="nil"/>
              <w:bottom w:val="single" w:sz="8" w:space="0" w:color="auto"/>
              <w:right w:val="single" w:sz="8" w:space="0" w:color="auto"/>
            </w:tcBorders>
            <w:shd w:val="clear" w:color="000000" w:fill="C6E0B4"/>
            <w:vAlign w:val="center"/>
            <w:hideMark/>
          </w:tcPr>
          <w:p w14:paraId="77341D2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25502BF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80" w:type="dxa"/>
            <w:tcBorders>
              <w:top w:val="nil"/>
              <w:left w:val="nil"/>
              <w:bottom w:val="single" w:sz="8" w:space="0" w:color="auto"/>
              <w:right w:val="single" w:sz="8" w:space="0" w:color="auto"/>
            </w:tcBorders>
            <w:shd w:val="clear" w:color="000000" w:fill="C6E0B4"/>
            <w:vAlign w:val="center"/>
            <w:hideMark/>
          </w:tcPr>
          <w:p w14:paraId="0FB3ED9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60" w:type="dxa"/>
            <w:tcBorders>
              <w:top w:val="nil"/>
              <w:left w:val="nil"/>
              <w:bottom w:val="single" w:sz="8" w:space="0" w:color="auto"/>
              <w:right w:val="single" w:sz="8" w:space="0" w:color="auto"/>
            </w:tcBorders>
            <w:shd w:val="clear" w:color="000000" w:fill="C6E0B4"/>
            <w:vAlign w:val="center"/>
            <w:hideMark/>
          </w:tcPr>
          <w:p w14:paraId="04AD7BB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0E6EE8A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4FDF2C3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3FB06857"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1480" w:type="dxa"/>
            <w:tcBorders>
              <w:top w:val="nil"/>
              <w:left w:val="nil"/>
              <w:bottom w:val="single" w:sz="8" w:space="0" w:color="auto"/>
              <w:right w:val="single" w:sz="8" w:space="0" w:color="auto"/>
            </w:tcBorders>
            <w:shd w:val="clear" w:color="000000" w:fill="C6E0B4"/>
            <w:vAlign w:val="center"/>
            <w:hideMark/>
          </w:tcPr>
          <w:p w14:paraId="6D9F9F14"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Lock All </w:t>
            </w:r>
          </w:p>
        </w:tc>
        <w:tc>
          <w:tcPr>
            <w:tcW w:w="1000" w:type="dxa"/>
            <w:tcBorders>
              <w:top w:val="nil"/>
              <w:left w:val="nil"/>
              <w:bottom w:val="single" w:sz="8" w:space="0" w:color="auto"/>
              <w:right w:val="single" w:sz="8" w:space="0" w:color="auto"/>
            </w:tcBorders>
            <w:shd w:val="clear" w:color="000000" w:fill="C6E0B4"/>
            <w:vAlign w:val="center"/>
            <w:hideMark/>
          </w:tcPr>
          <w:p w14:paraId="1FA6BB6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BEC</w:t>
            </w:r>
          </w:p>
        </w:tc>
        <w:tc>
          <w:tcPr>
            <w:tcW w:w="2080" w:type="dxa"/>
            <w:tcBorders>
              <w:top w:val="nil"/>
              <w:left w:val="nil"/>
              <w:bottom w:val="single" w:sz="8" w:space="0" w:color="auto"/>
              <w:right w:val="single" w:sz="8" w:space="0" w:color="auto"/>
            </w:tcBorders>
            <w:shd w:val="clear" w:color="000000" w:fill="C6E0B4"/>
            <w:vAlign w:val="center"/>
            <w:hideMark/>
          </w:tcPr>
          <w:p w14:paraId="5A71137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Decklid</w:t>
            </w:r>
          </w:p>
        </w:tc>
        <w:tc>
          <w:tcPr>
            <w:tcW w:w="980" w:type="dxa"/>
            <w:tcBorders>
              <w:top w:val="nil"/>
              <w:left w:val="nil"/>
              <w:bottom w:val="single" w:sz="8" w:space="0" w:color="auto"/>
              <w:right w:val="single" w:sz="8" w:space="0" w:color="auto"/>
            </w:tcBorders>
            <w:shd w:val="clear" w:color="000000" w:fill="C6E0B4"/>
            <w:vAlign w:val="center"/>
            <w:hideMark/>
          </w:tcPr>
          <w:p w14:paraId="3F05D33E"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inactive</w:t>
            </w:r>
          </w:p>
        </w:tc>
        <w:tc>
          <w:tcPr>
            <w:tcW w:w="980" w:type="dxa"/>
            <w:tcBorders>
              <w:top w:val="nil"/>
              <w:left w:val="nil"/>
              <w:bottom w:val="single" w:sz="8" w:space="0" w:color="auto"/>
              <w:right w:val="single" w:sz="8" w:space="0" w:color="auto"/>
            </w:tcBorders>
            <w:shd w:val="clear" w:color="000000" w:fill="C6E0B4"/>
            <w:vAlign w:val="center"/>
            <w:hideMark/>
          </w:tcPr>
          <w:p w14:paraId="5D85BEC6"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Any Cabin Door</w:t>
            </w:r>
          </w:p>
        </w:tc>
        <w:tc>
          <w:tcPr>
            <w:tcW w:w="1080" w:type="dxa"/>
            <w:tcBorders>
              <w:top w:val="nil"/>
              <w:left w:val="nil"/>
              <w:bottom w:val="single" w:sz="8" w:space="0" w:color="auto"/>
              <w:right w:val="single" w:sz="8" w:space="0" w:color="auto"/>
            </w:tcBorders>
            <w:shd w:val="clear" w:color="000000" w:fill="C6E0B4"/>
            <w:vAlign w:val="center"/>
            <w:hideMark/>
          </w:tcPr>
          <w:p w14:paraId="6EF4962E"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Cargo</w:t>
            </w:r>
          </w:p>
        </w:tc>
        <w:tc>
          <w:tcPr>
            <w:tcW w:w="1260" w:type="dxa"/>
            <w:tcBorders>
              <w:top w:val="nil"/>
              <w:left w:val="double" w:sz="6" w:space="0" w:color="auto"/>
              <w:bottom w:val="single" w:sz="8" w:space="0" w:color="auto"/>
              <w:right w:val="nil"/>
            </w:tcBorders>
            <w:shd w:val="clear" w:color="000000" w:fill="C6E0B4"/>
            <w:vAlign w:val="center"/>
            <w:hideMark/>
          </w:tcPr>
          <w:p w14:paraId="38326443"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Cargo</w:t>
            </w:r>
          </w:p>
        </w:tc>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003D3A6E"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Unlock &amp; Release Decklid</w:t>
            </w:r>
          </w:p>
        </w:tc>
        <w:tc>
          <w:tcPr>
            <w:tcW w:w="1160" w:type="dxa"/>
            <w:tcBorders>
              <w:top w:val="nil"/>
              <w:left w:val="nil"/>
              <w:bottom w:val="single" w:sz="8" w:space="0" w:color="auto"/>
              <w:right w:val="single" w:sz="8" w:space="0" w:color="auto"/>
            </w:tcBorders>
            <w:shd w:val="clear" w:color="000000" w:fill="C6E0B4"/>
            <w:vAlign w:val="center"/>
            <w:hideMark/>
          </w:tcPr>
          <w:p w14:paraId="47F74A8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True </w:t>
            </w:r>
          </w:p>
        </w:tc>
      </w:tr>
      <w:tr w:rsidR="00C82F17" w:rsidRPr="00C82F17" w14:paraId="497E9DF2" w14:textId="77777777" w:rsidTr="00C82F17">
        <w:trPr>
          <w:trHeight w:val="588"/>
        </w:trPr>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041EB8F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R_F_SUL_</w:t>
            </w:r>
            <w:r w:rsidRPr="00C82F17">
              <w:rPr>
                <w:rFonts w:cs="Arial"/>
                <w:color w:val="000000"/>
                <w:sz w:val="14"/>
                <w:szCs w:val="14"/>
                <w:lang w:eastAsia="de-DE"/>
              </w:rPr>
              <w:br/>
              <w:t>00016-sub7</w:t>
            </w:r>
          </w:p>
        </w:tc>
        <w:tc>
          <w:tcPr>
            <w:tcW w:w="440" w:type="dxa"/>
            <w:tcBorders>
              <w:top w:val="nil"/>
              <w:left w:val="nil"/>
              <w:bottom w:val="single" w:sz="8" w:space="0" w:color="auto"/>
              <w:right w:val="single" w:sz="8" w:space="0" w:color="auto"/>
            </w:tcBorders>
            <w:shd w:val="clear" w:color="000000" w:fill="C6E0B4"/>
            <w:vAlign w:val="center"/>
            <w:hideMark/>
          </w:tcPr>
          <w:p w14:paraId="29AAD2A5"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195FC18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09906416"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035C662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740" w:type="dxa"/>
            <w:tcBorders>
              <w:top w:val="nil"/>
              <w:left w:val="nil"/>
              <w:bottom w:val="single" w:sz="8" w:space="0" w:color="auto"/>
              <w:right w:val="single" w:sz="8" w:space="0" w:color="auto"/>
            </w:tcBorders>
            <w:shd w:val="clear" w:color="000000" w:fill="C6E0B4"/>
            <w:vAlign w:val="center"/>
            <w:hideMark/>
          </w:tcPr>
          <w:p w14:paraId="0AC6B41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03F6ACD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80" w:type="dxa"/>
            <w:tcBorders>
              <w:top w:val="nil"/>
              <w:left w:val="nil"/>
              <w:bottom w:val="single" w:sz="8" w:space="0" w:color="auto"/>
              <w:right w:val="single" w:sz="8" w:space="0" w:color="auto"/>
            </w:tcBorders>
            <w:shd w:val="clear" w:color="000000" w:fill="C6E0B4"/>
            <w:vAlign w:val="center"/>
            <w:hideMark/>
          </w:tcPr>
          <w:p w14:paraId="29529F6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60" w:type="dxa"/>
            <w:tcBorders>
              <w:top w:val="nil"/>
              <w:left w:val="nil"/>
              <w:bottom w:val="single" w:sz="8" w:space="0" w:color="auto"/>
              <w:right w:val="single" w:sz="8" w:space="0" w:color="auto"/>
            </w:tcBorders>
            <w:shd w:val="clear" w:color="000000" w:fill="C6E0B4"/>
            <w:vAlign w:val="center"/>
            <w:hideMark/>
          </w:tcPr>
          <w:p w14:paraId="61BB368B"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66286EC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382F956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1484401B"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1480" w:type="dxa"/>
            <w:tcBorders>
              <w:top w:val="nil"/>
              <w:left w:val="nil"/>
              <w:bottom w:val="single" w:sz="8" w:space="0" w:color="auto"/>
              <w:right w:val="single" w:sz="8" w:space="0" w:color="auto"/>
            </w:tcBorders>
            <w:shd w:val="clear" w:color="000000" w:fill="C6E0B4"/>
            <w:vAlign w:val="center"/>
            <w:hideMark/>
          </w:tcPr>
          <w:p w14:paraId="309C068E"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Lock All + Press Shutface operation switch</w:t>
            </w:r>
          </w:p>
        </w:tc>
        <w:tc>
          <w:tcPr>
            <w:tcW w:w="1000" w:type="dxa"/>
            <w:tcBorders>
              <w:top w:val="nil"/>
              <w:left w:val="nil"/>
              <w:bottom w:val="single" w:sz="8" w:space="0" w:color="auto"/>
              <w:right w:val="single" w:sz="8" w:space="0" w:color="auto"/>
            </w:tcBorders>
            <w:shd w:val="clear" w:color="000000" w:fill="C6E0B4"/>
            <w:vAlign w:val="center"/>
            <w:hideMark/>
          </w:tcPr>
          <w:p w14:paraId="6CB438A5"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BEC</w:t>
            </w:r>
          </w:p>
        </w:tc>
        <w:tc>
          <w:tcPr>
            <w:tcW w:w="2080" w:type="dxa"/>
            <w:tcBorders>
              <w:top w:val="nil"/>
              <w:left w:val="nil"/>
              <w:bottom w:val="single" w:sz="8" w:space="0" w:color="auto"/>
              <w:right w:val="single" w:sz="8" w:space="0" w:color="auto"/>
            </w:tcBorders>
            <w:shd w:val="clear" w:color="000000" w:fill="C6E0B4"/>
            <w:vAlign w:val="center"/>
            <w:hideMark/>
          </w:tcPr>
          <w:p w14:paraId="58EE0195"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PDL</w:t>
            </w:r>
          </w:p>
        </w:tc>
        <w:tc>
          <w:tcPr>
            <w:tcW w:w="980" w:type="dxa"/>
            <w:tcBorders>
              <w:top w:val="nil"/>
              <w:left w:val="nil"/>
              <w:bottom w:val="single" w:sz="8" w:space="0" w:color="auto"/>
              <w:right w:val="single" w:sz="8" w:space="0" w:color="auto"/>
            </w:tcBorders>
            <w:shd w:val="clear" w:color="000000" w:fill="C6E0B4"/>
            <w:vAlign w:val="center"/>
            <w:hideMark/>
          </w:tcPr>
          <w:p w14:paraId="3DBFA3D8"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inactive</w:t>
            </w:r>
          </w:p>
        </w:tc>
        <w:tc>
          <w:tcPr>
            <w:tcW w:w="980" w:type="dxa"/>
            <w:tcBorders>
              <w:top w:val="nil"/>
              <w:left w:val="nil"/>
              <w:bottom w:val="single" w:sz="8" w:space="0" w:color="auto"/>
              <w:right w:val="single" w:sz="8" w:space="0" w:color="auto"/>
            </w:tcBorders>
            <w:shd w:val="clear" w:color="000000" w:fill="C6E0B4"/>
            <w:vAlign w:val="center"/>
            <w:hideMark/>
          </w:tcPr>
          <w:p w14:paraId="7BFD72D3"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None</w:t>
            </w:r>
          </w:p>
        </w:tc>
        <w:tc>
          <w:tcPr>
            <w:tcW w:w="1080" w:type="dxa"/>
            <w:tcBorders>
              <w:top w:val="nil"/>
              <w:left w:val="nil"/>
              <w:bottom w:val="single" w:sz="8" w:space="0" w:color="auto"/>
              <w:right w:val="single" w:sz="8" w:space="0" w:color="auto"/>
            </w:tcBorders>
            <w:shd w:val="clear" w:color="000000" w:fill="C6E0B4"/>
            <w:vAlign w:val="center"/>
            <w:hideMark/>
          </w:tcPr>
          <w:p w14:paraId="452B154B"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Cargo</w:t>
            </w:r>
          </w:p>
        </w:tc>
        <w:tc>
          <w:tcPr>
            <w:tcW w:w="1260" w:type="dxa"/>
            <w:tcBorders>
              <w:top w:val="nil"/>
              <w:left w:val="double" w:sz="6" w:space="0" w:color="auto"/>
              <w:bottom w:val="single" w:sz="8" w:space="0" w:color="auto"/>
              <w:right w:val="nil"/>
            </w:tcBorders>
            <w:shd w:val="clear" w:color="000000" w:fill="C6E0B4"/>
            <w:vAlign w:val="center"/>
            <w:hideMark/>
          </w:tcPr>
          <w:p w14:paraId="20DCB5D7"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Cargo</w:t>
            </w:r>
          </w:p>
        </w:tc>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4E38B98B"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Stop/Enable &amp; Release PLG/PDL</w:t>
            </w:r>
          </w:p>
        </w:tc>
        <w:tc>
          <w:tcPr>
            <w:tcW w:w="1160" w:type="dxa"/>
            <w:tcBorders>
              <w:top w:val="nil"/>
              <w:left w:val="nil"/>
              <w:bottom w:val="single" w:sz="8" w:space="0" w:color="auto"/>
              <w:right w:val="single" w:sz="8" w:space="0" w:color="auto"/>
            </w:tcBorders>
            <w:shd w:val="clear" w:color="000000" w:fill="C6E0B4"/>
            <w:vAlign w:val="center"/>
            <w:hideMark/>
          </w:tcPr>
          <w:p w14:paraId="7132EB6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True </w:t>
            </w:r>
          </w:p>
        </w:tc>
      </w:tr>
      <w:tr w:rsidR="00C82F17" w:rsidRPr="00C82F17" w14:paraId="3C8DA488" w14:textId="77777777" w:rsidTr="00C82F17">
        <w:trPr>
          <w:trHeight w:val="588"/>
        </w:trPr>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197E35BE"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R_F_SUL_</w:t>
            </w:r>
            <w:r w:rsidRPr="00C82F17">
              <w:rPr>
                <w:rFonts w:cs="Arial"/>
                <w:color w:val="000000"/>
                <w:sz w:val="14"/>
                <w:szCs w:val="14"/>
                <w:lang w:eastAsia="de-DE"/>
              </w:rPr>
              <w:br/>
              <w:t>00016-sub8</w:t>
            </w:r>
          </w:p>
        </w:tc>
        <w:tc>
          <w:tcPr>
            <w:tcW w:w="440" w:type="dxa"/>
            <w:tcBorders>
              <w:top w:val="nil"/>
              <w:left w:val="nil"/>
              <w:bottom w:val="single" w:sz="8" w:space="0" w:color="auto"/>
              <w:right w:val="single" w:sz="8" w:space="0" w:color="auto"/>
            </w:tcBorders>
            <w:shd w:val="clear" w:color="000000" w:fill="C6E0B4"/>
            <w:vAlign w:val="center"/>
            <w:hideMark/>
          </w:tcPr>
          <w:p w14:paraId="19E071EC"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527F318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749C6DEC"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3031DB1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740" w:type="dxa"/>
            <w:tcBorders>
              <w:top w:val="nil"/>
              <w:left w:val="nil"/>
              <w:bottom w:val="single" w:sz="8" w:space="0" w:color="auto"/>
              <w:right w:val="single" w:sz="8" w:space="0" w:color="auto"/>
            </w:tcBorders>
            <w:shd w:val="clear" w:color="000000" w:fill="C6E0B4"/>
            <w:vAlign w:val="center"/>
            <w:hideMark/>
          </w:tcPr>
          <w:p w14:paraId="03ADD70C"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3F1F9FDB"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80" w:type="dxa"/>
            <w:tcBorders>
              <w:top w:val="nil"/>
              <w:left w:val="nil"/>
              <w:bottom w:val="single" w:sz="8" w:space="0" w:color="auto"/>
              <w:right w:val="single" w:sz="8" w:space="0" w:color="auto"/>
            </w:tcBorders>
            <w:shd w:val="clear" w:color="000000" w:fill="C6E0B4"/>
            <w:vAlign w:val="center"/>
            <w:hideMark/>
          </w:tcPr>
          <w:p w14:paraId="3B446CC0"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60" w:type="dxa"/>
            <w:tcBorders>
              <w:top w:val="nil"/>
              <w:left w:val="nil"/>
              <w:bottom w:val="single" w:sz="8" w:space="0" w:color="auto"/>
              <w:right w:val="single" w:sz="8" w:space="0" w:color="auto"/>
            </w:tcBorders>
            <w:shd w:val="clear" w:color="000000" w:fill="C6E0B4"/>
            <w:vAlign w:val="center"/>
            <w:hideMark/>
          </w:tcPr>
          <w:p w14:paraId="4B0CD392"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461D6F5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72462F2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098AF7DB"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1480" w:type="dxa"/>
            <w:tcBorders>
              <w:top w:val="nil"/>
              <w:left w:val="nil"/>
              <w:bottom w:val="single" w:sz="8" w:space="0" w:color="auto"/>
              <w:right w:val="single" w:sz="8" w:space="0" w:color="auto"/>
            </w:tcBorders>
            <w:shd w:val="clear" w:color="000000" w:fill="C6E0B4"/>
            <w:vAlign w:val="center"/>
            <w:hideMark/>
          </w:tcPr>
          <w:p w14:paraId="33535192"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Lock All + Press Shutface operation switch</w:t>
            </w:r>
          </w:p>
        </w:tc>
        <w:tc>
          <w:tcPr>
            <w:tcW w:w="1000" w:type="dxa"/>
            <w:tcBorders>
              <w:top w:val="nil"/>
              <w:left w:val="nil"/>
              <w:bottom w:val="single" w:sz="8" w:space="0" w:color="auto"/>
              <w:right w:val="single" w:sz="8" w:space="0" w:color="auto"/>
            </w:tcBorders>
            <w:shd w:val="clear" w:color="000000" w:fill="C6E0B4"/>
            <w:vAlign w:val="center"/>
            <w:hideMark/>
          </w:tcPr>
          <w:p w14:paraId="1E6D0CAE"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BEC</w:t>
            </w:r>
          </w:p>
        </w:tc>
        <w:tc>
          <w:tcPr>
            <w:tcW w:w="2080" w:type="dxa"/>
            <w:tcBorders>
              <w:top w:val="nil"/>
              <w:left w:val="nil"/>
              <w:bottom w:val="single" w:sz="8" w:space="0" w:color="auto"/>
              <w:right w:val="single" w:sz="8" w:space="0" w:color="auto"/>
            </w:tcBorders>
            <w:shd w:val="clear" w:color="000000" w:fill="C6E0B4"/>
            <w:vAlign w:val="center"/>
            <w:hideMark/>
          </w:tcPr>
          <w:p w14:paraId="588C435B"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PDL</w:t>
            </w:r>
          </w:p>
        </w:tc>
        <w:tc>
          <w:tcPr>
            <w:tcW w:w="980" w:type="dxa"/>
            <w:tcBorders>
              <w:top w:val="nil"/>
              <w:left w:val="nil"/>
              <w:bottom w:val="single" w:sz="8" w:space="0" w:color="auto"/>
              <w:right w:val="single" w:sz="8" w:space="0" w:color="auto"/>
            </w:tcBorders>
            <w:shd w:val="clear" w:color="000000" w:fill="C6E0B4"/>
            <w:vAlign w:val="center"/>
            <w:hideMark/>
          </w:tcPr>
          <w:p w14:paraId="1800D33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inactive</w:t>
            </w:r>
          </w:p>
        </w:tc>
        <w:tc>
          <w:tcPr>
            <w:tcW w:w="980" w:type="dxa"/>
            <w:tcBorders>
              <w:top w:val="nil"/>
              <w:left w:val="nil"/>
              <w:bottom w:val="single" w:sz="8" w:space="0" w:color="auto"/>
              <w:right w:val="single" w:sz="8" w:space="0" w:color="auto"/>
            </w:tcBorders>
            <w:shd w:val="clear" w:color="000000" w:fill="C6E0B4"/>
            <w:vAlign w:val="center"/>
            <w:hideMark/>
          </w:tcPr>
          <w:p w14:paraId="72B41163"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Any Cabin Door</w:t>
            </w:r>
          </w:p>
        </w:tc>
        <w:tc>
          <w:tcPr>
            <w:tcW w:w="1080" w:type="dxa"/>
            <w:tcBorders>
              <w:top w:val="nil"/>
              <w:left w:val="nil"/>
              <w:bottom w:val="single" w:sz="8" w:space="0" w:color="auto"/>
              <w:right w:val="single" w:sz="8" w:space="0" w:color="auto"/>
            </w:tcBorders>
            <w:shd w:val="clear" w:color="000000" w:fill="C6E0B4"/>
            <w:vAlign w:val="center"/>
            <w:hideMark/>
          </w:tcPr>
          <w:p w14:paraId="010C0173"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Cargo</w:t>
            </w:r>
          </w:p>
        </w:tc>
        <w:tc>
          <w:tcPr>
            <w:tcW w:w="1260" w:type="dxa"/>
            <w:tcBorders>
              <w:top w:val="nil"/>
              <w:left w:val="double" w:sz="6" w:space="0" w:color="auto"/>
              <w:bottom w:val="single" w:sz="8" w:space="0" w:color="auto"/>
              <w:right w:val="nil"/>
            </w:tcBorders>
            <w:shd w:val="clear" w:color="000000" w:fill="C6E0B4"/>
            <w:vAlign w:val="center"/>
            <w:hideMark/>
          </w:tcPr>
          <w:p w14:paraId="44A03D44"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Cargo</w:t>
            </w:r>
          </w:p>
        </w:tc>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525B4527"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Stop/Enable &amp; Release PLG/PDL</w:t>
            </w:r>
          </w:p>
        </w:tc>
        <w:tc>
          <w:tcPr>
            <w:tcW w:w="1160" w:type="dxa"/>
            <w:tcBorders>
              <w:top w:val="nil"/>
              <w:left w:val="nil"/>
              <w:bottom w:val="single" w:sz="8" w:space="0" w:color="auto"/>
              <w:right w:val="single" w:sz="8" w:space="0" w:color="auto"/>
            </w:tcBorders>
            <w:shd w:val="clear" w:color="000000" w:fill="C6E0B4"/>
            <w:vAlign w:val="center"/>
            <w:hideMark/>
          </w:tcPr>
          <w:p w14:paraId="1278BA3E"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True </w:t>
            </w:r>
          </w:p>
        </w:tc>
      </w:tr>
      <w:tr w:rsidR="00C82F17" w:rsidRPr="00C82F17" w14:paraId="31352380" w14:textId="77777777" w:rsidTr="00C82F17">
        <w:trPr>
          <w:trHeight w:val="420"/>
        </w:trPr>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20EDBE3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R_F_SUL_</w:t>
            </w:r>
            <w:r w:rsidRPr="00C82F17">
              <w:rPr>
                <w:rFonts w:cs="Arial"/>
                <w:color w:val="000000"/>
                <w:sz w:val="14"/>
                <w:szCs w:val="14"/>
                <w:lang w:eastAsia="de-DE"/>
              </w:rPr>
              <w:br/>
              <w:t>00016-sub9</w:t>
            </w:r>
          </w:p>
        </w:tc>
        <w:tc>
          <w:tcPr>
            <w:tcW w:w="440" w:type="dxa"/>
            <w:tcBorders>
              <w:top w:val="nil"/>
              <w:left w:val="nil"/>
              <w:bottom w:val="single" w:sz="8" w:space="0" w:color="auto"/>
              <w:right w:val="single" w:sz="8" w:space="0" w:color="auto"/>
            </w:tcBorders>
            <w:shd w:val="clear" w:color="000000" w:fill="C6E0B4"/>
            <w:vAlign w:val="center"/>
            <w:hideMark/>
          </w:tcPr>
          <w:p w14:paraId="5BA7F2E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551EE328"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1CFD61CE"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3F9DE15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740" w:type="dxa"/>
            <w:tcBorders>
              <w:top w:val="nil"/>
              <w:left w:val="nil"/>
              <w:bottom w:val="single" w:sz="8" w:space="0" w:color="auto"/>
              <w:right w:val="single" w:sz="8" w:space="0" w:color="auto"/>
            </w:tcBorders>
            <w:shd w:val="clear" w:color="000000" w:fill="C6E0B4"/>
            <w:vAlign w:val="center"/>
            <w:hideMark/>
          </w:tcPr>
          <w:p w14:paraId="26DBC292"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57C41256"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80" w:type="dxa"/>
            <w:tcBorders>
              <w:top w:val="nil"/>
              <w:left w:val="nil"/>
              <w:bottom w:val="single" w:sz="8" w:space="0" w:color="auto"/>
              <w:right w:val="single" w:sz="8" w:space="0" w:color="auto"/>
            </w:tcBorders>
            <w:shd w:val="clear" w:color="000000" w:fill="C6E0B4"/>
            <w:vAlign w:val="center"/>
            <w:hideMark/>
          </w:tcPr>
          <w:p w14:paraId="18004908"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60" w:type="dxa"/>
            <w:tcBorders>
              <w:top w:val="nil"/>
              <w:left w:val="nil"/>
              <w:bottom w:val="single" w:sz="8" w:space="0" w:color="auto"/>
              <w:right w:val="single" w:sz="8" w:space="0" w:color="auto"/>
            </w:tcBorders>
            <w:shd w:val="clear" w:color="000000" w:fill="C6E0B4"/>
            <w:vAlign w:val="center"/>
            <w:hideMark/>
          </w:tcPr>
          <w:p w14:paraId="5DFE7EF0"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07589E86"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6DC62C48"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669DA96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1480" w:type="dxa"/>
            <w:tcBorders>
              <w:top w:val="nil"/>
              <w:left w:val="nil"/>
              <w:bottom w:val="single" w:sz="8" w:space="0" w:color="auto"/>
              <w:right w:val="single" w:sz="8" w:space="0" w:color="auto"/>
            </w:tcBorders>
            <w:shd w:val="clear" w:color="000000" w:fill="C6E0B4"/>
            <w:vAlign w:val="center"/>
            <w:hideMark/>
          </w:tcPr>
          <w:p w14:paraId="4979FB17"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Lock All </w:t>
            </w:r>
          </w:p>
        </w:tc>
        <w:tc>
          <w:tcPr>
            <w:tcW w:w="1000" w:type="dxa"/>
            <w:tcBorders>
              <w:top w:val="nil"/>
              <w:left w:val="nil"/>
              <w:bottom w:val="single" w:sz="8" w:space="0" w:color="auto"/>
              <w:right w:val="single" w:sz="8" w:space="0" w:color="auto"/>
            </w:tcBorders>
            <w:shd w:val="clear" w:color="000000" w:fill="C6E0B4"/>
            <w:vAlign w:val="center"/>
            <w:hideMark/>
          </w:tcPr>
          <w:p w14:paraId="67A26D2E"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BEC</w:t>
            </w:r>
          </w:p>
        </w:tc>
        <w:tc>
          <w:tcPr>
            <w:tcW w:w="2080" w:type="dxa"/>
            <w:tcBorders>
              <w:top w:val="nil"/>
              <w:left w:val="nil"/>
              <w:bottom w:val="single" w:sz="8" w:space="0" w:color="auto"/>
              <w:right w:val="single" w:sz="8" w:space="0" w:color="auto"/>
            </w:tcBorders>
            <w:shd w:val="clear" w:color="000000" w:fill="C6E0B4"/>
            <w:vAlign w:val="center"/>
            <w:hideMark/>
          </w:tcPr>
          <w:p w14:paraId="5D437705"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Liftgate</w:t>
            </w:r>
          </w:p>
        </w:tc>
        <w:tc>
          <w:tcPr>
            <w:tcW w:w="980" w:type="dxa"/>
            <w:tcBorders>
              <w:top w:val="nil"/>
              <w:left w:val="nil"/>
              <w:bottom w:val="single" w:sz="8" w:space="0" w:color="auto"/>
              <w:right w:val="single" w:sz="8" w:space="0" w:color="auto"/>
            </w:tcBorders>
            <w:shd w:val="clear" w:color="000000" w:fill="C6E0B4"/>
            <w:vAlign w:val="center"/>
            <w:hideMark/>
          </w:tcPr>
          <w:p w14:paraId="0039D795"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inactive</w:t>
            </w:r>
          </w:p>
        </w:tc>
        <w:tc>
          <w:tcPr>
            <w:tcW w:w="980" w:type="dxa"/>
            <w:tcBorders>
              <w:top w:val="nil"/>
              <w:left w:val="nil"/>
              <w:bottom w:val="single" w:sz="8" w:space="0" w:color="auto"/>
              <w:right w:val="single" w:sz="8" w:space="0" w:color="auto"/>
            </w:tcBorders>
            <w:shd w:val="clear" w:color="000000" w:fill="C6E0B4"/>
            <w:vAlign w:val="center"/>
            <w:hideMark/>
          </w:tcPr>
          <w:p w14:paraId="46101DA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None</w:t>
            </w:r>
          </w:p>
        </w:tc>
        <w:tc>
          <w:tcPr>
            <w:tcW w:w="1080" w:type="dxa"/>
            <w:tcBorders>
              <w:top w:val="nil"/>
              <w:left w:val="nil"/>
              <w:bottom w:val="single" w:sz="8" w:space="0" w:color="auto"/>
              <w:right w:val="single" w:sz="8" w:space="0" w:color="auto"/>
            </w:tcBorders>
            <w:shd w:val="clear" w:color="000000" w:fill="C6E0B4"/>
            <w:vAlign w:val="center"/>
            <w:hideMark/>
          </w:tcPr>
          <w:p w14:paraId="734EAE84"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Cabin</w:t>
            </w:r>
          </w:p>
        </w:tc>
        <w:tc>
          <w:tcPr>
            <w:tcW w:w="1260" w:type="dxa"/>
            <w:tcBorders>
              <w:top w:val="nil"/>
              <w:left w:val="double" w:sz="6" w:space="0" w:color="auto"/>
              <w:bottom w:val="single" w:sz="8" w:space="0" w:color="auto"/>
              <w:right w:val="nil"/>
            </w:tcBorders>
            <w:shd w:val="clear" w:color="000000" w:fill="C6E0B4"/>
            <w:vAlign w:val="center"/>
            <w:hideMark/>
          </w:tcPr>
          <w:p w14:paraId="2C89E92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Whole Vehicle</w:t>
            </w:r>
          </w:p>
        </w:tc>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41C33A7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Unlock All</w:t>
            </w:r>
          </w:p>
        </w:tc>
        <w:tc>
          <w:tcPr>
            <w:tcW w:w="1160" w:type="dxa"/>
            <w:tcBorders>
              <w:top w:val="nil"/>
              <w:left w:val="nil"/>
              <w:bottom w:val="single" w:sz="8" w:space="0" w:color="auto"/>
              <w:right w:val="single" w:sz="8" w:space="0" w:color="auto"/>
            </w:tcBorders>
            <w:shd w:val="clear" w:color="000000" w:fill="C6E0B4"/>
            <w:vAlign w:val="center"/>
            <w:hideMark/>
          </w:tcPr>
          <w:p w14:paraId="79A7B0C3"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True </w:t>
            </w:r>
          </w:p>
        </w:tc>
      </w:tr>
      <w:tr w:rsidR="00C82F17" w:rsidRPr="00C82F17" w14:paraId="24D8D4FB" w14:textId="77777777" w:rsidTr="00C82F17">
        <w:trPr>
          <w:trHeight w:val="396"/>
        </w:trPr>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5E9FA650"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R_F_SUL_</w:t>
            </w:r>
            <w:r w:rsidRPr="00C82F17">
              <w:rPr>
                <w:rFonts w:cs="Arial"/>
                <w:color w:val="000000"/>
                <w:sz w:val="14"/>
                <w:szCs w:val="14"/>
                <w:lang w:eastAsia="de-DE"/>
              </w:rPr>
              <w:br/>
              <w:t>00016-sub10</w:t>
            </w:r>
          </w:p>
        </w:tc>
        <w:tc>
          <w:tcPr>
            <w:tcW w:w="440" w:type="dxa"/>
            <w:tcBorders>
              <w:top w:val="nil"/>
              <w:left w:val="nil"/>
              <w:bottom w:val="single" w:sz="8" w:space="0" w:color="auto"/>
              <w:right w:val="single" w:sz="8" w:space="0" w:color="auto"/>
            </w:tcBorders>
            <w:shd w:val="clear" w:color="000000" w:fill="C6E0B4"/>
            <w:vAlign w:val="center"/>
            <w:hideMark/>
          </w:tcPr>
          <w:p w14:paraId="2DBC297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268FDBB4"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77EC4C93"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3F42887B"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740" w:type="dxa"/>
            <w:tcBorders>
              <w:top w:val="nil"/>
              <w:left w:val="nil"/>
              <w:bottom w:val="single" w:sz="8" w:space="0" w:color="auto"/>
              <w:right w:val="single" w:sz="8" w:space="0" w:color="auto"/>
            </w:tcBorders>
            <w:shd w:val="clear" w:color="000000" w:fill="C6E0B4"/>
            <w:vAlign w:val="center"/>
            <w:hideMark/>
          </w:tcPr>
          <w:p w14:paraId="767AB1DE"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5C069406"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80" w:type="dxa"/>
            <w:tcBorders>
              <w:top w:val="nil"/>
              <w:left w:val="nil"/>
              <w:bottom w:val="single" w:sz="8" w:space="0" w:color="auto"/>
              <w:right w:val="single" w:sz="8" w:space="0" w:color="auto"/>
            </w:tcBorders>
            <w:shd w:val="clear" w:color="000000" w:fill="C6E0B4"/>
            <w:vAlign w:val="center"/>
            <w:hideMark/>
          </w:tcPr>
          <w:p w14:paraId="0369861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60" w:type="dxa"/>
            <w:tcBorders>
              <w:top w:val="nil"/>
              <w:left w:val="nil"/>
              <w:bottom w:val="single" w:sz="8" w:space="0" w:color="auto"/>
              <w:right w:val="single" w:sz="8" w:space="0" w:color="auto"/>
            </w:tcBorders>
            <w:shd w:val="clear" w:color="000000" w:fill="C6E0B4"/>
            <w:vAlign w:val="center"/>
            <w:hideMark/>
          </w:tcPr>
          <w:p w14:paraId="024B01D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12937ABE"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3ED87D6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124EBF1E"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1480" w:type="dxa"/>
            <w:tcBorders>
              <w:top w:val="nil"/>
              <w:left w:val="nil"/>
              <w:bottom w:val="single" w:sz="8" w:space="0" w:color="auto"/>
              <w:right w:val="single" w:sz="8" w:space="0" w:color="auto"/>
            </w:tcBorders>
            <w:shd w:val="clear" w:color="000000" w:fill="C6E0B4"/>
            <w:vAlign w:val="center"/>
            <w:hideMark/>
          </w:tcPr>
          <w:p w14:paraId="7206A34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Lock All </w:t>
            </w:r>
          </w:p>
        </w:tc>
        <w:tc>
          <w:tcPr>
            <w:tcW w:w="1000" w:type="dxa"/>
            <w:tcBorders>
              <w:top w:val="nil"/>
              <w:left w:val="nil"/>
              <w:bottom w:val="single" w:sz="8" w:space="0" w:color="auto"/>
              <w:right w:val="single" w:sz="8" w:space="0" w:color="auto"/>
            </w:tcBorders>
            <w:shd w:val="clear" w:color="000000" w:fill="C6E0B4"/>
            <w:vAlign w:val="center"/>
            <w:hideMark/>
          </w:tcPr>
          <w:p w14:paraId="03B3FD7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BEC</w:t>
            </w:r>
          </w:p>
        </w:tc>
        <w:tc>
          <w:tcPr>
            <w:tcW w:w="2080" w:type="dxa"/>
            <w:tcBorders>
              <w:top w:val="nil"/>
              <w:left w:val="nil"/>
              <w:bottom w:val="single" w:sz="8" w:space="0" w:color="auto"/>
              <w:right w:val="single" w:sz="8" w:space="0" w:color="auto"/>
            </w:tcBorders>
            <w:shd w:val="clear" w:color="000000" w:fill="C6E0B4"/>
            <w:vAlign w:val="center"/>
            <w:hideMark/>
          </w:tcPr>
          <w:p w14:paraId="2B10A4E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Liftgate</w:t>
            </w:r>
          </w:p>
        </w:tc>
        <w:tc>
          <w:tcPr>
            <w:tcW w:w="980" w:type="dxa"/>
            <w:tcBorders>
              <w:top w:val="nil"/>
              <w:left w:val="nil"/>
              <w:bottom w:val="single" w:sz="8" w:space="0" w:color="auto"/>
              <w:right w:val="single" w:sz="8" w:space="0" w:color="auto"/>
            </w:tcBorders>
            <w:shd w:val="clear" w:color="000000" w:fill="C6E0B4"/>
            <w:vAlign w:val="center"/>
            <w:hideMark/>
          </w:tcPr>
          <w:p w14:paraId="38936C3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inactive</w:t>
            </w:r>
          </w:p>
        </w:tc>
        <w:tc>
          <w:tcPr>
            <w:tcW w:w="980" w:type="dxa"/>
            <w:tcBorders>
              <w:top w:val="nil"/>
              <w:left w:val="nil"/>
              <w:bottom w:val="single" w:sz="8" w:space="0" w:color="auto"/>
              <w:right w:val="single" w:sz="8" w:space="0" w:color="auto"/>
            </w:tcBorders>
            <w:shd w:val="clear" w:color="000000" w:fill="C6E0B4"/>
            <w:vAlign w:val="center"/>
            <w:hideMark/>
          </w:tcPr>
          <w:p w14:paraId="0AAA5CB6"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None</w:t>
            </w:r>
          </w:p>
        </w:tc>
        <w:tc>
          <w:tcPr>
            <w:tcW w:w="1080" w:type="dxa"/>
            <w:tcBorders>
              <w:top w:val="nil"/>
              <w:left w:val="nil"/>
              <w:bottom w:val="single" w:sz="8" w:space="0" w:color="auto"/>
              <w:right w:val="single" w:sz="8" w:space="0" w:color="auto"/>
            </w:tcBorders>
            <w:shd w:val="clear" w:color="000000" w:fill="C6E0B4"/>
            <w:vAlign w:val="center"/>
            <w:hideMark/>
          </w:tcPr>
          <w:p w14:paraId="44B35B7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Cargo</w:t>
            </w:r>
          </w:p>
        </w:tc>
        <w:tc>
          <w:tcPr>
            <w:tcW w:w="1260" w:type="dxa"/>
            <w:tcBorders>
              <w:top w:val="nil"/>
              <w:left w:val="double" w:sz="6" w:space="0" w:color="auto"/>
              <w:bottom w:val="single" w:sz="8" w:space="0" w:color="auto"/>
              <w:right w:val="nil"/>
            </w:tcBorders>
            <w:shd w:val="clear" w:color="000000" w:fill="C6E0B4"/>
            <w:vAlign w:val="center"/>
            <w:hideMark/>
          </w:tcPr>
          <w:p w14:paraId="2FC93B5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Whole Vehicle</w:t>
            </w:r>
          </w:p>
        </w:tc>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55F6B1F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Unlock All</w:t>
            </w:r>
          </w:p>
        </w:tc>
        <w:tc>
          <w:tcPr>
            <w:tcW w:w="1160" w:type="dxa"/>
            <w:tcBorders>
              <w:top w:val="nil"/>
              <w:left w:val="nil"/>
              <w:bottom w:val="single" w:sz="8" w:space="0" w:color="auto"/>
              <w:right w:val="single" w:sz="8" w:space="0" w:color="auto"/>
            </w:tcBorders>
            <w:shd w:val="clear" w:color="000000" w:fill="C6E0B4"/>
            <w:vAlign w:val="center"/>
            <w:hideMark/>
          </w:tcPr>
          <w:p w14:paraId="7416AC3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True </w:t>
            </w:r>
          </w:p>
        </w:tc>
      </w:tr>
      <w:tr w:rsidR="00C82F17" w:rsidRPr="00C82F17" w14:paraId="50FEB3E0" w14:textId="77777777" w:rsidTr="00C82F17">
        <w:trPr>
          <w:trHeight w:val="588"/>
        </w:trPr>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2D6F5A5B"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R_F_SUL_</w:t>
            </w:r>
            <w:r w:rsidRPr="00C82F17">
              <w:rPr>
                <w:rFonts w:cs="Arial"/>
                <w:color w:val="000000"/>
                <w:sz w:val="14"/>
                <w:szCs w:val="14"/>
                <w:lang w:eastAsia="de-DE"/>
              </w:rPr>
              <w:br/>
              <w:t>00016-sub11</w:t>
            </w:r>
          </w:p>
        </w:tc>
        <w:tc>
          <w:tcPr>
            <w:tcW w:w="440" w:type="dxa"/>
            <w:tcBorders>
              <w:top w:val="nil"/>
              <w:left w:val="nil"/>
              <w:bottom w:val="single" w:sz="8" w:space="0" w:color="auto"/>
              <w:right w:val="single" w:sz="8" w:space="0" w:color="auto"/>
            </w:tcBorders>
            <w:shd w:val="clear" w:color="000000" w:fill="C6E0B4"/>
            <w:vAlign w:val="center"/>
            <w:hideMark/>
          </w:tcPr>
          <w:p w14:paraId="23EA1F3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67BD3A4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6170BA4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3CA85BB7"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740" w:type="dxa"/>
            <w:tcBorders>
              <w:top w:val="nil"/>
              <w:left w:val="nil"/>
              <w:bottom w:val="single" w:sz="8" w:space="0" w:color="auto"/>
              <w:right w:val="single" w:sz="8" w:space="0" w:color="auto"/>
            </w:tcBorders>
            <w:shd w:val="clear" w:color="000000" w:fill="C6E0B4"/>
            <w:vAlign w:val="center"/>
            <w:hideMark/>
          </w:tcPr>
          <w:p w14:paraId="21D34E5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4271A87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80" w:type="dxa"/>
            <w:tcBorders>
              <w:top w:val="nil"/>
              <w:left w:val="nil"/>
              <w:bottom w:val="single" w:sz="8" w:space="0" w:color="auto"/>
              <w:right w:val="single" w:sz="8" w:space="0" w:color="auto"/>
            </w:tcBorders>
            <w:shd w:val="clear" w:color="000000" w:fill="C6E0B4"/>
            <w:vAlign w:val="center"/>
            <w:hideMark/>
          </w:tcPr>
          <w:p w14:paraId="1D599C6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60" w:type="dxa"/>
            <w:tcBorders>
              <w:top w:val="nil"/>
              <w:left w:val="nil"/>
              <w:bottom w:val="single" w:sz="8" w:space="0" w:color="auto"/>
              <w:right w:val="single" w:sz="8" w:space="0" w:color="auto"/>
            </w:tcBorders>
            <w:shd w:val="clear" w:color="000000" w:fill="C6E0B4"/>
            <w:vAlign w:val="center"/>
            <w:hideMark/>
          </w:tcPr>
          <w:p w14:paraId="11D2D35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6002B753"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633FDB9E"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23D92EE4"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1480" w:type="dxa"/>
            <w:tcBorders>
              <w:top w:val="nil"/>
              <w:left w:val="nil"/>
              <w:bottom w:val="single" w:sz="8" w:space="0" w:color="auto"/>
              <w:right w:val="single" w:sz="8" w:space="0" w:color="auto"/>
            </w:tcBorders>
            <w:shd w:val="clear" w:color="000000" w:fill="C6E0B4"/>
            <w:vAlign w:val="center"/>
            <w:hideMark/>
          </w:tcPr>
          <w:p w14:paraId="5DE8A948"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Lock All + Press Shutface operation switch</w:t>
            </w:r>
          </w:p>
        </w:tc>
        <w:tc>
          <w:tcPr>
            <w:tcW w:w="1000" w:type="dxa"/>
            <w:tcBorders>
              <w:top w:val="nil"/>
              <w:left w:val="nil"/>
              <w:bottom w:val="single" w:sz="8" w:space="0" w:color="auto"/>
              <w:right w:val="single" w:sz="8" w:space="0" w:color="auto"/>
            </w:tcBorders>
            <w:shd w:val="clear" w:color="000000" w:fill="C6E0B4"/>
            <w:vAlign w:val="center"/>
            <w:hideMark/>
          </w:tcPr>
          <w:p w14:paraId="41B321CC"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BEC</w:t>
            </w:r>
          </w:p>
        </w:tc>
        <w:tc>
          <w:tcPr>
            <w:tcW w:w="2080" w:type="dxa"/>
            <w:tcBorders>
              <w:top w:val="nil"/>
              <w:left w:val="nil"/>
              <w:bottom w:val="single" w:sz="8" w:space="0" w:color="auto"/>
              <w:right w:val="single" w:sz="8" w:space="0" w:color="auto"/>
            </w:tcBorders>
            <w:shd w:val="clear" w:color="000000" w:fill="C6E0B4"/>
            <w:vAlign w:val="center"/>
            <w:hideMark/>
          </w:tcPr>
          <w:p w14:paraId="1024658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PLG</w:t>
            </w:r>
          </w:p>
        </w:tc>
        <w:tc>
          <w:tcPr>
            <w:tcW w:w="980" w:type="dxa"/>
            <w:tcBorders>
              <w:top w:val="nil"/>
              <w:left w:val="nil"/>
              <w:bottom w:val="single" w:sz="8" w:space="0" w:color="auto"/>
              <w:right w:val="single" w:sz="8" w:space="0" w:color="auto"/>
            </w:tcBorders>
            <w:shd w:val="clear" w:color="000000" w:fill="C6E0B4"/>
            <w:vAlign w:val="center"/>
            <w:hideMark/>
          </w:tcPr>
          <w:p w14:paraId="5F56C9E6"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inactive</w:t>
            </w:r>
          </w:p>
        </w:tc>
        <w:tc>
          <w:tcPr>
            <w:tcW w:w="980" w:type="dxa"/>
            <w:tcBorders>
              <w:top w:val="nil"/>
              <w:left w:val="nil"/>
              <w:bottom w:val="single" w:sz="8" w:space="0" w:color="auto"/>
              <w:right w:val="single" w:sz="8" w:space="0" w:color="auto"/>
            </w:tcBorders>
            <w:shd w:val="clear" w:color="000000" w:fill="C6E0B4"/>
            <w:vAlign w:val="center"/>
            <w:hideMark/>
          </w:tcPr>
          <w:p w14:paraId="1F8C53B3"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None</w:t>
            </w:r>
          </w:p>
        </w:tc>
        <w:tc>
          <w:tcPr>
            <w:tcW w:w="1080" w:type="dxa"/>
            <w:tcBorders>
              <w:top w:val="nil"/>
              <w:left w:val="nil"/>
              <w:bottom w:val="single" w:sz="8" w:space="0" w:color="auto"/>
              <w:right w:val="single" w:sz="8" w:space="0" w:color="auto"/>
            </w:tcBorders>
            <w:shd w:val="clear" w:color="000000" w:fill="C6E0B4"/>
            <w:vAlign w:val="center"/>
            <w:hideMark/>
          </w:tcPr>
          <w:p w14:paraId="6573B704"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Cabin</w:t>
            </w:r>
          </w:p>
        </w:tc>
        <w:tc>
          <w:tcPr>
            <w:tcW w:w="1260" w:type="dxa"/>
            <w:tcBorders>
              <w:top w:val="nil"/>
              <w:left w:val="double" w:sz="6" w:space="0" w:color="auto"/>
              <w:bottom w:val="single" w:sz="8" w:space="0" w:color="auto"/>
              <w:right w:val="nil"/>
            </w:tcBorders>
            <w:shd w:val="clear" w:color="000000" w:fill="C6E0B4"/>
            <w:vAlign w:val="center"/>
            <w:hideMark/>
          </w:tcPr>
          <w:p w14:paraId="23410F1D"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Whole Vehicle</w:t>
            </w:r>
          </w:p>
        </w:tc>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11ED8C47"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Stop/Enable &amp; Release PLG/PDL</w:t>
            </w:r>
          </w:p>
        </w:tc>
        <w:tc>
          <w:tcPr>
            <w:tcW w:w="1160" w:type="dxa"/>
            <w:tcBorders>
              <w:top w:val="nil"/>
              <w:left w:val="nil"/>
              <w:bottom w:val="single" w:sz="8" w:space="0" w:color="auto"/>
              <w:right w:val="single" w:sz="8" w:space="0" w:color="auto"/>
            </w:tcBorders>
            <w:shd w:val="clear" w:color="000000" w:fill="C6E0B4"/>
            <w:vAlign w:val="center"/>
            <w:hideMark/>
          </w:tcPr>
          <w:p w14:paraId="612B30D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True </w:t>
            </w:r>
          </w:p>
        </w:tc>
      </w:tr>
      <w:tr w:rsidR="00C82F17" w:rsidRPr="00C82F17" w14:paraId="6112A5E1" w14:textId="77777777" w:rsidTr="00C82F17">
        <w:trPr>
          <w:trHeight w:val="588"/>
        </w:trPr>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5647828C"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R_F_SUL_</w:t>
            </w:r>
            <w:r w:rsidRPr="00C82F17">
              <w:rPr>
                <w:rFonts w:cs="Arial"/>
                <w:color w:val="000000"/>
                <w:sz w:val="14"/>
                <w:szCs w:val="14"/>
                <w:lang w:eastAsia="de-DE"/>
              </w:rPr>
              <w:br/>
              <w:t>00016-sub12</w:t>
            </w:r>
          </w:p>
        </w:tc>
        <w:tc>
          <w:tcPr>
            <w:tcW w:w="440" w:type="dxa"/>
            <w:tcBorders>
              <w:top w:val="nil"/>
              <w:left w:val="nil"/>
              <w:bottom w:val="single" w:sz="8" w:space="0" w:color="auto"/>
              <w:right w:val="single" w:sz="8" w:space="0" w:color="auto"/>
            </w:tcBorders>
            <w:shd w:val="clear" w:color="000000" w:fill="C6E0B4"/>
            <w:vAlign w:val="center"/>
            <w:hideMark/>
          </w:tcPr>
          <w:p w14:paraId="10681D76"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053F013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5D1EBAE0"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7EF4150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740" w:type="dxa"/>
            <w:tcBorders>
              <w:top w:val="nil"/>
              <w:left w:val="nil"/>
              <w:bottom w:val="single" w:sz="8" w:space="0" w:color="auto"/>
              <w:right w:val="single" w:sz="8" w:space="0" w:color="auto"/>
            </w:tcBorders>
            <w:shd w:val="clear" w:color="000000" w:fill="C6E0B4"/>
            <w:vAlign w:val="center"/>
            <w:hideMark/>
          </w:tcPr>
          <w:p w14:paraId="74D80F86"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1FD8814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80" w:type="dxa"/>
            <w:tcBorders>
              <w:top w:val="nil"/>
              <w:left w:val="nil"/>
              <w:bottom w:val="single" w:sz="8" w:space="0" w:color="auto"/>
              <w:right w:val="single" w:sz="8" w:space="0" w:color="auto"/>
            </w:tcBorders>
            <w:shd w:val="clear" w:color="000000" w:fill="C6E0B4"/>
            <w:vAlign w:val="center"/>
            <w:hideMark/>
          </w:tcPr>
          <w:p w14:paraId="4FE4C63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60" w:type="dxa"/>
            <w:tcBorders>
              <w:top w:val="nil"/>
              <w:left w:val="nil"/>
              <w:bottom w:val="single" w:sz="8" w:space="0" w:color="auto"/>
              <w:right w:val="single" w:sz="8" w:space="0" w:color="auto"/>
            </w:tcBorders>
            <w:shd w:val="clear" w:color="000000" w:fill="C6E0B4"/>
            <w:vAlign w:val="center"/>
            <w:hideMark/>
          </w:tcPr>
          <w:p w14:paraId="169590D0"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02E14B1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180973F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440" w:type="dxa"/>
            <w:tcBorders>
              <w:top w:val="nil"/>
              <w:left w:val="nil"/>
              <w:bottom w:val="single" w:sz="8" w:space="0" w:color="auto"/>
              <w:right w:val="single" w:sz="8" w:space="0" w:color="auto"/>
            </w:tcBorders>
            <w:shd w:val="clear" w:color="000000" w:fill="C6E0B4"/>
            <w:vAlign w:val="center"/>
            <w:hideMark/>
          </w:tcPr>
          <w:p w14:paraId="3DB190D6"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X</w:t>
            </w:r>
          </w:p>
        </w:tc>
        <w:tc>
          <w:tcPr>
            <w:tcW w:w="1480" w:type="dxa"/>
            <w:tcBorders>
              <w:top w:val="nil"/>
              <w:left w:val="nil"/>
              <w:bottom w:val="single" w:sz="8" w:space="0" w:color="auto"/>
              <w:right w:val="single" w:sz="8" w:space="0" w:color="auto"/>
            </w:tcBorders>
            <w:shd w:val="clear" w:color="000000" w:fill="C6E0B4"/>
            <w:vAlign w:val="center"/>
            <w:hideMark/>
          </w:tcPr>
          <w:p w14:paraId="600E39A2"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Lock All + Press Shutface operation switch</w:t>
            </w:r>
          </w:p>
        </w:tc>
        <w:tc>
          <w:tcPr>
            <w:tcW w:w="1000" w:type="dxa"/>
            <w:tcBorders>
              <w:top w:val="nil"/>
              <w:left w:val="nil"/>
              <w:bottom w:val="single" w:sz="8" w:space="0" w:color="auto"/>
              <w:right w:val="single" w:sz="8" w:space="0" w:color="auto"/>
            </w:tcBorders>
            <w:shd w:val="clear" w:color="000000" w:fill="C6E0B4"/>
            <w:vAlign w:val="center"/>
            <w:hideMark/>
          </w:tcPr>
          <w:p w14:paraId="1CC5D82A"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BEC</w:t>
            </w:r>
          </w:p>
        </w:tc>
        <w:tc>
          <w:tcPr>
            <w:tcW w:w="2080" w:type="dxa"/>
            <w:tcBorders>
              <w:top w:val="nil"/>
              <w:left w:val="nil"/>
              <w:bottom w:val="single" w:sz="8" w:space="0" w:color="auto"/>
              <w:right w:val="single" w:sz="8" w:space="0" w:color="auto"/>
            </w:tcBorders>
            <w:shd w:val="clear" w:color="000000" w:fill="C6E0B4"/>
            <w:vAlign w:val="center"/>
            <w:hideMark/>
          </w:tcPr>
          <w:p w14:paraId="6D0294B4"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PLG</w:t>
            </w:r>
          </w:p>
        </w:tc>
        <w:tc>
          <w:tcPr>
            <w:tcW w:w="980" w:type="dxa"/>
            <w:tcBorders>
              <w:top w:val="nil"/>
              <w:left w:val="nil"/>
              <w:bottom w:val="single" w:sz="8" w:space="0" w:color="auto"/>
              <w:right w:val="single" w:sz="8" w:space="0" w:color="auto"/>
            </w:tcBorders>
            <w:shd w:val="clear" w:color="000000" w:fill="C6E0B4"/>
            <w:vAlign w:val="center"/>
            <w:hideMark/>
          </w:tcPr>
          <w:p w14:paraId="170FA83E"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inactive</w:t>
            </w:r>
          </w:p>
        </w:tc>
        <w:tc>
          <w:tcPr>
            <w:tcW w:w="980" w:type="dxa"/>
            <w:tcBorders>
              <w:top w:val="nil"/>
              <w:left w:val="nil"/>
              <w:bottom w:val="single" w:sz="8" w:space="0" w:color="auto"/>
              <w:right w:val="single" w:sz="8" w:space="0" w:color="auto"/>
            </w:tcBorders>
            <w:shd w:val="clear" w:color="000000" w:fill="C6E0B4"/>
            <w:vAlign w:val="center"/>
            <w:hideMark/>
          </w:tcPr>
          <w:p w14:paraId="4EB606E6"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None</w:t>
            </w:r>
          </w:p>
        </w:tc>
        <w:tc>
          <w:tcPr>
            <w:tcW w:w="1080" w:type="dxa"/>
            <w:tcBorders>
              <w:top w:val="nil"/>
              <w:left w:val="nil"/>
              <w:bottom w:val="single" w:sz="8" w:space="0" w:color="auto"/>
              <w:right w:val="single" w:sz="8" w:space="0" w:color="auto"/>
            </w:tcBorders>
            <w:shd w:val="clear" w:color="000000" w:fill="C6E0B4"/>
            <w:vAlign w:val="center"/>
            <w:hideMark/>
          </w:tcPr>
          <w:p w14:paraId="38337E1F"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Cargo</w:t>
            </w:r>
          </w:p>
        </w:tc>
        <w:tc>
          <w:tcPr>
            <w:tcW w:w="1260" w:type="dxa"/>
            <w:tcBorders>
              <w:top w:val="nil"/>
              <w:left w:val="double" w:sz="6" w:space="0" w:color="auto"/>
              <w:bottom w:val="single" w:sz="8" w:space="0" w:color="auto"/>
              <w:right w:val="nil"/>
            </w:tcBorders>
            <w:shd w:val="clear" w:color="000000" w:fill="C6E0B4"/>
            <w:vAlign w:val="center"/>
            <w:hideMark/>
          </w:tcPr>
          <w:p w14:paraId="2A7A3990"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Whole Vehicle</w:t>
            </w:r>
          </w:p>
        </w:tc>
        <w:tc>
          <w:tcPr>
            <w:tcW w:w="1260" w:type="dxa"/>
            <w:tcBorders>
              <w:top w:val="nil"/>
              <w:left w:val="single" w:sz="8" w:space="0" w:color="auto"/>
              <w:bottom w:val="single" w:sz="8" w:space="0" w:color="auto"/>
              <w:right w:val="single" w:sz="8" w:space="0" w:color="auto"/>
            </w:tcBorders>
            <w:shd w:val="clear" w:color="000000" w:fill="C6E0B4"/>
            <w:vAlign w:val="center"/>
            <w:hideMark/>
          </w:tcPr>
          <w:p w14:paraId="2DFF1C09"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Stop/Enable &amp; Release PLG/PDL</w:t>
            </w:r>
          </w:p>
        </w:tc>
        <w:tc>
          <w:tcPr>
            <w:tcW w:w="1160" w:type="dxa"/>
            <w:tcBorders>
              <w:top w:val="nil"/>
              <w:left w:val="nil"/>
              <w:bottom w:val="single" w:sz="8" w:space="0" w:color="auto"/>
              <w:right w:val="single" w:sz="8" w:space="0" w:color="auto"/>
            </w:tcBorders>
            <w:shd w:val="clear" w:color="000000" w:fill="C6E0B4"/>
            <w:vAlign w:val="center"/>
            <w:hideMark/>
          </w:tcPr>
          <w:p w14:paraId="2EE34D21" w14:textId="77777777" w:rsidR="00C82F17" w:rsidRPr="00C82F17" w:rsidRDefault="00C82F17" w:rsidP="00C82F17">
            <w:pPr>
              <w:overflowPunct/>
              <w:autoSpaceDE/>
              <w:autoSpaceDN/>
              <w:adjustRightInd/>
              <w:jc w:val="center"/>
              <w:textAlignment w:val="auto"/>
              <w:rPr>
                <w:rFonts w:cs="Arial"/>
                <w:color w:val="000000"/>
                <w:sz w:val="14"/>
                <w:szCs w:val="14"/>
                <w:lang w:eastAsia="de-DE"/>
              </w:rPr>
            </w:pPr>
            <w:r w:rsidRPr="00C82F17">
              <w:rPr>
                <w:rFonts w:cs="Arial"/>
                <w:color w:val="000000"/>
                <w:sz w:val="14"/>
                <w:szCs w:val="14"/>
                <w:lang w:eastAsia="de-DE"/>
              </w:rPr>
              <w:t xml:space="preserve">True </w:t>
            </w:r>
          </w:p>
        </w:tc>
      </w:tr>
    </w:tbl>
    <w:p w14:paraId="37FC7124" w14:textId="77777777" w:rsidR="00661E31" w:rsidRPr="00661E31" w:rsidRDefault="00661E31" w:rsidP="00661E31"/>
    <w:p w14:paraId="7A23983A" w14:textId="77777777" w:rsidR="00661E31" w:rsidRDefault="00661E31" w:rsidP="0027671B">
      <w:pPr>
        <w:pStyle w:val="Heading1"/>
        <w:sectPr w:rsidR="00661E31" w:rsidSect="008A6B23">
          <w:pgSz w:w="23811" w:h="16838" w:orient="landscape" w:code="8"/>
          <w:pgMar w:top="862" w:right="1440" w:bottom="862" w:left="1440" w:header="567" w:footer="737" w:gutter="0"/>
          <w:cols w:space="720"/>
          <w:docGrid w:linePitch="272"/>
        </w:sectPr>
      </w:pPr>
      <w:bookmarkStart w:id="137" w:name="_Ref300051457"/>
      <w:bookmarkStart w:id="138" w:name="_Ref357774543"/>
      <w:bookmarkStart w:id="139" w:name="_Toc397081459"/>
      <w:bookmarkStart w:id="140" w:name="_Ref300067887"/>
      <w:bookmarkEnd w:id="106"/>
      <w:bookmarkEnd w:id="107"/>
      <w:bookmarkEnd w:id="108"/>
    </w:p>
    <w:p w14:paraId="46D0F5D9" w14:textId="5E3D8BA8" w:rsidR="0027671B" w:rsidRDefault="00D808DC" w:rsidP="0027671B">
      <w:pPr>
        <w:pStyle w:val="Heading1"/>
      </w:pPr>
      <w:bookmarkStart w:id="141" w:name="_Toc6299988"/>
      <w:r>
        <w:lastRenderedPageBreak/>
        <w:t>Feature Requirements</w:t>
      </w:r>
      <w:bookmarkEnd w:id="137"/>
      <w:bookmarkEnd w:id="138"/>
      <w:bookmarkEnd w:id="139"/>
      <w:bookmarkEnd w:id="141"/>
    </w:p>
    <w:p w14:paraId="7E0A55D2" w14:textId="77777777" w:rsidR="0027671B" w:rsidRDefault="0027671B" w:rsidP="00094F0D">
      <w:pPr>
        <w:pStyle w:val="Heading2"/>
      </w:pPr>
      <w:bookmarkStart w:id="142" w:name="_Toc397081466"/>
      <w:bookmarkStart w:id="143" w:name="_Toc6299989"/>
      <w:r w:rsidRPr="007C20FA">
        <w:t>Functional Requirements</w:t>
      </w:r>
      <w:bookmarkEnd w:id="142"/>
      <w:bookmarkEnd w:id="143"/>
    </w:p>
    <w:p w14:paraId="6D8B4B07" w14:textId="37F2AB41" w:rsidR="00C639F1" w:rsidRPr="0017445F" w:rsidRDefault="00C639F1" w:rsidP="0000741E">
      <w:pPr>
        <w:pStyle w:val="RERequirement"/>
        <w:shd w:val="clear" w:color="auto" w:fill="F2F2F2" w:themeFill="background1" w:themeFillShade="F2"/>
      </w:pPr>
      <w:bookmarkStart w:id="144" w:name="_Toc455369"/>
      <w:bookmarkEnd w:id="63"/>
      <w:bookmarkEnd w:id="140"/>
      <w:r w:rsidRPr="0017445F">
        <w:t>###</w:t>
      </w:r>
      <w:bookmarkStart w:id="145" w:name="R_F_00001_ID__Cabin_Cargo_Unlock__Enable"/>
      <w:r>
        <w:t>R_F_SUL_00001</w:t>
      </w:r>
      <w:bookmarkEnd w:id="145"/>
      <w:r w:rsidRPr="0017445F">
        <w:t>###</w:t>
      </w:r>
      <w:bookmarkEnd w:id="144"/>
      <w:r w:rsidR="0000741E" w:rsidRPr="0000741E">
        <w:t xml:space="preserve"> </w:t>
      </w:r>
      <w:r w:rsidR="0000741E">
        <w:t>Valid Unlock Requests for</w:t>
      </w:r>
      <w:r w:rsidR="0000741E" w:rsidRPr="0000741E">
        <w:t xml:space="preserve"> </w:t>
      </w:r>
      <w:r w:rsidR="0000741E">
        <w:t>Smart Unlock</w:t>
      </w:r>
    </w:p>
    <w:p w14:paraId="531E8994" w14:textId="4598F744" w:rsidR="0000741E" w:rsidRDefault="0000741E" w:rsidP="0000741E">
      <w:r>
        <w:t xml:space="preserve">According to the sub-requirements listed in </w:t>
      </w:r>
      <w:r>
        <w:fldChar w:fldCharType="begin"/>
      </w:r>
      <w:r>
        <w:instrText xml:space="preserve"> REF _Ref6480177 \h </w:instrText>
      </w:r>
      <w:r>
        <w:fldChar w:fldCharType="separate"/>
      </w:r>
      <w:r w:rsidR="00B647E9">
        <w:t xml:space="preserve">Table </w:t>
      </w:r>
      <w:r w:rsidR="00B647E9">
        <w:rPr>
          <w:noProof/>
        </w:rPr>
        <w:t>10</w:t>
      </w:r>
      <w:r w:rsidR="00B647E9">
        <w:t xml:space="preserve">: </w:t>
      </w:r>
      <w:r w:rsidR="00B647E9">
        <w:rPr>
          <w:noProof/>
        </w:rPr>
        <w:t>Smart Unlock Requests</w:t>
      </w:r>
      <w:r>
        <w:fldChar w:fldCharType="end"/>
      </w:r>
    </w:p>
    <w:p w14:paraId="1E82BEC6" w14:textId="77777777" w:rsidR="006B3637" w:rsidRPr="006B3637" w:rsidRDefault="006B3637" w:rsidP="0000741E">
      <w:pPr>
        <w:rPr>
          <w:rFonts w:cs="Arial"/>
        </w:rPr>
      </w:pPr>
    </w:p>
    <w:p w14:paraId="776C0878" w14:textId="77777777" w:rsidR="006B3637" w:rsidRPr="006B3637" w:rsidRDefault="0000741E" w:rsidP="0000741E">
      <w:pPr>
        <w:rPr>
          <w:rFonts w:cs="Arial"/>
        </w:rPr>
      </w:pPr>
      <w:r w:rsidRPr="006B3637">
        <w:rPr>
          <w:rFonts w:cs="Arial"/>
        </w:rPr>
        <w:t>If</w:t>
      </w:r>
      <w:r w:rsidR="007040F1" w:rsidRPr="006B3637">
        <w:rPr>
          <w:rFonts w:cs="Arial"/>
        </w:rPr>
        <w:t xml:space="preserve"> </w:t>
      </w:r>
    </w:p>
    <w:p w14:paraId="0B761408" w14:textId="39AA9C39" w:rsidR="007040F1" w:rsidRPr="00FF3E9D" w:rsidRDefault="006B3637" w:rsidP="00FF3E9D">
      <w:pPr>
        <w:pStyle w:val="ListParagraph"/>
        <w:numPr>
          <w:ilvl w:val="0"/>
          <w:numId w:val="30"/>
        </w:numPr>
        <w:rPr>
          <w:rFonts w:ascii="Arial" w:hAnsi="Arial" w:cs="Arial"/>
        </w:rPr>
      </w:pPr>
      <w:r w:rsidRPr="00FF3E9D">
        <w:rPr>
          <w:rFonts w:ascii="Arial" w:hAnsi="Arial" w:cs="Arial"/>
        </w:rPr>
        <w:t xml:space="preserve">The user triggers a </w:t>
      </w:r>
      <w:r w:rsidR="007040F1" w:rsidRPr="00FF3E9D">
        <w:rPr>
          <w:rFonts w:ascii="Arial" w:hAnsi="Arial" w:cs="Arial"/>
        </w:rPr>
        <w:t>Lock Request (refer to column “User Action”)</w:t>
      </w:r>
      <w:r w:rsidR="00FF3E9D" w:rsidRPr="00FF3E9D">
        <w:rPr>
          <w:rFonts w:ascii="Arial" w:hAnsi="Arial" w:cs="Arial"/>
        </w:rPr>
        <w:t xml:space="preserve"> using a corresponding “Trigger Device” (refer to columns “Trigger Device”)</w:t>
      </w:r>
      <w:r w:rsidR="007040F1" w:rsidRPr="00FF3E9D">
        <w:rPr>
          <w:rFonts w:ascii="Arial" w:hAnsi="Arial" w:cs="Arial"/>
        </w:rPr>
        <w:t xml:space="preserve"> AND</w:t>
      </w:r>
    </w:p>
    <w:p w14:paraId="077FE6E2" w14:textId="32E03461" w:rsidR="007040F1" w:rsidRPr="006B3637" w:rsidRDefault="0069704C" w:rsidP="006B3637">
      <w:pPr>
        <w:pStyle w:val="ListParagraph"/>
        <w:numPr>
          <w:ilvl w:val="0"/>
          <w:numId w:val="25"/>
        </w:numPr>
        <w:rPr>
          <w:rFonts w:ascii="Arial" w:hAnsi="Arial" w:cs="Arial"/>
        </w:rPr>
      </w:pPr>
      <w:r>
        <w:rPr>
          <w:rFonts w:ascii="Arial" w:hAnsi="Arial" w:cs="Arial"/>
        </w:rPr>
        <w:t>The</w:t>
      </w:r>
      <w:r w:rsidR="0000741E" w:rsidRPr="006B3637">
        <w:rPr>
          <w:rFonts w:ascii="Arial" w:hAnsi="Arial" w:cs="Arial"/>
        </w:rPr>
        <w:t xml:space="preserve"> variant conditions</w:t>
      </w:r>
      <w:r w:rsidR="00E51252" w:rsidRPr="006B3637">
        <w:rPr>
          <w:rFonts w:ascii="Arial" w:hAnsi="Arial" w:cs="Arial"/>
        </w:rPr>
        <w:t xml:space="preserve"> apply to the vehicle (refer to column “Variant Conditions”) AND</w:t>
      </w:r>
    </w:p>
    <w:p w14:paraId="5A3FE055" w14:textId="5AB103AC" w:rsidR="0000741E" w:rsidRPr="006B3637" w:rsidRDefault="00E51252" w:rsidP="006B3637">
      <w:pPr>
        <w:pStyle w:val="ListParagraph"/>
        <w:numPr>
          <w:ilvl w:val="0"/>
          <w:numId w:val="25"/>
        </w:numPr>
        <w:rPr>
          <w:rFonts w:ascii="Arial" w:hAnsi="Arial" w:cs="Arial"/>
        </w:rPr>
      </w:pPr>
      <w:r w:rsidRPr="006B3637">
        <w:rPr>
          <w:rFonts w:ascii="Arial" w:hAnsi="Arial" w:cs="Arial"/>
        </w:rPr>
        <w:t>A</w:t>
      </w:r>
      <w:r w:rsidR="007040F1" w:rsidRPr="006B3637">
        <w:rPr>
          <w:rFonts w:ascii="Arial" w:hAnsi="Arial" w:cs="Arial"/>
        </w:rPr>
        <w:t xml:space="preserve">ll </w:t>
      </w:r>
      <w:r w:rsidR="0000741E" w:rsidRPr="006B3637">
        <w:rPr>
          <w:rFonts w:ascii="Arial" w:hAnsi="Arial" w:cs="Arial"/>
        </w:rPr>
        <w:t>preconditions</w:t>
      </w:r>
      <w:r w:rsidRPr="006B3637">
        <w:rPr>
          <w:rFonts w:ascii="Arial" w:hAnsi="Arial" w:cs="Arial"/>
        </w:rPr>
        <w:t xml:space="preserve"> </w:t>
      </w:r>
      <w:r w:rsidR="0000741E" w:rsidRPr="006B3637">
        <w:rPr>
          <w:rFonts w:ascii="Arial" w:hAnsi="Arial" w:cs="Arial"/>
        </w:rPr>
        <w:t xml:space="preserve">are fulfilled </w:t>
      </w:r>
      <w:r w:rsidRPr="006B3637">
        <w:rPr>
          <w:rFonts w:ascii="Arial" w:hAnsi="Arial" w:cs="Arial"/>
        </w:rPr>
        <w:t xml:space="preserve">(refer to column </w:t>
      </w:r>
      <w:r w:rsidR="0000741E" w:rsidRPr="006B3637">
        <w:rPr>
          <w:rFonts w:ascii="Arial" w:hAnsi="Arial" w:cs="Arial"/>
        </w:rPr>
        <w:t>“Preconditions</w:t>
      </w:r>
      <w:r w:rsidR="00881D7E" w:rsidRPr="006B3637">
        <w:rPr>
          <w:rFonts w:ascii="Arial" w:hAnsi="Arial" w:cs="Arial"/>
        </w:rPr>
        <w:t>”)</w:t>
      </w:r>
    </w:p>
    <w:p w14:paraId="5F8DFF42" w14:textId="5DE70FF8" w:rsidR="0000741E" w:rsidRPr="006B3637" w:rsidRDefault="00E51252" w:rsidP="0000741E">
      <w:pPr>
        <w:rPr>
          <w:rFonts w:cs="Arial"/>
        </w:rPr>
      </w:pPr>
      <w:r w:rsidRPr="006B3637">
        <w:rPr>
          <w:rFonts w:cs="Arial"/>
        </w:rPr>
        <w:t>T</w:t>
      </w:r>
      <w:r w:rsidR="0000741E" w:rsidRPr="006B3637">
        <w:rPr>
          <w:rFonts w:cs="Arial"/>
        </w:rPr>
        <w:t xml:space="preserve">he </w:t>
      </w:r>
      <w:r w:rsidR="007040F1" w:rsidRPr="006B3637">
        <w:rPr>
          <w:rFonts w:cs="Arial"/>
        </w:rPr>
        <w:t>feature</w:t>
      </w:r>
      <w:r w:rsidR="006A3371" w:rsidRPr="006B3637">
        <w:rPr>
          <w:rFonts w:cs="Arial"/>
        </w:rPr>
        <w:t xml:space="preserve"> shall generate a </w:t>
      </w:r>
      <w:r w:rsidR="0000741E" w:rsidRPr="006B3637">
        <w:rPr>
          <w:rFonts w:cs="Arial"/>
        </w:rPr>
        <w:t>Unlock Requests (refer to column “</w:t>
      </w:r>
      <w:r w:rsidR="007040F1" w:rsidRPr="006B3637">
        <w:rPr>
          <w:rFonts w:cs="Arial"/>
        </w:rPr>
        <w:t>Vehicle Response</w:t>
      </w:r>
      <w:r w:rsidR="0000741E" w:rsidRPr="006B3637">
        <w:rPr>
          <w:rFonts w:cs="Arial"/>
        </w:rPr>
        <w:t>”)</w:t>
      </w:r>
    </w:p>
    <w:p w14:paraId="5141C1B9" w14:textId="55DEBB2F" w:rsidR="00C639F1" w:rsidRPr="00C66B68" w:rsidRDefault="00C639F1" w:rsidP="00C639F1">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C639F1" w:rsidRPr="00D90A13" w14:paraId="5476BCA5" w14:textId="77777777" w:rsidTr="006A3C87">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B1A794" w14:textId="77777777" w:rsidR="00C639F1" w:rsidRPr="001E7824" w:rsidRDefault="00C639F1" w:rsidP="006A3C87">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R_F_SUL_00001</w:t>
            </w:r>
            <w:r w:rsidRPr="001E7824">
              <w:rPr>
                <w:rFonts w:cs="Arial"/>
                <w:bCs/>
                <w:vanish/>
                <w:color w:val="808080" w:themeColor="background1" w:themeShade="80"/>
                <w:sz w:val="16"/>
                <w:szCs w:val="14"/>
              </w:rPr>
              <w:t>###</w:t>
            </w:r>
          </w:p>
        </w:tc>
      </w:tr>
      <w:tr w:rsidR="00C639F1" w:rsidRPr="0060165D" w14:paraId="6BBACBCC" w14:textId="77777777" w:rsidTr="006A3C8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2FE4A6" w14:textId="77777777" w:rsidR="00C639F1" w:rsidRPr="0060165D" w:rsidRDefault="00C639F1" w:rsidP="006A3C87">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63A4EC" w14:textId="77777777" w:rsidR="00C639F1" w:rsidRPr="0060165D" w:rsidRDefault="00C639F1" w:rsidP="006A3C87">
            <w:pPr>
              <w:rPr>
                <w:rFonts w:cs="Arial"/>
                <w:vanish/>
                <w:color w:val="000000" w:themeColor="text1"/>
                <w:sz w:val="16"/>
                <w:szCs w:val="14"/>
              </w:rPr>
            </w:pPr>
          </w:p>
        </w:tc>
      </w:tr>
      <w:tr w:rsidR="00C639F1" w:rsidRPr="0060165D" w14:paraId="17EEDE07" w14:textId="77777777" w:rsidTr="006A3C8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2937AF" w14:textId="77777777" w:rsidR="00C639F1" w:rsidRPr="0060165D" w:rsidRDefault="00C639F1" w:rsidP="006A3C87">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4A2809" w14:textId="77777777" w:rsidR="00C639F1" w:rsidRPr="0060165D" w:rsidRDefault="00C639F1" w:rsidP="006A3C87">
            <w:pPr>
              <w:rPr>
                <w:rFonts w:cs="Arial"/>
                <w:vanish/>
                <w:color w:val="000000" w:themeColor="text1"/>
                <w:sz w:val="16"/>
                <w:szCs w:val="14"/>
              </w:rPr>
            </w:pPr>
          </w:p>
        </w:tc>
      </w:tr>
      <w:tr w:rsidR="00C639F1" w:rsidRPr="0060165D" w14:paraId="5902C1A3" w14:textId="77777777" w:rsidTr="006A3C8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C87694" w14:textId="77777777" w:rsidR="00C639F1" w:rsidRPr="0060165D" w:rsidRDefault="00C639F1" w:rsidP="006A3C87">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5A79D6" w14:textId="78BE695C" w:rsidR="00EF0F66" w:rsidRPr="009C667B" w:rsidRDefault="00EF0F66" w:rsidP="00EF0F66">
            <w:pPr>
              <w:rPr>
                <w:rFonts w:cs="Arial"/>
                <w:vanish/>
                <w:color w:val="000000" w:themeColor="text1"/>
                <w:sz w:val="16"/>
                <w:szCs w:val="16"/>
              </w:rPr>
            </w:pPr>
            <w:r w:rsidRPr="009C667B">
              <w:rPr>
                <w:rFonts w:cs="Arial"/>
                <w:vanish/>
                <w:color w:val="000000" w:themeColor="text1"/>
                <w:sz w:val="16"/>
                <w:szCs w:val="16"/>
              </w:rPr>
              <w:t xml:space="preserve">Example for how to read each row in </w:t>
            </w:r>
            <w:r w:rsidRPr="009C667B">
              <w:rPr>
                <w:rFonts w:cs="Arial"/>
                <w:vanish/>
                <w:color w:val="000000" w:themeColor="text1"/>
                <w:sz w:val="16"/>
                <w:szCs w:val="16"/>
              </w:rPr>
              <w:fldChar w:fldCharType="begin"/>
            </w:r>
            <w:r w:rsidRPr="009C667B">
              <w:rPr>
                <w:rFonts w:cs="Arial"/>
                <w:vanish/>
                <w:color w:val="000000" w:themeColor="text1"/>
                <w:sz w:val="16"/>
                <w:szCs w:val="16"/>
              </w:rPr>
              <w:instrText xml:space="preserve"> REF _Ref6480177 \h  \* MERGEFORMAT </w:instrText>
            </w:r>
            <w:r w:rsidRPr="009C667B">
              <w:rPr>
                <w:rFonts w:cs="Arial"/>
                <w:vanish/>
                <w:color w:val="000000" w:themeColor="text1"/>
                <w:sz w:val="16"/>
                <w:szCs w:val="16"/>
              </w:rPr>
            </w:r>
            <w:r w:rsidRPr="009C667B">
              <w:rPr>
                <w:rFonts w:cs="Arial"/>
                <w:vanish/>
                <w:color w:val="000000" w:themeColor="text1"/>
                <w:sz w:val="16"/>
                <w:szCs w:val="16"/>
              </w:rPr>
              <w:fldChar w:fldCharType="separate"/>
            </w:r>
            <w:r w:rsidRPr="009C667B">
              <w:rPr>
                <w:rFonts w:cs="Arial"/>
                <w:vanish/>
                <w:sz w:val="16"/>
                <w:szCs w:val="16"/>
              </w:rPr>
              <w:t xml:space="preserve">Table </w:t>
            </w:r>
            <w:r w:rsidRPr="009C667B">
              <w:rPr>
                <w:rFonts w:cs="Arial"/>
                <w:noProof/>
                <w:vanish/>
                <w:sz w:val="16"/>
                <w:szCs w:val="16"/>
              </w:rPr>
              <w:t>10</w:t>
            </w:r>
            <w:r w:rsidRPr="009C667B">
              <w:rPr>
                <w:rFonts w:cs="Arial"/>
                <w:vanish/>
                <w:sz w:val="16"/>
                <w:szCs w:val="16"/>
              </w:rPr>
              <w:t xml:space="preserve">: </w:t>
            </w:r>
            <w:r w:rsidRPr="009C667B">
              <w:rPr>
                <w:rFonts w:cs="Arial"/>
                <w:noProof/>
                <w:vanish/>
                <w:sz w:val="16"/>
                <w:szCs w:val="16"/>
              </w:rPr>
              <w:t>Smart Unlock Requests</w:t>
            </w:r>
            <w:r w:rsidRPr="009C667B">
              <w:rPr>
                <w:rFonts w:cs="Arial"/>
                <w:vanish/>
                <w:color w:val="000000" w:themeColor="text1"/>
                <w:sz w:val="16"/>
                <w:szCs w:val="16"/>
              </w:rPr>
              <w:fldChar w:fldCharType="end"/>
            </w:r>
          </w:p>
          <w:p w14:paraId="7B00C0A9" w14:textId="77777777" w:rsidR="00EF0F66" w:rsidRPr="009C667B" w:rsidRDefault="00EF0F66" w:rsidP="00EF0F66">
            <w:pPr>
              <w:rPr>
                <w:rFonts w:cs="Arial"/>
                <w:vanish/>
                <w:color w:val="000000" w:themeColor="text1"/>
                <w:sz w:val="16"/>
                <w:szCs w:val="16"/>
              </w:rPr>
            </w:pPr>
          </w:p>
          <w:p w14:paraId="66EC0863" w14:textId="4E2A1E25" w:rsidR="00EF0F66" w:rsidRPr="009C667B" w:rsidRDefault="00EF0F66" w:rsidP="00EF0F66">
            <w:pPr>
              <w:rPr>
                <w:rFonts w:cs="Arial"/>
                <w:vanish/>
                <w:color w:val="000000" w:themeColor="text1"/>
                <w:sz w:val="16"/>
                <w:szCs w:val="16"/>
              </w:rPr>
            </w:pPr>
            <w:r w:rsidRPr="009C667B">
              <w:rPr>
                <w:rFonts w:cs="Arial"/>
                <w:vanish/>
                <w:color w:val="000000" w:themeColor="text1"/>
                <w:sz w:val="16"/>
                <w:szCs w:val="16"/>
              </w:rPr>
              <w:t>Sub-requirement “</w:t>
            </w:r>
            <w:r w:rsidRPr="009C667B">
              <w:rPr>
                <w:rFonts w:cs="Arial"/>
                <w:b/>
                <w:vanish/>
                <w:color w:val="000000"/>
                <w:sz w:val="16"/>
                <w:szCs w:val="16"/>
                <w:lang w:eastAsia="de-DE"/>
              </w:rPr>
              <w:t>R_F_SUL_00001</w:t>
            </w:r>
            <w:r w:rsidRPr="009C667B">
              <w:rPr>
                <w:rFonts w:cs="Arial"/>
                <w:vanish/>
                <w:color w:val="000000"/>
                <w:sz w:val="16"/>
                <w:szCs w:val="16"/>
                <w:lang w:eastAsia="de-DE"/>
              </w:rPr>
              <w:t>-sub1</w:t>
            </w:r>
            <w:r w:rsidRPr="009C667B">
              <w:rPr>
                <w:rFonts w:cs="Arial"/>
                <w:vanish/>
                <w:color w:val="000000" w:themeColor="text1"/>
                <w:sz w:val="16"/>
                <w:szCs w:val="16"/>
              </w:rPr>
              <w:t>”</w:t>
            </w:r>
          </w:p>
          <w:p w14:paraId="080ABBA0" w14:textId="77777777" w:rsidR="00EF0F66" w:rsidRPr="009C667B" w:rsidRDefault="00EF0F66" w:rsidP="00EF0F66">
            <w:pPr>
              <w:rPr>
                <w:rFonts w:cs="Arial"/>
                <w:vanish/>
                <w:color w:val="000000" w:themeColor="text1"/>
                <w:sz w:val="16"/>
                <w:szCs w:val="16"/>
              </w:rPr>
            </w:pPr>
          </w:p>
          <w:p w14:paraId="419AB3FF" w14:textId="436FDB89" w:rsidR="00EF0F66" w:rsidRPr="009C667B" w:rsidRDefault="00EF0F66" w:rsidP="00EF0F66">
            <w:pPr>
              <w:rPr>
                <w:rFonts w:cs="Arial"/>
                <w:vanish/>
                <w:color w:val="000000" w:themeColor="text1"/>
                <w:sz w:val="16"/>
                <w:szCs w:val="16"/>
              </w:rPr>
            </w:pPr>
            <w:r w:rsidRPr="009C667B">
              <w:rPr>
                <w:rFonts w:cs="Arial"/>
                <w:vanish/>
                <w:color w:val="000000" w:themeColor="text1"/>
                <w:sz w:val="16"/>
                <w:szCs w:val="16"/>
              </w:rPr>
              <w:t>If the user executes a Single Trigger Lock Action with any of the following “Lock Trigger Devices”:</w:t>
            </w:r>
          </w:p>
          <w:p w14:paraId="3DF7620F" w14:textId="77777777" w:rsidR="00EF0F66" w:rsidRPr="009C667B" w:rsidRDefault="00EF0F66" w:rsidP="00EF0F66">
            <w:pPr>
              <w:pStyle w:val="ListParagraph"/>
              <w:numPr>
                <w:ilvl w:val="0"/>
                <w:numId w:val="32"/>
              </w:numPr>
              <w:rPr>
                <w:rFonts w:ascii="Arial" w:hAnsi="Arial" w:cs="Arial"/>
                <w:vanish/>
                <w:color w:val="000000" w:themeColor="text1"/>
                <w:sz w:val="16"/>
                <w:szCs w:val="16"/>
              </w:rPr>
            </w:pPr>
            <w:r w:rsidRPr="009C667B">
              <w:rPr>
                <w:rFonts w:ascii="Arial" w:hAnsi="Arial" w:cs="Arial"/>
                <w:vanish/>
                <w:color w:val="000000" w:themeColor="text1"/>
                <w:sz w:val="16"/>
                <w:szCs w:val="16"/>
              </w:rPr>
              <w:t>Driver Door switch pack Lock Button</w:t>
            </w:r>
          </w:p>
          <w:p w14:paraId="62913E4A" w14:textId="77777777" w:rsidR="00EF0F66" w:rsidRPr="009C667B" w:rsidRDefault="00EF0F66" w:rsidP="00EF0F66">
            <w:pPr>
              <w:pStyle w:val="ListParagraph"/>
              <w:numPr>
                <w:ilvl w:val="0"/>
                <w:numId w:val="32"/>
              </w:numPr>
              <w:rPr>
                <w:rFonts w:ascii="Arial" w:hAnsi="Arial" w:cs="Arial"/>
                <w:vanish/>
                <w:color w:val="000000" w:themeColor="text1"/>
                <w:sz w:val="16"/>
                <w:szCs w:val="16"/>
              </w:rPr>
            </w:pPr>
            <w:r w:rsidRPr="009C667B">
              <w:rPr>
                <w:rFonts w:ascii="Arial" w:hAnsi="Arial" w:cs="Arial"/>
                <w:vanish/>
                <w:color w:val="000000" w:themeColor="text1"/>
                <w:sz w:val="16"/>
                <w:szCs w:val="16"/>
              </w:rPr>
              <w:t>Trim switch (DD, PD)</w:t>
            </w:r>
          </w:p>
          <w:p w14:paraId="76E4D408" w14:textId="4FC8D32A" w:rsidR="00EF0F66" w:rsidRPr="009C667B" w:rsidRDefault="00EF0F66" w:rsidP="00EF0F66">
            <w:pPr>
              <w:pStyle w:val="ListParagraph"/>
              <w:numPr>
                <w:ilvl w:val="0"/>
                <w:numId w:val="32"/>
              </w:numPr>
              <w:rPr>
                <w:rFonts w:ascii="Arial" w:hAnsi="Arial" w:cs="Arial"/>
                <w:vanish/>
                <w:color w:val="000000" w:themeColor="text1"/>
                <w:sz w:val="16"/>
                <w:szCs w:val="16"/>
              </w:rPr>
            </w:pPr>
            <w:r w:rsidRPr="009C667B">
              <w:rPr>
                <w:rFonts w:ascii="Arial" w:hAnsi="Arial" w:cs="Arial"/>
                <w:vanish/>
                <w:color w:val="000000" w:themeColor="text1"/>
                <w:sz w:val="16"/>
                <w:szCs w:val="16"/>
              </w:rPr>
              <w:t>Trim switch (RDD, RPD)</w:t>
            </w:r>
          </w:p>
          <w:p w14:paraId="6659BF6F" w14:textId="40F1A380" w:rsidR="00EF0F66" w:rsidRPr="009C667B" w:rsidRDefault="00EF0F66" w:rsidP="00EF0F66">
            <w:pPr>
              <w:pStyle w:val="ListParagraph"/>
              <w:numPr>
                <w:ilvl w:val="0"/>
                <w:numId w:val="32"/>
              </w:numPr>
              <w:rPr>
                <w:rFonts w:ascii="Arial" w:hAnsi="Arial" w:cs="Arial"/>
                <w:vanish/>
                <w:color w:val="000000" w:themeColor="text1"/>
                <w:sz w:val="16"/>
                <w:szCs w:val="16"/>
              </w:rPr>
            </w:pPr>
            <w:r w:rsidRPr="009C667B">
              <w:rPr>
                <w:rFonts w:ascii="Arial" w:hAnsi="Arial" w:cs="Arial"/>
                <w:vanish/>
                <w:color w:val="000000" w:themeColor="text1"/>
                <w:sz w:val="16"/>
                <w:szCs w:val="16"/>
              </w:rPr>
              <w:t>Advanced Door soldier/toggle on Driver Door</w:t>
            </w:r>
          </w:p>
          <w:p w14:paraId="03F4143F" w14:textId="3C0AF486" w:rsidR="00EF0F66" w:rsidRPr="009C667B" w:rsidRDefault="00EF0F66" w:rsidP="00EF0F66">
            <w:pPr>
              <w:rPr>
                <w:rFonts w:cs="Arial"/>
                <w:vanish/>
                <w:color w:val="000000" w:themeColor="text1"/>
                <w:sz w:val="16"/>
                <w:szCs w:val="16"/>
              </w:rPr>
            </w:pPr>
            <w:r w:rsidRPr="009C667B">
              <w:rPr>
                <w:rFonts w:cs="Arial"/>
                <w:vanish/>
                <w:color w:val="000000" w:themeColor="text1"/>
                <w:sz w:val="16"/>
                <w:szCs w:val="16"/>
              </w:rPr>
              <w:t xml:space="preserve">While the following variant condition are given </w:t>
            </w:r>
          </w:p>
          <w:p w14:paraId="45B96D88" w14:textId="77777777" w:rsidR="00EF0F66" w:rsidRPr="009C667B" w:rsidRDefault="00EF0F66" w:rsidP="00EF0F66">
            <w:pPr>
              <w:pStyle w:val="ListParagraph"/>
              <w:numPr>
                <w:ilvl w:val="0"/>
                <w:numId w:val="32"/>
              </w:numPr>
              <w:rPr>
                <w:rFonts w:ascii="Arial" w:hAnsi="Arial" w:cs="Arial"/>
                <w:vanish/>
                <w:color w:val="000000" w:themeColor="text1"/>
                <w:sz w:val="16"/>
                <w:szCs w:val="16"/>
              </w:rPr>
            </w:pPr>
            <w:r w:rsidRPr="009C667B">
              <w:rPr>
                <w:rFonts w:ascii="Arial" w:hAnsi="Arial" w:cs="Arial"/>
                <w:vanish/>
                <w:color w:val="000000" w:themeColor="text1"/>
                <w:sz w:val="16"/>
                <w:szCs w:val="16"/>
              </w:rPr>
              <w:t>Vehicle Type set to “Passenger” and</w:t>
            </w:r>
          </w:p>
          <w:p w14:paraId="75ABE088" w14:textId="2531AD11" w:rsidR="00EF0F66" w:rsidRPr="009C667B" w:rsidRDefault="00EF0F66" w:rsidP="00EF0F66">
            <w:pPr>
              <w:pStyle w:val="ListParagraph"/>
              <w:numPr>
                <w:ilvl w:val="0"/>
                <w:numId w:val="32"/>
              </w:numPr>
              <w:rPr>
                <w:rFonts w:ascii="Arial" w:hAnsi="Arial" w:cs="Arial"/>
                <w:vanish/>
                <w:color w:val="000000" w:themeColor="text1"/>
                <w:sz w:val="16"/>
                <w:szCs w:val="16"/>
              </w:rPr>
            </w:pPr>
            <w:r w:rsidRPr="009C667B">
              <w:rPr>
                <w:rFonts w:ascii="Arial" w:hAnsi="Arial" w:cs="Arial"/>
                <w:vanish/>
                <w:color w:val="000000" w:themeColor="text1"/>
                <w:sz w:val="16"/>
                <w:szCs w:val="16"/>
              </w:rPr>
              <w:t>Smart Unlock Ignition is enabled</w:t>
            </w:r>
          </w:p>
          <w:p w14:paraId="57678A7A" w14:textId="16D3ADD1" w:rsidR="00EF0F66" w:rsidRPr="009C667B" w:rsidRDefault="00EF0F66" w:rsidP="00EF0F66">
            <w:pPr>
              <w:pStyle w:val="ListParagraph"/>
              <w:numPr>
                <w:ilvl w:val="0"/>
                <w:numId w:val="32"/>
              </w:numPr>
              <w:rPr>
                <w:rFonts w:ascii="Arial" w:hAnsi="Arial" w:cs="Arial"/>
                <w:vanish/>
                <w:color w:val="000000" w:themeColor="text1"/>
                <w:sz w:val="16"/>
                <w:szCs w:val="16"/>
              </w:rPr>
            </w:pPr>
            <w:r w:rsidRPr="009C667B">
              <w:rPr>
                <w:rFonts w:ascii="Arial" w:hAnsi="Arial" w:cs="Arial"/>
                <w:vanish/>
                <w:color w:val="000000" w:themeColor="text1"/>
                <w:sz w:val="16"/>
                <w:szCs w:val="16"/>
              </w:rPr>
              <w:t xml:space="preserve">Side Doors fitted with Trim Switches on </w:t>
            </w:r>
            <w:r w:rsidRPr="009C667B">
              <w:rPr>
                <w:rFonts w:ascii="Arial" w:hAnsi="Arial" w:cs="Arial"/>
                <w:color w:val="000000"/>
                <w:sz w:val="16"/>
                <w:szCs w:val="16"/>
              </w:rPr>
              <w:t>Front + Rear Doors</w:t>
            </w:r>
          </w:p>
          <w:p w14:paraId="51BFD988" w14:textId="151DBC76" w:rsidR="00EF0F66" w:rsidRPr="009C667B" w:rsidRDefault="00EF0F66" w:rsidP="00EF0F66">
            <w:pPr>
              <w:rPr>
                <w:rFonts w:cs="Arial"/>
                <w:vanish/>
                <w:color w:val="000000" w:themeColor="text1"/>
                <w:sz w:val="16"/>
                <w:szCs w:val="16"/>
              </w:rPr>
            </w:pPr>
            <w:r w:rsidRPr="009C667B">
              <w:rPr>
                <w:rFonts w:cs="Arial"/>
                <w:vanish/>
                <w:color w:val="000000" w:themeColor="text1"/>
                <w:sz w:val="16"/>
                <w:szCs w:val="16"/>
              </w:rPr>
              <w:t>And the following preconditions are fulfilled:</w:t>
            </w:r>
          </w:p>
          <w:p w14:paraId="30D3BF21" w14:textId="3B008FC1" w:rsidR="00EF0F66" w:rsidRPr="009C667B" w:rsidRDefault="00EF0F66" w:rsidP="00C82F17">
            <w:pPr>
              <w:pStyle w:val="ListParagraph"/>
              <w:numPr>
                <w:ilvl w:val="0"/>
                <w:numId w:val="33"/>
              </w:numPr>
              <w:rPr>
                <w:rFonts w:ascii="Arial" w:hAnsi="Arial" w:cs="Arial"/>
                <w:vanish/>
                <w:color w:val="000000" w:themeColor="text1"/>
                <w:sz w:val="16"/>
                <w:szCs w:val="16"/>
              </w:rPr>
            </w:pPr>
            <w:r w:rsidRPr="009C667B">
              <w:rPr>
                <w:rFonts w:ascii="Arial" w:hAnsi="Arial" w:cs="Arial"/>
                <w:vanish/>
                <w:color w:val="000000" w:themeColor="text1"/>
                <w:sz w:val="16"/>
                <w:szCs w:val="16"/>
              </w:rPr>
              <w:t xml:space="preserve">Enhanced Trim Switch Inhibit Status </w:t>
            </w:r>
            <w:r w:rsidR="009C667B" w:rsidRPr="009C667B">
              <w:rPr>
                <w:rFonts w:ascii="Arial" w:hAnsi="Arial" w:cs="Arial"/>
                <w:vanish/>
                <w:color w:val="000000" w:themeColor="text1"/>
                <w:sz w:val="16"/>
                <w:szCs w:val="16"/>
              </w:rPr>
              <w:t xml:space="preserve">is inactive </w:t>
            </w:r>
            <w:r w:rsidRPr="009C667B">
              <w:rPr>
                <w:rFonts w:ascii="Arial" w:hAnsi="Arial" w:cs="Arial"/>
                <w:vanish/>
                <w:color w:val="000000" w:themeColor="text1"/>
                <w:sz w:val="16"/>
                <w:szCs w:val="16"/>
              </w:rPr>
              <w:t>(if ETSI is enabled)</w:t>
            </w:r>
          </w:p>
          <w:p w14:paraId="1F97BB81" w14:textId="66DA8251" w:rsidR="009C667B" w:rsidRPr="009C667B" w:rsidRDefault="009C667B" w:rsidP="00C82F17">
            <w:pPr>
              <w:pStyle w:val="ListParagraph"/>
              <w:numPr>
                <w:ilvl w:val="0"/>
                <w:numId w:val="33"/>
              </w:numPr>
              <w:rPr>
                <w:rFonts w:ascii="Arial" w:hAnsi="Arial" w:cs="Arial"/>
                <w:vanish/>
                <w:color w:val="000000" w:themeColor="text1"/>
                <w:sz w:val="16"/>
                <w:szCs w:val="16"/>
              </w:rPr>
            </w:pPr>
            <w:r w:rsidRPr="009C667B">
              <w:rPr>
                <w:rFonts w:ascii="Arial" w:hAnsi="Arial" w:cs="Arial"/>
                <w:vanish/>
                <w:color w:val="000000" w:themeColor="text1"/>
                <w:sz w:val="16"/>
                <w:szCs w:val="16"/>
              </w:rPr>
              <w:t>Ignition is on</w:t>
            </w:r>
          </w:p>
          <w:p w14:paraId="67C63BFC" w14:textId="4D278FA7" w:rsidR="009C667B" w:rsidRPr="009C667B" w:rsidRDefault="009C667B" w:rsidP="00C82F17">
            <w:pPr>
              <w:pStyle w:val="ListParagraph"/>
              <w:numPr>
                <w:ilvl w:val="0"/>
                <w:numId w:val="33"/>
              </w:numPr>
              <w:rPr>
                <w:rFonts w:ascii="Arial" w:hAnsi="Arial" w:cs="Arial"/>
                <w:vanish/>
                <w:color w:val="000000" w:themeColor="text1"/>
                <w:sz w:val="16"/>
                <w:szCs w:val="16"/>
              </w:rPr>
            </w:pPr>
            <w:r w:rsidRPr="009C667B">
              <w:rPr>
                <w:rFonts w:ascii="Arial" w:hAnsi="Arial" w:cs="Arial"/>
                <w:vanish/>
                <w:color w:val="000000" w:themeColor="text1"/>
                <w:sz w:val="16"/>
                <w:szCs w:val="16"/>
              </w:rPr>
              <w:t>A cabin door is open</w:t>
            </w:r>
          </w:p>
          <w:p w14:paraId="4A51B3E6" w14:textId="2CEF88C7" w:rsidR="00EF0F66" w:rsidRDefault="00EF0F66" w:rsidP="00EF0F66">
            <w:pPr>
              <w:pBdr>
                <w:bottom w:val="single" w:sz="12" w:space="1" w:color="auto"/>
              </w:pBdr>
              <w:rPr>
                <w:rFonts w:cs="Arial"/>
                <w:vanish/>
                <w:color w:val="000000" w:themeColor="text1"/>
                <w:sz w:val="16"/>
                <w:szCs w:val="16"/>
              </w:rPr>
            </w:pPr>
            <w:r w:rsidRPr="009C667B">
              <w:rPr>
                <w:rFonts w:cs="Arial"/>
                <w:vanish/>
                <w:color w:val="000000" w:themeColor="text1"/>
                <w:sz w:val="16"/>
                <w:szCs w:val="16"/>
              </w:rPr>
              <w:t>the feature shall trigger a “</w:t>
            </w:r>
            <w:r w:rsidR="009C667B" w:rsidRPr="009C667B">
              <w:rPr>
                <w:rFonts w:cs="Arial"/>
                <w:vanish/>
                <w:color w:val="000000" w:themeColor="text1"/>
                <w:sz w:val="16"/>
                <w:szCs w:val="16"/>
              </w:rPr>
              <w:t>Central</w:t>
            </w:r>
            <w:r w:rsidRPr="009C667B">
              <w:rPr>
                <w:rFonts w:cs="Arial"/>
                <w:vanish/>
                <w:color w:val="000000" w:themeColor="text1"/>
                <w:sz w:val="16"/>
                <w:szCs w:val="16"/>
              </w:rPr>
              <w:t xml:space="preserve"> Unlock Request”</w:t>
            </w:r>
            <w:r w:rsidR="009C667B" w:rsidRPr="009C667B">
              <w:rPr>
                <w:rFonts w:cs="Arial"/>
                <w:vanish/>
                <w:color w:val="000000" w:themeColor="text1"/>
                <w:sz w:val="16"/>
                <w:szCs w:val="16"/>
              </w:rPr>
              <w:t xml:space="preserve"> (Unlock All) with a Mislock Feedback</w:t>
            </w:r>
          </w:p>
          <w:p w14:paraId="7C5EF4F5" w14:textId="77777777" w:rsidR="008C7A05" w:rsidRPr="009C667B" w:rsidRDefault="008C7A05" w:rsidP="00EF0F66">
            <w:pPr>
              <w:pBdr>
                <w:bottom w:val="single" w:sz="12" w:space="1" w:color="auto"/>
              </w:pBdr>
              <w:rPr>
                <w:rFonts w:cs="Arial"/>
                <w:vanish/>
                <w:color w:val="000000" w:themeColor="text1"/>
                <w:sz w:val="16"/>
                <w:szCs w:val="16"/>
              </w:rPr>
            </w:pPr>
          </w:p>
          <w:p w14:paraId="08C0A461" w14:textId="77777777" w:rsidR="008C7A05" w:rsidRDefault="008C7A05" w:rsidP="00E51252">
            <w:pPr>
              <w:rPr>
                <w:rFonts w:cs="Arial"/>
                <w:vanish/>
                <w:color w:val="000000" w:themeColor="text1"/>
                <w:sz w:val="16"/>
                <w:szCs w:val="14"/>
              </w:rPr>
            </w:pPr>
          </w:p>
          <w:p w14:paraId="062E9ED9" w14:textId="0FE2A1FA" w:rsidR="00E51252" w:rsidRPr="00E51252" w:rsidRDefault="009C667B" w:rsidP="00E51252">
            <w:pPr>
              <w:rPr>
                <w:rFonts w:cs="Arial"/>
                <w:vanish/>
                <w:color w:val="000000" w:themeColor="text1"/>
                <w:sz w:val="16"/>
                <w:szCs w:val="14"/>
              </w:rPr>
            </w:pPr>
            <w:r>
              <w:rPr>
                <w:rFonts w:cs="Arial"/>
                <w:vanish/>
                <w:color w:val="000000" w:themeColor="text1"/>
                <w:sz w:val="16"/>
                <w:szCs w:val="14"/>
              </w:rPr>
              <w:t xml:space="preserve">All </w:t>
            </w:r>
            <w:r w:rsidR="00E51252">
              <w:rPr>
                <w:rFonts w:cs="Arial"/>
                <w:vanish/>
                <w:color w:val="000000" w:themeColor="text1"/>
                <w:sz w:val="16"/>
                <w:szCs w:val="14"/>
              </w:rPr>
              <w:t>Variant C</w:t>
            </w:r>
            <w:r w:rsidR="00E51252" w:rsidRPr="00E51252">
              <w:rPr>
                <w:rFonts w:cs="Arial"/>
                <w:vanish/>
                <w:color w:val="000000" w:themeColor="text1"/>
                <w:sz w:val="16"/>
                <w:szCs w:val="14"/>
              </w:rPr>
              <w:t>onditions</w:t>
            </w:r>
          </w:p>
          <w:p w14:paraId="45909744" w14:textId="3B7ED3B2" w:rsidR="00E51252" w:rsidRPr="00E51252" w:rsidRDefault="00E51252" w:rsidP="00EF0F66">
            <w:pPr>
              <w:pStyle w:val="ListParagraph"/>
              <w:numPr>
                <w:ilvl w:val="0"/>
                <w:numId w:val="32"/>
              </w:numPr>
              <w:rPr>
                <w:rFonts w:ascii="Arial" w:hAnsi="Arial" w:cs="Arial"/>
                <w:vanish/>
                <w:color w:val="000000" w:themeColor="text1"/>
                <w:sz w:val="16"/>
                <w:szCs w:val="14"/>
              </w:rPr>
            </w:pPr>
            <w:r w:rsidRPr="00E51252">
              <w:rPr>
                <w:rFonts w:ascii="Arial" w:hAnsi="Arial" w:cs="Arial"/>
                <w:vanish/>
                <w:color w:val="000000" w:themeColor="text1"/>
                <w:sz w:val="16"/>
                <w:szCs w:val="14"/>
              </w:rPr>
              <w:t>Vehicle Type [Passenger/Commercial]</w:t>
            </w:r>
          </w:p>
          <w:p w14:paraId="5707DA87" w14:textId="1C1A7E72" w:rsidR="00E51252" w:rsidRPr="00E51252" w:rsidRDefault="00E51252" w:rsidP="00EF0F66">
            <w:pPr>
              <w:pStyle w:val="ListParagraph"/>
              <w:numPr>
                <w:ilvl w:val="0"/>
                <w:numId w:val="32"/>
              </w:numPr>
              <w:rPr>
                <w:rFonts w:ascii="Arial" w:hAnsi="Arial" w:cs="Arial"/>
                <w:vanish/>
                <w:color w:val="000000" w:themeColor="text1"/>
                <w:sz w:val="16"/>
                <w:szCs w:val="14"/>
              </w:rPr>
            </w:pPr>
            <w:r w:rsidRPr="00E51252">
              <w:rPr>
                <w:rFonts w:ascii="Arial" w:hAnsi="Arial" w:cs="Arial"/>
                <w:vanish/>
                <w:color w:val="000000" w:themeColor="text1"/>
                <w:sz w:val="16"/>
                <w:szCs w:val="14"/>
              </w:rPr>
              <w:t>Commercial Vehicle Variant [Double Cab Panel Van / Single Cab Panel Van]</w:t>
            </w:r>
          </w:p>
          <w:p w14:paraId="63574A2D" w14:textId="2546A561" w:rsidR="00E51252" w:rsidRPr="00E51252" w:rsidRDefault="00E51252" w:rsidP="00EF0F66">
            <w:pPr>
              <w:pStyle w:val="ListParagraph"/>
              <w:numPr>
                <w:ilvl w:val="0"/>
                <w:numId w:val="32"/>
              </w:numPr>
              <w:rPr>
                <w:rFonts w:ascii="Arial" w:hAnsi="Arial" w:cs="Arial"/>
                <w:vanish/>
                <w:color w:val="000000" w:themeColor="text1"/>
                <w:sz w:val="16"/>
                <w:szCs w:val="14"/>
              </w:rPr>
            </w:pPr>
            <w:r w:rsidRPr="00E51252">
              <w:rPr>
                <w:rFonts w:ascii="Arial" w:hAnsi="Arial" w:cs="Arial"/>
                <w:vanish/>
                <w:color w:val="000000" w:themeColor="text1"/>
                <w:sz w:val="16"/>
                <w:szCs w:val="14"/>
              </w:rPr>
              <w:t>SLP Transit Config [Cabin Cargo / Cabin All / Cabin Front]</w:t>
            </w:r>
          </w:p>
          <w:p w14:paraId="26C59816" w14:textId="24C24B49" w:rsidR="00E51252" w:rsidRPr="00E51252" w:rsidRDefault="00E51252" w:rsidP="00EF0F66">
            <w:pPr>
              <w:pStyle w:val="ListParagraph"/>
              <w:numPr>
                <w:ilvl w:val="0"/>
                <w:numId w:val="32"/>
              </w:numPr>
              <w:rPr>
                <w:rFonts w:ascii="Arial" w:hAnsi="Arial" w:cs="Arial"/>
                <w:vanish/>
                <w:color w:val="000000" w:themeColor="text1"/>
                <w:sz w:val="16"/>
                <w:szCs w:val="14"/>
              </w:rPr>
            </w:pPr>
            <w:r w:rsidRPr="00E51252">
              <w:rPr>
                <w:rFonts w:ascii="Arial" w:hAnsi="Arial" w:cs="Arial"/>
                <w:vanish/>
                <w:color w:val="000000" w:themeColor="text1"/>
                <w:sz w:val="16"/>
                <w:szCs w:val="14"/>
              </w:rPr>
              <w:t>SUL Transit Config [Cabin All / Cabin Rear]</w:t>
            </w:r>
          </w:p>
          <w:p w14:paraId="05684183" w14:textId="4468651E" w:rsidR="00E51252" w:rsidRPr="00E51252" w:rsidRDefault="00E51252" w:rsidP="00EF0F66">
            <w:pPr>
              <w:pStyle w:val="ListParagraph"/>
              <w:numPr>
                <w:ilvl w:val="0"/>
                <w:numId w:val="32"/>
              </w:numPr>
              <w:rPr>
                <w:rFonts w:ascii="Arial" w:hAnsi="Arial" w:cs="Arial"/>
                <w:vanish/>
                <w:color w:val="000000" w:themeColor="text1"/>
                <w:sz w:val="16"/>
                <w:szCs w:val="14"/>
              </w:rPr>
            </w:pPr>
            <w:r w:rsidRPr="00E51252">
              <w:rPr>
                <w:rFonts w:ascii="Arial" w:hAnsi="Arial" w:cs="Arial"/>
                <w:vanish/>
                <w:color w:val="000000" w:themeColor="text1"/>
                <w:sz w:val="16"/>
                <w:szCs w:val="14"/>
              </w:rPr>
              <w:t xml:space="preserve">Vehicle BEC Type [RHCD / Liftgate / </w:t>
            </w:r>
            <w:r w:rsidR="00F27845">
              <w:rPr>
                <w:rFonts w:ascii="Arial" w:hAnsi="Arial" w:cs="Arial"/>
                <w:vanish/>
                <w:color w:val="000000" w:themeColor="text1"/>
                <w:sz w:val="16"/>
                <w:szCs w:val="14"/>
              </w:rPr>
              <w:t>Decklid</w:t>
            </w:r>
            <w:r w:rsidRPr="00E51252">
              <w:rPr>
                <w:rFonts w:ascii="Arial" w:hAnsi="Arial" w:cs="Arial"/>
                <w:vanish/>
                <w:color w:val="000000" w:themeColor="text1"/>
                <w:sz w:val="16"/>
                <w:szCs w:val="14"/>
              </w:rPr>
              <w:t xml:space="preserve"> / PLG/PDG]</w:t>
            </w:r>
          </w:p>
          <w:p w14:paraId="0BA5F6F0" w14:textId="555C1098" w:rsidR="00E51252" w:rsidRPr="00E51252" w:rsidRDefault="00E51252" w:rsidP="00EF0F66">
            <w:pPr>
              <w:pStyle w:val="ListParagraph"/>
              <w:numPr>
                <w:ilvl w:val="0"/>
                <w:numId w:val="32"/>
              </w:numPr>
              <w:rPr>
                <w:rFonts w:ascii="Arial" w:hAnsi="Arial" w:cs="Arial"/>
                <w:vanish/>
                <w:color w:val="000000" w:themeColor="text1"/>
                <w:sz w:val="16"/>
                <w:szCs w:val="14"/>
              </w:rPr>
            </w:pPr>
            <w:r w:rsidRPr="00E51252">
              <w:rPr>
                <w:rFonts w:ascii="Arial" w:hAnsi="Arial" w:cs="Arial"/>
                <w:vanish/>
                <w:color w:val="000000" w:themeColor="text1"/>
                <w:sz w:val="16"/>
                <w:szCs w:val="14"/>
              </w:rPr>
              <w:t xml:space="preserve">Smart Unlock Ignition </w:t>
            </w:r>
          </w:p>
          <w:p w14:paraId="78FF1F70" w14:textId="042BCCA1" w:rsidR="00E51252" w:rsidRPr="00E51252" w:rsidRDefault="00E51252" w:rsidP="00EF0F66">
            <w:pPr>
              <w:pStyle w:val="ListParagraph"/>
              <w:numPr>
                <w:ilvl w:val="0"/>
                <w:numId w:val="32"/>
              </w:numPr>
              <w:rPr>
                <w:rFonts w:ascii="Arial" w:hAnsi="Arial" w:cs="Arial"/>
                <w:vanish/>
                <w:color w:val="000000" w:themeColor="text1"/>
                <w:sz w:val="16"/>
                <w:szCs w:val="14"/>
              </w:rPr>
            </w:pPr>
            <w:r w:rsidRPr="00E51252">
              <w:rPr>
                <w:rFonts w:ascii="Arial" w:hAnsi="Arial" w:cs="Arial"/>
                <w:vanish/>
                <w:color w:val="000000" w:themeColor="text1"/>
                <w:sz w:val="16"/>
                <w:szCs w:val="14"/>
              </w:rPr>
              <w:t>Smart Unlock Door Open</w:t>
            </w:r>
          </w:p>
          <w:p w14:paraId="6E660C1D" w14:textId="1CFC32A3" w:rsidR="00E51252" w:rsidRPr="00E51252" w:rsidRDefault="00E51252" w:rsidP="00EF0F66">
            <w:pPr>
              <w:pStyle w:val="ListParagraph"/>
              <w:numPr>
                <w:ilvl w:val="0"/>
                <w:numId w:val="32"/>
              </w:numPr>
              <w:rPr>
                <w:rFonts w:ascii="Arial" w:hAnsi="Arial" w:cs="Arial"/>
                <w:vanish/>
                <w:color w:val="000000" w:themeColor="text1"/>
                <w:sz w:val="16"/>
                <w:szCs w:val="14"/>
              </w:rPr>
            </w:pPr>
            <w:r w:rsidRPr="00E51252">
              <w:rPr>
                <w:rFonts w:ascii="Arial" w:hAnsi="Arial" w:cs="Arial"/>
                <w:vanish/>
                <w:color w:val="000000" w:themeColor="text1"/>
                <w:sz w:val="16"/>
                <w:szCs w:val="14"/>
              </w:rPr>
              <w:t xml:space="preserve">Passive Smart Unlock &amp; Release </w:t>
            </w:r>
          </w:p>
          <w:p w14:paraId="5E6AE175" w14:textId="77777777" w:rsidR="00C639F1" w:rsidRPr="00E51252" w:rsidRDefault="00E51252" w:rsidP="00EF0F66">
            <w:pPr>
              <w:pStyle w:val="ListParagraph"/>
              <w:numPr>
                <w:ilvl w:val="0"/>
                <w:numId w:val="32"/>
              </w:numPr>
              <w:rPr>
                <w:rFonts w:cs="Arial"/>
                <w:vanish/>
                <w:color w:val="000000" w:themeColor="text1"/>
                <w:sz w:val="16"/>
                <w:szCs w:val="14"/>
              </w:rPr>
            </w:pPr>
            <w:r w:rsidRPr="00E51252">
              <w:rPr>
                <w:rFonts w:ascii="Arial" w:hAnsi="Arial" w:cs="Arial"/>
                <w:vanish/>
                <w:color w:val="000000" w:themeColor="text1"/>
                <w:sz w:val="16"/>
                <w:szCs w:val="14"/>
              </w:rPr>
              <w:t>Side Doors fitted with Trim Switches [Front / Front + Rear]</w:t>
            </w:r>
          </w:p>
          <w:p w14:paraId="62234BC8" w14:textId="28E48873" w:rsidR="00E51252" w:rsidRPr="00E51252" w:rsidRDefault="009C667B" w:rsidP="00E51252">
            <w:pPr>
              <w:rPr>
                <w:rFonts w:cs="Arial"/>
                <w:vanish/>
                <w:color w:val="000000" w:themeColor="text1"/>
                <w:sz w:val="16"/>
                <w:szCs w:val="14"/>
              </w:rPr>
            </w:pPr>
            <w:r>
              <w:rPr>
                <w:rFonts w:cs="Arial"/>
                <w:vanish/>
                <w:color w:val="000000" w:themeColor="text1"/>
                <w:sz w:val="16"/>
                <w:szCs w:val="14"/>
              </w:rPr>
              <w:t xml:space="preserve">All </w:t>
            </w:r>
            <w:r w:rsidR="00E51252">
              <w:rPr>
                <w:rFonts w:cs="Arial"/>
                <w:vanish/>
                <w:color w:val="000000" w:themeColor="text1"/>
                <w:sz w:val="16"/>
                <w:szCs w:val="14"/>
              </w:rPr>
              <w:t>P</w:t>
            </w:r>
            <w:r w:rsidR="00E51252" w:rsidRPr="00E51252">
              <w:rPr>
                <w:rFonts w:cs="Arial"/>
                <w:vanish/>
                <w:color w:val="000000" w:themeColor="text1"/>
                <w:sz w:val="16"/>
                <w:szCs w:val="14"/>
              </w:rPr>
              <w:t>reconditions</w:t>
            </w:r>
          </w:p>
          <w:p w14:paraId="7F1F1AC8" w14:textId="7EEEE3A3" w:rsidR="00E51252" w:rsidRPr="00E51252" w:rsidRDefault="00E51252" w:rsidP="00EF0F66">
            <w:pPr>
              <w:pStyle w:val="ListParagraph"/>
              <w:numPr>
                <w:ilvl w:val="0"/>
                <w:numId w:val="32"/>
              </w:numPr>
              <w:rPr>
                <w:rFonts w:ascii="Arial" w:hAnsi="Arial" w:cs="Arial"/>
                <w:vanish/>
                <w:color w:val="000000" w:themeColor="text1"/>
                <w:sz w:val="16"/>
                <w:szCs w:val="14"/>
              </w:rPr>
            </w:pPr>
            <w:r w:rsidRPr="00E51252">
              <w:rPr>
                <w:rFonts w:ascii="Arial" w:hAnsi="Arial" w:cs="Arial"/>
                <w:vanish/>
                <w:color w:val="000000" w:themeColor="text1"/>
                <w:sz w:val="16"/>
                <w:szCs w:val="14"/>
              </w:rPr>
              <w:t>Enhanced Trim Switch Inhibit Status [active / inactive]</w:t>
            </w:r>
          </w:p>
          <w:p w14:paraId="675376C5" w14:textId="0D706A43" w:rsidR="00E51252" w:rsidRPr="00E51252" w:rsidRDefault="00E51252" w:rsidP="00EF0F66">
            <w:pPr>
              <w:pStyle w:val="ListParagraph"/>
              <w:numPr>
                <w:ilvl w:val="0"/>
                <w:numId w:val="32"/>
              </w:numPr>
              <w:rPr>
                <w:rFonts w:ascii="Arial" w:hAnsi="Arial" w:cs="Arial"/>
                <w:vanish/>
                <w:color w:val="000000" w:themeColor="text1"/>
                <w:sz w:val="16"/>
                <w:szCs w:val="14"/>
              </w:rPr>
            </w:pPr>
            <w:r w:rsidRPr="00E51252">
              <w:rPr>
                <w:rFonts w:ascii="Arial" w:hAnsi="Arial" w:cs="Arial"/>
                <w:vanish/>
                <w:color w:val="000000" w:themeColor="text1"/>
                <w:sz w:val="16"/>
                <w:szCs w:val="14"/>
              </w:rPr>
              <w:t>Ignition Status [On/Off]</w:t>
            </w:r>
          </w:p>
          <w:p w14:paraId="0800572F" w14:textId="41C9FE11" w:rsidR="00E51252" w:rsidRPr="00E51252" w:rsidRDefault="00E51252" w:rsidP="00EF0F66">
            <w:pPr>
              <w:pStyle w:val="ListParagraph"/>
              <w:numPr>
                <w:ilvl w:val="0"/>
                <w:numId w:val="32"/>
              </w:numPr>
              <w:rPr>
                <w:rFonts w:ascii="Arial" w:hAnsi="Arial" w:cs="Arial"/>
                <w:vanish/>
                <w:color w:val="000000" w:themeColor="text1"/>
                <w:sz w:val="16"/>
                <w:szCs w:val="14"/>
              </w:rPr>
            </w:pPr>
            <w:r w:rsidRPr="00E51252">
              <w:rPr>
                <w:rFonts w:ascii="Arial" w:hAnsi="Arial" w:cs="Arial"/>
                <w:vanish/>
                <w:color w:val="000000" w:themeColor="text1"/>
                <w:sz w:val="16"/>
                <w:szCs w:val="14"/>
              </w:rPr>
              <w:t>Door Position [Any Door open / Front Door open / Cabin Door open / Rear Door open / BEC open]</w:t>
            </w:r>
          </w:p>
          <w:p w14:paraId="0AAFE77C" w14:textId="77777777" w:rsidR="00E51252" w:rsidRPr="006A3371" w:rsidRDefault="00E51252" w:rsidP="00EF0F66">
            <w:pPr>
              <w:pStyle w:val="ListParagraph"/>
              <w:numPr>
                <w:ilvl w:val="0"/>
                <w:numId w:val="32"/>
              </w:numPr>
              <w:rPr>
                <w:rFonts w:cs="Arial"/>
                <w:vanish/>
                <w:color w:val="000000" w:themeColor="text1"/>
                <w:sz w:val="16"/>
                <w:szCs w:val="14"/>
              </w:rPr>
            </w:pPr>
            <w:r w:rsidRPr="00E51252">
              <w:rPr>
                <w:rFonts w:ascii="Arial" w:hAnsi="Arial" w:cs="Arial"/>
                <w:vanish/>
                <w:color w:val="000000" w:themeColor="text1"/>
                <w:sz w:val="16"/>
                <w:szCs w:val="14"/>
              </w:rPr>
              <w:t>Passive Key / PaaK Location [One inside &amp; no outside / One inside Cargo &amp; no outside]</w:t>
            </w:r>
          </w:p>
          <w:p w14:paraId="69D0CA2C" w14:textId="24DDA0BE" w:rsidR="006A3371" w:rsidRPr="006A3371" w:rsidRDefault="009C667B" w:rsidP="006A3371">
            <w:pPr>
              <w:rPr>
                <w:rFonts w:cs="Arial"/>
                <w:vanish/>
                <w:color w:val="000000" w:themeColor="text1"/>
                <w:sz w:val="16"/>
                <w:szCs w:val="14"/>
              </w:rPr>
            </w:pPr>
            <w:r>
              <w:rPr>
                <w:rFonts w:cs="Arial"/>
                <w:vanish/>
                <w:color w:val="000000" w:themeColor="text1"/>
                <w:sz w:val="16"/>
                <w:szCs w:val="14"/>
              </w:rPr>
              <w:t xml:space="preserve">All </w:t>
            </w:r>
            <w:r w:rsidR="006A3371" w:rsidRPr="006A3371">
              <w:rPr>
                <w:rFonts w:cs="Arial"/>
                <w:vanish/>
                <w:color w:val="000000" w:themeColor="text1"/>
                <w:sz w:val="16"/>
                <w:szCs w:val="14"/>
              </w:rPr>
              <w:t>Unlock Requests</w:t>
            </w:r>
            <w:r w:rsidR="006A3371">
              <w:rPr>
                <w:rFonts w:cs="Arial"/>
                <w:vanish/>
                <w:color w:val="000000" w:themeColor="text1"/>
                <w:sz w:val="16"/>
                <w:szCs w:val="14"/>
              </w:rPr>
              <w:t>:</w:t>
            </w:r>
          </w:p>
          <w:p w14:paraId="09E8E4C3" w14:textId="4AF0775D" w:rsidR="006A3371" w:rsidRPr="006A3371" w:rsidRDefault="006A3371" w:rsidP="00EF0F66">
            <w:pPr>
              <w:pStyle w:val="ListParagraph"/>
              <w:numPr>
                <w:ilvl w:val="0"/>
                <w:numId w:val="32"/>
              </w:numPr>
              <w:rPr>
                <w:rFonts w:ascii="Arial" w:hAnsi="Arial" w:cs="Arial"/>
                <w:vanish/>
                <w:color w:val="000000" w:themeColor="text1"/>
                <w:sz w:val="16"/>
                <w:szCs w:val="14"/>
              </w:rPr>
            </w:pPr>
            <w:r w:rsidRPr="006A3371">
              <w:rPr>
                <w:rFonts w:ascii="Arial" w:hAnsi="Arial" w:cs="Arial"/>
                <w:vanish/>
                <w:color w:val="000000" w:themeColor="text1"/>
                <w:sz w:val="16"/>
                <w:szCs w:val="14"/>
              </w:rPr>
              <w:t>Unlock All</w:t>
            </w:r>
          </w:p>
          <w:p w14:paraId="469CBA19" w14:textId="5DC41748" w:rsidR="006A3371" w:rsidRPr="006A3371" w:rsidRDefault="006A3371" w:rsidP="00EF0F66">
            <w:pPr>
              <w:pStyle w:val="ListParagraph"/>
              <w:numPr>
                <w:ilvl w:val="0"/>
                <w:numId w:val="32"/>
              </w:numPr>
              <w:rPr>
                <w:rFonts w:ascii="Arial" w:hAnsi="Arial" w:cs="Arial"/>
                <w:vanish/>
                <w:color w:val="000000" w:themeColor="text1"/>
                <w:sz w:val="16"/>
                <w:szCs w:val="14"/>
              </w:rPr>
            </w:pPr>
            <w:r w:rsidRPr="006A3371">
              <w:rPr>
                <w:rFonts w:ascii="Arial" w:hAnsi="Arial" w:cs="Arial"/>
                <w:vanish/>
                <w:color w:val="000000" w:themeColor="text1"/>
                <w:sz w:val="16"/>
                <w:szCs w:val="14"/>
              </w:rPr>
              <w:t>Unlock Cabin</w:t>
            </w:r>
          </w:p>
          <w:p w14:paraId="4279E2E8" w14:textId="449BE6F0" w:rsidR="006A3371" w:rsidRPr="000362BE" w:rsidRDefault="006A3371" w:rsidP="00EF0F66">
            <w:pPr>
              <w:pStyle w:val="ListParagraph"/>
              <w:numPr>
                <w:ilvl w:val="0"/>
                <w:numId w:val="32"/>
              </w:numPr>
              <w:rPr>
                <w:rFonts w:ascii="Arial" w:hAnsi="Arial" w:cs="Arial"/>
                <w:vanish/>
                <w:color w:val="000000" w:themeColor="text1"/>
                <w:sz w:val="16"/>
                <w:szCs w:val="14"/>
              </w:rPr>
            </w:pPr>
            <w:r w:rsidRPr="006A3371">
              <w:rPr>
                <w:rFonts w:ascii="Arial" w:hAnsi="Arial" w:cs="Arial"/>
                <w:vanish/>
                <w:color w:val="000000" w:themeColor="text1"/>
                <w:sz w:val="16"/>
                <w:szCs w:val="14"/>
              </w:rPr>
              <w:t>Unlock Cargo</w:t>
            </w:r>
          </w:p>
        </w:tc>
      </w:tr>
      <w:tr w:rsidR="00C639F1" w:rsidRPr="0060165D" w14:paraId="32E45ED3" w14:textId="77777777" w:rsidTr="006A3C8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CB5E82" w14:textId="77777777" w:rsidR="00C639F1" w:rsidRPr="0060165D" w:rsidRDefault="00C639F1" w:rsidP="006A3C87">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F58853" w14:textId="77777777" w:rsidR="00C639F1" w:rsidRPr="0060165D" w:rsidRDefault="00C639F1" w:rsidP="006A3C87">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7BD5F6" w14:textId="77777777" w:rsidR="00C639F1" w:rsidRPr="0060165D" w:rsidRDefault="00C639F1" w:rsidP="006A3C87">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CBF0DF" w14:textId="2FE26D9E" w:rsidR="00C639F1" w:rsidRPr="0060165D" w:rsidRDefault="007040F1" w:rsidP="006A3C87">
            <w:pPr>
              <w:ind w:left="141"/>
              <w:rPr>
                <w:rFonts w:cs="Arial"/>
                <w:vanish/>
                <w:color w:val="000000" w:themeColor="text1"/>
                <w:sz w:val="16"/>
                <w:szCs w:val="14"/>
              </w:rPr>
            </w:pPr>
            <w:r>
              <w:rPr>
                <w:rFonts w:cs="Arial"/>
                <w:vanish/>
                <w:color w:val="000000" w:themeColor="text1"/>
                <w:sz w:val="16"/>
                <w:szCs w:val="14"/>
              </w:rPr>
              <w:t>Ahmet Cinar</w:t>
            </w:r>
          </w:p>
        </w:tc>
      </w:tr>
      <w:tr w:rsidR="00C639F1" w:rsidRPr="0060165D" w14:paraId="4FADCE39" w14:textId="77777777" w:rsidTr="006A3C8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1686E3" w14:textId="77777777" w:rsidR="00C639F1" w:rsidRPr="0060165D" w:rsidRDefault="00C639F1" w:rsidP="006A3C87">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41A22F" w14:textId="77777777" w:rsidR="00C639F1" w:rsidRPr="0060165D" w:rsidRDefault="00C639F1" w:rsidP="006A3C87">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F7B853" w14:textId="77777777" w:rsidR="00C639F1" w:rsidRPr="0060165D" w:rsidRDefault="00C639F1" w:rsidP="006A3C87">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66F40F" w14:textId="77777777" w:rsidR="00C639F1" w:rsidRPr="001F0889" w:rsidRDefault="00C639F1" w:rsidP="006A3C87">
            <w:pPr>
              <w:ind w:left="141"/>
              <w:rPr>
                <w:rFonts w:cs="Arial"/>
                <w:vanish/>
                <w:color w:val="000000" w:themeColor="text1"/>
                <w:sz w:val="16"/>
                <w:szCs w:val="14"/>
              </w:rPr>
            </w:pPr>
          </w:p>
        </w:tc>
      </w:tr>
      <w:tr w:rsidR="00C639F1" w:rsidRPr="0060165D" w14:paraId="1B12C709" w14:textId="77777777" w:rsidTr="006A3C87">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CD3467" w14:textId="77777777" w:rsidR="00C639F1" w:rsidRPr="0060165D" w:rsidRDefault="00C639F1" w:rsidP="006A3C87">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559683085"/>
            <w:placeholder>
              <w:docPart w:val="E0BD891311A14A70AE77A08FFA1FBBFF"/>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602923" w14:textId="3011B2E9" w:rsidR="00C639F1" w:rsidRPr="0060165D" w:rsidRDefault="007040F1" w:rsidP="006A3C87">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16F5C2" w14:textId="77777777" w:rsidR="00C639F1" w:rsidRPr="0060165D" w:rsidRDefault="00C639F1" w:rsidP="006A3C87">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334417354"/>
            <w:placeholder>
              <w:docPart w:val="7FC0FDE9D64D48218488D5433086C4E5"/>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DF0FB6" w14:textId="1954138B" w:rsidR="00C639F1" w:rsidRPr="0060165D" w:rsidRDefault="007040F1" w:rsidP="006A3C87">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6A72E4" w14:textId="77777777" w:rsidR="00C639F1" w:rsidRPr="0060165D" w:rsidRDefault="00C639F1" w:rsidP="006A3C87">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942058174"/>
            <w:placeholder>
              <w:docPart w:val="A4355BF80F0542F2A759D00F6E95C1B5"/>
            </w:placeholde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C64A07" w14:textId="554BF04C" w:rsidR="00C639F1" w:rsidRPr="0060165D" w:rsidRDefault="007040F1" w:rsidP="006A3C87">
                <w:pPr>
                  <w:ind w:left="141"/>
                  <w:rPr>
                    <w:rFonts w:cs="Arial"/>
                    <w:vanish/>
                    <w:color w:val="000000" w:themeColor="text1"/>
                    <w:sz w:val="16"/>
                    <w:szCs w:val="14"/>
                  </w:rPr>
                </w:pPr>
                <w:r>
                  <w:rPr>
                    <w:rFonts w:cs="Arial"/>
                    <w:vanish/>
                    <w:color w:val="000000" w:themeColor="text1"/>
                    <w:sz w:val="16"/>
                    <w:szCs w:val="14"/>
                  </w:rPr>
                  <w:t>Draft</w:t>
                </w:r>
              </w:p>
            </w:tc>
          </w:sdtContent>
        </w:sdt>
      </w:tr>
      <w:tr w:rsidR="00C639F1" w:rsidRPr="00D90A13" w14:paraId="3F3A3010" w14:textId="77777777" w:rsidTr="006A3C87">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6A6B9A" w14:textId="12422AA3" w:rsidR="00C639F1" w:rsidRPr="001E7824" w:rsidRDefault="00A536D5" w:rsidP="006A3C87">
            <w:pPr>
              <w:rPr>
                <w:rFonts w:cs="Arial"/>
                <w:bCs/>
                <w:vanish/>
                <w:color w:val="808080" w:themeColor="background1" w:themeShade="80"/>
                <w:sz w:val="16"/>
                <w:szCs w:val="14"/>
              </w:rPr>
            </w:pPr>
            <w:hyperlink r:id="rId48" w:history="1">
              <w:r w:rsidR="00C639F1">
                <w:rPr>
                  <w:rStyle w:val="Hyperlink"/>
                  <w:rFonts w:cs="Arial"/>
                  <w:bCs/>
                  <w:vanish/>
                  <w:sz w:val="16"/>
                  <w:szCs w:val="14"/>
                </w:rPr>
                <w:t>Req. Template</w:t>
              </w:r>
            </w:hyperlink>
            <w:r w:rsidR="00C639F1"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AEC9CA" w14:textId="72B021AF" w:rsidR="00C639F1" w:rsidRPr="001E7824" w:rsidRDefault="00C639F1" w:rsidP="006A3C87">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1102CF">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1102CF">
              <w:rPr>
                <w:rFonts w:cs="Arial"/>
                <w:bCs/>
                <w:vanish/>
                <w:color w:val="808080" w:themeColor="background1" w:themeShade="80"/>
                <w:sz w:val="16"/>
                <w:szCs w:val="14"/>
              </w:rPr>
              <w:t>0</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8011DE" w14:textId="77777777" w:rsidR="00C639F1" w:rsidRPr="009B56B1" w:rsidRDefault="00C639F1" w:rsidP="006A3C87">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3652BB6B" w14:textId="77777777" w:rsidR="00C639F1" w:rsidRPr="00C66B68" w:rsidRDefault="00C639F1" w:rsidP="00C639F1">
      <w:pPr>
        <w:rPr>
          <w:rFonts w:cs="Arial"/>
        </w:rPr>
      </w:pPr>
    </w:p>
    <w:p w14:paraId="5AD39EC1" w14:textId="77777777" w:rsidR="00380B3C" w:rsidRDefault="00380B3C" w:rsidP="00380B3C">
      <w:pPr>
        <w:rPr>
          <w:rFonts w:cs="Arial"/>
        </w:rPr>
      </w:pPr>
    </w:p>
    <w:p w14:paraId="037E4488" w14:textId="1FA3E840" w:rsidR="00380B3C" w:rsidRPr="0017445F" w:rsidRDefault="00380B3C" w:rsidP="00380B3C">
      <w:pPr>
        <w:pStyle w:val="RERequirement"/>
        <w:shd w:val="clear" w:color="auto" w:fill="F2F2F2" w:themeFill="background1" w:themeFillShade="F2"/>
      </w:pPr>
      <w:r w:rsidRPr="0017445F">
        <w:t>###</w:t>
      </w:r>
      <w:bookmarkStart w:id="146" w:name="R_F_00016_ID_Valid_Unlock_Requests_for_P"/>
      <w:r>
        <w:t>R_F_SUL_00016</w:t>
      </w:r>
      <w:bookmarkEnd w:id="146"/>
      <w:r w:rsidRPr="0017445F">
        <w:t xml:space="preserve">### </w:t>
      </w:r>
      <w:r>
        <w:t>Valid Unlock Requests for Passive Smart &amp; Release</w:t>
      </w:r>
    </w:p>
    <w:p w14:paraId="13E6D0DB" w14:textId="16D98AFB" w:rsidR="004420C9" w:rsidRPr="00B647E9" w:rsidRDefault="004420C9" w:rsidP="004420C9">
      <w:r w:rsidRPr="00B647E9">
        <w:t xml:space="preserve">According to the sub-requirements listed in </w:t>
      </w:r>
      <w:r w:rsidR="00B647E9" w:rsidRPr="00B647E9">
        <w:fldChar w:fldCharType="begin"/>
      </w:r>
      <w:r w:rsidR="00B647E9" w:rsidRPr="00B647E9">
        <w:instrText xml:space="preserve"> REF _Ref8044361 \h  \* MERGEFORMAT </w:instrText>
      </w:r>
      <w:r w:rsidR="00B647E9" w:rsidRPr="00B647E9">
        <w:fldChar w:fldCharType="separate"/>
      </w:r>
      <w:r w:rsidR="00B647E9" w:rsidRPr="00B647E9">
        <w:t xml:space="preserve">Table </w:t>
      </w:r>
      <w:r w:rsidR="00B647E9" w:rsidRPr="00B647E9">
        <w:rPr>
          <w:noProof/>
        </w:rPr>
        <w:t>11</w:t>
      </w:r>
      <w:r w:rsidR="00B647E9" w:rsidRPr="00B647E9">
        <w:t xml:space="preserve">: </w:t>
      </w:r>
      <w:r w:rsidR="00B647E9" w:rsidRPr="00B647E9">
        <w:rPr>
          <w:noProof/>
        </w:rPr>
        <w:t>Passive Smart Unlock &amp; Release Requests</w:t>
      </w:r>
      <w:r w:rsidR="00B647E9" w:rsidRPr="00B647E9">
        <w:fldChar w:fldCharType="end"/>
      </w:r>
    </w:p>
    <w:p w14:paraId="18E70DEB" w14:textId="77777777" w:rsidR="004420C9" w:rsidRPr="006B3637" w:rsidRDefault="004420C9" w:rsidP="004420C9">
      <w:pPr>
        <w:rPr>
          <w:rFonts w:cs="Arial"/>
        </w:rPr>
      </w:pPr>
    </w:p>
    <w:p w14:paraId="730DB839" w14:textId="77777777" w:rsidR="004420C9" w:rsidRPr="006B3637" w:rsidRDefault="004420C9" w:rsidP="004420C9">
      <w:pPr>
        <w:rPr>
          <w:rFonts w:cs="Arial"/>
        </w:rPr>
      </w:pPr>
      <w:r w:rsidRPr="006B3637">
        <w:rPr>
          <w:rFonts w:cs="Arial"/>
        </w:rPr>
        <w:t xml:space="preserve">If </w:t>
      </w:r>
    </w:p>
    <w:p w14:paraId="70616A53" w14:textId="740CB838" w:rsidR="004420C9" w:rsidRPr="00FF3E9D" w:rsidRDefault="004420C9" w:rsidP="00FF3E9D">
      <w:pPr>
        <w:pStyle w:val="ListParagraph"/>
        <w:numPr>
          <w:ilvl w:val="0"/>
          <w:numId w:val="29"/>
        </w:numPr>
        <w:rPr>
          <w:rFonts w:ascii="Arial" w:hAnsi="Arial" w:cs="Arial"/>
        </w:rPr>
      </w:pPr>
      <w:r w:rsidRPr="00FF3E9D">
        <w:rPr>
          <w:rFonts w:ascii="Arial" w:hAnsi="Arial" w:cs="Arial"/>
        </w:rPr>
        <w:t>The user triggers a Lock Request</w:t>
      </w:r>
      <w:r w:rsidR="0013733C" w:rsidRPr="00FF3E9D">
        <w:rPr>
          <w:rFonts w:ascii="Arial" w:hAnsi="Arial" w:cs="Arial"/>
        </w:rPr>
        <w:t xml:space="preserve"> (refer to column “Request Type”) </w:t>
      </w:r>
      <w:r w:rsidR="00FF3E9D" w:rsidRPr="00FF3E9D">
        <w:rPr>
          <w:rFonts w:ascii="Arial" w:hAnsi="Arial" w:cs="Arial"/>
        </w:rPr>
        <w:t xml:space="preserve">using a corresponding “Trigger Device” (refer to columns “Trigger Device”) </w:t>
      </w:r>
      <w:r w:rsidRPr="00FF3E9D">
        <w:rPr>
          <w:rFonts w:ascii="Arial" w:hAnsi="Arial" w:cs="Arial"/>
        </w:rPr>
        <w:t>AND</w:t>
      </w:r>
    </w:p>
    <w:p w14:paraId="6438E9A9" w14:textId="61C4911D" w:rsidR="004420C9" w:rsidRPr="006B3637" w:rsidRDefault="004420C9" w:rsidP="004420C9">
      <w:pPr>
        <w:pStyle w:val="ListParagraph"/>
        <w:numPr>
          <w:ilvl w:val="0"/>
          <w:numId w:val="25"/>
        </w:numPr>
        <w:rPr>
          <w:rFonts w:ascii="Arial" w:hAnsi="Arial" w:cs="Arial"/>
        </w:rPr>
      </w:pPr>
      <w:r>
        <w:rPr>
          <w:rFonts w:ascii="Arial" w:hAnsi="Arial" w:cs="Arial"/>
        </w:rPr>
        <w:t>Close</w:t>
      </w:r>
      <w:r w:rsidR="0013733C">
        <w:rPr>
          <w:rFonts w:ascii="Arial" w:hAnsi="Arial" w:cs="Arial"/>
        </w:rPr>
        <w:t>s</w:t>
      </w:r>
      <w:r>
        <w:rPr>
          <w:rFonts w:ascii="Arial" w:hAnsi="Arial" w:cs="Arial"/>
        </w:rPr>
        <w:t xml:space="preserve"> the last open door </w:t>
      </w:r>
      <w:r w:rsidRPr="006B3637">
        <w:rPr>
          <w:rFonts w:ascii="Arial" w:hAnsi="Arial" w:cs="Arial"/>
        </w:rPr>
        <w:t>(refer to column “</w:t>
      </w:r>
      <w:r w:rsidR="0013733C">
        <w:rPr>
          <w:rFonts w:ascii="Arial" w:hAnsi="Arial" w:cs="Arial"/>
        </w:rPr>
        <w:t>Last closed door</w:t>
      </w:r>
      <w:r w:rsidRPr="006B3637">
        <w:rPr>
          <w:rFonts w:ascii="Arial" w:hAnsi="Arial" w:cs="Arial"/>
        </w:rPr>
        <w:t>”) AND</w:t>
      </w:r>
    </w:p>
    <w:p w14:paraId="7668EDCE" w14:textId="77777777" w:rsidR="004420C9" w:rsidRPr="006B3637" w:rsidRDefault="004420C9" w:rsidP="004420C9">
      <w:pPr>
        <w:pStyle w:val="ListParagraph"/>
        <w:numPr>
          <w:ilvl w:val="0"/>
          <w:numId w:val="25"/>
        </w:numPr>
        <w:rPr>
          <w:rFonts w:ascii="Arial" w:hAnsi="Arial" w:cs="Arial"/>
        </w:rPr>
      </w:pPr>
      <w:r>
        <w:rPr>
          <w:rFonts w:ascii="Arial" w:hAnsi="Arial" w:cs="Arial"/>
        </w:rPr>
        <w:t>The</w:t>
      </w:r>
      <w:r w:rsidRPr="006B3637">
        <w:rPr>
          <w:rFonts w:ascii="Arial" w:hAnsi="Arial" w:cs="Arial"/>
        </w:rPr>
        <w:t xml:space="preserve"> variant conditions apply to the vehicle (refer to column “Variant Conditions”) AND</w:t>
      </w:r>
    </w:p>
    <w:p w14:paraId="3277E9E1" w14:textId="76EB7490" w:rsidR="004420C9" w:rsidRPr="006B3637" w:rsidRDefault="004420C9" w:rsidP="004420C9">
      <w:pPr>
        <w:pStyle w:val="ListParagraph"/>
        <w:numPr>
          <w:ilvl w:val="0"/>
          <w:numId w:val="25"/>
        </w:numPr>
        <w:rPr>
          <w:rFonts w:ascii="Arial" w:hAnsi="Arial" w:cs="Arial"/>
        </w:rPr>
      </w:pPr>
      <w:r w:rsidRPr="006B3637">
        <w:rPr>
          <w:rFonts w:ascii="Arial" w:hAnsi="Arial" w:cs="Arial"/>
        </w:rPr>
        <w:t>All preconditions are fulfilled (refer to column “Preconditions”)</w:t>
      </w:r>
      <w:r w:rsidR="0013733C">
        <w:rPr>
          <w:rFonts w:ascii="Arial" w:hAnsi="Arial" w:cs="Arial"/>
        </w:rPr>
        <w:t>,</w:t>
      </w:r>
    </w:p>
    <w:p w14:paraId="3D5421E6" w14:textId="77777777" w:rsidR="004420C9" w:rsidRDefault="004420C9" w:rsidP="004420C9">
      <w:pPr>
        <w:rPr>
          <w:rFonts w:cs="Arial"/>
        </w:rPr>
      </w:pPr>
      <w:r w:rsidRPr="006B3637">
        <w:rPr>
          <w:rFonts w:cs="Arial"/>
        </w:rPr>
        <w:t>The feature shall generate a Unlock Requests (refer to column “Vehicle Response”)</w:t>
      </w:r>
      <w:r>
        <w:rPr>
          <w:rFonts w:cs="Arial"/>
        </w:rPr>
        <w:t xml:space="preserve"> AND</w:t>
      </w:r>
    </w:p>
    <w:p w14:paraId="5FA54121" w14:textId="296BB5F8" w:rsidR="004420C9" w:rsidRPr="006B3637" w:rsidRDefault="004420C9" w:rsidP="004420C9">
      <w:pPr>
        <w:rPr>
          <w:rFonts w:cs="Arial"/>
        </w:rPr>
      </w:pPr>
      <w:r>
        <w:rPr>
          <w:rFonts w:cs="Arial"/>
        </w:rPr>
        <w:t xml:space="preserve">Initiate a </w:t>
      </w:r>
      <w:r w:rsidR="00502256">
        <w:rPr>
          <w:rFonts w:cs="Arial"/>
        </w:rPr>
        <w:t>key search</w:t>
      </w:r>
      <w:r>
        <w:rPr>
          <w:rFonts w:cs="Arial"/>
        </w:rPr>
        <w:t xml:space="preserve"> </w:t>
      </w:r>
      <w:r w:rsidRPr="006B3637">
        <w:rPr>
          <w:rFonts w:cs="Arial"/>
        </w:rPr>
        <w:t>(refer to column “</w:t>
      </w:r>
      <w:r>
        <w:rPr>
          <w:rFonts w:cs="Arial"/>
        </w:rPr>
        <w:t>Keysearch Area</w:t>
      </w:r>
      <w:r w:rsidRPr="006B3637">
        <w:rPr>
          <w:rFonts w:cs="Arial"/>
        </w:rPr>
        <w:t>”)</w:t>
      </w:r>
      <w:r w:rsidR="00FF3E9D">
        <w:rPr>
          <w:rFonts w:cs="Arial"/>
        </w:rPr>
        <w:t>.</w:t>
      </w:r>
    </w:p>
    <w:p w14:paraId="139BDF98" w14:textId="77777777" w:rsidR="00380B3C" w:rsidRPr="00C66B68" w:rsidRDefault="00380B3C" w:rsidP="00380B3C">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380B3C" w:rsidRPr="00D90A13" w14:paraId="14994DEF" w14:textId="77777777" w:rsidTr="00380B3C">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DD79DF" w14:textId="2C334838" w:rsidR="00380B3C" w:rsidRPr="001E7824" w:rsidRDefault="00380B3C" w:rsidP="00380B3C">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R_F_SUL_00016</w:t>
            </w:r>
            <w:r w:rsidRPr="001E7824">
              <w:rPr>
                <w:rFonts w:cs="Arial"/>
                <w:bCs/>
                <w:vanish/>
                <w:color w:val="808080" w:themeColor="background1" w:themeShade="80"/>
                <w:sz w:val="16"/>
                <w:szCs w:val="14"/>
              </w:rPr>
              <w:t>###</w:t>
            </w:r>
          </w:p>
        </w:tc>
      </w:tr>
      <w:tr w:rsidR="00380B3C" w:rsidRPr="0060165D" w14:paraId="4CEFA333" w14:textId="77777777" w:rsidTr="00380B3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4F8F35" w14:textId="77777777" w:rsidR="00380B3C" w:rsidRPr="0060165D" w:rsidRDefault="00380B3C" w:rsidP="00380B3C">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35C5BB" w14:textId="77777777" w:rsidR="00380B3C" w:rsidRPr="0060165D" w:rsidRDefault="00380B3C" w:rsidP="00380B3C">
            <w:pPr>
              <w:rPr>
                <w:rFonts w:cs="Arial"/>
                <w:vanish/>
                <w:color w:val="000000" w:themeColor="text1"/>
                <w:sz w:val="16"/>
                <w:szCs w:val="14"/>
              </w:rPr>
            </w:pPr>
          </w:p>
        </w:tc>
      </w:tr>
      <w:tr w:rsidR="00380B3C" w:rsidRPr="0060165D" w14:paraId="4DC5F7EE" w14:textId="77777777" w:rsidTr="00380B3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54B691" w14:textId="77777777" w:rsidR="00380B3C" w:rsidRPr="0060165D" w:rsidRDefault="00380B3C" w:rsidP="00380B3C">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ECA6C0" w14:textId="77777777" w:rsidR="00380B3C" w:rsidRPr="0060165D" w:rsidRDefault="00380B3C" w:rsidP="00380B3C">
            <w:pPr>
              <w:rPr>
                <w:rFonts w:cs="Arial"/>
                <w:vanish/>
                <w:color w:val="000000" w:themeColor="text1"/>
                <w:sz w:val="16"/>
                <w:szCs w:val="14"/>
              </w:rPr>
            </w:pPr>
          </w:p>
        </w:tc>
      </w:tr>
      <w:tr w:rsidR="00380B3C" w:rsidRPr="0060165D" w14:paraId="19877D6D" w14:textId="77777777" w:rsidTr="00380B3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539C1" w14:textId="77777777" w:rsidR="00380B3C" w:rsidRPr="0060165D" w:rsidRDefault="00380B3C" w:rsidP="00380B3C">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046120" w14:textId="5FF1A273" w:rsidR="009C667B" w:rsidRPr="00034921" w:rsidRDefault="009C667B" w:rsidP="009C667B">
            <w:pPr>
              <w:rPr>
                <w:rFonts w:cs="Arial"/>
                <w:vanish/>
                <w:color w:val="000000" w:themeColor="text1"/>
                <w:sz w:val="16"/>
                <w:szCs w:val="16"/>
              </w:rPr>
            </w:pPr>
            <w:r w:rsidRPr="00034921">
              <w:rPr>
                <w:rFonts w:cs="Arial"/>
                <w:vanish/>
                <w:color w:val="000000" w:themeColor="text1"/>
                <w:sz w:val="16"/>
                <w:szCs w:val="16"/>
              </w:rPr>
              <w:t xml:space="preserve">Example for how to read each row in </w:t>
            </w:r>
            <w:r w:rsidRPr="00034921">
              <w:rPr>
                <w:rFonts w:cs="Arial"/>
                <w:vanish/>
                <w:color w:val="000000" w:themeColor="text1"/>
                <w:sz w:val="16"/>
                <w:szCs w:val="16"/>
              </w:rPr>
              <w:fldChar w:fldCharType="begin"/>
            </w:r>
            <w:r w:rsidRPr="00034921">
              <w:rPr>
                <w:rFonts w:cs="Arial"/>
                <w:vanish/>
                <w:color w:val="000000" w:themeColor="text1"/>
                <w:sz w:val="16"/>
                <w:szCs w:val="16"/>
              </w:rPr>
              <w:instrText xml:space="preserve"> REF _Ref8044361 \h  \* MERGEFORMAT </w:instrText>
            </w:r>
            <w:r w:rsidRPr="00034921">
              <w:rPr>
                <w:rFonts w:cs="Arial"/>
                <w:vanish/>
                <w:color w:val="000000" w:themeColor="text1"/>
                <w:sz w:val="16"/>
                <w:szCs w:val="16"/>
              </w:rPr>
            </w:r>
            <w:r w:rsidRPr="00034921">
              <w:rPr>
                <w:rFonts w:cs="Arial"/>
                <w:vanish/>
                <w:color w:val="000000" w:themeColor="text1"/>
                <w:sz w:val="16"/>
                <w:szCs w:val="16"/>
              </w:rPr>
              <w:fldChar w:fldCharType="separate"/>
            </w:r>
            <w:r w:rsidRPr="00034921">
              <w:rPr>
                <w:rFonts w:cs="Arial"/>
                <w:vanish/>
                <w:sz w:val="16"/>
                <w:szCs w:val="16"/>
              </w:rPr>
              <w:t xml:space="preserve">Table </w:t>
            </w:r>
            <w:r w:rsidRPr="00034921">
              <w:rPr>
                <w:rFonts w:cs="Arial"/>
                <w:noProof/>
                <w:vanish/>
                <w:sz w:val="16"/>
                <w:szCs w:val="16"/>
              </w:rPr>
              <w:t>11</w:t>
            </w:r>
            <w:r w:rsidRPr="00034921">
              <w:rPr>
                <w:rFonts w:cs="Arial"/>
                <w:vanish/>
                <w:sz w:val="16"/>
                <w:szCs w:val="16"/>
              </w:rPr>
              <w:t xml:space="preserve">: </w:t>
            </w:r>
            <w:r w:rsidRPr="00034921">
              <w:rPr>
                <w:rFonts w:cs="Arial"/>
                <w:noProof/>
                <w:vanish/>
                <w:sz w:val="16"/>
                <w:szCs w:val="16"/>
              </w:rPr>
              <w:t>Passive Smart Unlock &amp; Release Requests</w:t>
            </w:r>
            <w:r w:rsidRPr="00034921">
              <w:rPr>
                <w:rFonts w:cs="Arial"/>
                <w:vanish/>
                <w:color w:val="000000" w:themeColor="text1"/>
                <w:sz w:val="16"/>
                <w:szCs w:val="16"/>
              </w:rPr>
              <w:fldChar w:fldCharType="end"/>
            </w:r>
          </w:p>
          <w:p w14:paraId="260EE7DC" w14:textId="77777777" w:rsidR="009C667B" w:rsidRPr="00034921" w:rsidRDefault="009C667B" w:rsidP="009C667B">
            <w:pPr>
              <w:rPr>
                <w:rFonts w:cs="Arial"/>
                <w:vanish/>
                <w:color w:val="000000" w:themeColor="text1"/>
                <w:sz w:val="16"/>
                <w:szCs w:val="16"/>
              </w:rPr>
            </w:pPr>
          </w:p>
          <w:p w14:paraId="24E1B798" w14:textId="0729EAFB" w:rsidR="009C667B" w:rsidRPr="00034921" w:rsidRDefault="009C667B" w:rsidP="009C667B">
            <w:pPr>
              <w:rPr>
                <w:rFonts w:cs="Arial"/>
                <w:vanish/>
                <w:color w:val="000000" w:themeColor="text1"/>
                <w:sz w:val="16"/>
                <w:szCs w:val="16"/>
              </w:rPr>
            </w:pPr>
            <w:r w:rsidRPr="00034921">
              <w:rPr>
                <w:rFonts w:cs="Arial"/>
                <w:vanish/>
                <w:color w:val="000000" w:themeColor="text1"/>
                <w:sz w:val="16"/>
                <w:szCs w:val="16"/>
              </w:rPr>
              <w:t>Sub-requirement “</w:t>
            </w:r>
            <w:r w:rsidRPr="00034921">
              <w:rPr>
                <w:rFonts w:cs="Arial"/>
                <w:b/>
                <w:vanish/>
                <w:color w:val="000000"/>
                <w:sz w:val="16"/>
                <w:szCs w:val="16"/>
                <w:lang w:eastAsia="de-DE"/>
              </w:rPr>
              <w:t>R_F_SUL_00016</w:t>
            </w:r>
            <w:r w:rsidRPr="00034921">
              <w:rPr>
                <w:rFonts w:cs="Arial"/>
                <w:vanish/>
                <w:color w:val="000000"/>
                <w:sz w:val="16"/>
                <w:szCs w:val="16"/>
                <w:lang w:eastAsia="de-DE"/>
              </w:rPr>
              <w:t>-sub1</w:t>
            </w:r>
            <w:r w:rsidRPr="00034921">
              <w:rPr>
                <w:rFonts w:cs="Arial"/>
                <w:vanish/>
                <w:color w:val="000000" w:themeColor="text1"/>
                <w:sz w:val="16"/>
                <w:szCs w:val="16"/>
              </w:rPr>
              <w:t>”</w:t>
            </w:r>
          </w:p>
          <w:p w14:paraId="024CFF70" w14:textId="77777777" w:rsidR="009C667B" w:rsidRPr="00034921" w:rsidRDefault="009C667B" w:rsidP="009C667B">
            <w:pPr>
              <w:rPr>
                <w:rFonts w:cs="Arial"/>
                <w:vanish/>
                <w:color w:val="000000" w:themeColor="text1"/>
                <w:sz w:val="16"/>
                <w:szCs w:val="16"/>
              </w:rPr>
            </w:pPr>
          </w:p>
          <w:p w14:paraId="5EF02E86" w14:textId="77777777" w:rsidR="009C667B" w:rsidRPr="00034921" w:rsidRDefault="009C667B" w:rsidP="009C667B">
            <w:pPr>
              <w:rPr>
                <w:rFonts w:cs="Arial"/>
                <w:vanish/>
                <w:color w:val="000000" w:themeColor="text1"/>
                <w:sz w:val="16"/>
                <w:szCs w:val="16"/>
              </w:rPr>
            </w:pPr>
            <w:r w:rsidRPr="00034921">
              <w:rPr>
                <w:rFonts w:cs="Arial"/>
                <w:vanish/>
                <w:color w:val="000000" w:themeColor="text1"/>
                <w:sz w:val="16"/>
                <w:szCs w:val="16"/>
              </w:rPr>
              <w:t>If the user executes a Single Trigger Lock Action with any of the following “Lock Trigger Devices”:</w:t>
            </w:r>
          </w:p>
          <w:p w14:paraId="3F35A56C" w14:textId="77777777" w:rsidR="009C667B" w:rsidRPr="00034921" w:rsidRDefault="009C667B" w:rsidP="009C667B">
            <w:pPr>
              <w:pStyle w:val="ListParagraph"/>
              <w:numPr>
                <w:ilvl w:val="0"/>
                <w:numId w:val="32"/>
              </w:numPr>
              <w:rPr>
                <w:rFonts w:ascii="Arial" w:hAnsi="Arial" w:cs="Arial"/>
                <w:vanish/>
                <w:color w:val="000000" w:themeColor="text1"/>
                <w:sz w:val="16"/>
                <w:szCs w:val="16"/>
              </w:rPr>
            </w:pPr>
            <w:r w:rsidRPr="00034921">
              <w:rPr>
                <w:rFonts w:ascii="Arial" w:hAnsi="Arial" w:cs="Arial"/>
                <w:vanish/>
                <w:color w:val="000000" w:themeColor="text1"/>
                <w:sz w:val="16"/>
                <w:szCs w:val="16"/>
              </w:rPr>
              <w:t>Driver Door switch pack Lock Button</w:t>
            </w:r>
          </w:p>
          <w:p w14:paraId="0817E971" w14:textId="77777777" w:rsidR="009C667B" w:rsidRPr="00034921" w:rsidRDefault="009C667B" w:rsidP="009C667B">
            <w:pPr>
              <w:pStyle w:val="ListParagraph"/>
              <w:numPr>
                <w:ilvl w:val="0"/>
                <w:numId w:val="32"/>
              </w:numPr>
              <w:rPr>
                <w:rFonts w:ascii="Arial" w:hAnsi="Arial" w:cs="Arial"/>
                <w:vanish/>
                <w:color w:val="000000" w:themeColor="text1"/>
                <w:sz w:val="16"/>
                <w:szCs w:val="16"/>
              </w:rPr>
            </w:pPr>
            <w:r w:rsidRPr="00034921">
              <w:rPr>
                <w:rFonts w:ascii="Arial" w:hAnsi="Arial" w:cs="Arial"/>
                <w:vanish/>
                <w:color w:val="000000" w:themeColor="text1"/>
                <w:sz w:val="16"/>
                <w:szCs w:val="16"/>
              </w:rPr>
              <w:t>Trim switch (DD, PD)</w:t>
            </w:r>
          </w:p>
          <w:p w14:paraId="1863594A" w14:textId="7439655E" w:rsidR="009C667B" w:rsidRPr="00034921" w:rsidRDefault="009C667B" w:rsidP="009C667B">
            <w:pPr>
              <w:pStyle w:val="ListParagraph"/>
              <w:numPr>
                <w:ilvl w:val="0"/>
                <w:numId w:val="32"/>
              </w:numPr>
              <w:rPr>
                <w:rFonts w:ascii="Arial" w:hAnsi="Arial" w:cs="Arial"/>
                <w:vanish/>
                <w:color w:val="000000" w:themeColor="text1"/>
                <w:sz w:val="16"/>
                <w:szCs w:val="16"/>
              </w:rPr>
            </w:pPr>
            <w:r w:rsidRPr="00034921">
              <w:rPr>
                <w:rFonts w:ascii="Arial" w:hAnsi="Arial" w:cs="Arial"/>
                <w:vanish/>
                <w:color w:val="000000" w:themeColor="text1"/>
                <w:sz w:val="16"/>
                <w:szCs w:val="16"/>
              </w:rPr>
              <w:t>Trim switch (RDD, RPD)</w:t>
            </w:r>
          </w:p>
          <w:p w14:paraId="13B40327" w14:textId="77777777" w:rsidR="000C6CE3" w:rsidRPr="00034921" w:rsidRDefault="000C6CE3" w:rsidP="000C6CE3">
            <w:pPr>
              <w:pStyle w:val="ListParagraph"/>
              <w:numPr>
                <w:ilvl w:val="0"/>
                <w:numId w:val="32"/>
              </w:numPr>
              <w:rPr>
                <w:rFonts w:ascii="Arial" w:hAnsi="Arial" w:cs="Arial"/>
                <w:vanish/>
                <w:color w:val="000000" w:themeColor="text1"/>
                <w:sz w:val="16"/>
                <w:szCs w:val="16"/>
              </w:rPr>
            </w:pPr>
            <w:r w:rsidRPr="00034921">
              <w:rPr>
                <w:rFonts w:ascii="Arial" w:hAnsi="Arial" w:cs="Arial"/>
                <w:vanish/>
                <w:color w:val="000000" w:themeColor="text1"/>
                <w:sz w:val="16"/>
                <w:szCs w:val="16"/>
              </w:rPr>
              <w:t>Shutface Lock Switch</w:t>
            </w:r>
          </w:p>
          <w:p w14:paraId="3B1BCDDD" w14:textId="77777777" w:rsidR="000C6CE3" w:rsidRPr="00034921" w:rsidRDefault="009C667B" w:rsidP="000C6CE3">
            <w:pPr>
              <w:pStyle w:val="ListParagraph"/>
              <w:numPr>
                <w:ilvl w:val="0"/>
                <w:numId w:val="32"/>
              </w:numPr>
              <w:rPr>
                <w:rFonts w:ascii="Arial" w:hAnsi="Arial" w:cs="Arial"/>
                <w:vanish/>
                <w:color w:val="000000" w:themeColor="text1"/>
                <w:sz w:val="16"/>
                <w:szCs w:val="16"/>
              </w:rPr>
            </w:pPr>
            <w:r w:rsidRPr="00034921">
              <w:rPr>
                <w:rFonts w:ascii="Arial" w:hAnsi="Arial" w:cs="Arial"/>
                <w:vanish/>
                <w:color w:val="000000" w:themeColor="text1"/>
                <w:sz w:val="16"/>
                <w:szCs w:val="16"/>
              </w:rPr>
              <w:t>Advanced Door soldier/toggle on Driver Door</w:t>
            </w:r>
            <w:r w:rsidR="000C6CE3" w:rsidRPr="00034921">
              <w:rPr>
                <w:rFonts w:ascii="Arial" w:hAnsi="Arial" w:cs="Arial"/>
                <w:vanish/>
                <w:color w:val="000000" w:themeColor="text1"/>
                <w:sz w:val="16"/>
                <w:szCs w:val="16"/>
              </w:rPr>
              <w:t xml:space="preserve"> </w:t>
            </w:r>
          </w:p>
          <w:p w14:paraId="1EBCABCC" w14:textId="03DFC882" w:rsidR="000C6CE3" w:rsidRPr="00034921" w:rsidRDefault="000C6CE3" w:rsidP="000C6CE3">
            <w:pPr>
              <w:pStyle w:val="ListParagraph"/>
              <w:numPr>
                <w:ilvl w:val="0"/>
                <w:numId w:val="32"/>
              </w:numPr>
              <w:rPr>
                <w:rFonts w:ascii="Arial" w:hAnsi="Arial" w:cs="Arial"/>
                <w:vanish/>
                <w:color w:val="000000" w:themeColor="text1"/>
                <w:sz w:val="16"/>
                <w:szCs w:val="16"/>
              </w:rPr>
            </w:pPr>
            <w:r w:rsidRPr="00034921">
              <w:rPr>
                <w:rFonts w:ascii="Arial" w:hAnsi="Arial" w:cs="Arial"/>
                <w:vanish/>
                <w:color w:val="000000" w:themeColor="text1"/>
                <w:sz w:val="16"/>
                <w:szCs w:val="16"/>
              </w:rPr>
              <w:t>Remote key unlock button</w:t>
            </w:r>
          </w:p>
          <w:p w14:paraId="59ECD260" w14:textId="77777777" w:rsidR="000C6CE3" w:rsidRPr="00034921" w:rsidRDefault="000C6CE3" w:rsidP="000C6CE3">
            <w:pPr>
              <w:pStyle w:val="ListParagraph"/>
              <w:numPr>
                <w:ilvl w:val="0"/>
                <w:numId w:val="32"/>
              </w:numPr>
              <w:rPr>
                <w:rFonts w:ascii="Arial" w:hAnsi="Arial" w:cs="Arial"/>
                <w:vanish/>
                <w:color w:val="000000" w:themeColor="text1"/>
                <w:sz w:val="16"/>
                <w:szCs w:val="16"/>
              </w:rPr>
            </w:pPr>
            <w:r w:rsidRPr="00034921">
              <w:rPr>
                <w:rFonts w:ascii="Arial" w:hAnsi="Arial" w:cs="Arial"/>
                <w:vanish/>
                <w:color w:val="000000" w:themeColor="text1"/>
                <w:sz w:val="16"/>
                <w:szCs w:val="16"/>
              </w:rPr>
              <w:t xml:space="preserve">Mechanical key in advanced key cylinder (DD, PD) </w:t>
            </w:r>
          </w:p>
          <w:p w14:paraId="3C873C24" w14:textId="13A64069" w:rsidR="000C6CE3" w:rsidRPr="00034921" w:rsidRDefault="000C6CE3" w:rsidP="000C6CE3">
            <w:pPr>
              <w:pStyle w:val="ListParagraph"/>
              <w:numPr>
                <w:ilvl w:val="0"/>
                <w:numId w:val="32"/>
              </w:numPr>
              <w:rPr>
                <w:rFonts w:ascii="Arial" w:hAnsi="Arial" w:cs="Arial"/>
                <w:vanish/>
                <w:color w:val="000000" w:themeColor="text1"/>
                <w:sz w:val="16"/>
                <w:szCs w:val="16"/>
              </w:rPr>
            </w:pPr>
            <w:r w:rsidRPr="00034921">
              <w:rPr>
                <w:rFonts w:ascii="Arial" w:hAnsi="Arial" w:cs="Arial"/>
                <w:vanish/>
                <w:color w:val="000000" w:themeColor="text1"/>
                <w:sz w:val="16"/>
                <w:szCs w:val="16"/>
              </w:rPr>
              <w:t>Keyless Entry Keypad</w:t>
            </w:r>
          </w:p>
          <w:p w14:paraId="6C01C19A" w14:textId="5B47262F" w:rsidR="000C6CE3" w:rsidRPr="00034921" w:rsidRDefault="000C6CE3" w:rsidP="000C6CE3">
            <w:pPr>
              <w:pStyle w:val="ListParagraph"/>
              <w:numPr>
                <w:ilvl w:val="0"/>
                <w:numId w:val="32"/>
              </w:numPr>
              <w:rPr>
                <w:rFonts w:ascii="Arial" w:hAnsi="Arial" w:cs="Arial"/>
                <w:vanish/>
                <w:color w:val="000000" w:themeColor="text1"/>
                <w:sz w:val="16"/>
                <w:szCs w:val="16"/>
              </w:rPr>
            </w:pPr>
            <w:r w:rsidRPr="00034921">
              <w:rPr>
                <w:rFonts w:ascii="Arial" w:hAnsi="Arial" w:cs="Arial"/>
                <w:vanish/>
                <w:color w:val="000000" w:themeColor="text1"/>
                <w:sz w:val="16"/>
                <w:szCs w:val="16"/>
              </w:rPr>
              <w:t>Mobile Phone App</w:t>
            </w:r>
          </w:p>
          <w:p w14:paraId="5390D109" w14:textId="6DF4C6F4" w:rsidR="000C6CE3" w:rsidRPr="00034921" w:rsidRDefault="000C6CE3" w:rsidP="000C6CE3">
            <w:pPr>
              <w:pStyle w:val="ListParagraph"/>
              <w:numPr>
                <w:ilvl w:val="0"/>
                <w:numId w:val="32"/>
              </w:numPr>
              <w:rPr>
                <w:rFonts w:ascii="Arial" w:hAnsi="Arial" w:cs="Arial"/>
                <w:vanish/>
                <w:color w:val="000000" w:themeColor="text1"/>
                <w:sz w:val="16"/>
                <w:szCs w:val="16"/>
              </w:rPr>
            </w:pPr>
            <w:r w:rsidRPr="00034921">
              <w:rPr>
                <w:rFonts w:ascii="Arial" w:hAnsi="Arial" w:cs="Arial"/>
                <w:vanish/>
                <w:color w:val="000000" w:themeColor="text1"/>
                <w:sz w:val="16"/>
                <w:szCs w:val="16"/>
              </w:rPr>
              <w:t>Passive activation switch (DD, PD, RPD, RDD)</w:t>
            </w:r>
          </w:p>
          <w:p w14:paraId="628173AD" w14:textId="76ACCCA8" w:rsidR="000C6CE3" w:rsidRPr="00034921" w:rsidRDefault="000C6CE3" w:rsidP="000C6CE3">
            <w:pPr>
              <w:pStyle w:val="ListParagraph"/>
              <w:numPr>
                <w:ilvl w:val="0"/>
                <w:numId w:val="32"/>
              </w:numPr>
              <w:rPr>
                <w:rFonts w:ascii="Arial" w:hAnsi="Arial" w:cs="Arial"/>
                <w:vanish/>
                <w:color w:val="000000" w:themeColor="text1"/>
                <w:sz w:val="16"/>
                <w:szCs w:val="16"/>
              </w:rPr>
            </w:pPr>
            <w:r w:rsidRPr="00034921">
              <w:rPr>
                <w:rFonts w:ascii="Arial" w:hAnsi="Arial" w:cs="Arial"/>
                <w:vanish/>
                <w:color w:val="000000" w:themeColor="text1"/>
                <w:sz w:val="16"/>
                <w:szCs w:val="16"/>
              </w:rPr>
              <w:t>Passive entry handle (DD, PD, RPD, RDD)</w:t>
            </w:r>
          </w:p>
          <w:p w14:paraId="5E34372D" w14:textId="70AA54F4" w:rsidR="000C6CE3" w:rsidRPr="00034921" w:rsidRDefault="000C6CE3" w:rsidP="000C6CE3">
            <w:pPr>
              <w:rPr>
                <w:rFonts w:cs="Arial"/>
                <w:vanish/>
                <w:color w:val="000000" w:themeColor="text1"/>
                <w:sz w:val="16"/>
                <w:szCs w:val="16"/>
              </w:rPr>
            </w:pPr>
            <w:r w:rsidRPr="00034921">
              <w:rPr>
                <w:rFonts w:cs="Arial"/>
                <w:vanish/>
                <w:color w:val="000000" w:themeColor="text1"/>
                <w:sz w:val="16"/>
                <w:szCs w:val="16"/>
              </w:rPr>
              <w:t>And closes the last open cabin door</w:t>
            </w:r>
            <w:r w:rsidR="00034921" w:rsidRPr="00034921">
              <w:rPr>
                <w:rFonts w:cs="Arial"/>
                <w:vanish/>
                <w:color w:val="000000" w:themeColor="text1"/>
                <w:sz w:val="16"/>
                <w:szCs w:val="16"/>
              </w:rPr>
              <w:t>,</w:t>
            </w:r>
          </w:p>
          <w:p w14:paraId="5F7F68F5" w14:textId="66930702" w:rsidR="009C667B" w:rsidRPr="00034921" w:rsidRDefault="009C667B" w:rsidP="009C667B">
            <w:pPr>
              <w:rPr>
                <w:rFonts w:cs="Arial"/>
                <w:vanish/>
                <w:color w:val="000000" w:themeColor="text1"/>
                <w:sz w:val="16"/>
                <w:szCs w:val="16"/>
              </w:rPr>
            </w:pPr>
            <w:r w:rsidRPr="00034921">
              <w:rPr>
                <w:rFonts w:cs="Arial"/>
                <w:vanish/>
                <w:color w:val="000000" w:themeColor="text1"/>
                <w:sz w:val="16"/>
                <w:szCs w:val="16"/>
              </w:rPr>
              <w:t xml:space="preserve">While the following variant condition </w:t>
            </w:r>
            <w:r w:rsidR="00034921" w:rsidRPr="00034921">
              <w:rPr>
                <w:rFonts w:cs="Arial"/>
                <w:vanish/>
                <w:color w:val="000000" w:themeColor="text1"/>
                <w:sz w:val="16"/>
                <w:szCs w:val="16"/>
              </w:rPr>
              <w:t>is</w:t>
            </w:r>
            <w:r w:rsidRPr="00034921">
              <w:rPr>
                <w:rFonts w:cs="Arial"/>
                <w:vanish/>
                <w:color w:val="000000" w:themeColor="text1"/>
                <w:sz w:val="16"/>
                <w:szCs w:val="16"/>
              </w:rPr>
              <w:t xml:space="preserve"> given </w:t>
            </w:r>
          </w:p>
          <w:p w14:paraId="453A41D0" w14:textId="029BD51D" w:rsidR="009C667B" w:rsidRPr="00034921" w:rsidRDefault="009C667B" w:rsidP="000C6CE3">
            <w:pPr>
              <w:pStyle w:val="ListParagraph"/>
              <w:numPr>
                <w:ilvl w:val="0"/>
                <w:numId w:val="32"/>
              </w:numPr>
              <w:rPr>
                <w:rFonts w:ascii="Arial" w:hAnsi="Arial" w:cs="Arial"/>
                <w:vanish/>
                <w:color w:val="000000" w:themeColor="text1"/>
                <w:sz w:val="16"/>
                <w:szCs w:val="16"/>
              </w:rPr>
            </w:pPr>
            <w:r w:rsidRPr="00034921">
              <w:rPr>
                <w:rFonts w:ascii="Arial" w:hAnsi="Arial" w:cs="Arial"/>
                <w:vanish/>
                <w:color w:val="000000" w:themeColor="text1"/>
                <w:sz w:val="16"/>
                <w:szCs w:val="16"/>
              </w:rPr>
              <w:t xml:space="preserve">Vehicle </w:t>
            </w:r>
            <w:r w:rsidR="000C6CE3" w:rsidRPr="00034921">
              <w:rPr>
                <w:rFonts w:ascii="Arial" w:hAnsi="Arial" w:cs="Arial"/>
                <w:vanish/>
                <w:color w:val="000000" w:themeColor="text1"/>
                <w:sz w:val="16"/>
                <w:szCs w:val="16"/>
              </w:rPr>
              <w:t>BEC Type is RHCD / Liftgate / Liftgate Glass / Tailgate / PLG</w:t>
            </w:r>
          </w:p>
          <w:p w14:paraId="66FB991C" w14:textId="77777777" w:rsidR="009C667B" w:rsidRPr="00034921" w:rsidRDefault="009C667B" w:rsidP="009C667B">
            <w:pPr>
              <w:rPr>
                <w:rFonts w:cs="Arial"/>
                <w:vanish/>
                <w:color w:val="000000" w:themeColor="text1"/>
                <w:sz w:val="16"/>
                <w:szCs w:val="16"/>
              </w:rPr>
            </w:pPr>
            <w:r w:rsidRPr="00034921">
              <w:rPr>
                <w:rFonts w:cs="Arial"/>
                <w:vanish/>
                <w:color w:val="000000" w:themeColor="text1"/>
                <w:sz w:val="16"/>
                <w:szCs w:val="16"/>
              </w:rPr>
              <w:t>And the following preconditions are fulfilled:</w:t>
            </w:r>
          </w:p>
          <w:p w14:paraId="5D2DAB20" w14:textId="77777777" w:rsidR="009C667B" w:rsidRPr="00034921" w:rsidRDefault="009C667B" w:rsidP="009C667B">
            <w:pPr>
              <w:pStyle w:val="ListParagraph"/>
              <w:numPr>
                <w:ilvl w:val="0"/>
                <w:numId w:val="33"/>
              </w:numPr>
              <w:rPr>
                <w:rFonts w:ascii="Arial" w:hAnsi="Arial" w:cs="Arial"/>
                <w:vanish/>
                <w:color w:val="000000" w:themeColor="text1"/>
                <w:sz w:val="16"/>
                <w:szCs w:val="16"/>
              </w:rPr>
            </w:pPr>
            <w:r w:rsidRPr="00034921">
              <w:rPr>
                <w:rFonts w:ascii="Arial" w:hAnsi="Arial" w:cs="Arial"/>
                <w:vanish/>
                <w:color w:val="000000" w:themeColor="text1"/>
                <w:sz w:val="16"/>
                <w:szCs w:val="16"/>
              </w:rPr>
              <w:t>Enhanced Trim Switch Inhibit Status is inactive (if ETSI is enabled)</w:t>
            </w:r>
          </w:p>
          <w:p w14:paraId="3C0AD04E" w14:textId="24B892AD" w:rsidR="009C667B" w:rsidRPr="00034921" w:rsidRDefault="00034921" w:rsidP="009C667B">
            <w:pPr>
              <w:pStyle w:val="ListParagraph"/>
              <w:numPr>
                <w:ilvl w:val="0"/>
                <w:numId w:val="33"/>
              </w:numPr>
              <w:rPr>
                <w:rFonts w:ascii="Arial" w:hAnsi="Arial" w:cs="Arial"/>
                <w:vanish/>
                <w:color w:val="000000" w:themeColor="text1"/>
                <w:sz w:val="16"/>
                <w:szCs w:val="16"/>
              </w:rPr>
            </w:pPr>
            <w:r w:rsidRPr="00034921">
              <w:rPr>
                <w:rFonts w:ascii="Arial" w:hAnsi="Arial" w:cs="Arial"/>
                <w:vanish/>
                <w:color w:val="000000" w:themeColor="text1"/>
                <w:sz w:val="16"/>
                <w:szCs w:val="16"/>
              </w:rPr>
              <w:t>No other door is open</w:t>
            </w:r>
          </w:p>
          <w:p w14:paraId="0D1E471D" w14:textId="203CECB5" w:rsidR="00034921" w:rsidRPr="00034921" w:rsidRDefault="00034921" w:rsidP="00034921">
            <w:pPr>
              <w:pStyle w:val="ListParagraph"/>
              <w:numPr>
                <w:ilvl w:val="0"/>
                <w:numId w:val="33"/>
              </w:numPr>
              <w:rPr>
                <w:rFonts w:ascii="Arial" w:hAnsi="Arial" w:cs="Arial"/>
                <w:vanish/>
                <w:color w:val="000000" w:themeColor="text1"/>
                <w:sz w:val="16"/>
                <w:szCs w:val="16"/>
              </w:rPr>
            </w:pPr>
            <w:r w:rsidRPr="00034921">
              <w:rPr>
                <w:rFonts w:ascii="Arial" w:hAnsi="Arial" w:cs="Arial"/>
                <w:vanish/>
                <w:color w:val="000000" w:themeColor="text1"/>
                <w:sz w:val="16"/>
                <w:szCs w:val="16"/>
              </w:rPr>
              <w:t>Passive Key / PaaK is located in cabin area</w:t>
            </w:r>
          </w:p>
          <w:p w14:paraId="64930408" w14:textId="218928C7" w:rsidR="009C667B" w:rsidRPr="00034921" w:rsidRDefault="009C667B" w:rsidP="009C667B">
            <w:pPr>
              <w:rPr>
                <w:rFonts w:cs="Arial"/>
                <w:vanish/>
                <w:color w:val="000000" w:themeColor="text1"/>
                <w:sz w:val="16"/>
                <w:szCs w:val="16"/>
              </w:rPr>
            </w:pPr>
            <w:r w:rsidRPr="00034921">
              <w:rPr>
                <w:rFonts w:cs="Arial"/>
                <w:vanish/>
                <w:color w:val="000000" w:themeColor="text1"/>
                <w:sz w:val="16"/>
                <w:szCs w:val="16"/>
              </w:rPr>
              <w:t xml:space="preserve">the feature shall </w:t>
            </w:r>
            <w:r w:rsidR="00034921" w:rsidRPr="00034921">
              <w:rPr>
                <w:rFonts w:cs="Arial"/>
                <w:vanish/>
                <w:color w:val="000000" w:themeColor="text1"/>
                <w:sz w:val="16"/>
                <w:szCs w:val="16"/>
              </w:rPr>
              <w:t>initiate a keysearch in the whole vehicle and trigger</w:t>
            </w:r>
            <w:r w:rsidRPr="00034921">
              <w:rPr>
                <w:rFonts w:cs="Arial"/>
                <w:vanish/>
                <w:color w:val="000000" w:themeColor="text1"/>
                <w:sz w:val="16"/>
                <w:szCs w:val="16"/>
              </w:rPr>
              <w:t xml:space="preserve"> a “Central Unlock Request” (Unlock All) with a Mislock Feedback</w:t>
            </w:r>
            <w:r w:rsidR="00034921" w:rsidRPr="00034921">
              <w:rPr>
                <w:rFonts w:cs="Arial"/>
                <w:vanish/>
                <w:color w:val="000000" w:themeColor="text1"/>
                <w:sz w:val="16"/>
                <w:szCs w:val="16"/>
              </w:rPr>
              <w:t>.</w:t>
            </w:r>
          </w:p>
          <w:p w14:paraId="10E9FD9C" w14:textId="77777777" w:rsidR="009C667B" w:rsidRPr="00034921" w:rsidRDefault="009C667B" w:rsidP="000362BE">
            <w:pPr>
              <w:pBdr>
                <w:bottom w:val="single" w:sz="12" w:space="1" w:color="auto"/>
              </w:pBdr>
              <w:rPr>
                <w:rFonts w:cs="Arial"/>
                <w:vanish/>
                <w:color w:val="000000" w:themeColor="text1"/>
                <w:sz w:val="16"/>
                <w:szCs w:val="14"/>
              </w:rPr>
            </w:pPr>
          </w:p>
          <w:p w14:paraId="34A3CB56" w14:textId="77777777" w:rsidR="008C7A05" w:rsidRPr="00034921" w:rsidRDefault="008C7A05" w:rsidP="000362BE">
            <w:pPr>
              <w:rPr>
                <w:rFonts w:cs="Arial"/>
                <w:vanish/>
                <w:color w:val="000000" w:themeColor="text1"/>
                <w:sz w:val="16"/>
                <w:szCs w:val="14"/>
              </w:rPr>
            </w:pPr>
          </w:p>
          <w:p w14:paraId="1C0A4CEB" w14:textId="77777777" w:rsidR="00034921" w:rsidRPr="00034921" w:rsidRDefault="00034921" w:rsidP="000362BE">
            <w:pPr>
              <w:rPr>
                <w:rFonts w:cs="Arial"/>
                <w:vanish/>
                <w:color w:val="000000" w:themeColor="text1"/>
                <w:sz w:val="16"/>
                <w:szCs w:val="14"/>
              </w:rPr>
            </w:pPr>
            <w:r w:rsidRPr="00034921">
              <w:rPr>
                <w:rFonts w:cs="Arial"/>
                <w:vanish/>
                <w:color w:val="000000" w:themeColor="text1"/>
                <w:sz w:val="16"/>
                <w:szCs w:val="14"/>
              </w:rPr>
              <w:t>User Action:</w:t>
            </w:r>
          </w:p>
          <w:p w14:paraId="3F26BAEE" w14:textId="2B81BB1D" w:rsidR="00034921" w:rsidRPr="00034921" w:rsidRDefault="00034921" w:rsidP="00034921">
            <w:pPr>
              <w:pStyle w:val="ListParagraph"/>
              <w:numPr>
                <w:ilvl w:val="0"/>
                <w:numId w:val="28"/>
              </w:numPr>
              <w:rPr>
                <w:rFonts w:ascii="Arial" w:hAnsi="Arial" w:cs="Arial"/>
                <w:vanish/>
                <w:color w:val="000000" w:themeColor="text1"/>
                <w:sz w:val="16"/>
                <w:szCs w:val="14"/>
              </w:rPr>
            </w:pPr>
            <w:r w:rsidRPr="00034921">
              <w:rPr>
                <w:rFonts w:ascii="Arial" w:hAnsi="Arial" w:cs="Arial"/>
                <w:vanish/>
                <w:color w:val="000000" w:themeColor="text1"/>
                <w:sz w:val="16"/>
                <w:szCs w:val="14"/>
              </w:rPr>
              <w:t>Request Type</w:t>
            </w:r>
            <w:r>
              <w:rPr>
                <w:rFonts w:ascii="Arial" w:hAnsi="Arial" w:cs="Arial"/>
                <w:vanish/>
                <w:color w:val="000000" w:themeColor="text1"/>
                <w:sz w:val="16"/>
                <w:szCs w:val="14"/>
              </w:rPr>
              <w:t xml:space="preserve"> </w:t>
            </w:r>
            <w:r w:rsidRPr="00034921">
              <w:rPr>
                <w:rFonts w:ascii="Arial" w:hAnsi="Arial" w:cs="Arial"/>
                <w:vanish/>
                <w:color w:val="000000" w:themeColor="text1"/>
                <w:sz w:val="16"/>
                <w:szCs w:val="14"/>
              </w:rPr>
              <w:t>[Lock All / Lock All + Press Shutface operation switch]</w:t>
            </w:r>
          </w:p>
          <w:p w14:paraId="47D864E4" w14:textId="50329263" w:rsidR="000362BE" w:rsidRPr="00034921" w:rsidRDefault="000362BE" w:rsidP="00C82F17">
            <w:pPr>
              <w:pStyle w:val="ListParagraph"/>
              <w:numPr>
                <w:ilvl w:val="0"/>
                <w:numId w:val="28"/>
              </w:numPr>
              <w:rPr>
                <w:rFonts w:ascii="Arial" w:hAnsi="Arial" w:cs="Arial"/>
                <w:vanish/>
                <w:color w:val="000000" w:themeColor="text1"/>
                <w:sz w:val="16"/>
                <w:szCs w:val="14"/>
              </w:rPr>
            </w:pPr>
            <w:r w:rsidRPr="00034921">
              <w:rPr>
                <w:rFonts w:ascii="Arial" w:hAnsi="Arial" w:cs="Arial"/>
                <w:vanish/>
                <w:color w:val="000000" w:themeColor="text1"/>
                <w:sz w:val="16"/>
                <w:szCs w:val="14"/>
              </w:rPr>
              <w:t>Last closed Door</w:t>
            </w:r>
            <w:r w:rsidR="00034921" w:rsidRPr="00034921">
              <w:rPr>
                <w:rFonts w:ascii="Arial" w:hAnsi="Arial" w:cs="Arial"/>
                <w:vanish/>
                <w:color w:val="000000" w:themeColor="text1"/>
                <w:sz w:val="16"/>
                <w:szCs w:val="14"/>
              </w:rPr>
              <w:t xml:space="preserve"> [</w:t>
            </w:r>
            <w:r w:rsidRPr="00034921">
              <w:rPr>
                <w:rFonts w:ascii="Arial" w:hAnsi="Arial" w:cs="Arial"/>
                <w:vanish/>
                <w:color w:val="000000" w:themeColor="text1"/>
                <w:sz w:val="16"/>
                <w:szCs w:val="14"/>
              </w:rPr>
              <w:t>Any Cabin Door</w:t>
            </w:r>
            <w:r w:rsidR="00034921" w:rsidRPr="00034921">
              <w:rPr>
                <w:rFonts w:ascii="Arial" w:hAnsi="Arial" w:cs="Arial"/>
                <w:vanish/>
                <w:color w:val="000000" w:themeColor="text1"/>
                <w:sz w:val="16"/>
                <w:szCs w:val="14"/>
              </w:rPr>
              <w:t xml:space="preserve"> / </w:t>
            </w:r>
            <w:r w:rsidRPr="00034921">
              <w:rPr>
                <w:rFonts w:ascii="Arial" w:hAnsi="Arial" w:cs="Arial"/>
                <w:vanish/>
                <w:color w:val="000000" w:themeColor="text1"/>
                <w:sz w:val="16"/>
                <w:szCs w:val="14"/>
              </w:rPr>
              <w:t>BEC</w:t>
            </w:r>
            <w:r w:rsidR="00034921" w:rsidRPr="00034921">
              <w:rPr>
                <w:rFonts w:ascii="Arial" w:hAnsi="Arial" w:cs="Arial"/>
                <w:vanish/>
                <w:color w:val="000000" w:themeColor="text1"/>
                <w:sz w:val="16"/>
                <w:szCs w:val="14"/>
              </w:rPr>
              <w:t>]</w:t>
            </w:r>
          </w:p>
          <w:p w14:paraId="776B4787" w14:textId="29DFBC38" w:rsidR="000362BE" w:rsidRPr="00034921" w:rsidRDefault="000362BE" w:rsidP="000362BE">
            <w:pPr>
              <w:rPr>
                <w:rFonts w:cs="Arial"/>
                <w:vanish/>
                <w:color w:val="000000" w:themeColor="text1"/>
                <w:sz w:val="16"/>
                <w:szCs w:val="14"/>
              </w:rPr>
            </w:pPr>
            <w:r w:rsidRPr="00034921">
              <w:rPr>
                <w:rFonts w:cs="Arial"/>
                <w:vanish/>
                <w:color w:val="000000" w:themeColor="text1"/>
                <w:sz w:val="16"/>
                <w:szCs w:val="14"/>
              </w:rPr>
              <w:t>Variant Conditions</w:t>
            </w:r>
          </w:p>
          <w:p w14:paraId="572E8E97" w14:textId="57EA809B" w:rsidR="000362BE" w:rsidRPr="00034921" w:rsidRDefault="000362BE" w:rsidP="00034921">
            <w:pPr>
              <w:pStyle w:val="ListParagraph"/>
              <w:numPr>
                <w:ilvl w:val="0"/>
                <w:numId w:val="27"/>
              </w:numPr>
              <w:rPr>
                <w:rFonts w:ascii="Arial" w:hAnsi="Arial" w:cs="Arial"/>
                <w:vanish/>
                <w:color w:val="000000" w:themeColor="text1"/>
                <w:sz w:val="16"/>
                <w:szCs w:val="14"/>
              </w:rPr>
            </w:pPr>
            <w:r w:rsidRPr="00034921">
              <w:rPr>
                <w:rFonts w:ascii="Arial" w:hAnsi="Arial" w:cs="Arial"/>
                <w:vanish/>
                <w:color w:val="000000" w:themeColor="text1"/>
                <w:sz w:val="16"/>
                <w:szCs w:val="14"/>
              </w:rPr>
              <w:t>Vehicle BEC Type</w:t>
            </w:r>
            <w:r w:rsidR="00034921" w:rsidRPr="00034921">
              <w:rPr>
                <w:rFonts w:ascii="Arial" w:hAnsi="Arial" w:cs="Arial"/>
                <w:vanish/>
                <w:color w:val="000000" w:themeColor="text1"/>
                <w:sz w:val="16"/>
                <w:szCs w:val="14"/>
              </w:rPr>
              <w:t xml:space="preserve"> [RHCD / Liftgate / Liftgate Glass / Decklid / Tailgate / PLG / PDG]</w:t>
            </w:r>
          </w:p>
          <w:p w14:paraId="43EB4FC4" w14:textId="77F77B43" w:rsidR="000362BE" w:rsidRPr="00034921" w:rsidRDefault="000362BE" w:rsidP="000362BE">
            <w:pPr>
              <w:rPr>
                <w:rFonts w:cs="Arial"/>
                <w:vanish/>
                <w:color w:val="000000" w:themeColor="text1"/>
                <w:sz w:val="16"/>
                <w:szCs w:val="14"/>
              </w:rPr>
            </w:pPr>
            <w:r w:rsidRPr="00034921">
              <w:rPr>
                <w:rFonts w:cs="Arial"/>
                <w:vanish/>
                <w:color w:val="000000" w:themeColor="text1"/>
                <w:sz w:val="16"/>
                <w:szCs w:val="14"/>
              </w:rPr>
              <w:t>Preconditions</w:t>
            </w:r>
          </w:p>
          <w:p w14:paraId="68063608" w14:textId="2FD7FDDD" w:rsidR="000362BE" w:rsidRPr="00034921" w:rsidRDefault="000362BE" w:rsidP="000362BE">
            <w:pPr>
              <w:pStyle w:val="ListParagraph"/>
              <w:numPr>
                <w:ilvl w:val="0"/>
                <w:numId w:val="26"/>
              </w:numPr>
              <w:rPr>
                <w:rFonts w:ascii="Arial" w:hAnsi="Arial" w:cs="Arial"/>
                <w:vanish/>
                <w:color w:val="000000" w:themeColor="text1"/>
                <w:sz w:val="16"/>
                <w:szCs w:val="14"/>
              </w:rPr>
            </w:pPr>
            <w:r w:rsidRPr="00034921">
              <w:rPr>
                <w:rFonts w:ascii="Arial" w:hAnsi="Arial" w:cs="Arial"/>
                <w:vanish/>
                <w:color w:val="000000" w:themeColor="text1"/>
                <w:sz w:val="16"/>
                <w:szCs w:val="14"/>
              </w:rPr>
              <w:t>Enhanced Trim Switch Inhibit Status (TBD)</w:t>
            </w:r>
          </w:p>
          <w:p w14:paraId="6C40AC6D" w14:textId="7E0D74ED" w:rsidR="000362BE" w:rsidRPr="008C7A05" w:rsidRDefault="000362BE" w:rsidP="008C7A05">
            <w:pPr>
              <w:pStyle w:val="ListParagraph"/>
              <w:rPr>
                <w:rFonts w:ascii="Arial" w:hAnsi="Arial" w:cs="Arial"/>
                <w:vanish/>
                <w:color w:val="000000" w:themeColor="text1"/>
                <w:sz w:val="16"/>
                <w:szCs w:val="14"/>
              </w:rPr>
            </w:pPr>
            <w:r w:rsidRPr="00034921">
              <w:rPr>
                <w:rFonts w:ascii="Arial" w:hAnsi="Arial" w:cs="Arial"/>
                <w:vanish/>
                <w:color w:val="000000" w:themeColor="text1"/>
                <w:sz w:val="16"/>
                <w:szCs w:val="14"/>
              </w:rPr>
              <w:t>(if ETSI is enabled)</w:t>
            </w:r>
            <w:r w:rsidR="008C7A05">
              <w:rPr>
                <w:rFonts w:ascii="Arial" w:hAnsi="Arial" w:cs="Arial"/>
                <w:vanish/>
                <w:color w:val="000000" w:themeColor="text1"/>
                <w:sz w:val="16"/>
                <w:szCs w:val="14"/>
              </w:rPr>
              <w:t xml:space="preserve"> </w:t>
            </w:r>
            <w:r w:rsidR="008C7A05" w:rsidRPr="008C7A05">
              <w:rPr>
                <w:rFonts w:ascii="Arial" w:hAnsi="Arial" w:cs="Arial"/>
                <w:vanish/>
                <w:color w:val="000000" w:themeColor="text1"/>
                <w:sz w:val="16"/>
                <w:szCs w:val="14"/>
              </w:rPr>
              <w:t>[active/inactive]</w:t>
            </w:r>
          </w:p>
          <w:p w14:paraId="4DB1B14A" w14:textId="73450DF7" w:rsidR="000362BE" w:rsidRPr="00034921" w:rsidRDefault="000362BE" w:rsidP="008C7A05">
            <w:pPr>
              <w:pStyle w:val="ListParagraph"/>
              <w:numPr>
                <w:ilvl w:val="0"/>
                <w:numId w:val="26"/>
              </w:numPr>
              <w:rPr>
                <w:rFonts w:ascii="Arial" w:hAnsi="Arial" w:cs="Arial"/>
                <w:vanish/>
                <w:color w:val="000000" w:themeColor="text1"/>
                <w:sz w:val="16"/>
                <w:szCs w:val="14"/>
              </w:rPr>
            </w:pPr>
            <w:r w:rsidRPr="00034921">
              <w:rPr>
                <w:rFonts w:ascii="Arial" w:hAnsi="Arial" w:cs="Arial"/>
                <w:vanish/>
                <w:color w:val="000000" w:themeColor="text1"/>
                <w:sz w:val="16"/>
                <w:szCs w:val="14"/>
              </w:rPr>
              <w:t>Any Door open</w:t>
            </w:r>
            <w:r w:rsidR="008C7A05">
              <w:rPr>
                <w:rFonts w:ascii="Arial" w:hAnsi="Arial" w:cs="Arial"/>
                <w:vanish/>
                <w:color w:val="000000" w:themeColor="text1"/>
                <w:sz w:val="16"/>
                <w:szCs w:val="14"/>
              </w:rPr>
              <w:t xml:space="preserve"> </w:t>
            </w:r>
            <w:r w:rsidR="008C7A05" w:rsidRPr="008C7A05">
              <w:rPr>
                <w:rFonts w:ascii="Arial" w:hAnsi="Arial" w:cs="Arial"/>
                <w:vanish/>
                <w:color w:val="000000" w:themeColor="text1"/>
                <w:sz w:val="16"/>
                <w:szCs w:val="14"/>
              </w:rPr>
              <w:t>[None / Decklid / Any Cabin Door]</w:t>
            </w:r>
          </w:p>
          <w:p w14:paraId="5E13F9E4" w14:textId="767798F6" w:rsidR="000362BE" w:rsidRDefault="000362BE" w:rsidP="008C7A05">
            <w:pPr>
              <w:pStyle w:val="ListParagraph"/>
              <w:numPr>
                <w:ilvl w:val="0"/>
                <w:numId w:val="26"/>
              </w:numPr>
              <w:rPr>
                <w:rFonts w:ascii="Arial" w:hAnsi="Arial" w:cs="Arial"/>
                <w:vanish/>
                <w:color w:val="000000" w:themeColor="text1"/>
                <w:sz w:val="16"/>
                <w:szCs w:val="14"/>
              </w:rPr>
            </w:pPr>
            <w:r w:rsidRPr="00034921">
              <w:rPr>
                <w:rFonts w:ascii="Arial" w:hAnsi="Arial" w:cs="Arial"/>
                <w:vanish/>
                <w:color w:val="000000" w:themeColor="text1"/>
                <w:sz w:val="16"/>
                <w:szCs w:val="14"/>
              </w:rPr>
              <w:t>Passive Key / PaaK Location</w:t>
            </w:r>
            <w:r w:rsidR="008C7A05">
              <w:rPr>
                <w:rFonts w:ascii="Arial" w:hAnsi="Arial" w:cs="Arial"/>
                <w:vanish/>
                <w:color w:val="000000" w:themeColor="text1"/>
                <w:sz w:val="16"/>
                <w:szCs w:val="14"/>
              </w:rPr>
              <w:t xml:space="preserve"> </w:t>
            </w:r>
            <w:r w:rsidR="008C7A05" w:rsidRPr="008C7A05">
              <w:rPr>
                <w:rFonts w:ascii="Arial" w:hAnsi="Arial" w:cs="Arial"/>
                <w:vanish/>
                <w:color w:val="000000" w:themeColor="text1"/>
                <w:sz w:val="16"/>
                <w:szCs w:val="14"/>
              </w:rPr>
              <w:t>[Cabin / Cargo]</w:t>
            </w:r>
          </w:p>
          <w:p w14:paraId="653403F6" w14:textId="73BE60FD" w:rsidR="008C7A05" w:rsidRDefault="008C7A05" w:rsidP="008C7A05">
            <w:pPr>
              <w:rPr>
                <w:rFonts w:cs="Arial"/>
                <w:vanish/>
                <w:color w:val="000000" w:themeColor="text1"/>
                <w:sz w:val="16"/>
                <w:szCs w:val="14"/>
              </w:rPr>
            </w:pPr>
            <w:r w:rsidRPr="008C7A05">
              <w:rPr>
                <w:rFonts w:cs="Arial"/>
                <w:vanish/>
                <w:color w:val="000000" w:themeColor="text1"/>
                <w:sz w:val="16"/>
                <w:szCs w:val="14"/>
              </w:rPr>
              <w:t>Keysearch Area</w:t>
            </w:r>
            <w:r>
              <w:rPr>
                <w:rFonts w:cs="Arial"/>
                <w:vanish/>
                <w:color w:val="000000" w:themeColor="text1"/>
                <w:sz w:val="16"/>
                <w:szCs w:val="14"/>
              </w:rPr>
              <w:t>:</w:t>
            </w:r>
          </w:p>
          <w:p w14:paraId="197443E1" w14:textId="77777777" w:rsidR="008C7A05" w:rsidRPr="008C7A05" w:rsidRDefault="008C7A05" w:rsidP="008C7A05">
            <w:pPr>
              <w:pStyle w:val="ListParagraph"/>
              <w:numPr>
                <w:ilvl w:val="0"/>
                <w:numId w:val="35"/>
              </w:numPr>
              <w:rPr>
                <w:rFonts w:ascii="Arial" w:hAnsi="Arial" w:cs="Arial"/>
                <w:vanish/>
                <w:color w:val="000000" w:themeColor="text1"/>
                <w:sz w:val="16"/>
                <w:szCs w:val="14"/>
              </w:rPr>
            </w:pPr>
            <w:r w:rsidRPr="008C7A05">
              <w:rPr>
                <w:rFonts w:cs="Arial"/>
                <w:vanish/>
                <w:color w:val="000000" w:themeColor="text1"/>
                <w:sz w:val="16"/>
                <w:szCs w:val="14"/>
              </w:rPr>
              <w:t>Whole Vehicle</w:t>
            </w:r>
            <w:r>
              <w:rPr>
                <w:rFonts w:cs="Arial"/>
                <w:vanish/>
                <w:color w:val="000000" w:themeColor="text1"/>
                <w:sz w:val="16"/>
                <w:szCs w:val="14"/>
              </w:rPr>
              <w:t xml:space="preserve"> </w:t>
            </w:r>
          </w:p>
          <w:p w14:paraId="699BAF36" w14:textId="5957D431" w:rsidR="008C7A05" w:rsidRPr="008C7A05" w:rsidRDefault="008C7A05" w:rsidP="008C7A05">
            <w:pPr>
              <w:pStyle w:val="ListParagraph"/>
              <w:numPr>
                <w:ilvl w:val="0"/>
                <w:numId w:val="35"/>
              </w:numPr>
              <w:rPr>
                <w:rFonts w:ascii="Arial" w:hAnsi="Arial" w:cs="Arial"/>
                <w:vanish/>
                <w:color w:val="000000" w:themeColor="text1"/>
                <w:sz w:val="16"/>
                <w:szCs w:val="14"/>
              </w:rPr>
            </w:pPr>
            <w:r w:rsidRPr="008C7A05">
              <w:rPr>
                <w:rFonts w:cs="Arial"/>
                <w:vanish/>
                <w:color w:val="000000" w:themeColor="text1"/>
                <w:sz w:val="16"/>
                <w:szCs w:val="14"/>
              </w:rPr>
              <w:t>Cargo</w:t>
            </w:r>
          </w:p>
          <w:p w14:paraId="33282FDE" w14:textId="77777777" w:rsidR="000362BE" w:rsidRPr="00034921" w:rsidRDefault="000362BE" w:rsidP="000362BE">
            <w:pPr>
              <w:rPr>
                <w:rFonts w:cs="Arial"/>
                <w:vanish/>
                <w:color w:val="000000" w:themeColor="text1"/>
                <w:sz w:val="16"/>
                <w:szCs w:val="14"/>
              </w:rPr>
            </w:pPr>
            <w:r w:rsidRPr="00034921">
              <w:rPr>
                <w:rFonts w:cs="Arial"/>
                <w:vanish/>
                <w:color w:val="000000" w:themeColor="text1"/>
                <w:sz w:val="16"/>
                <w:szCs w:val="14"/>
              </w:rPr>
              <w:t>Unlock Requests:</w:t>
            </w:r>
          </w:p>
          <w:p w14:paraId="27C12653" w14:textId="77777777" w:rsidR="000362BE" w:rsidRPr="00034921" w:rsidRDefault="000362BE" w:rsidP="000362BE">
            <w:pPr>
              <w:pStyle w:val="ListParagraph"/>
              <w:numPr>
                <w:ilvl w:val="0"/>
                <w:numId w:val="24"/>
              </w:numPr>
              <w:rPr>
                <w:rFonts w:ascii="Arial" w:hAnsi="Arial" w:cs="Arial"/>
                <w:vanish/>
                <w:color w:val="000000" w:themeColor="text1"/>
                <w:sz w:val="16"/>
                <w:szCs w:val="14"/>
              </w:rPr>
            </w:pPr>
            <w:r w:rsidRPr="00034921">
              <w:rPr>
                <w:rFonts w:ascii="Arial" w:hAnsi="Arial" w:cs="Arial"/>
                <w:vanish/>
                <w:color w:val="000000" w:themeColor="text1"/>
                <w:sz w:val="16"/>
                <w:szCs w:val="14"/>
              </w:rPr>
              <w:t>Unlock All</w:t>
            </w:r>
          </w:p>
          <w:p w14:paraId="6C4CE404" w14:textId="77777777" w:rsidR="000362BE" w:rsidRPr="00034921" w:rsidRDefault="000362BE" w:rsidP="000362BE">
            <w:pPr>
              <w:pStyle w:val="ListParagraph"/>
              <w:numPr>
                <w:ilvl w:val="0"/>
                <w:numId w:val="24"/>
              </w:numPr>
              <w:rPr>
                <w:rFonts w:ascii="Arial" w:hAnsi="Arial" w:cs="Arial"/>
                <w:vanish/>
                <w:color w:val="000000" w:themeColor="text1"/>
                <w:sz w:val="16"/>
                <w:szCs w:val="14"/>
              </w:rPr>
            </w:pPr>
            <w:r w:rsidRPr="00034921">
              <w:rPr>
                <w:rFonts w:ascii="Arial" w:hAnsi="Arial" w:cs="Arial"/>
                <w:vanish/>
                <w:color w:val="000000" w:themeColor="text1"/>
                <w:sz w:val="16"/>
                <w:szCs w:val="14"/>
              </w:rPr>
              <w:t>Unlock &amp; Release Decklid</w:t>
            </w:r>
          </w:p>
          <w:p w14:paraId="2F458837" w14:textId="2F18FA73" w:rsidR="00380B3C" w:rsidRPr="00034921" w:rsidRDefault="000362BE" w:rsidP="000362BE">
            <w:pPr>
              <w:pStyle w:val="ListParagraph"/>
              <w:numPr>
                <w:ilvl w:val="0"/>
                <w:numId w:val="24"/>
              </w:numPr>
              <w:rPr>
                <w:rFonts w:ascii="Arial" w:hAnsi="Arial" w:cs="Arial"/>
                <w:vanish/>
                <w:color w:val="000000" w:themeColor="text1"/>
                <w:sz w:val="16"/>
                <w:szCs w:val="14"/>
              </w:rPr>
            </w:pPr>
            <w:r w:rsidRPr="00034921">
              <w:rPr>
                <w:rFonts w:ascii="Arial" w:hAnsi="Arial" w:cs="Arial"/>
                <w:vanish/>
                <w:color w:val="000000" w:themeColor="text1"/>
                <w:sz w:val="16"/>
                <w:szCs w:val="14"/>
              </w:rPr>
              <w:t>Stop/ Enable &amp; Release PLG/ PDL</w:t>
            </w:r>
          </w:p>
        </w:tc>
      </w:tr>
      <w:tr w:rsidR="00380B3C" w:rsidRPr="0060165D" w14:paraId="15E58F4E" w14:textId="77777777" w:rsidTr="00380B3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E37119" w14:textId="77777777" w:rsidR="00380B3C" w:rsidRPr="0060165D" w:rsidRDefault="00380B3C" w:rsidP="00380B3C">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76B642" w14:textId="77777777" w:rsidR="00380B3C" w:rsidRPr="0060165D" w:rsidRDefault="00380B3C" w:rsidP="00380B3C">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3AC449" w14:textId="77777777" w:rsidR="00380B3C" w:rsidRPr="0060165D" w:rsidRDefault="00380B3C" w:rsidP="00380B3C">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891B35" w14:textId="02AF5A83" w:rsidR="00380B3C" w:rsidRPr="0060165D" w:rsidRDefault="004420C9" w:rsidP="00380B3C">
            <w:pPr>
              <w:ind w:left="141"/>
              <w:rPr>
                <w:rFonts w:cs="Arial"/>
                <w:vanish/>
                <w:color w:val="000000" w:themeColor="text1"/>
                <w:sz w:val="16"/>
                <w:szCs w:val="14"/>
              </w:rPr>
            </w:pPr>
            <w:r>
              <w:rPr>
                <w:rFonts w:cs="Arial"/>
                <w:vanish/>
                <w:color w:val="000000" w:themeColor="text1"/>
                <w:sz w:val="16"/>
                <w:szCs w:val="14"/>
              </w:rPr>
              <w:t>Ahmet Cinar</w:t>
            </w:r>
          </w:p>
        </w:tc>
      </w:tr>
      <w:tr w:rsidR="00380B3C" w:rsidRPr="0060165D" w14:paraId="5ADF9AC5" w14:textId="77777777" w:rsidTr="00380B3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B76F04" w14:textId="77777777" w:rsidR="00380B3C" w:rsidRPr="0060165D" w:rsidRDefault="00380B3C" w:rsidP="00380B3C">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2AB176" w14:textId="77777777" w:rsidR="00380B3C" w:rsidRPr="0060165D" w:rsidRDefault="00380B3C" w:rsidP="00380B3C">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E6E0DE" w14:textId="77777777" w:rsidR="00380B3C" w:rsidRPr="0060165D" w:rsidRDefault="00380B3C" w:rsidP="00380B3C">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4D9F28" w14:textId="77777777" w:rsidR="00380B3C" w:rsidRPr="001F0889" w:rsidRDefault="00380B3C" w:rsidP="00380B3C">
            <w:pPr>
              <w:ind w:left="141"/>
              <w:rPr>
                <w:rFonts w:cs="Arial"/>
                <w:vanish/>
                <w:color w:val="000000" w:themeColor="text1"/>
                <w:sz w:val="16"/>
                <w:szCs w:val="14"/>
              </w:rPr>
            </w:pPr>
          </w:p>
        </w:tc>
      </w:tr>
      <w:tr w:rsidR="00380B3C" w:rsidRPr="0060165D" w14:paraId="5D3CD5D0" w14:textId="77777777" w:rsidTr="00380B3C">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415E38" w14:textId="77777777" w:rsidR="00380B3C" w:rsidRPr="0060165D" w:rsidRDefault="00380B3C" w:rsidP="00380B3C">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729148849"/>
            <w:placeholder>
              <w:docPart w:val="0F7FAD314CED448F898BEBF48D0C6CA6"/>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C85E57" w14:textId="65094D52" w:rsidR="00380B3C" w:rsidRPr="0060165D" w:rsidRDefault="004420C9" w:rsidP="00380B3C">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D7FAD6" w14:textId="77777777" w:rsidR="00380B3C" w:rsidRPr="0060165D" w:rsidRDefault="00380B3C" w:rsidP="00380B3C">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678115396"/>
            <w:placeholder>
              <w:docPart w:val="9C1E9B0355284DC994B23C2CFF465AF2"/>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BEA54F" w14:textId="6F5B1F1F" w:rsidR="00380B3C" w:rsidRPr="0060165D" w:rsidRDefault="004420C9" w:rsidP="00380B3C">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D878B4" w14:textId="77777777" w:rsidR="00380B3C" w:rsidRPr="0060165D" w:rsidRDefault="00380B3C" w:rsidP="00380B3C">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2037460725"/>
            <w:placeholder>
              <w:docPart w:val="D0251189220B4565B705CD924ABEF162"/>
            </w:placeholde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9B6349" w14:textId="40F95D5D" w:rsidR="00380B3C" w:rsidRPr="0060165D" w:rsidRDefault="004420C9" w:rsidP="00380B3C">
                <w:pPr>
                  <w:ind w:left="141"/>
                  <w:rPr>
                    <w:rFonts w:cs="Arial"/>
                    <w:vanish/>
                    <w:color w:val="000000" w:themeColor="text1"/>
                    <w:sz w:val="16"/>
                    <w:szCs w:val="14"/>
                  </w:rPr>
                </w:pPr>
                <w:r>
                  <w:rPr>
                    <w:rFonts w:cs="Arial"/>
                    <w:vanish/>
                    <w:color w:val="000000" w:themeColor="text1"/>
                    <w:sz w:val="16"/>
                    <w:szCs w:val="14"/>
                  </w:rPr>
                  <w:t>Draft</w:t>
                </w:r>
              </w:p>
            </w:tc>
          </w:sdtContent>
        </w:sdt>
      </w:tr>
      <w:tr w:rsidR="00380B3C" w:rsidRPr="00D90A13" w14:paraId="3BBFF18C" w14:textId="77777777" w:rsidTr="00380B3C">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E374CB" w14:textId="77777777" w:rsidR="00380B3C" w:rsidRPr="001E7824" w:rsidRDefault="00A536D5" w:rsidP="00380B3C">
            <w:pPr>
              <w:rPr>
                <w:rFonts w:cs="Arial"/>
                <w:bCs/>
                <w:vanish/>
                <w:color w:val="808080" w:themeColor="background1" w:themeShade="80"/>
                <w:sz w:val="16"/>
                <w:szCs w:val="14"/>
              </w:rPr>
            </w:pPr>
            <w:hyperlink r:id="rId49" w:history="1">
              <w:r w:rsidR="00380B3C">
                <w:rPr>
                  <w:rStyle w:val="Hyperlink"/>
                  <w:rFonts w:cs="Arial"/>
                  <w:bCs/>
                  <w:vanish/>
                  <w:sz w:val="16"/>
                  <w:szCs w:val="14"/>
                </w:rPr>
                <w:t>Req. Template</w:t>
              </w:r>
            </w:hyperlink>
            <w:r w:rsidR="00380B3C"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043643" w14:textId="77777777" w:rsidR="00380B3C" w:rsidRPr="001E7824" w:rsidRDefault="00380B3C" w:rsidP="00380B3C">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A269C1" w14:textId="77777777" w:rsidR="00380B3C" w:rsidRPr="009B56B1" w:rsidRDefault="00380B3C" w:rsidP="00380B3C">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1EECB70A" w14:textId="40692938" w:rsidR="00C639F1" w:rsidRDefault="00C639F1" w:rsidP="00C639F1">
      <w:pPr>
        <w:rPr>
          <w:rFonts w:cs="Arial"/>
        </w:rPr>
      </w:pPr>
    </w:p>
    <w:p w14:paraId="2E2E6541" w14:textId="3E6417BC" w:rsidR="00881D7E" w:rsidRDefault="00881D7E" w:rsidP="00881D7E">
      <w:pPr>
        <w:pStyle w:val="Heading3"/>
        <w:tabs>
          <w:tab w:val="num" w:pos="851"/>
        </w:tabs>
        <w:ind w:left="851" w:hanging="851"/>
      </w:pPr>
      <w:bookmarkStart w:id="147" w:name="_Toc7079861"/>
      <w:bookmarkStart w:id="148" w:name="_Toc6299990"/>
      <w:r>
        <w:t>Interaction with other Features</w:t>
      </w:r>
      <w:bookmarkEnd w:id="147"/>
    </w:p>
    <w:p w14:paraId="5AA2110F" w14:textId="77777777" w:rsidR="00881D7E" w:rsidRDefault="00881D7E" w:rsidP="00881D7E">
      <w:pPr>
        <w:pStyle w:val="Heading4"/>
        <w:tabs>
          <w:tab w:val="clear" w:pos="3064"/>
          <w:tab w:val="num" w:pos="2215"/>
        </w:tabs>
        <w:ind w:left="1135" w:hanging="964"/>
      </w:pPr>
      <w:r w:rsidRPr="00A95CA6">
        <w:t>Personalization</w:t>
      </w:r>
    </w:p>
    <w:p w14:paraId="1F654905" w14:textId="1DED7552" w:rsidR="00EE1477" w:rsidRPr="0017445F" w:rsidRDefault="00EE1477" w:rsidP="00EE1477">
      <w:pPr>
        <w:pStyle w:val="RERequirement"/>
        <w:shd w:val="clear" w:color="auto" w:fill="F2F2F2" w:themeFill="background1" w:themeFillShade="F2"/>
      </w:pPr>
      <w:r w:rsidRPr="0017445F">
        <w:t>###</w:t>
      </w:r>
      <w:bookmarkStart w:id="149" w:name="R_F_00002_ID__Cabin_All_Unlock__Enable_A"/>
      <w:r>
        <w:t>R_F_SUL_00002</w:t>
      </w:r>
      <w:bookmarkEnd w:id="149"/>
      <w:r>
        <w:t>### Personalization of Smart Unlock Ignition</w:t>
      </w:r>
    </w:p>
    <w:p w14:paraId="0BAF185D" w14:textId="6417FE5E" w:rsidR="00EE1477" w:rsidRPr="00C66B68" w:rsidRDefault="00EE1477" w:rsidP="00EE1477">
      <w:pPr>
        <w:rPr>
          <w:rFonts w:cs="Arial"/>
        </w:rPr>
      </w:pPr>
      <w:r w:rsidRPr="00EE1477">
        <w:rPr>
          <w:rFonts w:cs="Arial"/>
        </w:rPr>
        <w:t>The Feature Smart Unlock Ignition shall not be personalizable by any user</w:t>
      </w:r>
    </w:p>
    <w:p w14:paraId="57466F91" w14:textId="77777777" w:rsidR="00EE1477" w:rsidRPr="00C66B68" w:rsidRDefault="00EE1477" w:rsidP="00EE1477">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EE1477" w:rsidRPr="00D90A13" w14:paraId="6FF9C3D9" w14:textId="77777777" w:rsidTr="001B665D">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32E7F7" w14:textId="77777777" w:rsidR="00EE1477" w:rsidRPr="001E7824" w:rsidRDefault="00EE1477" w:rsidP="001B665D">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R_F_SUL_00002</w:t>
            </w:r>
            <w:r w:rsidRPr="001E7824">
              <w:rPr>
                <w:rFonts w:cs="Arial"/>
                <w:bCs/>
                <w:vanish/>
                <w:color w:val="808080" w:themeColor="background1" w:themeShade="80"/>
                <w:sz w:val="16"/>
                <w:szCs w:val="14"/>
              </w:rPr>
              <w:t>###</w:t>
            </w:r>
          </w:p>
        </w:tc>
      </w:tr>
      <w:tr w:rsidR="00EE1477" w:rsidRPr="0060165D" w14:paraId="0351598D"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DB42DB" w14:textId="77777777" w:rsidR="00EE1477" w:rsidRPr="0060165D" w:rsidRDefault="00EE1477" w:rsidP="001B665D">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A0C279" w14:textId="77777777" w:rsidR="00EE1477" w:rsidRPr="0060165D" w:rsidRDefault="00EE1477" w:rsidP="001B665D">
            <w:pPr>
              <w:rPr>
                <w:rFonts w:cs="Arial"/>
                <w:vanish/>
                <w:color w:val="000000" w:themeColor="text1"/>
                <w:sz w:val="16"/>
                <w:szCs w:val="14"/>
              </w:rPr>
            </w:pPr>
          </w:p>
        </w:tc>
      </w:tr>
      <w:tr w:rsidR="00EE1477" w:rsidRPr="0060165D" w14:paraId="568DE325"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E53589" w14:textId="77777777" w:rsidR="00EE1477" w:rsidRPr="0060165D" w:rsidRDefault="00EE1477" w:rsidP="001B665D">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3B545" w14:textId="77777777" w:rsidR="00EE1477" w:rsidRPr="0060165D" w:rsidRDefault="00EE1477" w:rsidP="001B665D">
            <w:pPr>
              <w:rPr>
                <w:rFonts w:cs="Arial"/>
                <w:vanish/>
                <w:color w:val="000000" w:themeColor="text1"/>
                <w:sz w:val="16"/>
                <w:szCs w:val="14"/>
              </w:rPr>
            </w:pPr>
          </w:p>
        </w:tc>
      </w:tr>
      <w:tr w:rsidR="00EE1477" w:rsidRPr="0060165D" w14:paraId="246E7D30"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4FDC6F" w14:textId="77777777" w:rsidR="00EE1477" w:rsidRPr="0060165D" w:rsidRDefault="00EE1477" w:rsidP="001B665D">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C84792" w14:textId="77777777" w:rsidR="00EE1477" w:rsidRPr="0060165D" w:rsidRDefault="00EE1477" w:rsidP="001B665D">
            <w:pPr>
              <w:rPr>
                <w:rFonts w:cs="Arial"/>
                <w:vanish/>
                <w:color w:val="000000" w:themeColor="text1"/>
                <w:sz w:val="16"/>
                <w:szCs w:val="14"/>
              </w:rPr>
            </w:pPr>
          </w:p>
        </w:tc>
      </w:tr>
      <w:tr w:rsidR="00EE1477" w:rsidRPr="0060165D" w14:paraId="1396D129"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C5696A" w14:textId="77777777" w:rsidR="00EE1477" w:rsidRPr="0060165D" w:rsidRDefault="00EE1477" w:rsidP="00EE1477">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69CC37" w14:textId="77777777" w:rsidR="00EE1477" w:rsidRPr="0060165D" w:rsidRDefault="00EE1477" w:rsidP="00EE1477">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CC4979" w14:textId="77777777" w:rsidR="00EE1477" w:rsidRPr="0060165D" w:rsidRDefault="00EE1477" w:rsidP="00EE1477">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2B8B97" w14:textId="26FDF414" w:rsidR="00EE1477" w:rsidRPr="0060165D" w:rsidRDefault="00EE1477" w:rsidP="00EE1477">
            <w:pPr>
              <w:ind w:left="141"/>
              <w:rPr>
                <w:rFonts w:cs="Arial"/>
                <w:vanish/>
                <w:color w:val="000000" w:themeColor="text1"/>
                <w:sz w:val="16"/>
                <w:szCs w:val="14"/>
              </w:rPr>
            </w:pPr>
            <w:r>
              <w:rPr>
                <w:rFonts w:cs="Arial"/>
                <w:vanish/>
                <w:color w:val="000000" w:themeColor="text1"/>
                <w:sz w:val="16"/>
                <w:szCs w:val="14"/>
              </w:rPr>
              <w:t>Ahmet Cinar</w:t>
            </w:r>
          </w:p>
        </w:tc>
      </w:tr>
      <w:tr w:rsidR="00EE1477" w:rsidRPr="0060165D" w14:paraId="48607269"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E2D94E" w14:textId="77777777" w:rsidR="00EE1477" w:rsidRPr="0060165D" w:rsidRDefault="00EE1477" w:rsidP="00EE1477">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73CC8" w14:textId="77777777" w:rsidR="00EE1477" w:rsidRPr="0060165D" w:rsidRDefault="00EE1477" w:rsidP="00EE1477">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A3AE61" w14:textId="77777777" w:rsidR="00EE1477" w:rsidRPr="0060165D" w:rsidRDefault="00EE1477" w:rsidP="00EE1477">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65A465" w14:textId="77777777" w:rsidR="00EE1477" w:rsidRPr="001F0889" w:rsidRDefault="00EE1477" w:rsidP="00EE1477">
            <w:pPr>
              <w:ind w:left="141"/>
              <w:rPr>
                <w:rFonts w:cs="Arial"/>
                <w:vanish/>
                <w:color w:val="000000" w:themeColor="text1"/>
                <w:sz w:val="16"/>
                <w:szCs w:val="14"/>
              </w:rPr>
            </w:pPr>
          </w:p>
        </w:tc>
      </w:tr>
      <w:tr w:rsidR="00EE1477" w:rsidRPr="0060165D" w14:paraId="474AEDC5" w14:textId="77777777" w:rsidTr="001B665D">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11F711" w14:textId="77777777" w:rsidR="00EE1477" w:rsidRPr="0060165D" w:rsidRDefault="00EE1477" w:rsidP="00EE1477">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257128472"/>
            <w:placeholder>
              <w:docPart w:val="B17DC44464C54E8AB244FBFC769EA274"/>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40279C" w14:textId="20484D89" w:rsidR="00EE1477" w:rsidRPr="0060165D" w:rsidRDefault="00EE1477" w:rsidP="00EE1477">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3C5CC0" w14:textId="77777777" w:rsidR="00EE1477" w:rsidRPr="0060165D" w:rsidRDefault="00EE1477" w:rsidP="00EE1477">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784423631"/>
            <w:placeholder>
              <w:docPart w:val="4624437BEA9140DAAB07B1B45D6CE58F"/>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BED365" w14:textId="7E7A8FBE" w:rsidR="00EE1477" w:rsidRPr="0060165D" w:rsidRDefault="00EE1477" w:rsidP="00EE1477">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C09286" w14:textId="77777777" w:rsidR="00EE1477" w:rsidRPr="0060165D" w:rsidRDefault="00EE1477" w:rsidP="00EE1477">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174414192"/>
            <w:placeholder>
              <w:docPart w:val="F585833FCB3B45938CE0AD14A30F5FBD"/>
            </w:placeholde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C1FE70" w14:textId="09010ED6" w:rsidR="00EE1477" w:rsidRPr="0060165D" w:rsidRDefault="00EE1477" w:rsidP="00EE1477">
                <w:pPr>
                  <w:ind w:left="141"/>
                  <w:rPr>
                    <w:rFonts w:cs="Arial"/>
                    <w:vanish/>
                    <w:color w:val="000000" w:themeColor="text1"/>
                    <w:sz w:val="16"/>
                    <w:szCs w:val="14"/>
                  </w:rPr>
                </w:pPr>
                <w:r>
                  <w:rPr>
                    <w:rFonts w:cs="Arial"/>
                    <w:vanish/>
                    <w:color w:val="000000" w:themeColor="text1"/>
                    <w:sz w:val="16"/>
                    <w:szCs w:val="14"/>
                  </w:rPr>
                  <w:t>Draft</w:t>
                </w:r>
              </w:p>
            </w:tc>
          </w:sdtContent>
        </w:sdt>
      </w:tr>
      <w:tr w:rsidR="00EE1477" w:rsidRPr="00D90A13" w14:paraId="446559BE" w14:textId="77777777" w:rsidTr="001B665D">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908BAA" w14:textId="77777777" w:rsidR="00EE1477" w:rsidRPr="001E7824" w:rsidRDefault="00A536D5" w:rsidP="00EE1477">
            <w:pPr>
              <w:rPr>
                <w:rFonts w:cs="Arial"/>
                <w:bCs/>
                <w:vanish/>
                <w:color w:val="808080" w:themeColor="background1" w:themeShade="80"/>
                <w:sz w:val="16"/>
                <w:szCs w:val="14"/>
              </w:rPr>
            </w:pPr>
            <w:hyperlink r:id="rId50" w:history="1">
              <w:r w:rsidR="00EE1477">
                <w:rPr>
                  <w:rStyle w:val="Hyperlink"/>
                  <w:rFonts w:cs="Arial"/>
                  <w:bCs/>
                  <w:vanish/>
                  <w:sz w:val="16"/>
                  <w:szCs w:val="14"/>
                </w:rPr>
                <w:t>Req. Template</w:t>
              </w:r>
            </w:hyperlink>
            <w:r w:rsidR="00EE1477"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4ABE37" w14:textId="77777777" w:rsidR="00EE1477" w:rsidRPr="001E7824" w:rsidRDefault="00EE1477" w:rsidP="00EE1477">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702C6F" w14:textId="77777777" w:rsidR="00EE1477" w:rsidRPr="009B56B1" w:rsidRDefault="00EE1477" w:rsidP="00EE1477">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7F30A96F" w14:textId="77777777" w:rsidR="00EE1477" w:rsidRPr="00C66B68" w:rsidRDefault="00EE1477" w:rsidP="00EE1477">
      <w:pPr>
        <w:rPr>
          <w:rFonts w:cs="Arial"/>
        </w:rPr>
      </w:pPr>
    </w:p>
    <w:p w14:paraId="08E0F83F" w14:textId="77777777" w:rsidR="00EE1477" w:rsidRDefault="00EE1477" w:rsidP="00EE1477">
      <w:pPr>
        <w:rPr>
          <w:rFonts w:cs="Arial"/>
        </w:rPr>
      </w:pPr>
    </w:p>
    <w:p w14:paraId="522ED69B" w14:textId="58F13C9F" w:rsidR="00EE1477" w:rsidRPr="0017445F" w:rsidRDefault="00EE1477" w:rsidP="00EE1477">
      <w:pPr>
        <w:pStyle w:val="RERequirement"/>
        <w:shd w:val="clear" w:color="auto" w:fill="F2F2F2" w:themeFill="background1" w:themeFillShade="F2"/>
      </w:pPr>
      <w:r w:rsidRPr="0017445F">
        <w:t>###</w:t>
      </w:r>
      <w:bookmarkStart w:id="150" w:name="R_F_00003_ID__Cabin_Front_Unlock__Enable"/>
      <w:r>
        <w:t>R_F_SUL_00003</w:t>
      </w:r>
      <w:bookmarkEnd w:id="150"/>
      <w:r w:rsidRPr="0017445F">
        <w:t xml:space="preserve">### </w:t>
      </w:r>
      <w:r>
        <w:t>Personalization of Smart Unlock Door Open</w:t>
      </w:r>
    </w:p>
    <w:p w14:paraId="4DFD2160" w14:textId="77777777" w:rsidR="00EE1477" w:rsidRDefault="00EE1477" w:rsidP="00EE1477">
      <w:r>
        <w:t>The Feature Smart Unlock Door Open</w:t>
      </w:r>
      <w:r w:rsidRPr="00953843">
        <w:t xml:space="preserve"> </w:t>
      </w:r>
      <w:r>
        <w:t xml:space="preserve">shall not be personalizable by any user. </w:t>
      </w:r>
    </w:p>
    <w:p w14:paraId="1A340796" w14:textId="77777777" w:rsidR="00EE1477" w:rsidRPr="00C66B68" w:rsidRDefault="00EE1477" w:rsidP="00EE1477">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EE1477" w:rsidRPr="00D90A13" w14:paraId="679FD1C0" w14:textId="77777777" w:rsidTr="001B665D">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13CCAC" w14:textId="77777777" w:rsidR="00EE1477" w:rsidRPr="001E7824" w:rsidRDefault="00EE1477" w:rsidP="001B665D">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R_F_SUL_00003</w:t>
            </w:r>
            <w:r w:rsidRPr="001E7824">
              <w:rPr>
                <w:rFonts w:cs="Arial"/>
                <w:bCs/>
                <w:vanish/>
                <w:color w:val="808080" w:themeColor="background1" w:themeShade="80"/>
                <w:sz w:val="16"/>
                <w:szCs w:val="14"/>
              </w:rPr>
              <w:t>###</w:t>
            </w:r>
          </w:p>
        </w:tc>
      </w:tr>
      <w:tr w:rsidR="00EE1477" w:rsidRPr="0060165D" w14:paraId="73175B49"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3EA8D5" w14:textId="77777777" w:rsidR="00EE1477" w:rsidRPr="0060165D" w:rsidRDefault="00EE1477" w:rsidP="001B665D">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DFFDC5" w14:textId="77777777" w:rsidR="00EE1477" w:rsidRPr="0060165D" w:rsidRDefault="00EE1477" w:rsidP="001B665D">
            <w:pPr>
              <w:rPr>
                <w:rFonts w:cs="Arial"/>
                <w:vanish/>
                <w:color w:val="000000" w:themeColor="text1"/>
                <w:sz w:val="16"/>
                <w:szCs w:val="14"/>
              </w:rPr>
            </w:pPr>
          </w:p>
        </w:tc>
      </w:tr>
      <w:tr w:rsidR="00EE1477" w:rsidRPr="0060165D" w14:paraId="0153227E"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15EEF0" w14:textId="77777777" w:rsidR="00EE1477" w:rsidRPr="0060165D" w:rsidRDefault="00EE1477" w:rsidP="001B665D">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7C4AEB" w14:textId="77777777" w:rsidR="00EE1477" w:rsidRPr="0060165D" w:rsidRDefault="00EE1477" w:rsidP="001B665D">
            <w:pPr>
              <w:rPr>
                <w:rFonts w:cs="Arial"/>
                <w:vanish/>
                <w:color w:val="000000" w:themeColor="text1"/>
                <w:sz w:val="16"/>
                <w:szCs w:val="14"/>
              </w:rPr>
            </w:pPr>
          </w:p>
        </w:tc>
      </w:tr>
      <w:tr w:rsidR="00EE1477" w:rsidRPr="0060165D" w14:paraId="25F6BAEC"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5EFED5" w14:textId="77777777" w:rsidR="00EE1477" w:rsidRPr="0060165D" w:rsidRDefault="00EE1477" w:rsidP="001B665D">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632105" w14:textId="77777777" w:rsidR="00EE1477" w:rsidRPr="0060165D" w:rsidRDefault="00EE1477" w:rsidP="001B665D">
            <w:pPr>
              <w:rPr>
                <w:rFonts w:cs="Arial"/>
                <w:vanish/>
                <w:color w:val="000000" w:themeColor="text1"/>
                <w:sz w:val="16"/>
                <w:szCs w:val="14"/>
              </w:rPr>
            </w:pPr>
          </w:p>
        </w:tc>
      </w:tr>
      <w:tr w:rsidR="00EE1477" w:rsidRPr="0060165D" w14:paraId="0F7024A0"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6DBE30" w14:textId="77777777" w:rsidR="00EE1477" w:rsidRPr="0060165D" w:rsidRDefault="00EE1477" w:rsidP="00EE1477">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5F1BB" w14:textId="77777777" w:rsidR="00EE1477" w:rsidRPr="0060165D" w:rsidRDefault="00EE1477" w:rsidP="00EE1477">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B778E9" w14:textId="77777777" w:rsidR="00EE1477" w:rsidRPr="0060165D" w:rsidRDefault="00EE1477" w:rsidP="00EE1477">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A664A7" w14:textId="66447EB2" w:rsidR="00EE1477" w:rsidRPr="0060165D" w:rsidRDefault="00EE1477" w:rsidP="00EE1477">
            <w:pPr>
              <w:ind w:left="141"/>
              <w:rPr>
                <w:rFonts w:cs="Arial"/>
                <w:vanish/>
                <w:color w:val="000000" w:themeColor="text1"/>
                <w:sz w:val="16"/>
                <w:szCs w:val="14"/>
              </w:rPr>
            </w:pPr>
            <w:r>
              <w:rPr>
                <w:rFonts w:cs="Arial"/>
                <w:vanish/>
                <w:color w:val="000000" w:themeColor="text1"/>
                <w:sz w:val="16"/>
                <w:szCs w:val="14"/>
              </w:rPr>
              <w:t>Ahmet Cinar</w:t>
            </w:r>
          </w:p>
        </w:tc>
      </w:tr>
      <w:tr w:rsidR="00EE1477" w:rsidRPr="0060165D" w14:paraId="4C78A144"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39CC50" w14:textId="77777777" w:rsidR="00EE1477" w:rsidRPr="0060165D" w:rsidRDefault="00EE1477" w:rsidP="00EE1477">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601020" w14:textId="77777777" w:rsidR="00EE1477" w:rsidRPr="0060165D" w:rsidRDefault="00EE1477" w:rsidP="00EE1477">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576726" w14:textId="77777777" w:rsidR="00EE1477" w:rsidRPr="0060165D" w:rsidRDefault="00EE1477" w:rsidP="00EE1477">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1D209A" w14:textId="77777777" w:rsidR="00EE1477" w:rsidRPr="001F0889" w:rsidRDefault="00EE1477" w:rsidP="00EE1477">
            <w:pPr>
              <w:ind w:left="141"/>
              <w:rPr>
                <w:rFonts w:cs="Arial"/>
                <w:vanish/>
                <w:color w:val="000000" w:themeColor="text1"/>
                <w:sz w:val="16"/>
                <w:szCs w:val="14"/>
              </w:rPr>
            </w:pPr>
          </w:p>
        </w:tc>
      </w:tr>
      <w:tr w:rsidR="00EE1477" w:rsidRPr="0060165D" w14:paraId="250075E7" w14:textId="77777777" w:rsidTr="001B665D">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CF8811" w14:textId="77777777" w:rsidR="00EE1477" w:rsidRPr="0060165D" w:rsidRDefault="00EE1477" w:rsidP="00EE1477">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372003781"/>
            <w:placeholder>
              <w:docPart w:val="ED1C209E5ED8454B9B8B1F14F990A89A"/>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A3D044" w14:textId="1C22A323" w:rsidR="00EE1477" w:rsidRPr="0060165D" w:rsidRDefault="00EE1477" w:rsidP="00EE1477">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797D3F" w14:textId="77777777" w:rsidR="00EE1477" w:rsidRPr="0060165D" w:rsidRDefault="00EE1477" w:rsidP="00EE1477">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180967168"/>
            <w:placeholder>
              <w:docPart w:val="A80396CD6EBF4A22B7888B22BDBC679F"/>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C6AABC" w14:textId="36E69E6C" w:rsidR="00EE1477" w:rsidRPr="0060165D" w:rsidRDefault="00EE1477" w:rsidP="00EE1477">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90C7C3" w14:textId="77777777" w:rsidR="00EE1477" w:rsidRPr="0060165D" w:rsidRDefault="00EE1477" w:rsidP="00EE1477">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946722110"/>
            <w:placeholder>
              <w:docPart w:val="623DF18734F647DA8FC6F17381BD3C35"/>
            </w:placeholde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4C5908" w14:textId="0F8DB8EA" w:rsidR="00EE1477" w:rsidRPr="0060165D" w:rsidRDefault="00EE1477" w:rsidP="00EE1477">
                <w:pPr>
                  <w:ind w:left="141"/>
                  <w:rPr>
                    <w:rFonts w:cs="Arial"/>
                    <w:vanish/>
                    <w:color w:val="000000" w:themeColor="text1"/>
                    <w:sz w:val="16"/>
                    <w:szCs w:val="14"/>
                  </w:rPr>
                </w:pPr>
                <w:r>
                  <w:rPr>
                    <w:rFonts w:cs="Arial"/>
                    <w:vanish/>
                    <w:color w:val="000000" w:themeColor="text1"/>
                    <w:sz w:val="16"/>
                    <w:szCs w:val="14"/>
                  </w:rPr>
                  <w:t>Draft</w:t>
                </w:r>
              </w:p>
            </w:tc>
          </w:sdtContent>
        </w:sdt>
      </w:tr>
      <w:tr w:rsidR="00EE1477" w:rsidRPr="00D90A13" w14:paraId="735A42E3" w14:textId="77777777" w:rsidTr="001B665D">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B7EB46" w14:textId="77777777" w:rsidR="00EE1477" w:rsidRPr="001E7824" w:rsidRDefault="00A536D5" w:rsidP="00EE1477">
            <w:pPr>
              <w:rPr>
                <w:rFonts w:cs="Arial"/>
                <w:bCs/>
                <w:vanish/>
                <w:color w:val="808080" w:themeColor="background1" w:themeShade="80"/>
                <w:sz w:val="16"/>
                <w:szCs w:val="14"/>
              </w:rPr>
            </w:pPr>
            <w:hyperlink r:id="rId51" w:history="1">
              <w:r w:rsidR="00EE1477">
                <w:rPr>
                  <w:rStyle w:val="Hyperlink"/>
                  <w:rFonts w:cs="Arial"/>
                  <w:bCs/>
                  <w:vanish/>
                  <w:sz w:val="16"/>
                  <w:szCs w:val="14"/>
                </w:rPr>
                <w:t>Req. Template</w:t>
              </w:r>
            </w:hyperlink>
            <w:r w:rsidR="00EE1477"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C9936E" w14:textId="77777777" w:rsidR="00EE1477" w:rsidRPr="001E7824" w:rsidRDefault="00EE1477" w:rsidP="00EE1477">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29A2E0" w14:textId="77777777" w:rsidR="00EE1477" w:rsidRPr="009B56B1" w:rsidRDefault="00EE1477" w:rsidP="00EE1477">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68C504A9" w14:textId="77777777" w:rsidR="00EE1477" w:rsidRPr="00C66B68" w:rsidRDefault="00EE1477" w:rsidP="00EE1477">
      <w:pPr>
        <w:rPr>
          <w:rFonts w:cs="Arial"/>
        </w:rPr>
      </w:pPr>
    </w:p>
    <w:p w14:paraId="6A9E86FB" w14:textId="77777777" w:rsidR="00EE1477" w:rsidRDefault="00EE1477" w:rsidP="00EE1477">
      <w:pPr>
        <w:rPr>
          <w:rFonts w:cs="Arial"/>
        </w:rPr>
      </w:pPr>
    </w:p>
    <w:p w14:paraId="5EAD374E" w14:textId="2EC9CE50" w:rsidR="00EE1477" w:rsidRPr="0017445F" w:rsidRDefault="00EE1477" w:rsidP="00EE1477">
      <w:pPr>
        <w:pStyle w:val="RERequirement"/>
        <w:shd w:val="clear" w:color="auto" w:fill="F2F2F2" w:themeFill="background1" w:themeFillShade="F2"/>
      </w:pPr>
      <w:r w:rsidRPr="0017445F">
        <w:t>###</w:t>
      </w:r>
      <w:bookmarkStart w:id="151" w:name="R_F_00004_ID_aaaa"/>
      <w:r>
        <w:t>R_F_SUL_00004</w:t>
      </w:r>
      <w:bookmarkEnd w:id="151"/>
      <w:r w:rsidRPr="0017445F">
        <w:t xml:space="preserve">### </w:t>
      </w:r>
      <w:r>
        <w:t>Personalization of Smart Unlock Door Off to On upon Close</w:t>
      </w:r>
    </w:p>
    <w:p w14:paraId="5DCD4DCE" w14:textId="77777777" w:rsidR="00EE1477" w:rsidRDefault="00EE1477" w:rsidP="00EE1477">
      <w:r>
        <w:t xml:space="preserve">The Feature </w:t>
      </w:r>
      <w:r w:rsidRPr="00127A60">
        <w:t xml:space="preserve">Smart Unlock Door Off to On upon Close </w:t>
      </w:r>
      <w:r>
        <w:t xml:space="preserve">shall not be personalizable by any user. </w:t>
      </w:r>
    </w:p>
    <w:p w14:paraId="58B2F9E8" w14:textId="77777777" w:rsidR="00EE1477" w:rsidRPr="00C66B68" w:rsidRDefault="00EE1477" w:rsidP="00EE1477">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EE1477" w:rsidRPr="00D90A13" w14:paraId="1AA238A2" w14:textId="77777777" w:rsidTr="001B665D">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2A1631" w14:textId="5BDE1372" w:rsidR="00EE1477" w:rsidRPr="001E7824" w:rsidRDefault="00EE1477" w:rsidP="001B665D">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R_F_SUL_00004</w:t>
            </w:r>
            <w:r w:rsidRPr="001E7824">
              <w:rPr>
                <w:rFonts w:cs="Arial"/>
                <w:bCs/>
                <w:vanish/>
                <w:color w:val="808080" w:themeColor="background1" w:themeShade="80"/>
                <w:sz w:val="16"/>
                <w:szCs w:val="14"/>
              </w:rPr>
              <w:t>###</w:t>
            </w:r>
          </w:p>
        </w:tc>
      </w:tr>
      <w:tr w:rsidR="00EE1477" w:rsidRPr="0060165D" w14:paraId="1081E223"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6368BB" w14:textId="77777777" w:rsidR="00EE1477" w:rsidRPr="0060165D" w:rsidRDefault="00EE1477" w:rsidP="001B665D">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5AB84" w14:textId="77777777" w:rsidR="00EE1477" w:rsidRPr="0060165D" w:rsidRDefault="00EE1477" w:rsidP="001B665D">
            <w:pPr>
              <w:rPr>
                <w:rFonts w:cs="Arial"/>
                <w:vanish/>
                <w:color w:val="000000" w:themeColor="text1"/>
                <w:sz w:val="16"/>
                <w:szCs w:val="14"/>
              </w:rPr>
            </w:pPr>
          </w:p>
        </w:tc>
      </w:tr>
      <w:tr w:rsidR="00EE1477" w:rsidRPr="0060165D" w14:paraId="2E4D01CC"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CD23DE" w14:textId="77777777" w:rsidR="00EE1477" w:rsidRPr="0060165D" w:rsidRDefault="00EE1477" w:rsidP="001B665D">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E5DC9C" w14:textId="77777777" w:rsidR="00EE1477" w:rsidRPr="0060165D" w:rsidRDefault="00EE1477" w:rsidP="001B665D">
            <w:pPr>
              <w:rPr>
                <w:rFonts w:cs="Arial"/>
                <w:vanish/>
                <w:color w:val="000000" w:themeColor="text1"/>
                <w:sz w:val="16"/>
                <w:szCs w:val="14"/>
              </w:rPr>
            </w:pPr>
          </w:p>
        </w:tc>
      </w:tr>
      <w:tr w:rsidR="00EE1477" w:rsidRPr="0060165D" w14:paraId="15ACD0CE"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4AC0A1" w14:textId="77777777" w:rsidR="00EE1477" w:rsidRPr="0060165D" w:rsidRDefault="00EE1477" w:rsidP="001B665D">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CCD24E" w14:textId="77777777" w:rsidR="00EE1477" w:rsidRPr="0060165D" w:rsidRDefault="00EE1477" w:rsidP="001B665D">
            <w:pPr>
              <w:rPr>
                <w:rFonts w:cs="Arial"/>
                <w:vanish/>
                <w:color w:val="000000" w:themeColor="text1"/>
                <w:sz w:val="16"/>
                <w:szCs w:val="14"/>
              </w:rPr>
            </w:pPr>
          </w:p>
        </w:tc>
      </w:tr>
      <w:tr w:rsidR="00EE1477" w:rsidRPr="0060165D" w14:paraId="43C9ABE0"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D339D7" w14:textId="77777777" w:rsidR="00EE1477" w:rsidRPr="0060165D" w:rsidRDefault="00EE1477" w:rsidP="00EE1477">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5EC020" w14:textId="77777777" w:rsidR="00EE1477" w:rsidRPr="0060165D" w:rsidRDefault="00EE1477" w:rsidP="00EE1477">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FD6F5B" w14:textId="77777777" w:rsidR="00EE1477" w:rsidRPr="0060165D" w:rsidRDefault="00EE1477" w:rsidP="00EE1477">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A5C6D6" w14:textId="5DC2B74D" w:rsidR="00EE1477" w:rsidRPr="0060165D" w:rsidRDefault="00EE1477" w:rsidP="00EE1477">
            <w:pPr>
              <w:ind w:left="141"/>
              <w:rPr>
                <w:rFonts w:cs="Arial"/>
                <w:vanish/>
                <w:color w:val="000000" w:themeColor="text1"/>
                <w:sz w:val="16"/>
                <w:szCs w:val="14"/>
              </w:rPr>
            </w:pPr>
            <w:r>
              <w:rPr>
                <w:rFonts w:cs="Arial"/>
                <w:vanish/>
                <w:color w:val="000000" w:themeColor="text1"/>
                <w:sz w:val="16"/>
                <w:szCs w:val="14"/>
              </w:rPr>
              <w:t>Ahmet Cinar</w:t>
            </w:r>
          </w:p>
        </w:tc>
      </w:tr>
      <w:tr w:rsidR="00EE1477" w:rsidRPr="0060165D" w14:paraId="0F9E6305"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389B1" w14:textId="77777777" w:rsidR="00EE1477" w:rsidRPr="0060165D" w:rsidRDefault="00EE1477" w:rsidP="00EE1477">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561290" w14:textId="77777777" w:rsidR="00EE1477" w:rsidRPr="0060165D" w:rsidRDefault="00EE1477" w:rsidP="00EE1477">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12C7D2" w14:textId="77777777" w:rsidR="00EE1477" w:rsidRPr="0060165D" w:rsidRDefault="00EE1477" w:rsidP="00EE1477">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88B541" w14:textId="77777777" w:rsidR="00EE1477" w:rsidRPr="001F0889" w:rsidRDefault="00EE1477" w:rsidP="00EE1477">
            <w:pPr>
              <w:ind w:left="141"/>
              <w:rPr>
                <w:rFonts w:cs="Arial"/>
                <w:vanish/>
                <w:color w:val="000000" w:themeColor="text1"/>
                <w:sz w:val="16"/>
                <w:szCs w:val="14"/>
              </w:rPr>
            </w:pPr>
          </w:p>
        </w:tc>
      </w:tr>
      <w:tr w:rsidR="00EE1477" w:rsidRPr="0060165D" w14:paraId="2B9A4195" w14:textId="77777777" w:rsidTr="001B665D">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497994" w14:textId="77777777" w:rsidR="00EE1477" w:rsidRPr="0060165D" w:rsidRDefault="00EE1477" w:rsidP="00EE1477">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43123199"/>
            <w:placeholder>
              <w:docPart w:val="53990C8FCE3D4B89B021D8E906BCF0CA"/>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C9F688" w14:textId="2497848C" w:rsidR="00EE1477" w:rsidRPr="0060165D" w:rsidRDefault="00EE1477" w:rsidP="00EE1477">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03C276" w14:textId="77777777" w:rsidR="00EE1477" w:rsidRPr="0060165D" w:rsidRDefault="00EE1477" w:rsidP="00EE1477">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228654530"/>
            <w:placeholder>
              <w:docPart w:val="7B7F40B40CC04E298ACCFAFC4EDC6DBC"/>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47D081" w14:textId="38633F88" w:rsidR="00EE1477" w:rsidRPr="0060165D" w:rsidRDefault="00EE1477" w:rsidP="00EE1477">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16C214" w14:textId="77777777" w:rsidR="00EE1477" w:rsidRPr="0060165D" w:rsidRDefault="00EE1477" w:rsidP="00EE1477">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2018570255"/>
            <w:placeholder>
              <w:docPart w:val="AAEA122E6EB04CDFBEDC4161F3ECF3BB"/>
            </w:placeholde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20423E" w14:textId="197ECC34" w:rsidR="00EE1477" w:rsidRPr="0060165D" w:rsidRDefault="00EE1477" w:rsidP="00EE1477">
                <w:pPr>
                  <w:ind w:left="141"/>
                  <w:rPr>
                    <w:rFonts w:cs="Arial"/>
                    <w:vanish/>
                    <w:color w:val="000000" w:themeColor="text1"/>
                    <w:sz w:val="16"/>
                    <w:szCs w:val="14"/>
                  </w:rPr>
                </w:pPr>
                <w:r>
                  <w:rPr>
                    <w:rFonts w:cs="Arial"/>
                    <w:vanish/>
                    <w:color w:val="000000" w:themeColor="text1"/>
                    <w:sz w:val="16"/>
                    <w:szCs w:val="14"/>
                  </w:rPr>
                  <w:t>Draft</w:t>
                </w:r>
              </w:p>
            </w:tc>
          </w:sdtContent>
        </w:sdt>
      </w:tr>
      <w:tr w:rsidR="00EE1477" w:rsidRPr="00D90A13" w14:paraId="1C163B42" w14:textId="77777777" w:rsidTr="001B665D">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D2AABF" w14:textId="77777777" w:rsidR="00EE1477" w:rsidRPr="001E7824" w:rsidRDefault="00A536D5" w:rsidP="00EE1477">
            <w:pPr>
              <w:rPr>
                <w:rFonts w:cs="Arial"/>
                <w:bCs/>
                <w:vanish/>
                <w:color w:val="808080" w:themeColor="background1" w:themeShade="80"/>
                <w:sz w:val="16"/>
                <w:szCs w:val="14"/>
              </w:rPr>
            </w:pPr>
            <w:hyperlink r:id="rId52" w:history="1">
              <w:r w:rsidR="00EE1477">
                <w:rPr>
                  <w:rStyle w:val="Hyperlink"/>
                  <w:rFonts w:cs="Arial"/>
                  <w:bCs/>
                  <w:vanish/>
                  <w:sz w:val="16"/>
                  <w:szCs w:val="14"/>
                </w:rPr>
                <w:t>Req. Template</w:t>
              </w:r>
            </w:hyperlink>
            <w:r w:rsidR="00EE1477"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ED5560" w14:textId="77777777" w:rsidR="00EE1477" w:rsidRPr="001E7824" w:rsidRDefault="00EE1477" w:rsidP="00EE1477">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F1249B" w14:textId="77777777" w:rsidR="00EE1477" w:rsidRPr="009B56B1" w:rsidRDefault="00EE1477" w:rsidP="00EE1477">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1BEC0AA7" w14:textId="77777777" w:rsidR="00EE1477" w:rsidRPr="00C66B68" w:rsidRDefault="00EE1477" w:rsidP="00EE1477">
      <w:pPr>
        <w:rPr>
          <w:rFonts w:cs="Arial"/>
        </w:rPr>
      </w:pPr>
    </w:p>
    <w:p w14:paraId="6950AD85" w14:textId="77777777" w:rsidR="00EE1477" w:rsidRPr="008F3667" w:rsidRDefault="00EE1477" w:rsidP="00EE1477">
      <w:pPr>
        <w:pStyle w:val="BodyText"/>
        <w:rPr>
          <w:lang w:val="en-US"/>
        </w:rPr>
      </w:pPr>
    </w:p>
    <w:p w14:paraId="7FE33413" w14:textId="691AE0AA" w:rsidR="00EE1477" w:rsidRPr="0017445F" w:rsidRDefault="00EE1477" w:rsidP="00EE1477">
      <w:pPr>
        <w:pStyle w:val="RERequirement"/>
        <w:shd w:val="clear" w:color="auto" w:fill="F2F2F2" w:themeFill="background1" w:themeFillShade="F2"/>
      </w:pPr>
      <w:r w:rsidRPr="0017445F">
        <w:t>###</w:t>
      </w:r>
      <w:bookmarkStart w:id="152" w:name="R_F_00005_ID_Customization_of_Smart_Unlo"/>
      <w:r>
        <w:t>R_F_SUL_00005</w:t>
      </w:r>
      <w:bookmarkEnd w:id="152"/>
      <w:r w:rsidRPr="0017445F">
        <w:t xml:space="preserve">### </w:t>
      </w:r>
      <w:r>
        <w:t>Personalization of Passive Smart Unlock &amp; Release</w:t>
      </w:r>
    </w:p>
    <w:p w14:paraId="4A51BB02" w14:textId="3A0C278B" w:rsidR="00EE1477" w:rsidRDefault="00EE1477" w:rsidP="00EE1477">
      <w:r>
        <w:t xml:space="preserve">The Feature Passive Smart Unlock &amp; Release shall not be personalizable by any user. </w:t>
      </w:r>
    </w:p>
    <w:p w14:paraId="3C800A2D" w14:textId="77777777" w:rsidR="00EE1477" w:rsidRPr="00C66B68" w:rsidRDefault="00EE1477" w:rsidP="00EE1477">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EE1477" w:rsidRPr="00D90A13" w14:paraId="58B1A957" w14:textId="77777777" w:rsidTr="001B665D">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134102" w14:textId="77777777" w:rsidR="00EE1477" w:rsidRPr="001E7824" w:rsidRDefault="00EE1477" w:rsidP="001B665D">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R_F_SUL_00005</w:t>
            </w:r>
            <w:r w:rsidRPr="001E7824">
              <w:rPr>
                <w:rFonts w:cs="Arial"/>
                <w:bCs/>
                <w:vanish/>
                <w:color w:val="808080" w:themeColor="background1" w:themeShade="80"/>
                <w:sz w:val="16"/>
                <w:szCs w:val="14"/>
              </w:rPr>
              <w:t>###</w:t>
            </w:r>
          </w:p>
        </w:tc>
      </w:tr>
      <w:tr w:rsidR="00EE1477" w:rsidRPr="0060165D" w14:paraId="6C9CAE76"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BA509D" w14:textId="77777777" w:rsidR="00EE1477" w:rsidRPr="0060165D" w:rsidRDefault="00EE1477" w:rsidP="001B665D">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360FE" w14:textId="77777777" w:rsidR="00EE1477" w:rsidRPr="0060165D" w:rsidRDefault="00EE1477" w:rsidP="001B665D">
            <w:pPr>
              <w:rPr>
                <w:rFonts w:cs="Arial"/>
                <w:vanish/>
                <w:color w:val="000000" w:themeColor="text1"/>
                <w:sz w:val="16"/>
                <w:szCs w:val="14"/>
              </w:rPr>
            </w:pPr>
          </w:p>
        </w:tc>
      </w:tr>
      <w:tr w:rsidR="00EE1477" w:rsidRPr="0060165D" w14:paraId="240E1B38"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DDDBED" w14:textId="77777777" w:rsidR="00EE1477" w:rsidRPr="0060165D" w:rsidRDefault="00EE1477" w:rsidP="001B665D">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B0510" w14:textId="77777777" w:rsidR="00EE1477" w:rsidRPr="0060165D" w:rsidRDefault="00EE1477" w:rsidP="001B665D">
            <w:pPr>
              <w:rPr>
                <w:rFonts w:cs="Arial"/>
                <w:vanish/>
                <w:color w:val="000000" w:themeColor="text1"/>
                <w:sz w:val="16"/>
                <w:szCs w:val="14"/>
              </w:rPr>
            </w:pPr>
          </w:p>
        </w:tc>
      </w:tr>
      <w:tr w:rsidR="00EE1477" w:rsidRPr="0060165D" w14:paraId="66233373"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36F61B" w14:textId="77777777" w:rsidR="00EE1477" w:rsidRPr="0060165D" w:rsidRDefault="00EE1477" w:rsidP="001B665D">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8C3D93" w14:textId="77777777" w:rsidR="00EE1477" w:rsidRPr="0060165D" w:rsidRDefault="00EE1477" w:rsidP="001B665D">
            <w:pPr>
              <w:rPr>
                <w:rFonts w:cs="Arial"/>
                <w:vanish/>
                <w:color w:val="000000" w:themeColor="text1"/>
                <w:sz w:val="16"/>
                <w:szCs w:val="14"/>
              </w:rPr>
            </w:pPr>
          </w:p>
        </w:tc>
      </w:tr>
      <w:tr w:rsidR="00EE1477" w:rsidRPr="0060165D" w14:paraId="6DCA8E50"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9B723" w14:textId="77777777" w:rsidR="00EE1477" w:rsidRPr="0060165D" w:rsidRDefault="00EE1477" w:rsidP="00EE1477">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73BD4A" w14:textId="77777777" w:rsidR="00EE1477" w:rsidRPr="0060165D" w:rsidRDefault="00EE1477" w:rsidP="00EE1477">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31983A" w14:textId="77777777" w:rsidR="00EE1477" w:rsidRPr="0060165D" w:rsidRDefault="00EE1477" w:rsidP="00EE1477">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A9A278" w14:textId="60BC4B6A" w:rsidR="00EE1477" w:rsidRPr="0060165D" w:rsidRDefault="00EE1477" w:rsidP="00EE1477">
            <w:pPr>
              <w:ind w:left="141"/>
              <w:rPr>
                <w:rFonts w:cs="Arial"/>
                <w:vanish/>
                <w:color w:val="000000" w:themeColor="text1"/>
                <w:sz w:val="16"/>
                <w:szCs w:val="14"/>
              </w:rPr>
            </w:pPr>
            <w:r>
              <w:rPr>
                <w:rFonts w:cs="Arial"/>
                <w:vanish/>
                <w:color w:val="000000" w:themeColor="text1"/>
                <w:sz w:val="16"/>
                <w:szCs w:val="14"/>
              </w:rPr>
              <w:t>Ahmet Cinar</w:t>
            </w:r>
          </w:p>
        </w:tc>
      </w:tr>
      <w:tr w:rsidR="00EE1477" w:rsidRPr="0060165D" w14:paraId="46B85E32"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C28029" w14:textId="77777777" w:rsidR="00EE1477" w:rsidRPr="0060165D" w:rsidRDefault="00EE1477" w:rsidP="00EE1477">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BB6A5A" w14:textId="77777777" w:rsidR="00EE1477" w:rsidRPr="0060165D" w:rsidRDefault="00EE1477" w:rsidP="00EE1477">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EBE725" w14:textId="77777777" w:rsidR="00EE1477" w:rsidRPr="0060165D" w:rsidRDefault="00EE1477" w:rsidP="00EE1477">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0F5838" w14:textId="77777777" w:rsidR="00EE1477" w:rsidRPr="001F0889" w:rsidRDefault="00EE1477" w:rsidP="00EE1477">
            <w:pPr>
              <w:ind w:left="141"/>
              <w:rPr>
                <w:rFonts w:cs="Arial"/>
                <w:vanish/>
                <w:color w:val="000000" w:themeColor="text1"/>
                <w:sz w:val="16"/>
                <w:szCs w:val="14"/>
              </w:rPr>
            </w:pPr>
          </w:p>
        </w:tc>
      </w:tr>
      <w:tr w:rsidR="00EE1477" w:rsidRPr="0060165D" w14:paraId="2C0C955B" w14:textId="77777777" w:rsidTr="001B665D">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0275C3" w14:textId="77777777" w:rsidR="00EE1477" w:rsidRPr="0060165D" w:rsidRDefault="00EE1477" w:rsidP="00EE1477">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654674120"/>
            <w:placeholder>
              <w:docPart w:val="8AB6F410AF1E4E1C981FC9BD6032C503"/>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6C8C43" w14:textId="155E184F" w:rsidR="00EE1477" w:rsidRPr="0060165D" w:rsidRDefault="00EE1477" w:rsidP="00EE1477">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4DB8AF" w14:textId="77777777" w:rsidR="00EE1477" w:rsidRPr="0060165D" w:rsidRDefault="00EE1477" w:rsidP="00EE1477">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583283482"/>
            <w:placeholder>
              <w:docPart w:val="0AA8B5599C30417782DBFF751FD7C9FE"/>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B30351" w14:textId="5D36402F" w:rsidR="00EE1477" w:rsidRPr="0060165D" w:rsidRDefault="00EE1477" w:rsidP="00EE1477">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9309EC" w14:textId="77777777" w:rsidR="00EE1477" w:rsidRPr="0060165D" w:rsidRDefault="00EE1477" w:rsidP="00EE1477">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999459773"/>
            <w:placeholder>
              <w:docPart w:val="D9735584592648709958BA226D21FA27"/>
            </w:placeholde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F09838" w14:textId="3CAF104C" w:rsidR="00EE1477" w:rsidRPr="0060165D" w:rsidRDefault="00EE1477" w:rsidP="00EE1477">
                <w:pPr>
                  <w:ind w:left="141"/>
                  <w:rPr>
                    <w:rFonts w:cs="Arial"/>
                    <w:vanish/>
                    <w:color w:val="000000" w:themeColor="text1"/>
                    <w:sz w:val="16"/>
                    <w:szCs w:val="14"/>
                  </w:rPr>
                </w:pPr>
                <w:r>
                  <w:rPr>
                    <w:rFonts w:cs="Arial"/>
                    <w:vanish/>
                    <w:color w:val="000000" w:themeColor="text1"/>
                    <w:sz w:val="16"/>
                    <w:szCs w:val="14"/>
                  </w:rPr>
                  <w:t>Draft</w:t>
                </w:r>
              </w:p>
            </w:tc>
          </w:sdtContent>
        </w:sdt>
      </w:tr>
      <w:tr w:rsidR="00EE1477" w:rsidRPr="00D90A13" w14:paraId="24CE8D72" w14:textId="77777777" w:rsidTr="001B665D">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CA84F1" w14:textId="77777777" w:rsidR="00EE1477" w:rsidRPr="001E7824" w:rsidRDefault="00A536D5" w:rsidP="00EE1477">
            <w:pPr>
              <w:rPr>
                <w:rFonts w:cs="Arial"/>
                <w:bCs/>
                <w:vanish/>
                <w:color w:val="808080" w:themeColor="background1" w:themeShade="80"/>
                <w:sz w:val="16"/>
                <w:szCs w:val="14"/>
              </w:rPr>
            </w:pPr>
            <w:hyperlink r:id="rId53" w:history="1">
              <w:r w:rsidR="00EE1477">
                <w:rPr>
                  <w:rStyle w:val="Hyperlink"/>
                  <w:rFonts w:cs="Arial"/>
                  <w:bCs/>
                  <w:vanish/>
                  <w:sz w:val="16"/>
                  <w:szCs w:val="14"/>
                </w:rPr>
                <w:t>Req. Template</w:t>
              </w:r>
            </w:hyperlink>
            <w:r w:rsidR="00EE1477"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5B1D4A" w14:textId="77777777" w:rsidR="00EE1477" w:rsidRPr="001E7824" w:rsidRDefault="00EE1477" w:rsidP="00EE1477">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7F96F1" w14:textId="77777777" w:rsidR="00EE1477" w:rsidRPr="009B56B1" w:rsidRDefault="00EE1477" w:rsidP="00EE1477">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2315057D" w14:textId="77777777" w:rsidR="00EE1477" w:rsidRPr="00C66B68" w:rsidRDefault="00EE1477" w:rsidP="00EE1477">
      <w:pPr>
        <w:rPr>
          <w:rFonts w:cs="Arial"/>
        </w:rPr>
      </w:pPr>
    </w:p>
    <w:p w14:paraId="7880534A" w14:textId="77777777" w:rsidR="00EE1477" w:rsidRDefault="00EE1477" w:rsidP="00EE1477">
      <w:pPr>
        <w:rPr>
          <w:rFonts w:cs="Arial"/>
        </w:rPr>
      </w:pPr>
    </w:p>
    <w:p w14:paraId="53CC73A2" w14:textId="77777777" w:rsidR="00881D7E" w:rsidRDefault="00881D7E" w:rsidP="00881D7E">
      <w:pPr>
        <w:pStyle w:val="Heading4"/>
        <w:tabs>
          <w:tab w:val="clear" w:pos="3064"/>
          <w:tab w:val="num" w:pos="2215"/>
        </w:tabs>
        <w:ind w:left="1135" w:hanging="964"/>
      </w:pPr>
      <w:r>
        <w:t>Customization</w:t>
      </w:r>
    </w:p>
    <w:p w14:paraId="3C0C7B6F" w14:textId="77777777" w:rsidR="00EE1477" w:rsidRDefault="00EE1477" w:rsidP="00EE1477">
      <w:pPr>
        <w:rPr>
          <w:rFonts w:cs="Arial"/>
        </w:rPr>
      </w:pPr>
    </w:p>
    <w:p w14:paraId="77396317" w14:textId="5619013D" w:rsidR="00EE1477" w:rsidRPr="0017445F" w:rsidRDefault="00EE1477" w:rsidP="00EE1477">
      <w:pPr>
        <w:pStyle w:val="RERequirement"/>
        <w:shd w:val="clear" w:color="auto" w:fill="F2F2F2" w:themeFill="background1" w:themeFillShade="F2"/>
      </w:pPr>
      <w:r w:rsidRPr="0017445F">
        <w:t>###</w:t>
      </w:r>
      <w:bookmarkStart w:id="153" w:name="R_F_00006_ID_Customization_of_Smart_Unlo"/>
      <w:r>
        <w:t>R_F_SUL_00006</w:t>
      </w:r>
      <w:bookmarkEnd w:id="153"/>
      <w:r w:rsidRPr="0017445F">
        <w:t xml:space="preserve">### </w:t>
      </w:r>
      <w:r>
        <w:t>Customization of Smart Unlock Ignition</w:t>
      </w:r>
    </w:p>
    <w:p w14:paraId="6B5FD14D" w14:textId="7A5DC17C" w:rsidR="00EE1477" w:rsidRDefault="00EE1477" w:rsidP="00EE1477">
      <w:r>
        <w:t>The Feature Smart Unlock Ignition</w:t>
      </w:r>
      <w:r w:rsidRPr="00953843">
        <w:t xml:space="preserve"> </w:t>
      </w:r>
      <w:r>
        <w:t xml:space="preserve">shall not be customizable by any user. </w:t>
      </w:r>
    </w:p>
    <w:p w14:paraId="365BB9A6" w14:textId="77777777" w:rsidR="00EE1477" w:rsidRPr="00C66B68" w:rsidRDefault="00EE1477" w:rsidP="00EE1477">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EE1477" w:rsidRPr="00D90A13" w14:paraId="7B898C4E" w14:textId="77777777" w:rsidTr="001B665D">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EDDECE" w14:textId="6E0353E3" w:rsidR="00EE1477" w:rsidRPr="001E7824" w:rsidRDefault="00EE1477" w:rsidP="001B665D">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R_F_SUL_00006</w:t>
            </w:r>
            <w:r w:rsidRPr="001E7824">
              <w:rPr>
                <w:rFonts w:cs="Arial"/>
                <w:bCs/>
                <w:vanish/>
                <w:color w:val="808080" w:themeColor="background1" w:themeShade="80"/>
                <w:sz w:val="16"/>
                <w:szCs w:val="14"/>
              </w:rPr>
              <w:t>###</w:t>
            </w:r>
          </w:p>
        </w:tc>
      </w:tr>
      <w:tr w:rsidR="00EE1477" w:rsidRPr="0060165D" w14:paraId="0EF7E856"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D875C2" w14:textId="77777777" w:rsidR="00EE1477" w:rsidRPr="0060165D" w:rsidRDefault="00EE1477" w:rsidP="001B665D">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2A8333" w14:textId="77777777" w:rsidR="00EE1477" w:rsidRPr="0060165D" w:rsidRDefault="00EE1477" w:rsidP="001B665D">
            <w:pPr>
              <w:rPr>
                <w:rFonts w:cs="Arial"/>
                <w:vanish/>
                <w:color w:val="000000" w:themeColor="text1"/>
                <w:sz w:val="16"/>
                <w:szCs w:val="14"/>
              </w:rPr>
            </w:pPr>
          </w:p>
        </w:tc>
      </w:tr>
      <w:tr w:rsidR="00EE1477" w:rsidRPr="0060165D" w14:paraId="3808CC93"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98F68B" w14:textId="77777777" w:rsidR="00EE1477" w:rsidRPr="0060165D" w:rsidRDefault="00EE1477" w:rsidP="001B665D">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372164" w14:textId="77777777" w:rsidR="00EE1477" w:rsidRPr="0060165D" w:rsidRDefault="00EE1477" w:rsidP="001B665D">
            <w:pPr>
              <w:rPr>
                <w:rFonts w:cs="Arial"/>
                <w:vanish/>
                <w:color w:val="000000" w:themeColor="text1"/>
                <w:sz w:val="16"/>
                <w:szCs w:val="14"/>
              </w:rPr>
            </w:pPr>
          </w:p>
        </w:tc>
      </w:tr>
      <w:tr w:rsidR="00EE1477" w:rsidRPr="0060165D" w14:paraId="41886199"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9CF5AC" w14:textId="77777777" w:rsidR="00EE1477" w:rsidRPr="0060165D" w:rsidRDefault="00EE1477" w:rsidP="001B665D">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89B242" w14:textId="77777777" w:rsidR="00EE1477" w:rsidRPr="0060165D" w:rsidRDefault="00EE1477" w:rsidP="001B665D">
            <w:pPr>
              <w:rPr>
                <w:rFonts w:cs="Arial"/>
                <w:vanish/>
                <w:color w:val="000000" w:themeColor="text1"/>
                <w:sz w:val="16"/>
                <w:szCs w:val="14"/>
              </w:rPr>
            </w:pPr>
          </w:p>
        </w:tc>
      </w:tr>
      <w:tr w:rsidR="00EE1477" w:rsidRPr="0060165D" w14:paraId="5CC7DC42"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14F955" w14:textId="77777777" w:rsidR="00EE1477" w:rsidRPr="0060165D" w:rsidRDefault="00EE1477" w:rsidP="00EE1477">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AE080C" w14:textId="77777777" w:rsidR="00EE1477" w:rsidRPr="0060165D" w:rsidRDefault="00EE1477" w:rsidP="00EE1477">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7789D9" w14:textId="77777777" w:rsidR="00EE1477" w:rsidRPr="0060165D" w:rsidRDefault="00EE1477" w:rsidP="00EE1477">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F053B3" w14:textId="65E0EDFF" w:rsidR="00EE1477" w:rsidRPr="0060165D" w:rsidRDefault="00EE1477" w:rsidP="00EE1477">
            <w:pPr>
              <w:ind w:left="141"/>
              <w:rPr>
                <w:rFonts w:cs="Arial"/>
                <w:vanish/>
                <w:color w:val="000000" w:themeColor="text1"/>
                <w:sz w:val="16"/>
                <w:szCs w:val="14"/>
              </w:rPr>
            </w:pPr>
            <w:r>
              <w:rPr>
                <w:rFonts w:cs="Arial"/>
                <w:vanish/>
                <w:color w:val="000000" w:themeColor="text1"/>
                <w:sz w:val="16"/>
                <w:szCs w:val="14"/>
              </w:rPr>
              <w:t>Ahmet Cinar</w:t>
            </w:r>
          </w:p>
        </w:tc>
      </w:tr>
      <w:tr w:rsidR="00EE1477" w:rsidRPr="0060165D" w14:paraId="7BD9D0F0"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59AED5" w14:textId="77777777" w:rsidR="00EE1477" w:rsidRPr="0060165D" w:rsidRDefault="00EE1477" w:rsidP="00EE1477">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951FEE" w14:textId="77777777" w:rsidR="00EE1477" w:rsidRPr="0060165D" w:rsidRDefault="00EE1477" w:rsidP="00EE1477">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F6E5B9" w14:textId="77777777" w:rsidR="00EE1477" w:rsidRPr="0060165D" w:rsidRDefault="00EE1477" w:rsidP="00EE1477">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D7B223" w14:textId="77777777" w:rsidR="00EE1477" w:rsidRPr="001F0889" w:rsidRDefault="00EE1477" w:rsidP="00EE1477">
            <w:pPr>
              <w:ind w:left="141"/>
              <w:rPr>
                <w:rFonts w:cs="Arial"/>
                <w:vanish/>
                <w:color w:val="000000" w:themeColor="text1"/>
                <w:sz w:val="16"/>
                <w:szCs w:val="14"/>
              </w:rPr>
            </w:pPr>
          </w:p>
        </w:tc>
      </w:tr>
      <w:tr w:rsidR="00EE1477" w:rsidRPr="0060165D" w14:paraId="215253C0" w14:textId="77777777" w:rsidTr="001B665D">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317A6D" w14:textId="77777777" w:rsidR="00EE1477" w:rsidRPr="0060165D" w:rsidRDefault="00EE1477" w:rsidP="00EE1477">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570848102"/>
            <w:placeholder>
              <w:docPart w:val="7587B6D5824D4A57A05BAC40E32AC734"/>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328F85" w14:textId="0CEC29EE" w:rsidR="00EE1477" w:rsidRPr="0060165D" w:rsidRDefault="00EE1477" w:rsidP="00EE1477">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B8DF1F" w14:textId="77777777" w:rsidR="00EE1477" w:rsidRPr="0060165D" w:rsidRDefault="00EE1477" w:rsidP="00EE1477">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274927859"/>
            <w:placeholder>
              <w:docPart w:val="4900009CBFEC4CD485D3909CE573DF01"/>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548134" w14:textId="6920DC5C" w:rsidR="00EE1477" w:rsidRPr="0060165D" w:rsidRDefault="00EE1477" w:rsidP="00EE1477">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ED72AA" w14:textId="77777777" w:rsidR="00EE1477" w:rsidRPr="0060165D" w:rsidRDefault="00EE1477" w:rsidP="00EE1477">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066563216"/>
            <w:placeholder>
              <w:docPart w:val="55027272372F4B9B913D77CB369CF30A"/>
            </w:placeholde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54EE9A" w14:textId="6A1600C9" w:rsidR="00EE1477" w:rsidRPr="0060165D" w:rsidRDefault="00EE1477" w:rsidP="00EE1477">
                <w:pPr>
                  <w:ind w:left="141"/>
                  <w:rPr>
                    <w:rFonts w:cs="Arial"/>
                    <w:vanish/>
                    <w:color w:val="000000" w:themeColor="text1"/>
                    <w:sz w:val="16"/>
                    <w:szCs w:val="14"/>
                  </w:rPr>
                </w:pPr>
                <w:r>
                  <w:rPr>
                    <w:rFonts w:cs="Arial"/>
                    <w:vanish/>
                    <w:color w:val="000000" w:themeColor="text1"/>
                    <w:sz w:val="16"/>
                    <w:szCs w:val="14"/>
                  </w:rPr>
                  <w:t>Draft</w:t>
                </w:r>
              </w:p>
            </w:tc>
          </w:sdtContent>
        </w:sdt>
      </w:tr>
      <w:tr w:rsidR="00EE1477" w:rsidRPr="00D90A13" w14:paraId="25EC7BB4" w14:textId="77777777" w:rsidTr="001B665D">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63C35D" w14:textId="77777777" w:rsidR="00EE1477" w:rsidRPr="001E7824" w:rsidRDefault="00A536D5" w:rsidP="00EE1477">
            <w:pPr>
              <w:rPr>
                <w:rFonts w:cs="Arial"/>
                <w:bCs/>
                <w:vanish/>
                <w:color w:val="808080" w:themeColor="background1" w:themeShade="80"/>
                <w:sz w:val="16"/>
                <w:szCs w:val="14"/>
              </w:rPr>
            </w:pPr>
            <w:hyperlink r:id="rId54" w:history="1">
              <w:r w:rsidR="00EE1477">
                <w:rPr>
                  <w:rStyle w:val="Hyperlink"/>
                  <w:rFonts w:cs="Arial"/>
                  <w:bCs/>
                  <w:vanish/>
                  <w:sz w:val="16"/>
                  <w:szCs w:val="14"/>
                </w:rPr>
                <w:t>Req. Template</w:t>
              </w:r>
            </w:hyperlink>
            <w:r w:rsidR="00EE1477"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4AC618" w14:textId="77777777" w:rsidR="00EE1477" w:rsidRPr="001E7824" w:rsidRDefault="00EE1477" w:rsidP="00EE1477">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9E2B35" w14:textId="77777777" w:rsidR="00EE1477" w:rsidRPr="009B56B1" w:rsidRDefault="00EE1477" w:rsidP="00EE1477">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7C526DFF" w14:textId="77777777" w:rsidR="00EE1477" w:rsidRPr="00C66B68" w:rsidRDefault="00EE1477" w:rsidP="00EE1477">
      <w:pPr>
        <w:rPr>
          <w:rFonts w:cs="Arial"/>
        </w:rPr>
      </w:pPr>
    </w:p>
    <w:p w14:paraId="29C2A19B" w14:textId="77777777" w:rsidR="00EE1477" w:rsidRDefault="00EE1477" w:rsidP="00EE1477">
      <w:pPr>
        <w:rPr>
          <w:rFonts w:cs="Arial"/>
        </w:rPr>
      </w:pPr>
    </w:p>
    <w:p w14:paraId="2ABE7A39" w14:textId="4F56F6AD" w:rsidR="00EE1477" w:rsidRPr="0017445F" w:rsidRDefault="00EE1477" w:rsidP="00EE1477">
      <w:pPr>
        <w:pStyle w:val="RERequirement"/>
        <w:shd w:val="clear" w:color="auto" w:fill="F2F2F2" w:themeFill="background1" w:themeFillShade="F2"/>
      </w:pPr>
      <w:r w:rsidRPr="0017445F">
        <w:t>###</w:t>
      </w:r>
      <w:bookmarkStart w:id="154" w:name="R_F_00007_ID_Customization_of_Smart_Unlo"/>
      <w:r>
        <w:t>R_F_SUL_00007</w:t>
      </w:r>
      <w:bookmarkEnd w:id="154"/>
      <w:r w:rsidRPr="0017445F">
        <w:t xml:space="preserve">### </w:t>
      </w:r>
      <w:r>
        <w:t>Customization of Smart Unlock Door Open</w:t>
      </w:r>
    </w:p>
    <w:p w14:paraId="7799B943" w14:textId="77777777" w:rsidR="00EE1477" w:rsidRDefault="00EE1477" w:rsidP="00EE1477">
      <w:r>
        <w:t>The Feature Smart Unlock Door Open</w:t>
      </w:r>
      <w:r w:rsidRPr="00953843">
        <w:t xml:space="preserve"> </w:t>
      </w:r>
      <w:r>
        <w:t xml:space="preserve">shall not be customizable by any user. </w:t>
      </w:r>
    </w:p>
    <w:p w14:paraId="4FCCFF2B" w14:textId="77777777" w:rsidR="00EE1477" w:rsidRPr="00C66B68" w:rsidRDefault="00EE1477" w:rsidP="00EE1477">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EE1477" w:rsidRPr="00D90A13" w14:paraId="0DCDA9D0" w14:textId="77777777" w:rsidTr="001B665D">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65E34D" w14:textId="0947573E" w:rsidR="00EE1477" w:rsidRPr="001E7824" w:rsidRDefault="00EE1477" w:rsidP="001B665D">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R_F_SUL_00007</w:t>
            </w:r>
            <w:r w:rsidRPr="001E7824">
              <w:rPr>
                <w:rFonts w:cs="Arial"/>
                <w:bCs/>
                <w:vanish/>
                <w:color w:val="808080" w:themeColor="background1" w:themeShade="80"/>
                <w:sz w:val="16"/>
                <w:szCs w:val="14"/>
              </w:rPr>
              <w:t>###</w:t>
            </w:r>
          </w:p>
        </w:tc>
      </w:tr>
      <w:tr w:rsidR="00EE1477" w:rsidRPr="0060165D" w14:paraId="1AA01D0E"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F843D1" w14:textId="77777777" w:rsidR="00EE1477" w:rsidRPr="0060165D" w:rsidRDefault="00EE1477" w:rsidP="001B665D">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4E65B1" w14:textId="77777777" w:rsidR="00EE1477" w:rsidRPr="0060165D" w:rsidRDefault="00EE1477" w:rsidP="001B665D">
            <w:pPr>
              <w:rPr>
                <w:rFonts w:cs="Arial"/>
                <w:vanish/>
                <w:color w:val="000000" w:themeColor="text1"/>
                <w:sz w:val="16"/>
                <w:szCs w:val="14"/>
              </w:rPr>
            </w:pPr>
          </w:p>
        </w:tc>
      </w:tr>
      <w:tr w:rsidR="00EE1477" w:rsidRPr="0060165D" w14:paraId="45C3818B"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876F31" w14:textId="77777777" w:rsidR="00EE1477" w:rsidRPr="0060165D" w:rsidRDefault="00EE1477" w:rsidP="001B665D">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C15AC1" w14:textId="77777777" w:rsidR="00EE1477" w:rsidRPr="0060165D" w:rsidRDefault="00EE1477" w:rsidP="001B665D">
            <w:pPr>
              <w:rPr>
                <w:rFonts w:cs="Arial"/>
                <w:vanish/>
                <w:color w:val="000000" w:themeColor="text1"/>
                <w:sz w:val="16"/>
                <w:szCs w:val="14"/>
              </w:rPr>
            </w:pPr>
          </w:p>
        </w:tc>
      </w:tr>
      <w:tr w:rsidR="00EE1477" w:rsidRPr="0060165D" w14:paraId="5CF94D65"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4D8CC1" w14:textId="77777777" w:rsidR="00EE1477" w:rsidRPr="0060165D" w:rsidRDefault="00EE1477" w:rsidP="001B665D">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1DD175" w14:textId="77777777" w:rsidR="00EE1477" w:rsidRPr="0060165D" w:rsidRDefault="00EE1477" w:rsidP="001B665D">
            <w:pPr>
              <w:rPr>
                <w:rFonts w:cs="Arial"/>
                <w:vanish/>
                <w:color w:val="000000" w:themeColor="text1"/>
                <w:sz w:val="16"/>
                <w:szCs w:val="14"/>
              </w:rPr>
            </w:pPr>
          </w:p>
        </w:tc>
      </w:tr>
      <w:tr w:rsidR="00EE1477" w:rsidRPr="0060165D" w14:paraId="71DC3DE7"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1AF800" w14:textId="77777777" w:rsidR="00EE1477" w:rsidRPr="0060165D" w:rsidRDefault="00EE1477" w:rsidP="00EE1477">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A90FD0" w14:textId="77777777" w:rsidR="00EE1477" w:rsidRPr="0060165D" w:rsidRDefault="00EE1477" w:rsidP="00EE1477">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D0630D" w14:textId="77777777" w:rsidR="00EE1477" w:rsidRPr="0060165D" w:rsidRDefault="00EE1477" w:rsidP="00EE1477">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749DF4" w14:textId="5A20921B" w:rsidR="00EE1477" w:rsidRPr="0060165D" w:rsidRDefault="00EE1477" w:rsidP="00EE1477">
            <w:pPr>
              <w:ind w:left="141"/>
              <w:rPr>
                <w:rFonts w:cs="Arial"/>
                <w:vanish/>
                <w:color w:val="000000" w:themeColor="text1"/>
                <w:sz w:val="16"/>
                <w:szCs w:val="14"/>
              </w:rPr>
            </w:pPr>
            <w:r>
              <w:rPr>
                <w:rFonts w:cs="Arial"/>
                <w:vanish/>
                <w:color w:val="000000" w:themeColor="text1"/>
                <w:sz w:val="16"/>
                <w:szCs w:val="14"/>
              </w:rPr>
              <w:t>Ahmet Cinar</w:t>
            </w:r>
          </w:p>
        </w:tc>
      </w:tr>
      <w:tr w:rsidR="00EE1477" w:rsidRPr="0060165D" w14:paraId="2D72E333"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3FC3D4" w14:textId="77777777" w:rsidR="00EE1477" w:rsidRPr="0060165D" w:rsidRDefault="00EE1477" w:rsidP="00EE1477">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8533E" w14:textId="77777777" w:rsidR="00EE1477" w:rsidRPr="0060165D" w:rsidRDefault="00EE1477" w:rsidP="00EE1477">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AE1FFC" w14:textId="77777777" w:rsidR="00EE1477" w:rsidRPr="0060165D" w:rsidRDefault="00EE1477" w:rsidP="00EE1477">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0DAB56" w14:textId="77777777" w:rsidR="00EE1477" w:rsidRPr="001F0889" w:rsidRDefault="00EE1477" w:rsidP="00EE1477">
            <w:pPr>
              <w:ind w:left="141"/>
              <w:rPr>
                <w:rFonts w:cs="Arial"/>
                <w:vanish/>
                <w:color w:val="000000" w:themeColor="text1"/>
                <w:sz w:val="16"/>
                <w:szCs w:val="14"/>
              </w:rPr>
            </w:pPr>
          </w:p>
        </w:tc>
      </w:tr>
      <w:tr w:rsidR="00EE1477" w:rsidRPr="0060165D" w14:paraId="489AC1B2" w14:textId="77777777" w:rsidTr="001B665D">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2F704" w14:textId="77777777" w:rsidR="00EE1477" w:rsidRPr="0060165D" w:rsidRDefault="00EE1477" w:rsidP="00EE1477">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874219473"/>
            <w:placeholder>
              <w:docPart w:val="07978F9CE9084E15ADCCF05A6C42DE67"/>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4B25F9" w14:textId="09BD893A" w:rsidR="00EE1477" w:rsidRPr="0060165D" w:rsidRDefault="00EE1477" w:rsidP="00EE1477">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FCB347" w14:textId="77777777" w:rsidR="00EE1477" w:rsidRPr="0060165D" w:rsidRDefault="00EE1477" w:rsidP="00EE1477">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666773390"/>
            <w:placeholder>
              <w:docPart w:val="6239DBC7FEE34A9AA8F4EC343C3312BB"/>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765AE5" w14:textId="3D1E7C68" w:rsidR="00EE1477" w:rsidRPr="0060165D" w:rsidRDefault="00EE1477" w:rsidP="00EE1477">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89F490" w14:textId="77777777" w:rsidR="00EE1477" w:rsidRPr="0060165D" w:rsidRDefault="00EE1477" w:rsidP="00EE1477">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2010325715"/>
            <w:placeholder>
              <w:docPart w:val="239E5E9D6E394C19AADB78010B3C080D"/>
            </w:placeholde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77E50C" w14:textId="3FCAB4D9" w:rsidR="00EE1477" w:rsidRPr="0060165D" w:rsidRDefault="00EE1477" w:rsidP="00EE1477">
                <w:pPr>
                  <w:ind w:left="141"/>
                  <w:rPr>
                    <w:rFonts w:cs="Arial"/>
                    <w:vanish/>
                    <w:color w:val="000000" w:themeColor="text1"/>
                    <w:sz w:val="16"/>
                    <w:szCs w:val="14"/>
                  </w:rPr>
                </w:pPr>
                <w:r>
                  <w:rPr>
                    <w:rFonts w:cs="Arial"/>
                    <w:vanish/>
                    <w:color w:val="000000" w:themeColor="text1"/>
                    <w:sz w:val="16"/>
                    <w:szCs w:val="14"/>
                  </w:rPr>
                  <w:t>Draft</w:t>
                </w:r>
              </w:p>
            </w:tc>
          </w:sdtContent>
        </w:sdt>
      </w:tr>
      <w:tr w:rsidR="00EE1477" w:rsidRPr="00D90A13" w14:paraId="0CE7D12D" w14:textId="77777777" w:rsidTr="001B665D">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059650" w14:textId="77777777" w:rsidR="00EE1477" w:rsidRPr="001E7824" w:rsidRDefault="00A536D5" w:rsidP="00EE1477">
            <w:pPr>
              <w:rPr>
                <w:rFonts w:cs="Arial"/>
                <w:bCs/>
                <w:vanish/>
                <w:color w:val="808080" w:themeColor="background1" w:themeShade="80"/>
                <w:sz w:val="16"/>
                <w:szCs w:val="14"/>
              </w:rPr>
            </w:pPr>
            <w:hyperlink r:id="rId55" w:history="1">
              <w:r w:rsidR="00EE1477">
                <w:rPr>
                  <w:rStyle w:val="Hyperlink"/>
                  <w:rFonts w:cs="Arial"/>
                  <w:bCs/>
                  <w:vanish/>
                  <w:sz w:val="16"/>
                  <w:szCs w:val="14"/>
                </w:rPr>
                <w:t>Req. Template</w:t>
              </w:r>
            </w:hyperlink>
            <w:r w:rsidR="00EE1477"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64744D" w14:textId="77777777" w:rsidR="00EE1477" w:rsidRPr="001E7824" w:rsidRDefault="00EE1477" w:rsidP="00EE1477">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CE5D8D" w14:textId="77777777" w:rsidR="00EE1477" w:rsidRPr="009B56B1" w:rsidRDefault="00EE1477" w:rsidP="00EE1477">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345074DA" w14:textId="77777777" w:rsidR="00EE1477" w:rsidRPr="00C66B68" w:rsidRDefault="00EE1477" w:rsidP="00EE1477">
      <w:pPr>
        <w:rPr>
          <w:rFonts w:cs="Arial"/>
        </w:rPr>
      </w:pPr>
    </w:p>
    <w:p w14:paraId="16190F32" w14:textId="77777777" w:rsidR="00EE1477" w:rsidRDefault="00EE1477" w:rsidP="00EE1477">
      <w:pPr>
        <w:rPr>
          <w:rFonts w:cs="Arial"/>
        </w:rPr>
      </w:pPr>
    </w:p>
    <w:p w14:paraId="5A68ADC8" w14:textId="5A247669" w:rsidR="00EE1477" w:rsidRPr="0017445F" w:rsidRDefault="00EE1477" w:rsidP="00EE1477">
      <w:pPr>
        <w:pStyle w:val="RERequirement"/>
        <w:shd w:val="clear" w:color="auto" w:fill="F2F2F2" w:themeFill="background1" w:themeFillShade="F2"/>
      </w:pPr>
      <w:r w:rsidRPr="0017445F">
        <w:t>###</w:t>
      </w:r>
      <w:bookmarkStart w:id="155" w:name="R_F_00008_ID_Customization_of_Smart_Unlo"/>
      <w:r>
        <w:t>R_F_SUL_00008</w:t>
      </w:r>
      <w:bookmarkEnd w:id="155"/>
      <w:r w:rsidRPr="0017445F">
        <w:t xml:space="preserve">### </w:t>
      </w:r>
      <w:r>
        <w:t>Customization of Smart Unlock Door Off to On upon Close</w:t>
      </w:r>
    </w:p>
    <w:p w14:paraId="7E8A7AE5" w14:textId="77777777" w:rsidR="00EE1477" w:rsidRDefault="00EE1477" w:rsidP="00EE1477">
      <w:r>
        <w:t xml:space="preserve">The Feature </w:t>
      </w:r>
      <w:r w:rsidRPr="00127A60">
        <w:t xml:space="preserve">Smart Unlock Door Off to On upon Close </w:t>
      </w:r>
      <w:r>
        <w:t xml:space="preserve">shall not be customizable by any user. </w:t>
      </w:r>
    </w:p>
    <w:p w14:paraId="2B755C4D" w14:textId="77777777" w:rsidR="00EE1477" w:rsidRPr="00C66B68" w:rsidRDefault="00EE1477" w:rsidP="00EE1477">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EE1477" w:rsidRPr="00D90A13" w14:paraId="792A3779" w14:textId="77777777" w:rsidTr="001B665D">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62CB9D" w14:textId="70A4283C" w:rsidR="00EE1477" w:rsidRPr="001E7824" w:rsidRDefault="00EE1477" w:rsidP="001B665D">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R_F_SUL_00008</w:t>
            </w:r>
            <w:r w:rsidRPr="001E7824">
              <w:rPr>
                <w:rFonts w:cs="Arial"/>
                <w:bCs/>
                <w:vanish/>
                <w:color w:val="808080" w:themeColor="background1" w:themeShade="80"/>
                <w:sz w:val="16"/>
                <w:szCs w:val="14"/>
              </w:rPr>
              <w:t>###</w:t>
            </w:r>
          </w:p>
        </w:tc>
      </w:tr>
      <w:tr w:rsidR="00EE1477" w:rsidRPr="0060165D" w14:paraId="71706AB7"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9F1D4F" w14:textId="77777777" w:rsidR="00EE1477" w:rsidRPr="0060165D" w:rsidRDefault="00EE1477" w:rsidP="001B665D">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343F61" w14:textId="77777777" w:rsidR="00EE1477" w:rsidRPr="0060165D" w:rsidRDefault="00EE1477" w:rsidP="001B665D">
            <w:pPr>
              <w:rPr>
                <w:rFonts w:cs="Arial"/>
                <w:vanish/>
                <w:color w:val="000000" w:themeColor="text1"/>
                <w:sz w:val="16"/>
                <w:szCs w:val="14"/>
              </w:rPr>
            </w:pPr>
          </w:p>
        </w:tc>
      </w:tr>
      <w:tr w:rsidR="00EE1477" w:rsidRPr="0060165D" w14:paraId="43624D04"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BADFB4" w14:textId="77777777" w:rsidR="00EE1477" w:rsidRPr="0060165D" w:rsidRDefault="00EE1477" w:rsidP="001B665D">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249B30" w14:textId="77777777" w:rsidR="00EE1477" w:rsidRPr="0060165D" w:rsidRDefault="00EE1477" w:rsidP="001B665D">
            <w:pPr>
              <w:rPr>
                <w:rFonts w:cs="Arial"/>
                <w:vanish/>
                <w:color w:val="000000" w:themeColor="text1"/>
                <w:sz w:val="16"/>
                <w:szCs w:val="14"/>
              </w:rPr>
            </w:pPr>
          </w:p>
        </w:tc>
      </w:tr>
      <w:tr w:rsidR="00EE1477" w:rsidRPr="0060165D" w14:paraId="119BF141"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3169DC" w14:textId="77777777" w:rsidR="00EE1477" w:rsidRPr="0060165D" w:rsidRDefault="00EE1477" w:rsidP="001B665D">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B6DF28" w14:textId="77777777" w:rsidR="00EE1477" w:rsidRPr="0060165D" w:rsidRDefault="00EE1477" w:rsidP="001B665D">
            <w:pPr>
              <w:rPr>
                <w:rFonts w:cs="Arial"/>
                <w:vanish/>
                <w:color w:val="000000" w:themeColor="text1"/>
                <w:sz w:val="16"/>
                <w:szCs w:val="14"/>
              </w:rPr>
            </w:pPr>
          </w:p>
        </w:tc>
      </w:tr>
      <w:tr w:rsidR="00EE1477" w:rsidRPr="0060165D" w14:paraId="6DF620B5"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82F76C" w14:textId="77777777" w:rsidR="00EE1477" w:rsidRPr="0060165D" w:rsidRDefault="00EE1477" w:rsidP="00EE1477">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AB58A" w14:textId="77777777" w:rsidR="00EE1477" w:rsidRPr="0060165D" w:rsidRDefault="00EE1477" w:rsidP="00EE1477">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F337A9" w14:textId="77777777" w:rsidR="00EE1477" w:rsidRPr="0060165D" w:rsidRDefault="00EE1477" w:rsidP="00EE1477">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AB4801" w14:textId="27315C19" w:rsidR="00EE1477" w:rsidRPr="0060165D" w:rsidRDefault="00EE1477" w:rsidP="00EE1477">
            <w:pPr>
              <w:ind w:left="141"/>
              <w:rPr>
                <w:rFonts w:cs="Arial"/>
                <w:vanish/>
                <w:color w:val="000000" w:themeColor="text1"/>
                <w:sz w:val="16"/>
                <w:szCs w:val="14"/>
              </w:rPr>
            </w:pPr>
            <w:r>
              <w:rPr>
                <w:rFonts w:cs="Arial"/>
                <w:vanish/>
                <w:color w:val="000000" w:themeColor="text1"/>
                <w:sz w:val="16"/>
                <w:szCs w:val="14"/>
              </w:rPr>
              <w:t>Ahmet Cinar</w:t>
            </w:r>
          </w:p>
        </w:tc>
      </w:tr>
      <w:tr w:rsidR="00EE1477" w:rsidRPr="0060165D" w14:paraId="35C3DAE8"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51B17F" w14:textId="77777777" w:rsidR="00EE1477" w:rsidRPr="0060165D" w:rsidRDefault="00EE1477" w:rsidP="00EE1477">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1324C9" w14:textId="77777777" w:rsidR="00EE1477" w:rsidRPr="0060165D" w:rsidRDefault="00EE1477" w:rsidP="00EE1477">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771015" w14:textId="77777777" w:rsidR="00EE1477" w:rsidRPr="0060165D" w:rsidRDefault="00EE1477" w:rsidP="00EE1477">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B0C009" w14:textId="77777777" w:rsidR="00EE1477" w:rsidRPr="001F0889" w:rsidRDefault="00EE1477" w:rsidP="00EE1477">
            <w:pPr>
              <w:ind w:left="141"/>
              <w:rPr>
                <w:rFonts w:cs="Arial"/>
                <w:vanish/>
                <w:color w:val="000000" w:themeColor="text1"/>
                <w:sz w:val="16"/>
                <w:szCs w:val="14"/>
              </w:rPr>
            </w:pPr>
          </w:p>
        </w:tc>
      </w:tr>
      <w:tr w:rsidR="00EE1477" w:rsidRPr="0060165D" w14:paraId="3CF8FADD" w14:textId="77777777" w:rsidTr="001B665D">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B1D49E" w14:textId="77777777" w:rsidR="00EE1477" w:rsidRPr="0060165D" w:rsidRDefault="00EE1477" w:rsidP="00EE1477">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834904747"/>
            <w:placeholder>
              <w:docPart w:val="7D8BFCF0DF794BC39419CCBF9527723F"/>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367F2E" w14:textId="6BC4EA3D" w:rsidR="00EE1477" w:rsidRPr="0060165D" w:rsidRDefault="00EE1477" w:rsidP="00EE1477">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B9A9A6" w14:textId="77777777" w:rsidR="00EE1477" w:rsidRPr="0060165D" w:rsidRDefault="00EE1477" w:rsidP="00EE1477">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2034923321"/>
            <w:placeholder>
              <w:docPart w:val="E75A73EC82FF4DA6BE29BA4BA4F1F8B1"/>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AE5061" w14:textId="535E4690" w:rsidR="00EE1477" w:rsidRPr="0060165D" w:rsidRDefault="00EE1477" w:rsidP="00EE1477">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4E423A" w14:textId="77777777" w:rsidR="00EE1477" w:rsidRPr="0060165D" w:rsidRDefault="00EE1477" w:rsidP="00EE1477">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237366539"/>
            <w:placeholder>
              <w:docPart w:val="A68AA224D1B14946902725ADA94905A0"/>
            </w:placeholde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4F6C41" w14:textId="48254990" w:rsidR="00EE1477" w:rsidRPr="0060165D" w:rsidRDefault="00EE1477" w:rsidP="00EE1477">
                <w:pPr>
                  <w:ind w:left="141"/>
                  <w:rPr>
                    <w:rFonts w:cs="Arial"/>
                    <w:vanish/>
                    <w:color w:val="000000" w:themeColor="text1"/>
                    <w:sz w:val="16"/>
                    <w:szCs w:val="14"/>
                  </w:rPr>
                </w:pPr>
                <w:r>
                  <w:rPr>
                    <w:rFonts w:cs="Arial"/>
                    <w:vanish/>
                    <w:color w:val="000000" w:themeColor="text1"/>
                    <w:sz w:val="16"/>
                    <w:szCs w:val="14"/>
                  </w:rPr>
                  <w:t>Draft</w:t>
                </w:r>
              </w:p>
            </w:tc>
          </w:sdtContent>
        </w:sdt>
      </w:tr>
      <w:tr w:rsidR="00EE1477" w:rsidRPr="00D90A13" w14:paraId="2ED370B2" w14:textId="77777777" w:rsidTr="001B665D">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BCD6DD" w14:textId="77777777" w:rsidR="00EE1477" w:rsidRPr="001E7824" w:rsidRDefault="00A536D5" w:rsidP="00EE1477">
            <w:pPr>
              <w:rPr>
                <w:rFonts w:cs="Arial"/>
                <w:bCs/>
                <w:vanish/>
                <w:color w:val="808080" w:themeColor="background1" w:themeShade="80"/>
                <w:sz w:val="16"/>
                <w:szCs w:val="14"/>
              </w:rPr>
            </w:pPr>
            <w:hyperlink r:id="rId56" w:history="1">
              <w:r w:rsidR="00EE1477">
                <w:rPr>
                  <w:rStyle w:val="Hyperlink"/>
                  <w:rFonts w:cs="Arial"/>
                  <w:bCs/>
                  <w:vanish/>
                  <w:sz w:val="16"/>
                  <w:szCs w:val="14"/>
                </w:rPr>
                <w:t>Req. Template</w:t>
              </w:r>
            </w:hyperlink>
            <w:r w:rsidR="00EE1477"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8BA951" w14:textId="77777777" w:rsidR="00EE1477" w:rsidRPr="001E7824" w:rsidRDefault="00EE1477" w:rsidP="00EE1477">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EB3169" w14:textId="77777777" w:rsidR="00EE1477" w:rsidRPr="009B56B1" w:rsidRDefault="00EE1477" w:rsidP="00EE1477">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0097378E" w14:textId="77777777" w:rsidR="00EE1477" w:rsidRPr="00C66B68" w:rsidRDefault="00EE1477" w:rsidP="00EE1477">
      <w:pPr>
        <w:rPr>
          <w:rFonts w:cs="Arial"/>
        </w:rPr>
      </w:pPr>
    </w:p>
    <w:p w14:paraId="1D60F839" w14:textId="77777777" w:rsidR="00EE1477" w:rsidRDefault="00EE1477" w:rsidP="00EE1477">
      <w:pPr>
        <w:rPr>
          <w:rFonts w:cs="Arial"/>
        </w:rPr>
      </w:pPr>
    </w:p>
    <w:p w14:paraId="2C1F7056" w14:textId="20448AE0" w:rsidR="00EE1477" w:rsidRPr="0017445F" w:rsidRDefault="00EE1477" w:rsidP="00EE1477">
      <w:pPr>
        <w:pStyle w:val="RERequirement"/>
        <w:shd w:val="clear" w:color="auto" w:fill="F2F2F2" w:themeFill="background1" w:themeFillShade="F2"/>
      </w:pPr>
      <w:r w:rsidRPr="0017445F">
        <w:t>###</w:t>
      </w:r>
      <w:bookmarkStart w:id="156" w:name="R_F_00009_ID_Personalization_of_Passive_"/>
      <w:r>
        <w:t>R_F_SUL_00009</w:t>
      </w:r>
      <w:bookmarkEnd w:id="156"/>
      <w:r w:rsidRPr="0017445F">
        <w:t xml:space="preserve">### </w:t>
      </w:r>
      <w:r>
        <w:t>Customization of Passive Smart Unlock &amp; Release</w:t>
      </w:r>
    </w:p>
    <w:p w14:paraId="144F613D" w14:textId="5A9FD12A" w:rsidR="00EE1477" w:rsidRDefault="00EE1477" w:rsidP="00EE1477">
      <w:r>
        <w:t xml:space="preserve">The Feature Passive </w:t>
      </w:r>
      <w:r w:rsidRPr="00127A60">
        <w:t xml:space="preserve">Smart Unlock </w:t>
      </w:r>
      <w:r>
        <w:t>&amp; Release</w:t>
      </w:r>
      <w:r w:rsidRPr="00127A60">
        <w:t xml:space="preserve"> </w:t>
      </w:r>
      <w:r>
        <w:t xml:space="preserve">shall not be customizable by any user. </w:t>
      </w:r>
    </w:p>
    <w:p w14:paraId="2B1F469F" w14:textId="77777777" w:rsidR="00EE1477" w:rsidRPr="00C66B68" w:rsidRDefault="00EE1477" w:rsidP="00EE1477">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EE1477" w:rsidRPr="00D90A13" w14:paraId="103C2FDA" w14:textId="77777777" w:rsidTr="001B665D">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E4F948" w14:textId="594ECF66" w:rsidR="00EE1477" w:rsidRPr="001E7824" w:rsidRDefault="00EE1477" w:rsidP="001B665D">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R_F_SUL_00009</w:t>
            </w:r>
            <w:r w:rsidRPr="001E7824">
              <w:rPr>
                <w:rFonts w:cs="Arial"/>
                <w:bCs/>
                <w:vanish/>
                <w:color w:val="808080" w:themeColor="background1" w:themeShade="80"/>
                <w:sz w:val="16"/>
                <w:szCs w:val="14"/>
              </w:rPr>
              <w:t>###</w:t>
            </w:r>
          </w:p>
        </w:tc>
      </w:tr>
      <w:tr w:rsidR="00EE1477" w:rsidRPr="0060165D" w14:paraId="16F97E94"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0478DD" w14:textId="77777777" w:rsidR="00EE1477" w:rsidRPr="0060165D" w:rsidRDefault="00EE1477" w:rsidP="001B665D">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9D98BD" w14:textId="77777777" w:rsidR="00EE1477" w:rsidRPr="0060165D" w:rsidRDefault="00EE1477" w:rsidP="001B665D">
            <w:pPr>
              <w:rPr>
                <w:rFonts w:cs="Arial"/>
                <w:vanish/>
                <w:color w:val="000000" w:themeColor="text1"/>
                <w:sz w:val="16"/>
                <w:szCs w:val="14"/>
              </w:rPr>
            </w:pPr>
          </w:p>
        </w:tc>
      </w:tr>
      <w:tr w:rsidR="00EE1477" w:rsidRPr="0060165D" w14:paraId="5F13A2B4"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79A73D" w14:textId="77777777" w:rsidR="00EE1477" w:rsidRPr="0060165D" w:rsidRDefault="00EE1477" w:rsidP="001B665D">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11C732" w14:textId="77777777" w:rsidR="00EE1477" w:rsidRPr="0060165D" w:rsidRDefault="00EE1477" w:rsidP="001B665D">
            <w:pPr>
              <w:rPr>
                <w:rFonts w:cs="Arial"/>
                <w:vanish/>
                <w:color w:val="000000" w:themeColor="text1"/>
                <w:sz w:val="16"/>
                <w:szCs w:val="14"/>
              </w:rPr>
            </w:pPr>
          </w:p>
        </w:tc>
      </w:tr>
      <w:tr w:rsidR="00EE1477" w:rsidRPr="0060165D" w14:paraId="6189F1CF"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55AF8E" w14:textId="77777777" w:rsidR="00EE1477" w:rsidRPr="0060165D" w:rsidRDefault="00EE1477" w:rsidP="001B665D">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3C9E18" w14:textId="77777777" w:rsidR="00EE1477" w:rsidRPr="0060165D" w:rsidRDefault="00EE1477" w:rsidP="001B665D">
            <w:pPr>
              <w:rPr>
                <w:rFonts w:cs="Arial"/>
                <w:vanish/>
                <w:color w:val="000000" w:themeColor="text1"/>
                <w:sz w:val="16"/>
                <w:szCs w:val="14"/>
              </w:rPr>
            </w:pPr>
          </w:p>
        </w:tc>
      </w:tr>
      <w:tr w:rsidR="00EE1477" w:rsidRPr="0060165D" w14:paraId="33D288DD"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0E6C0B" w14:textId="77777777" w:rsidR="00EE1477" w:rsidRPr="0060165D" w:rsidRDefault="00EE1477" w:rsidP="00EE1477">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538D4E" w14:textId="77777777" w:rsidR="00EE1477" w:rsidRPr="0060165D" w:rsidRDefault="00EE1477" w:rsidP="00EE1477">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60C2B9" w14:textId="77777777" w:rsidR="00EE1477" w:rsidRPr="0060165D" w:rsidRDefault="00EE1477" w:rsidP="00EE1477">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1B27CC" w14:textId="4F072E3F" w:rsidR="00EE1477" w:rsidRPr="0060165D" w:rsidRDefault="00EE1477" w:rsidP="00EE1477">
            <w:pPr>
              <w:ind w:left="141"/>
              <w:rPr>
                <w:rFonts w:cs="Arial"/>
                <w:vanish/>
                <w:color w:val="000000" w:themeColor="text1"/>
                <w:sz w:val="16"/>
                <w:szCs w:val="14"/>
              </w:rPr>
            </w:pPr>
            <w:r>
              <w:rPr>
                <w:rFonts w:cs="Arial"/>
                <w:vanish/>
                <w:color w:val="000000" w:themeColor="text1"/>
                <w:sz w:val="16"/>
                <w:szCs w:val="14"/>
              </w:rPr>
              <w:t>Ahmet Cinar</w:t>
            </w:r>
          </w:p>
        </w:tc>
      </w:tr>
      <w:tr w:rsidR="00EE1477" w:rsidRPr="0060165D" w14:paraId="1F3D0590"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D95244" w14:textId="77777777" w:rsidR="00EE1477" w:rsidRPr="0060165D" w:rsidRDefault="00EE1477" w:rsidP="00EE1477">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35B538" w14:textId="77777777" w:rsidR="00EE1477" w:rsidRPr="0060165D" w:rsidRDefault="00EE1477" w:rsidP="00EE1477">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76203A" w14:textId="77777777" w:rsidR="00EE1477" w:rsidRPr="0060165D" w:rsidRDefault="00EE1477" w:rsidP="00EE1477">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BF26B6" w14:textId="77777777" w:rsidR="00EE1477" w:rsidRPr="001F0889" w:rsidRDefault="00EE1477" w:rsidP="00EE1477">
            <w:pPr>
              <w:ind w:left="141"/>
              <w:rPr>
                <w:rFonts w:cs="Arial"/>
                <w:vanish/>
                <w:color w:val="000000" w:themeColor="text1"/>
                <w:sz w:val="16"/>
                <w:szCs w:val="14"/>
              </w:rPr>
            </w:pPr>
          </w:p>
        </w:tc>
      </w:tr>
      <w:tr w:rsidR="00EE1477" w:rsidRPr="0060165D" w14:paraId="35D5C2D7" w14:textId="77777777" w:rsidTr="001B665D">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0B1918" w14:textId="77777777" w:rsidR="00EE1477" w:rsidRPr="0060165D" w:rsidRDefault="00EE1477" w:rsidP="00EE1477">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880928835"/>
            <w:placeholder>
              <w:docPart w:val="34106116DA554A3EA128E76B43D65FD2"/>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CE4E89" w14:textId="7698BD27" w:rsidR="00EE1477" w:rsidRPr="0060165D" w:rsidRDefault="00EE1477" w:rsidP="00EE1477">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A7CD0B" w14:textId="77777777" w:rsidR="00EE1477" w:rsidRPr="0060165D" w:rsidRDefault="00EE1477" w:rsidP="00EE1477">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854031320"/>
            <w:placeholder>
              <w:docPart w:val="BF74D5588BD04A01AFA8B7908009491A"/>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71DF5D" w14:textId="1FDDE135" w:rsidR="00EE1477" w:rsidRPr="0060165D" w:rsidRDefault="00EE1477" w:rsidP="00EE1477">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92A763" w14:textId="77777777" w:rsidR="00EE1477" w:rsidRPr="0060165D" w:rsidRDefault="00EE1477" w:rsidP="00EE1477">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399519736"/>
            <w:placeholder>
              <w:docPart w:val="F3ECA1FF5BB4447FB77EEF684C7D6D50"/>
            </w:placeholde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2C4812" w14:textId="1EA05F3E" w:rsidR="00EE1477" w:rsidRPr="0060165D" w:rsidRDefault="00EE1477" w:rsidP="00EE1477">
                <w:pPr>
                  <w:ind w:left="141"/>
                  <w:rPr>
                    <w:rFonts w:cs="Arial"/>
                    <w:vanish/>
                    <w:color w:val="000000" w:themeColor="text1"/>
                    <w:sz w:val="16"/>
                    <w:szCs w:val="14"/>
                  </w:rPr>
                </w:pPr>
                <w:r>
                  <w:rPr>
                    <w:rFonts w:cs="Arial"/>
                    <w:vanish/>
                    <w:color w:val="000000" w:themeColor="text1"/>
                    <w:sz w:val="16"/>
                    <w:szCs w:val="14"/>
                  </w:rPr>
                  <w:t>Draft</w:t>
                </w:r>
              </w:p>
            </w:tc>
          </w:sdtContent>
        </w:sdt>
      </w:tr>
      <w:tr w:rsidR="00EE1477" w:rsidRPr="00D90A13" w14:paraId="6341F72E" w14:textId="77777777" w:rsidTr="001B665D">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A085F3" w14:textId="77777777" w:rsidR="00EE1477" w:rsidRPr="001E7824" w:rsidRDefault="00A536D5" w:rsidP="00EE1477">
            <w:pPr>
              <w:rPr>
                <w:rFonts w:cs="Arial"/>
                <w:bCs/>
                <w:vanish/>
                <w:color w:val="808080" w:themeColor="background1" w:themeShade="80"/>
                <w:sz w:val="16"/>
                <w:szCs w:val="14"/>
              </w:rPr>
            </w:pPr>
            <w:hyperlink r:id="rId57" w:history="1">
              <w:r w:rsidR="00EE1477">
                <w:rPr>
                  <w:rStyle w:val="Hyperlink"/>
                  <w:rFonts w:cs="Arial"/>
                  <w:bCs/>
                  <w:vanish/>
                  <w:sz w:val="16"/>
                  <w:szCs w:val="14"/>
                </w:rPr>
                <w:t>Req. Template</w:t>
              </w:r>
            </w:hyperlink>
            <w:r w:rsidR="00EE1477"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3F9EEE" w14:textId="77777777" w:rsidR="00EE1477" w:rsidRPr="001E7824" w:rsidRDefault="00EE1477" w:rsidP="00EE1477">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C100A2" w14:textId="77777777" w:rsidR="00EE1477" w:rsidRPr="009B56B1" w:rsidRDefault="00EE1477" w:rsidP="00EE1477">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74B47F9E" w14:textId="77777777" w:rsidR="00EE1477" w:rsidRPr="00C66B68" w:rsidRDefault="00EE1477" w:rsidP="00EE1477">
      <w:pPr>
        <w:rPr>
          <w:rFonts w:cs="Arial"/>
        </w:rPr>
      </w:pPr>
    </w:p>
    <w:p w14:paraId="20EF4DF5" w14:textId="77777777" w:rsidR="00881D7E" w:rsidRPr="00881D7E" w:rsidRDefault="00881D7E" w:rsidP="00881D7E"/>
    <w:p w14:paraId="32C8B214" w14:textId="57038899" w:rsidR="00C703C2" w:rsidRDefault="00C703C2" w:rsidP="00094F0D">
      <w:pPr>
        <w:pStyle w:val="Heading3"/>
      </w:pPr>
      <w:r>
        <w:t>Error Handling</w:t>
      </w:r>
      <w:bookmarkEnd w:id="148"/>
    </w:p>
    <w:p w14:paraId="58648055" w14:textId="77777777" w:rsidR="00AE0397" w:rsidRPr="00AE0397" w:rsidRDefault="00AE0397" w:rsidP="00AE0397">
      <w:pPr>
        <w:pStyle w:val="BodyText"/>
      </w:pPr>
    </w:p>
    <w:p w14:paraId="229C1945" w14:textId="77777777" w:rsidR="00B44510" w:rsidRDefault="00B44510">
      <w:pPr>
        <w:pStyle w:val="Heading2"/>
      </w:pPr>
      <w:bookmarkStart w:id="157" w:name="_Toc6299991"/>
      <w:r>
        <w:t>Non</w:t>
      </w:r>
      <w:r w:rsidR="003A1067">
        <w:t>-F</w:t>
      </w:r>
      <w:r>
        <w:t>unctional Requirements</w:t>
      </w:r>
      <w:bookmarkEnd w:id="157"/>
    </w:p>
    <w:p w14:paraId="59821E1E" w14:textId="77777777" w:rsidR="00B61E09" w:rsidRDefault="00B61E09" w:rsidP="0005083B">
      <w:pPr>
        <w:shd w:val="clear" w:color="auto" w:fill="D6E3BC" w:themeFill="accent3" w:themeFillTint="66"/>
        <w:rPr>
          <w:i/>
          <w:color w:val="808080" w:themeColor="background1" w:themeShade="80"/>
        </w:rPr>
      </w:pPr>
      <w:r>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reliability (e.g. mean time between failure) or maintainability could be specified in this section.</w:t>
      </w:r>
    </w:p>
    <w:p w14:paraId="6FCA4B9F" w14:textId="77777777" w:rsidR="00B61E09" w:rsidRDefault="00B61E09" w:rsidP="00B61E09"/>
    <w:p w14:paraId="3EC41417" w14:textId="77777777" w:rsidR="003E2365" w:rsidRDefault="003E2365" w:rsidP="008759BF">
      <w:pPr>
        <w:pStyle w:val="Heading3"/>
      </w:pPr>
      <w:bookmarkStart w:id="158" w:name="_Toc6299992"/>
      <w:bookmarkStart w:id="159" w:name="_Toc435447961"/>
      <w:r>
        <w:t>Safety</w:t>
      </w:r>
      <w:bookmarkEnd w:id="158"/>
    </w:p>
    <w:p w14:paraId="03437D9E" w14:textId="6CA03C6D" w:rsidR="003E2365" w:rsidRDefault="003E2365"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B10115">
        <w:rPr>
          <w:rStyle w:val="SubtleEmphasis"/>
        </w:rPr>
        <w:t>Only those safety requirements, which are not related to Functional Safety (ISO26262) should go here</w:t>
      </w:r>
      <w:r>
        <w:rPr>
          <w:rStyle w:val="SubtleEmphasis"/>
        </w:rPr>
        <w:t>.</w:t>
      </w:r>
      <w:r w:rsidR="00B10115">
        <w:rPr>
          <w:rStyle w:val="SubtleEmphasis"/>
        </w:rPr>
        <w:t xml:space="preserve"> For Functional Safety refer to chapter </w:t>
      </w:r>
      <w:r w:rsidR="00771878">
        <w:rPr>
          <w:rStyle w:val="SubtleEmphasis"/>
        </w:rPr>
        <w:fldChar w:fldCharType="begin"/>
      </w:r>
      <w:r w:rsidR="00771878">
        <w:rPr>
          <w:rStyle w:val="SubtleEmphasis"/>
        </w:rPr>
        <w:instrText xml:space="preserve"> REF _Ref513649109 \w \h </w:instrText>
      </w:r>
      <w:r w:rsidR="00771878">
        <w:rPr>
          <w:rStyle w:val="SubtleEmphasis"/>
        </w:rPr>
      </w:r>
      <w:r w:rsidR="00771878">
        <w:rPr>
          <w:rStyle w:val="SubtleEmphasis"/>
        </w:rPr>
        <w:fldChar w:fldCharType="separate"/>
      </w:r>
      <w:r w:rsidR="001102CF">
        <w:rPr>
          <w:rStyle w:val="SubtleEmphasis"/>
        </w:rPr>
        <w:t>6</w:t>
      </w:r>
      <w:r w:rsidR="00771878">
        <w:rPr>
          <w:rStyle w:val="SubtleEmphasis"/>
        </w:rPr>
        <w:fldChar w:fldCharType="end"/>
      </w:r>
      <w:r w:rsidR="00771878">
        <w:rPr>
          <w:rStyle w:val="SubtleEmphasis"/>
        </w:rPr>
        <w:t xml:space="preserve"> </w:t>
      </w:r>
      <w:r w:rsidR="00FC390D">
        <w:rPr>
          <w:rStyle w:val="SubtleEmphasis"/>
        </w:rPr>
        <w:t>“</w:t>
      </w:r>
      <w:r w:rsidR="00771878">
        <w:rPr>
          <w:rStyle w:val="SubtleEmphasis"/>
        </w:rPr>
        <w:fldChar w:fldCharType="begin"/>
      </w:r>
      <w:r w:rsidR="00771878">
        <w:rPr>
          <w:rStyle w:val="SubtleEmphasis"/>
        </w:rPr>
        <w:instrText xml:space="preserve"> REF _Ref513649114 \h  \* MERGEFORMAT </w:instrText>
      </w:r>
      <w:r w:rsidR="00771878">
        <w:rPr>
          <w:rStyle w:val="SubtleEmphasis"/>
        </w:rPr>
      </w:r>
      <w:r w:rsidR="00771878">
        <w:rPr>
          <w:rStyle w:val="SubtleEmphasis"/>
        </w:rPr>
        <w:fldChar w:fldCharType="separate"/>
      </w:r>
      <w:r w:rsidR="001102CF" w:rsidRPr="001102CF">
        <w:rPr>
          <w:rStyle w:val="SubtleEmphasis"/>
        </w:rPr>
        <w:t>Functional Safety</w:t>
      </w:r>
      <w:r w:rsidR="00771878">
        <w:rPr>
          <w:rStyle w:val="SubtleEmphasis"/>
        </w:rPr>
        <w:fldChar w:fldCharType="end"/>
      </w:r>
      <w:r w:rsidR="00FC390D">
        <w:rPr>
          <w:rStyle w:val="SubtleEmphasis"/>
        </w:rPr>
        <w:t>”</w:t>
      </w:r>
      <w:r w:rsidR="00B10115">
        <w:rPr>
          <w:rStyle w:val="SubtleEmphasis"/>
        </w:rPr>
        <w:t>.</w:t>
      </w:r>
    </w:p>
    <w:p w14:paraId="4F36BFE8" w14:textId="77777777" w:rsidR="003E2365" w:rsidRPr="003E2365" w:rsidRDefault="003E2365" w:rsidP="003E2365"/>
    <w:p w14:paraId="026D1941" w14:textId="77777777" w:rsidR="008759BF" w:rsidRDefault="008759BF" w:rsidP="008759BF">
      <w:pPr>
        <w:pStyle w:val="Heading3"/>
      </w:pPr>
      <w:bookmarkStart w:id="160" w:name="_Toc6299993"/>
      <w:r>
        <w:lastRenderedPageBreak/>
        <w:t>Security</w:t>
      </w:r>
      <w:bookmarkEnd w:id="159"/>
      <w:bookmarkEnd w:id="160"/>
    </w:p>
    <w:p w14:paraId="2E6E814C" w14:textId="77777777" w:rsidR="00C21EC7" w:rsidRDefault="00C21EC7" w:rsidP="00AE0397">
      <w:pPr>
        <w:pStyle w:val="BodyText"/>
      </w:pPr>
    </w:p>
    <w:p w14:paraId="6062FA4E" w14:textId="77777777" w:rsidR="00B61E09" w:rsidRDefault="00B61E09" w:rsidP="00B61E09">
      <w:pPr>
        <w:pStyle w:val="Heading3"/>
      </w:pPr>
      <w:bookmarkStart w:id="161" w:name="_Toc435447962"/>
      <w:bookmarkStart w:id="162" w:name="_Toc6299994"/>
      <w:r>
        <w:t>Reliability</w:t>
      </w:r>
      <w:bookmarkEnd w:id="161"/>
      <w:bookmarkEnd w:id="162"/>
    </w:p>
    <w:p w14:paraId="50296DEF" w14:textId="77777777" w:rsidR="00B61E09" w:rsidRPr="00C21EC7" w:rsidRDefault="00B61E09" w:rsidP="00AE0397">
      <w:pPr>
        <w:pStyle w:val="BodyText"/>
      </w:pPr>
    </w:p>
    <w:p w14:paraId="606B3D5E" w14:textId="77777777" w:rsidR="008759BF" w:rsidRDefault="008759BF" w:rsidP="008759BF">
      <w:pPr>
        <w:pStyle w:val="Heading2"/>
      </w:pPr>
      <w:bookmarkStart w:id="163" w:name="_Toc6299995"/>
      <w:r>
        <w:t>HMI Requirements</w:t>
      </w:r>
      <w:bookmarkEnd w:id="163"/>
    </w:p>
    <w:p w14:paraId="0D1E2D4C" w14:textId="77777777" w:rsidR="004D7DC4" w:rsidRDefault="00C21EC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Requirements in this section </w:t>
      </w:r>
      <w:r>
        <w:rPr>
          <w:rStyle w:val="SubtleEmphasis"/>
        </w:rPr>
        <w:t xml:space="preserve">could </w:t>
      </w:r>
      <w:r w:rsidR="004D7DC4">
        <w:rPr>
          <w:rStyle w:val="SubtleEmphasis"/>
        </w:rPr>
        <w:t>specify details of e.g. the icons, the GUI or the sounds.</w:t>
      </w:r>
    </w:p>
    <w:p w14:paraId="795B422F" w14:textId="77777777" w:rsidR="00B765C4" w:rsidRDefault="00B765C4" w:rsidP="00B765C4">
      <w:pPr>
        <w:rPr>
          <w:rFonts w:cs="Arial"/>
        </w:rPr>
      </w:pPr>
    </w:p>
    <w:p w14:paraId="3D06EC53" w14:textId="5869569E" w:rsidR="00B765C4" w:rsidRPr="0017445F" w:rsidRDefault="00B765C4" w:rsidP="00B765C4">
      <w:pPr>
        <w:pStyle w:val="RERequirement"/>
        <w:shd w:val="clear" w:color="auto" w:fill="F2F2F2" w:themeFill="background1" w:themeFillShade="F2"/>
      </w:pPr>
      <w:r w:rsidRPr="0017445F">
        <w:t>###</w:t>
      </w:r>
      <w:bookmarkStart w:id="164" w:name="R_F_00010_ID_Smart_Unlock_Audible_Misloc"/>
      <w:r>
        <w:t>R_F_SUL_00010</w:t>
      </w:r>
      <w:bookmarkEnd w:id="164"/>
      <w:r w:rsidRPr="0017445F">
        <w:t xml:space="preserve">### </w:t>
      </w:r>
      <w:r>
        <w:t>Smart Unlock Audible Mislock Feedback</w:t>
      </w:r>
    </w:p>
    <w:p w14:paraId="5AF29808" w14:textId="77777777" w:rsidR="00B765C4" w:rsidRPr="0052091A" w:rsidRDefault="00B765C4" w:rsidP="00B765C4">
      <w:pPr>
        <w:rPr>
          <w:rFonts w:cs="Arial"/>
        </w:rPr>
      </w:pPr>
      <w:r>
        <w:t>If</w:t>
      </w:r>
      <w:r w:rsidRPr="00690251">
        <w:rPr>
          <w:rFonts w:cs="Arial"/>
        </w:rPr>
        <w:t xml:space="preserve"> </w:t>
      </w:r>
    </w:p>
    <w:p w14:paraId="27BF4E6A" w14:textId="77777777" w:rsidR="00B765C4" w:rsidRDefault="00B765C4" w:rsidP="00B765C4">
      <w:pPr>
        <w:pStyle w:val="ListParagraph"/>
        <w:numPr>
          <w:ilvl w:val="0"/>
          <w:numId w:val="21"/>
        </w:numPr>
        <w:rPr>
          <w:rFonts w:ascii="Arial" w:hAnsi="Arial" w:cs="Arial"/>
        </w:rPr>
      </w:pPr>
      <w:r>
        <w:rPr>
          <w:rFonts w:ascii="Arial" w:hAnsi="Arial" w:cs="Arial"/>
        </w:rPr>
        <w:t>Feature “Smart Unlock” is enabled AND</w:t>
      </w:r>
    </w:p>
    <w:p w14:paraId="712FF45F" w14:textId="77777777" w:rsidR="00B765C4" w:rsidRPr="00B05237" w:rsidRDefault="00B765C4" w:rsidP="00B765C4">
      <w:pPr>
        <w:pStyle w:val="ListParagraph"/>
        <w:numPr>
          <w:ilvl w:val="0"/>
          <w:numId w:val="21"/>
        </w:numPr>
        <w:rPr>
          <w:rFonts w:ascii="Arial" w:hAnsi="Arial" w:cs="Arial"/>
        </w:rPr>
      </w:pPr>
      <w:r>
        <w:rPr>
          <w:rFonts w:ascii="Arial" w:hAnsi="Arial" w:cs="Arial"/>
        </w:rPr>
        <w:t>Feature “Audible Lock &amp; Mislock Feedback” is enabled AND</w:t>
      </w:r>
    </w:p>
    <w:p w14:paraId="57BEE5BC" w14:textId="77777777" w:rsidR="00B765C4" w:rsidRDefault="00B765C4" w:rsidP="00B765C4">
      <w:pPr>
        <w:pStyle w:val="ListParagraph"/>
        <w:numPr>
          <w:ilvl w:val="0"/>
          <w:numId w:val="21"/>
        </w:numPr>
        <w:rPr>
          <w:rFonts w:ascii="Arial" w:hAnsi="Arial" w:cs="Arial"/>
        </w:rPr>
      </w:pPr>
      <w:r w:rsidRPr="00835D22">
        <w:rPr>
          <w:rFonts w:ascii="Arial" w:hAnsi="Arial" w:cs="Arial"/>
        </w:rPr>
        <w:t xml:space="preserve">Feature “Silent Mode” is </w:t>
      </w:r>
      <w:r>
        <w:rPr>
          <w:rFonts w:ascii="Arial" w:hAnsi="Arial" w:cs="Arial"/>
        </w:rPr>
        <w:t>disabled AND</w:t>
      </w:r>
    </w:p>
    <w:p w14:paraId="518035A3" w14:textId="77777777" w:rsidR="00B765C4" w:rsidRDefault="00B765C4" w:rsidP="00B765C4">
      <w:pPr>
        <w:pStyle w:val="ListParagraph"/>
        <w:numPr>
          <w:ilvl w:val="0"/>
          <w:numId w:val="21"/>
        </w:numPr>
        <w:rPr>
          <w:rFonts w:ascii="Arial" w:hAnsi="Arial" w:cs="Arial"/>
        </w:rPr>
      </w:pPr>
      <w:r>
        <w:rPr>
          <w:rFonts w:ascii="Arial" w:hAnsi="Arial" w:cs="Arial"/>
        </w:rPr>
        <w:t>Feature “Smart Unlock” unlocks any exterior handles,</w:t>
      </w:r>
    </w:p>
    <w:p w14:paraId="3E968DF9" w14:textId="77777777" w:rsidR="00B765C4" w:rsidRPr="00E62719" w:rsidRDefault="00B765C4" w:rsidP="00B765C4">
      <w:pPr>
        <w:rPr>
          <w:rFonts w:cs="Arial"/>
        </w:rPr>
      </w:pPr>
      <w:r w:rsidRPr="00E62719">
        <w:rPr>
          <w:rFonts w:cs="Arial"/>
        </w:rPr>
        <w:t>Feature</w:t>
      </w:r>
      <w:r>
        <w:t xml:space="preserve"> Smart Unlock Ignition shall assign “</w:t>
      </w:r>
      <w:r>
        <w:rPr>
          <w:rFonts w:cs="Arial"/>
        </w:rPr>
        <w:t xml:space="preserve">Audible Lock &amp; Mislock Feedback “ to </w:t>
      </w:r>
      <w:r>
        <w:t>give the user an audible mislock feedback with a double chirp/beep.</w:t>
      </w:r>
    </w:p>
    <w:p w14:paraId="50A41EC5" w14:textId="77777777" w:rsidR="00B765C4" w:rsidRPr="00C66B68" w:rsidRDefault="00B765C4" w:rsidP="00B765C4">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B765C4" w:rsidRPr="00D90A13" w14:paraId="21EFA932" w14:textId="77777777" w:rsidTr="001B665D">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3D4E3F" w14:textId="11847C6D" w:rsidR="00B765C4" w:rsidRPr="001E7824" w:rsidRDefault="00B765C4" w:rsidP="001B665D">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R_F_SUL_00010</w:t>
            </w:r>
            <w:r w:rsidRPr="001E7824">
              <w:rPr>
                <w:rFonts w:cs="Arial"/>
                <w:bCs/>
                <w:vanish/>
                <w:color w:val="808080" w:themeColor="background1" w:themeShade="80"/>
                <w:sz w:val="16"/>
                <w:szCs w:val="14"/>
              </w:rPr>
              <w:t>###</w:t>
            </w:r>
          </w:p>
        </w:tc>
      </w:tr>
      <w:tr w:rsidR="00B765C4" w:rsidRPr="0060165D" w14:paraId="5B6A1626"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3AA2A2" w14:textId="77777777" w:rsidR="00B765C4" w:rsidRPr="0060165D" w:rsidRDefault="00B765C4" w:rsidP="001B665D">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7DCE8F" w14:textId="77777777" w:rsidR="00B765C4" w:rsidRPr="0060165D" w:rsidRDefault="00B765C4" w:rsidP="001B665D">
            <w:pPr>
              <w:rPr>
                <w:rFonts w:cs="Arial"/>
                <w:vanish/>
                <w:color w:val="000000" w:themeColor="text1"/>
                <w:sz w:val="16"/>
                <w:szCs w:val="14"/>
              </w:rPr>
            </w:pPr>
          </w:p>
        </w:tc>
      </w:tr>
      <w:tr w:rsidR="00B765C4" w:rsidRPr="0060165D" w14:paraId="7A0CA84B"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E08441" w14:textId="77777777" w:rsidR="00B765C4" w:rsidRPr="0060165D" w:rsidRDefault="00B765C4" w:rsidP="001B665D">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3E59ED" w14:textId="77777777" w:rsidR="00B765C4" w:rsidRPr="0060165D" w:rsidRDefault="00B765C4" w:rsidP="001B665D">
            <w:pPr>
              <w:rPr>
                <w:rFonts w:cs="Arial"/>
                <w:vanish/>
                <w:color w:val="000000" w:themeColor="text1"/>
                <w:sz w:val="16"/>
                <w:szCs w:val="14"/>
              </w:rPr>
            </w:pPr>
          </w:p>
        </w:tc>
      </w:tr>
      <w:tr w:rsidR="00B765C4" w:rsidRPr="0060165D" w14:paraId="0BB3BD80"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A14539" w14:textId="77777777" w:rsidR="00B765C4" w:rsidRPr="0060165D" w:rsidRDefault="00B765C4" w:rsidP="001B665D">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E97ED7" w14:textId="77777777" w:rsidR="00B765C4" w:rsidRPr="0060165D" w:rsidRDefault="00B765C4" w:rsidP="001B665D">
            <w:pPr>
              <w:rPr>
                <w:rFonts w:cs="Arial"/>
                <w:vanish/>
                <w:color w:val="000000" w:themeColor="text1"/>
                <w:sz w:val="16"/>
                <w:szCs w:val="14"/>
              </w:rPr>
            </w:pPr>
          </w:p>
        </w:tc>
      </w:tr>
      <w:tr w:rsidR="00B765C4" w:rsidRPr="0060165D" w14:paraId="28EA5612"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797E3E" w14:textId="77777777" w:rsidR="00B765C4" w:rsidRPr="0060165D" w:rsidRDefault="00B765C4" w:rsidP="001B665D">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ECC07B" w14:textId="77777777" w:rsidR="00B765C4" w:rsidRPr="0060165D" w:rsidRDefault="00B765C4" w:rsidP="001B665D">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A0EBC0" w14:textId="77777777" w:rsidR="00B765C4" w:rsidRPr="0060165D" w:rsidRDefault="00B765C4" w:rsidP="001B665D">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810004" w14:textId="59E58763" w:rsidR="00B765C4" w:rsidRPr="0060165D" w:rsidRDefault="00B765C4" w:rsidP="001B665D">
            <w:pPr>
              <w:ind w:left="141"/>
              <w:rPr>
                <w:rFonts w:cs="Arial"/>
                <w:vanish/>
                <w:color w:val="000000" w:themeColor="text1"/>
                <w:sz w:val="16"/>
                <w:szCs w:val="14"/>
              </w:rPr>
            </w:pPr>
            <w:r>
              <w:rPr>
                <w:rFonts w:cs="Arial"/>
                <w:vanish/>
                <w:color w:val="000000" w:themeColor="text1"/>
                <w:sz w:val="16"/>
                <w:szCs w:val="14"/>
              </w:rPr>
              <w:t>Ahmet Cinar</w:t>
            </w:r>
          </w:p>
        </w:tc>
      </w:tr>
      <w:tr w:rsidR="00B765C4" w:rsidRPr="0060165D" w14:paraId="0743D7EE"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F4C85B" w14:textId="77777777" w:rsidR="00B765C4" w:rsidRPr="0060165D" w:rsidRDefault="00B765C4" w:rsidP="001B665D">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B72068" w14:textId="77777777" w:rsidR="00B765C4" w:rsidRPr="0060165D" w:rsidRDefault="00B765C4" w:rsidP="001B665D">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62E4FC" w14:textId="77777777" w:rsidR="00B765C4" w:rsidRPr="0060165D" w:rsidRDefault="00B765C4" w:rsidP="001B665D">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F78205" w14:textId="77777777" w:rsidR="00B765C4" w:rsidRPr="001F0889" w:rsidRDefault="00B765C4" w:rsidP="001B665D">
            <w:pPr>
              <w:ind w:left="141"/>
              <w:rPr>
                <w:rFonts w:cs="Arial"/>
                <w:vanish/>
                <w:color w:val="000000" w:themeColor="text1"/>
                <w:sz w:val="16"/>
                <w:szCs w:val="14"/>
              </w:rPr>
            </w:pPr>
          </w:p>
        </w:tc>
      </w:tr>
      <w:tr w:rsidR="00B765C4" w:rsidRPr="0060165D" w14:paraId="534EE2CE" w14:textId="77777777" w:rsidTr="001B665D">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F7E55" w14:textId="77777777" w:rsidR="00B765C4" w:rsidRPr="0060165D" w:rsidRDefault="00B765C4" w:rsidP="001B665D">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25395808"/>
            <w:placeholder>
              <w:docPart w:val="8523DF0D6E5845C3964418DCBBC18AFC"/>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5E578C" w14:textId="75AE8307" w:rsidR="00B765C4" w:rsidRPr="0060165D" w:rsidRDefault="00B765C4" w:rsidP="001B665D">
                <w:pPr>
                  <w:rPr>
                    <w:rFonts w:cs="Arial"/>
                    <w:vanish/>
                    <w:color w:val="000000" w:themeColor="text1"/>
                    <w:sz w:val="16"/>
                    <w:szCs w:val="14"/>
                  </w:rPr>
                </w:pPr>
                <w:r>
                  <w:rPr>
                    <w:rFonts w:cs="Arial"/>
                    <w:vanish/>
                    <w:color w:val="000000" w:themeColor="text1"/>
                    <w:sz w:val="16"/>
                    <w:szCs w:val="14"/>
                  </w:rPr>
                  <w:t>Interface</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517971" w14:textId="77777777" w:rsidR="00B765C4" w:rsidRPr="0060165D" w:rsidRDefault="00B765C4" w:rsidP="001B665D">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70591717"/>
            <w:placeholder>
              <w:docPart w:val="DD2932B5934448EAB3A37F46E167B825"/>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ACA6E3" w14:textId="589C414C" w:rsidR="00B765C4" w:rsidRPr="0060165D" w:rsidRDefault="00B765C4" w:rsidP="001B665D">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8B2D35" w14:textId="77777777" w:rsidR="00B765C4" w:rsidRPr="0060165D" w:rsidRDefault="00B765C4" w:rsidP="001B665D">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49062839"/>
            <w:placeholder>
              <w:docPart w:val="9ED5A134126F4C8CB739B8A7CCFAF2D4"/>
            </w:placeholde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51FC75" w14:textId="4118CD4E" w:rsidR="00B765C4" w:rsidRPr="0060165D" w:rsidRDefault="00B765C4" w:rsidP="001B665D">
                <w:pPr>
                  <w:ind w:left="141"/>
                  <w:rPr>
                    <w:rFonts w:cs="Arial"/>
                    <w:vanish/>
                    <w:color w:val="000000" w:themeColor="text1"/>
                    <w:sz w:val="16"/>
                    <w:szCs w:val="14"/>
                  </w:rPr>
                </w:pPr>
                <w:r>
                  <w:rPr>
                    <w:rFonts w:cs="Arial"/>
                    <w:vanish/>
                    <w:color w:val="000000" w:themeColor="text1"/>
                    <w:sz w:val="16"/>
                    <w:szCs w:val="14"/>
                  </w:rPr>
                  <w:t>Draft</w:t>
                </w:r>
              </w:p>
            </w:tc>
          </w:sdtContent>
        </w:sdt>
      </w:tr>
      <w:tr w:rsidR="00B765C4" w:rsidRPr="00D90A13" w14:paraId="1FE8BDB8" w14:textId="77777777" w:rsidTr="001B665D">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5FCB8F" w14:textId="77777777" w:rsidR="00B765C4" w:rsidRPr="001E7824" w:rsidRDefault="00A536D5" w:rsidP="001B665D">
            <w:pPr>
              <w:rPr>
                <w:rFonts w:cs="Arial"/>
                <w:bCs/>
                <w:vanish/>
                <w:color w:val="808080" w:themeColor="background1" w:themeShade="80"/>
                <w:sz w:val="16"/>
                <w:szCs w:val="14"/>
              </w:rPr>
            </w:pPr>
            <w:hyperlink r:id="rId58" w:history="1">
              <w:r w:rsidR="00B765C4">
                <w:rPr>
                  <w:rStyle w:val="Hyperlink"/>
                  <w:rFonts w:cs="Arial"/>
                  <w:bCs/>
                  <w:vanish/>
                  <w:sz w:val="16"/>
                  <w:szCs w:val="14"/>
                </w:rPr>
                <w:t>Req. Template</w:t>
              </w:r>
            </w:hyperlink>
            <w:r w:rsidR="00B765C4"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10F4CE" w14:textId="77777777" w:rsidR="00B765C4" w:rsidRPr="001E7824" w:rsidRDefault="00B765C4" w:rsidP="001B665D">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8C6418" w14:textId="77777777" w:rsidR="00B765C4" w:rsidRPr="009B56B1" w:rsidRDefault="00B765C4" w:rsidP="001B665D">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3EC2FCE2" w14:textId="77777777" w:rsidR="00B765C4" w:rsidRPr="00C66B68" w:rsidRDefault="00B765C4" w:rsidP="00B765C4">
      <w:pPr>
        <w:rPr>
          <w:rFonts w:cs="Arial"/>
        </w:rPr>
      </w:pPr>
    </w:p>
    <w:p w14:paraId="62F2DA8B" w14:textId="77777777" w:rsidR="00E51252" w:rsidRDefault="00E51252" w:rsidP="00E51252">
      <w:pPr>
        <w:rPr>
          <w:rFonts w:cs="Arial"/>
        </w:rPr>
      </w:pPr>
    </w:p>
    <w:p w14:paraId="19B6F5C4" w14:textId="228C0B34" w:rsidR="00E51252" w:rsidRPr="0017445F" w:rsidRDefault="00E51252" w:rsidP="00E51252">
      <w:pPr>
        <w:pStyle w:val="RERequirement"/>
        <w:shd w:val="clear" w:color="auto" w:fill="F2F2F2" w:themeFill="background1" w:themeFillShade="F2"/>
      </w:pPr>
      <w:r w:rsidRPr="0017445F">
        <w:t>###</w:t>
      </w:r>
      <w:bookmarkStart w:id="165" w:name="R_F_00015_ID_Delayed_Smart_Unlock__"/>
      <w:r>
        <w:t>R_F_SUL_00015</w:t>
      </w:r>
      <w:bookmarkEnd w:id="165"/>
      <w:r w:rsidRPr="0017445F">
        <w:t xml:space="preserve">### </w:t>
      </w:r>
      <w:r>
        <w:t xml:space="preserve">Delayed Smart Unlock  </w:t>
      </w:r>
    </w:p>
    <w:p w14:paraId="6FA94591" w14:textId="1E931AD9" w:rsidR="00E51252" w:rsidRDefault="00E51252" w:rsidP="00E51252">
      <w:r>
        <w:t>The Smart Unlock Request shall be generated one second after the lock action.</w:t>
      </w:r>
    </w:p>
    <w:p w14:paraId="4ADE7B20" w14:textId="77777777" w:rsidR="00E51252" w:rsidRPr="00C66B68" w:rsidRDefault="00E51252" w:rsidP="00E51252">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E51252" w:rsidRPr="00D90A13" w14:paraId="6054AA71" w14:textId="77777777" w:rsidTr="00E51252">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266745" w14:textId="3CAFB855" w:rsidR="00E51252" w:rsidRPr="001E7824" w:rsidRDefault="00E51252" w:rsidP="00E51252">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R_F_SUL_00015</w:t>
            </w:r>
            <w:r w:rsidRPr="001E7824">
              <w:rPr>
                <w:rFonts w:cs="Arial"/>
                <w:bCs/>
                <w:vanish/>
                <w:color w:val="808080" w:themeColor="background1" w:themeShade="80"/>
                <w:sz w:val="16"/>
                <w:szCs w:val="14"/>
              </w:rPr>
              <w:t>###</w:t>
            </w:r>
          </w:p>
        </w:tc>
      </w:tr>
      <w:tr w:rsidR="00E51252" w:rsidRPr="0060165D" w14:paraId="31AE4E78" w14:textId="77777777" w:rsidTr="00E5125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1B8BDE" w14:textId="77777777" w:rsidR="00E51252" w:rsidRPr="0060165D" w:rsidRDefault="00E51252" w:rsidP="00E51252">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D17CD1" w14:textId="77777777" w:rsidR="00E51252" w:rsidRPr="0060165D" w:rsidRDefault="00E51252" w:rsidP="00E51252">
            <w:pPr>
              <w:rPr>
                <w:rFonts w:cs="Arial"/>
                <w:vanish/>
                <w:color w:val="000000" w:themeColor="text1"/>
                <w:sz w:val="16"/>
                <w:szCs w:val="14"/>
              </w:rPr>
            </w:pPr>
          </w:p>
        </w:tc>
      </w:tr>
      <w:tr w:rsidR="00E51252" w:rsidRPr="0060165D" w14:paraId="78045FDD" w14:textId="77777777" w:rsidTr="00E5125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0524B1" w14:textId="77777777" w:rsidR="00E51252" w:rsidRPr="0060165D" w:rsidRDefault="00E51252" w:rsidP="00E51252">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5D5EA2" w14:textId="77777777" w:rsidR="00E51252" w:rsidRPr="0060165D" w:rsidRDefault="00E51252" w:rsidP="00E51252">
            <w:pPr>
              <w:rPr>
                <w:rFonts w:cs="Arial"/>
                <w:vanish/>
                <w:color w:val="000000" w:themeColor="text1"/>
                <w:sz w:val="16"/>
                <w:szCs w:val="14"/>
              </w:rPr>
            </w:pPr>
          </w:p>
        </w:tc>
      </w:tr>
      <w:tr w:rsidR="00E51252" w:rsidRPr="0060165D" w14:paraId="57D272F2" w14:textId="77777777" w:rsidTr="00E5125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DE9A98" w14:textId="77777777" w:rsidR="00E51252" w:rsidRPr="0060165D" w:rsidRDefault="00E51252" w:rsidP="00E51252">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D960F" w14:textId="77777777" w:rsidR="00E51252" w:rsidRPr="0060165D" w:rsidRDefault="00E51252" w:rsidP="00E51252">
            <w:pPr>
              <w:rPr>
                <w:rFonts w:cs="Arial"/>
                <w:vanish/>
                <w:color w:val="000000" w:themeColor="text1"/>
                <w:sz w:val="16"/>
                <w:szCs w:val="14"/>
              </w:rPr>
            </w:pPr>
          </w:p>
        </w:tc>
      </w:tr>
      <w:tr w:rsidR="00E51252" w:rsidRPr="0060165D" w14:paraId="46FB9B0A" w14:textId="77777777" w:rsidTr="00E5125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90A247" w14:textId="77777777" w:rsidR="00E51252" w:rsidRPr="0060165D" w:rsidRDefault="00E51252" w:rsidP="00E51252">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AE5B01" w14:textId="77777777" w:rsidR="00E51252" w:rsidRPr="0060165D" w:rsidRDefault="00E51252" w:rsidP="00E51252">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E60DB3" w14:textId="77777777" w:rsidR="00E51252" w:rsidRPr="0060165D" w:rsidRDefault="00E51252" w:rsidP="00E51252">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A89225" w14:textId="1C01972E" w:rsidR="00E51252" w:rsidRPr="0060165D" w:rsidRDefault="00E51252" w:rsidP="00E51252">
            <w:pPr>
              <w:ind w:left="141"/>
              <w:rPr>
                <w:rFonts w:cs="Arial"/>
                <w:vanish/>
                <w:color w:val="000000" w:themeColor="text1"/>
                <w:sz w:val="16"/>
                <w:szCs w:val="14"/>
              </w:rPr>
            </w:pPr>
            <w:r>
              <w:rPr>
                <w:rFonts w:cs="Arial"/>
                <w:vanish/>
                <w:color w:val="000000" w:themeColor="text1"/>
                <w:sz w:val="16"/>
                <w:szCs w:val="14"/>
              </w:rPr>
              <w:t>Ahmet Cinar</w:t>
            </w:r>
          </w:p>
        </w:tc>
      </w:tr>
      <w:tr w:rsidR="00E51252" w:rsidRPr="0060165D" w14:paraId="54B45364" w14:textId="77777777" w:rsidTr="00E5125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77A361" w14:textId="77777777" w:rsidR="00E51252" w:rsidRPr="0060165D" w:rsidRDefault="00E51252" w:rsidP="00E51252">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C3846D" w14:textId="77777777" w:rsidR="00E51252" w:rsidRPr="0060165D" w:rsidRDefault="00E51252" w:rsidP="00E51252">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BC0850" w14:textId="77777777" w:rsidR="00E51252" w:rsidRPr="0060165D" w:rsidRDefault="00E51252" w:rsidP="00E51252">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97C02D" w14:textId="77777777" w:rsidR="00E51252" w:rsidRPr="001F0889" w:rsidRDefault="00E51252" w:rsidP="00E51252">
            <w:pPr>
              <w:ind w:left="141"/>
              <w:rPr>
                <w:rFonts w:cs="Arial"/>
                <w:vanish/>
                <w:color w:val="000000" w:themeColor="text1"/>
                <w:sz w:val="16"/>
                <w:szCs w:val="14"/>
              </w:rPr>
            </w:pPr>
          </w:p>
        </w:tc>
      </w:tr>
      <w:tr w:rsidR="00E51252" w:rsidRPr="0060165D" w14:paraId="664D6827" w14:textId="77777777" w:rsidTr="00E51252">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F00363" w14:textId="77777777" w:rsidR="00E51252" w:rsidRPr="0060165D" w:rsidRDefault="00E51252" w:rsidP="00E51252">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205298629"/>
            <w:placeholder>
              <w:docPart w:val="6DBA2B996CA84F80993FEF2C1467B4AA"/>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BEC190" w14:textId="0D93162F" w:rsidR="00E51252" w:rsidRPr="0060165D" w:rsidRDefault="00E51252" w:rsidP="00E51252">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4678F" w14:textId="77777777" w:rsidR="00E51252" w:rsidRPr="0060165D" w:rsidRDefault="00E51252" w:rsidP="00E51252">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874272824"/>
            <w:placeholder>
              <w:docPart w:val="51A07ABF0DAE46E29936E5D2E7022B62"/>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D5C645" w14:textId="04A66FC7" w:rsidR="00E51252" w:rsidRPr="0060165D" w:rsidRDefault="00E51252" w:rsidP="00E51252">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241F81" w14:textId="77777777" w:rsidR="00E51252" w:rsidRPr="0060165D" w:rsidRDefault="00E51252" w:rsidP="00E51252">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127551756"/>
            <w:placeholder>
              <w:docPart w:val="9CC4AE17A7E34A8FAF13B60EDF553946"/>
            </w:placeholde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D97AEB" w14:textId="6DF0B473" w:rsidR="00E51252" w:rsidRPr="0060165D" w:rsidRDefault="00E51252" w:rsidP="00E51252">
                <w:pPr>
                  <w:ind w:left="141"/>
                  <w:rPr>
                    <w:rFonts w:cs="Arial"/>
                    <w:vanish/>
                    <w:color w:val="000000" w:themeColor="text1"/>
                    <w:sz w:val="16"/>
                    <w:szCs w:val="14"/>
                  </w:rPr>
                </w:pPr>
                <w:r>
                  <w:rPr>
                    <w:rFonts w:cs="Arial"/>
                    <w:vanish/>
                    <w:color w:val="000000" w:themeColor="text1"/>
                    <w:sz w:val="16"/>
                    <w:szCs w:val="14"/>
                  </w:rPr>
                  <w:t>Draft</w:t>
                </w:r>
              </w:p>
            </w:tc>
          </w:sdtContent>
        </w:sdt>
      </w:tr>
      <w:tr w:rsidR="00E51252" w:rsidRPr="00D90A13" w14:paraId="0FA48E24" w14:textId="77777777" w:rsidTr="00E51252">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A197C1" w14:textId="77777777" w:rsidR="00E51252" w:rsidRPr="001E7824" w:rsidRDefault="00A536D5" w:rsidP="00E51252">
            <w:pPr>
              <w:rPr>
                <w:rFonts w:cs="Arial"/>
                <w:bCs/>
                <w:vanish/>
                <w:color w:val="808080" w:themeColor="background1" w:themeShade="80"/>
                <w:sz w:val="16"/>
                <w:szCs w:val="14"/>
              </w:rPr>
            </w:pPr>
            <w:hyperlink r:id="rId59" w:history="1">
              <w:r w:rsidR="00E51252">
                <w:rPr>
                  <w:rStyle w:val="Hyperlink"/>
                  <w:rFonts w:cs="Arial"/>
                  <w:bCs/>
                  <w:vanish/>
                  <w:sz w:val="16"/>
                  <w:szCs w:val="14"/>
                </w:rPr>
                <w:t>Req. Template</w:t>
              </w:r>
            </w:hyperlink>
            <w:r w:rsidR="00E51252"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479D0E" w14:textId="77777777" w:rsidR="00E51252" w:rsidRPr="001E7824" w:rsidRDefault="00E51252" w:rsidP="00E51252">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610909" w14:textId="77777777" w:rsidR="00E51252" w:rsidRPr="009B56B1" w:rsidRDefault="00E51252" w:rsidP="00E51252">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36EDB5E6" w14:textId="77777777" w:rsidR="00E51252" w:rsidRPr="00C66B68" w:rsidRDefault="00E51252" w:rsidP="00E51252">
      <w:pPr>
        <w:rPr>
          <w:rFonts w:cs="Arial"/>
        </w:rPr>
      </w:pPr>
    </w:p>
    <w:p w14:paraId="59BC7089" w14:textId="77777777" w:rsidR="00AA664E" w:rsidRPr="00AA664E" w:rsidRDefault="00AA664E" w:rsidP="00AE0397">
      <w:pPr>
        <w:pStyle w:val="BodyText"/>
      </w:pPr>
    </w:p>
    <w:p w14:paraId="2D360CE4" w14:textId="77777777" w:rsidR="008759BF" w:rsidRDefault="008759BF" w:rsidP="008759BF">
      <w:pPr>
        <w:pStyle w:val="Heading2"/>
      </w:pPr>
      <w:bookmarkStart w:id="166" w:name="_Toc435447963"/>
      <w:bookmarkStart w:id="167" w:name="_Toc6299996"/>
      <w:r>
        <w:t>Other Requirements</w:t>
      </w:r>
      <w:bookmarkEnd w:id="166"/>
      <w:bookmarkEnd w:id="167"/>
    </w:p>
    <w:p w14:paraId="0D99477F" w14:textId="77777777" w:rsidR="001A180F" w:rsidRPr="001A180F" w:rsidRDefault="001A180F" w:rsidP="001A180F"/>
    <w:p w14:paraId="4C587D3F" w14:textId="77777777" w:rsidR="001A180F" w:rsidRDefault="001A180F" w:rsidP="008759BF">
      <w:pPr>
        <w:pStyle w:val="Heading3"/>
      </w:pPr>
      <w:bookmarkStart w:id="168" w:name="_Toc6299997"/>
      <w:bookmarkStart w:id="169" w:name="_Toc435447964"/>
      <w:r>
        <w:t>Design Requirements</w:t>
      </w:r>
      <w:bookmarkEnd w:id="168"/>
    </w:p>
    <w:p w14:paraId="79C9B6DF" w14:textId="77777777" w:rsidR="001A180F" w:rsidRDefault="001A180F" w:rsidP="0005083B">
      <w:pPr>
        <w:shd w:val="clear" w:color="auto" w:fill="D6E3BC" w:themeFill="accent3" w:themeFillTint="66"/>
        <w:rPr>
          <w:rStyle w:val="SubtleEmphasis"/>
        </w:rPr>
      </w:pPr>
      <w:r>
        <w:rPr>
          <w:b/>
          <w:i/>
          <w:color w:val="808080" w:themeColor="background1" w:themeShade="80"/>
        </w:rPr>
        <w:t>#Hint:</w:t>
      </w:r>
      <w:r>
        <w:rPr>
          <w:i/>
          <w:color w:val="808080" w:themeColor="background1" w:themeShade="80"/>
        </w:rPr>
        <w:t xml:space="preserve"> Requirements of a Logical Function should be typically agnostic of their SW/HW implementation</w:t>
      </w:r>
      <w:r>
        <w:rPr>
          <w:rStyle w:val="SubtleEmphasis"/>
        </w:rPr>
        <w:t>. If for specific reasons the function owner needs to define explicitly design constraints</w:t>
      </w:r>
      <w:r w:rsidR="001B20C5">
        <w:rPr>
          <w:rStyle w:val="SubtleEmphasis"/>
        </w:rPr>
        <w:t xml:space="preserve"> on the solution</w:t>
      </w:r>
      <w:r>
        <w:rPr>
          <w:rStyle w:val="SubtleEmphasis"/>
        </w:rPr>
        <w:t>, it can be done in this chapter.</w:t>
      </w:r>
    </w:p>
    <w:p w14:paraId="4A7972CF" w14:textId="77777777" w:rsidR="001A180F" w:rsidRDefault="001A180F" w:rsidP="001A180F"/>
    <w:p w14:paraId="30365B52" w14:textId="77777777" w:rsidR="008759BF" w:rsidRDefault="008759BF" w:rsidP="008759BF">
      <w:pPr>
        <w:pStyle w:val="Heading3"/>
      </w:pPr>
      <w:bookmarkStart w:id="170" w:name="_Toc6299998"/>
      <w:r>
        <w:t>Manufacturing Requirements</w:t>
      </w:r>
      <w:bookmarkEnd w:id="169"/>
      <w:bookmarkEnd w:id="170"/>
    </w:p>
    <w:p w14:paraId="305A36C0" w14:textId="77777777" w:rsidR="00AE0397" w:rsidRPr="00AE0397" w:rsidRDefault="00AE0397" w:rsidP="00AE0397">
      <w:pPr>
        <w:pStyle w:val="BodyText"/>
      </w:pPr>
    </w:p>
    <w:p w14:paraId="0FF3350D" w14:textId="77777777" w:rsidR="008759BF" w:rsidRDefault="008759BF" w:rsidP="008759BF">
      <w:pPr>
        <w:pStyle w:val="Heading3"/>
      </w:pPr>
      <w:bookmarkStart w:id="171" w:name="_Toc435447965"/>
      <w:bookmarkStart w:id="172" w:name="_Toc6299999"/>
      <w:r>
        <w:t>Service Requirements</w:t>
      </w:r>
      <w:bookmarkEnd w:id="171"/>
      <w:bookmarkEnd w:id="172"/>
    </w:p>
    <w:p w14:paraId="0046EA46" w14:textId="77777777" w:rsidR="008759BF" w:rsidRDefault="00845E88"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specify, e.g. w</w:t>
      </w:r>
      <w:r w:rsidR="008759BF" w:rsidRPr="00291311">
        <w:rPr>
          <w:rStyle w:val="SubtleEmphasis"/>
        </w:rPr>
        <w:t>hat needs to be considered, if individual ECUs are replaced or new SW is flashed to ECUs (parameter set in non-volatile memory might get inconsistent</w:t>
      </w:r>
      <w:r w:rsidR="00D00E17">
        <w:rPr>
          <w:rStyle w:val="SubtleEmphasis"/>
        </w:rPr>
        <w:t xml:space="preserve"> and needs also to be updated).</w:t>
      </w:r>
    </w:p>
    <w:p w14:paraId="4400E08A" w14:textId="77777777" w:rsidR="00B765C4" w:rsidRDefault="00B765C4" w:rsidP="00B765C4">
      <w:pPr>
        <w:rPr>
          <w:rFonts w:cs="Arial"/>
        </w:rPr>
      </w:pPr>
    </w:p>
    <w:p w14:paraId="70B2D5D7" w14:textId="1E5A13BE" w:rsidR="00B765C4" w:rsidRPr="0017445F" w:rsidRDefault="00B765C4" w:rsidP="00B765C4">
      <w:pPr>
        <w:pStyle w:val="RERequirement"/>
        <w:shd w:val="clear" w:color="auto" w:fill="F2F2F2" w:themeFill="background1" w:themeFillShade="F2"/>
      </w:pPr>
      <w:r w:rsidRPr="0017445F">
        <w:t>###</w:t>
      </w:r>
      <w:bookmarkStart w:id="173" w:name="R_F_00011_ID_Enable__Disable_Smart_Unloc"/>
      <w:r>
        <w:t>R_F_SUL_00011</w:t>
      </w:r>
      <w:bookmarkEnd w:id="173"/>
      <w:r w:rsidRPr="0017445F">
        <w:t xml:space="preserve">### </w:t>
      </w:r>
      <w:r>
        <w:t>Enable / Disable Smart Unlock Ignition at EOL</w:t>
      </w:r>
    </w:p>
    <w:p w14:paraId="7FD83606" w14:textId="77777777" w:rsidR="00B765C4" w:rsidRDefault="00B765C4" w:rsidP="00B765C4">
      <w:r>
        <w:t>It shall be possible to enable and disable the feature “Smart Unlock Ignition” at Vehicle Operation End-of-Line.</w:t>
      </w:r>
    </w:p>
    <w:p w14:paraId="1C38E336" w14:textId="77777777" w:rsidR="00B765C4" w:rsidRPr="00C66B68" w:rsidRDefault="00B765C4" w:rsidP="00B765C4">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B765C4" w:rsidRPr="00D90A13" w14:paraId="1017E0D4" w14:textId="77777777" w:rsidTr="001B665D">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7156B3" w14:textId="65F99459" w:rsidR="00B765C4" w:rsidRPr="001E7824" w:rsidRDefault="00B765C4" w:rsidP="001B665D">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R_F_SUL_00011</w:t>
            </w:r>
            <w:r w:rsidRPr="001E7824">
              <w:rPr>
                <w:rFonts w:cs="Arial"/>
                <w:bCs/>
                <w:vanish/>
                <w:color w:val="808080" w:themeColor="background1" w:themeShade="80"/>
                <w:sz w:val="16"/>
                <w:szCs w:val="14"/>
              </w:rPr>
              <w:t>###</w:t>
            </w:r>
          </w:p>
        </w:tc>
      </w:tr>
      <w:tr w:rsidR="00B765C4" w:rsidRPr="0060165D" w14:paraId="192A46D8"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18E9A5" w14:textId="77777777" w:rsidR="00B765C4" w:rsidRPr="0060165D" w:rsidRDefault="00B765C4" w:rsidP="001B665D">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C86DD4" w14:textId="77777777" w:rsidR="00B765C4" w:rsidRPr="0060165D" w:rsidRDefault="00B765C4" w:rsidP="001B665D">
            <w:pPr>
              <w:rPr>
                <w:rFonts w:cs="Arial"/>
                <w:vanish/>
                <w:color w:val="000000" w:themeColor="text1"/>
                <w:sz w:val="16"/>
                <w:szCs w:val="14"/>
              </w:rPr>
            </w:pPr>
          </w:p>
        </w:tc>
      </w:tr>
      <w:tr w:rsidR="00B765C4" w:rsidRPr="0060165D" w14:paraId="1F097D53"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EC8472" w14:textId="77777777" w:rsidR="00B765C4" w:rsidRPr="0060165D" w:rsidRDefault="00B765C4" w:rsidP="001B665D">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A1B0D3" w14:textId="77777777" w:rsidR="00B765C4" w:rsidRPr="0060165D" w:rsidRDefault="00B765C4" w:rsidP="001B665D">
            <w:pPr>
              <w:rPr>
                <w:rFonts w:cs="Arial"/>
                <w:vanish/>
                <w:color w:val="000000" w:themeColor="text1"/>
                <w:sz w:val="16"/>
                <w:szCs w:val="14"/>
              </w:rPr>
            </w:pPr>
          </w:p>
        </w:tc>
      </w:tr>
      <w:tr w:rsidR="00B765C4" w:rsidRPr="0060165D" w14:paraId="67B7CE6E"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19977E" w14:textId="77777777" w:rsidR="00B765C4" w:rsidRPr="0060165D" w:rsidRDefault="00B765C4" w:rsidP="001B665D">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D59B68" w14:textId="77777777" w:rsidR="00B765C4" w:rsidRPr="0060165D" w:rsidRDefault="00B765C4" w:rsidP="001B665D">
            <w:pPr>
              <w:rPr>
                <w:rFonts w:cs="Arial"/>
                <w:vanish/>
                <w:color w:val="000000" w:themeColor="text1"/>
                <w:sz w:val="16"/>
                <w:szCs w:val="14"/>
              </w:rPr>
            </w:pPr>
          </w:p>
        </w:tc>
      </w:tr>
      <w:tr w:rsidR="00B765C4" w:rsidRPr="0060165D" w14:paraId="6DCF5776"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773026" w14:textId="77777777" w:rsidR="00B765C4" w:rsidRPr="0060165D" w:rsidRDefault="00B765C4" w:rsidP="001B665D">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EE1A5" w14:textId="77777777" w:rsidR="00B765C4" w:rsidRPr="0060165D" w:rsidRDefault="00B765C4" w:rsidP="001B665D">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A3477E" w14:textId="77777777" w:rsidR="00B765C4" w:rsidRPr="0060165D" w:rsidRDefault="00B765C4" w:rsidP="001B665D">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FA6A5D" w14:textId="77777777" w:rsidR="00B765C4" w:rsidRPr="0060165D" w:rsidRDefault="00B765C4" w:rsidP="001B665D">
            <w:pPr>
              <w:ind w:left="141"/>
              <w:rPr>
                <w:rFonts w:cs="Arial"/>
                <w:vanish/>
                <w:color w:val="000000" w:themeColor="text1"/>
                <w:sz w:val="16"/>
                <w:szCs w:val="14"/>
              </w:rPr>
            </w:pPr>
          </w:p>
        </w:tc>
      </w:tr>
      <w:tr w:rsidR="00B765C4" w:rsidRPr="0060165D" w14:paraId="77ABC358"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5B365D" w14:textId="77777777" w:rsidR="00B765C4" w:rsidRPr="0060165D" w:rsidRDefault="00B765C4" w:rsidP="001B665D">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41683A" w14:textId="77777777" w:rsidR="00B765C4" w:rsidRPr="0060165D" w:rsidRDefault="00B765C4" w:rsidP="001B665D">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4835C3" w14:textId="77777777" w:rsidR="00B765C4" w:rsidRPr="0060165D" w:rsidRDefault="00B765C4" w:rsidP="001B665D">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4358A1" w14:textId="77777777" w:rsidR="00B765C4" w:rsidRPr="001F0889" w:rsidRDefault="00B765C4" w:rsidP="001B665D">
            <w:pPr>
              <w:ind w:left="141"/>
              <w:rPr>
                <w:rFonts w:cs="Arial"/>
                <w:vanish/>
                <w:color w:val="000000" w:themeColor="text1"/>
                <w:sz w:val="16"/>
                <w:szCs w:val="14"/>
              </w:rPr>
            </w:pPr>
          </w:p>
        </w:tc>
      </w:tr>
      <w:tr w:rsidR="00B765C4" w:rsidRPr="0060165D" w14:paraId="49D4B66B" w14:textId="77777777" w:rsidTr="001B665D">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720347" w14:textId="77777777" w:rsidR="00B765C4" w:rsidRPr="0060165D" w:rsidRDefault="00B765C4" w:rsidP="001B665D">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851782825"/>
            <w:placeholder>
              <w:docPart w:val="AC0F458D1E0D416ABB4C33AE97C6A4F6"/>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F47B75" w14:textId="77777777" w:rsidR="00B765C4" w:rsidRPr="0060165D" w:rsidRDefault="00B765C4" w:rsidP="001B665D">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3107FB" w14:textId="77777777" w:rsidR="00B765C4" w:rsidRPr="0060165D" w:rsidRDefault="00B765C4" w:rsidP="001B665D">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540810001"/>
            <w:placeholder>
              <w:docPart w:val="5261060AE2D14195966F2E91CA9BD7AC"/>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0BDECF" w14:textId="77777777" w:rsidR="00B765C4" w:rsidRPr="0060165D" w:rsidRDefault="00B765C4" w:rsidP="001B665D">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6F6EA3" w14:textId="77777777" w:rsidR="00B765C4" w:rsidRPr="0060165D" w:rsidRDefault="00B765C4" w:rsidP="001B665D">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761278537"/>
            <w:placeholder>
              <w:docPart w:val="EB61BEBF51EA43FE830EEE754785FB6D"/>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F428F8" w14:textId="77777777" w:rsidR="00B765C4" w:rsidRPr="0060165D" w:rsidRDefault="00B765C4" w:rsidP="001B665D">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B765C4" w:rsidRPr="00D90A13" w14:paraId="7D5D66D2" w14:textId="77777777" w:rsidTr="001B665D">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66F853" w14:textId="77777777" w:rsidR="00B765C4" w:rsidRPr="001E7824" w:rsidRDefault="00A536D5" w:rsidP="001B665D">
            <w:pPr>
              <w:rPr>
                <w:rFonts w:cs="Arial"/>
                <w:bCs/>
                <w:vanish/>
                <w:color w:val="808080" w:themeColor="background1" w:themeShade="80"/>
                <w:sz w:val="16"/>
                <w:szCs w:val="14"/>
              </w:rPr>
            </w:pPr>
            <w:hyperlink r:id="rId60" w:history="1">
              <w:r w:rsidR="00B765C4">
                <w:rPr>
                  <w:rStyle w:val="Hyperlink"/>
                  <w:rFonts w:cs="Arial"/>
                  <w:bCs/>
                  <w:vanish/>
                  <w:sz w:val="16"/>
                  <w:szCs w:val="14"/>
                </w:rPr>
                <w:t>Req. Template</w:t>
              </w:r>
            </w:hyperlink>
            <w:r w:rsidR="00B765C4"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512647" w14:textId="77777777" w:rsidR="00B765C4" w:rsidRPr="001E7824" w:rsidRDefault="00B765C4" w:rsidP="001B665D">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362606" w14:textId="77777777" w:rsidR="00B765C4" w:rsidRPr="009B56B1" w:rsidRDefault="00B765C4" w:rsidP="001B665D">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033E6F25" w14:textId="77777777" w:rsidR="00B765C4" w:rsidRPr="00C66B68" w:rsidRDefault="00B765C4" w:rsidP="00B765C4">
      <w:pPr>
        <w:rPr>
          <w:rFonts w:cs="Arial"/>
        </w:rPr>
      </w:pPr>
    </w:p>
    <w:p w14:paraId="15AEE3FA" w14:textId="77777777" w:rsidR="00B765C4" w:rsidRDefault="00B765C4" w:rsidP="00B765C4">
      <w:pPr>
        <w:rPr>
          <w:rFonts w:cs="Arial"/>
        </w:rPr>
      </w:pPr>
    </w:p>
    <w:p w14:paraId="716C9EAC" w14:textId="1C68B5F1" w:rsidR="00B765C4" w:rsidRPr="0017445F" w:rsidRDefault="00B765C4" w:rsidP="00B765C4">
      <w:pPr>
        <w:pStyle w:val="RERequirement"/>
        <w:shd w:val="clear" w:color="auto" w:fill="F2F2F2" w:themeFill="background1" w:themeFillShade="F2"/>
      </w:pPr>
      <w:r w:rsidRPr="0017445F">
        <w:t>###</w:t>
      </w:r>
      <w:bookmarkStart w:id="174" w:name="R_F_00012_ID_Enable__Disable_Smart_Unloc"/>
      <w:r>
        <w:t>R_F_SUL_00012</w:t>
      </w:r>
      <w:bookmarkEnd w:id="174"/>
      <w:r w:rsidRPr="0017445F">
        <w:t xml:space="preserve">### </w:t>
      </w:r>
      <w:r>
        <w:t>Enable / Disable Smart Unlock Door Open at EOL</w:t>
      </w:r>
    </w:p>
    <w:p w14:paraId="7AB751DD" w14:textId="77777777" w:rsidR="00B765C4" w:rsidRDefault="00B765C4" w:rsidP="00B765C4">
      <w:r>
        <w:lastRenderedPageBreak/>
        <w:t>It shall be possible to enable and disable the feature “Smart Unlock Door Open” at Vehicle Operation End-of-Line.</w:t>
      </w:r>
    </w:p>
    <w:p w14:paraId="5747D372" w14:textId="77777777" w:rsidR="00B765C4" w:rsidRPr="00C66B68" w:rsidRDefault="00B765C4" w:rsidP="00B765C4">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B765C4" w:rsidRPr="00D90A13" w14:paraId="64B56997" w14:textId="77777777" w:rsidTr="001B665D">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87AAEE" w14:textId="15837403" w:rsidR="00B765C4" w:rsidRPr="001E7824" w:rsidRDefault="00B765C4" w:rsidP="001B665D">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R_F_SUL_00012</w:t>
            </w:r>
            <w:r w:rsidRPr="001E7824">
              <w:rPr>
                <w:rFonts w:cs="Arial"/>
                <w:bCs/>
                <w:vanish/>
                <w:color w:val="808080" w:themeColor="background1" w:themeShade="80"/>
                <w:sz w:val="16"/>
                <w:szCs w:val="14"/>
              </w:rPr>
              <w:t>###</w:t>
            </w:r>
          </w:p>
        </w:tc>
      </w:tr>
      <w:tr w:rsidR="00B765C4" w:rsidRPr="0060165D" w14:paraId="680F2663"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A0ACE2" w14:textId="77777777" w:rsidR="00B765C4" w:rsidRPr="0060165D" w:rsidRDefault="00B765C4" w:rsidP="001B665D">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152A94" w14:textId="77777777" w:rsidR="00B765C4" w:rsidRPr="0060165D" w:rsidRDefault="00B765C4" w:rsidP="001B665D">
            <w:pPr>
              <w:rPr>
                <w:rFonts w:cs="Arial"/>
                <w:vanish/>
                <w:color w:val="000000" w:themeColor="text1"/>
                <w:sz w:val="16"/>
                <w:szCs w:val="14"/>
              </w:rPr>
            </w:pPr>
          </w:p>
        </w:tc>
      </w:tr>
      <w:tr w:rsidR="00B765C4" w:rsidRPr="0060165D" w14:paraId="30A08454"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408DC4" w14:textId="77777777" w:rsidR="00B765C4" w:rsidRPr="0060165D" w:rsidRDefault="00B765C4" w:rsidP="001B665D">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B5DF6" w14:textId="77777777" w:rsidR="00B765C4" w:rsidRPr="0060165D" w:rsidRDefault="00B765C4" w:rsidP="001B665D">
            <w:pPr>
              <w:rPr>
                <w:rFonts w:cs="Arial"/>
                <w:vanish/>
                <w:color w:val="000000" w:themeColor="text1"/>
                <w:sz w:val="16"/>
                <w:szCs w:val="14"/>
              </w:rPr>
            </w:pPr>
          </w:p>
        </w:tc>
      </w:tr>
      <w:tr w:rsidR="00B765C4" w:rsidRPr="0060165D" w14:paraId="0A8D5FCB"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015BD1" w14:textId="77777777" w:rsidR="00B765C4" w:rsidRPr="0060165D" w:rsidRDefault="00B765C4" w:rsidP="001B665D">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2C1779" w14:textId="77777777" w:rsidR="00B765C4" w:rsidRPr="0060165D" w:rsidRDefault="00B765C4" w:rsidP="001B665D">
            <w:pPr>
              <w:rPr>
                <w:rFonts w:cs="Arial"/>
                <w:vanish/>
                <w:color w:val="000000" w:themeColor="text1"/>
                <w:sz w:val="16"/>
                <w:szCs w:val="14"/>
              </w:rPr>
            </w:pPr>
          </w:p>
        </w:tc>
      </w:tr>
      <w:tr w:rsidR="00B765C4" w:rsidRPr="0060165D" w14:paraId="16D0E688"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A09242" w14:textId="77777777" w:rsidR="00B765C4" w:rsidRPr="0060165D" w:rsidRDefault="00B765C4" w:rsidP="001B665D">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7F1EC" w14:textId="77777777" w:rsidR="00B765C4" w:rsidRPr="0060165D" w:rsidRDefault="00B765C4" w:rsidP="001B665D">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A8E5FE" w14:textId="77777777" w:rsidR="00B765C4" w:rsidRPr="0060165D" w:rsidRDefault="00B765C4" w:rsidP="001B665D">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8C1366" w14:textId="77777777" w:rsidR="00B765C4" w:rsidRPr="0060165D" w:rsidRDefault="00B765C4" w:rsidP="001B665D">
            <w:pPr>
              <w:ind w:left="141"/>
              <w:rPr>
                <w:rFonts w:cs="Arial"/>
                <w:vanish/>
                <w:color w:val="000000" w:themeColor="text1"/>
                <w:sz w:val="16"/>
                <w:szCs w:val="14"/>
              </w:rPr>
            </w:pPr>
          </w:p>
        </w:tc>
      </w:tr>
      <w:tr w:rsidR="00B765C4" w:rsidRPr="0060165D" w14:paraId="6240EE2B"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28A4E7" w14:textId="77777777" w:rsidR="00B765C4" w:rsidRPr="0060165D" w:rsidRDefault="00B765C4" w:rsidP="001B665D">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4B2649" w14:textId="77777777" w:rsidR="00B765C4" w:rsidRPr="0060165D" w:rsidRDefault="00B765C4" w:rsidP="001B665D">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08755D" w14:textId="77777777" w:rsidR="00B765C4" w:rsidRPr="0060165D" w:rsidRDefault="00B765C4" w:rsidP="001B665D">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8B6F7D" w14:textId="77777777" w:rsidR="00B765C4" w:rsidRPr="001F0889" w:rsidRDefault="00B765C4" w:rsidP="001B665D">
            <w:pPr>
              <w:ind w:left="141"/>
              <w:rPr>
                <w:rFonts w:cs="Arial"/>
                <w:vanish/>
                <w:color w:val="000000" w:themeColor="text1"/>
                <w:sz w:val="16"/>
                <w:szCs w:val="14"/>
              </w:rPr>
            </w:pPr>
          </w:p>
        </w:tc>
      </w:tr>
      <w:tr w:rsidR="00B765C4" w:rsidRPr="0060165D" w14:paraId="7E11A7DB" w14:textId="77777777" w:rsidTr="001B665D">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FDC6B4" w14:textId="77777777" w:rsidR="00B765C4" w:rsidRPr="0060165D" w:rsidRDefault="00B765C4" w:rsidP="001B665D">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479455166"/>
            <w:placeholder>
              <w:docPart w:val="90DD9C311A8C4EC78CED272CC7AD2D5B"/>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BCD47C" w14:textId="77777777" w:rsidR="00B765C4" w:rsidRPr="0060165D" w:rsidRDefault="00B765C4" w:rsidP="001B665D">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3084DE" w14:textId="77777777" w:rsidR="00B765C4" w:rsidRPr="0060165D" w:rsidRDefault="00B765C4" w:rsidP="001B665D">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457798055"/>
            <w:placeholder>
              <w:docPart w:val="632F2201B41D4B068A0383BC56D0E2BA"/>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66212D" w14:textId="77777777" w:rsidR="00B765C4" w:rsidRPr="0060165D" w:rsidRDefault="00B765C4" w:rsidP="001B665D">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137DBB" w14:textId="77777777" w:rsidR="00B765C4" w:rsidRPr="0060165D" w:rsidRDefault="00B765C4" w:rsidP="001B665D">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499770792"/>
            <w:placeholder>
              <w:docPart w:val="57F95F85CFE0427B8AB473D8FA64F815"/>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CB6C97" w14:textId="77777777" w:rsidR="00B765C4" w:rsidRPr="0060165D" w:rsidRDefault="00B765C4" w:rsidP="001B665D">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B765C4" w:rsidRPr="00D90A13" w14:paraId="6C2580F4" w14:textId="77777777" w:rsidTr="001B665D">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6175F2" w14:textId="77777777" w:rsidR="00B765C4" w:rsidRPr="001E7824" w:rsidRDefault="00A536D5" w:rsidP="001B665D">
            <w:pPr>
              <w:rPr>
                <w:rFonts w:cs="Arial"/>
                <w:bCs/>
                <w:vanish/>
                <w:color w:val="808080" w:themeColor="background1" w:themeShade="80"/>
                <w:sz w:val="16"/>
                <w:szCs w:val="14"/>
              </w:rPr>
            </w:pPr>
            <w:hyperlink r:id="rId61" w:history="1">
              <w:r w:rsidR="00B765C4">
                <w:rPr>
                  <w:rStyle w:val="Hyperlink"/>
                  <w:rFonts w:cs="Arial"/>
                  <w:bCs/>
                  <w:vanish/>
                  <w:sz w:val="16"/>
                  <w:szCs w:val="14"/>
                </w:rPr>
                <w:t>Req. Template</w:t>
              </w:r>
            </w:hyperlink>
            <w:r w:rsidR="00B765C4"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F68247" w14:textId="77777777" w:rsidR="00B765C4" w:rsidRPr="001E7824" w:rsidRDefault="00B765C4" w:rsidP="001B665D">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F0D4EF" w14:textId="77777777" w:rsidR="00B765C4" w:rsidRPr="009B56B1" w:rsidRDefault="00B765C4" w:rsidP="001B665D">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75D11051" w14:textId="77777777" w:rsidR="00B765C4" w:rsidRPr="00C66B68" w:rsidRDefault="00B765C4" w:rsidP="00B765C4">
      <w:pPr>
        <w:rPr>
          <w:rFonts w:cs="Arial"/>
        </w:rPr>
      </w:pPr>
    </w:p>
    <w:p w14:paraId="680D3E4D" w14:textId="77777777" w:rsidR="00B765C4" w:rsidRDefault="00B765C4" w:rsidP="00B765C4">
      <w:pPr>
        <w:rPr>
          <w:rFonts w:cs="Arial"/>
        </w:rPr>
      </w:pPr>
    </w:p>
    <w:p w14:paraId="5F1C0143" w14:textId="04D4E314" w:rsidR="00B765C4" w:rsidRPr="0017445F" w:rsidRDefault="00B765C4" w:rsidP="00B765C4">
      <w:pPr>
        <w:pStyle w:val="RERequirement"/>
        <w:shd w:val="clear" w:color="auto" w:fill="F2F2F2" w:themeFill="background1" w:themeFillShade="F2"/>
      </w:pPr>
      <w:r w:rsidRPr="0017445F">
        <w:t>###</w:t>
      </w:r>
      <w:bookmarkStart w:id="175" w:name="R_F_00013_ID_Enable__Disable_Smart_Unloc"/>
      <w:r>
        <w:t>R_F_SUL_00013</w:t>
      </w:r>
      <w:bookmarkEnd w:id="175"/>
      <w:r w:rsidRPr="0017445F">
        <w:t xml:space="preserve">### </w:t>
      </w:r>
      <w:r>
        <w:t>Enable / Disable Smart Unlock Door Off to On upon Close at EOL</w:t>
      </w:r>
    </w:p>
    <w:p w14:paraId="4EB496E6" w14:textId="77777777" w:rsidR="00B765C4" w:rsidRDefault="00B765C4" w:rsidP="00B765C4">
      <w:r>
        <w:t>It shall be possible to enable and disable the feature “Smart Unlock Door Off to On upon Close” at Vehicle Operation End-of-Line.</w:t>
      </w:r>
    </w:p>
    <w:p w14:paraId="74A528F6" w14:textId="77777777" w:rsidR="00B765C4" w:rsidRPr="00C66B68" w:rsidRDefault="00B765C4" w:rsidP="00B765C4">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B765C4" w:rsidRPr="00D90A13" w14:paraId="3DD83415" w14:textId="77777777" w:rsidTr="001B665D">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215C20" w14:textId="692B8E48" w:rsidR="00B765C4" w:rsidRPr="001E7824" w:rsidRDefault="00B765C4" w:rsidP="001B665D">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R_F_SUL_00013</w:t>
            </w:r>
            <w:r w:rsidRPr="001E7824">
              <w:rPr>
                <w:rFonts w:cs="Arial"/>
                <w:bCs/>
                <w:vanish/>
                <w:color w:val="808080" w:themeColor="background1" w:themeShade="80"/>
                <w:sz w:val="16"/>
                <w:szCs w:val="14"/>
              </w:rPr>
              <w:t>###</w:t>
            </w:r>
          </w:p>
        </w:tc>
      </w:tr>
      <w:tr w:rsidR="00B765C4" w:rsidRPr="0060165D" w14:paraId="341EB27F"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52D83B" w14:textId="77777777" w:rsidR="00B765C4" w:rsidRPr="0060165D" w:rsidRDefault="00B765C4" w:rsidP="001B665D">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E17AA" w14:textId="77777777" w:rsidR="00B765C4" w:rsidRPr="0060165D" w:rsidRDefault="00B765C4" w:rsidP="001B665D">
            <w:pPr>
              <w:rPr>
                <w:rFonts w:cs="Arial"/>
                <w:vanish/>
                <w:color w:val="000000" w:themeColor="text1"/>
                <w:sz w:val="16"/>
                <w:szCs w:val="14"/>
              </w:rPr>
            </w:pPr>
          </w:p>
        </w:tc>
      </w:tr>
      <w:tr w:rsidR="00B765C4" w:rsidRPr="0060165D" w14:paraId="12C97723"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B26E88" w14:textId="77777777" w:rsidR="00B765C4" w:rsidRPr="0060165D" w:rsidRDefault="00B765C4" w:rsidP="001B665D">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471A52" w14:textId="77777777" w:rsidR="00B765C4" w:rsidRPr="0060165D" w:rsidRDefault="00B765C4" w:rsidP="001B665D">
            <w:pPr>
              <w:rPr>
                <w:rFonts w:cs="Arial"/>
                <w:vanish/>
                <w:color w:val="000000" w:themeColor="text1"/>
                <w:sz w:val="16"/>
                <w:szCs w:val="14"/>
              </w:rPr>
            </w:pPr>
          </w:p>
        </w:tc>
      </w:tr>
      <w:tr w:rsidR="00B765C4" w:rsidRPr="0060165D" w14:paraId="52626D38"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EC27CB" w14:textId="77777777" w:rsidR="00B765C4" w:rsidRPr="0060165D" w:rsidRDefault="00B765C4" w:rsidP="001B665D">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BF8BC8" w14:textId="77777777" w:rsidR="00B765C4" w:rsidRPr="0060165D" w:rsidRDefault="00B765C4" w:rsidP="001B665D">
            <w:pPr>
              <w:rPr>
                <w:rFonts w:cs="Arial"/>
                <w:vanish/>
                <w:color w:val="000000" w:themeColor="text1"/>
                <w:sz w:val="16"/>
                <w:szCs w:val="14"/>
              </w:rPr>
            </w:pPr>
          </w:p>
        </w:tc>
      </w:tr>
      <w:tr w:rsidR="00B765C4" w:rsidRPr="0060165D" w14:paraId="1D595EF7"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04D6F6" w14:textId="77777777" w:rsidR="00B765C4" w:rsidRPr="0060165D" w:rsidRDefault="00B765C4" w:rsidP="001B665D">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B75822" w14:textId="77777777" w:rsidR="00B765C4" w:rsidRPr="0060165D" w:rsidRDefault="00B765C4" w:rsidP="001B665D">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BCF61B" w14:textId="77777777" w:rsidR="00B765C4" w:rsidRPr="0060165D" w:rsidRDefault="00B765C4" w:rsidP="001B665D">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3A36E9" w14:textId="77777777" w:rsidR="00B765C4" w:rsidRPr="0060165D" w:rsidRDefault="00B765C4" w:rsidP="001B665D">
            <w:pPr>
              <w:ind w:left="141"/>
              <w:rPr>
                <w:rFonts w:cs="Arial"/>
                <w:vanish/>
                <w:color w:val="000000" w:themeColor="text1"/>
                <w:sz w:val="16"/>
                <w:szCs w:val="14"/>
              </w:rPr>
            </w:pPr>
          </w:p>
        </w:tc>
      </w:tr>
      <w:tr w:rsidR="00B765C4" w:rsidRPr="0060165D" w14:paraId="4EF0E933"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9CE6CD" w14:textId="77777777" w:rsidR="00B765C4" w:rsidRPr="0060165D" w:rsidRDefault="00B765C4" w:rsidP="001B665D">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4EFB60" w14:textId="77777777" w:rsidR="00B765C4" w:rsidRPr="0060165D" w:rsidRDefault="00B765C4" w:rsidP="001B665D">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0E4E7F" w14:textId="77777777" w:rsidR="00B765C4" w:rsidRPr="0060165D" w:rsidRDefault="00B765C4" w:rsidP="001B665D">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E60F98" w14:textId="77777777" w:rsidR="00B765C4" w:rsidRPr="001F0889" w:rsidRDefault="00B765C4" w:rsidP="001B665D">
            <w:pPr>
              <w:ind w:left="141"/>
              <w:rPr>
                <w:rFonts w:cs="Arial"/>
                <w:vanish/>
                <w:color w:val="000000" w:themeColor="text1"/>
                <w:sz w:val="16"/>
                <w:szCs w:val="14"/>
              </w:rPr>
            </w:pPr>
          </w:p>
        </w:tc>
      </w:tr>
      <w:tr w:rsidR="00B765C4" w:rsidRPr="0060165D" w14:paraId="43062FC5" w14:textId="77777777" w:rsidTr="001B665D">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F1F1A" w14:textId="77777777" w:rsidR="00B765C4" w:rsidRPr="0060165D" w:rsidRDefault="00B765C4" w:rsidP="001B665D">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674291721"/>
            <w:placeholder>
              <w:docPart w:val="A7C394829BA24C8E88FEE03F9D8B0040"/>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C8DD32" w14:textId="77777777" w:rsidR="00B765C4" w:rsidRPr="0060165D" w:rsidRDefault="00B765C4" w:rsidP="001B665D">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DA9C36" w14:textId="77777777" w:rsidR="00B765C4" w:rsidRPr="0060165D" w:rsidRDefault="00B765C4" w:rsidP="001B665D">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912574424"/>
            <w:placeholder>
              <w:docPart w:val="30198C51E4314219B4E696B78A2FB87B"/>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A77D4F" w14:textId="77777777" w:rsidR="00B765C4" w:rsidRPr="0060165D" w:rsidRDefault="00B765C4" w:rsidP="001B665D">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7F3AA9" w14:textId="77777777" w:rsidR="00B765C4" w:rsidRPr="0060165D" w:rsidRDefault="00B765C4" w:rsidP="001B665D">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826167270"/>
            <w:placeholder>
              <w:docPart w:val="4A37C3674B8D408A8B74B6D9AB3D69C4"/>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FA1BB8" w14:textId="77777777" w:rsidR="00B765C4" w:rsidRPr="0060165D" w:rsidRDefault="00B765C4" w:rsidP="001B665D">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B765C4" w:rsidRPr="00D90A13" w14:paraId="71E8ADE5" w14:textId="77777777" w:rsidTr="001B665D">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636ECF" w14:textId="77777777" w:rsidR="00B765C4" w:rsidRPr="001E7824" w:rsidRDefault="00A536D5" w:rsidP="001B665D">
            <w:pPr>
              <w:rPr>
                <w:rFonts w:cs="Arial"/>
                <w:bCs/>
                <w:vanish/>
                <w:color w:val="808080" w:themeColor="background1" w:themeShade="80"/>
                <w:sz w:val="16"/>
                <w:szCs w:val="14"/>
              </w:rPr>
            </w:pPr>
            <w:hyperlink r:id="rId62" w:history="1">
              <w:r w:rsidR="00B765C4">
                <w:rPr>
                  <w:rStyle w:val="Hyperlink"/>
                  <w:rFonts w:cs="Arial"/>
                  <w:bCs/>
                  <w:vanish/>
                  <w:sz w:val="16"/>
                  <w:szCs w:val="14"/>
                </w:rPr>
                <w:t>Req. Template</w:t>
              </w:r>
            </w:hyperlink>
            <w:r w:rsidR="00B765C4"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9ED7AA" w14:textId="77777777" w:rsidR="00B765C4" w:rsidRPr="001E7824" w:rsidRDefault="00B765C4" w:rsidP="001B665D">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C44DC7" w14:textId="77777777" w:rsidR="00B765C4" w:rsidRPr="009B56B1" w:rsidRDefault="00B765C4" w:rsidP="001B665D">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06642BE5" w14:textId="77777777" w:rsidR="00B765C4" w:rsidRPr="00C66B68" w:rsidRDefault="00B765C4" w:rsidP="00B765C4">
      <w:pPr>
        <w:rPr>
          <w:rFonts w:cs="Arial"/>
        </w:rPr>
      </w:pPr>
    </w:p>
    <w:p w14:paraId="4DF9E19B" w14:textId="77777777" w:rsidR="00B765C4" w:rsidRDefault="00B765C4" w:rsidP="00B765C4">
      <w:pPr>
        <w:rPr>
          <w:rFonts w:cs="Arial"/>
        </w:rPr>
      </w:pPr>
    </w:p>
    <w:p w14:paraId="0650DB44" w14:textId="72C003D6" w:rsidR="00B765C4" w:rsidRPr="0017445F" w:rsidRDefault="00B765C4" w:rsidP="00B765C4">
      <w:pPr>
        <w:pStyle w:val="RERequirement"/>
        <w:shd w:val="clear" w:color="auto" w:fill="F2F2F2" w:themeFill="background1" w:themeFillShade="F2"/>
      </w:pPr>
      <w:r w:rsidRPr="0017445F">
        <w:t>###</w:t>
      </w:r>
      <w:bookmarkStart w:id="176" w:name="R_F_00014_ID_Enable__Disable_Passive_Sma"/>
      <w:r>
        <w:t>R_F_SUL_00014</w:t>
      </w:r>
      <w:bookmarkEnd w:id="176"/>
      <w:r w:rsidRPr="0017445F">
        <w:t xml:space="preserve">### </w:t>
      </w:r>
      <w:r>
        <w:t>Enable / Disable Passive Smart Unlock &amp; Release at EOL</w:t>
      </w:r>
    </w:p>
    <w:p w14:paraId="78724154" w14:textId="1FB0867E" w:rsidR="00B765C4" w:rsidRDefault="00B765C4" w:rsidP="00B765C4">
      <w:r>
        <w:t>It shall be possible to enable and disable the feature “Passive Smart Unlock &amp; Release” at Vehicle Operation End-of-Line.</w:t>
      </w:r>
    </w:p>
    <w:p w14:paraId="662DA8F3" w14:textId="77777777" w:rsidR="00B765C4" w:rsidRPr="00C66B68" w:rsidRDefault="00B765C4" w:rsidP="00B765C4">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B765C4" w:rsidRPr="00D90A13" w14:paraId="1306EB8A" w14:textId="77777777" w:rsidTr="001B665D">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B74CB8" w14:textId="4E724BC5" w:rsidR="00B765C4" w:rsidRPr="001E7824" w:rsidRDefault="00B765C4" w:rsidP="001B665D">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R_F_SUL_00014</w:t>
            </w:r>
            <w:r w:rsidRPr="001E7824">
              <w:rPr>
                <w:rFonts w:cs="Arial"/>
                <w:bCs/>
                <w:vanish/>
                <w:color w:val="808080" w:themeColor="background1" w:themeShade="80"/>
                <w:sz w:val="16"/>
                <w:szCs w:val="14"/>
              </w:rPr>
              <w:t>###</w:t>
            </w:r>
          </w:p>
        </w:tc>
      </w:tr>
      <w:tr w:rsidR="00B765C4" w:rsidRPr="0060165D" w14:paraId="0F197C4B"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86C58F" w14:textId="77777777" w:rsidR="00B765C4" w:rsidRPr="0060165D" w:rsidRDefault="00B765C4" w:rsidP="001B665D">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55B54F" w14:textId="77777777" w:rsidR="00B765C4" w:rsidRPr="0060165D" w:rsidRDefault="00B765C4" w:rsidP="001B665D">
            <w:pPr>
              <w:rPr>
                <w:rFonts w:cs="Arial"/>
                <w:vanish/>
                <w:color w:val="000000" w:themeColor="text1"/>
                <w:sz w:val="16"/>
                <w:szCs w:val="14"/>
              </w:rPr>
            </w:pPr>
          </w:p>
        </w:tc>
      </w:tr>
      <w:tr w:rsidR="00B765C4" w:rsidRPr="0060165D" w14:paraId="5F886D56"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C20A48" w14:textId="77777777" w:rsidR="00B765C4" w:rsidRPr="0060165D" w:rsidRDefault="00B765C4" w:rsidP="001B665D">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115F79" w14:textId="77777777" w:rsidR="00B765C4" w:rsidRPr="0060165D" w:rsidRDefault="00B765C4" w:rsidP="001B665D">
            <w:pPr>
              <w:rPr>
                <w:rFonts w:cs="Arial"/>
                <w:vanish/>
                <w:color w:val="000000" w:themeColor="text1"/>
                <w:sz w:val="16"/>
                <w:szCs w:val="14"/>
              </w:rPr>
            </w:pPr>
          </w:p>
        </w:tc>
      </w:tr>
      <w:tr w:rsidR="00B765C4" w:rsidRPr="0060165D" w14:paraId="68961656"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D767EB" w14:textId="77777777" w:rsidR="00B765C4" w:rsidRPr="0060165D" w:rsidRDefault="00B765C4" w:rsidP="001B665D">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A5685" w14:textId="77777777" w:rsidR="00B765C4" w:rsidRPr="0060165D" w:rsidRDefault="00B765C4" w:rsidP="001B665D">
            <w:pPr>
              <w:rPr>
                <w:rFonts w:cs="Arial"/>
                <w:vanish/>
                <w:color w:val="000000" w:themeColor="text1"/>
                <w:sz w:val="16"/>
                <w:szCs w:val="14"/>
              </w:rPr>
            </w:pPr>
          </w:p>
        </w:tc>
      </w:tr>
      <w:tr w:rsidR="00B765C4" w:rsidRPr="0060165D" w14:paraId="4A3D7BD4"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E3E244" w14:textId="77777777" w:rsidR="00B765C4" w:rsidRPr="0060165D" w:rsidRDefault="00B765C4" w:rsidP="001B665D">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6C42AA" w14:textId="77777777" w:rsidR="00B765C4" w:rsidRPr="0060165D" w:rsidRDefault="00B765C4" w:rsidP="001B665D">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46462E" w14:textId="77777777" w:rsidR="00B765C4" w:rsidRPr="0060165D" w:rsidRDefault="00B765C4" w:rsidP="001B665D">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FF250F" w14:textId="77777777" w:rsidR="00B765C4" w:rsidRPr="0060165D" w:rsidRDefault="00B765C4" w:rsidP="001B665D">
            <w:pPr>
              <w:ind w:left="141"/>
              <w:rPr>
                <w:rFonts w:cs="Arial"/>
                <w:vanish/>
                <w:color w:val="000000" w:themeColor="text1"/>
                <w:sz w:val="16"/>
                <w:szCs w:val="14"/>
              </w:rPr>
            </w:pPr>
          </w:p>
        </w:tc>
      </w:tr>
      <w:tr w:rsidR="00B765C4" w:rsidRPr="0060165D" w14:paraId="7D16E291" w14:textId="77777777" w:rsidTr="001B665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C44384" w14:textId="77777777" w:rsidR="00B765C4" w:rsidRPr="0060165D" w:rsidRDefault="00B765C4" w:rsidP="001B665D">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5EEE15" w14:textId="77777777" w:rsidR="00B765C4" w:rsidRPr="0060165D" w:rsidRDefault="00B765C4" w:rsidP="001B665D">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E047E9" w14:textId="77777777" w:rsidR="00B765C4" w:rsidRPr="0060165D" w:rsidRDefault="00B765C4" w:rsidP="001B665D">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339CE5" w14:textId="77777777" w:rsidR="00B765C4" w:rsidRPr="001F0889" w:rsidRDefault="00B765C4" w:rsidP="001B665D">
            <w:pPr>
              <w:ind w:left="141"/>
              <w:rPr>
                <w:rFonts w:cs="Arial"/>
                <w:vanish/>
                <w:color w:val="000000" w:themeColor="text1"/>
                <w:sz w:val="16"/>
                <w:szCs w:val="14"/>
              </w:rPr>
            </w:pPr>
          </w:p>
        </w:tc>
      </w:tr>
      <w:tr w:rsidR="00B765C4" w:rsidRPr="0060165D" w14:paraId="233A2697" w14:textId="77777777" w:rsidTr="001B665D">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ECBA9" w14:textId="77777777" w:rsidR="00B765C4" w:rsidRPr="0060165D" w:rsidRDefault="00B765C4" w:rsidP="001B665D">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685210354"/>
            <w:placeholder>
              <w:docPart w:val="575AF22B3B0844129F9C61D204C5E326"/>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D7FD51" w14:textId="77777777" w:rsidR="00B765C4" w:rsidRPr="0060165D" w:rsidRDefault="00B765C4" w:rsidP="001B665D">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1DEE0F" w14:textId="77777777" w:rsidR="00B765C4" w:rsidRPr="0060165D" w:rsidRDefault="00B765C4" w:rsidP="001B665D">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022621860"/>
            <w:placeholder>
              <w:docPart w:val="E5D65680D7EC449BA057FA4EF606001C"/>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4282EE" w14:textId="77777777" w:rsidR="00B765C4" w:rsidRPr="0060165D" w:rsidRDefault="00B765C4" w:rsidP="001B665D">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A590E5" w14:textId="77777777" w:rsidR="00B765C4" w:rsidRPr="0060165D" w:rsidRDefault="00B765C4" w:rsidP="001B665D">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727365228"/>
            <w:placeholder>
              <w:docPart w:val="7C3B88814C814A85878E67A0F563B777"/>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B47005" w14:textId="77777777" w:rsidR="00B765C4" w:rsidRPr="0060165D" w:rsidRDefault="00B765C4" w:rsidP="001B665D">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B765C4" w:rsidRPr="00D90A13" w14:paraId="0183502B" w14:textId="77777777" w:rsidTr="001B665D">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E7403B" w14:textId="77777777" w:rsidR="00B765C4" w:rsidRPr="001E7824" w:rsidRDefault="00A536D5" w:rsidP="001B665D">
            <w:pPr>
              <w:rPr>
                <w:rFonts w:cs="Arial"/>
                <w:bCs/>
                <w:vanish/>
                <w:color w:val="808080" w:themeColor="background1" w:themeShade="80"/>
                <w:sz w:val="16"/>
                <w:szCs w:val="14"/>
              </w:rPr>
            </w:pPr>
            <w:hyperlink r:id="rId63" w:history="1">
              <w:r w:rsidR="00B765C4">
                <w:rPr>
                  <w:rStyle w:val="Hyperlink"/>
                  <w:rFonts w:cs="Arial"/>
                  <w:bCs/>
                  <w:vanish/>
                  <w:sz w:val="16"/>
                  <w:szCs w:val="14"/>
                </w:rPr>
                <w:t>Req. Template</w:t>
              </w:r>
            </w:hyperlink>
            <w:r w:rsidR="00B765C4"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97D4F4" w14:textId="77777777" w:rsidR="00B765C4" w:rsidRPr="001E7824" w:rsidRDefault="00B765C4" w:rsidP="001B665D">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D14CFD" w14:textId="77777777" w:rsidR="00B765C4" w:rsidRPr="009B56B1" w:rsidRDefault="00B765C4" w:rsidP="001B665D">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25A73553" w14:textId="77777777" w:rsidR="00B765C4" w:rsidRPr="00C66B68" w:rsidRDefault="00B765C4" w:rsidP="00B765C4">
      <w:pPr>
        <w:rPr>
          <w:rFonts w:cs="Arial"/>
        </w:rPr>
      </w:pPr>
    </w:p>
    <w:p w14:paraId="3B963BE6" w14:textId="77777777" w:rsidR="00AA664E" w:rsidRPr="00AA664E" w:rsidRDefault="00AA664E" w:rsidP="00AE0397">
      <w:pPr>
        <w:pStyle w:val="BodyText"/>
      </w:pPr>
    </w:p>
    <w:p w14:paraId="0D84B070" w14:textId="77777777" w:rsidR="008759BF" w:rsidRDefault="008759BF" w:rsidP="008759BF">
      <w:pPr>
        <w:pStyle w:val="Heading3"/>
      </w:pPr>
      <w:bookmarkStart w:id="177" w:name="_Toc435447966"/>
      <w:bookmarkStart w:id="178" w:name="_Toc6300000"/>
      <w:r>
        <w:t>After Sales Requirements</w:t>
      </w:r>
      <w:bookmarkEnd w:id="177"/>
      <w:bookmarkEnd w:id="178"/>
    </w:p>
    <w:p w14:paraId="36717E4C" w14:textId="77777777" w:rsidR="008759BF" w:rsidRDefault="00D00E1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 xml:space="preserve">specify, e.g. </w:t>
      </w:r>
      <w:r w:rsidR="008759BF" w:rsidRPr="00291311">
        <w:rPr>
          <w:rStyle w:val="SubtleEmphasis"/>
        </w:rPr>
        <w:t xml:space="preserve">input for </w:t>
      </w:r>
      <w:r w:rsidR="004B4C12">
        <w:rPr>
          <w:rStyle w:val="SubtleEmphasis"/>
        </w:rPr>
        <w:t xml:space="preserve">the </w:t>
      </w:r>
      <w:r w:rsidR="008759BF" w:rsidRPr="00291311">
        <w:rPr>
          <w:rStyle w:val="SubtleEmphasis"/>
        </w:rPr>
        <w:t>Owner</w:t>
      </w:r>
      <w:r w:rsidR="00AF6972" w:rsidRPr="00291311">
        <w:rPr>
          <w:rStyle w:val="SubtleEmphasis"/>
        </w:rPr>
        <w:t>’</w:t>
      </w:r>
      <w:r>
        <w:rPr>
          <w:rStyle w:val="SubtleEmphasis"/>
        </w:rPr>
        <w:t>s Manual</w:t>
      </w:r>
      <w:r w:rsidR="004B4C12">
        <w:rPr>
          <w:rStyle w:val="SubtleEmphasis"/>
        </w:rPr>
        <w:t xml:space="preserve"> could be gathered</w:t>
      </w:r>
      <w:r>
        <w:rPr>
          <w:rStyle w:val="SubtleEmphasis"/>
        </w:rPr>
        <w:t>.</w:t>
      </w:r>
    </w:p>
    <w:p w14:paraId="3B06F9A2" w14:textId="77777777" w:rsidR="00AA664E" w:rsidRPr="00AA664E" w:rsidRDefault="00AA664E" w:rsidP="00AE0397">
      <w:pPr>
        <w:pStyle w:val="BodyText"/>
      </w:pPr>
    </w:p>
    <w:p w14:paraId="15A39565" w14:textId="77777777" w:rsidR="008759BF" w:rsidRDefault="008759BF" w:rsidP="008759BF">
      <w:pPr>
        <w:pStyle w:val="Heading3"/>
      </w:pPr>
      <w:bookmarkStart w:id="179" w:name="_Toc435447967"/>
      <w:bookmarkStart w:id="180" w:name="_Toc273425167"/>
      <w:bookmarkStart w:id="181" w:name="_Toc6300001"/>
      <w:r>
        <w:t>Process requirements</w:t>
      </w:r>
      <w:bookmarkEnd w:id="179"/>
      <w:bookmarkEnd w:id="180"/>
      <w:bookmarkEnd w:id="181"/>
    </w:p>
    <w:p w14:paraId="3FA6F97E" w14:textId="77777777" w:rsidR="008759BF" w:rsidRPr="006955B0" w:rsidRDefault="00845E88" w:rsidP="0005083B">
      <w:pPr>
        <w:shd w:val="clear" w:color="auto" w:fill="D6E3BC" w:themeFill="accent3" w:themeFillTint="66"/>
        <w:rPr>
          <w:rStyle w:val="SubtleEmphasis"/>
        </w:rPr>
      </w:pPr>
      <w:r w:rsidRPr="006955B0">
        <w:rPr>
          <w:rStyle w:val="SubtleEmphasis"/>
          <w:b/>
        </w:rPr>
        <w:t>#Hint</w:t>
      </w:r>
      <w:r w:rsidRPr="006955B0">
        <w:rPr>
          <w:rStyle w:val="SubtleEmphasis"/>
        </w:rPr>
        <w:t xml:space="preserve">: </w:t>
      </w:r>
      <w:r w:rsidR="004B4C12" w:rsidRPr="006955B0">
        <w:rPr>
          <w:rStyle w:val="SubtleEmphasis"/>
        </w:rPr>
        <w:t xml:space="preserve">Requirements in this section are relevant </w:t>
      </w:r>
      <w:r w:rsidR="008759BF" w:rsidRPr="006955B0">
        <w:rPr>
          <w:rStyle w:val="SubtleEmphasis"/>
        </w:rPr>
        <w:t>for the development process of th</w:t>
      </w:r>
      <w:r w:rsidR="004B4C12" w:rsidRPr="006955B0">
        <w:rPr>
          <w:rStyle w:val="SubtleEmphasis"/>
        </w:rPr>
        <w:t>e</w:t>
      </w:r>
      <w:r w:rsidR="008759BF" w:rsidRPr="006955B0">
        <w:rPr>
          <w:rStyle w:val="SubtleEmphasis"/>
        </w:rPr>
        <w:t xml:space="preserve"> fea</w:t>
      </w:r>
      <w:r w:rsidR="00D00E17" w:rsidRPr="006955B0">
        <w:rPr>
          <w:rStyle w:val="SubtleEmphasis"/>
        </w:rPr>
        <w:t>ture, e.g. ISO26262 compliance.</w:t>
      </w:r>
    </w:p>
    <w:p w14:paraId="03BE1A4A" w14:textId="77777777" w:rsidR="008759BF" w:rsidRPr="008759BF" w:rsidRDefault="008759BF" w:rsidP="00AE0397">
      <w:pPr>
        <w:pStyle w:val="BodyText"/>
      </w:pPr>
    </w:p>
    <w:p w14:paraId="2F032F3F" w14:textId="77777777" w:rsidR="00B924AD" w:rsidRDefault="00D808DC" w:rsidP="0059666E">
      <w:pPr>
        <w:pStyle w:val="Heading1"/>
      </w:pPr>
      <w:bookmarkStart w:id="182" w:name="_Ref513649109"/>
      <w:bookmarkStart w:id="183" w:name="_Ref513649114"/>
      <w:bookmarkStart w:id="184" w:name="_Toc6300002"/>
      <w:r>
        <w:lastRenderedPageBreak/>
        <w:t>Functional Safety</w:t>
      </w:r>
      <w:bookmarkEnd w:id="182"/>
      <w:bookmarkEnd w:id="183"/>
      <w:bookmarkEnd w:id="184"/>
    </w:p>
    <w:p w14:paraId="28385DBA" w14:textId="77777777" w:rsidR="00CB154D" w:rsidRPr="00347A88" w:rsidRDefault="00CB154D" w:rsidP="0005083B">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p>
    <w:p w14:paraId="15707A3F" w14:textId="5A3B0B9F" w:rsidR="00B924AD" w:rsidRPr="00931D5E" w:rsidRDefault="006955B0" w:rsidP="0005083B">
      <w:pPr>
        <w:shd w:val="clear" w:color="auto" w:fill="D6E3BC" w:themeFill="accent3" w:themeFillTint="66"/>
        <w:rPr>
          <w:rStyle w:val="SubtleEmphasis"/>
          <w:i w:val="0"/>
          <w:color w:val="0000FF"/>
        </w:rPr>
      </w:pPr>
      <w:r w:rsidRPr="00347A88">
        <w:rPr>
          <w:rStyle w:val="SubtleEmphasis"/>
          <w:b/>
        </w:rPr>
        <w:t>#Hint</w:t>
      </w:r>
      <w:r w:rsidR="004D7DC4" w:rsidRPr="00347A88">
        <w:rPr>
          <w:rStyle w:val="SubtleEmphasis"/>
          <w:b/>
        </w:rPr>
        <w:t>:</w:t>
      </w:r>
      <w:r w:rsidR="00B924AD" w:rsidRPr="00347A88">
        <w:rPr>
          <w:rStyle w:val="SubtleEmphasis"/>
        </w:rPr>
        <w:t xml:space="preserve"> This section is dedicated to the Ford Functional Safety (ISO26262) process. For details of this process refer </w:t>
      </w:r>
      <w:r w:rsidR="004D7DC4" w:rsidRPr="00347A88">
        <w:rPr>
          <w:rStyle w:val="SubtleEmphasis"/>
          <w:b/>
        </w:rPr>
        <w:t>#Link:</w:t>
      </w:r>
      <w:r w:rsidR="00572A49" w:rsidRPr="00347A88">
        <w:rPr>
          <w:rStyle w:val="SubtleEmphasis"/>
        </w:rPr>
        <w:t xml:space="preserve"> </w:t>
      </w:r>
      <w:hyperlink r:id="rId64" w:history="1">
        <w:r w:rsidR="00572A49" w:rsidRPr="00DE5C04">
          <w:rPr>
            <w:rStyle w:val="SubtleEmphasis"/>
            <w:color w:val="0000FF"/>
          </w:rPr>
          <w:t>Ford Functional Safety Sharepoint</w:t>
        </w:r>
      </w:hyperlink>
    </w:p>
    <w:p w14:paraId="170E75EA" w14:textId="2639AD80" w:rsidR="00BF0FF6" w:rsidRPr="0014375F" w:rsidRDefault="00BF0FF6" w:rsidP="0005083B">
      <w:pPr>
        <w:shd w:val="clear" w:color="auto" w:fill="D6E3BC" w:themeFill="accent3" w:themeFillTint="66"/>
        <w:rPr>
          <w:rStyle w:val="SubtleEmphasis"/>
          <w:i w:val="0"/>
          <w:iCs w:val="0"/>
        </w:rPr>
      </w:pPr>
      <w:r w:rsidRPr="00931D5E">
        <w:rPr>
          <w:rStyle w:val="SubtleEmphasis"/>
          <w:b/>
          <w:i w:val="0"/>
        </w:rPr>
        <w:t xml:space="preserve">#Contact: </w:t>
      </w:r>
      <w:hyperlink r:id="rId65" w:anchor="ApplicationFunctionalSafetyEngineer" w:history="1">
        <w:r w:rsidRPr="00931D5E">
          <w:rPr>
            <w:rStyle w:val="Hyperlink"/>
            <w:i/>
            <w:u w:val="none"/>
          </w:rPr>
          <w:t>RE Wiki Roles &amp; Responsibilites page – Role</w:t>
        </w:r>
        <w:r w:rsidR="00AB6ED0" w:rsidRPr="00931D5E">
          <w:rPr>
            <w:rStyle w:val="Hyperlink"/>
            <w:i/>
            <w:u w:val="none"/>
          </w:rPr>
          <w:t>: Application</w:t>
        </w:r>
        <w:r w:rsidRPr="00931D5E">
          <w:rPr>
            <w:rStyle w:val="Hyperlink"/>
            <w:i/>
            <w:u w:val="none"/>
          </w:rPr>
          <w:t xml:space="preserve"> Functional Safety </w:t>
        </w:r>
        <w:r w:rsidR="00AB6ED0" w:rsidRPr="00931D5E">
          <w:rPr>
            <w:rStyle w:val="Hyperlink"/>
            <w:i/>
            <w:u w:val="none"/>
          </w:rPr>
          <w:t>Engineer</w:t>
        </w:r>
      </w:hyperlink>
      <w:r w:rsidR="0014375F" w:rsidRPr="0014375F">
        <w:rPr>
          <w:rStyle w:val="SubtleEmphasis"/>
          <w:iCs w:val="0"/>
        </w:rPr>
        <w:t xml:space="preserve"> </w:t>
      </w:r>
    </w:p>
    <w:p w14:paraId="20CE603C" w14:textId="77777777" w:rsidR="00B924AD" w:rsidRDefault="00B924AD" w:rsidP="0059666E">
      <w:pPr>
        <w:pStyle w:val="Heading2"/>
      </w:pPr>
      <w:bookmarkStart w:id="185" w:name="_Toc457382175"/>
      <w:bookmarkStart w:id="186" w:name="_Toc454970192"/>
      <w:bookmarkStart w:id="187" w:name="_Toc6300003"/>
      <w:r>
        <w:t>System Behaviors for HARA</w:t>
      </w:r>
      <w:bookmarkEnd w:id="185"/>
      <w:bookmarkEnd w:id="186"/>
      <w:bookmarkEnd w:id="187"/>
    </w:p>
    <w:p w14:paraId="284EA98D" w14:textId="77777777" w:rsidR="004D7DC4" w:rsidRPr="00347A88" w:rsidRDefault="00894712" w:rsidP="0005083B">
      <w:pPr>
        <w:shd w:val="clear" w:color="auto" w:fill="D6E3BC" w:themeFill="accent3" w:themeFillTint="66"/>
        <w:rPr>
          <w:rStyle w:val="SubtleEmphasis"/>
        </w:rPr>
      </w:pPr>
      <w:r w:rsidRPr="00347A88">
        <w:rPr>
          <w:rStyle w:val="SubtleEmphasis"/>
          <w:b/>
        </w:rPr>
        <w:t>#</w:t>
      </w:r>
      <w:r w:rsidR="004D7DC4" w:rsidRPr="00347A88">
        <w:rPr>
          <w:rStyle w:val="SubtleEmphasis"/>
          <w:b/>
        </w:rPr>
        <w:t>Classification</w:t>
      </w:r>
      <w:r w:rsidRPr="00347A88">
        <w:rPr>
          <w:rStyle w:val="SubtleEmphasis"/>
        </w:rPr>
        <w:t xml:space="preserve">: </w:t>
      </w:r>
      <w:r w:rsidR="004D7DC4" w:rsidRPr="00347A88">
        <w:rPr>
          <w:rStyle w:val="SubtleEmphasis"/>
        </w:rPr>
        <w:t>Functional Safety</w:t>
      </w:r>
      <w:r w:rsidR="006104C6" w:rsidRPr="00347A88">
        <w:rPr>
          <w:rStyle w:val="SubtleEmphasis"/>
        </w:rPr>
        <w:t xml:space="preserve"> only</w:t>
      </w:r>
    </w:p>
    <w:p w14:paraId="6CCB5233" w14:textId="77777777" w:rsidR="00B924AD" w:rsidRPr="00347A88" w:rsidRDefault="004D7DC4"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B924AD" w:rsidRPr="00347A88">
        <w:rPr>
          <w:rStyle w:val="SubtleEmphasis"/>
        </w:rPr>
        <w:t xml:space="preserve">List of selected system behaviors </w:t>
      </w:r>
      <w:r w:rsidR="0059666E" w:rsidRPr="00347A88">
        <w:rPr>
          <w:rStyle w:val="SubtleEmphasis"/>
        </w:rPr>
        <w:t>is an input to</w:t>
      </w:r>
      <w:r w:rsidR="00B924AD" w:rsidRPr="00347A88">
        <w:rPr>
          <w:rStyle w:val="SubtleEmphasis"/>
        </w:rPr>
        <w:t xml:space="preserve"> the </w:t>
      </w:r>
      <w:r w:rsidR="0059666E" w:rsidRPr="00347A88">
        <w:rPr>
          <w:rStyle w:val="SubtleEmphasis"/>
        </w:rPr>
        <w:t>Hazard Analysis and Risk Assessment (HARA). There needs to be</w:t>
      </w:r>
      <w:r w:rsidR="00B924AD" w:rsidRPr="00347A88">
        <w:rPr>
          <w:rStyle w:val="SubtleEmphasis"/>
        </w:rPr>
        <w:t xml:space="preserve"> a rationale why other system behaviors</w:t>
      </w:r>
      <w:r w:rsidR="0059666E" w:rsidRPr="00347A88">
        <w:rPr>
          <w:rStyle w:val="SubtleEmphasis"/>
        </w:rPr>
        <w:t xml:space="preserve"> </w:t>
      </w:r>
      <w:r w:rsidR="00E828FF">
        <w:rPr>
          <w:rStyle w:val="SubtleEmphasis"/>
        </w:rPr>
        <w:t>/</w:t>
      </w:r>
      <w:r w:rsidR="00B924AD" w:rsidRPr="00347A88">
        <w:rPr>
          <w:rStyle w:val="SubtleEmphasis"/>
        </w:rPr>
        <w:t xml:space="preserve"> functions are not considered.</w:t>
      </w:r>
    </w:p>
    <w:p w14:paraId="4F1D4F69" w14:textId="77777777" w:rsidR="00B924AD" w:rsidRPr="00AA664E" w:rsidRDefault="00B924AD" w:rsidP="0059666E">
      <w:pPr>
        <w:pStyle w:val="BodyText"/>
      </w:pPr>
    </w:p>
    <w:tbl>
      <w:tblPr>
        <w:tblW w:w="10206" w:type="dxa"/>
        <w:tblInd w:w="108" w:type="dxa"/>
        <w:tblLayout w:type="fixed"/>
        <w:tblLook w:val="0620" w:firstRow="1" w:lastRow="0" w:firstColumn="0" w:lastColumn="0" w:noHBand="1" w:noVBand="1"/>
      </w:tblPr>
      <w:tblGrid>
        <w:gridCol w:w="2609"/>
        <w:gridCol w:w="7597"/>
      </w:tblGrid>
      <w:tr w:rsidR="00B924AD" w14:paraId="740EF262" w14:textId="77777777" w:rsidTr="0005083B">
        <w:trPr>
          <w:trHeight w:val="350"/>
        </w:trPr>
        <w:tc>
          <w:tcPr>
            <w:tcW w:w="26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7C43BD" w14:textId="77777777" w:rsidR="00B924AD" w:rsidRDefault="00B924AD" w:rsidP="0059666E">
            <w:pPr>
              <w:pStyle w:val="Caption"/>
              <w:rPr>
                <w:lang w:val="en-GB"/>
              </w:rPr>
            </w:pPr>
            <w:r>
              <w:rPr>
                <w:lang w:val="en-GB"/>
              </w:rPr>
              <w:t>ID</w:t>
            </w:r>
          </w:p>
        </w:tc>
        <w:tc>
          <w:tcPr>
            <w:tcW w:w="75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3F8645" w14:textId="77777777" w:rsidR="00B924AD" w:rsidRDefault="00B924AD" w:rsidP="0059666E">
            <w:pPr>
              <w:pStyle w:val="Caption"/>
              <w:rPr>
                <w:lang w:val="en-GB"/>
              </w:rPr>
            </w:pPr>
            <w:r>
              <w:rPr>
                <w:lang w:val="en-GB"/>
              </w:rPr>
              <w:t>Name</w:t>
            </w:r>
          </w:p>
        </w:tc>
      </w:tr>
      <w:tr w:rsidR="00B924AD" w14:paraId="2B5C0AAB" w14:textId="77777777" w:rsidTr="0005083B">
        <w:trPr>
          <w:trHeight w:val="323"/>
        </w:trPr>
        <w:tc>
          <w:tcPr>
            <w:tcW w:w="2609" w:type="dxa"/>
            <w:tcBorders>
              <w:top w:val="single" w:sz="4" w:space="0" w:color="auto"/>
              <w:left w:val="single" w:sz="4" w:space="0" w:color="auto"/>
              <w:bottom w:val="single" w:sz="4" w:space="0" w:color="auto"/>
              <w:right w:val="single" w:sz="4" w:space="0" w:color="auto"/>
            </w:tcBorders>
            <w:vAlign w:val="center"/>
            <w:hideMark/>
          </w:tcPr>
          <w:p w14:paraId="7C759A53" w14:textId="706D7552" w:rsidR="00B924AD" w:rsidRDefault="00B924AD" w:rsidP="0059666E"/>
        </w:tc>
        <w:tc>
          <w:tcPr>
            <w:tcW w:w="7597" w:type="dxa"/>
            <w:tcBorders>
              <w:top w:val="single" w:sz="4" w:space="0" w:color="auto"/>
              <w:left w:val="single" w:sz="4" w:space="0" w:color="auto"/>
              <w:bottom w:val="single" w:sz="4" w:space="0" w:color="auto"/>
              <w:right w:val="single" w:sz="4" w:space="0" w:color="auto"/>
            </w:tcBorders>
            <w:vAlign w:val="center"/>
            <w:hideMark/>
          </w:tcPr>
          <w:p w14:paraId="46AE64C1" w14:textId="746C15B0" w:rsidR="00B924AD" w:rsidRDefault="00B924AD" w:rsidP="0059666E"/>
        </w:tc>
      </w:tr>
    </w:tbl>
    <w:p w14:paraId="051211B3" w14:textId="0D5A46A7" w:rsidR="00B924AD" w:rsidRDefault="00B924AD" w:rsidP="0059666E">
      <w:pPr>
        <w:pStyle w:val="Caption"/>
      </w:pPr>
      <w:bookmarkStart w:id="188" w:name="_Toc6299942"/>
      <w:r>
        <w:t xml:space="preserve">Table </w:t>
      </w:r>
      <w:r w:rsidR="00A536D5">
        <w:fldChar w:fldCharType="begin"/>
      </w:r>
      <w:r w:rsidR="00A536D5">
        <w:instrText xml:space="preserve"> SEQ Table \* ARABIC </w:instrText>
      </w:r>
      <w:r w:rsidR="00A536D5">
        <w:fldChar w:fldCharType="separate"/>
      </w:r>
      <w:r w:rsidR="00D32F5E">
        <w:rPr>
          <w:noProof/>
        </w:rPr>
        <w:t>12</w:t>
      </w:r>
      <w:r w:rsidR="00A536D5">
        <w:rPr>
          <w:noProof/>
        </w:rPr>
        <w:fldChar w:fldCharType="end"/>
      </w:r>
      <w:r>
        <w:t>: System Behaviors</w:t>
      </w:r>
      <w:r w:rsidR="00DD6369">
        <w:t xml:space="preserve"> for HARA</w:t>
      </w:r>
      <w:bookmarkEnd w:id="188"/>
    </w:p>
    <w:p w14:paraId="213DAFC2" w14:textId="77777777" w:rsidR="00784A0B" w:rsidRPr="00225AAB" w:rsidRDefault="00784A0B" w:rsidP="00784A0B">
      <w:pPr>
        <w:pStyle w:val="Heading2"/>
      </w:pPr>
      <w:bookmarkStart w:id="189" w:name="_Ref519952222"/>
      <w:bookmarkStart w:id="190" w:name="_Ref519952229"/>
      <w:bookmarkStart w:id="191" w:name="_Toc6300004"/>
      <w:r w:rsidRPr="00225AAB">
        <w:rPr>
          <w:rStyle w:val="SubtleEmphasis"/>
          <w:i w:val="0"/>
          <w:color w:val="auto"/>
        </w:rPr>
        <w:t>Safety Assumptions</w:t>
      </w:r>
      <w:bookmarkEnd w:id="189"/>
      <w:bookmarkEnd w:id="190"/>
      <w:bookmarkEnd w:id="191"/>
    </w:p>
    <w:p w14:paraId="568C7400" w14:textId="77777777" w:rsidR="00784A0B" w:rsidRDefault="00784A0B"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430358" w:rsidRPr="0070553F">
        <w:rPr>
          <w:rStyle w:val="SubtleEmphasis"/>
        </w:rPr>
        <w:t>Copy the assumptions from the document "FFSD 02 Hazard Analysis and Risk Assessment”, Tab. “2 - Assumptions” with “Ref</w:t>
      </w:r>
      <w:r w:rsidR="00D27486" w:rsidRPr="0070553F">
        <w:rPr>
          <w:rStyle w:val="SubtleEmphasis"/>
        </w:rPr>
        <w:t>/ID</w:t>
      </w:r>
      <w:r w:rsidR="00430358" w:rsidRPr="0070553F">
        <w:rPr>
          <w:rStyle w:val="SubtleEmphasis"/>
        </w:rPr>
        <w:t>”, “Name”, “Category”, “Description”, “Purpose”. In this document, additionally a reference to the requirement ID is inserted.</w:t>
      </w:r>
    </w:p>
    <w:p w14:paraId="654B0BA0" w14:textId="6AF8FA73"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66" w:history="1">
        <w:r w:rsidRPr="008A4C8A">
          <w:rPr>
            <w:rStyle w:val="Hyperlink"/>
          </w:rPr>
          <w:t>Functional Safety Sharepoint</w:t>
        </w:r>
      </w:hyperlink>
      <w:r>
        <w:rPr>
          <w:rStyle w:val="SubtleEmphasis"/>
        </w:rPr>
        <w:t xml:space="preserve"> – HARA</w:t>
      </w:r>
    </w:p>
    <w:p w14:paraId="0B09DAFC" w14:textId="77777777" w:rsidR="00784A0B" w:rsidRPr="0070553F" w:rsidRDefault="00784A0B" w:rsidP="00784A0B"/>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567"/>
        <w:gridCol w:w="1985"/>
        <w:gridCol w:w="7683"/>
      </w:tblGrid>
      <w:tr w:rsidR="00996F9B" w:rsidRPr="0070553F" w14:paraId="10A9D820" w14:textId="77777777" w:rsidTr="0005083B">
        <w:trPr>
          <w:trHeight w:val="521"/>
        </w:trPr>
        <w:tc>
          <w:tcPr>
            <w:tcW w:w="567" w:type="dxa"/>
            <w:shd w:val="clear" w:color="auto" w:fill="D9D9D9" w:themeFill="background1" w:themeFillShade="D9"/>
          </w:tcPr>
          <w:p w14:paraId="1422B191" w14:textId="77777777" w:rsidR="00996F9B" w:rsidRPr="0070553F" w:rsidRDefault="00996F9B" w:rsidP="00465E01">
            <w:pPr>
              <w:pStyle w:val="Caption"/>
              <w:rPr>
                <w:lang w:val="en-GB"/>
              </w:rPr>
            </w:pPr>
            <w:r w:rsidRPr="0070553F">
              <w:rPr>
                <w:lang w:val="en-GB"/>
              </w:rPr>
              <w:t>ID</w:t>
            </w:r>
          </w:p>
        </w:tc>
        <w:tc>
          <w:tcPr>
            <w:tcW w:w="9668" w:type="dxa"/>
            <w:gridSpan w:val="2"/>
            <w:shd w:val="clear" w:color="auto" w:fill="D9D9D9" w:themeFill="background1" w:themeFillShade="D9"/>
          </w:tcPr>
          <w:p w14:paraId="1202CE1D" w14:textId="77777777" w:rsidR="00996F9B" w:rsidRPr="0070553F" w:rsidRDefault="00996F9B" w:rsidP="00465E01">
            <w:pPr>
              <w:pStyle w:val="Caption"/>
              <w:rPr>
                <w:lang w:val="en-GB"/>
              </w:rPr>
            </w:pPr>
            <w:r w:rsidRPr="0070553F">
              <w:rPr>
                <w:lang w:val="en-GB"/>
              </w:rPr>
              <w:t>Assumption</w:t>
            </w:r>
          </w:p>
        </w:tc>
      </w:tr>
      <w:tr w:rsidR="00996F9B" w:rsidRPr="0070553F" w14:paraId="33E5FB71" w14:textId="77777777" w:rsidTr="0005083B">
        <w:trPr>
          <w:trHeight w:val="247"/>
        </w:trPr>
        <w:tc>
          <w:tcPr>
            <w:tcW w:w="567" w:type="dxa"/>
            <w:vMerge w:val="restart"/>
            <w:shd w:val="clear" w:color="auto" w:fill="auto"/>
          </w:tcPr>
          <w:p w14:paraId="5ED4EFD5" w14:textId="77777777" w:rsidR="00996F9B" w:rsidRPr="0070553F" w:rsidRDefault="00996F9B" w:rsidP="00465E01">
            <w:pPr>
              <w:rPr>
                <w:b/>
              </w:rPr>
            </w:pPr>
            <w:r w:rsidRPr="0070553F">
              <w:rPr>
                <w:b/>
              </w:rPr>
              <w:t>1</w:t>
            </w:r>
          </w:p>
        </w:tc>
        <w:tc>
          <w:tcPr>
            <w:tcW w:w="1985" w:type="dxa"/>
            <w:shd w:val="clear" w:color="auto" w:fill="E0E0E0"/>
          </w:tcPr>
          <w:p w14:paraId="2A019EAA" w14:textId="77777777" w:rsidR="00996F9B" w:rsidRPr="0070553F" w:rsidRDefault="00996F9B" w:rsidP="00465E01">
            <w:pPr>
              <w:rPr>
                <w:b/>
              </w:rPr>
            </w:pPr>
            <w:r w:rsidRPr="0070553F">
              <w:rPr>
                <w:b/>
                <w:lang w:val="en-GB"/>
              </w:rPr>
              <w:t>Name</w:t>
            </w:r>
          </w:p>
        </w:tc>
        <w:tc>
          <w:tcPr>
            <w:tcW w:w="7683" w:type="dxa"/>
          </w:tcPr>
          <w:p w14:paraId="1B30A2E5" w14:textId="77777777" w:rsidR="00996F9B" w:rsidRPr="0070553F" w:rsidRDefault="00996F9B" w:rsidP="00465E01"/>
        </w:tc>
      </w:tr>
      <w:tr w:rsidR="00996F9B" w:rsidRPr="0070553F" w14:paraId="1FB8F300" w14:textId="77777777" w:rsidTr="0005083B">
        <w:trPr>
          <w:trHeight w:val="247"/>
        </w:trPr>
        <w:tc>
          <w:tcPr>
            <w:tcW w:w="567" w:type="dxa"/>
            <w:vMerge/>
            <w:shd w:val="clear" w:color="auto" w:fill="auto"/>
          </w:tcPr>
          <w:p w14:paraId="18EBE622" w14:textId="77777777" w:rsidR="00996F9B" w:rsidRPr="0070553F" w:rsidRDefault="00996F9B" w:rsidP="00465E01">
            <w:pPr>
              <w:rPr>
                <w:b/>
              </w:rPr>
            </w:pPr>
          </w:p>
        </w:tc>
        <w:tc>
          <w:tcPr>
            <w:tcW w:w="1985" w:type="dxa"/>
            <w:shd w:val="clear" w:color="auto" w:fill="E0E0E0"/>
          </w:tcPr>
          <w:p w14:paraId="2CE87627" w14:textId="77777777" w:rsidR="00996F9B" w:rsidRPr="0070553F" w:rsidRDefault="00996F9B" w:rsidP="00465E01">
            <w:pPr>
              <w:rPr>
                <w:b/>
                <w:lang w:val="en-GB"/>
              </w:rPr>
            </w:pPr>
            <w:r w:rsidRPr="0070553F">
              <w:rPr>
                <w:b/>
                <w:lang w:val="en-GB"/>
              </w:rPr>
              <w:t>Description</w:t>
            </w:r>
          </w:p>
        </w:tc>
        <w:tc>
          <w:tcPr>
            <w:tcW w:w="7683" w:type="dxa"/>
          </w:tcPr>
          <w:p w14:paraId="6D097ACD" w14:textId="77777777" w:rsidR="00996F9B" w:rsidRPr="0070553F" w:rsidRDefault="00996F9B" w:rsidP="00465E01"/>
        </w:tc>
      </w:tr>
      <w:tr w:rsidR="00996F9B" w:rsidRPr="0070553F" w14:paraId="3294188A" w14:textId="77777777" w:rsidTr="0005083B">
        <w:trPr>
          <w:trHeight w:val="247"/>
        </w:trPr>
        <w:tc>
          <w:tcPr>
            <w:tcW w:w="567" w:type="dxa"/>
            <w:vMerge/>
            <w:shd w:val="clear" w:color="auto" w:fill="auto"/>
          </w:tcPr>
          <w:p w14:paraId="154F0977" w14:textId="77777777" w:rsidR="00996F9B" w:rsidRPr="0070553F" w:rsidRDefault="00996F9B" w:rsidP="00465E01">
            <w:pPr>
              <w:rPr>
                <w:b/>
              </w:rPr>
            </w:pPr>
          </w:p>
        </w:tc>
        <w:tc>
          <w:tcPr>
            <w:tcW w:w="1985" w:type="dxa"/>
            <w:shd w:val="clear" w:color="auto" w:fill="E0E0E0"/>
          </w:tcPr>
          <w:p w14:paraId="142AD221" w14:textId="77777777" w:rsidR="00996F9B" w:rsidRPr="0070553F" w:rsidRDefault="00642892" w:rsidP="00465E01">
            <w:pPr>
              <w:rPr>
                <w:b/>
              </w:rPr>
            </w:pPr>
            <w:r w:rsidRPr="0070553F">
              <w:rPr>
                <w:b/>
              </w:rPr>
              <w:t>Purpose</w:t>
            </w:r>
          </w:p>
        </w:tc>
        <w:tc>
          <w:tcPr>
            <w:tcW w:w="7683" w:type="dxa"/>
          </w:tcPr>
          <w:p w14:paraId="49CC02CC" w14:textId="77777777" w:rsidR="00996F9B" w:rsidRPr="0070553F" w:rsidRDefault="00996F9B" w:rsidP="00465E01"/>
        </w:tc>
      </w:tr>
      <w:tr w:rsidR="00996F9B" w:rsidRPr="0070553F" w14:paraId="63FB37C6" w14:textId="77777777" w:rsidTr="0005083B">
        <w:trPr>
          <w:trHeight w:val="247"/>
        </w:trPr>
        <w:tc>
          <w:tcPr>
            <w:tcW w:w="567" w:type="dxa"/>
            <w:vMerge/>
            <w:shd w:val="clear" w:color="auto" w:fill="auto"/>
          </w:tcPr>
          <w:p w14:paraId="767E2418" w14:textId="77777777" w:rsidR="00996F9B" w:rsidRPr="0070553F" w:rsidRDefault="00996F9B" w:rsidP="00465E01">
            <w:pPr>
              <w:rPr>
                <w:b/>
              </w:rPr>
            </w:pPr>
          </w:p>
        </w:tc>
        <w:tc>
          <w:tcPr>
            <w:tcW w:w="1985" w:type="dxa"/>
            <w:shd w:val="clear" w:color="auto" w:fill="E0E0E0"/>
          </w:tcPr>
          <w:p w14:paraId="603BB53D" w14:textId="77777777" w:rsidR="00996F9B" w:rsidRPr="0070553F" w:rsidRDefault="00642892" w:rsidP="00465E01">
            <w:pPr>
              <w:rPr>
                <w:b/>
                <w:lang w:val="en-GB"/>
              </w:rPr>
            </w:pPr>
            <w:r w:rsidRPr="0070553F">
              <w:rPr>
                <w:b/>
                <w:lang w:val="en-GB"/>
              </w:rPr>
              <w:t>Category</w:t>
            </w:r>
          </w:p>
        </w:tc>
        <w:tc>
          <w:tcPr>
            <w:tcW w:w="7683" w:type="dxa"/>
          </w:tcPr>
          <w:p w14:paraId="6DA4BD33" w14:textId="77777777" w:rsidR="00996F9B" w:rsidRPr="0070553F" w:rsidRDefault="00996F9B" w:rsidP="00465E01"/>
        </w:tc>
      </w:tr>
      <w:tr w:rsidR="00996F9B" w:rsidRPr="0070553F" w14:paraId="6A2722A7" w14:textId="77777777" w:rsidTr="0005083B">
        <w:trPr>
          <w:trHeight w:val="247"/>
        </w:trPr>
        <w:tc>
          <w:tcPr>
            <w:tcW w:w="567" w:type="dxa"/>
            <w:vMerge/>
            <w:shd w:val="clear" w:color="auto" w:fill="auto"/>
          </w:tcPr>
          <w:p w14:paraId="379796A6" w14:textId="77777777" w:rsidR="00996F9B" w:rsidRPr="0070553F" w:rsidRDefault="00996F9B" w:rsidP="00465E01">
            <w:pPr>
              <w:rPr>
                <w:b/>
              </w:rPr>
            </w:pPr>
          </w:p>
        </w:tc>
        <w:tc>
          <w:tcPr>
            <w:tcW w:w="1985" w:type="dxa"/>
            <w:shd w:val="clear" w:color="auto" w:fill="E0E0E0"/>
          </w:tcPr>
          <w:p w14:paraId="4D7B3179" w14:textId="77777777" w:rsidR="00996F9B" w:rsidRPr="0070553F" w:rsidRDefault="00996F9B" w:rsidP="00D8448F">
            <w:pPr>
              <w:rPr>
                <w:b/>
                <w:lang w:val="en-GB"/>
              </w:rPr>
            </w:pPr>
            <w:r w:rsidRPr="0070553F">
              <w:rPr>
                <w:b/>
                <w:lang w:val="en-GB"/>
              </w:rPr>
              <w:t xml:space="preserve">Related </w:t>
            </w:r>
            <w:r w:rsidR="00D8448F">
              <w:rPr>
                <w:b/>
                <w:lang w:val="en-GB"/>
              </w:rPr>
              <w:t>Requirements</w:t>
            </w:r>
            <w:r w:rsidRPr="0070553F">
              <w:rPr>
                <w:b/>
                <w:lang w:val="en-GB"/>
              </w:rPr>
              <w:t xml:space="preserve"> IDs</w:t>
            </w:r>
          </w:p>
        </w:tc>
        <w:tc>
          <w:tcPr>
            <w:tcW w:w="7683" w:type="dxa"/>
          </w:tcPr>
          <w:p w14:paraId="0A25E0A0" w14:textId="77777777" w:rsidR="00996F9B" w:rsidRPr="0070553F" w:rsidRDefault="00996F9B" w:rsidP="00465E01"/>
        </w:tc>
      </w:tr>
      <w:tr w:rsidR="00642892" w:rsidRPr="0070553F" w14:paraId="378185DB" w14:textId="77777777" w:rsidTr="0005083B">
        <w:trPr>
          <w:trHeight w:val="247"/>
        </w:trPr>
        <w:tc>
          <w:tcPr>
            <w:tcW w:w="567" w:type="dxa"/>
            <w:vMerge w:val="restart"/>
            <w:shd w:val="clear" w:color="auto" w:fill="auto"/>
          </w:tcPr>
          <w:p w14:paraId="7A695A46" w14:textId="77777777" w:rsidR="00642892" w:rsidRPr="0070553F" w:rsidRDefault="00642892" w:rsidP="00465E01">
            <w:pPr>
              <w:rPr>
                <w:b/>
              </w:rPr>
            </w:pPr>
            <w:r w:rsidRPr="0070553F">
              <w:rPr>
                <w:b/>
              </w:rPr>
              <w:t>2</w:t>
            </w: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36B92811" w14:textId="77777777" w:rsidR="00642892" w:rsidRPr="0070553F" w:rsidRDefault="00642892" w:rsidP="00465E01">
            <w:pPr>
              <w:rPr>
                <w:b/>
              </w:rPr>
            </w:pPr>
            <w:r w:rsidRPr="0070553F">
              <w:rPr>
                <w:b/>
              </w:rPr>
              <w:t>Name</w:t>
            </w:r>
          </w:p>
        </w:tc>
        <w:tc>
          <w:tcPr>
            <w:tcW w:w="7683" w:type="dxa"/>
            <w:tcBorders>
              <w:top w:val="single" w:sz="4" w:space="0" w:color="auto"/>
              <w:left w:val="single" w:sz="4" w:space="0" w:color="auto"/>
              <w:bottom w:val="single" w:sz="4" w:space="0" w:color="auto"/>
              <w:right w:val="single" w:sz="4" w:space="0" w:color="auto"/>
            </w:tcBorders>
          </w:tcPr>
          <w:p w14:paraId="7842D8BB" w14:textId="77777777" w:rsidR="00642892" w:rsidRPr="0070553F" w:rsidRDefault="00642892" w:rsidP="00465E01"/>
        </w:tc>
      </w:tr>
      <w:tr w:rsidR="00642892" w:rsidRPr="0070553F" w14:paraId="5A01656D" w14:textId="77777777" w:rsidTr="0005083B">
        <w:trPr>
          <w:trHeight w:val="247"/>
        </w:trPr>
        <w:tc>
          <w:tcPr>
            <w:tcW w:w="567" w:type="dxa"/>
            <w:vMerge/>
            <w:shd w:val="clear" w:color="auto" w:fill="auto"/>
          </w:tcPr>
          <w:p w14:paraId="7EF8E936"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2E17C7D6" w14:textId="77777777" w:rsidR="00642892" w:rsidRPr="0070553F" w:rsidRDefault="00642892" w:rsidP="00465E01">
            <w:pPr>
              <w:rPr>
                <w:b/>
              </w:rPr>
            </w:pPr>
            <w:r w:rsidRPr="0070553F">
              <w:rPr>
                <w:b/>
              </w:rPr>
              <w:t>Description</w:t>
            </w:r>
          </w:p>
        </w:tc>
        <w:tc>
          <w:tcPr>
            <w:tcW w:w="7683" w:type="dxa"/>
            <w:tcBorders>
              <w:top w:val="single" w:sz="4" w:space="0" w:color="auto"/>
              <w:left w:val="single" w:sz="4" w:space="0" w:color="auto"/>
              <w:bottom w:val="single" w:sz="4" w:space="0" w:color="auto"/>
              <w:right w:val="single" w:sz="4" w:space="0" w:color="auto"/>
            </w:tcBorders>
          </w:tcPr>
          <w:p w14:paraId="615A2319" w14:textId="77777777" w:rsidR="00642892" w:rsidRPr="0070553F" w:rsidRDefault="00642892" w:rsidP="00465E01"/>
        </w:tc>
      </w:tr>
      <w:tr w:rsidR="00642892" w:rsidRPr="0070553F" w14:paraId="24600C47" w14:textId="77777777" w:rsidTr="0005083B">
        <w:trPr>
          <w:trHeight w:val="247"/>
        </w:trPr>
        <w:tc>
          <w:tcPr>
            <w:tcW w:w="567" w:type="dxa"/>
            <w:vMerge/>
            <w:shd w:val="clear" w:color="auto" w:fill="auto"/>
          </w:tcPr>
          <w:p w14:paraId="029CDD4B"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56E23FCA" w14:textId="77777777" w:rsidR="00642892" w:rsidRPr="0070553F" w:rsidRDefault="00642892" w:rsidP="00465E01">
            <w:pPr>
              <w:rPr>
                <w:b/>
              </w:rPr>
            </w:pPr>
            <w:r w:rsidRPr="0070553F">
              <w:rPr>
                <w:b/>
              </w:rPr>
              <w:t>Purpose</w:t>
            </w:r>
          </w:p>
        </w:tc>
        <w:tc>
          <w:tcPr>
            <w:tcW w:w="7683" w:type="dxa"/>
            <w:tcBorders>
              <w:top w:val="single" w:sz="4" w:space="0" w:color="auto"/>
              <w:left w:val="single" w:sz="4" w:space="0" w:color="auto"/>
              <w:bottom w:val="single" w:sz="4" w:space="0" w:color="auto"/>
              <w:right w:val="single" w:sz="4" w:space="0" w:color="auto"/>
            </w:tcBorders>
          </w:tcPr>
          <w:p w14:paraId="40B61568" w14:textId="77777777" w:rsidR="00642892" w:rsidRPr="0070553F" w:rsidRDefault="00642892" w:rsidP="00465E01"/>
        </w:tc>
      </w:tr>
      <w:tr w:rsidR="00642892" w:rsidRPr="0070553F" w14:paraId="44610E1B" w14:textId="77777777" w:rsidTr="0005083B">
        <w:trPr>
          <w:trHeight w:val="247"/>
        </w:trPr>
        <w:tc>
          <w:tcPr>
            <w:tcW w:w="567" w:type="dxa"/>
            <w:vMerge/>
            <w:shd w:val="clear" w:color="auto" w:fill="auto"/>
          </w:tcPr>
          <w:p w14:paraId="13C3BCF0"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5733FF0E" w14:textId="77777777" w:rsidR="00642892" w:rsidRPr="0070553F" w:rsidRDefault="00642892" w:rsidP="00465E01">
            <w:pPr>
              <w:rPr>
                <w:b/>
              </w:rPr>
            </w:pPr>
            <w:r w:rsidRPr="0070553F">
              <w:rPr>
                <w:b/>
                <w:lang w:val="en-GB"/>
              </w:rPr>
              <w:t>Category</w:t>
            </w:r>
          </w:p>
        </w:tc>
        <w:tc>
          <w:tcPr>
            <w:tcW w:w="7683" w:type="dxa"/>
            <w:tcBorders>
              <w:top w:val="single" w:sz="4" w:space="0" w:color="auto"/>
              <w:left w:val="single" w:sz="4" w:space="0" w:color="auto"/>
              <w:bottom w:val="single" w:sz="4" w:space="0" w:color="auto"/>
              <w:right w:val="single" w:sz="4" w:space="0" w:color="auto"/>
            </w:tcBorders>
          </w:tcPr>
          <w:p w14:paraId="00CC9AF3" w14:textId="77777777" w:rsidR="00642892" w:rsidRPr="0070553F" w:rsidRDefault="00642892" w:rsidP="00465E01"/>
        </w:tc>
      </w:tr>
      <w:tr w:rsidR="00642892" w:rsidRPr="0070553F" w14:paraId="47CB996B" w14:textId="77777777" w:rsidTr="0005083B">
        <w:trPr>
          <w:trHeight w:val="247"/>
        </w:trPr>
        <w:tc>
          <w:tcPr>
            <w:tcW w:w="567" w:type="dxa"/>
            <w:vMerge/>
            <w:shd w:val="clear" w:color="auto" w:fill="auto"/>
          </w:tcPr>
          <w:p w14:paraId="5A66F3A1"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3A9D5A47" w14:textId="77777777" w:rsidR="00642892" w:rsidRPr="0070553F" w:rsidRDefault="00642892" w:rsidP="00D8448F">
            <w:pPr>
              <w:rPr>
                <w:b/>
              </w:rPr>
            </w:pPr>
            <w:r w:rsidRPr="0070553F">
              <w:rPr>
                <w:b/>
              </w:rPr>
              <w:t xml:space="preserve">Related </w:t>
            </w:r>
            <w:r w:rsidR="00D8448F">
              <w:rPr>
                <w:b/>
              </w:rPr>
              <w:t xml:space="preserve">Requirements </w:t>
            </w:r>
            <w:r w:rsidRPr="0070553F">
              <w:rPr>
                <w:b/>
              </w:rPr>
              <w:t>IDs</w:t>
            </w:r>
          </w:p>
        </w:tc>
        <w:tc>
          <w:tcPr>
            <w:tcW w:w="7683" w:type="dxa"/>
            <w:tcBorders>
              <w:top w:val="single" w:sz="4" w:space="0" w:color="auto"/>
              <w:left w:val="single" w:sz="4" w:space="0" w:color="auto"/>
              <w:bottom w:val="single" w:sz="4" w:space="0" w:color="auto"/>
              <w:right w:val="single" w:sz="4" w:space="0" w:color="auto"/>
            </w:tcBorders>
          </w:tcPr>
          <w:p w14:paraId="419D3A1F" w14:textId="77777777" w:rsidR="00642892" w:rsidRPr="0070553F" w:rsidRDefault="00642892" w:rsidP="00465E01"/>
        </w:tc>
      </w:tr>
    </w:tbl>
    <w:p w14:paraId="68C975C3" w14:textId="3DD5F81B" w:rsidR="000C2B87" w:rsidRDefault="000C2B87" w:rsidP="000C2B87">
      <w:pPr>
        <w:pStyle w:val="Caption"/>
      </w:pPr>
      <w:bookmarkStart w:id="192" w:name="_Toc6299943"/>
      <w:r w:rsidRPr="0070553F">
        <w:t xml:space="preserve">Table </w:t>
      </w:r>
      <w:r w:rsidR="00A536D5">
        <w:fldChar w:fldCharType="begin"/>
      </w:r>
      <w:r w:rsidR="00A536D5">
        <w:instrText xml:space="preserve"> SEQ Table \* ARABIC </w:instrText>
      </w:r>
      <w:r w:rsidR="00A536D5">
        <w:fldChar w:fldCharType="separate"/>
      </w:r>
      <w:r w:rsidR="00D32F5E">
        <w:rPr>
          <w:noProof/>
        </w:rPr>
        <w:t>13</w:t>
      </w:r>
      <w:r w:rsidR="00A536D5">
        <w:rPr>
          <w:noProof/>
        </w:rPr>
        <w:fldChar w:fldCharType="end"/>
      </w:r>
      <w:r w:rsidRPr="0070553F">
        <w:t xml:space="preserve">: Functional Safety </w:t>
      </w:r>
      <w:r>
        <w:t>Assumptions</w:t>
      </w:r>
      <w:bookmarkEnd w:id="192"/>
    </w:p>
    <w:p w14:paraId="13B79628" w14:textId="77777777" w:rsidR="00996F9B" w:rsidRPr="0070553F" w:rsidRDefault="00996F9B" w:rsidP="00784A0B"/>
    <w:p w14:paraId="0508279E" w14:textId="77777777" w:rsidR="003531D5" w:rsidRPr="0070553F" w:rsidRDefault="00B924AD" w:rsidP="0059666E">
      <w:pPr>
        <w:pStyle w:val="Heading2"/>
      </w:pPr>
      <w:bookmarkStart w:id="193" w:name="_Ref528759292"/>
      <w:bookmarkStart w:id="194" w:name="_Ref528759293"/>
      <w:bookmarkStart w:id="195" w:name="_Toc6300005"/>
      <w:r w:rsidRPr="0070553F">
        <w:t>Safety Goals</w:t>
      </w:r>
      <w:bookmarkEnd w:id="193"/>
      <w:bookmarkEnd w:id="194"/>
      <w:bookmarkEnd w:id="195"/>
    </w:p>
    <w:p w14:paraId="24E49CE3" w14:textId="77777777" w:rsidR="006104C6" w:rsidRPr="0070553F" w:rsidRDefault="006104C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716364B0" w14:textId="77777777" w:rsidR="00B924AD" w:rsidRDefault="006104C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w:t>
      </w:r>
      <w:r w:rsidR="0059666E" w:rsidRPr="0070553F">
        <w:rPr>
          <w:rStyle w:val="SubtleEmphasis"/>
        </w:rPr>
        <w:t>The list of</w:t>
      </w:r>
      <w:r w:rsidR="00A55E53" w:rsidRPr="0070553F">
        <w:rPr>
          <w:rStyle w:val="SubtleEmphasis"/>
        </w:rPr>
        <w:t xml:space="preserve"> Functional S</w:t>
      </w:r>
      <w:r w:rsidR="00B924AD" w:rsidRPr="0070553F">
        <w:rPr>
          <w:rStyle w:val="SubtleEmphasis"/>
        </w:rPr>
        <w:t xml:space="preserve">afety </w:t>
      </w:r>
      <w:r w:rsidR="00A55E53" w:rsidRPr="0070553F">
        <w:rPr>
          <w:rStyle w:val="SubtleEmphasis"/>
        </w:rPr>
        <w:t>G</w:t>
      </w:r>
      <w:r w:rsidR="00B924AD" w:rsidRPr="0070553F">
        <w:rPr>
          <w:rStyle w:val="SubtleEmphasis"/>
        </w:rPr>
        <w:t xml:space="preserve">oals </w:t>
      </w:r>
      <w:r w:rsidR="0059666E" w:rsidRPr="0070553F">
        <w:rPr>
          <w:rStyle w:val="SubtleEmphasis"/>
        </w:rPr>
        <w:t xml:space="preserve">is an output of </w:t>
      </w:r>
      <w:r w:rsidR="00B924AD" w:rsidRPr="0070553F">
        <w:rPr>
          <w:rStyle w:val="SubtleEmphasis"/>
        </w:rPr>
        <w:t>the Hazard Analysis and Risk Assessment (</w:t>
      </w:r>
      <w:r w:rsidR="00702117" w:rsidRPr="0070553F">
        <w:rPr>
          <w:rStyle w:val="SubtleEmphasis"/>
        </w:rPr>
        <w:t>HARA)</w:t>
      </w:r>
      <w:r w:rsidR="00066C54" w:rsidRPr="0070553F">
        <w:rPr>
          <w:rStyle w:val="SubtleEmphasis"/>
        </w:rPr>
        <w:t xml:space="preserve"> and therefore not required during the initial creation of the Feature Document</w:t>
      </w:r>
      <w:r w:rsidR="00702117" w:rsidRPr="0070553F">
        <w:rPr>
          <w:rStyle w:val="SubtleEmphasis"/>
        </w:rPr>
        <w:t>.</w:t>
      </w:r>
    </w:p>
    <w:p w14:paraId="0D1AA4EF" w14:textId="228C2A2B"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67" w:history="1">
        <w:r w:rsidRPr="008A4C8A">
          <w:rPr>
            <w:rStyle w:val="Hyperlink"/>
          </w:rPr>
          <w:t>Functional Safety Sharepoint</w:t>
        </w:r>
      </w:hyperlink>
      <w:r>
        <w:rPr>
          <w:rStyle w:val="SubtleEmphasis"/>
        </w:rPr>
        <w:t xml:space="preserve"> – HARA</w:t>
      </w:r>
    </w:p>
    <w:p w14:paraId="52361501" w14:textId="77777777" w:rsidR="00CE3BD6" w:rsidRPr="0070553F" w:rsidRDefault="00CE3BD6" w:rsidP="00CE3BD6"/>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567"/>
        <w:gridCol w:w="1730"/>
        <w:gridCol w:w="2646"/>
        <w:gridCol w:w="898"/>
        <w:gridCol w:w="4394"/>
      </w:tblGrid>
      <w:tr w:rsidR="00CE3BD6" w:rsidRPr="0070553F" w14:paraId="46911442" w14:textId="77777777" w:rsidTr="0005083B">
        <w:trPr>
          <w:trHeight w:val="521"/>
        </w:trPr>
        <w:tc>
          <w:tcPr>
            <w:tcW w:w="567" w:type="dxa"/>
            <w:shd w:val="clear" w:color="auto" w:fill="D9D9D9" w:themeFill="background1" w:themeFillShade="D9"/>
          </w:tcPr>
          <w:p w14:paraId="7FD09955" w14:textId="77777777" w:rsidR="00CE3BD6" w:rsidRPr="0070553F" w:rsidRDefault="00CE3BD6" w:rsidP="00465E01">
            <w:pPr>
              <w:pStyle w:val="Caption"/>
              <w:rPr>
                <w:lang w:val="en-GB"/>
              </w:rPr>
            </w:pPr>
            <w:r w:rsidRPr="0070553F">
              <w:rPr>
                <w:lang w:val="en-GB"/>
              </w:rPr>
              <w:t>ID</w:t>
            </w:r>
          </w:p>
        </w:tc>
        <w:tc>
          <w:tcPr>
            <w:tcW w:w="9668" w:type="dxa"/>
            <w:gridSpan w:val="4"/>
            <w:shd w:val="clear" w:color="auto" w:fill="D9D9D9" w:themeFill="background1" w:themeFillShade="D9"/>
          </w:tcPr>
          <w:p w14:paraId="00974725" w14:textId="77777777" w:rsidR="00CE3BD6" w:rsidRPr="0070553F" w:rsidRDefault="00642892" w:rsidP="00642892">
            <w:pPr>
              <w:pStyle w:val="Caption"/>
              <w:rPr>
                <w:lang w:val="en-GB"/>
              </w:rPr>
            </w:pPr>
            <w:r w:rsidRPr="0070553F">
              <w:rPr>
                <w:lang w:val="en-GB"/>
              </w:rPr>
              <w:t>Goal</w:t>
            </w:r>
          </w:p>
        </w:tc>
      </w:tr>
      <w:tr w:rsidR="00CE3BD6" w:rsidRPr="0070553F" w14:paraId="4D6456BF" w14:textId="77777777" w:rsidTr="0005083B">
        <w:trPr>
          <w:trHeight w:val="247"/>
        </w:trPr>
        <w:tc>
          <w:tcPr>
            <w:tcW w:w="567" w:type="dxa"/>
            <w:vMerge w:val="restart"/>
            <w:shd w:val="clear" w:color="auto" w:fill="auto"/>
          </w:tcPr>
          <w:p w14:paraId="46C2FC32" w14:textId="77777777" w:rsidR="00CE3BD6" w:rsidRPr="0070553F" w:rsidRDefault="00CE3BD6" w:rsidP="00465E01">
            <w:pPr>
              <w:rPr>
                <w:b/>
              </w:rPr>
            </w:pPr>
            <w:r w:rsidRPr="0070553F">
              <w:rPr>
                <w:b/>
              </w:rPr>
              <w:t>1</w:t>
            </w:r>
          </w:p>
        </w:tc>
        <w:tc>
          <w:tcPr>
            <w:tcW w:w="1730" w:type="dxa"/>
            <w:shd w:val="clear" w:color="auto" w:fill="E0E0E0"/>
          </w:tcPr>
          <w:p w14:paraId="4151F5C3" w14:textId="77777777" w:rsidR="00CE3BD6" w:rsidRPr="0070553F" w:rsidRDefault="00CE3BD6" w:rsidP="00465E01">
            <w:pPr>
              <w:rPr>
                <w:b/>
              </w:rPr>
            </w:pPr>
            <w:r w:rsidRPr="0070553F">
              <w:rPr>
                <w:b/>
                <w:lang w:val="en-GB"/>
              </w:rPr>
              <w:t>Goal Name</w:t>
            </w:r>
          </w:p>
        </w:tc>
        <w:tc>
          <w:tcPr>
            <w:tcW w:w="7938" w:type="dxa"/>
            <w:gridSpan w:val="3"/>
          </w:tcPr>
          <w:p w14:paraId="004E0D64" w14:textId="77777777" w:rsidR="00CE3BD6" w:rsidRPr="0070553F" w:rsidRDefault="00CE3BD6" w:rsidP="00465E01"/>
        </w:tc>
      </w:tr>
      <w:tr w:rsidR="00CE3BD6" w:rsidRPr="0070553F" w14:paraId="7D9D6BF4" w14:textId="77777777" w:rsidTr="0005083B">
        <w:trPr>
          <w:trHeight w:val="247"/>
        </w:trPr>
        <w:tc>
          <w:tcPr>
            <w:tcW w:w="567" w:type="dxa"/>
            <w:vMerge/>
            <w:shd w:val="clear" w:color="auto" w:fill="auto"/>
          </w:tcPr>
          <w:p w14:paraId="1D60B7AE" w14:textId="77777777" w:rsidR="00CE3BD6" w:rsidRPr="0070553F" w:rsidRDefault="00CE3BD6" w:rsidP="00465E01">
            <w:pPr>
              <w:rPr>
                <w:b/>
              </w:rPr>
            </w:pPr>
          </w:p>
        </w:tc>
        <w:tc>
          <w:tcPr>
            <w:tcW w:w="1730" w:type="dxa"/>
            <w:shd w:val="clear" w:color="auto" w:fill="E0E0E0"/>
          </w:tcPr>
          <w:p w14:paraId="22734B5B" w14:textId="77777777" w:rsidR="00CE3BD6" w:rsidRPr="0070553F" w:rsidRDefault="00CE3BD6" w:rsidP="00465E01">
            <w:pPr>
              <w:rPr>
                <w:b/>
                <w:lang w:val="en-GB"/>
              </w:rPr>
            </w:pPr>
            <w:r w:rsidRPr="0070553F">
              <w:rPr>
                <w:b/>
                <w:lang w:val="en-GB"/>
              </w:rPr>
              <w:t>Description</w:t>
            </w:r>
          </w:p>
        </w:tc>
        <w:tc>
          <w:tcPr>
            <w:tcW w:w="7938" w:type="dxa"/>
            <w:gridSpan w:val="3"/>
          </w:tcPr>
          <w:p w14:paraId="3C1E9DED" w14:textId="77777777" w:rsidR="00CE3BD6" w:rsidRPr="0070553F" w:rsidRDefault="00CE3BD6" w:rsidP="00465E01"/>
        </w:tc>
      </w:tr>
      <w:tr w:rsidR="00CE3BD6" w:rsidRPr="0070553F" w14:paraId="029EB041" w14:textId="77777777" w:rsidTr="0005083B">
        <w:trPr>
          <w:trHeight w:val="247"/>
        </w:trPr>
        <w:tc>
          <w:tcPr>
            <w:tcW w:w="567" w:type="dxa"/>
            <w:vMerge/>
            <w:shd w:val="clear" w:color="auto" w:fill="auto"/>
          </w:tcPr>
          <w:p w14:paraId="1B436E32" w14:textId="77777777" w:rsidR="00CE3BD6" w:rsidRPr="0070553F" w:rsidRDefault="00CE3BD6" w:rsidP="00465E01">
            <w:pPr>
              <w:rPr>
                <w:b/>
              </w:rPr>
            </w:pPr>
          </w:p>
        </w:tc>
        <w:tc>
          <w:tcPr>
            <w:tcW w:w="1730" w:type="dxa"/>
            <w:shd w:val="clear" w:color="auto" w:fill="E0E0E0"/>
          </w:tcPr>
          <w:p w14:paraId="04E74611" w14:textId="77777777" w:rsidR="00CE3BD6" w:rsidRPr="0070553F" w:rsidRDefault="00CE3BD6" w:rsidP="00465E01">
            <w:pPr>
              <w:rPr>
                <w:b/>
              </w:rPr>
            </w:pPr>
            <w:r w:rsidRPr="0070553F">
              <w:rPr>
                <w:b/>
                <w:lang w:val="en-GB"/>
              </w:rPr>
              <w:t>Safety Goal Concept</w:t>
            </w:r>
          </w:p>
        </w:tc>
        <w:tc>
          <w:tcPr>
            <w:tcW w:w="7938" w:type="dxa"/>
            <w:gridSpan w:val="3"/>
          </w:tcPr>
          <w:p w14:paraId="37779BBF" w14:textId="77777777" w:rsidR="00CE3BD6" w:rsidRPr="0070553F" w:rsidRDefault="00CE3BD6" w:rsidP="00465E01">
            <w:r w:rsidRPr="0070553F">
              <w:t>&lt;fill in Safety Goal Concept incl. the Warning &amp; Recovery Concept and also the Safe Statel&gt;</w:t>
            </w:r>
          </w:p>
        </w:tc>
      </w:tr>
      <w:tr w:rsidR="00CE3BD6" w:rsidRPr="0070553F" w14:paraId="48B9B2CF" w14:textId="77777777" w:rsidTr="0005083B">
        <w:trPr>
          <w:trHeight w:val="247"/>
        </w:trPr>
        <w:tc>
          <w:tcPr>
            <w:tcW w:w="567" w:type="dxa"/>
            <w:vMerge/>
            <w:shd w:val="clear" w:color="auto" w:fill="auto"/>
          </w:tcPr>
          <w:p w14:paraId="1CDC5421" w14:textId="77777777" w:rsidR="00CE3BD6" w:rsidRPr="0070553F" w:rsidRDefault="00CE3BD6" w:rsidP="00465E01">
            <w:pPr>
              <w:rPr>
                <w:b/>
              </w:rPr>
            </w:pPr>
          </w:p>
        </w:tc>
        <w:tc>
          <w:tcPr>
            <w:tcW w:w="1730" w:type="dxa"/>
            <w:shd w:val="clear" w:color="auto" w:fill="E0E0E0"/>
          </w:tcPr>
          <w:p w14:paraId="4B943767" w14:textId="77777777" w:rsidR="00CE3BD6" w:rsidRPr="0070553F" w:rsidRDefault="00CE3BD6" w:rsidP="00465E01">
            <w:pPr>
              <w:rPr>
                <w:b/>
                <w:lang w:val="en-GB"/>
              </w:rPr>
            </w:pPr>
            <w:r w:rsidRPr="0070553F">
              <w:rPr>
                <w:b/>
                <w:lang w:val="en-GB"/>
              </w:rPr>
              <w:t>ASIL</w:t>
            </w:r>
          </w:p>
        </w:tc>
        <w:tc>
          <w:tcPr>
            <w:tcW w:w="2646" w:type="dxa"/>
          </w:tcPr>
          <w:p w14:paraId="101E4ADB" w14:textId="77777777" w:rsidR="00CE3BD6" w:rsidRPr="0070553F" w:rsidRDefault="00CE3BD6" w:rsidP="00465E01"/>
        </w:tc>
        <w:tc>
          <w:tcPr>
            <w:tcW w:w="898" w:type="dxa"/>
            <w:shd w:val="clear" w:color="auto" w:fill="E0E0E0"/>
          </w:tcPr>
          <w:p w14:paraId="752A5E44" w14:textId="77777777" w:rsidR="00CE3BD6" w:rsidRPr="0070553F" w:rsidRDefault="00CE3BD6" w:rsidP="00465E01">
            <w:r w:rsidRPr="0070553F">
              <w:rPr>
                <w:b/>
                <w:lang w:val="en-GB"/>
              </w:rPr>
              <w:t>FTTI</w:t>
            </w:r>
          </w:p>
        </w:tc>
        <w:tc>
          <w:tcPr>
            <w:tcW w:w="4394" w:type="dxa"/>
          </w:tcPr>
          <w:p w14:paraId="756F4512" w14:textId="77777777" w:rsidR="00CE3BD6" w:rsidRPr="0070553F" w:rsidRDefault="00CE3BD6" w:rsidP="00465E01"/>
        </w:tc>
      </w:tr>
      <w:tr w:rsidR="00CE3BD6" w:rsidRPr="0070553F" w14:paraId="0DCCBDB4" w14:textId="77777777" w:rsidTr="0005083B">
        <w:trPr>
          <w:trHeight w:val="247"/>
        </w:trPr>
        <w:tc>
          <w:tcPr>
            <w:tcW w:w="567" w:type="dxa"/>
            <w:vMerge/>
            <w:shd w:val="clear" w:color="auto" w:fill="auto"/>
          </w:tcPr>
          <w:p w14:paraId="170D7F00" w14:textId="77777777" w:rsidR="00CE3BD6" w:rsidRPr="0070553F" w:rsidRDefault="00CE3BD6" w:rsidP="00465E01">
            <w:pPr>
              <w:rPr>
                <w:b/>
              </w:rPr>
            </w:pPr>
          </w:p>
        </w:tc>
        <w:tc>
          <w:tcPr>
            <w:tcW w:w="1730" w:type="dxa"/>
            <w:shd w:val="clear" w:color="auto" w:fill="E0E0E0"/>
          </w:tcPr>
          <w:p w14:paraId="7BCDE7A2" w14:textId="77777777" w:rsidR="00CE3BD6" w:rsidRPr="0070553F" w:rsidRDefault="00CE3BD6" w:rsidP="00465E01">
            <w:pPr>
              <w:rPr>
                <w:b/>
                <w:lang w:val="en-GB"/>
              </w:rPr>
            </w:pPr>
            <w:r w:rsidRPr="0070553F">
              <w:rPr>
                <w:b/>
                <w:lang w:val="en-GB"/>
              </w:rPr>
              <w:t>Related FSR IDs</w:t>
            </w:r>
          </w:p>
        </w:tc>
        <w:tc>
          <w:tcPr>
            <w:tcW w:w="7938" w:type="dxa"/>
            <w:gridSpan w:val="3"/>
          </w:tcPr>
          <w:p w14:paraId="253C1A61" w14:textId="77777777" w:rsidR="00CE3BD6" w:rsidRPr="0070553F" w:rsidRDefault="00CE3BD6" w:rsidP="00465E01"/>
        </w:tc>
      </w:tr>
      <w:tr w:rsidR="00CE3BD6" w:rsidRPr="0070553F" w14:paraId="46C2EBE7" w14:textId="77777777" w:rsidTr="0005083B">
        <w:trPr>
          <w:trHeight w:val="247"/>
        </w:trPr>
        <w:tc>
          <w:tcPr>
            <w:tcW w:w="567" w:type="dxa"/>
            <w:vMerge w:val="restart"/>
            <w:shd w:val="clear" w:color="auto" w:fill="auto"/>
          </w:tcPr>
          <w:p w14:paraId="02965A4B" w14:textId="77777777" w:rsidR="00CE3BD6" w:rsidRPr="0070553F" w:rsidRDefault="00CE3BD6" w:rsidP="00465E01">
            <w:pPr>
              <w:rPr>
                <w:b/>
              </w:rPr>
            </w:pPr>
            <w:r w:rsidRPr="0070553F">
              <w:rPr>
                <w:b/>
              </w:rPr>
              <w:t>2</w:t>
            </w:r>
          </w:p>
        </w:tc>
        <w:tc>
          <w:tcPr>
            <w:tcW w:w="1730" w:type="dxa"/>
            <w:shd w:val="clear" w:color="auto" w:fill="E0E0E0"/>
          </w:tcPr>
          <w:p w14:paraId="5D128FB0" w14:textId="77777777" w:rsidR="00CE3BD6" w:rsidRPr="0070553F" w:rsidRDefault="00CE3BD6" w:rsidP="00465E01">
            <w:pPr>
              <w:rPr>
                <w:b/>
              </w:rPr>
            </w:pPr>
            <w:r w:rsidRPr="0070553F">
              <w:rPr>
                <w:b/>
                <w:lang w:val="en-GB"/>
              </w:rPr>
              <w:t>Goal Name</w:t>
            </w:r>
          </w:p>
        </w:tc>
        <w:tc>
          <w:tcPr>
            <w:tcW w:w="7938" w:type="dxa"/>
            <w:gridSpan w:val="3"/>
          </w:tcPr>
          <w:p w14:paraId="2C1F45BB" w14:textId="77777777" w:rsidR="00CE3BD6" w:rsidRPr="0070553F" w:rsidRDefault="00CE3BD6" w:rsidP="00465E01"/>
        </w:tc>
      </w:tr>
      <w:tr w:rsidR="00CE3BD6" w:rsidRPr="0070553F" w14:paraId="3143DB5D" w14:textId="77777777" w:rsidTr="0005083B">
        <w:trPr>
          <w:trHeight w:val="247"/>
        </w:trPr>
        <w:tc>
          <w:tcPr>
            <w:tcW w:w="567" w:type="dxa"/>
            <w:vMerge/>
            <w:shd w:val="clear" w:color="auto" w:fill="auto"/>
          </w:tcPr>
          <w:p w14:paraId="3EE0D602" w14:textId="77777777" w:rsidR="00CE3BD6" w:rsidRPr="0070553F" w:rsidRDefault="00CE3BD6" w:rsidP="00465E01">
            <w:pPr>
              <w:rPr>
                <w:b/>
              </w:rPr>
            </w:pPr>
          </w:p>
        </w:tc>
        <w:tc>
          <w:tcPr>
            <w:tcW w:w="1730" w:type="dxa"/>
            <w:shd w:val="clear" w:color="auto" w:fill="E0E0E0"/>
          </w:tcPr>
          <w:p w14:paraId="527EE371" w14:textId="77777777" w:rsidR="00CE3BD6" w:rsidRPr="0070553F" w:rsidRDefault="00CE3BD6" w:rsidP="00465E01">
            <w:pPr>
              <w:rPr>
                <w:b/>
                <w:lang w:val="en-GB"/>
              </w:rPr>
            </w:pPr>
            <w:r w:rsidRPr="0070553F">
              <w:rPr>
                <w:b/>
                <w:lang w:val="en-GB"/>
              </w:rPr>
              <w:t>Description</w:t>
            </w:r>
          </w:p>
        </w:tc>
        <w:tc>
          <w:tcPr>
            <w:tcW w:w="7938" w:type="dxa"/>
            <w:gridSpan w:val="3"/>
          </w:tcPr>
          <w:p w14:paraId="68E84249" w14:textId="77777777" w:rsidR="00CE3BD6" w:rsidRPr="0070553F" w:rsidRDefault="00CE3BD6" w:rsidP="00465E01"/>
        </w:tc>
      </w:tr>
      <w:tr w:rsidR="00CE3BD6" w:rsidRPr="0070553F" w14:paraId="690AE816" w14:textId="77777777" w:rsidTr="0005083B">
        <w:trPr>
          <w:trHeight w:val="247"/>
        </w:trPr>
        <w:tc>
          <w:tcPr>
            <w:tcW w:w="567" w:type="dxa"/>
            <w:vMerge/>
            <w:shd w:val="clear" w:color="auto" w:fill="auto"/>
          </w:tcPr>
          <w:p w14:paraId="13434765" w14:textId="77777777" w:rsidR="00CE3BD6" w:rsidRPr="0070553F" w:rsidRDefault="00CE3BD6" w:rsidP="00465E01">
            <w:pPr>
              <w:rPr>
                <w:b/>
              </w:rPr>
            </w:pPr>
          </w:p>
        </w:tc>
        <w:tc>
          <w:tcPr>
            <w:tcW w:w="1730" w:type="dxa"/>
            <w:shd w:val="clear" w:color="auto" w:fill="E0E0E0"/>
          </w:tcPr>
          <w:p w14:paraId="1716A18B" w14:textId="77777777" w:rsidR="00CE3BD6" w:rsidRPr="0070553F" w:rsidRDefault="00CE3BD6" w:rsidP="00465E01">
            <w:pPr>
              <w:rPr>
                <w:b/>
              </w:rPr>
            </w:pPr>
            <w:r w:rsidRPr="0070553F">
              <w:rPr>
                <w:b/>
                <w:lang w:val="en-GB"/>
              </w:rPr>
              <w:t>Safety Goal Concept</w:t>
            </w:r>
          </w:p>
        </w:tc>
        <w:tc>
          <w:tcPr>
            <w:tcW w:w="7938" w:type="dxa"/>
            <w:gridSpan w:val="3"/>
          </w:tcPr>
          <w:p w14:paraId="5A401FA5" w14:textId="77777777" w:rsidR="00CE3BD6" w:rsidRPr="0070553F" w:rsidRDefault="00CE3BD6" w:rsidP="00465E01">
            <w:r w:rsidRPr="0070553F">
              <w:t>&lt;fill in Safety Goal Concept incl. the Warning &amp; Recovery Concept and also the Safe State&gt;</w:t>
            </w:r>
          </w:p>
        </w:tc>
      </w:tr>
      <w:tr w:rsidR="00CE3BD6" w:rsidRPr="0070553F" w14:paraId="304C4F59" w14:textId="77777777" w:rsidTr="0005083B">
        <w:trPr>
          <w:trHeight w:val="247"/>
        </w:trPr>
        <w:tc>
          <w:tcPr>
            <w:tcW w:w="567" w:type="dxa"/>
            <w:vMerge/>
            <w:shd w:val="clear" w:color="auto" w:fill="auto"/>
          </w:tcPr>
          <w:p w14:paraId="62768A74" w14:textId="77777777" w:rsidR="00CE3BD6" w:rsidRPr="0070553F" w:rsidRDefault="00CE3BD6" w:rsidP="00465E01">
            <w:pPr>
              <w:rPr>
                <w:b/>
              </w:rPr>
            </w:pPr>
          </w:p>
        </w:tc>
        <w:tc>
          <w:tcPr>
            <w:tcW w:w="1730" w:type="dxa"/>
            <w:shd w:val="clear" w:color="auto" w:fill="E0E0E0"/>
          </w:tcPr>
          <w:p w14:paraId="78AA64A5" w14:textId="77777777" w:rsidR="00CE3BD6" w:rsidRPr="0070553F" w:rsidRDefault="00CE3BD6" w:rsidP="00465E01">
            <w:pPr>
              <w:rPr>
                <w:b/>
                <w:lang w:val="en-GB"/>
              </w:rPr>
            </w:pPr>
            <w:r w:rsidRPr="0070553F">
              <w:rPr>
                <w:b/>
                <w:lang w:val="en-GB"/>
              </w:rPr>
              <w:t>ASIL</w:t>
            </w:r>
          </w:p>
        </w:tc>
        <w:tc>
          <w:tcPr>
            <w:tcW w:w="2646" w:type="dxa"/>
          </w:tcPr>
          <w:p w14:paraId="3BE40C59" w14:textId="77777777" w:rsidR="00CE3BD6" w:rsidRPr="0070553F" w:rsidRDefault="00CE3BD6" w:rsidP="00465E01"/>
        </w:tc>
        <w:tc>
          <w:tcPr>
            <w:tcW w:w="898" w:type="dxa"/>
            <w:shd w:val="clear" w:color="auto" w:fill="E0E0E0"/>
          </w:tcPr>
          <w:p w14:paraId="36BA764B" w14:textId="77777777" w:rsidR="00CE3BD6" w:rsidRPr="0070553F" w:rsidRDefault="00CE3BD6" w:rsidP="00465E01">
            <w:r w:rsidRPr="0070553F">
              <w:rPr>
                <w:b/>
                <w:lang w:val="en-GB"/>
              </w:rPr>
              <w:t>FTTI</w:t>
            </w:r>
          </w:p>
        </w:tc>
        <w:tc>
          <w:tcPr>
            <w:tcW w:w="4394" w:type="dxa"/>
          </w:tcPr>
          <w:p w14:paraId="2A58EB6C" w14:textId="77777777" w:rsidR="00CE3BD6" w:rsidRPr="0070553F" w:rsidRDefault="00CE3BD6" w:rsidP="00465E01"/>
        </w:tc>
      </w:tr>
      <w:tr w:rsidR="00CE3BD6" w:rsidRPr="0070553F" w14:paraId="15222B51" w14:textId="77777777" w:rsidTr="0005083B">
        <w:trPr>
          <w:trHeight w:val="247"/>
        </w:trPr>
        <w:tc>
          <w:tcPr>
            <w:tcW w:w="567" w:type="dxa"/>
            <w:vMerge/>
            <w:shd w:val="clear" w:color="auto" w:fill="auto"/>
          </w:tcPr>
          <w:p w14:paraId="7A8CDD40" w14:textId="77777777" w:rsidR="00CE3BD6" w:rsidRPr="0070553F" w:rsidRDefault="00CE3BD6" w:rsidP="00465E01">
            <w:pPr>
              <w:rPr>
                <w:b/>
              </w:rPr>
            </w:pPr>
          </w:p>
        </w:tc>
        <w:tc>
          <w:tcPr>
            <w:tcW w:w="1730" w:type="dxa"/>
            <w:shd w:val="clear" w:color="auto" w:fill="E0E0E0"/>
          </w:tcPr>
          <w:p w14:paraId="0910CAE0" w14:textId="77777777" w:rsidR="00CE3BD6" w:rsidRPr="0070553F" w:rsidRDefault="00CE3BD6" w:rsidP="00465E01">
            <w:pPr>
              <w:rPr>
                <w:b/>
                <w:lang w:val="en-GB"/>
              </w:rPr>
            </w:pPr>
            <w:r w:rsidRPr="0070553F">
              <w:rPr>
                <w:b/>
                <w:lang w:val="en-GB"/>
              </w:rPr>
              <w:t>Related FSR IDs</w:t>
            </w:r>
          </w:p>
        </w:tc>
        <w:tc>
          <w:tcPr>
            <w:tcW w:w="7938" w:type="dxa"/>
            <w:gridSpan w:val="3"/>
          </w:tcPr>
          <w:p w14:paraId="6443B922" w14:textId="77777777" w:rsidR="00CE3BD6" w:rsidRPr="0070553F" w:rsidRDefault="00CE3BD6" w:rsidP="00465E01"/>
        </w:tc>
      </w:tr>
    </w:tbl>
    <w:p w14:paraId="5AE46D5C" w14:textId="15577C0C" w:rsidR="00B55C52" w:rsidRDefault="00B55C52" w:rsidP="00B55C52">
      <w:pPr>
        <w:pStyle w:val="Caption"/>
      </w:pPr>
      <w:bookmarkStart w:id="196" w:name="_Toc450041244"/>
      <w:bookmarkStart w:id="197" w:name="_Toc6299944"/>
      <w:r w:rsidRPr="0070553F">
        <w:t xml:space="preserve">Table </w:t>
      </w:r>
      <w:r w:rsidR="00A536D5">
        <w:fldChar w:fldCharType="begin"/>
      </w:r>
      <w:r w:rsidR="00A536D5">
        <w:instrText xml:space="preserve"> SEQ Table \* ARABIC </w:instrText>
      </w:r>
      <w:r w:rsidR="00A536D5">
        <w:fldChar w:fldCharType="separate"/>
      </w:r>
      <w:r w:rsidR="00D32F5E">
        <w:rPr>
          <w:noProof/>
        </w:rPr>
        <w:t>14</w:t>
      </w:r>
      <w:r w:rsidR="00A536D5">
        <w:rPr>
          <w:noProof/>
        </w:rPr>
        <w:fldChar w:fldCharType="end"/>
      </w:r>
      <w:r w:rsidRPr="0070553F">
        <w:t>: Functional Safety Goals</w:t>
      </w:r>
      <w:bookmarkEnd w:id="196"/>
      <w:bookmarkEnd w:id="197"/>
    </w:p>
    <w:p w14:paraId="08443F56" w14:textId="77777777" w:rsidR="000C2B87" w:rsidRPr="000C2B87" w:rsidRDefault="000C2B87" w:rsidP="000C2B87"/>
    <w:p w14:paraId="3D3E82B6" w14:textId="77777777" w:rsidR="003531D5" w:rsidRPr="0070553F" w:rsidRDefault="003531D5" w:rsidP="003531D5">
      <w:pPr>
        <w:pStyle w:val="Heading2"/>
      </w:pPr>
      <w:bookmarkStart w:id="198" w:name="_Toc6300006"/>
      <w:r w:rsidRPr="0070553F">
        <w:t>Functional Safety Requirements</w:t>
      </w:r>
      <w:bookmarkEnd w:id="198"/>
    </w:p>
    <w:p w14:paraId="22294A00" w14:textId="77777777" w:rsidR="00CE3BD6" w:rsidRPr="0070553F" w:rsidRDefault="00CE3BD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25089939" w14:textId="77777777" w:rsidR="00CE3BD6" w:rsidRPr="0070553F" w:rsidRDefault="00CE3BD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The </w:t>
      </w:r>
      <w:r w:rsidR="0070553F" w:rsidRPr="0070553F">
        <w:rPr>
          <w:rStyle w:val="SubtleEmphasis"/>
        </w:rPr>
        <w:t>section lists the</w:t>
      </w:r>
      <w:r w:rsidRPr="0070553F">
        <w:rPr>
          <w:rStyle w:val="SubtleEmphasis"/>
        </w:rPr>
        <w:t xml:space="preserve"> Functional Safety Requirements (FSRs) derived from a Safety Goal</w:t>
      </w:r>
      <w:r w:rsidR="0070553F" w:rsidRPr="0070553F">
        <w:rPr>
          <w:rStyle w:val="SubtleEmphasis"/>
        </w:rPr>
        <w:t xml:space="preserve"> and Assumptions</w:t>
      </w:r>
      <w:r w:rsidRPr="0070553F">
        <w:rPr>
          <w:rStyle w:val="SubtleEmphasis"/>
        </w:rPr>
        <w:t>.</w:t>
      </w:r>
      <w:r w:rsidR="0070553F" w:rsidRPr="0070553F">
        <w:rPr>
          <w:rStyle w:val="SubtleEmphasis"/>
        </w:rPr>
        <w:t xml:space="preserve"> </w:t>
      </w:r>
    </w:p>
    <w:p w14:paraId="55EAF486" w14:textId="77777777" w:rsidR="00BE430C" w:rsidRDefault="00BE430C" w:rsidP="0005083B">
      <w:pPr>
        <w:shd w:val="clear" w:color="auto" w:fill="D6E3BC" w:themeFill="accent3" w:themeFillTint="66"/>
        <w:rPr>
          <w:rStyle w:val="SubtleEmphasis"/>
        </w:rPr>
      </w:pPr>
      <w:r>
        <w:rPr>
          <w:rStyle w:val="SubtleEmphasis"/>
        </w:rPr>
        <w:t>The following should be noted for the use of the attribute fields for FSRs</w:t>
      </w:r>
    </w:p>
    <w:p w14:paraId="31B3AA32" w14:textId="77777777" w:rsidR="0070553F" w:rsidRPr="0070553F" w:rsidRDefault="00BE430C" w:rsidP="0005083B">
      <w:pPr>
        <w:shd w:val="clear" w:color="auto" w:fill="D6E3BC" w:themeFill="accent3" w:themeFillTint="66"/>
        <w:rPr>
          <w:rStyle w:val="SubtleEmphasis"/>
        </w:rPr>
      </w:pPr>
      <w:r>
        <w:rPr>
          <w:rStyle w:val="SubtleEmphasis"/>
        </w:rPr>
        <w:t xml:space="preserve">- </w:t>
      </w:r>
      <w:r w:rsidR="0070553F" w:rsidRPr="0070553F">
        <w:rPr>
          <w:rStyle w:val="SubtleEmphasis"/>
        </w:rPr>
        <w:t>The “</w:t>
      </w:r>
      <w:r w:rsidR="00AC5770">
        <w:rPr>
          <w:rStyle w:val="SubtleEmphasis"/>
        </w:rPr>
        <w:t>Source Req</w:t>
      </w:r>
      <w:r w:rsidR="0070553F" w:rsidRPr="0070553F">
        <w:rPr>
          <w:rStyle w:val="SubtleEmphasis"/>
        </w:rPr>
        <w:t>” trace link field in each FSR should have a reference to</w:t>
      </w:r>
    </w:p>
    <w:p w14:paraId="5495211F" w14:textId="77777777" w:rsidR="0070553F" w:rsidRPr="0070553F" w:rsidRDefault="00BE430C" w:rsidP="0005083B">
      <w:pPr>
        <w:shd w:val="clear" w:color="auto" w:fill="D6E3BC" w:themeFill="accent3" w:themeFillTint="66"/>
        <w:ind w:firstLine="720"/>
        <w:rPr>
          <w:rStyle w:val="SubtleEmphasis"/>
        </w:rPr>
      </w:pPr>
      <w:r>
        <w:rPr>
          <w:rStyle w:val="SubtleEmphasis"/>
        </w:rPr>
        <w:t xml:space="preserve">- </w:t>
      </w:r>
      <w:r w:rsidR="0070553F" w:rsidRPr="0070553F">
        <w:rPr>
          <w:rStyle w:val="SubtleEmphasis"/>
        </w:rPr>
        <w:t xml:space="preserve">a safety goal in ch. 6.3 “Safety Goals” or </w:t>
      </w:r>
    </w:p>
    <w:p w14:paraId="78247DBF" w14:textId="77777777" w:rsidR="0070553F" w:rsidRDefault="0070553F" w:rsidP="0005083B">
      <w:pPr>
        <w:shd w:val="clear" w:color="auto" w:fill="D6E3BC" w:themeFill="accent3" w:themeFillTint="66"/>
        <w:ind w:firstLine="720"/>
        <w:rPr>
          <w:rStyle w:val="SubtleEmphasis"/>
        </w:rPr>
      </w:pPr>
      <w:r w:rsidRPr="0070553F">
        <w:rPr>
          <w:rStyle w:val="SubtleEmphasis"/>
        </w:rPr>
        <w:t>-</w:t>
      </w:r>
      <w:r w:rsidR="00BE430C">
        <w:rPr>
          <w:rStyle w:val="SubtleEmphasis"/>
        </w:rPr>
        <w:t xml:space="preserve"> </w:t>
      </w:r>
      <w:r w:rsidRPr="0070553F">
        <w:rPr>
          <w:rStyle w:val="SubtleEmphasis"/>
        </w:rPr>
        <w:t>an assumption in ch. 6.2 “Safety Assumptions”</w:t>
      </w:r>
    </w:p>
    <w:p w14:paraId="2AF90046" w14:textId="77777777" w:rsidR="0070553F" w:rsidRPr="0070553F" w:rsidRDefault="0070553F" w:rsidP="0005083B">
      <w:pPr>
        <w:shd w:val="clear" w:color="auto" w:fill="D6E3BC" w:themeFill="accent3" w:themeFillTint="66"/>
        <w:rPr>
          <w:rStyle w:val="SubtleEmphasis"/>
        </w:rPr>
      </w:pPr>
    </w:p>
    <w:p w14:paraId="2D8C48E2" w14:textId="4256ECBF" w:rsidR="008A4C8A" w:rsidRDefault="008A4C8A" w:rsidP="0005083B">
      <w:pPr>
        <w:shd w:val="clear" w:color="auto" w:fill="D6E3BC" w:themeFill="accent3" w:themeFillTint="66"/>
        <w:rPr>
          <w:rStyle w:val="SubtleEmphasis"/>
        </w:rPr>
      </w:pPr>
      <w:r w:rsidRPr="008A4C8A">
        <w:rPr>
          <w:rStyle w:val="SubtleEmphasis"/>
          <w:b/>
        </w:rPr>
        <w:t>#Link:</w:t>
      </w:r>
      <w:r w:rsidR="00C760C6">
        <w:rPr>
          <w:rStyle w:val="SubtleEmphasis"/>
          <w:b/>
        </w:rPr>
        <w:tab/>
      </w:r>
      <w:hyperlink r:id="rId68" w:history="1">
        <w:r w:rsidRPr="008A4C8A">
          <w:rPr>
            <w:rStyle w:val="Hyperlink"/>
          </w:rPr>
          <w:t>Functional Safety Sharepoint</w:t>
        </w:r>
      </w:hyperlink>
      <w:r>
        <w:rPr>
          <w:rStyle w:val="SubtleEmphasis"/>
        </w:rPr>
        <w:t xml:space="preserve"> – Functional Safety Concept</w:t>
      </w:r>
    </w:p>
    <w:p w14:paraId="79D4DC91" w14:textId="1BC5438A" w:rsidR="00B94676" w:rsidRPr="00FC44FB" w:rsidRDefault="00B94676" w:rsidP="0005083B">
      <w:pPr>
        <w:shd w:val="clear" w:color="auto" w:fill="D6E3BC" w:themeFill="accent3" w:themeFillTint="66"/>
        <w:rPr>
          <w:rStyle w:val="SubtleEmphasis"/>
          <w:i w:val="0"/>
          <w:iCs w:val="0"/>
        </w:rPr>
      </w:pPr>
      <w:r>
        <w:rPr>
          <w:rStyle w:val="SubtleEmphasis"/>
        </w:rPr>
        <w:tab/>
      </w:r>
      <w:hyperlink r:id="rId69" w:history="1">
        <w:r w:rsidRPr="0097120E">
          <w:rPr>
            <w:rStyle w:val="Hyperlink"/>
          </w:rPr>
          <w:t>RE Wiki - Requirements Attributes</w:t>
        </w:r>
      </w:hyperlink>
    </w:p>
    <w:p w14:paraId="761E980A" w14:textId="77777777" w:rsidR="003531D5" w:rsidRPr="0070553F" w:rsidRDefault="003531D5" w:rsidP="003531D5">
      <w:pPr>
        <w:pStyle w:val="Heading3"/>
      </w:pPr>
      <w:bookmarkStart w:id="199" w:name="_Toc6300007"/>
      <w:r w:rsidRPr="00D8448F">
        <w:rPr>
          <w:rStyle w:val="SubtleEmphasis"/>
          <w:i w:val="0"/>
          <w:iCs w:val="0"/>
          <w:color w:val="000000" w:themeColor="text1"/>
        </w:rPr>
        <w:t>&lt;Goal 1 N</w:t>
      </w:r>
      <w:r w:rsidRPr="00D8448F">
        <w:rPr>
          <w:color w:val="000000" w:themeColor="text1"/>
        </w:rPr>
        <w:t>ame</w:t>
      </w:r>
      <w:r w:rsidRPr="0070553F">
        <w:t>&gt;</w:t>
      </w:r>
      <w:bookmarkEnd w:id="199"/>
    </w:p>
    <w:p w14:paraId="0EBBB118" w14:textId="77777777" w:rsidR="00C95AC2" w:rsidRPr="0070553F" w:rsidRDefault="00C95AC2" w:rsidP="00C95AC2"/>
    <w:p w14:paraId="5185AA21" w14:textId="77777777" w:rsidR="00DD5C2A" w:rsidRPr="0070553F" w:rsidRDefault="00DD5C2A" w:rsidP="00DD5C2A">
      <w:pPr>
        <w:pStyle w:val="Heading3"/>
      </w:pPr>
      <w:bookmarkStart w:id="200" w:name="_Toc6300008"/>
      <w:r w:rsidRPr="0070553F">
        <w:t>&lt;Goal 2 Name&gt;</w:t>
      </w:r>
      <w:bookmarkEnd w:id="200"/>
    </w:p>
    <w:p w14:paraId="0FDC879D" w14:textId="77777777" w:rsidR="00DE4D02" w:rsidRPr="0070553F" w:rsidRDefault="00DE4D02" w:rsidP="00DE4D02"/>
    <w:p w14:paraId="1A4B3A6D" w14:textId="77777777" w:rsidR="00DE4D02" w:rsidRPr="0070553F" w:rsidRDefault="001917E0" w:rsidP="001917E0">
      <w:pPr>
        <w:pStyle w:val="Heading3"/>
      </w:pPr>
      <w:bookmarkStart w:id="201" w:name="_Toc6300009"/>
      <w:r w:rsidRPr="001917E0">
        <w:t>Derivation of Requirements on Assumptions</w:t>
      </w:r>
      <w:bookmarkEnd w:id="201"/>
    </w:p>
    <w:p w14:paraId="530D1767" w14:textId="77777777" w:rsidR="00256828" w:rsidRPr="0070553F" w:rsidRDefault="00256828"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38479FE9" w14:textId="77777777" w:rsidR="00256828" w:rsidRPr="00347A88" w:rsidRDefault="00256828"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Derive requirements from the Assumptions (refer</w:t>
      </w:r>
      <w:r w:rsidR="00B62590">
        <w:rPr>
          <w:rStyle w:val="SubtleEmphasis"/>
        </w:rPr>
        <w:t xml:space="preserve"> to section “Safety Assumptions”</w:t>
      </w:r>
    </w:p>
    <w:p w14:paraId="2ECE9127" w14:textId="77777777" w:rsidR="00421A80" w:rsidRDefault="00421A80" w:rsidP="00421A80"/>
    <w:p w14:paraId="45A34109" w14:textId="77777777" w:rsidR="00421A80" w:rsidRPr="0070553F" w:rsidRDefault="00421A80" w:rsidP="003C301B">
      <w:pPr>
        <w:pStyle w:val="Heading2"/>
      </w:pPr>
      <w:bookmarkStart w:id="202" w:name="_Toc6300010"/>
      <w:r w:rsidRPr="0070553F">
        <w:t>(</w:t>
      </w:r>
      <w:r w:rsidR="00660C1D" w:rsidRPr="0070553F">
        <w:t>Decomposed</w:t>
      </w:r>
      <w:r w:rsidRPr="0070553F">
        <w:t>) Functional Safety Requirements</w:t>
      </w:r>
      <w:bookmarkEnd w:id="202"/>
    </w:p>
    <w:p w14:paraId="2302D521" w14:textId="77777777" w:rsidR="00421A80" w:rsidRPr="0070553F" w:rsidRDefault="00421A80" w:rsidP="0005083B">
      <w:pPr>
        <w:shd w:val="clear" w:color="auto" w:fill="D6E3BC" w:themeFill="accent3" w:themeFillTint="66"/>
        <w:rPr>
          <w:b/>
          <w:i/>
          <w:color w:val="808080" w:themeColor="background1" w:themeShade="80"/>
          <w:lang w:val="en-GB"/>
        </w:rPr>
      </w:pPr>
      <w:r w:rsidRPr="0070553F">
        <w:rPr>
          <w:b/>
          <w:i/>
          <w:color w:val="808080" w:themeColor="background1" w:themeShade="80"/>
          <w:lang w:val="en-GB"/>
        </w:rPr>
        <w:t>#Classification:</w:t>
      </w:r>
      <w:r w:rsidRPr="0070553F">
        <w:rPr>
          <w:i/>
          <w:color w:val="808080" w:themeColor="background1" w:themeShade="80"/>
          <w:lang w:val="en-GB"/>
        </w:rPr>
        <w:t xml:space="preserve"> Functional Safety Only</w:t>
      </w:r>
    </w:p>
    <w:p w14:paraId="3EB72B2E" w14:textId="77777777" w:rsidR="00421A80" w:rsidRDefault="00421A80" w:rsidP="0005083B">
      <w:pPr>
        <w:shd w:val="clear" w:color="auto" w:fill="D6E3BC" w:themeFill="accent3" w:themeFillTint="66"/>
        <w:rPr>
          <w:i/>
          <w:color w:val="808080" w:themeColor="background1" w:themeShade="80"/>
        </w:rPr>
      </w:pPr>
      <w:r w:rsidRPr="0070553F">
        <w:rPr>
          <w:b/>
          <w:i/>
          <w:color w:val="808080" w:themeColor="background1" w:themeShade="80"/>
          <w:lang w:val="en-GB"/>
        </w:rPr>
        <w:t>#Hint:</w:t>
      </w:r>
      <w:r w:rsidRPr="0070553F">
        <w:rPr>
          <w:i/>
          <w:color w:val="808080" w:themeColor="background1" w:themeShade="80"/>
          <w:lang w:val="en-GB"/>
        </w:rPr>
        <w:t xml:space="preserve"> </w:t>
      </w:r>
      <w:r w:rsidR="00724204" w:rsidRPr="0070553F">
        <w:rPr>
          <w:i/>
          <w:color w:val="808080" w:themeColor="background1" w:themeShade="80"/>
        </w:rPr>
        <w:t>For ASIL D features additional measures like a requirements decomposition might be required. Fill out the following table for</w:t>
      </w:r>
      <w:r w:rsidRPr="0070553F">
        <w:rPr>
          <w:i/>
          <w:color w:val="808080" w:themeColor="background1" w:themeShade="80"/>
        </w:rPr>
        <w:t xml:space="preserve"> each ASIL </w:t>
      </w:r>
      <w:r w:rsidR="00724204" w:rsidRPr="0070553F">
        <w:rPr>
          <w:i/>
          <w:color w:val="808080" w:themeColor="background1" w:themeShade="80"/>
        </w:rPr>
        <w:t xml:space="preserve">D </w:t>
      </w:r>
      <w:r w:rsidRPr="0070553F">
        <w:rPr>
          <w:i/>
          <w:color w:val="808080" w:themeColor="background1" w:themeShade="80"/>
        </w:rPr>
        <w:t>decomposition applied in the feature</w:t>
      </w:r>
      <w:r w:rsidR="00724204" w:rsidRPr="0070553F">
        <w:rPr>
          <w:i/>
          <w:color w:val="808080" w:themeColor="background1" w:themeShade="80"/>
        </w:rPr>
        <w:t xml:space="preserve">. </w:t>
      </w:r>
      <w:r w:rsidRPr="0070553F">
        <w:rPr>
          <w:i/>
          <w:color w:val="808080" w:themeColor="background1" w:themeShade="80"/>
        </w:rPr>
        <w:t>The decomposition rationale is the reason why the decomposition was performed, whereas the rationale for each requirement expresses the reason and thought behind that particular requirement and should include how the requirement is able to independently fulfill the needs of the parent requirement.</w:t>
      </w:r>
    </w:p>
    <w:p w14:paraId="14005589" w14:textId="79BCCB0A" w:rsidR="00421A80" w:rsidRDefault="00421A80" w:rsidP="0005083B">
      <w:pPr>
        <w:shd w:val="clear" w:color="auto" w:fill="D6E3BC" w:themeFill="accent3" w:themeFillTint="66"/>
        <w:rPr>
          <w:i/>
          <w:color w:val="808080" w:themeColor="background1" w:themeShade="80"/>
        </w:rPr>
      </w:pPr>
      <w:r w:rsidRPr="00D20433">
        <w:rPr>
          <w:b/>
          <w:i/>
          <w:color w:val="808080" w:themeColor="background1" w:themeShade="80"/>
          <w:lang w:val="en-GB"/>
        </w:rPr>
        <w:t>#Link:</w:t>
      </w:r>
      <w:r>
        <w:rPr>
          <w:i/>
          <w:color w:val="808080" w:themeColor="background1" w:themeShade="80"/>
        </w:rPr>
        <w:t xml:space="preserve"> </w:t>
      </w:r>
      <w:hyperlink r:id="rId70" w:history="1">
        <w:r w:rsidRPr="00663A13">
          <w:rPr>
            <w:rStyle w:val="Hyperlink"/>
            <w:i/>
          </w:rPr>
          <w:t>Functional Safety Sharepoint</w:t>
        </w:r>
      </w:hyperlink>
      <w:r w:rsidR="008A4C8A">
        <w:rPr>
          <w:i/>
          <w:color w:val="808080" w:themeColor="background1" w:themeShade="80"/>
        </w:rPr>
        <w:t xml:space="preserve"> - Functional Safety Concept</w:t>
      </w:r>
    </w:p>
    <w:p w14:paraId="6BDE29BB" w14:textId="77777777" w:rsidR="00421A80" w:rsidRDefault="00421A80" w:rsidP="00421A80">
      <w:pPr>
        <w:rPr>
          <w:highlight w:val="yellow"/>
        </w:rPr>
      </w:pPr>
    </w:p>
    <w:tbl>
      <w:tblPr>
        <w:tblW w:w="49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4"/>
        <w:gridCol w:w="1517"/>
        <w:gridCol w:w="5479"/>
      </w:tblGrid>
      <w:tr w:rsidR="00421A80" w:rsidRPr="0070553F" w14:paraId="05302513" w14:textId="77777777" w:rsidTr="0005083B">
        <w:trPr>
          <w:cantSplit/>
          <w:tblHeader/>
          <w:jc w:val="center"/>
        </w:trPr>
        <w:tc>
          <w:tcPr>
            <w:tcW w:w="3039" w:type="dxa"/>
            <w:shd w:val="clear" w:color="auto" w:fill="BFBFBF" w:themeFill="background1" w:themeFillShade="BF"/>
          </w:tcPr>
          <w:p w14:paraId="44F3D748" w14:textId="77777777" w:rsidR="00421A80" w:rsidRPr="0070553F" w:rsidRDefault="00421A80" w:rsidP="00465E01">
            <w:pPr>
              <w:pStyle w:val="TableHeaderLeft"/>
            </w:pPr>
            <w:r w:rsidRPr="0070553F">
              <w:t>Initial Safety Requirement</w:t>
            </w:r>
          </w:p>
        </w:tc>
        <w:tc>
          <w:tcPr>
            <w:tcW w:w="7173" w:type="dxa"/>
            <w:gridSpan w:val="2"/>
            <w:shd w:val="clear" w:color="auto" w:fill="auto"/>
          </w:tcPr>
          <w:p w14:paraId="5996B1CF" w14:textId="77777777" w:rsidR="00421A80" w:rsidRPr="007F5F81" w:rsidRDefault="00421A80" w:rsidP="00465E01">
            <w:pPr>
              <w:rPr>
                <w:rFonts w:cs="Arial"/>
                <w:sz w:val="18"/>
                <w:szCs w:val="18"/>
              </w:rPr>
            </w:pPr>
            <w:r w:rsidRPr="007F5F81">
              <w:rPr>
                <w:bCs/>
                <w:sz w:val="18"/>
                <w:szCs w:val="18"/>
              </w:rPr>
              <w:t>Functional Safety Requirement X</w:t>
            </w:r>
          </w:p>
        </w:tc>
      </w:tr>
      <w:tr w:rsidR="00421A80" w:rsidRPr="0070553F" w14:paraId="240AC4F1" w14:textId="77777777" w:rsidTr="0005083B">
        <w:trPr>
          <w:jc w:val="center"/>
        </w:trPr>
        <w:tc>
          <w:tcPr>
            <w:tcW w:w="3039" w:type="dxa"/>
            <w:shd w:val="clear" w:color="auto" w:fill="BFBFBF" w:themeFill="background1" w:themeFillShade="BF"/>
          </w:tcPr>
          <w:p w14:paraId="230AF956" w14:textId="77777777" w:rsidR="00421A80" w:rsidRPr="0070553F" w:rsidRDefault="00421A80" w:rsidP="00465E01">
            <w:pPr>
              <w:pStyle w:val="TableHeaderLeft"/>
              <w:rPr>
                <w:noProof/>
              </w:rPr>
            </w:pPr>
            <w:r w:rsidRPr="0070553F">
              <w:rPr>
                <w:noProof/>
              </w:rPr>
              <w:t>Decomposition Rationale</w:t>
            </w:r>
          </w:p>
        </w:tc>
        <w:tc>
          <w:tcPr>
            <w:tcW w:w="7173" w:type="dxa"/>
            <w:gridSpan w:val="2"/>
            <w:shd w:val="clear" w:color="auto" w:fill="auto"/>
          </w:tcPr>
          <w:p w14:paraId="770C0AE4" w14:textId="77777777" w:rsidR="00421A80" w:rsidRPr="0070553F" w:rsidRDefault="00421A80" w:rsidP="00465E01">
            <w:pPr>
              <w:pStyle w:val="TableTextLeft"/>
              <w:rPr>
                <w:noProof/>
                <w:color w:val="FFFFFF" w:themeColor="background1"/>
                <w:lang w:val="en-GB"/>
              </w:rPr>
            </w:pPr>
          </w:p>
        </w:tc>
      </w:tr>
      <w:tr w:rsidR="00D57902" w:rsidRPr="0070553F" w14:paraId="623E10BF" w14:textId="77777777" w:rsidTr="0005083B">
        <w:trPr>
          <w:cantSplit/>
          <w:trHeight w:val="130"/>
          <w:tblHeader/>
          <w:jc w:val="center"/>
        </w:trPr>
        <w:tc>
          <w:tcPr>
            <w:tcW w:w="3039" w:type="dxa"/>
            <w:shd w:val="clear" w:color="auto" w:fill="BFBFBF" w:themeFill="background1" w:themeFillShade="BF"/>
          </w:tcPr>
          <w:p w14:paraId="4C320B9F" w14:textId="77777777" w:rsidR="00D57902" w:rsidRPr="0070553F" w:rsidRDefault="00D57902" w:rsidP="00D57902">
            <w:pPr>
              <w:pStyle w:val="TableHeaderLeft"/>
            </w:pPr>
            <w:r w:rsidRPr="0070553F">
              <w:t>Method for Decomposition</w:t>
            </w:r>
          </w:p>
        </w:tc>
        <w:tc>
          <w:tcPr>
            <w:tcW w:w="7173" w:type="dxa"/>
            <w:gridSpan w:val="2"/>
            <w:shd w:val="clear" w:color="auto" w:fill="auto"/>
          </w:tcPr>
          <w:p w14:paraId="36F4A3D6" w14:textId="77777777" w:rsidR="00D57902" w:rsidRPr="0070553F" w:rsidRDefault="00A536D5" w:rsidP="0070553F">
            <w:pPr>
              <w:pStyle w:val="TableTextLeft"/>
              <w:rPr>
                <w:lang w:val="en-GB"/>
              </w:rPr>
            </w:pPr>
            <w:sdt>
              <w:sdtPr>
                <w:rPr>
                  <w:lang w:val="en-GB"/>
                </w:rPr>
                <w:alias w:val="Decompostion Method"/>
                <w:tag w:val="Decompostion Method"/>
                <w:id w:val="-1892498233"/>
                <w:placeholder>
                  <w:docPart w:val="312748F85D364CF581ACC5D33B6E91F9"/>
                </w:placeholder>
                <w15:color w:val="000000"/>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EndPr/>
              <w:sdtContent>
                <w:r w:rsidR="007B2A83">
                  <w:rPr>
                    <w:lang w:val="en-GB"/>
                  </w:rPr>
                  <w:t>Choose a Method</w:t>
                </w:r>
              </w:sdtContent>
            </w:sdt>
          </w:p>
        </w:tc>
      </w:tr>
      <w:tr w:rsidR="00421A80" w:rsidRPr="0070553F" w14:paraId="40905A84" w14:textId="77777777" w:rsidTr="0005083B">
        <w:trPr>
          <w:cantSplit/>
          <w:trHeight w:val="347"/>
          <w:tblHeader/>
          <w:jc w:val="center"/>
        </w:trPr>
        <w:tc>
          <w:tcPr>
            <w:tcW w:w="3039" w:type="dxa"/>
            <w:vMerge w:val="restart"/>
            <w:shd w:val="clear" w:color="auto" w:fill="BFBFBF" w:themeFill="background1" w:themeFillShade="BF"/>
          </w:tcPr>
          <w:p w14:paraId="02155E96" w14:textId="77777777" w:rsidR="00421A80" w:rsidRPr="0070553F" w:rsidRDefault="00421A80" w:rsidP="00465E01">
            <w:pPr>
              <w:pStyle w:val="TableHeaderLeft"/>
            </w:pPr>
            <w:r w:rsidRPr="0070553F">
              <w:t>Functional Safety Requirement 1 after Decomposition</w:t>
            </w:r>
          </w:p>
        </w:tc>
        <w:tc>
          <w:tcPr>
            <w:tcW w:w="1532" w:type="dxa"/>
            <w:shd w:val="clear" w:color="auto" w:fill="BFBFBF" w:themeFill="background1" w:themeFillShade="BF"/>
          </w:tcPr>
          <w:p w14:paraId="08DA42E3" w14:textId="77777777" w:rsidR="00421A80" w:rsidRPr="0070553F" w:rsidRDefault="00421A80" w:rsidP="00465E01">
            <w:pPr>
              <w:pStyle w:val="TableHeaderLeft"/>
            </w:pPr>
            <w:r w:rsidRPr="0070553F">
              <w:t>F-S-Req-ID</w:t>
            </w:r>
          </w:p>
        </w:tc>
        <w:tc>
          <w:tcPr>
            <w:tcW w:w="5641" w:type="dxa"/>
            <w:shd w:val="clear" w:color="auto" w:fill="auto"/>
          </w:tcPr>
          <w:p w14:paraId="3844C041" w14:textId="77777777" w:rsidR="00421A80" w:rsidRPr="0070553F" w:rsidRDefault="00421A80" w:rsidP="00465E01">
            <w:pPr>
              <w:rPr>
                <w:rFonts w:cs="Arial"/>
                <w:sz w:val="18"/>
                <w:szCs w:val="18"/>
              </w:rPr>
            </w:pPr>
          </w:p>
        </w:tc>
      </w:tr>
      <w:tr w:rsidR="00421A80" w:rsidRPr="0070553F" w14:paraId="2F92E546" w14:textId="77777777" w:rsidTr="0005083B">
        <w:trPr>
          <w:cantSplit/>
          <w:trHeight w:val="347"/>
          <w:tblHeader/>
          <w:jc w:val="center"/>
        </w:trPr>
        <w:tc>
          <w:tcPr>
            <w:tcW w:w="3039" w:type="dxa"/>
            <w:vMerge/>
            <w:shd w:val="clear" w:color="auto" w:fill="BFBFBF" w:themeFill="background1" w:themeFillShade="BF"/>
          </w:tcPr>
          <w:p w14:paraId="7CED4D7F" w14:textId="77777777" w:rsidR="00421A80" w:rsidRPr="0070553F" w:rsidRDefault="00421A80" w:rsidP="00465E01">
            <w:pPr>
              <w:pStyle w:val="TableHeaderLeft"/>
            </w:pPr>
          </w:p>
        </w:tc>
        <w:tc>
          <w:tcPr>
            <w:tcW w:w="1532" w:type="dxa"/>
            <w:shd w:val="clear" w:color="auto" w:fill="BFBFBF" w:themeFill="background1" w:themeFillShade="BF"/>
          </w:tcPr>
          <w:p w14:paraId="36C2EF48" w14:textId="77777777" w:rsidR="00421A80" w:rsidRPr="0070553F" w:rsidRDefault="00421A80" w:rsidP="00465E01">
            <w:pPr>
              <w:pStyle w:val="TableHeaderLeft"/>
            </w:pPr>
            <w:r w:rsidRPr="0070553F">
              <w:t>F-S-Req. Title</w:t>
            </w:r>
          </w:p>
        </w:tc>
        <w:tc>
          <w:tcPr>
            <w:tcW w:w="5641" w:type="dxa"/>
            <w:shd w:val="clear" w:color="auto" w:fill="auto"/>
          </w:tcPr>
          <w:p w14:paraId="6F627798" w14:textId="77777777" w:rsidR="00421A80" w:rsidRPr="0070553F" w:rsidRDefault="00421A80" w:rsidP="00465E01">
            <w:pPr>
              <w:pStyle w:val="TableTextLeft"/>
              <w:rPr>
                <w:color w:val="C0C0C0"/>
                <w:sz w:val="18"/>
                <w:szCs w:val="18"/>
                <w:lang w:val="en-GB"/>
              </w:rPr>
            </w:pPr>
          </w:p>
        </w:tc>
      </w:tr>
      <w:tr w:rsidR="00421A80" w:rsidRPr="0070553F" w14:paraId="35041ABD" w14:textId="77777777" w:rsidTr="0005083B">
        <w:trPr>
          <w:cantSplit/>
          <w:trHeight w:val="297"/>
          <w:tblHeader/>
          <w:jc w:val="center"/>
        </w:trPr>
        <w:tc>
          <w:tcPr>
            <w:tcW w:w="3039" w:type="dxa"/>
            <w:vMerge/>
            <w:shd w:val="clear" w:color="auto" w:fill="BFBFBF" w:themeFill="background1" w:themeFillShade="BF"/>
          </w:tcPr>
          <w:p w14:paraId="31728D5D" w14:textId="77777777" w:rsidR="00421A80" w:rsidRPr="0070553F" w:rsidRDefault="00421A80" w:rsidP="00465E01">
            <w:pPr>
              <w:pStyle w:val="TableHeaderLeft"/>
            </w:pPr>
          </w:p>
        </w:tc>
        <w:tc>
          <w:tcPr>
            <w:tcW w:w="1532" w:type="dxa"/>
            <w:shd w:val="clear" w:color="auto" w:fill="BFBFBF" w:themeFill="background1" w:themeFillShade="BF"/>
          </w:tcPr>
          <w:p w14:paraId="12A607F2" w14:textId="77777777" w:rsidR="00421A80" w:rsidRPr="0070553F" w:rsidRDefault="00421A80" w:rsidP="00465E01">
            <w:pPr>
              <w:pStyle w:val="TableHeaderLeft"/>
            </w:pPr>
            <w:r w:rsidRPr="0070553F">
              <w:t>ASIL</w:t>
            </w:r>
          </w:p>
        </w:tc>
        <w:tc>
          <w:tcPr>
            <w:tcW w:w="5641" w:type="dxa"/>
            <w:shd w:val="clear" w:color="auto" w:fill="auto"/>
          </w:tcPr>
          <w:p w14:paraId="068B9C9E" w14:textId="77777777" w:rsidR="00421A80" w:rsidRPr="0070553F" w:rsidRDefault="00421A80" w:rsidP="00465E01">
            <w:pPr>
              <w:pStyle w:val="TableTextLeft"/>
              <w:rPr>
                <w:sz w:val="18"/>
                <w:szCs w:val="18"/>
                <w:lang w:val="en-GB"/>
              </w:rPr>
            </w:pPr>
          </w:p>
        </w:tc>
      </w:tr>
      <w:tr w:rsidR="00421A80" w:rsidRPr="0070553F" w14:paraId="60125494" w14:textId="77777777" w:rsidTr="0005083B">
        <w:trPr>
          <w:cantSplit/>
          <w:trHeight w:val="297"/>
          <w:tblHeader/>
          <w:jc w:val="center"/>
        </w:trPr>
        <w:tc>
          <w:tcPr>
            <w:tcW w:w="3039" w:type="dxa"/>
            <w:vMerge/>
            <w:shd w:val="clear" w:color="auto" w:fill="BFBFBF" w:themeFill="background1" w:themeFillShade="BF"/>
          </w:tcPr>
          <w:p w14:paraId="7982871E" w14:textId="77777777" w:rsidR="00421A80" w:rsidRPr="0070553F" w:rsidRDefault="00421A80" w:rsidP="00465E01">
            <w:pPr>
              <w:pStyle w:val="TableHeaderLeft"/>
            </w:pPr>
          </w:p>
        </w:tc>
        <w:tc>
          <w:tcPr>
            <w:tcW w:w="1532" w:type="dxa"/>
            <w:shd w:val="clear" w:color="auto" w:fill="BFBFBF" w:themeFill="background1" w:themeFillShade="BF"/>
          </w:tcPr>
          <w:p w14:paraId="1F868E86" w14:textId="77777777" w:rsidR="00421A80" w:rsidRPr="0070553F" w:rsidRDefault="00421A80" w:rsidP="00465E01">
            <w:pPr>
              <w:pStyle w:val="TableHeaderLeft"/>
            </w:pPr>
            <w:r w:rsidRPr="0070553F">
              <w:t>Rationale</w:t>
            </w:r>
          </w:p>
        </w:tc>
        <w:tc>
          <w:tcPr>
            <w:tcW w:w="5641" w:type="dxa"/>
            <w:shd w:val="clear" w:color="auto" w:fill="auto"/>
          </w:tcPr>
          <w:p w14:paraId="081671A4" w14:textId="77777777" w:rsidR="00421A80" w:rsidRPr="0070553F" w:rsidRDefault="00421A80" w:rsidP="00465E01">
            <w:pPr>
              <w:pStyle w:val="TableTextLeft"/>
              <w:rPr>
                <w:sz w:val="18"/>
                <w:szCs w:val="18"/>
                <w:lang w:val="en-GB"/>
              </w:rPr>
            </w:pPr>
          </w:p>
        </w:tc>
      </w:tr>
      <w:tr w:rsidR="00421A80" w:rsidRPr="0070553F" w14:paraId="764273B5" w14:textId="77777777" w:rsidTr="0005083B">
        <w:trPr>
          <w:cantSplit/>
          <w:trHeight w:val="297"/>
          <w:tblHeader/>
          <w:jc w:val="center"/>
        </w:trPr>
        <w:tc>
          <w:tcPr>
            <w:tcW w:w="3039" w:type="dxa"/>
            <w:vMerge/>
            <w:shd w:val="clear" w:color="auto" w:fill="BFBFBF" w:themeFill="background1" w:themeFillShade="BF"/>
          </w:tcPr>
          <w:p w14:paraId="3A438DDA" w14:textId="77777777" w:rsidR="00421A80" w:rsidRPr="0070553F" w:rsidRDefault="00421A80" w:rsidP="00465E01">
            <w:pPr>
              <w:pStyle w:val="TableHeaderLeft"/>
            </w:pPr>
          </w:p>
        </w:tc>
        <w:tc>
          <w:tcPr>
            <w:tcW w:w="1532" w:type="dxa"/>
            <w:shd w:val="clear" w:color="auto" w:fill="BFBFBF" w:themeFill="background1" w:themeFillShade="BF"/>
          </w:tcPr>
          <w:p w14:paraId="4CA5C71A" w14:textId="77777777" w:rsidR="00421A80" w:rsidRPr="0070553F" w:rsidRDefault="00421A80" w:rsidP="00465E01">
            <w:pPr>
              <w:pStyle w:val="TableHeaderLeft"/>
            </w:pPr>
            <w:r w:rsidRPr="0070553F">
              <w:t>Allocated to</w:t>
            </w:r>
          </w:p>
        </w:tc>
        <w:tc>
          <w:tcPr>
            <w:tcW w:w="5641" w:type="dxa"/>
            <w:shd w:val="clear" w:color="auto" w:fill="auto"/>
          </w:tcPr>
          <w:p w14:paraId="0ED4014C" w14:textId="77777777" w:rsidR="00421A80" w:rsidRPr="0070553F" w:rsidRDefault="00421A80" w:rsidP="00465E01">
            <w:pPr>
              <w:pStyle w:val="TableTextLeft"/>
              <w:rPr>
                <w:sz w:val="18"/>
                <w:szCs w:val="18"/>
                <w:lang w:val="en-GB"/>
              </w:rPr>
            </w:pPr>
          </w:p>
        </w:tc>
      </w:tr>
      <w:tr w:rsidR="00421A80" w:rsidRPr="0070553F" w14:paraId="542F0393" w14:textId="77777777" w:rsidTr="0005083B">
        <w:trPr>
          <w:cantSplit/>
          <w:trHeight w:val="347"/>
          <w:tblHeader/>
          <w:jc w:val="center"/>
        </w:trPr>
        <w:tc>
          <w:tcPr>
            <w:tcW w:w="3039" w:type="dxa"/>
            <w:vMerge w:val="restart"/>
            <w:shd w:val="clear" w:color="auto" w:fill="BFBFBF" w:themeFill="background1" w:themeFillShade="BF"/>
          </w:tcPr>
          <w:p w14:paraId="6E5DE24F" w14:textId="77777777" w:rsidR="00421A80" w:rsidRPr="0070553F" w:rsidRDefault="00421A80" w:rsidP="00465E01">
            <w:pPr>
              <w:pStyle w:val="TableHeaderLeft"/>
              <w:ind w:left="-21"/>
            </w:pPr>
            <w:r w:rsidRPr="0070553F">
              <w:t>Functional Safety Requirement 2 after Decomposition</w:t>
            </w:r>
          </w:p>
        </w:tc>
        <w:tc>
          <w:tcPr>
            <w:tcW w:w="1532" w:type="dxa"/>
            <w:shd w:val="clear" w:color="auto" w:fill="BFBFBF" w:themeFill="background1" w:themeFillShade="BF"/>
          </w:tcPr>
          <w:p w14:paraId="22BFDEC5" w14:textId="77777777" w:rsidR="00421A80" w:rsidRPr="0070553F" w:rsidRDefault="00421A80" w:rsidP="00465E01">
            <w:pPr>
              <w:pStyle w:val="TableHeaderLeft"/>
            </w:pPr>
            <w:r w:rsidRPr="0070553F">
              <w:t>F-S-Req-ID</w:t>
            </w:r>
          </w:p>
        </w:tc>
        <w:tc>
          <w:tcPr>
            <w:tcW w:w="5641" w:type="dxa"/>
            <w:shd w:val="clear" w:color="auto" w:fill="auto"/>
          </w:tcPr>
          <w:p w14:paraId="35D1FEF6" w14:textId="77777777" w:rsidR="00421A80" w:rsidRPr="0070553F" w:rsidRDefault="00421A80" w:rsidP="00465E01">
            <w:pPr>
              <w:pStyle w:val="TableTextLeft"/>
              <w:rPr>
                <w:sz w:val="18"/>
                <w:szCs w:val="18"/>
                <w:lang w:val="en-GB"/>
              </w:rPr>
            </w:pPr>
          </w:p>
        </w:tc>
      </w:tr>
      <w:tr w:rsidR="00421A80" w:rsidRPr="0070553F" w14:paraId="2F18DC55" w14:textId="77777777" w:rsidTr="0005083B">
        <w:trPr>
          <w:cantSplit/>
          <w:trHeight w:val="347"/>
          <w:tblHeader/>
          <w:jc w:val="center"/>
        </w:trPr>
        <w:tc>
          <w:tcPr>
            <w:tcW w:w="3039" w:type="dxa"/>
            <w:vMerge/>
            <w:shd w:val="clear" w:color="auto" w:fill="BFBFBF" w:themeFill="background1" w:themeFillShade="BF"/>
          </w:tcPr>
          <w:p w14:paraId="2AA900EF" w14:textId="77777777" w:rsidR="00421A80" w:rsidRPr="0070553F" w:rsidRDefault="00421A80" w:rsidP="00465E01">
            <w:pPr>
              <w:pStyle w:val="TableHeaderLeft"/>
            </w:pPr>
          </w:p>
        </w:tc>
        <w:tc>
          <w:tcPr>
            <w:tcW w:w="1532" w:type="dxa"/>
            <w:shd w:val="clear" w:color="auto" w:fill="BFBFBF" w:themeFill="background1" w:themeFillShade="BF"/>
          </w:tcPr>
          <w:p w14:paraId="3095A532" w14:textId="77777777" w:rsidR="00421A80" w:rsidRPr="0070553F" w:rsidRDefault="00421A80" w:rsidP="00465E01">
            <w:pPr>
              <w:pStyle w:val="TableHeaderLeft"/>
            </w:pPr>
            <w:r w:rsidRPr="0070553F">
              <w:t>F-S-Req. Title</w:t>
            </w:r>
          </w:p>
        </w:tc>
        <w:tc>
          <w:tcPr>
            <w:tcW w:w="5641" w:type="dxa"/>
            <w:shd w:val="clear" w:color="auto" w:fill="auto"/>
          </w:tcPr>
          <w:p w14:paraId="77EF36DE" w14:textId="77777777" w:rsidR="00421A80" w:rsidRPr="0070553F" w:rsidRDefault="00421A80" w:rsidP="00465E01">
            <w:pPr>
              <w:pStyle w:val="TableTextLeft"/>
              <w:rPr>
                <w:color w:val="C0C0C0"/>
                <w:sz w:val="18"/>
                <w:szCs w:val="18"/>
                <w:lang w:val="en-GB"/>
              </w:rPr>
            </w:pPr>
          </w:p>
        </w:tc>
      </w:tr>
      <w:tr w:rsidR="00421A80" w:rsidRPr="0070553F" w14:paraId="0E820793" w14:textId="77777777" w:rsidTr="0005083B">
        <w:trPr>
          <w:cantSplit/>
          <w:trHeight w:val="347"/>
          <w:tblHeader/>
          <w:jc w:val="center"/>
        </w:trPr>
        <w:tc>
          <w:tcPr>
            <w:tcW w:w="3039" w:type="dxa"/>
            <w:vMerge/>
            <w:shd w:val="clear" w:color="auto" w:fill="BFBFBF" w:themeFill="background1" w:themeFillShade="BF"/>
          </w:tcPr>
          <w:p w14:paraId="67C9821E" w14:textId="77777777" w:rsidR="00421A80" w:rsidRPr="0070553F" w:rsidRDefault="00421A80" w:rsidP="00465E01">
            <w:pPr>
              <w:pStyle w:val="TableHeaderLeft"/>
            </w:pPr>
          </w:p>
        </w:tc>
        <w:tc>
          <w:tcPr>
            <w:tcW w:w="1532" w:type="dxa"/>
            <w:shd w:val="clear" w:color="auto" w:fill="BFBFBF" w:themeFill="background1" w:themeFillShade="BF"/>
          </w:tcPr>
          <w:p w14:paraId="38919F8D" w14:textId="77777777" w:rsidR="00421A80" w:rsidRPr="0070553F" w:rsidRDefault="00421A80" w:rsidP="00465E01">
            <w:pPr>
              <w:pStyle w:val="TableHeaderLeft"/>
            </w:pPr>
            <w:r w:rsidRPr="0070553F">
              <w:t>ASIL</w:t>
            </w:r>
          </w:p>
        </w:tc>
        <w:tc>
          <w:tcPr>
            <w:tcW w:w="5641" w:type="dxa"/>
            <w:shd w:val="clear" w:color="auto" w:fill="auto"/>
          </w:tcPr>
          <w:p w14:paraId="45A2B838" w14:textId="77777777" w:rsidR="00421A80" w:rsidRPr="0070553F" w:rsidRDefault="00421A80" w:rsidP="00465E01">
            <w:pPr>
              <w:pStyle w:val="TableTextLeft"/>
              <w:rPr>
                <w:color w:val="C0C0C0"/>
                <w:sz w:val="18"/>
                <w:szCs w:val="18"/>
                <w:lang w:val="en-GB"/>
              </w:rPr>
            </w:pPr>
          </w:p>
        </w:tc>
      </w:tr>
      <w:tr w:rsidR="00421A80" w:rsidRPr="0070553F" w14:paraId="0851471E" w14:textId="77777777" w:rsidTr="0005083B">
        <w:trPr>
          <w:cantSplit/>
          <w:trHeight w:val="284"/>
          <w:tblHeader/>
          <w:jc w:val="center"/>
        </w:trPr>
        <w:tc>
          <w:tcPr>
            <w:tcW w:w="3039" w:type="dxa"/>
            <w:vMerge/>
            <w:shd w:val="clear" w:color="auto" w:fill="BFBFBF" w:themeFill="background1" w:themeFillShade="BF"/>
          </w:tcPr>
          <w:p w14:paraId="2D6953F7" w14:textId="77777777" w:rsidR="00421A80" w:rsidRPr="0070553F" w:rsidRDefault="00421A80" w:rsidP="00465E01">
            <w:pPr>
              <w:pStyle w:val="TableHeaderLeft"/>
            </w:pPr>
          </w:p>
        </w:tc>
        <w:tc>
          <w:tcPr>
            <w:tcW w:w="1532" w:type="dxa"/>
            <w:shd w:val="clear" w:color="auto" w:fill="BFBFBF" w:themeFill="background1" w:themeFillShade="BF"/>
          </w:tcPr>
          <w:p w14:paraId="3CC70219" w14:textId="77777777" w:rsidR="00421A80" w:rsidRPr="0070553F" w:rsidRDefault="00421A80" w:rsidP="00465E01">
            <w:pPr>
              <w:pStyle w:val="TableHeaderLeft"/>
            </w:pPr>
            <w:r w:rsidRPr="0070553F">
              <w:t>Rationale</w:t>
            </w:r>
          </w:p>
        </w:tc>
        <w:tc>
          <w:tcPr>
            <w:tcW w:w="5641" w:type="dxa"/>
            <w:shd w:val="clear" w:color="auto" w:fill="auto"/>
          </w:tcPr>
          <w:p w14:paraId="39A84AFB" w14:textId="77777777" w:rsidR="00421A80" w:rsidRPr="0070553F" w:rsidRDefault="00421A80" w:rsidP="00465E01">
            <w:pPr>
              <w:pStyle w:val="TableTextLeft"/>
              <w:rPr>
                <w:sz w:val="18"/>
                <w:szCs w:val="18"/>
                <w:lang w:val="en-GB"/>
              </w:rPr>
            </w:pPr>
          </w:p>
        </w:tc>
      </w:tr>
      <w:tr w:rsidR="00421A80" w:rsidRPr="0070553F" w14:paraId="29265569" w14:textId="77777777" w:rsidTr="0005083B">
        <w:trPr>
          <w:cantSplit/>
          <w:trHeight w:val="284"/>
          <w:tblHeader/>
          <w:jc w:val="center"/>
        </w:trPr>
        <w:tc>
          <w:tcPr>
            <w:tcW w:w="3039" w:type="dxa"/>
            <w:vMerge/>
            <w:shd w:val="clear" w:color="auto" w:fill="BFBFBF" w:themeFill="background1" w:themeFillShade="BF"/>
          </w:tcPr>
          <w:p w14:paraId="31220BC3" w14:textId="77777777" w:rsidR="00421A80" w:rsidRPr="0070553F" w:rsidRDefault="00421A80" w:rsidP="00465E01">
            <w:pPr>
              <w:pStyle w:val="TableHeaderLeft"/>
            </w:pPr>
          </w:p>
        </w:tc>
        <w:tc>
          <w:tcPr>
            <w:tcW w:w="1532" w:type="dxa"/>
            <w:shd w:val="clear" w:color="auto" w:fill="BFBFBF" w:themeFill="background1" w:themeFillShade="BF"/>
          </w:tcPr>
          <w:p w14:paraId="022A04B8" w14:textId="77777777" w:rsidR="00421A80" w:rsidRPr="0070553F" w:rsidRDefault="00421A80" w:rsidP="00465E01">
            <w:pPr>
              <w:pStyle w:val="TableHeaderLeft"/>
            </w:pPr>
            <w:r w:rsidRPr="0070553F">
              <w:t>Allocated to</w:t>
            </w:r>
          </w:p>
        </w:tc>
        <w:tc>
          <w:tcPr>
            <w:tcW w:w="5641" w:type="dxa"/>
            <w:shd w:val="clear" w:color="auto" w:fill="auto"/>
          </w:tcPr>
          <w:p w14:paraId="2103C842" w14:textId="77777777" w:rsidR="00421A80" w:rsidRPr="0070553F" w:rsidRDefault="00421A80" w:rsidP="00465E01">
            <w:pPr>
              <w:pStyle w:val="TableTextLeft"/>
              <w:rPr>
                <w:sz w:val="18"/>
                <w:szCs w:val="18"/>
                <w:lang w:val="en-GB"/>
              </w:rPr>
            </w:pPr>
          </w:p>
        </w:tc>
      </w:tr>
      <w:tr w:rsidR="00421A80" w:rsidRPr="0070553F" w14:paraId="5CC3A41B" w14:textId="77777777" w:rsidTr="0005083B">
        <w:trPr>
          <w:trHeight w:val="347"/>
          <w:jc w:val="center"/>
        </w:trPr>
        <w:tc>
          <w:tcPr>
            <w:tcW w:w="3039" w:type="dxa"/>
            <w:vMerge w:val="restart"/>
            <w:shd w:val="clear" w:color="auto" w:fill="BFBFBF" w:themeFill="background1" w:themeFillShade="BF"/>
          </w:tcPr>
          <w:p w14:paraId="3EA767EC" w14:textId="77777777" w:rsidR="00421A80" w:rsidRPr="0070553F" w:rsidRDefault="00421A80" w:rsidP="00465E01">
            <w:pPr>
              <w:pStyle w:val="TableHeaderLeft"/>
              <w:rPr>
                <w:noProof/>
              </w:rPr>
            </w:pPr>
            <w:r w:rsidRPr="0070553F">
              <w:t xml:space="preserve">Functional </w:t>
            </w:r>
            <w:r w:rsidRPr="0070553F">
              <w:rPr>
                <w:noProof/>
              </w:rPr>
              <w:t>Safety Requirement for Independence</w:t>
            </w:r>
          </w:p>
          <w:p w14:paraId="374AAD37" w14:textId="77777777" w:rsidR="00421A80" w:rsidRPr="0070553F" w:rsidRDefault="00421A80" w:rsidP="00465E01">
            <w:pPr>
              <w:pStyle w:val="TableHeaderLeft"/>
              <w:rPr>
                <w:b w:val="0"/>
                <w:i/>
                <w:noProof/>
                <w:sz w:val="16"/>
                <w:szCs w:val="16"/>
              </w:rPr>
            </w:pPr>
            <w:r w:rsidRPr="0070553F">
              <w:rPr>
                <w:b w:val="0"/>
                <w:i/>
                <w:noProof/>
                <w:sz w:val="16"/>
                <w:szCs w:val="16"/>
              </w:rPr>
              <w:t>Note: should consider commonly used input, output and processing</w:t>
            </w:r>
          </w:p>
          <w:p w14:paraId="46E3E0B6" w14:textId="77777777" w:rsidR="00421A80" w:rsidRPr="0070553F" w:rsidRDefault="00421A80" w:rsidP="00465E01">
            <w:pPr>
              <w:pStyle w:val="TableHeaderLeft"/>
              <w:rPr>
                <w:noProof/>
              </w:rPr>
            </w:pPr>
            <w:r w:rsidRPr="0070553F">
              <w:rPr>
                <w:b w:val="0"/>
                <w:i/>
                <w:noProof/>
                <w:sz w:val="16"/>
                <w:szCs w:val="16"/>
              </w:rPr>
              <w:t>Note: additional row should be added if additional</w:t>
            </w:r>
            <w:r w:rsidRPr="0070553F">
              <w:t xml:space="preserve"> </w:t>
            </w:r>
            <w:r w:rsidRPr="0070553F">
              <w:rPr>
                <w:b w:val="0"/>
                <w:i/>
                <w:noProof/>
                <w:sz w:val="16"/>
                <w:szCs w:val="16"/>
              </w:rPr>
              <w:t>requirements for Independence are necessary</w:t>
            </w:r>
          </w:p>
        </w:tc>
        <w:tc>
          <w:tcPr>
            <w:tcW w:w="1532" w:type="dxa"/>
            <w:shd w:val="clear" w:color="auto" w:fill="BFBFBF" w:themeFill="background1" w:themeFillShade="BF"/>
          </w:tcPr>
          <w:p w14:paraId="2F3075C4" w14:textId="77777777" w:rsidR="00421A80" w:rsidRPr="0070553F" w:rsidRDefault="00421A80" w:rsidP="00465E01">
            <w:pPr>
              <w:pStyle w:val="TableHeaderLeft"/>
              <w:rPr>
                <w:noProof/>
              </w:rPr>
            </w:pPr>
            <w:r w:rsidRPr="0070553F">
              <w:t>F-S-</w:t>
            </w:r>
            <w:r w:rsidRPr="0070553F">
              <w:rPr>
                <w:noProof/>
              </w:rPr>
              <w:t>Req.-ID</w:t>
            </w:r>
          </w:p>
        </w:tc>
        <w:tc>
          <w:tcPr>
            <w:tcW w:w="5641" w:type="dxa"/>
            <w:shd w:val="clear" w:color="auto" w:fill="auto"/>
          </w:tcPr>
          <w:p w14:paraId="7122BD43" w14:textId="77777777" w:rsidR="00421A80" w:rsidRPr="0070553F" w:rsidRDefault="00421A80" w:rsidP="00465E01">
            <w:pPr>
              <w:pStyle w:val="TableTextLeft"/>
              <w:rPr>
                <w:lang w:val="en-GB"/>
              </w:rPr>
            </w:pPr>
          </w:p>
        </w:tc>
      </w:tr>
      <w:tr w:rsidR="00421A80" w:rsidRPr="0070553F" w14:paraId="0615D25F" w14:textId="77777777" w:rsidTr="0005083B">
        <w:trPr>
          <w:trHeight w:val="347"/>
          <w:jc w:val="center"/>
        </w:trPr>
        <w:tc>
          <w:tcPr>
            <w:tcW w:w="3039" w:type="dxa"/>
            <w:vMerge/>
            <w:shd w:val="clear" w:color="auto" w:fill="BFBFBF" w:themeFill="background1" w:themeFillShade="BF"/>
          </w:tcPr>
          <w:p w14:paraId="587B87E2" w14:textId="77777777" w:rsidR="00421A80" w:rsidRPr="0070553F" w:rsidRDefault="00421A80" w:rsidP="00465E01">
            <w:pPr>
              <w:pStyle w:val="TableHeaderLeft"/>
              <w:rPr>
                <w:noProof/>
              </w:rPr>
            </w:pPr>
          </w:p>
        </w:tc>
        <w:tc>
          <w:tcPr>
            <w:tcW w:w="1532" w:type="dxa"/>
            <w:shd w:val="clear" w:color="auto" w:fill="BFBFBF" w:themeFill="background1" w:themeFillShade="BF"/>
          </w:tcPr>
          <w:p w14:paraId="1618CE68" w14:textId="77777777" w:rsidR="00421A80" w:rsidRPr="0070553F" w:rsidRDefault="00421A80" w:rsidP="00465E01">
            <w:pPr>
              <w:pStyle w:val="TableHeaderLeft"/>
              <w:rPr>
                <w:noProof/>
              </w:rPr>
            </w:pPr>
            <w:r w:rsidRPr="0070553F">
              <w:t>F-S-Req. Title</w:t>
            </w:r>
          </w:p>
        </w:tc>
        <w:tc>
          <w:tcPr>
            <w:tcW w:w="5641" w:type="dxa"/>
            <w:shd w:val="clear" w:color="auto" w:fill="auto"/>
          </w:tcPr>
          <w:p w14:paraId="50B3356F" w14:textId="77777777" w:rsidR="00421A80" w:rsidRPr="0070553F" w:rsidRDefault="00421A80" w:rsidP="00465E01">
            <w:pPr>
              <w:pStyle w:val="TableTextLeft"/>
              <w:rPr>
                <w:iCs/>
                <w:noProof/>
                <w:color w:val="C0C0C0"/>
                <w:lang w:val="en-GB"/>
              </w:rPr>
            </w:pPr>
          </w:p>
        </w:tc>
      </w:tr>
      <w:tr w:rsidR="00421A80" w:rsidRPr="0070553F" w14:paraId="553DB969" w14:textId="77777777" w:rsidTr="0005083B">
        <w:trPr>
          <w:trHeight w:val="347"/>
          <w:jc w:val="center"/>
        </w:trPr>
        <w:tc>
          <w:tcPr>
            <w:tcW w:w="3039" w:type="dxa"/>
            <w:vMerge/>
            <w:shd w:val="clear" w:color="auto" w:fill="BFBFBF" w:themeFill="background1" w:themeFillShade="BF"/>
          </w:tcPr>
          <w:p w14:paraId="0E344155" w14:textId="77777777" w:rsidR="00421A80" w:rsidRPr="0070553F" w:rsidRDefault="00421A80" w:rsidP="00465E01">
            <w:pPr>
              <w:pStyle w:val="TableHeaderLeft"/>
              <w:rPr>
                <w:noProof/>
              </w:rPr>
            </w:pPr>
          </w:p>
        </w:tc>
        <w:tc>
          <w:tcPr>
            <w:tcW w:w="1532" w:type="dxa"/>
            <w:shd w:val="clear" w:color="auto" w:fill="BFBFBF" w:themeFill="background1" w:themeFillShade="BF"/>
          </w:tcPr>
          <w:p w14:paraId="05BB23E9" w14:textId="77777777" w:rsidR="00421A80" w:rsidRPr="0070553F" w:rsidRDefault="00421A80" w:rsidP="00465E01">
            <w:pPr>
              <w:pStyle w:val="TableHeaderLeft"/>
            </w:pPr>
            <w:r w:rsidRPr="0070553F">
              <w:rPr>
                <w:noProof/>
              </w:rPr>
              <w:t>ASIL</w:t>
            </w:r>
          </w:p>
        </w:tc>
        <w:tc>
          <w:tcPr>
            <w:tcW w:w="5641" w:type="dxa"/>
            <w:shd w:val="clear" w:color="auto" w:fill="auto"/>
          </w:tcPr>
          <w:p w14:paraId="775D66CD" w14:textId="77777777" w:rsidR="00421A80" w:rsidRPr="0070553F" w:rsidRDefault="00421A80" w:rsidP="00465E01">
            <w:pPr>
              <w:pStyle w:val="TableTextLeft"/>
              <w:rPr>
                <w:iCs/>
                <w:noProof/>
                <w:color w:val="C0C0C0"/>
                <w:lang w:val="en-GB"/>
              </w:rPr>
            </w:pPr>
          </w:p>
        </w:tc>
      </w:tr>
      <w:tr w:rsidR="00421A80" w:rsidRPr="00711CED" w14:paraId="6836D507" w14:textId="77777777" w:rsidTr="0005083B">
        <w:trPr>
          <w:trHeight w:val="347"/>
          <w:jc w:val="center"/>
        </w:trPr>
        <w:tc>
          <w:tcPr>
            <w:tcW w:w="3039" w:type="dxa"/>
            <w:vMerge/>
            <w:shd w:val="clear" w:color="auto" w:fill="BFBFBF" w:themeFill="background1" w:themeFillShade="BF"/>
          </w:tcPr>
          <w:p w14:paraId="3BFEE390" w14:textId="77777777" w:rsidR="00421A80" w:rsidRPr="0070553F" w:rsidRDefault="00421A80" w:rsidP="00465E01">
            <w:pPr>
              <w:pStyle w:val="TableHeaderLeft"/>
              <w:rPr>
                <w:noProof/>
              </w:rPr>
            </w:pPr>
          </w:p>
        </w:tc>
        <w:tc>
          <w:tcPr>
            <w:tcW w:w="1532" w:type="dxa"/>
            <w:shd w:val="clear" w:color="auto" w:fill="BFBFBF" w:themeFill="background1" w:themeFillShade="BF"/>
          </w:tcPr>
          <w:p w14:paraId="3C6CCCCD" w14:textId="77777777" w:rsidR="00421A80" w:rsidRPr="0070553F" w:rsidRDefault="00421A80" w:rsidP="00465E01">
            <w:pPr>
              <w:pStyle w:val="TableHeaderLeft"/>
              <w:rPr>
                <w:noProof/>
              </w:rPr>
            </w:pPr>
            <w:r w:rsidRPr="0070553F">
              <w:rPr>
                <w:noProof/>
              </w:rPr>
              <w:t>Rationale</w:t>
            </w:r>
          </w:p>
        </w:tc>
        <w:tc>
          <w:tcPr>
            <w:tcW w:w="5641" w:type="dxa"/>
            <w:shd w:val="clear" w:color="auto" w:fill="auto"/>
          </w:tcPr>
          <w:p w14:paraId="34F9A4DF" w14:textId="77777777" w:rsidR="00421A80" w:rsidRPr="0070553F" w:rsidRDefault="00421A80" w:rsidP="00465E01">
            <w:pPr>
              <w:pStyle w:val="TableTextLeft"/>
              <w:rPr>
                <w:iCs/>
                <w:noProof/>
                <w:lang w:val="en-GB"/>
              </w:rPr>
            </w:pPr>
          </w:p>
        </w:tc>
      </w:tr>
    </w:tbl>
    <w:p w14:paraId="1A975B77" w14:textId="13F147E8" w:rsidR="00724204" w:rsidRDefault="00724204" w:rsidP="00724204">
      <w:pPr>
        <w:pStyle w:val="Caption"/>
      </w:pPr>
      <w:bookmarkStart w:id="203" w:name="_Toc6299945"/>
      <w:r>
        <w:t xml:space="preserve">Table </w:t>
      </w:r>
      <w:r w:rsidR="00A536D5">
        <w:fldChar w:fldCharType="begin"/>
      </w:r>
      <w:r w:rsidR="00A536D5">
        <w:instrText xml:space="preserve"> SEQ Table \* ARABIC </w:instrText>
      </w:r>
      <w:r w:rsidR="00A536D5">
        <w:fldChar w:fldCharType="separate"/>
      </w:r>
      <w:r w:rsidR="00D32F5E">
        <w:rPr>
          <w:noProof/>
        </w:rPr>
        <w:t>15</w:t>
      </w:r>
      <w:r w:rsidR="00A536D5">
        <w:rPr>
          <w:noProof/>
        </w:rPr>
        <w:fldChar w:fldCharType="end"/>
      </w:r>
      <w:r>
        <w:t xml:space="preserve">: </w:t>
      </w:r>
      <w:r w:rsidRPr="00064626">
        <w:t>Requirements Decomposition</w:t>
      </w:r>
      <w:r>
        <w:t xml:space="preserve"> Table</w:t>
      </w:r>
      <w:bookmarkEnd w:id="203"/>
    </w:p>
    <w:p w14:paraId="3B9CA99D" w14:textId="77777777" w:rsidR="00421A80" w:rsidRPr="00421A80" w:rsidRDefault="00421A80" w:rsidP="00421A80"/>
    <w:p w14:paraId="0423CD85" w14:textId="77777777" w:rsidR="00D454CF" w:rsidRDefault="00D454CF" w:rsidP="00FB2510">
      <w:pPr>
        <w:pStyle w:val="Heading1"/>
      </w:pPr>
      <w:bookmarkStart w:id="204" w:name="_Toc6300011"/>
      <w:r w:rsidRPr="007C20FA">
        <w:lastRenderedPageBreak/>
        <w:t xml:space="preserve">Functional </w:t>
      </w:r>
      <w:r w:rsidR="00DE43BF">
        <w:t>Architecture</w:t>
      </w:r>
      <w:bookmarkEnd w:id="204"/>
    </w:p>
    <w:p w14:paraId="6C9026DA" w14:textId="77777777" w:rsidR="006104C6" w:rsidRPr="00347A88" w:rsidRDefault="006104C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r w:rsidR="007F19BD" w:rsidRPr="00347A88">
        <w:rPr>
          <w:rStyle w:val="SubtleEmphasis"/>
        </w:rPr>
        <w:t xml:space="preserve"> (mandatory for Functional Safety)</w:t>
      </w:r>
    </w:p>
    <w:p w14:paraId="712F7A98" w14:textId="77777777" w:rsidR="00C163F4" w:rsidRPr="00347A88" w:rsidRDefault="006104C6" w:rsidP="0005083B">
      <w:pPr>
        <w:shd w:val="clear" w:color="auto" w:fill="D6E3BC" w:themeFill="accent3" w:themeFillTint="66"/>
        <w:rPr>
          <w:rStyle w:val="SubtleEmphasis"/>
        </w:rPr>
      </w:pPr>
      <w:r w:rsidRPr="00347A88">
        <w:rPr>
          <w:rStyle w:val="SubtleEmphasis"/>
          <w:b/>
        </w:rPr>
        <w:t>#Hint</w:t>
      </w:r>
      <w:r w:rsidR="00845E88" w:rsidRPr="00347A88">
        <w:rPr>
          <w:rStyle w:val="SubtleEmphasis"/>
        </w:rPr>
        <w:t xml:space="preserve">: </w:t>
      </w:r>
      <w:r w:rsidR="00DC4B63" w:rsidRPr="00347A88">
        <w:rPr>
          <w:rStyle w:val="SubtleEmphasis"/>
        </w:rPr>
        <w:t>This section depicts the coarse</w:t>
      </w:r>
      <w:r w:rsidR="00C163F4" w:rsidRPr="00347A88">
        <w:rPr>
          <w:rStyle w:val="SubtleEmphasis"/>
        </w:rPr>
        <w:t xml:space="preserve"> Functional Architecture. This architectural step is needed to find the right functional partitioning for the function level. The function shown here are those, which are specified on function level. Either SysML activity diagrams or </w:t>
      </w:r>
      <w:r w:rsidR="00C163F4" w:rsidRPr="00C37F5C">
        <w:rPr>
          <w:rStyle w:val="SubtleEmphasis"/>
        </w:rPr>
        <w:t>Data Flow Diagrams</w:t>
      </w:r>
      <w:r w:rsidR="00C163F4" w:rsidRPr="00347A88">
        <w:rPr>
          <w:rStyle w:val="SubtleEmphasis"/>
        </w:rPr>
        <w:t xml:space="preserve"> could be used to depict such a Functional Architecture.</w:t>
      </w:r>
      <w:r w:rsidR="00727887">
        <w:rPr>
          <w:rStyle w:val="SubtleEmphasis"/>
        </w:rPr>
        <w:t xml:space="preserve"> For bigger features, which are decomposed in a hierarchical manner down to atomic functions (and which do not follow the Functional Safety process), a function tree could be given here.</w:t>
      </w:r>
    </w:p>
    <w:p w14:paraId="457F0DBB" w14:textId="77777777" w:rsidR="00C37F5C" w:rsidRDefault="006104C6" w:rsidP="0005083B">
      <w:pPr>
        <w:shd w:val="clear" w:color="auto" w:fill="D6E3BC" w:themeFill="accent3" w:themeFillTint="66"/>
        <w:rPr>
          <w:rStyle w:val="SubtleEmphasis"/>
        </w:rPr>
      </w:pPr>
      <w:r w:rsidRPr="00C37F5C">
        <w:rPr>
          <w:rStyle w:val="SubtleEmphasis"/>
          <w:b/>
        </w:rPr>
        <w:t>#Link</w:t>
      </w:r>
      <w:r w:rsidR="00C37F5C" w:rsidRPr="00C37F5C">
        <w:rPr>
          <w:rStyle w:val="SubtleEmphasis"/>
          <w:b/>
        </w:rPr>
        <w:t>s</w:t>
      </w:r>
      <w:r w:rsidRPr="00C37F5C">
        <w:rPr>
          <w:rStyle w:val="SubtleEmphasis"/>
          <w:b/>
        </w:rPr>
        <w:t>:</w:t>
      </w:r>
      <w:r w:rsidRPr="00347A88">
        <w:rPr>
          <w:rStyle w:val="SubtleEmphasis"/>
        </w:rPr>
        <w:t xml:space="preserve"> </w:t>
      </w:r>
    </w:p>
    <w:p w14:paraId="363EAA28" w14:textId="50F77827" w:rsidR="00C37F5C" w:rsidRPr="00C37F5C" w:rsidRDefault="00C37F5C" w:rsidP="002C20A4">
      <w:pPr>
        <w:pStyle w:val="ListParagraph"/>
        <w:numPr>
          <w:ilvl w:val="0"/>
          <w:numId w:val="9"/>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Functional Decomposition:</w:t>
      </w:r>
      <w:r w:rsidRPr="00C37F5C">
        <w:rPr>
          <w:rStyle w:val="SubtleEmphasis"/>
          <w:rFonts w:ascii="Arial" w:hAnsi="Arial" w:cs="Arial"/>
          <w:color w:val="0000FF"/>
        </w:rPr>
        <w:t xml:space="preserve"> </w:t>
      </w:r>
      <w:hyperlink r:id="rId71" w:history="1">
        <w:r w:rsidRPr="00C37F5C">
          <w:rPr>
            <w:rStyle w:val="SubtleEmphasis"/>
            <w:rFonts w:ascii="Arial" w:hAnsi="Arial" w:cs="Arial"/>
            <w:color w:val="0000FF"/>
          </w:rPr>
          <w:t>RE Wiki – Functional Decomposition</w:t>
        </w:r>
      </w:hyperlink>
    </w:p>
    <w:p w14:paraId="1D12979A" w14:textId="40C94942" w:rsidR="006104C6" w:rsidRPr="00C37F5C" w:rsidRDefault="006104C6" w:rsidP="002C20A4">
      <w:pPr>
        <w:pStyle w:val="ListParagraph"/>
        <w:numPr>
          <w:ilvl w:val="0"/>
          <w:numId w:val="9"/>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 xml:space="preserve">SysML - Activity Diagrams or </w:t>
      </w:r>
      <w:hyperlink r:id="rId72" w:history="1">
        <w:r w:rsidRPr="00C37F5C">
          <w:rPr>
            <w:rStyle w:val="SubtleEmphasis"/>
            <w:rFonts w:ascii="Arial" w:hAnsi="Arial" w:cs="Arial"/>
            <w:color w:val="0000FF"/>
          </w:rPr>
          <w:t>RE Wiki - Data Flow Diagrams</w:t>
        </w:r>
      </w:hyperlink>
    </w:p>
    <w:p w14:paraId="6D4EA4F7" w14:textId="050C41B2" w:rsidR="00C37F5C" w:rsidRPr="00C37F5C" w:rsidRDefault="00C37F5C" w:rsidP="002C20A4">
      <w:pPr>
        <w:pStyle w:val="ListParagraph"/>
        <w:numPr>
          <w:ilvl w:val="0"/>
          <w:numId w:val="9"/>
        </w:numPr>
        <w:shd w:val="clear" w:color="auto" w:fill="D6E3BC" w:themeFill="accent3" w:themeFillTint="66"/>
        <w:ind w:left="426" w:hanging="426"/>
        <w:rPr>
          <w:rStyle w:val="SubtleEmphasis"/>
          <w:rFonts w:ascii="Arial" w:hAnsi="Arial" w:cs="Arial"/>
        </w:rPr>
      </w:pPr>
      <w:r>
        <w:rPr>
          <w:rStyle w:val="SubtleEmphasis"/>
          <w:rFonts w:ascii="Arial" w:hAnsi="Arial" w:cs="Arial"/>
        </w:rPr>
        <w:t>Data Flow Diagram</w:t>
      </w:r>
      <w:r w:rsidRPr="00C37F5C">
        <w:rPr>
          <w:rStyle w:val="SubtleEmphasis"/>
          <w:rFonts w:ascii="Arial" w:hAnsi="Arial" w:cs="Arial"/>
        </w:rPr>
        <w:t>:</w:t>
      </w:r>
      <w:r w:rsidRPr="00C37F5C">
        <w:rPr>
          <w:rStyle w:val="SubtleEmphasis"/>
          <w:rFonts w:ascii="Arial" w:hAnsi="Arial" w:cs="Arial"/>
          <w:color w:val="0000FF"/>
        </w:rPr>
        <w:t xml:space="preserve"> </w:t>
      </w:r>
      <w:hyperlink r:id="rId73" w:history="1">
        <w:r w:rsidRPr="00C37F5C">
          <w:rPr>
            <w:rStyle w:val="SubtleEmphasis"/>
            <w:rFonts w:ascii="Arial" w:hAnsi="Arial" w:cs="Arial"/>
            <w:color w:val="0000FF"/>
          </w:rPr>
          <w:t>RE Wiki – Data Flow Diagram</w:t>
        </w:r>
      </w:hyperlink>
    </w:p>
    <w:p w14:paraId="7D1B9681" w14:textId="77777777" w:rsidR="001C43D2" w:rsidRPr="00C75AE5" w:rsidRDefault="001C43D2" w:rsidP="00C75AE5"/>
    <w:p w14:paraId="2669DFF5" w14:textId="4BEB8E8F" w:rsidR="00C75AE5" w:rsidRPr="00C75AE5" w:rsidRDefault="00C75AE5" w:rsidP="00C75AE5"/>
    <w:p w14:paraId="05BFD74A" w14:textId="77777777" w:rsidR="00717914" w:rsidRPr="007C20FA" w:rsidRDefault="00717914" w:rsidP="00D27529">
      <w:pPr>
        <w:pStyle w:val="Heading2"/>
      </w:pPr>
      <w:bookmarkStart w:id="205" w:name="_Toc6300012"/>
      <w:r w:rsidRPr="007C20FA">
        <w:t>List of Functions</w:t>
      </w:r>
      <w:bookmarkEnd w:id="205"/>
    </w:p>
    <w:p w14:paraId="2BB2EFB3" w14:textId="77777777" w:rsidR="00717914" w:rsidRDefault="00845E88" w:rsidP="00982747">
      <w:pPr>
        <w:shd w:val="clear" w:color="auto" w:fill="D6E3BC" w:themeFill="accent3" w:themeFillTint="66"/>
        <w:rPr>
          <w:rStyle w:val="SubtleEmphasis"/>
        </w:rPr>
      </w:pPr>
      <w:r w:rsidRPr="0061183F">
        <w:rPr>
          <w:rStyle w:val="SubtleEmphasis"/>
          <w:b/>
        </w:rPr>
        <w:t>#Hint:</w:t>
      </w:r>
      <w:r>
        <w:rPr>
          <w:rStyle w:val="SubtleEmphasis"/>
          <w:i w:val="0"/>
        </w:rPr>
        <w:t xml:space="preserve"> </w:t>
      </w:r>
      <w:r w:rsidR="00476E7E">
        <w:rPr>
          <w:rStyle w:val="SubtleEmphasis"/>
        </w:rPr>
        <w:t>The functions shown in the Functional Architecture should be listed and described in the table below</w:t>
      </w:r>
    </w:p>
    <w:p w14:paraId="0AA27A40" w14:textId="77777777" w:rsidR="00476E7E" w:rsidRPr="00476E7E" w:rsidRDefault="00476E7E" w:rsidP="00AE0397">
      <w:pPr>
        <w:pStyle w:val="BodyText"/>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5244"/>
        <w:gridCol w:w="2835"/>
      </w:tblGrid>
      <w:tr w:rsidR="00AA1638" w:rsidRPr="007C20FA" w14:paraId="7A11EC43" w14:textId="77777777" w:rsidTr="00982747">
        <w:trPr>
          <w:tblHeader/>
        </w:trPr>
        <w:tc>
          <w:tcPr>
            <w:tcW w:w="2127" w:type="dxa"/>
            <w:shd w:val="pct20" w:color="auto" w:fill="FFFFFF"/>
          </w:tcPr>
          <w:p w14:paraId="1638A306" w14:textId="77777777" w:rsidR="00AA1638" w:rsidRPr="007C20FA" w:rsidRDefault="00AA1638" w:rsidP="00A03C7E">
            <w:pPr>
              <w:pStyle w:val="Caption"/>
            </w:pPr>
            <w:r w:rsidRPr="007C20FA">
              <w:t>Function Name</w:t>
            </w:r>
          </w:p>
        </w:tc>
        <w:tc>
          <w:tcPr>
            <w:tcW w:w="5244" w:type="dxa"/>
            <w:shd w:val="pct20" w:color="auto" w:fill="FFFFFF"/>
          </w:tcPr>
          <w:p w14:paraId="15D2D262" w14:textId="77777777" w:rsidR="00AA1638" w:rsidRPr="007C20FA" w:rsidRDefault="00AA1638" w:rsidP="00A03C7E">
            <w:pPr>
              <w:pStyle w:val="Caption"/>
            </w:pPr>
            <w:r w:rsidRPr="007C20FA">
              <w:t>Description</w:t>
            </w:r>
          </w:p>
        </w:tc>
        <w:tc>
          <w:tcPr>
            <w:tcW w:w="2835" w:type="dxa"/>
            <w:shd w:val="pct20" w:color="auto" w:fill="FFFFFF"/>
          </w:tcPr>
          <w:p w14:paraId="53DDABBA" w14:textId="77777777" w:rsidR="00AA1638" w:rsidRPr="007C20FA" w:rsidRDefault="00AA1638" w:rsidP="00A03C7E">
            <w:pPr>
              <w:pStyle w:val="Caption"/>
            </w:pPr>
            <w:r w:rsidRPr="007C20FA">
              <w:t>Comments</w:t>
            </w:r>
          </w:p>
        </w:tc>
      </w:tr>
      <w:tr w:rsidR="00AA1638" w:rsidRPr="00BB0EAC" w14:paraId="5B5D9618" w14:textId="77777777" w:rsidTr="00982747">
        <w:tc>
          <w:tcPr>
            <w:tcW w:w="2127" w:type="dxa"/>
          </w:tcPr>
          <w:p w14:paraId="1CA1C38C" w14:textId="77777777" w:rsidR="00AA1638" w:rsidRPr="00A6458B" w:rsidRDefault="00AA1638" w:rsidP="00A03C7E">
            <w:pPr>
              <w:pStyle w:val="BodyText"/>
              <w:rPr>
                <w:lang w:val="en-US"/>
              </w:rPr>
            </w:pPr>
          </w:p>
        </w:tc>
        <w:tc>
          <w:tcPr>
            <w:tcW w:w="5244" w:type="dxa"/>
          </w:tcPr>
          <w:p w14:paraId="04D7996B" w14:textId="77777777" w:rsidR="00AA1638" w:rsidRPr="00BB0EAC" w:rsidRDefault="00AA1638" w:rsidP="00A03C7E">
            <w:pPr>
              <w:pStyle w:val="BodyText"/>
              <w:rPr>
                <w:lang w:val="en-US"/>
              </w:rPr>
            </w:pPr>
          </w:p>
        </w:tc>
        <w:tc>
          <w:tcPr>
            <w:tcW w:w="2835" w:type="dxa"/>
          </w:tcPr>
          <w:p w14:paraId="5E256341" w14:textId="77777777" w:rsidR="00AA1638" w:rsidRPr="00BB0EAC" w:rsidRDefault="00AA1638" w:rsidP="00A03C7E">
            <w:pPr>
              <w:pStyle w:val="BodyText"/>
              <w:rPr>
                <w:lang w:val="en-US"/>
              </w:rPr>
            </w:pPr>
          </w:p>
        </w:tc>
      </w:tr>
      <w:tr w:rsidR="00AA1638" w:rsidRPr="00BB0EAC" w14:paraId="689C1709" w14:textId="77777777" w:rsidTr="00982747">
        <w:tc>
          <w:tcPr>
            <w:tcW w:w="2127" w:type="dxa"/>
          </w:tcPr>
          <w:p w14:paraId="3053FC9F" w14:textId="77777777" w:rsidR="00AA1638" w:rsidRDefault="00AA1638" w:rsidP="00A03C7E">
            <w:pPr>
              <w:pStyle w:val="BodyText"/>
              <w:rPr>
                <w:lang w:val="en-US"/>
              </w:rPr>
            </w:pPr>
          </w:p>
        </w:tc>
        <w:tc>
          <w:tcPr>
            <w:tcW w:w="5244" w:type="dxa"/>
          </w:tcPr>
          <w:p w14:paraId="210F3ACD" w14:textId="77777777" w:rsidR="00AA1638" w:rsidRPr="00BB0EAC" w:rsidRDefault="00AA1638" w:rsidP="00A03C7E">
            <w:pPr>
              <w:pStyle w:val="BodyText"/>
              <w:rPr>
                <w:lang w:val="en-US"/>
              </w:rPr>
            </w:pPr>
          </w:p>
        </w:tc>
        <w:tc>
          <w:tcPr>
            <w:tcW w:w="2835" w:type="dxa"/>
          </w:tcPr>
          <w:p w14:paraId="604F988C" w14:textId="77777777" w:rsidR="00AA1638" w:rsidRPr="00BB0EAC" w:rsidRDefault="00AA1638" w:rsidP="00A03C7E">
            <w:pPr>
              <w:pStyle w:val="BodyText"/>
              <w:rPr>
                <w:lang w:val="en-US"/>
              </w:rPr>
            </w:pPr>
          </w:p>
        </w:tc>
      </w:tr>
      <w:tr w:rsidR="00AA1638" w:rsidRPr="00BB0EAC" w14:paraId="1B6ACAC2" w14:textId="77777777" w:rsidTr="00982747">
        <w:tc>
          <w:tcPr>
            <w:tcW w:w="2127" w:type="dxa"/>
          </w:tcPr>
          <w:p w14:paraId="472CAEDA" w14:textId="77777777" w:rsidR="00AA1638" w:rsidRPr="00BB0EAC" w:rsidRDefault="00AA1638" w:rsidP="00A03C7E">
            <w:pPr>
              <w:pStyle w:val="BodyText"/>
              <w:rPr>
                <w:lang w:val="en-US"/>
              </w:rPr>
            </w:pPr>
          </w:p>
        </w:tc>
        <w:tc>
          <w:tcPr>
            <w:tcW w:w="5244" w:type="dxa"/>
          </w:tcPr>
          <w:p w14:paraId="183CC155" w14:textId="77777777" w:rsidR="00AA1638" w:rsidRPr="00BB0EAC" w:rsidRDefault="00AA1638" w:rsidP="00A03C7E">
            <w:pPr>
              <w:pStyle w:val="BodyText"/>
              <w:rPr>
                <w:lang w:val="en-US"/>
              </w:rPr>
            </w:pPr>
          </w:p>
        </w:tc>
        <w:tc>
          <w:tcPr>
            <w:tcW w:w="2835" w:type="dxa"/>
          </w:tcPr>
          <w:p w14:paraId="6DD18F13" w14:textId="77777777" w:rsidR="00AA1638" w:rsidRPr="00BB0EAC" w:rsidRDefault="00AA1638" w:rsidP="00A03C7E">
            <w:pPr>
              <w:pStyle w:val="BodyText"/>
              <w:rPr>
                <w:lang w:val="en-US"/>
              </w:rPr>
            </w:pPr>
          </w:p>
        </w:tc>
      </w:tr>
      <w:tr w:rsidR="00AA1638" w:rsidRPr="00BB0EAC" w14:paraId="1F80F94E" w14:textId="77777777" w:rsidTr="00982747">
        <w:tc>
          <w:tcPr>
            <w:tcW w:w="2127" w:type="dxa"/>
          </w:tcPr>
          <w:p w14:paraId="6AF13BE2" w14:textId="77777777" w:rsidR="00AA1638" w:rsidRPr="007C20FA" w:rsidRDefault="00AA1638" w:rsidP="00A03C7E">
            <w:pPr>
              <w:pStyle w:val="BodyText"/>
              <w:rPr>
                <w:lang w:val="en-US"/>
              </w:rPr>
            </w:pPr>
          </w:p>
        </w:tc>
        <w:tc>
          <w:tcPr>
            <w:tcW w:w="5244" w:type="dxa"/>
          </w:tcPr>
          <w:p w14:paraId="43932AE9" w14:textId="77777777" w:rsidR="00AA1638" w:rsidRPr="00BB0EAC" w:rsidRDefault="00AA1638" w:rsidP="00A03C7E">
            <w:pPr>
              <w:pStyle w:val="BodyText"/>
              <w:rPr>
                <w:lang w:val="en-US"/>
              </w:rPr>
            </w:pPr>
          </w:p>
        </w:tc>
        <w:tc>
          <w:tcPr>
            <w:tcW w:w="2835" w:type="dxa"/>
          </w:tcPr>
          <w:p w14:paraId="7FE2165D" w14:textId="77777777" w:rsidR="00AA1638" w:rsidRPr="00BB0EAC" w:rsidRDefault="00AA1638" w:rsidP="00A03C7E">
            <w:pPr>
              <w:pStyle w:val="BodyText"/>
              <w:rPr>
                <w:lang w:val="en-US"/>
              </w:rPr>
            </w:pPr>
          </w:p>
        </w:tc>
      </w:tr>
      <w:tr w:rsidR="00AA1638" w:rsidRPr="00BB0EAC" w14:paraId="1DEF0E60" w14:textId="77777777" w:rsidTr="00982747">
        <w:tc>
          <w:tcPr>
            <w:tcW w:w="2127" w:type="dxa"/>
          </w:tcPr>
          <w:p w14:paraId="31E8E134" w14:textId="77777777" w:rsidR="00AA1638" w:rsidRDefault="00AA1638" w:rsidP="00A03C7E">
            <w:pPr>
              <w:pStyle w:val="BodyText"/>
              <w:rPr>
                <w:lang w:val="en-US"/>
              </w:rPr>
            </w:pPr>
          </w:p>
        </w:tc>
        <w:tc>
          <w:tcPr>
            <w:tcW w:w="5244" w:type="dxa"/>
          </w:tcPr>
          <w:p w14:paraId="4E1466C0" w14:textId="77777777" w:rsidR="00AA1638" w:rsidRPr="00BB0EAC" w:rsidRDefault="00AA1638" w:rsidP="00A03C7E">
            <w:pPr>
              <w:pStyle w:val="BodyText"/>
              <w:rPr>
                <w:lang w:val="en-US"/>
              </w:rPr>
            </w:pPr>
          </w:p>
        </w:tc>
        <w:tc>
          <w:tcPr>
            <w:tcW w:w="2835" w:type="dxa"/>
          </w:tcPr>
          <w:p w14:paraId="7FB6ABF0" w14:textId="77777777" w:rsidR="00AA1638" w:rsidRPr="00BB0EAC" w:rsidRDefault="00AA1638" w:rsidP="00A03C7E">
            <w:pPr>
              <w:pStyle w:val="BodyText"/>
              <w:rPr>
                <w:lang w:val="en-US"/>
              </w:rPr>
            </w:pPr>
          </w:p>
        </w:tc>
      </w:tr>
      <w:tr w:rsidR="00AA1638" w:rsidRPr="00BB0EAC" w14:paraId="5BD38DAC" w14:textId="77777777" w:rsidTr="00982747">
        <w:tc>
          <w:tcPr>
            <w:tcW w:w="2127" w:type="dxa"/>
          </w:tcPr>
          <w:p w14:paraId="770739D6" w14:textId="77777777" w:rsidR="00AA1638" w:rsidRPr="007C20FA" w:rsidRDefault="00AA1638" w:rsidP="00A03C7E">
            <w:pPr>
              <w:pStyle w:val="BodyText"/>
              <w:rPr>
                <w:lang w:val="en-US"/>
              </w:rPr>
            </w:pPr>
          </w:p>
        </w:tc>
        <w:tc>
          <w:tcPr>
            <w:tcW w:w="5244" w:type="dxa"/>
          </w:tcPr>
          <w:p w14:paraId="6B42B316" w14:textId="77777777" w:rsidR="00AA1638" w:rsidRPr="00BB0EAC" w:rsidRDefault="00AA1638" w:rsidP="00A03C7E">
            <w:pPr>
              <w:pStyle w:val="BodyText"/>
              <w:rPr>
                <w:lang w:val="en-US"/>
              </w:rPr>
            </w:pPr>
          </w:p>
        </w:tc>
        <w:tc>
          <w:tcPr>
            <w:tcW w:w="2835" w:type="dxa"/>
          </w:tcPr>
          <w:p w14:paraId="78DD4601" w14:textId="77777777" w:rsidR="00AA1638" w:rsidRPr="00BB0EAC" w:rsidRDefault="00AA1638" w:rsidP="00A03C7E">
            <w:pPr>
              <w:pStyle w:val="BodyText"/>
              <w:rPr>
                <w:lang w:val="en-US"/>
              </w:rPr>
            </w:pPr>
          </w:p>
        </w:tc>
      </w:tr>
      <w:tr w:rsidR="00AA1638" w:rsidRPr="00BB0EAC" w14:paraId="4CF5DA55" w14:textId="77777777" w:rsidTr="00982747">
        <w:tc>
          <w:tcPr>
            <w:tcW w:w="2127" w:type="dxa"/>
          </w:tcPr>
          <w:p w14:paraId="5DEEDC52" w14:textId="77777777" w:rsidR="00AA1638" w:rsidRDefault="00AA1638" w:rsidP="00A03C7E">
            <w:pPr>
              <w:pStyle w:val="BodyText"/>
              <w:rPr>
                <w:lang w:val="en-US"/>
              </w:rPr>
            </w:pPr>
          </w:p>
        </w:tc>
        <w:tc>
          <w:tcPr>
            <w:tcW w:w="5244" w:type="dxa"/>
          </w:tcPr>
          <w:p w14:paraId="2F8711A7" w14:textId="77777777" w:rsidR="00AA1638" w:rsidRPr="00BB0EAC" w:rsidRDefault="00AA1638" w:rsidP="00A03C7E">
            <w:pPr>
              <w:pStyle w:val="BodyText"/>
              <w:rPr>
                <w:lang w:val="en-US"/>
              </w:rPr>
            </w:pPr>
          </w:p>
        </w:tc>
        <w:tc>
          <w:tcPr>
            <w:tcW w:w="2835" w:type="dxa"/>
          </w:tcPr>
          <w:p w14:paraId="6BBD01AA" w14:textId="77777777" w:rsidR="00AA1638" w:rsidRPr="00BB0EAC" w:rsidRDefault="00AA1638" w:rsidP="00A03C7E">
            <w:pPr>
              <w:pStyle w:val="BodyText"/>
              <w:rPr>
                <w:lang w:val="en-US"/>
              </w:rPr>
            </w:pPr>
          </w:p>
        </w:tc>
      </w:tr>
      <w:tr w:rsidR="00AA1638" w:rsidRPr="00BB0EAC" w14:paraId="728BA323" w14:textId="77777777" w:rsidTr="00982747">
        <w:trPr>
          <w:trHeight w:val="77"/>
        </w:trPr>
        <w:tc>
          <w:tcPr>
            <w:tcW w:w="2127" w:type="dxa"/>
          </w:tcPr>
          <w:p w14:paraId="0EC5C739" w14:textId="77777777" w:rsidR="00AA1638" w:rsidRDefault="00AA1638" w:rsidP="00A03C7E">
            <w:pPr>
              <w:pStyle w:val="BodyText"/>
              <w:rPr>
                <w:lang w:val="en-US"/>
              </w:rPr>
            </w:pPr>
          </w:p>
        </w:tc>
        <w:tc>
          <w:tcPr>
            <w:tcW w:w="5244" w:type="dxa"/>
          </w:tcPr>
          <w:p w14:paraId="54788F1A" w14:textId="77777777" w:rsidR="00AA1638" w:rsidRPr="00BB0EAC" w:rsidRDefault="00AA1638" w:rsidP="00A03C7E">
            <w:pPr>
              <w:pStyle w:val="BodyText"/>
              <w:rPr>
                <w:lang w:val="en-US"/>
              </w:rPr>
            </w:pPr>
          </w:p>
        </w:tc>
        <w:tc>
          <w:tcPr>
            <w:tcW w:w="2835" w:type="dxa"/>
          </w:tcPr>
          <w:p w14:paraId="3016B788" w14:textId="77777777" w:rsidR="00AA1638" w:rsidRPr="00BB0EAC" w:rsidRDefault="00AA1638" w:rsidP="00D81485">
            <w:pPr>
              <w:pStyle w:val="BodyText"/>
              <w:rPr>
                <w:lang w:val="en-US"/>
              </w:rPr>
            </w:pPr>
          </w:p>
        </w:tc>
      </w:tr>
    </w:tbl>
    <w:p w14:paraId="71FE6189" w14:textId="122C3641" w:rsidR="00717914" w:rsidRPr="00C75AE5" w:rsidRDefault="00D81485" w:rsidP="0068776C">
      <w:pPr>
        <w:pStyle w:val="Caption"/>
      </w:pPr>
      <w:bookmarkStart w:id="206" w:name="_Toc6299946"/>
      <w:r w:rsidRPr="00C75AE5">
        <w:t xml:space="preserve">Table </w:t>
      </w:r>
      <w:r w:rsidR="00A536D5">
        <w:fldChar w:fldCharType="begin"/>
      </w:r>
      <w:r w:rsidR="00A536D5">
        <w:instrText xml:space="preserve"> SEQ Table \* ARABIC </w:instrText>
      </w:r>
      <w:r w:rsidR="00A536D5">
        <w:fldChar w:fldCharType="separate"/>
      </w:r>
      <w:r w:rsidR="00D32F5E">
        <w:rPr>
          <w:noProof/>
        </w:rPr>
        <w:t>16</w:t>
      </w:r>
      <w:r w:rsidR="00A536D5">
        <w:rPr>
          <w:noProof/>
        </w:rPr>
        <w:fldChar w:fldCharType="end"/>
      </w:r>
      <w:r w:rsidRPr="00C75AE5">
        <w:t>: List of Functions</w:t>
      </w:r>
      <w:bookmarkEnd w:id="206"/>
    </w:p>
    <w:p w14:paraId="46F0AD4B" w14:textId="77777777" w:rsidR="00AF3D6B" w:rsidRDefault="00DB513B" w:rsidP="00F70D52">
      <w:pPr>
        <w:pStyle w:val="Heading1"/>
      </w:pPr>
      <w:bookmarkStart w:id="207" w:name="_Toc6300013"/>
      <w:bookmarkEnd w:id="7"/>
      <w:r>
        <w:lastRenderedPageBreak/>
        <w:t>Open Concerns</w:t>
      </w:r>
      <w:bookmarkEnd w:id="207"/>
    </w:p>
    <w:p w14:paraId="1A34FF13" w14:textId="77777777" w:rsidR="00E91D99" w:rsidRPr="004C0A84" w:rsidRDefault="00E91D99" w:rsidP="00982747">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7E2A33CC" w14:textId="77777777" w:rsidR="00E91D99" w:rsidRPr="00176A29" w:rsidRDefault="00E91D99" w:rsidP="00E91D99"/>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66130F" w:rsidRPr="007C20FA" w14:paraId="06881CBC" w14:textId="77777777" w:rsidTr="00982747">
        <w:trPr>
          <w:tblHeader/>
        </w:trPr>
        <w:tc>
          <w:tcPr>
            <w:tcW w:w="567" w:type="dxa"/>
            <w:shd w:val="pct20" w:color="auto" w:fill="FFFFFF"/>
          </w:tcPr>
          <w:p w14:paraId="34120648" w14:textId="77777777" w:rsidR="0066130F" w:rsidRPr="007C20FA" w:rsidRDefault="0066130F" w:rsidP="00AF3D6B">
            <w:pPr>
              <w:pStyle w:val="Caption"/>
            </w:pPr>
            <w:r w:rsidRPr="007C20FA">
              <w:t>ID</w:t>
            </w:r>
          </w:p>
        </w:tc>
        <w:tc>
          <w:tcPr>
            <w:tcW w:w="3686" w:type="dxa"/>
            <w:shd w:val="pct20" w:color="auto" w:fill="FFFFFF"/>
          </w:tcPr>
          <w:p w14:paraId="3287C4A9" w14:textId="77777777" w:rsidR="0066130F" w:rsidRPr="007C20FA" w:rsidRDefault="00F00E75" w:rsidP="00AF3D6B">
            <w:pPr>
              <w:pStyle w:val="Caption"/>
            </w:pPr>
            <w:r>
              <w:t>Concern</w:t>
            </w:r>
            <w:r w:rsidR="0066130F" w:rsidRPr="007C20FA">
              <w:t xml:space="preserve"> Description</w:t>
            </w:r>
          </w:p>
        </w:tc>
        <w:tc>
          <w:tcPr>
            <w:tcW w:w="1417" w:type="dxa"/>
            <w:shd w:val="pct20" w:color="auto" w:fill="FFFFFF"/>
          </w:tcPr>
          <w:p w14:paraId="1D904C55" w14:textId="77777777" w:rsidR="0066130F" w:rsidRPr="007C20FA" w:rsidRDefault="0066130F" w:rsidP="00AF3D6B">
            <w:pPr>
              <w:pStyle w:val="Caption"/>
            </w:pPr>
            <w:r w:rsidRPr="007C20FA">
              <w:t xml:space="preserve">e-Tracker </w:t>
            </w:r>
            <w:r w:rsidR="00F75591">
              <w:t xml:space="preserve">/ </w:t>
            </w:r>
            <w:r w:rsidRPr="007C20FA">
              <w:t>Reference</w:t>
            </w:r>
          </w:p>
        </w:tc>
        <w:tc>
          <w:tcPr>
            <w:tcW w:w="1134" w:type="dxa"/>
            <w:shd w:val="pct20" w:color="auto" w:fill="FFFFFF"/>
          </w:tcPr>
          <w:p w14:paraId="43CD108D" w14:textId="77777777" w:rsidR="0066130F" w:rsidRPr="007C20FA" w:rsidRDefault="0066130F" w:rsidP="00AF3D6B">
            <w:pPr>
              <w:pStyle w:val="Caption"/>
            </w:pPr>
            <w:r>
              <w:t>Responsible</w:t>
            </w:r>
          </w:p>
        </w:tc>
        <w:tc>
          <w:tcPr>
            <w:tcW w:w="1134" w:type="dxa"/>
            <w:shd w:val="pct20" w:color="auto" w:fill="FFFFFF"/>
          </w:tcPr>
          <w:p w14:paraId="2D00C97D" w14:textId="77777777" w:rsidR="0066130F" w:rsidRPr="007C20FA" w:rsidRDefault="0066130F" w:rsidP="00AF3D6B">
            <w:pPr>
              <w:pStyle w:val="Caption"/>
            </w:pPr>
            <w:r w:rsidRPr="007C20FA">
              <w:t>Status</w:t>
            </w:r>
          </w:p>
        </w:tc>
        <w:tc>
          <w:tcPr>
            <w:tcW w:w="2268" w:type="dxa"/>
            <w:shd w:val="pct20" w:color="auto" w:fill="FFFFFF"/>
          </w:tcPr>
          <w:p w14:paraId="123E9934" w14:textId="77777777" w:rsidR="0066130F" w:rsidRPr="007C20FA" w:rsidRDefault="0066130F" w:rsidP="00AF3D6B">
            <w:pPr>
              <w:pStyle w:val="Caption"/>
            </w:pPr>
            <w:r w:rsidRPr="007C20FA">
              <w:t>Solution</w:t>
            </w:r>
          </w:p>
        </w:tc>
      </w:tr>
      <w:tr w:rsidR="0066130F" w:rsidRPr="007C20FA" w14:paraId="44BB3581" w14:textId="77777777" w:rsidTr="00982747">
        <w:tc>
          <w:tcPr>
            <w:tcW w:w="567" w:type="dxa"/>
          </w:tcPr>
          <w:p w14:paraId="2EC31EA8" w14:textId="77777777" w:rsidR="0066130F" w:rsidRPr="007C20FA" w:rsidRDefault="0066130F" w:rsidP="00543B92">
            <w:pPr>
              <w:pStyle w:val="BodyText"/>
              <w:rPr>
                <w:lang w:val="en-US"/>
              </w:rPr>
            </w:pPr>
            <w:r w:rsidRPr="007C20FA">
              <w:rPr>
                <w:lang w:val="en-US"/>
              </w:rPr>
              <w:t>1</w:t>
            </w:r>
          </w:p>
        </w:tc>
        <w:tc>
          <w:tcPr>
            <w:tcW w:w="3686" w:type="dxa"/>
          </w:tcPr>
          <w:p w14:paraId="0E7BDC04" w14:textId="77777777" w:rsidR="0066130F" w:rsidRPr="00387CDD" w:rsidRDefault="0066130F" w:rsidP="00766860">
            <w:pPr>
              <w:rPr>
                <w:snapToGrid w:val="0"/>
              </w:rPr>
            </w:pPr>
          </w:p>
        </w:tc>
        <w:tc>
          <w:tcPr>
            <w:tcW w:w="1417" w:type="dxa"/>
          </w:tcPr>
          <w:p w14:paraId="40B435C8" w14:textId="77777777" w:rsidR="0066130F" w:rsidRPr="007C20FA" w:rsidRDefault="0066130F" w:rsidP="00AF3D6B">
            <w:pPr>
              <w:pStyle w:val="BodyText"/>
              <w:rPr>
                <w:lang w:val="en-US"/>
              </w:rPr>
            </w:pPr>
          </w:p>
        </w:tc>
        <w:tc>
          <w:tcPr>
            <w:tcW w:w="1134" w:type="dxa"/>
          </w:tcPr>
          <w:p w14:paraId="5C801990" w14:textId="77777777" w:rsidR="0066130F" w:rsidRPr="007C20FA" w:rsidRDefault="0066130F" w:rsidP="00AF3D6B"/>
        </w:tc>
        <w:tc>
          <w:tcPr>
            <w:tcW w:w="1134" w:type="dxa"/>
          </w:tcPr>
          <w:p w14:paraId="39619655" w14:textId="77777777" w:rsidR="0066130F" w:rsidRPr="007C20FA" w:rsidRDefault="0066130F" w:rsidP="00AF3D6B"/>
        </w:tc>
        <w:tc>
          <w:tcPr>
            <w:tcW w:w="2268" w:type="dxa"/>
          </w:tcPr>
          <w:p w14:paraId="6FD11FBB" w14:textId="77777777" w:rsidR="0066130F" w:rsidRPr="007C20FA" w:rsidRDefault="0066130F" w:rsidP="00AF3D6B"/>
        </w:tc>
      </w:tr>
      <w:tr w:rsidR="0066130F" w:rsidRPr="00806157" w14:paraId="0FFB7AAD" w14:textId="77777777" w:rsidTr="00982747">
        <w:tc>
          <w:tcPr>
            <w:tcW w:w="567" w:type="dxa"/>
          </w:tcPr>
          <w:p w14:paraId="5D007758" w14:textId="77777777" w:rsidR="0066130F" w:rsidRPr="007C20FA" w:rsidRDefault="0066130F" w:rsidP="00806157">
            <w:pPr>
              <w:pStyle w:val="BodyText"/>
              <w:rPr>
                <w:lang w:val="en-US"/>
              </w:rPr>
            </w:pPr>
            <w:r w:rsidRPr="007C20FA">
              <w:rPr>
                <w:lang w:val="en-US"/>
              </w:rPr>
              <w:t>2</w:t>
            </w:r>
          </w:p>
        </w:tc>
        <w:tc>
          <w:tcPr>
            <w:tcW w:w="3686" w:type="dxa"/>
          </w:tcPr>
          <w:p w14:paraId="75EF50DE" w14:textId="77777777" w:rsidR="0066130F" w:rsidRPr="00806157" w:rsidRDefault="0066130F" w:rsidP="00806157">
            <w:pPr>
              <w:pStyle w:val="BodyText"/>
              <w:rPr>
                <w:lang w:val="en-US"/>
              </w:rPr>
            </w:pPr>
          </w:p>
        </w:tc>
        <w:tc>
          <w:tcPr>
            <w:tcW w:w="1417" w:type="dxa"/>
          </w:tcPr>
          <w:p w14:paraId="78FE560C" w14:textId="77777777" w:rsidR="0066130F" w:rsidRPr="007C20FA" w:rsidRDefault="0066130F" w:rsidP="00806157">
            <w:pPr>
              <w:pStyle w:val="BodyText"/>
              <w:rPr>
                <w:lang w:val="en-US"/>
              </w:rPr>
            </w:pPr>
          </w:p>
        </w:tc>
        <w:tc>
          <w:tcPr>
            <w:tcW w:w="1134" w:type="dxa"/>
          </w:tcPr>
          <w:p w14:paraId="5037FEDF" w14:textId="77777777" w:rsidR="0066130F" w:rsidRPr="00806157" w:rsidRDefault="0066130F" w:rsidP="00806157">
            <w:pPr>
              <w:pStyle w:val="BodyText"/>
              <w:rPr>
                <w:lang w:val="en-US"/>
              </w:rPr>
            </w:pPr>
          </w:p>
        </w:tc>
        <w:tc>
          <w:tcPr>
            <w:tcW w:w="1134" w:type="dxa"/>
          </w:tcPr>
          <w:p w14:paraId="0F399C3D" w14:textId="77777777" w:rsidR="0066130F" w:rsidRPr="00806157" w:rsidRDefault="0066130F" w:rsidP="00806157">
            <w:pPr>
              <w:pStyle w:val="BodyText"/>
              <w:rPr>
                <w:lang w:val="en-US"/>
              </w:rPr>
            </w:pPr>
          </w:p>
        </w:tc>
        <w:tc>
          <w:tcPr>
            <w:tcW w:w="2268" w:type="dxa"/>
          </w:tcPr>
          <w:p w14:paraId="302B80DD" w14:textId="77777777" w:rsidR="0066130F" w:rsidRPr="00806157" w:rsidRDefault="0066130F" w:rsidP="00806157">
            <w:pPr>
              <w:pStyle w:val="BodyText"/>
              <w:rPr>
                <w:lang w:val="en-US"/>
              </w:rPr>
            </w:pPr>
          </w:p>
        </w:tc>
      </w:tr>
      <w:tr w:rsidR="0066130F" w:rsidRPr="00806157" w14:paraId="72507FD2" w14:textId="77777777" w:rsidTr="00982747">
        <w:tc>
          <w:tcPr>
            <w:tcW w:w="567" w:type="dxa"/>
          </w:tcPr>
          <w:p w14:paraId="3D9DF0E6" w14:textId="77777777" w:rsidR="0066130F" w:rsidRPr="007C20FA" w:rsidRDefault="0066130F" w:rsidP="00806157">
            <w:pPr>
              <w:pStyle w:val="BodyText"/>
              <w:rPr>
                <w:lang w:val="en-US"/>
              </w:rPr>
            </w:pPr>
            <w:r>
              <w:rPr>
                <w:lang w:val="en-US"/>
              </w:rPr>
              <w:t>3</w:t>
            </w:r>
          </w:p>
        </w:tc>
        <w:tc>
          <w:tcPr>
            <w:tcW w:w="3686" w:type="dxa"/>
          </w:tcPr>
          <w:p w14:paraId="6F2F8E47" w14:textId="77777777" w:rsidR="0066130F" w:rsidRPr="00806157" w:rsidRDefault="0066130F" w:rsidP="00806157">
            <w:pPr>
              <w:pStyle w:val="BodyText"/>
              <w:rPr>
                <w:lang w:val="en-US"/>
              </w:rPr>
            </w:pPr>
          </w:p>
        </w:tc>
        <w:tc>
          <w:tcPr>
            <w:tcW w:w="1417" w:type="dxa"/>
          </w:tcPr>
          <w:p w14:paraId="0E723B1F" w14:textId="77777777" w:rsidR="0066130F" w:rsidRPr="007C20FA" w:rsidRDefault="0066130F" w:rsidP="00806157">
            <w:pPr>
              <w:pStyle w:val="BodyText"/>
              <w:rPr>
                <w:lang w:val="en-US"/>
              </w:rPr>
            </w:pPr>
          </w:p>
        </w:tc>
        <w:tc>
          <w:tcPr>
            <w:tcW w:w="1134" w:type="dxa"/>
          </w:tcPr>
          <w:p w14:paraId="4F52DB85" w14:textId="77777777" w:rsidR="0066130F" w:rsidRPr="00806157" w:rsidRDefault="0066130F" w:rsidP="00806157">
            <w:pPr>
              <w:pStyle w:val="BodyText"/>
              <w:rPr>
                <w:lang w:val="en-US"/>
              </w:rPr>
            </w:pPr>
          </w:p>
        </w:tc>
        <w:tc>
          <w:tcPr>
            <w:tcW w:w="1134" w:type="dxa"/>
          </w:tcPr>
          <w:p w14:paraId="38BC4D31" w14:textId="77777777" w:rsidR="0066130F" w:rsidRPr="00806157" w:rsidRDefault="0066130F" w:rsidP="00806157">
            <w:pPr>
              <w:pStyle w:val="BodyText"/>
              <w:rPr>
                <w:lang w:val="en-US"/>
              </w:rPr>
            </w:pPr>
          </w:p>
        </w:tc>
        <w:tc>
          <w:tcPr>
            <w:tcW w:w="2268" w:type="dxa"/>
          </w:tcPr>
          <w:p w14:paraId="2AEA1C68" w14:textId="77777777" w:rsidR="0066130F" w:rsidRPr="00806157" w:rsidRDefault="0066130F" w:rsidP="00806157">
            <w:pPr>
              <w:pStyle w:val="BodyText"/>
              <w:rPr>
                <w:lang w:val="en-US"/>
              </w:rPr>
            </w:pPr>
          </w:p>
        </w:tc>
      </w:tr>
      <w:tr w:rsidR="0066130F" w:rsidRPr="00806157" w14:paraId="2663C7F0" w14:textId="77777777" w:rsidTr="00982747">
        <w:tc>
          <w:tcPr>
            <w:tcW w:w="567" w:type="dxa"/>
          </w:tcPr>
          <w:p w14:paraId="1544846B" w14:textId="77777777" w:rsidR="0066130F" w:rsidRPr="007C20FA" w:rsidRDefault="00806157" w:rsidP="00806157">
            <w:pPr>
              <w:pStyle w:val="BodyText"/>
              <w:rPr>
                <w:lang w:val="en-US"/>
              </w:rPr>
            </w:pPr>
            <w:r>
              <w:rPr>
                <w:lang w:val="en-US"/>
              </w:rPr>
              <w:t>4</w:t>
            </w:r>
          </w:p>
        </w:tc>
        <w:tc>
          <w:tcPr>
            <w:tcW w:w="3686" w:type="dxa"/>
          </w:tcPr>
          <w:p w14:paraId="0098AA5B" w14:textId="77777777" w:rsidR="0066130F" w:rsidRPr="00806157" w:rsidRDefault="0066130F" w:rsidP="00806157">
            <w:pPr>
              <w:pStyle w:val="BodyText"/>
              <w:rPr>
                <w:lang w:val="en-US"/>
              </w:rPr>
            </w:pPr>
          </w:p>
        </w:tc>
        <w:tc>
          <w:tcPr>
            <w:tcW w:w="1417" w:type="dxa"/>
          </w:tcPr>
          <w:p w14:paraId="7BCC2259" w14:textId="77777777" w:rsidR="0066130F" w:rsidRPr="007C20FA" w:rsidRDefault="0066130F" w:rsidP="00806157">
            <w:pPr>
              <w:pStyle w:val="BodyText"/>
              <w:rPr>
                <w:lang w:val="en-US"/>
              </w:rPr>
            </w:pPr>
          </w:p>
        </w:tc>
        <w:tc>
          <w:tcPr>
            <w:tcW w:w="1134" w:type="dxa"/>
          </w:tcPr>
          <w:p w14:paraId="614EA080" w14:textId="77777777" w:rsidR="0066130F" w:rsidRPr="00806157" w:rsidRDefault="0066130F" w:rsidP="00806157">
            <w:pPr>
              <w:pStyle w:val="BodyText"/>
              <w:rPr>
                <w:lang w:val="en-US"/>
              </w:rPr>
            </w:pPr>
          </w:p>
        </w:tc>
        <w:tc>
          <w:tcPr>
            <w:tcW w:w="1134" w:type="dxa"/>
          </w:tcPr>
          <w:p w14:paraId="207030BC" w14:textId="77777777" w:rsidR="0066130F" w:rsidRPr="00806157" w:rsidRDefault="0066130F" w:rsidP="00806157">
            <w:pPr>
              <w:pStyle w:val="BodyText"/>
              <w:rPr>
                <w:lang w:val="en-US"/>
              </w:rPr>
            </w:pPr>
          </w:p>
        </w:tc>
        <w:tc>
          <w:tcPr>
            <w:tcW w:w="2268" w:type="dxa"/>
          </w:tcPr>
          <w:p w14:paraId="0B0A54CC" w14:textId="77777777" w:rsidR="0066130F" w:rsidRPr="00806157" w:rsidRDefault="0066130F" w:rsidP="00806157">
            <w:pPr>
              <w:pStyle w:val="BodyText"/>
              <w:rPr>
                <w:lang w:val="en-US"/>
              </w:rPr>
            </w:pPr>
          </w:p>
        </w:tc>
      </w:tr>
      <w:tr w:rsidR="00806157" w:rsidRPr="00806157" w14:paraId="6D9E4174" w14:textId="77777777" w:rsidTr="00982747">
        <w:tc>
          <w:tcPr>
            <w:tcW w:w="567" w:type="dxa"/>
          </w:tcPr>
          <w:p w14:paraId="5CFA1402" w14:textId="77777777" w:rsidR="00806157" w:rsidRDefault="00806157" w:rsidP="00806157">
            <w:pPr>
              <w:pStyle w:val="BodyText"/>
              <w:rPr>
                <w:lang w:val="en-US"/>
              </w:rPr>
            </w:pPr>
            <w:r>
              <w:rPr>
                <w:lang w:val="en-US"/>
              </w:rPr>
              <w:t>5</w:t>
            </w:r>
          </w:p>
        </w:tc>
        <w:tc>
          <w:tcPr>
            <w:tcW w:w="3686" w:type="dxa"/>
          </w:tcPr>
          <w:p w14:paraId="00DE780F" w14:textId="77777777" w:rsidR="00806157" w:rsidRPr="00806157" w:rsidRDefault="00806157" w:rsidP="00806157">
            <w:pPr>
              <w:pStyle w:val="BodyText"/>
              <w:rPr>
                <w:lang w:val="en-US"/>
              </w:rPr>
            </w:pPr>
          </w:p>
        </w:tc>
        <w:tc>
          <w:tcPr>
            <w:tcW w:w="1417" w:type="dxa"/>
          </w:tcPr>
          <w:p w14:paraId="71B07711" w14:textId="77777777" w:rsidR="00806157" w:rsidRPr="007C20FA" w:rsidRDefault="00806157" w:rsidP="00806157">
            <w:pPr>
              <w:pStyle w:val="BodyText"/>
              <w:rPr>
                <w:lang w:val="en-US"/>
              </w:rPr>
            </w:pPr>
          </w:p>
        </w:tc>
        <w:tc>
          <w:tcPr>
            <w:tcW w:w="1134" w:type="dxa"/>
          </w:tcPr>
          <w:p w14:paraId="19D4BA0B" w14:textId="77777777" w:rsidR="00806157" w:rsidRPr="00806157" w:rsidRDefault="00806157" w:rsidP="00806157">
            <w:pPr>
              <w:pStyle w:val="BodyText"/>
              <w:rPr>
                <w:lang w:val="en-US"/>
              </w:rPr>
            </w:pPr>
          </w:p>
        </w:tc>
        <w:tc>
          <w:tcPr>
            <w:tcW w:w="1134" w:type="dxa"/>
          </w:tcPr>
          <w:p w14:paraId="10F2088C" w14:textId="77777777" w:rsidR="00806157" w:rsidRPr="00806157" w:rsidRDefault="00806157" w:rsidP="00806157">
            <w:pPr>
              <w:pStyle w:val="BodyText"/>
              <w:rPr>
                <w:lang w:val="en-US"/>
              </w:rPr>
            </w:pPr>
          </w:p>
        </w:tc>
        <w:tc>
          <w:tcPr>
            <w:tcW w:w="2268" w:type="dxa"/>
          </w:tcPr>
          <w:p w14:paraId="303EA074" w14:textId="77777777" w:rsidR="00806157" w:rsidRPr="00806157" w:rsidRDefault="00806157" w:rsidP="00806157">
            <w:pPr>
              <w:pStyle w:val="BodyText"/>
              <w:rPr>
                <w:lang w:val="en-US"/>
              </w:rPr>
            </w:pPr>
          </w:p>
        </w:tc>
      </w:tr>
      <w:tr w:rsidR="003D6993" w:rsidRPr="00806157" w14:paraId="21C3E697" w14:textId="77777777" w:rsidTr="00982747">
        <w:tc>
          <w:tcPr>
            <w:tcW w:w="567" w:type="dxa"/>
          </w:tcPr>
          <w:p w14:paraId="6B41EBA2" w14:textId="77777777" w:rsidR="003D6993" w:rsidRDefault="003D6993" w:rsidP="00806157">
            <w:pPr>
              <w:pStyle w:val="BodyText"/>
              <w:rPr>
                <w:lang w:val="en-US"/>
              </w:rPr>
            </w:pPr>
            <w:r>
              <w:rPr>
                <w:lang w:val="en-US"/>
              </w:rPr>
              <w:t>6</w:t>
            </w:r>
          </w:p>
        </w:tc>
        <w:tc>
          <w:tcPr>
            <w:tcW w:w="3686" w:type="dxa"/>
          </w:tcPr>
          <w:p w14:paraId="5AF9A6A7" w14:textId="77777777" w:rsidR="003D6993" w:rsidRPr="00806157" w:rsidRDefault="003D6993" w:rsidP="00806157">
            <w:pPr>
              <w:pStyle w:val="BodyText"/>
              <w:rPr>
                <w:lang w:val="en-US"/>
              </w:rPr>
            </w:pPr>
          </w:p>
        </w:tc>
        <w:tc>
          <w:tcPr>
            <w:tcW w:w="1417" w:type="dxa"/>
          </w:tcPr>
          <w:p w14:paraId="367B37CD" w14:textId="77777777" w:rsidR="003D6993" w:rsidRPr="007C20FA" w:rsidRDefault="003D6993" w:rsidP="00806157">
            <w:pPr>
              <w:pStyle w:val="BodyText"/>
              <w:rPr>
                <w:lang w:val="en-US"/>
              </w:rPr>
            </w:pPr>
          </w:p>
        </w:tc>
        <w:tc>
          <w:tcPr>
            <w:tcW w:w="1134" w:type="dxa"/>
          </w:tcPr>
          <w:p w14:paraId="301872DD" w14:textId="77777777" w:rsidR="003D6993" w:rsidRDefault="003D6993" w:rsidP="00806157">
            <w:pPr>
              <w:pStyle w:val="BodyText"/>
              <w:rPr>
                <w:lang w:val="en-US"/>
              </w:rPr>
            </w:pPr>
          </w:p>
        </w:tc>
        <w:tc>
          <w:tcPr>
            <w:tcW w:w="1134" w:type="dxa"/>
          </w:tcPr>
          <w:p w14:paraId="34FB5563" w14:textId="77777777" w:rsidR="003D6993" w:rsidRDefault="003D6993" w:rsidP="00806157">
            <w:pPr>
              <w:pStyle w:val="BodyText"/>
              <w:rPr>
                <w:lang w:val="en-US"/>
              </w:rPr>
            </w:pPr>
          </w:p>
        </w:tc>
        <w:tc>
          <w:tcPr>
            <w:tcW w:w="2268" w:type="dxa"/>
          </w:tcPr>
          <w:p w14:paraId="29078D49" w14:textId="77777777" w:rsidR="003D6993" w:rsidRPr="00806157" w:rsidRDefault="003D6993" w:rsidP="00806157">
            <w:pPr>
              <w:pStyle w:val="BodyText"/>
              <w:rPr>
                <w:lang w:val="en-US"/>
              </w:rPr>
            </w:pPr>
          </w:p>
        </w:tc>
      </w:tr>
      <w:tr w:rsidR="00F75591" w:rsidRPr="00806157" w14:paraId="78779D0D" w14:textId="77777777" w:rsidTr="00982747">
        <w:tc>
          <w:tcPr>
            <w:tcW w:w="567" w:type="dxa"/>
          </w:tcPr>
          <w:p w14:paraId="7371E3C1" w14:textId="77777777" w:rsidR="00F75591" w:rsidRDefault="00F75591" w:rsidP="00806157">
            <w:pPr>
              <w:pStyle w:val="BodyText"/>
              <w:rPr>
                <w:lang w:val="en-US"/>
              </w:rPr>
            </w:pPr>
            <w:r>
              <w:rPr>
                <w:lang w:val="en-US"/>
              </w:rPr>
              <w:t>7</w:t>
            </w:r>
          </w:p>
        </w:tc>
        <w:tc>
          <w:tcPr>
            <w:tcW w:w="3686" w:type="dxa"/>
          </w:tcPr>
          <w:p w14:paraId="733B4617" w14:textId="77777777" w:rsidR="00F75591" w:rsidRPr="003D6993" w:rsidRDefault="00F75591" w:rsidP="00806157">
            <w:pPr>
              <w:pStyle w:val="BodyText"/>
              <w:rPr>
                <w:lang w:val="en-US"/>
              </w:rPr>
            </w:pPr>
          </w:p>
        </w:tc>
        <w:tc>
          <w:tcPr>
            <w:tcW w:w="1417" w:type="dxa"/>
          </w:tcPr>
          <w:p w14:paraId="43FCDE9C" w14:textId="77777777" w:rsidR="00F75591" w:rsidRPr="007C20FA" w:rsidRDefault="00F75591" w:rsidP="00806157">
            <w:pPr>
              <w:pStyle w:val="BodyText"/>
              <w:rPr>
                <w:lang w:val="en-US"/>
              </w:rPr>
            </w:pPr>
          </w:p>
        </w:tc>
        <w:tc>
          <w:tcPr>
            <w:tcW w:w="1134" w:type="dxa"/>
          </w:tcPr>
          <w:p w14:paraId="56F4E30F" w14:textId="77777777" w:rsidR="00F75591" w:rsidRDefault="00F75591" w:rsidP="00806157">
            <w:pPr>
              <w:pStyle w:val="BodyText"/>
              <w:rPr>
                <w:lang w:val="en-US"/>
              </w:rPr>
            </w:pPr>
          </w:p>
        </w:tc>
        <w:tc>
          <w:tcPr>
            <w:tcW w:w="1134" w:type="dxa"/>
          </w:tcPr>
          <w:p w14:paraId="0BB78EDE" w14:textId="77777777" w:rsidR="00F75591" w:rsidRDefault="00F75591" w:rsidP="00806157">
            <w:pPr>
              <w:pStyle w:val="BodyText"/>
              <w:rPr>
                <w:lang w:val="en-US"/>
              </w:rPr>
            </w:pPr>
          </w:p>
        </w:tc>
        <w:tc>
          <w:tcPr>
            <w:tcW w:w="2268" w:type="dxa"/>
          </w:tcPr>
          <w:p w14:paraId="1BF09B04" w14:textId="77777777" w:rsidR="00F75591" w:rsidRPr="00806157" w:rsidRDefault="00F75591" w:rsidP="00806157">
            <w:pPr>
              <w:pStyle w:val="BodyText"/>
              <w:rPr>
                <w:lang w:val="en-US"/>
              </w:rPr>
            </w:pPr>
          </w:p>
        </w:tc>
      </w:tr>
      <w:tr w:rsidR="00934859" w:rsidRPr="00806157" w14:paraId="69E90ADE" w14:textId="77777777" w:rsidTr="00982747">
        <w:tc>
          <w:tcPr>
            <w:tcW w:w="567" w:type="dxa"/>
          </w:tcPr>
          <w:p w14:paraId="1FD0E932" w14:textId="77777777" w:rsidR="00934859" w:rsidRDefault="00934859" w:rsidP="00806157">
            <w:pPr>
              <w:pStyle w:val="BodyText"/>
              <w:rPr>
                <w:lang w:val="en-US"/>
              </w:rPr>
            </w:pPr>
            <w:r>
              <w:rPr>
                <w:lang w:val="en-US"/>
              </w:rPr>
              <w:t>8</w:t>
            </w:r>
          </w:p>
        </w:tc>
        <w:tc>
          <w:tcPr>
            <w:tcW w:w="3686" w:type="dxa"/>
          </w:tcPr>
          <w:p w14:paraId="2C8EE52D" w14:textId="77777777" w:rsidR="00934859" w:rsidRDefault="00934859" w:rsidP="00806157">
            <w:pPr>
              <w:pStyle w:val="BodyText"/>
              <w:rPr>
                <w:lang w:val="en-US"/>
              </w:rPr>
            </w:pPr>
          </w:p>
        </w:tc>
        <w:tc>
          <w:tcPr>
            <w:tcW w:w="1417" w:type="dxa"/>
          </w:tcPr>
          <w:p w14:paraId="00FACA2A" w14:textId="77777777" w:rsidR="00934859" w:rsidRDefault="00934859" w:rsidP="00806157">
            <w:pPr>
              <w:pStyle w:val="BodyText"/>
              <w:rPr>
                <w:lang w:val="en-US"/>
              </w:rPr>
            </w:pPr>
          </w:p>
        </w:tc>
        <w:tc>
          <w:tcPr>
            <w:tcW w:w="1134" w:type="dxa"/>
          </w:tcPr>
          <w:p w14:paraId="302A666E" w14:textId="77777777" w:rsidR="00934859" w:rsidRDefault="00934859" w:rsidP="00806157">
            <w:pPr>
              <w:pStyle w:val="BodyText"/>
              <w:rPr>
                <w:lang w:val="en-US"/>
              </w:rPr>
            </w:pPr>
          </w:p>
        </w:tc>
        <w:tc>
          <w:tcPr>
            <w:tcW w:w="1134" w:type="dxa"/>
          </w:tcPr>
          <w:p w14:paraId="65A85424" w14:textId="77777777" w:rsidR="00934859" w:rsidRDefault="00934859" w:rsidP="00806157">
            <w:pPr>
              <w:pStyle w:val="BodyText"/>
              <w:rPr>
                <w:lang w:val="en-US"/>
              </w:rPr>
            </w:pPr>
          </w:p>
        </w:tc>
        <w:tc>
          <w:tcPr>
            <w:tcW w:w="2268" w:type="dxa"/>
          </w:tcPr>
          <w:p w14:paraId="05B0C7AE" w14:textId="77777777" w:rsidR="00934859" w:rsidRPr="00806157" w:rsidRDefault="00934859" w:rsidP="00806157">
            <w:pPr>
              <w:pStyle w:val="BodyText"/>
              <w:rPr>
                <w:lang w:val="en-US"/>
              </w:rPr>
            </w:pPr>
          </w:p>
        </w:tc>
      </w:tr>
      <w:tr w:rsidR="00FE7C19" w:rsidRPr="00806157" w14:paraId="533DC90B" w14:textId="77777777" w:rsidTr="00982747">
        <w:tc>
          <w:tcPr>
            <w:tcW w:w="567" w:type="dxa"/>
          </w:tcPr>
          <w:p w14:paraId="2C52CA61" w14:textId="77777777" w:rsidR="00FE7C19" w:rsidRDefault="00FE7C19" w:rsidP="00806157">
            <w:pPr>
              <w:pStyle w:val="BodyText"/>
              <w:rPr>
                <w:lang w:val="en-US"/>
              </w:rPr>
            </w:pPr>
            <w:r>
              <w:rPr>
                <w:lang w:val="en-US"/>
              </w:rPr>
              <w:t>9</w:t>
            </w:r>
          </w:p>
        </w:tc>
        <w:tc>
          <w:tcPr>
            <w:tcW w:w="3686" w:type="dxa"/>
          </w:tcPr>
          <w:p w14:paraId="7F2ABC02" w14:textId="77777777" w:rsidR="00FE7C19" w:rsidRDefault="00FE7C19" w:rsidP="00806157">
            <w:pPr>
              <w:pStyle w:val="BodyText"/>
              <w:rPr>
                <w:lang w:val="en-US"/>
              </w:rPr>
            </w:pPr>
          </w:p>
        </w:tc>
        <w:tc>
          <w:tcPr>
            <w:tcW w:w="1417" w:type="dxa"/>
          </w:tcPr>
          <w:p w14:paraId="257B9196" w14:textId="77777777" w:rsidR="00FE7C19" w:rsidRDefault="00FE7C19" w:rsidP="00806157">
            <w:pPr>
              <w:pStyle w:val="BodyText"/>
              <w:rPr>
                <w:lang w:val="en-US"/>
              </w:rPr>
            </w:pPr>
          </w:p>
        </w:tc>
        <w:tc>
          <w:tcPr>
            <w:tcW w:w="1134" w:type="dxa"/>
          </w:tcPr>
          <w:p w14:paraId="108D00E3" w14:textId="77777777" w:rsidR="00FE7C19" w:rsidRDefault="00FE7C19" w:rsidP="00806157">
            <w:pPr>
              <w:pStyle w:val="BodyText"/>
              <w:rPr>
                <w:lang w:val="en-US"/>
              </w:rPr>
            </w:pPr>
          </w:p>
        </w:tc>
        <w:tc>
          <w:tcPr>
            <w:tcW w:w="1134" w:type="dxa"/>
          </w:tcPr>
          <w:p w14:paraId="0C67AC55" w14:textId="77777777" w:rsidR="00FE7C19" w:rsidRDefault="00FE7C19" w:rsidP="00806157">
            <w:pPr>
              <w:pStyle w:val="BodyText"/>
              <w:rPr>
                <w:lang w:val="en-US"/>
              </w:rPr>
            </w:pPr>
          </w:p>
        </w:tc>
        <w:tc>
          <w:tcPr>
            <w:tcW w:w="2268" w:type="dxa"/>
          </w:tcPr>
          <w:p w14:paraId="004ADE46" w14:textId="77777777" w:rsidR="00FE7C19" w:rsidRPr="00806157" w:rsidRDefault="00FE7C19" w:rsidP="00806157">
            <w:pPr>
              <w:pStyle w:val="BodyText"/>
              <w:rPr>
                <w:lang w:val="en-US"/>
              </w:rPr>
            </w:pPr>
          </w:p>
        </w:tc>
      </w:tr>
    </w:tbl>
    <w:p w14:paraId="04568BE2" w14:textId="09012AF9" w:rsidR="00AF3D6B" w:rsidRPr="00806157" w:rsidRDefault="004754E9" w:rsidP="004754E9">
      <w:pPr>
        <w:pStyle w:val="Caption"/>
      </w:pPr>
      <w:bookmarkStart w:id="208" w:name="_Toc6299947"/>
      <w:r w:rsidRPr="00C75AE5">
        <w:t xml:space="preserve">Table </w:t>
      </w:r>
      <w:r w:rsidR="00A536D5">
        <w:fldChar w:fldCharType="begin"/>
      </w:r>
      <w:r w:rsidR="00A536D5">
        <w:instrText xml:space="preserve"> SEQ Table \* ARABIC </w:instrText>
      </w:r>
      <w:r w:rsidR="00A536D5">
        <w:fldChar w:fldCharType="separate"/>
      </w:r>
      <w:r w:rsidR="00D32F5E">
        <w:rPr>
          <w:noProof/>
        </w:rPr>
        <w:t>17</w:t>
      </w:r>
      <w:r w:rsidR="00A536D5">
        <w:rPr>
          <w:noProof/>
        </w:rPr>
        <w:fldChar w:fldCharType="end"/>
      </w:r>
      <w:r w:rsidRPr="00C75AE5">
        <w:t xml:space="preserve">: </w:t>
      </w:r>
      <w:r>
        <w:t>Open Concerns</w:t>
      </w:r>
      <w:bookmarkEnd w:id="208"/>
    </w:p>
    <w:p w14:paraId="074119A6" w14:textId="77777777" w:rsidR="00AF3D6B" w:rsidRPr="007C20FA" w:rsidRDefault="00C4581C" w:rsidP="00F70D52">
      <w:pPr>
        <w:pStyle w:val="Heading1"/>
      </w:pPr>
      <w:bookmarkStart w:id="209" w:name="_Toc6300014"/>
      <w:r>
        <w:lastRenderedPageBreak/>
        <w:t>Revision</w:t>
      </w:r>
      <w:r w:rsidR="00DB513B">
        <w:t xml:space="preserve"> History</w:t>
      </w:r>
      <w:bookmarkEnd w:id="209"/>
    </w:p>
    <w:p w14:paraId="67819FC9" w14:textId="77777777" w:rsidR="00AF3D6B" w:rsidRPr="00072F14" w:rsidRDefault="00072F14" w:rsidP="00982747">
      <w:pPr>
        <w:shd w:val="clear" w:color="auto" w:fill="D6E3BC"/>
        <w:rPr>
          <w:rStyle w:val="SubtleEmphasis"/>
        </w:rPr>
      </w:pPr>
      <w:r w:rsidRPr="00072F14">
        <w:rPr>
          <w:rStyle w:val="SubtleEmphasis"/>
          <w:b/>
        </w:rPr>
        <w:t>#Hint:</w:t>
      </w:r>
      <w:r>
        <w:rPr>
          <w:rStyle w:val="SubtleEmphasis"/>
        </w:rPr>
        <w:t xml:space="preserve"> </w:t>
      </w:r>
      <w:r w:rsidR="00AF3D6B"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72DBE1D8" w14:textId="77777777" w:rsidR="00AF3D6B" w:rsidRPr="007C20FA" w:rsidRDefault="00AF3D6B" w:rsidP="00AF3D6B">
      <w:pPr>
        <w:pStyle w:val="BodyText"/>
        <w:ind w:right="142"/>
        <w:jc w:val="both"/>
        <w:rPr>
          <w:rFonts w:cs="Arial"/>
          <w:i/>
          <w:iCs/>
          <w:lang w:val="en-US"/>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993"/>
        <w:gridCol w:w="5669"/>
        <w:gridCol w:w="1275"/>
        <w:gridCol w:w="1276"/>
      </w:tblGrid>
      <w:tr w:rsidR="00F00E75" w:rsidRPr="007C20FA" w14:paraId="36020CE4" w14:textId="77777777" w:rsidTr="00982747">
        <w:trPr>
          <w:tblHeader/>
        </w:trPr>
        <w:tc>
          <w:tcPr>
            <w:tcW w:w="993" w:type="dxa"/>
            <w:shd w:val="pct20" w:color="auto" w:fill="FFFFFF"/>
          </w:tcPr>
          <w:p w14:paraId="78741706" w14:textId="77777777" w:rsidR="00F00E75" w:rsidRPr="007C20FA" w:rsidRDefault="00F00E75" w:rsidP="00AF3D6B">
            <w:pPr>
              <w:pStyle w:val="Caption"/>
            </w:pPr>
            <w:r w:rsidRPr="007C20FA">
              <w:t>Rev.</w:t>
            </w:r>
          </w:p>
          <w:p w14:paraId="18A42F41" w14:textId="77777777" w:rsidR="00F00E75" w:rsidRPr="007C20FA" w:rsidRDefault="00F00E75" w:rsidP="00AF3D6B">
            <w:pPr>
              <w:ind w:left="-3" w:right="-108"/>
            </w:pPr>
            <w:r w:rsidRPr="007C20FA">
              <w:t>(revision)</w:t>
            </w:r>
          </w:p>
        </w:tc>
        <w:tc>
          <w:tcPr>
            <w:tcW w:w="993" w:type="dxa"/>
            <w:shd w:val="pct20" w:color="auto" w:fill="FFFFFF"/>
          </w:tcPr>
          <w:p w14:paraId="6DB57DA5" w14:textId="77777777" w:rsidR="00F00E75" w:rsidRPr="007C20FA" w:rsidRDefault="00F00E75" w:rsidP="00AF3D6B">
            <w:pPr>
              <w:pStyle w:val="Caption"/>
            </w:pPr>
            <w:r w:rsidRPr="007C20FA">
              <w:t>Date</w:t>
            </w:r>
          </w:p>
        </w:tc>
        <w:tc>
          <w:tcPr>
            <w:tcW w:w="5669" w:type="dxa"/>
            <w:shd w:val="pct20" w:color="auto" w:fill="FFFFFF"/>
          </w:tcPr>
          <w:p w14:paraId="66A20326" w14:textId="77777777" w:rsidR="00F00E75" w:rsidRPr="007C20FA" w:rsidRDefault="00F00E75" w:rsidP="00AF3D6B">
            <w:pPr>
              <w:pStyle w:val="Caption"/>
            </w:pPr>
            <w:r w:rsidRPr="007C20FA">
              <w:t>Description</w:t>
            </w:r>
          </w:p>
        </w:tc>
        <w:tc>
          <w:tcPr>
            <w:tcW w:w="1275" w:type="dxa"/>
            <w:shd w:val="pct20" w:color="auto" w:fill="FFFFFF"/>
          </w:tcPr>
          <w:p w14:paraId="705FAB55" w14:textId="77777777" w:rsidR="00F00E75" w:rsidRPr="007C20FA" w:rsidRDefault="00F00E75" w:rsidP="00AF3D6B">
            <w:pPr>
              <w:pStyle w:val="Caption"/>
            </w:pPr>
            <w:r w:rsidRPr="007C20FA">
              <w:t>Approved by</w:t>
            </w:r>
          </w:p>
        </w:tc>
        <w:tc>
          <w:tcPr>
            <w:tcW w:w="1276" w:type="dxa"/>
            <w:shd w:val="pct20" w:color="auto" w:fill="FFFFFF"/>
          </w:tcPr>
          <w:p w14:paraId="213CD69D" w14:textId="77777777" w:rsidR="00F00E75" w:rsidRPr="007C20FA" w:rsidRDefault="00F00E75" w:rsidP="00AF3D6B">
            <w:pPr>
              <w:pStyle w:val="Caption"/>
            </w:pPr>
            <w:r w:rsidRPr="007C20FA">
              <w:t>Responsible</w:t>
            </w:r>
          </w:p>
        </w:tc>
      </w:tr>
      <w:tr w:rsidR="00F00E75" w:rsidRPr="007C20FA" w14:paraId="5209E70D" w14:textId="77777777" w:rsidTr="00982747">
        <w:tc>
          <w:tcPr>
            <w:tcW w:w="993" w:type="dxa"/>
          </w:tcPr>
          <w:p w14:paraId="07B56817" w14:textId="77777777" w:rsidR="00F00E75" w:rsidRPr="007C20FA" w:rsidRDefault="00F00E75" w:rsidP="00AF3D6B">
            <w:pPr>
              <w:jc w:val="center"/>
              <w:rPr>
                <w:i/>
                <w:snapToGrid w:val="0"/>
              </w:rPr>
            </w:pPr>
            <w:r w:rsidRPr="007C20FA">
              <w:rPr>
                <w:i/>
                <w:snapToGrid w:val="0"/>
              </w:rPr>
              <w:t>001</w:t>
            </w:r>
          </w:p>
        </w:tc>
        <w:tc>
          <w:tcPr>
            <w:tcW w:w="993" w:type="dxa"/>
          </w:tcPr>
          <w:p w14:paraId="5566E4FD" w14:textId="77777777" w:rsidR="00F00E75" w:rsidRPr="007C20FA" w:rsidRDefault="00F00E75" w:rsidP="00AF3D6B">
            <w:pPr>
              <w:jc w:val="center"/>
              <w:rPr>
                <w:i/>
                <w:snapToGrid w:val="0"/>
              </w:rPr>
            </w:pPr>
          </w:p>
        </w:tc>
        <w:tc>
          <w:tcPr>
            <w:tcW w:w="5669" w:type="dxa"/>
          </w:tcPr>
          <w:p w14:paraId="676BA54F" w14:textId="77777777" w:rsidR="00F00E75" w:rsidRPr="007C20FA" w:rsidRDefault="00F00E75" w:rsidP="00AF3D6B">
            <w:pPr>
              <w:pStyle w:val="Header"/>
              <w:rPr>
                <w:i/>
                <w:snapToGrid w:val="0"/>
              </w:rPr>
            </w:pPr>
            <w:r w:rsidRPr="007C20FA">
              <w:rPr>
                <w:i/>
                <w:snapToGrid w:val="0"/>
              </w:rPr>
              <w:t>Initial version</w:t>
            </w:r>
          </w:p>
        </w:tc>
        <w:tc>
          <w:tcPr>
            <w:tcW w:w="1275" w:type="dxa"/>
          </w:tcPr>
          <w:p w14:paraId="27B1BB04" w14:textId="77777777" w:rsidR="00F00E75" w:rsidRPr="007C20FA" w:rsidRDefault="00F00E75" w:rsidP="00AF3D6B">
            <w:pPr>
              <w:rPr>
                <w:i/>
                <w:snapToGrid w:val="0"/>
              </w:rPr>
            </w:pPr>
          </w:p>
        </w:tc>
        <w:tc>
          <w:tcPr>
            <w:tcW w:w="1276" w:type="dxa"/>
          </w:tcPr>
          <w:p w14:paraId="686050D5" w14:textId="659812AE" w:rsidR="00F00E75" w:rsidRPr="007C20FA" w:rsidRDefault="00FA354C" w:rsidP="00AF3D6B">
            <w:pPr>
              <w:rPr>
                <w:i/>
                <w:snapToGrid w:val="0"/>
              </w:rPr>
            </w:pPr>
            <w:r>
              <w:rPr>
                <w:i/>
                <w:snapToGrid w:val="0"/>
              </w:rPr>
              <w:t>Acinar1 / Dvellara / Elindt</w:t>
            </w:r>
          </w:p>
        </w:tc>
      </w:tr>
      <w:tr w:rsidR="00F00E75" w:rsidRPr="007C20FA" w14:paraId="7F68FF79" w14:textId="77777777" w:rsidTr="00982747">
        <w:tc>
          <w:tcPr>
            <w:tcW w:w="993" w:type="dxa"/>
          </w:tcPr>
          <w:p w14:paraId="60F1B83C" w14:textId="77777777" w:rsidR="00F00E75" w:rsidRPr="007C20FA" w:rsidRDefault="00F00E75" w:rsidP="007B734C">
            <w:pPr>
              <w:jc w:val="center"/>
              <w:rPr>
                <w:i/>
                <w:snapToGrid w:val="0"/>
              </w:rPr>
            </w:pPr>
          </w:p>
        </w:tc>
        <w:tc>
          <w:tcPr>
            <w:tcW w:w="993" w:type="dxa"/>
          </w:tcPr>
          <w:p w14:paraId="3435BFD2" w14:textId="77777777" w:rsidR="00F00E75" w:rsidRPr="007C20FA" w:rsidRDefault="00F00E75" w:rsidP="00AF3D6B">
            <w:pPr>
              <w:jc w:val="center"/>
              <w:rPr>
                <w:i/>
                <w:snapToGrid w:val="0"/>
              </w:rPr>
            </w:pPr>
          </w:p>
        </w:tc>
        <w:tc>
          <w:tcPr>
            <w:tcW w:w="5669" w:type="dxa"/>
          </w:tcPr>
          <w:p w14:paraId="0D0CB5F5" w14:textId="77777777" w:rsidR="00F00E75" w:rsidRPr="007C20FA" w:rsidRDefault="00F00E75" w:rsidP="00D242CA">
            <w:pPr>
              <w:pStyle w:val="Header"/>
              <w:rPr>
                <w:i/>
                <w:snapToGrid w:val="0"/>
              </w:rPr>
            </w:pPr>
          </w:p>
        </w:tc>
        <w:tc>
          <w:tcPr>
            <w:tcW w:w="1275" w:type="dxa"/>
          </w:tcPr>
          <w:p w14:paraId="3BAD233D" w14:textId="77777777" w:rsidR="00F00E75" w:rsidRPr="007C20FA" w:rsidRDefault="00F00E75" w:rsidP="00AF3D6B">
            <w:pPr>
              <w:rPr>
                <w:i/>
                <w:snapToGrid w:val="0"/>
              </w:rPr>
            </w:pPr>
          </w:p>
        </w:tc>
        <w:tc>
          <w:tcPr>
            <w:tcW w:w="1276" w:type="dxa"/>
          </w:tcPr>
          <w:p w14:paraId="7C2DAD94" w14:textId="77777777" w:rsidR="00F00E75" w:rsidRPr="007C20FA" w:rsidRDefault="00F00E75" w:rsidP="00AF3D6B">
            <w:pPr>
              <w:rPr>
                <w:i/>
                <w:snapToGrid w:val="0"/>
              </w:rPr>
            </w:pPr>
          </w:p>
        </w:tc>
      </w:tr>
    </w:tbl>
    <w:p w14:paraId="7A1DB6C5" w14:textId="77777777" w:rsidR="00B3198F" w:rsidRDefault="00B3198F" w:rsidP="00B3198F"/>
    <w:p w14:paraId="60F9A078" w14:textId="77777777" w:rsidR="00EA4337" w:rsidRDefault="00EA4337" w:rsidP="00EA4337">
      <w:pPr>
        <w:pStyle w:val="Heading2"/>
        <w:tabs>
          <w:tab w:val="left" w:pos="709"/>
        </w:tabs>
        <w:ind w:left="0" w:firstLine="0"/>
        <w:rPr>
          <w:vanish/>
        </w:rPr>
      </w:pPr>
      <w:r w:rsidRPr="00EB5501">
        <w:rPr>
          <w:vanish/>
        </w:rPr>
        <w:t>Template Revisions</w:t>
      </w:r>
      <w:bookmarkStart w:id="210" w:name="_Toc426532436"/>
      <w:bookmarkStart w:id="211" w:name="_Toc426532709"/>
      <w:bookmarkStart w:id="212" w:name="_Toc429735065"/>
      <w:bookmarkStart w:id="213" w:name="_Toc429736056"/>
      <w:bookmarkStart w:id="214" w:name="_Toc429740130"/>
      <w:bookmarkStart w:id="215" w:name="_Toc435105691"/>
      <w:bookmarkStart w:id="216" w:name="_Toc435447975"/>
      <w:bookmarkStart w:id="217" w:name="_Toc446338187"/>
      <w:bookmarkStart w:id="218" w:name="_Toc446338376"/>
      <w:bookmarkStart w:id="219" w:name="_Toc446338442"/>
      <w:bookmarkStart w:id="220" w:name="_Toc446338500"/>
      <w:bookmarkStart w:id="221" w:name="_Toc446401092"/>
      <w:bookmarkStart w:id="222" w:name="_Toc446401345"/>
      <w:bookmarkStart w:id="223" w:name="_Toc446401403"/>
      <w:bookmarkStart w:id="224" w:name="_Toc446403147"/>
      <w:bookmarkStart w:id="225" w:name="_Toc446420100"/>
      <w:bookmarkStart w:id="226" w:name="_Toc446420218"/>
      <w:bookmarkStart w:id="227" w:name="_Toc448921022"/>
      <w:bookmarkStart w:id="228" w:name="_Toc455758197"/>
      <w:bookmarkStart w:id="229" w:name="_Toc455943205"/>
      <w:bookmarkStart w:id="230" w:name="_Toc455943280"/>
      <w:bookmarkStart w:id="231" w:name="_Toc455943355"/>
      <w:bookmarkStart w:id="232" w:name="_Toc455987353"/>
      <w:bookmarkStart w:id="233" w:name="_Toc455987426"/>
      <w:bookmarkStart w:id="234" w:name="_Toc455989378"/>
      <w:bookmarkStart w:id="235" w:name="_Toc456007567"/>
      <w:bookmarkStart w:id="236" w:name="_Toc466873871"/>
      <w:bookmarkStart w:id="237" w:name="_Toc466874038"/>
      <w:bookmarkStart w:id="238" w:name="_Toc471214513"/>
      <w:bookmarkStart w:id="239" w:name="_Toc471216892"/>
      <w:bookmarkStart w:id="240" w:name="_Toc472080263"/>
      <w:bookmarkStart w:id="241" w:name="_Toc472492808"/>
      <w:bookmarkStart w:id="242" w:name="_Toc479868722"/>
      <w:bookmarkStart w:id="243" w:name="_Toc481143298"/>
      <w:bookmarkStart w:id="244" w:name="_Toc498522497"/>
      <w:bookmarkStart w:id="245" w:name="_Toc498523514"/>
      <w:bookmarkStart w:id="246" w:name="_Toc498524039"/>
      <w:bookmarkStart w:id="247" w:name="_Toc513649582"/>
      <w:bookmarkStart w:id="248" w:name="_Toc521186202"/>
      <w:bookmarkStart w:id="249" w:name="_Toc528759264"/>
      <w:bookmarkStart w:id="250" w:name="_Toc528768570"/>
      <w:bookmarkStart w:id="251" w:name="_Toc528770517"/>
      <w:bookmarkStart w:id="252" w:name="_Toc530745390"/>
      <w:bookmarkStart w:id="253" w:name="_Toc531340120"/>
      <w:bookmarkStart w:id="254" w:name="_Toc532390833"/>
      <w:bookmarkStart w:id="255" w:name="_Toc532391139"/>
      <w:bookmarkStart w:id="256" w:name="_Toc5695867"/>
      <w:bookmarkStart w:id="257" w:name="_Toc6300015"/>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38E1400" w14:textId="77777777" w:rsidR="006E0CC3" w:rsidRPr="00A30716" w:rsidRDefault="006E0CC3" w:rsidP="006E0CC3">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5CA2403B"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EA4337" w:rsidRPr="001C3ED7" w14:paraId="6D5954F3" w14:textId="77777777" w:rsidTr="00982747">
        <w:trPr>
          <w:hidden/>
        </w:trPr>
        <w:tc>
          <w:tcPr>
            <w:tcW w:w="1027" w:type="dxa"/>
            <w:shd w:val="clear" w:color="auto" w:fill="D9D9D9" w:themeFill="background1" w:themeFillShade="D9"/>
          </w:tcPr>
          <w:p w14:paraId="5786F76A" w14:textId="77777777" w:rsidR="00EA4337" w:rsidRPr="001C3ED7" w:rsidRDefault="00EA4337" w:rsidP="007C6041">
            <w:pPr>
              <w:pStyle w:val="Caption"/>
              <w:rPr>
                <w:vanish/>
                <w:lang w:val="en-GB"/>
              </w:rPr>
            </w:pPr>
            <w:r w:rsidRPr="001C3ED7">
              <w:rPr>
                <w:vanish/>
                <w:lang w:val="en-GB"/>
              </w:rPr>
              <w:t>Version</w:t>
            </w:r>
          </w:p>
        </w:tc>
        <w:tc>
          <w:tcPr>
            <w:tcW w:w="850" w:type="dxa"/>
            <w:shd w:val="clear" w:color="auto" w:fill="D9D9D9" w:themeFill="background1" w:themeFillShade="D9"/>
          </w:tcPr>
          <w:p w14:paraId="6FCE917F" w14:textId="77777777" w:rsidR="00EA4337" w:rsidRPr="001C3ED7" w:rsidRDefault="00EA4337" w:rsidP="007C6041">
            <w:pPr>
              <w:pStyle w:val="Caption"/>
              <w:rPr>
                <w:vanish/>
                <w:lang w:val="en-GB"/>
              </w:rPr>
            </w:pPr>
            <w:r w:rsidRPr="001C3ED7">
              <w:rPr>
                <w:vanish/>
                <w:lang w:val="en-GB"/>
              </w:rPr>
              <w:t>Rev.</w:t>
            </w:r>
          </w:p>
          <w:p w14:paraId="62B095DE" w14:textId="77777777" w:rsidR="00EA4337" w:rsidRPr="001C3ED7" w:rsidRDefault="00EA4337" w:rsidP="007C6041">
            <w:pPr>
              <w:jc w:val="center"/>
              <w:rPr>
                <w:vanish/>
              </w:rPr>
            </w:pPr>
          </w:p>
        </w:tc>
        <w:tc>
          <w:tcPr>
            <w:tcW w:w="993" w:type="dxa"/>
            <w:shd w:val="clear" w:color="auto" w:fill="D9D9D9" w:themeFill="background1" w:themeFillShade="D9"/>
          </w:tcPr>
          <w:p w14:paraId="2B7252AC" w14:textId="77777777" w:rsidR="00EA4337" w:rsidRPr="001C3ED7" w:rsidRDefault="00EA4337" w:rsidP="007C6041">
            <w:pPr>
              <w:pStyle w:val="Caption"/>
              <w:rPr>
                <w:vanish/>
                <w:lang w:val="en-GB"/>
              </w:rPr>
            </w:pPr>
            <w:r w:rsidRPr="001C3ED7">
              <w:rPr>
                <w:vanish/>
                <w:lang w:val="en-GB"/>
              </w:rPr>
              <w:t>Date</w:t>
            </w:r>
          </w:p>
        </w:tc>
        <w:tc>
          <w:tcPr>
            <w:tcW w:w="5669" w:type="dxa"/>
            <w:shd w:val="clear" w:color="auto" w:fill="D9D9D9" w:themeFill="background1" w:themeFillShade="D9"/>
          </w:tcPr>
          <w:p w14:paraId="5BDA4EF9" w14:textId="77777777" w:rsidR="00EA4337" w:rsidRPr="001C3ED7" w:rsidRDefault="00EA4337" w:rsidP="007C6041">
            <w:pPr>
              <w:pStyle w:val="Caption"/>
              <w:rPr>
                <w:vanish/>
                <w:lang w:val="en-GB"/>
              </w:rPr>
            </w:pPr>
            <w:r w:rsidRPr="001C3ED7">
              <w:rPr>
                <w:vanish/>
                <w:lang w:val="en-GB"/>
              </w:rPr>
              <w:t>Description</w:t>
            </w:r>
          </w:p>
        </w:tc>
        <w:tc>
          <w:tcPr>
            <w:tcW w:w="1667" w:type="dxa"/>
            <w:shd w:val="clear" w:color="auto" w:fill="D9D9D9" w:themeFill="background1" w:themeFillShade="D9"/>
          </w:tcPr>
          <w:p w14:paraId="61149307" w14:textId="77777777" w:rsidR="00EA4337" w:rsidRPr="001C3ED7" w:rsidRDefault="00EA4337" w:rsidP="007C6041">
            <w:pPr>
              <w:pStyle w:val="Caption"/>
              <w:rPr>
                <w:vanish/>
                <w:lang w:val="en-GB"/>
              </w:rPr>
            </w:pPr>
            <w:r w:rsidRPr="001C3ED7">
              <w:rPr>
                <w:vanish/>
                <w:lang w:val="en-GB"/>
              </w:rPr>
              <w:t>Responsible</w:t>
            </w:r>
          </w:p>
        </w:tc>
      </w:tr>
      <w:tr w:rsidR="00EA4337" w:rsidRPr="001C3ED7" w14:paraId="29BA4096" w14:textId="77777777" w:rsidTr="00982747">
        <w:trPr>
          <w:hidden/>
        </w:trPr>
        <w:tc>
          <w:tcPr>
            <w:tcW w:w="1027" w:type="dxa"/>
          </w:tcPr>
          <w:p w14:paraId="171CCD37" w14:textId="77777777" w:rsidR="00EA4337" w:rsidRPr="001C3ED7" w:rsidRDefault="007342A6" w:rsidP="007C6041">
            <w:pPr>
              <w:jc w:val="center"/>
              <w:rPr>
                <w:i/>
                <w:snapToGrid w:val="0"/>
                <w:vanish/>
              </w:rPr>
            </w:pPr>
            <w:r>
              <w:rPr>
                <w:i/>
                <w:snapToGrid w:val="0"/>
                <w:vanish/>
              </w:rPr>
              <w:t>0</w:t>
            </w:r>
          </w:p>
        </w:tc>
        <w:tc>
          <w:tcPr>
            <w:tcW w:w="850" w:type="dxa"/>
          </w:tcPr>
          <w:p w14:paraId="46F96FDA" w14:textId="77777777" w:rsidR="00EA4337" w:rsidRPr="001C3ED7" w:rsidRDefault="007342A6" w:rsidP="007C6041">
            <w:pPr>
              <w:jc w:val="center"/>
              <w:rPr>
                <w:i/>
                <w:snapToGrid w:val="0"/>
                <w:vanish/>
              </w:rPr>
            </w:pPr>
            <w:r>
              <w:rPr>
                <w:i/>
                <w:snapToGrid w:val="0"/>
                <w:vanish/>
              </w:rPr>
              <w:t>6</w:t>
            </w:r>
          </w:p>
        </w:tc>
        <w:tc>
          <w:tcPr>
            <w:tcW w:w="993" w:type="dxa"/>
          </w:tcPr>
          <w:p w14:paraId="6A44D2DD" w14:textId="77777777" w:rsidR="00EA4337" w:rsidRPr="001C3ED7" w:rsidRDefault="00EA4337" w:rsidP="007C6041">
            <w:pPr>
              <w:jc w:val="center"/>
              <w:rPr>
                <w:i/>
                <w:snapToGrid w:val="0"/>
                <w:vanish/>
              </w:rPr>
            </w:pPr>
            <w:r w:rsidRPr="001C3ED7">
              <w:rPr>
                <w:i/>
                <w:snapToGrid w:val="0"/>
                <w:vanish/>
              </w:rPr>
              <w:t>2015-05-26</w:t>
            </w:r>
          </w:p>
        </w:tc>
        <w:tc>
          <w:tcPr>
            <w:tcW w:w="5669" w:type="dxa"/>
          </w:tcPr>
          <w:p w14:paraId="6D5A4BDD" w14:textId="77777777" w:rsidR="00EA4337" w:rsidRPr="001C3ED7" w:rsidRDefault="00EA4337" w:rsidP="00EA4337">
            <w:pPr>
              <w:pStyle w:val="ListParagraph"/>
              <w:numPr>
                <w:ilvl w:val="0"/>
                <w:numId w:val="6"/>
              </w:numPr>
              <w:ind w:left="458"/>
              <w:rPr>
                <w:rFonts w:ascii="Arial" w:hAnsi="Arial" w:cs="Arial"/>
                <w:i/>
                <w:snapToGrid w:val="0"/>
                <w:vanish/>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Overview</w:t>
            </w:r>
            <w:r w:rsidR="00AF6972">
              <w:rPr>
                <w:rFonts w:ascii="Arial" w:hAnsi="Arial" w:cs="Arial"/>
                <w:i/>
                <w:snapToGrid w:val="0"/>
                <w:vanish/>
              </w:rPr>
              <w:t>”</w:t>
            </w:r>
            <w:r w:rsidRPr="001C3ED7">
              <w:rPr>
                <w:rFonts w:ascii="Arial" w:hAnsi="Arial" w:cs="Arial"/>
                <w:i/>
                <w:snapToGrid w:val="0"/>
                <w:vanish/>
              </w:rPr>
              <w:t xml:space="preserve"> and made a 2</w:t>
            </w:r>
            <w:r w:rsidRPr="00AF6972">
              <w:rPr>
                <w:rFonts w:ascii="Arial" w:hAnsi="Arial" w:cs="Arial"/>
                <w:i/>
                <w:snapToGrid w:val="0"/>
                <w:vanish/>
                <w:vertAlign w:val="superscript"/>
              </w:rPr>
              <w:t>nd</w:t>
            </w:r>
            <w:r w:rsidRPr="001C3ED7">
              <w:rPr>
                <w:rFonts w:ascii="Arial" w:hAnsi="Arial" w:cs="Arial"/>
                <w:i/>
                <w:snapToGrid w:val="0"/>
                <w:vanish/>
              </w:rPr>
              <w:t xml:space="preserve"> level heading.</w:t>
            </w:r>
          </w:p>
          <w:p w14:paraId="3C1D467C" w14:textId="77777777" w:rsidR="00EA4337" w:rsidRPr="001C3ED7" w:rsidRDefault="00EA4337" w:rsidP="00EA4337">
            <w:pPr>
              <w:pStyle w:val="ListParagraph"/>
              <w:numPr>
                <w:ilvl w:val="0"/>
                <w:numId w:val="6"/>
              </w:numPr>
              <w:ind w:left="458"/>
              <w:rPr>
                <w:rFonts w:cs="Arial"/>
                <w:vanish/>
                <w:color w:val="333333"/>
                <w:sz w:val="21"/>
                <w:szCs w:val="21"/>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Modeling</w:t>
            </w:r>
            <w:r w:rsidR="00AF6972">
              <w:rPr>
                <w:rFonts w:ascii="Arial" w:hAnsi="Arial" w:cs="Arial"/>
                <w:i/>
                <w:snapToGrid w:val="0"/>
                <w:vanish/>
              </w:rPr>
              <w:t>”</w:t>
            </w:r>
            <w:r w:rsidRPr="001C3ED7">
              <w:rPr>
                <w:rFonts w:ascii="Arial" w:hAnsi="Arial" w:cs="Arial"/>
                <w:i/>
                <w:snapToGrid w:val="0"/>
                <w:vanish/>
              </w:rPr>
              <w:t xml:space="preserve"> divided into 3 subchapter (</w:t>
            </w:r>
            <w:r w:rsidR="00AF6972">
              <w:rPr>
                <w:rFonts w:ascii="Arial" w:hAnsi="Arial" w:cs="Arial"/>
                <w:i/>
                <w:snapToGrid w:val="0"/>
                <w:vanish/>
              </w:rPr>
              <w:t>“</w:t>
            </w:r>
            <w:r w:rsidRPr="001C3ED7">
              <w:rPr>
                <w:rFonts w:ascii="Arial" w:hAnsi="Arial" w:cs="Arial"/>
                <w:i/>
                <w:snapToGrid w:val="0"/>
                <w:vanish/>
              </w:rPr>
              <w:t>Scenarios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Use Cases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State Machines</w:t>
            </w:r>
            <w:r w:rsidR="00AF6972">
              <w:rPr>
                <w:rFonts w:ascii="Arial" w:hAnsi="Arial" w:cs="Arial"/>
                <w:i/>
                <w:snapToGrid w:val="0"/>
                <w:vanish/>
              </w:rPr>
              <w:t>”</w:t>
            </w:r>
            <w:r w:rsidRPr="001C3ED7">
              <w:rPr>
                <w:rFonts w:ascii="Arial" w:hAnsi="Arial" w:cs="Arial"/>
                <w:i/>
                <w:snapToGrid w:val="0"/>
                <w:vanish/>
              </w:rPr>
              <w:t>) for different modeling methods</w:t>
            </w:r>
          </w:p>
        </w:tc>
        <w:tc>
          <w:tcPr>
            <w:tcW w:w="1667" w:type="dxa"/>
          </w:tcPr>
          <w:p w14:paraId="4A25DDC9" w14:textId="77777777" w:rsidR="00EA4337" w:rsidRPr="001C3ED7" w:rsidRDefault="00EA4337" w:rsidP="007C6041">
            <w:pPr>
              <w:rPr>
                <w:i/>
                <w:snapToGrid w:val="0"/>
                <w:vanish/>
              </w:rPr>
            </w:pPr>
            <w:r w:rsidRPr="001C3ED7">
              <w:rPr>
                <w:i/>
                <w:snapToGrid w:val="0"/>
                <w:vanish/>
              </w:rPr>
              <w:t>Jbaden1</w:t>
            </w:r>
          </w:p>
        </w:tc>
      </w:tr>
      <w:tr w:rsidR="00EA4337" w:rsidRPr="001C3ED7" w14:paraId="6E82DCA1" w14:textId="77777777" w:rsidTr="00982747">
        <w:trPr>
          <w:hidden/>
        </w:trPr>
        <w:tc>
          <w:tcPr>
            <w:tcW w:w="1027" w:type="dxa"/>
          </w:tcPr>
          <w:p w14:paraId="694C88CA" w14:textId="77777777" w:rsidR="00EA4337" w:rsidRPr="001C3ED7" w:rsidRDefault="007342A6" w:rsidP="007C6041">
            <w:pPr>
              <w:jc w:val="center"/>
              <w:rPr>
                <w:i/>
                <w:snapToGrid w:val="0"/>
                <w:vanish/>
              </w:rPr>
            </w:pPr>
            <w:r>
              <w:rPr>
                <w:i/>
                <w:snapToGrid w:val="0"/>
                <w:vanish/>
              </w:rPr>
              <w:t>0</w:t>
            </w:r>
          </w:p>
        </w:tc>
        <w:tc>
          <w:tcPr>
            <w:tcW w:w="850" w:type="dxa"/>
          </w:tcPr>
          <w:p w14:paraId="3828A678" w14:textId="77777777" w:rsidR="00EA4337" w:rsidRPr="001C3ED7" w:rsidRDefault="007342A6" w:rsidP="007C6041">
            <w:pPr>
              <w:jc w:val="center"/>
              <w:rPr>
                <w:i/>
                <w:snapToGrid w:val="0"/>
                <w:vanish/>
              </w:rPr>
            </w:pPr>
            <w:r>
              <w:rPr>
                <w:i/>
                <w:snapToGrid w:val="0"/>
                <w:vanish/>
              </w:rPr>
              <w:t>7</w:t>
            </w:r>
          </w:p>
        </w:tc>
        <w:tc>
          <w:tcPr>
            <w:tcW w:w="993" w:type="dxa"/>
          </w:tcPr>
          <w:p w14:paraId="0A871174" w14:textId="77777777" w:rsidR="00EA4337" w:rsidRPr="001C3ED7" w:rsidRDefault="00EA4337" w:rsidP="007C6041">
            <w:pPr>
              <w:jc w:val="center"/>
              <w:rPr>
                <w:i/>
                <w:snapToGrid w:val="0"/>
                <w:vanish/>
              </w:rPr>
            </w:pPr>
            <w:r w:rsidRPr="001C3ED7">
              <w:rPr>
                <w:i/>
                <w:snapToGrid w:val="0"/>
                <w:vanish/>
              </w:rPr>
              <w:t>2015-05-27</w:t>
            </w:r>
          </w:p>
        </w:tc>
        <w:tc>
          <w:tcPr>
            <w:tcW w:w="5669" w:type="dxa"/>
          </w:tcPr>
          <w:p w14:paraId="7AB54A08" w14:textId="77777777" w:rsidR="00EA4337" w:rsidRPr="001C3ED7" w:rsidRDefault="00EA4337" w:rsidP="002C20A4">
            <w:pPr>
              <w:pStyle w:val="Header"/>
              <w:numPr>
                <w:ilvl w:val="0"/>
                <w:numId w:val="8"/>
              </w:numPr>
              <w:ind w:left="458"/>
              <w:rPr>
                <w:rFonts w:cs="Arial"/>
                <w:i/>
                <w:snapToGrid w:val="0"/>
                <w:vanish/>
              </w:rPr>
            </w:pPr>
            <w:r w:rsidRPr="001C3ED7">
              <w:rPr>
                <w:rFonts w:cs="Arial"/>
                <w:i/>
                <w:snapToGrid w:val="0"/>
                <w:vanish/>
              </w:rPr>
              <w:t>Table of Content updated</w:t>
            </w:r>
          </w:p>
          <w:p w14:paraId="17E60C45" w14:textId="77777777" w:rsidR="00EA4337" w:rsidRPr="001C3ED7" w:rsidRDefault="00EA4337" w:rsidP="002C20A4">
            <w:pPr>
              <w:pStyle w:val="Header"/>
              <w:numPr>
                <w:ilvl w:val="0"/>
                <w:numId w:val="8"/>
              </w:numPr>
              <w:ind w:left="458"/>
              <w:rPr>
                <w:rFonts w:cs="Arial"/>
                <w:i/>
                <w:snapToGrid w:val="0"/>
                <w:vanish/>
              </w:rPr>
            </w:pPr>
            <w:r w:rsidRPr="001C3ED7">
              <w:rPr>
                <w:rFonts w:cs="Arial"/>
                <w:i/>
                <w:snapToGrid w:val="0"/>
                <w:vanish/>
              </w:rPr>
              <w:t>Template Revision History chapter added</w:t>
            </w:r>
          </w:p>
        </w:tc>
        <w:tc>
          <w:tcPr>
            <w:tcW w:w="1667" w:type="dxa"/>
          </w:tcPr>
          <w:p w14:paraId="6F71742D" w14:textId="77777777" w:rsidR="00EA4337" w:rsidRPr="001C3ED7" w:rsidRDefault="00EA4337" w:rsidP="007C6041">
            <w:pPr>
              <w:rPr>
                <w:i/>
                <w:snapToGrid w:val="0"/>
                <w:vanish/>
              </w:rPr>
            </w:pPr>
            <w:r w:rsidRPr="001C3ED7">
              <w:rPr>
                <w:i/>
                <w:snapToGrid w:val="0"/>
                <w:vanish/>
              </w:rPr>
              <w:t>Jbaden1</w:t>
            </w:r>
          </w:p>
        </w:tc>
      </w:tr>
      <w:tr w:rsidR="00EA4337" w:rsidRPr="001C3ED7" w14:paraId="45B516F7" w14:textId="77777777" w:rsidTr="00982747">
        <w:trPr>
          <w:hidden/>
        </w:trPr>
        <w:tc>
          <w:tcPr>
            <w:tcW w:w="1027" w:type="dxa"/>
          </w:tcPr>
          <w:p w14:paraId="2D56F71D" w14:textId="77777777" w:rsidR="00EA4337" w:rsidRPr="001C3ED7" w:rsidRDefault="007342A6" w:rsidP="007C6041">
            <w:pPr>
              <w:jc w:val="center"/>
              <w:rPr>
                <w:i/>
                <w:snapToGrid w:val="0"/>
                <w:vanish/>
              </w:rPr>
            </w:pPr>
            <w:r>
              <w:rPr>
                <w:i/>
                <w:snapToGrid w:val="0"/>
                <w:vanish/>
              </w:rPr>
              <w:t>0</w:t>
            </w:r>
          </w:p>
        </w:tc>
        <w:tc>
          <w:tcPr>
            <w:tcW w:w="850" w:type="dxa"/>
          </w:tcPr>
          <w:p w14:paraId="7C52D94A" w14:textId="77777777" w:rsidR="00EA4337" w:rsidRPr="001C3ED7" w:rsidRDefault="007342A6" w:rsidP="007C6041">
            <w:pPr>
              <w:jc w:val="center"/>
              <w:rPr>
                <w:i/>
                <w:snapToGrid w:val="0"/>
                <w:vanish/>
              </w:rPr>
            </w:pPr>
            <w:r>
              <w:rPr>
                <w:i/>
                <w:snapToGrid w:val="0"/>
                <w:vanish/>
              </w:rPr>
              <w:t>8</w:t>
            </w:r>
          </w:p>
        </w:tc>
        <w:tc>
          <w:tcPr>
            <w:tcW w:w="993" w:type="dxa"/>
          </w:tcPr>
          <w:p w14:paraId="1166F036" w14:textId="77777777" w:rsidR="00EA4337" w:rsidRPr="001C3ED7" w:rsidRDefault="00EA4337" w:rsidP="007C6041">
            <w:pPr>
              <w:jc w:val="center"/>
              <w:rPr>
                <w:i/>
                <w:snapToGrid w:val="0"/>
                <w:vanish/>
              </w:rPr>
            </w:pPr>
            <w:r w:rsidRPr="001C3ED7">
              <w:rPr>
                <w:i/>
                <w:snapToGrid w:val="0"/>
                <w:vanish/>
              </w:rPr>
              <w:t>2015-07-02</w:t>
            </w:r>
          </w:p>
        </w:tc>
        <w:tc>
          <w:tcPr>
            <w:tcW w:w="5669" w:type="dxa"/>
          </w:tcPr>
          <w:p w14:paraId="3519F2B4" w14:textId="77777777" w:rsidR="00EA4337" w:rsidRPr="001C3ED7" w:rsidRDefault="00EA4337" w:rsidP="002C20A4">
            <w:pPr>
              <w:pStyle w:val="Header"/>
              <w:numPr>
                <w:ilvl w:val="0"/>
                <w:numId w:val="8"/>
              </w:numPr>
              <w:ind w:left="458"/>
              <w:rPr>
                <w:rFonts w:cs="Arial"/>
                <w:i/>
                <w:snapToGrid w:val="0"/>
                <w:vanish/>
              </w:rPr>
            </w:pPr>
            <w:r w:rsidRPr="001C3ED7">
              <w:rPr>
                <w:rFonts w:cs="Arial"/>
                <w:i/>
                <w:snapToGrid w:val="0"/>
                <w:vanish/>
              </w:rPr>
              <w:t>Section “Unsettled Issues” added</w:t>
            </w:r>
          </w:p>
        </w:tc>
        <w:tc>
          <w:tcPr>
            <w:tcW w:w="1667" w:type="dxa"/>
          </w:tcPr>
          <w:p w14:paraId="3F80A7E0" w14:textId="77777777" w:rsidR="00EA4337" w:rsidRPr="001C3ED7" w:rsidRDefault="00EA4337" w:rsidP="007C6041">
            <w:pPr>
              <w:rPr>
                <w:i/>
                <w:snapToGrid w:val="0"/>
                <w:vanish/>
              </w:rPr>
            </w:pPr>
            <w:r w:rsidRPr="001C3ED7">
              <w:rPr>
                <w:i/>
                <w:snapToGrid w:val="0"/>
                <w:vanish/>
              </w:rPr>
              <w:t>Alevin7</w:t>
            </w:r>
          </w:p>
        </w:tc>
      </w:tr>
      <w:tr w:rsidR="00EA4337" w:rsidRPr="001C3ED7" w14:paraId="656C1EFE" w14:textId="77777777" w:rsidTr="00982747">
        <w:trPr>
          <w:hidden/>
        </w:trPr>
        <w:tc>
          <w:tcPr>
            <w:tcW w:w="1027" w:type="dxa"/>
          </w:tcPr>
          <w:p w14:paraId="4F3ECC5C" w14:textId="77777777" w:rsidR="00EA4337" w:rsidRPr="001C3ED7" w:rsidRDefault="007342A6" w:rsidP="007C6041">
            <w:pPr>
              <w:jc w:val="center"/>
              <w:rPr>
                <w:i/>
                <w:snapToGrid w:val="0"/>
                <w:vanish/>
              </w:rPr>
            </w:pPr>
            <w:r>
              <w:rPr>
                <w:i/>
                <w:snapToGrid w:val="0"/>
                <w:vanish/>
              </w:rPr>
              <w:t>0</w:t>
            </w:r>
          </w:p>
        </w:tc>
        <w:tc>
          <w:tcPr>
            <w:tcW w:w="850" w:type="dxa"/>
          </w:tcPr>
          <w:p w14:paraId="3732BBF7" w14:textId="77777777" w:rsidR="00EA4337" w:rsidRPr="001C3ED7" w:rsidRDefault="007342A6" w:rsidP="007C6041">
            <w:pPr>
              <w:jc w:val="center"/>
              <w:rPr>
                <w:i/>
                <w:snapToGrid w:val="0"/>
                <w:vanish/>
              </w:rPr>
            </w:pPr>
            <w:r>
              <w:rPr>
                <w:i/>
                <w:snapToGrid w:val="0"/>
                <w:vanish/>
              </w:rPr>
              <w:t>9</w:t>
            </w:r>
          </w:p>
        </w:tc>
        <w:tc>
          <w:tcPr>
            <w:tcW w:w="993" w:type="dxa"/>
          </w:tcPr>
          <w:p w14:paraId="3061C4B4" w14:textId="77777777" w:rsidR="00EA4337" w:rsidRPr="001C3ED7" w:rsidRDefault="00EA4337" w:rsidP="007C6041">
            <w:pPr>
              <w:jc w:val="center"/>
              <w:rPr>
                <w:i/>
                <w:snapToGrid w:val="0"/>
                <w:vanish/>
              </w:rPr>
            </w:pPr>
            <w:r w:rsidRPr="001C3ED7">
              <w:rPr>
                <w:i/>
                <w:snapToGrid w:val="0"/>
                <w:vanish/>
              </w:rPr>
              <w:t>2015-08-04</w:t>
            </w:r>
          </w:p>
        </w:tc>
        <w:tc>
          <w:tcPr>
            <w:tcW w:w="5669" w:type="dxa"/>
          </w:tcPr>
          <w:p w14:paraId="31C3FC4B" w14:textId="77777777" w:rsidR="00EA4337" w:rsidRPr="001C3ED7" w:rsidRDefault="00EA4337" w:rsidP="002C20A4">
            <w:pPr>
              <w:pStyle w:val="Header"/>
              <w:numPr>
                <w:ilvl w:val="0"/>
                <w:numId w:val="8"/>
              </w:numPr>
              <w:ind w:left="458"/>
              <w:rPr>
                <w:rFonts w:cs="Arial"/>
                <w:i/>
                <w:snapToGrid w:val="0"/>
                <w:vanish/>
              </w:rPr>
            </w:pPr>
            <w:r w:rsidRPr="001C3ED7">
              <w:rPr>
                <w:rFonts w:cs="Arial"/>
                <w:i/>
                <w:snapToGrid w:val="0"/>
                <w:vanish/>
              </w:rPr>
              <w:t>Section “Feature Variants” added</w:t>
            </w:r>
          </w:p>
          <w:p w14:paraId="46B286FD" w14:textId="77777777" w:rsidR="00EA4337" w:rsidRPr="001C3ED7" w:rsidRDefault="00EA4337" w:rsidP="002C20A4">
            <w:pPr>
              <w:pStyle w:val="Header"/>
              <w:numPr>
                <w:ilvl w:val="0"/>
                <w:numId w:val="8"/>
              </w:numPr>
              <w:ind w:left="458"/>
              <w:rPr>
                <w:rFonts w:cs="Arial"/>
                <w:i/>
                <w:snapToGrid w:val="0"/>
                <w:vanish/>
              </w:rPr>
            </w:pPr>
            <w:r w:rsidRPr="001C3ED7">
              <w:rPr>
                <w:rFonts w:cs="Arial"/>
                <w:i/>
                <w:snapToGrid w:val="0"/>
                <w:vanish/>
              </w:rPr>
              <w:t>Section “Feature Boundary Diagram” renamed to “Feature Context Diagram”</w:t>
            </w:r>
          </w:p>
          <w:p w14:paraId="49F16529" w14:textId="77777777" w:rsidR="00EA4337" w:rsidRPr="001C3ED7" w:rsidRDefault="00EA4337" w:rsidP="002C20A4">
            <w:pPr>
              <w:pStyle w:val="Header"/>
              <w:numPr>
                <w:ilvl w:val="0"/>
                <w:numId w:val="8"/>
              </w:numPr>
              <w:ind w:left="458"/>
              <w:rPr>
                <w:rFonts w:cs="Arial"/>
                <w:i/>
                <w:snapToGrid w:val="0"/>
                <w:vanish/>
              </w:rPr>
            </w:pPr>
            <w:r w:rsidRPr="001C3ED7">
              <w:rPr>
                <w:rFonts w:cs="Arial"/>
                <w:i/>
                <w:snapToGrid w:val="0"/>
                <w:vanish/>
              </w:rPr>
              <w:t>Document Properties adapted to match needs of VBA macros</w:t>
            </w:r>
          </w:p>
        </w:tc>
        <w:tc>
          <w:tcPr>
            <w:tcW w:w="1667" w:type="dxa"/>
          </w:tcPr>
          <w:p w14:paraId="4CC2BA26" w14:textId="77777777" w:rsidR="00EA4337" w:rsidRPr="001C3ED7" w:rsidRDefault="00EA4337" w:rsidP="007C6041">
            <w:pPr>
              <w:rPr>
                <w:i/>
                <w:snapToGrid w:val="0"/>
                <w:vanish/>
              </w:rPr>
            </w:pPr>
            <w:r w:rsidRPr="001C3ED7">
              <w:rPr>
                <w:i/>
                <w:snapToGrid w:val="0"/>
                <w:vanish/>
              </w:rPr>
              <w:t>Jbaden1, Awegman1</w:t>
            </w:r>
          </w:p>
        </w:tc>
      </w:tr>
      <w:tr w:rsidR="00EA4337" w:rsidRPr="001C3ED7" w14:paraId="6A6B78E8" w14:textId="77777777" w:rsidTr="00982747">
        <w:trPr>
          <w:hidden/>
        </w:trPr>
        <w:tc>
          <w:tcPr>
            <w:tcW w:w="1027" w:type="dxa"/>
          </w:tcPr>
          <w:p w14:paraId="7FEDD248" w14:textId="77777777" w:rsidR="00EA4337" w:rsidRPr="001C3ED7" w:rsidRDefault="007342A6" w:rsidP="007C6041">
            <w:pPr>
              <w:jc w:val="center"/>
              <w:rPr>
                <w:i/>
                <w:snapToGrid w:val="0"/>
                <w:vanish/>
              </w:rPr>
            </w:pPr>
            <w:r>
              <w:rPr>
                <w:i/>
                <w:snapToGrid w:val="0"/>
                <w:vanish/>
              </w:rPr>
              <w:t>1</w:t>
            </w:r>
          </w:p>
        </w:tc>
        <w:tc>
          <w:tcPr>
            <w:tcW w:w="850" w:type="dxa"/>
          </w:tcPr>
          <w:p w14:paraId="61A91674" w14:textId="77777777" w:rsidR="00EA4337" w:rsidRPr="001C3ED7" w:rsidRDefault="007342A6" w:rsidP="007C6041">
            <w:pPr>
              <w:jc w:val="center"/>
              <w:rPr>
                <w:i/>
                <w:snapToGrid w:val="0"/>
                <w:vanish/>
              </w:rPr>
            </w:pPr>
            <w:r>
              <w:rPr>
                <w:i/>
                <w:snapToGrid w:val="0"/>
                <w:vanish/>
              </w:rPr>
              <w:t>0</w:t>
            </w:r>
          </w:p>
        </w:tc>
        <w:tc>
          <w:tcPr>
            <w:tcW w:w="993" w:type="dxa"/>
          </w:tcPr>
          <w:p w14:paraId="2ECF5B8D" w14:textId="77777777" w:rsidR="00EA4337" w:rsidRPr="001C3ED7" w:rsidRDefault="00EA4337" w:rsidP="007C6041">
            <w:pPr>
              <w:jc w:val="center"/>
              <w:rPr>
                <w:i/>
                <w:snapToGrid w:val="0"/>
                <w:vanish/>
              </w:rPr>
            </w:pPr>
            <w:r w:rsidRPr="001C3ED7">
              <w:rPr>
                <w:i/>
                <w:snapToGrid w:val="0"/>
                <w:vanish/>
              </w:rPr>
              <w:t>2015-09-11</w:t>
            </w:r>
          </w:p>
        </w:tc>
        <w:tc>
          <w:tcPr>
            <w:tcW w:w="5669" w:type="dxa"/>
          </w:tcPr>
          <w:p w14:paraId="63F7E9EA" w14:textId="77777777" w:rsidR="00EA4337" w:rsidRPr="001C3ED7" w:rsidRDefault="00EA4337" w:rsidP="002C20A4">
            <w:pPr>
              <w:pStyle w:val="Header"/>
              <w:numPr>
                <w:ilvl w:val="0"/>
                <w:numId w:val="8"/>
              </w:numPr>
              <w:ind w:left="458"/>
              <w:rPr>
                <w:rFonts w:cs="Arial"/>
                <w:i/>
                <w:snapToGrid w:val="0"/>
                <w:vanish/>
              </w:rPr>
            </w:pPr>
            <w:r w:rsidRPr="001C3ED7">
              <w:rPr>
                <w:rFonts w:cs="Arial"/>
                <w:i/>
                <w:snapToGrid w:val="0"/>
                <w:vanish/>
              </w:rPr>
              <w:t>Section “Feature Variants” reworked</w:t>
            </w:r>
          </w:p>
          <w:p w14:paraId="38D5B0F7" w14:textId="77777777" w:rsidR="00EA4337" w:rsidRPr="001C3ED7" w:rsidRDefault="00EA4337" w:rsidP="002C20A4">
            <w:pPr>
              <w:pStyle w:val="Header"/>
              <w:numPr>
                <w:ilvl w:val="0"/>
                <w:numId w:val="8"/>
              </w:numPr>
              <w:ind w:left="458"/>
              <w:rPr>
                <w:rFonts w:cs="Arial"/>
                <w:i/>
                <w:snapToGrid w:val="0"/>
                <w:vanish/>
              </w:rPr>
            </w:pPr>
            <w:r w:rsidRPr="001C3ED7">
              <w:rPr>
                <w:rFonts w:cs="Arial"/>
                <w:i/>
                <w:snapToGrid w:val="0"/>
                <w:vanish/>
              </w:rPr>
              <w:t>Feature Goals removed. Only “Safety Goals“ chapter remains.</w:t>
            </w:r>
          </w:p>
          <w:p w14:paraId="78F2D057" w14:textId="77777777" w:rsidR="00EA4337" w:rsidRPr="001C3ED7" w:rsidRDefault="00EA4337" w:rsidP="002C20A4">
            <w:pPr>
              <w:pStyle w:val="Header"/>
              <w:numPr>
                <w:ilvl w:val="0"/>
                <w:numId w:val="8"/>
              </w:numPr>
              <w:ind w:left="458"/>
              <w:rPr>
                <w:rFonts w:cs="Arial"/>
                <w:i/>
                <w:snapToGrid w:val="0"/>
                <w:vanish/>
              </w:rPr>
            </w:pPr>
            <w:r w:rsidRPr="001C3ED7">
              <w:rPr>
                <w:rFonts w:cs="Arial"/>
                <w:i/>
                <w:snapToGrid w:val="0"/>
                <w:vanish/>
              </w:rPr>
              <w:t>Heading 2 formatting issues corrected.</w:t>
            </w:r>
          </w:p>
          <w:p w14:paraId="162F86EE" w14:textId="77777777" w:rsidR="00EA4337" w:rsidRPr="001C3ED7" w:rsidRDefault="00EA4337" w:rsidP="002C20A4">
            <w:pPr>
              <w:pStyle w:val="Header"/>
              <w:numPr>
                <w:ilvl w:val="0"/>
                <w:numId w:val="8"/>
              </w:numPr>
              <w:ind w:left="458"/>
              <w:rPr>
                <w:rFonts w:cs="Arial"/>
                <w:i/>
                <w:snapToGrid w:val="0"/>
                <w:vanish/>
              </w:rPr>
            </w:pPr>
            <w:r w:rsidRPr="001C3ED7">
              <w:rPr>
                <w:rFonts w:cs="Arial"/>
                <w:i/>
                <w:snapToGrid w:val="0"/>
                <w:vanish/>
              </w:rPr>
              <w:t>Requirements / Use Cases Listing removed from traceability chapter.</w:t>
            </w:r>
          </w:p>
          <w:p w14:paraId="38580C89" w14:textId="77777777" w:rsidR="00EA4337" w:rsidRPr="001C3ED7" w:rsidRDefault="00EA4337" w:rsidP="002C20A4">
            <w:pPr>
              <w:pStyle w:val="Header"/>
              <w:numPr>
                <w:ilvl w:val="0"/>
                <w:numId w:val="8"/>
              </w:numPr>
              <w:ind w:left="458"/>
              <w:rPr>
                <w:rFonts w:cs="Arial"/>
                <w:i/>
                <w:snapToGrid w:val="0"/>
                <w:vanish/>
              </w:rPr>
            </w:pPr>
            <w:r w:rsidRPr="001C3ED7">
              <w:rPr>
                <w:rFonts w:cs="Arial"/>
                <w:i/>
                <w:snapToGrid w:val="0"/>
                <w:vanish/>
              </w:rPr>
              <w:t>Format</w:t>
            </w:r>
            <w:r w:rsidR="00F00E75">
              <w:rPr>
                <w:rFonts w:cs="Arial"/>
                <w:i/>
                <w:snapToGrid w:val="0"/>
                <w:vanish/>
              </w:rPr>
              <w:t>t</w:t>
            </w:r>
            <w:r w:rsidRPr="001C3ED7">
              <w:rPr>
                <w:rFonts w:cs="Arial"/>
                <w:i/>
                <w:snapToGrid w:val="0"/>
                <w:vanish/>
              </w:rPr>
              <w:t>ing of attribute table in Notation chapter corrected</w:t>
            </w:r>
          </w:p>
          <w:p w14:paraId="24E5C6D4" w14:textId="77777777" w:rsidR="00EA4337" w:rsidRPr="001C3ED7" w:rsidRDefault="00EA4337" w:rsidP="002C20A4">
            <w:pPr>
              <w:pStyle w:val="Header"/>
              <w:numPr>
                <w:ilvl w:val="0"/>
                <w:numId w:val="8"/>
              </w:numPr>
              <w:ind w:left="458"/>
              <w:rPr>
                <w:rFonts w:cs="Arial"/>
                <w:i/>
                <w:snapToGrid w:val="0"/>
                <w:vanish/>
              </w:rPr>
            </w:pPr>
            <w:r w:rsidRPr="001C3ED7">
              <w:rPr>
                <w:rFonts w:cs="Arial"/>
                <w:i/>
                <w:snapToGrid w:val="0"/>
                <w:vanish/>
              </w:rPr>
              <w:t>Open Topics / Known Issues chapter moved to the end</w:t>
            </w:r>
          </w:p>
        </w:tc>
        <w:tc>
          <w:tcPr>
            <w:tcW w:w="1667" w:type="dxa"/>
          </w:tcPr>
          <w:p w14:paraId="1E096B70" w14:textId="77777777" w:rsidR="00EA4337" w:rsidRPr="001C3ED7" w:rsidRDefault="00EA4337" w:rsidP="007C6041">
            <w:pPr>
              <w:rPr>
                <w:i/>
                <w:snapToGrid w:val="0"/>
                <w:vanish/>
              </w:rPr>
            </w:pPr>
            <w:r w:rsidRPr="001C3ED7">
              <w:rPr>
                <w:i/>
                <w:snapToGrid w:val="0"/>
                <w:vanish/>
              </w:rPr>
              <w:t>Jbaden1</w:t>
            </w:r>
          </w:p>
        </w:tc>
      </w:tr>
      <w:tr w:rsidR="00EA4337" w:rsidRPr="001C3ED7" w14:paraId="72EE90D2" w14:textId="77777777" w:rsidTr="00982747">
        <w:trPr>
          <w:hidden/>
        </w:trPr>
        <w:tc>
          <w:tcPr>
            <w:tcW w:w="1027" w:type="dxa"/>
          </w:tcPr>
          <w:p w14:paraId="380A5897" w14:textId="77777777" w:rsidR="00EA4337" w:rsidRPr="001C3ED7" w:rsidRDefault="007342A6" w:rsidP="007C6041">
            <w:pPr>
              <w:jc w:val="center"/>
              <w:rPr>
                <w:i/>
                <w:snapToGrid w:val="0"/>
                <w:vanish/>
              </w:rPr>
            </w:pPr>
            <w:r>
              <w:rPr>
                <w:i/>
                <w:snapToGrid w:val="0"/>
                <w:vanish/>
              </w:rPr>
              <w:t>1</w:t>
            </w:r>
          </w:p>
        </w:tc>
        <w:tc>
          <w:tcPr>
            <w:tcW w:w="850" w:type="dxa"/>
          </w:tcPr>
          <w:p w14:paraId="7FF55971" w14:textId="77777777" w:rsidR="00EA4337" w:rsidRPr="001C3ED7" w:rsidRDefault="007342A6" w:rsidP="007C6041">
            <w:pPr>
              <w:jc w:val="center"/>
              <w:rPr>
                <w:i/>
                <w:snapToGrid w:val="0"/>
                <w:vanish/>
              </w:rPr>
            </w:pPr>
            <w:r>
              <w:rPr>
                <w:i/>
                <w:snapToGrid w:val="0"/>
                <w:vanish/>
              </w:rPr>
              <w:t>1</w:t>
            </w:r>
          </w:p>
        </w:tc>
        <w:tc>
          <w:tcPr>
            <w:tcW w:w="993" w:type="dxa"/>
          </w:tcPr>
          <w:p w14:paraId="027533EC" w14:textId="77777777" w:rsidR="00EA4337" w:rsidRPr="001C3ED7" w:rsidRDefault="00EA4337" w:rsidP="007C6041">
            <w:pPr>
              <w:jc w:val="center"/>
              <w:rPr>
                <w:i/>
                <w:snapToGrid w:val="0"/>
                <w:vanish/>
              </w:rPr>
            </w:pPr>
            <w:r w:rsidRPr="001C3ED7">
              <w:rPr>
                <w:i/>
                <w:snapToGrid w:val="0"/>
                <w:vanish/>
              </w:rPr>
              <w:t>2015-11-16</w:t>
            </w:r>
          </w:p>
        </w:tc>
        <w:tc>
          <w:tcPr>
            <w:tcW w:w="5669" w:type="dxa"/>
          </w:tcPr>
          <w:p w14:paraId="65559F8D" w14:textId="77777777" w:rsidR="00EA4337" w:rsidRPr="001C3ED7" w:rsidRDefault="00EA4337" w:rsidP="002C20A4">
            <w:pPr>
              <w:pStyle w:val="Header"/>
              <w:numPr>
                <w:ilvl w:val="0"/>
                <w:numId w:val="8"/>
              </w:numPr>
              <w:ind w:left="458"/>
              <w:rPr>
                <w:rFonts w:cs="Arial"/>
                <w:i/>
                <w:snapToGrid w:val="0"/>
                <w:vanish/>
              </w:rPr>
            </w:pPr>
            <w:r w:rsidRPr="001C3ED7">
              <w:rPr>
                <w:rFonts w:cs="Arial"/>
                <w:i/>
                <w:snapToGrid w:val="0"/>
                <w:vanish/>
              </w:rPr>
              <w:t>Table-Styles removed (for smooth VSEM import)</w:t>
            </w:r>
          </w:p>
          <w:p w14:paraId="20D6D49F" w14:textId="77777777" w:rsidR="00EA4337" w:rsidRPr="001C3ED7" w:rsidRDefault="00EA4337" w:rsidP="002C20A4">
            <w:pPr>
              <w:pStyle w:val="Header"/>
              <w:numPr>
                <w:ilvl w:val="0"/>
                <w:numId w:val="8"/>
              </w:numPr>
              <w:ind w:left="458"/>
              <w:rPr>
                <w:rFonts w:cs="Arial"/>
                <w:i/>
                <w:snapToGrid w:val="0"/>
                <w:vanish/>
              </w:rPr>
            </w:pPr>
            <w:r w:rsidRPr="001C3ED7">
              <w:rPr>
                <w:rFonts w:cs="Arial"/>
                <w:i/>
                <w:snapToGrid w:val="0"/>
                <w:vanish/>
              </w:rPr>
              <w:t>Some clean-up of sections “Purpose” and “Audience”</w:t>
            </w:r>
          </w:p>
        </w:tc>
        <w:tc>
          <w:tcPr>
            <w:tcW w:w="1667" w:type="dxa"/>
          </w:tcPr>
          <w:p w14:paraId="6CA78D8F" w14:textId="77777777" w:rsidR="00EA4337" w:rsidRPr="001C3ED7" w:rsidRDefault="00EA4337" w:rsidP="007C6041">
            <w:pPr>
              <w:rPr>
                <w:i/>
                <w:snapToGrid w:val="0"/>
                <w:vanish/>
              </w:rPr>
            </w:pPr>
            <w:r w:rsidRPr="001C3ED7">
              <w:rPr>
                <w:i/>
                <w:snapToGrid w:val="0"/>
                <w:vanish/>
              </w:rPr>
              <w:t>Awegman1, jbaden1</w:t>
            </w:r>
          </w:p>
        </w:tc>
      </w:tr>
      <w:tr w:rsidR="00EA4337" w:rsidRPr="001C3ED7" w14:paraId="52BAB947" w14:textId="77777777" w:rsidTr="00982747">
        <w:trPr>
          <w:hidden/>
        </w:trPr>
        <w:tc>
          <w:tcPr>
            <w:tcW w:w="1027" w:type="dxa"/>
          </w:tcPr>
          <w:p w14:paraId="4536BB74" w14:textId="77777777" w:rsidR="00EA4337" w:rsidRPr="001C3ED7" w:rsidRDefault="007342A6" w:rsidP="007C6041">
            <w:pPr>
              <w:jc w:val="center"/>
              <w:rPr>
                <w:i/>
                <w:snapToGrid w:val="0"/>
                <w:vanish/>
              </w:rPr>
            </w:pPr>
            <w:r>
              <w:rPr>
                <w:i/>
                <w:snapToGrid w:val="0"/>
                <w:vanish/>
              </w:rPr>
              <w:t>1</w:t>
            </w:r>
          </w:p>
        </w:tc>
        <w:tc>
          <w:tcPr>
            <w:tcW w:w="850" w:type="dxa"/>
          </w:tcPr>
          <w:p w14:paraId="5FC23205" w14:textId="77777777" w:rsidR="00EA4337" w:rsidRPr="001C3ED7" w:rsidRDefault="007342A6" w:rsidP="007C6041">
            <w:pPr>
              <w:jc w:val="center"/>
              <w:rPr>
                <w:i/>
                <w:snapToGrid w:val="0"/>
                <w:vanish/>
              </w:rPr>
            </w:pPr>
            <w:r>
              <w:rPr>
                <w:i/>
                <w:snapToGrid w:val="0"/>
                <w:vanish/>
              </w:rPr>
              <w:t>2</w:t>
            </w:r>
          </w:p>
        </w:tc>
        <w:tc>
          <w:tcPr>
            <w:tcW w:w="993" w:type="dxa"/>
          </w:tcPr>
          <w:p w14:paraId="3805E4B3" w14:textId="77777777" w:rsidR="00EA4337" w:rsidRPr="001C3ED7" w:rsidRDefault="00EA4337"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669" w:type="dxa"/>
          </w:tcPr>
          <w:p w14:paraId="55237CAB" w14:textId="77777777" w:rsidR="00EA4337" w:rsidRDefault="00EA4337" w:rsidP="002C20A4">
            <w:pPr>
              <w:pStyle w:val="Header"/>
              <w:numPr>
                <w:ilvl w:val="0"/>
                <w:numId w:val="8"/>
              </w:numPr>
              <w:ind w:left="458"/>
              <w:rPr>
                <w:rFonts w:cs="Arial"/>
                <w:i/>
                <w:snapToGrid w:val="0"/>
                <w:vanish/>
              </w:rPr>
            </w:pPr>
            <w:r>
              <w:rPr>
                <w:rFonts w:cs="Arial"/>
                <w:i/>
                <w:snapToGrid w:val="0"/>
                <w:vanish/>
              </w:rPr>
              <w:t>Minor corrections based on lessons learned from CC and PCL pilot (e.g. section market/regions) and discussion with Functional Safety Team (purpose of feature)</w:t>
            </w:r>
          </w:p>
          <w:p w14:paraId="4D729D90" w14:textId="77777777" w:rsidR="00EA4337" w:rsidRDefault="00EA4337" w:rsidP="002C20A4">
            <w:pPr>
              <w:pStyle w:val="Header"/>
              <w:numPr>
                <w:ilvl w:val="0"/>
                <w:numId w:val="8"/>
              </w:numPr>
              <w:ind w:left="458"/>
              <w:rPr>
                <w:rFonts w:cs="Arial"/>
                <w:i/>
                <w:snapToGrid w:val="0"/>
                <w:vanish/>
              </w:rPr>
            </w:pPr>
            <w:r>
              <w:rPr>
                <w:rFonts w:cs="Arial"/>
                <w:i/>
                <w:snapToGrid w:val="0"/>
                <w:vanish/>
              </w:rPr>
              <w:t>Footer corrected</w:t>
            </w:r>
          </w:p>
          <w:p w14:paraId="4113774D" w14:textId="77777777" w:rsidR="00A31DA0" w:rsidRPr="001C3ED7" w:rsidRDefault="00A31DA0" w:rsidP="002C20A4">
            <w:pPr>
              <w:pStyle w:val="Header"/>
              <w:numPr>
                <w:ilvl w:val="0"/>
                <w:numId w:val="8"/>
              </w:numPr>
              <w:ind w:left="458"/>
              <w:rPr>
                <w:rFonts w:cs="Arial"/>
                <w:i/>
                <w:snapToGrid w:val="0"/>
                <w:vanish/>
              </w:rPr>
            </w:pPr>
            <w:r>
              <w:rPr>
                <w:rFonts w:cs="Arial"/>
                <w:i/>
                <w:snapToGrid w:val="0"/>
                <w:vanish/>
              </w:rPr>
              <w:t>Boundary diagram interface chapter renamed to influences.</w:t>
            </w:r>
          </w:p>
        </w:tc>
        <w:tc>
          <w:tcPr>
            <w:tcW w:w="1667" w:type="dxa"/>
          </w:tcPr>
          <w:p w14:paraId="22D4A495" w14:textId="77777777" w:rsidR="00EA4337" w:rsidRPr="001C3ED7" w:rsidRDefault="00EA4337" w:rsidP="007C6041">
            <w:pPr>
              <w:rPr>
                <w:i/>
                <w:snapToGrid w:val="0"/>
                <w:vanish/>
              </w:rPr>
            </w:pPr>
            <w:r>
              <w:rPr>
                <w:i/>
                <w:snapToGrid w:val="0"/>
                <w:vanish/>
              </w:rPr>
              <w:t>Jbaden1</w:t>
            </w:r>
          </w:p>
        </w:tc>
      </w:tr>
      <w:tr w:rsidR="00AF6972" w:rsidRPr="001C3ED7" w14:paraId="1E1A678D" w14:textId="77777777" w:rsidTr="00982747">
        <w:trPr>
          <w:hidden/>
        </w:trPr>
        <w:tc>
          <w:tcPr>
            <w:tcW w:w="1027" w:type="dxa"/>
          </w:tcPr>
          <w:p w14:paraId="6062A7C4" w14:textId="77777777" w:rsidR="00AF6972" w:rsidRDefault="007342A6" w:rsidP="007C6041">
            <w:pPr>
              <w:jc w:val="center"/>
              <w:rPr>
                <w:i/>
                <w:snapToGrid w:val="0"/>
                <w:vanish/>
              </w:rPr>
            </w:pPr>
            <w:r>
              <w:rPr>
                <w:i/>
                <w:snapToGrid w:val="0"/>
                <w:vanish/>
              </w:rPr>
              <w:t>1</w:t>
            </w:r>
          </w:p>
        </w:tc>
        <w:tc>
          <w:tcPr>
            <w:tcW w:w="850" w:type="dxa"/>
          </w:tcPr>
          <w:p w14:paraId="43CAF547" w14:textId="77777777" w:rsidR="00AF6972" w:rsidRDefault="007342A6" w:rsidP="007C6041">
            <w:pPr>
              <w:jc w:val="center"/>
              <w:rPr>
                <w:i/>
                <w:snapToGrid w:val="0"/>
                <w:vanish/>
              </w:rPr>
            </w:pPr>
            <w:r>
              <w:rPr>
                <w:i/>
                <w:snapToGrid w:val="0"/>
                <w:vanish/>
              </w:rPr>
              <w:t>3</w:t>
            </w:r>
          </w:p>
        </w:tc>
        <w:tc>
          <w:tcPr>
            <w:tcW w:w="993" w:type="dxa"/>
          </w:tcPr>
          <w:p w14:paraId="5C306DEC" w14:textId="77777777" w:rsidR="00AF6972" w:rsidRPr="001C3ED7" w:rsidRDefault="00AF6972"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669" w:type="dxa"/>
          </w:tcPr>
          <w:p w14:paraId="48F5DB5D" w14:textId="77777777" w:rsidR="00AF6972" w:rsidRDefault="00AF6972" w:rsidP="002C20A4">
            <w:pPr>
              <w:pStyle w:val="Header"/>
              <w:numPr>
                <w:ilvl w:val="0"/>
                <w:numId w:val="8"/>
              </w:numPr>
              <w:ind w:left="458"/>
              <w:rPr>
                <w:rFonts w:cs="Arial"/>
                <w:i/>
                <w:snapToGrid w:val="0"/>
                <w:vanish/>
              </w:rPr>
            </w:pPr>
            <w:r>
              <w:rPr>
                <w:rFonts w:cs="Arial"/>
                <w:i/>
                <w:snapToGrid w:val="0"/>
                <w:vanish/>
              </w:rPr>
              <w:t>Minor corrections after review with Whitney Keith from Functional Safety team</w:t>
            </w:r>
          </w:p>
        </w:tc>
        <w:tc>
          <w:tcPr>
            <w:tcW w:w="1667" w:type="dxa"/>
          </w:tcPr>
          <w:p w14:paraId="1AED5674" w14:textId="77777777" w:rsidR="00AF6972" w:rsidRDefault="00AF6972" w:rsidP="007C6041">
            <w:pPr>
              <w:rPr>
                <w:i/>
                <w:snapToGrid w:val="0"/>
                <w:vanish/>
              </w:rPr>
            </w:pPr>
            <w:r>
              <w:rPr>
                <w:i/>
                <w:snapToGrid w:val="0"/>
                <w:vanish/>
              </w:rPr>
              <w:t>Jbaden1</w:t>
            </w:r>
          </w:p>
        </w:tc>
      </w:tr>
      <w:tr w:rsidR="00CA2B20" w:rsidRPr="001C3ED7" w14:paraId="2E8DF5DB" w14:textId="77777777" w:rsidTr="00982747">
        <w:trPr>
          <w:hidden/>
        </w:trPr>
        <w:tc>
          <w:tcPr>
            <w:tcW w:w="1027" w:type="dxa"/>
          </w:tcPr>
          <w:p w14:paraId="760343AB" w14:textId="77777777" w:rsidR="00CA2B20" w:rsidRDefault="007342A6" w:rsidP="007C6041">
            <w:pPr>
              <w:jc w:val="center"/>
              <w:rPr>
                <w:i/>
                <w:snapToGrid w:val="0"/>
                <w:vanish/>
              </w:rPr>
            </w:pPr>
            <w:r>
              <w:rPr>
                <w:i/>
                <w:snapToGrid w:val="0"/>
                <w:vanish/>
              </w:rPr>
              <w:t>1</w:t>
            </w:r>
          </w:p>
        </w:tc>
        <w:tc>
          <w:tcPr>
            <w:tcW w:w="850" w:type="dxa"/>
          </w:tcPr>
          <w:p w14:paraId="7647E0D8" w14:textId="77777777" w:rsidR="00CA2B20" w:rsidRDefault="007342A6" w:rsidP="007C6041">
            <w:pPr>
              <w:jc w:val="center"/>
              <w:rPr>
                <w:i/>
                <w:snapToGrid w:val="0"/>
                <w:vanish/>
              </w:rPr>
            </w:pPr>
            <w:r>
              <w:rPr>
                <w:i/>
                <w:snapToGrid w:val="0"/>
                <w:vanish/>
              </w:rPr>
              <w:t>4</w:t>
            </w:r>
          </w:p>
        </w:tc>
        <w:tc>
          <w:tcPr>
            <w:tcW w:w="993" w:type="dxa"/>
          </w:tcPr>
          <w:p w14:paraId="3E89A3B3" w14:textId="77777777" w:rsidR="00CA2B20" w:rsidRPr="001C3ED7" w:rsidRDefault="00CA2B20"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669" w:type="dxa"/>
          </w:tcPr>
          <w:p w14:paraId="4159CCCA" w14:textId="77777777" w:rsidR="00CA2B20" w:rsidRDefault="00CA2B20" w:rsidP="002C20A4">
            <w:pPr>
              <w:pStyle w:val="Header"/>
              <w:numPr>
                <w:ilvl w:val="0"/>
                <w:numId w:val="8"/>
              </w:numPr>
              <w:ind w:left="458"/>
              <w:rPr>
                <w:rFonts w:cs="Arial"/>
                <w:i/>
                <w:snapToGrid w:val="0"/>
                <w:vanish/>
              </w:rPr>
            </w:pPr>
            <w:r>
              <w:rPr>
                <w:rFonts w:cs="Arial"/>
                <w:i/>
                <w:snapToGrid w:val="0"/>
                <w:vanish/>
              </w:rPr>
              <w:t>Some cleanup of meta-data in Word Properties</w:t>
            </w:r>
          </w:p>
        </w:tc>
        <w:tc>
          <w:tcPr>
            <w:tcW w:w="1667" w:type="dxa"/>
          </w:tcPr>
          <w:p w14:paraId="2D123527" w14:textId="77777777" w:rsidR="00CA2B20" w:rsidRDefault="00CA2B20" w:rsidP="007C6041">
            <w:pPr>
              <w:rPr>
                <w:i/>
                <w:snapToGrid w:val="0"/>
                <w:vanish/>
              </w:rPr>
            </w:pPr>
            <w:r>
              <w:rPr>
                <w:i/>
                <w:snapToGrid w:val="0"/>
                <w:vanish/>
              </w:rPr>
              <w:t>Jbaden1</w:t>
            </w:r>
          </w:p>
        </w:tc>
      </w:tr>
      <w:tr w:rsidR="008B133D" w:rsidRPr="001C3ED7" w14:paraId="70E665A5" w14:textId="77777777" w:rsidTr="00982747">
        <w:trPr>
          <w:hidden/>
        </w:trPr>
        <w:tc>
          <w:tcPr>
            <w:tcW w:w="1027" w:type="dxa"/>
          </w:tcPr>
          <w:p w14:paraId="171DA07D" w14:textId="77777777" w:rsidR="008B133D" w:rsidRDefault="008B133D" w:rsidP="007C6041">
            <w:pPr>
              <w:jc w:val="center"/>
              <w:rPr>
                <w:i/>
                <w:snapToGrid w:val="0"/>
                <w:vanish/>
              </w:rPr>
            </w:pPr>
            <w:r>
              <w:rPr>
                <w:i/>
                <w:snapToGrid w:val="0"/>
                <w:vanish/>
              </w:rPr>
              <w:t>1</w:t>
            </w:r>
          </w:p>
        </w:tc>
        <w:tc>
          <w:tcPr>
            <w:tcW w:w="850" w:type="dxa"/>
          </w:tcPr>
          <w:p w14:paraId="66A28B4A" w14:textId="77777777" w:rsidR="008B133D" w:rsidRDefault="008B133D" w:rsidP="007C6041">
            <w:pPr>
              <w:jc w:val="center"/>
              <w:rPr>
                <w:i/>
                <w:snapToGrid w:val="0"/>
                <w:vanish/>
              </w:rPr>
            </w:pPr>
            <w:r>
              <w:rPr>
                <w:i/>
                <w:snapToGrid w:val="0"/>
                <w:vanish/>
              </w:rPr>
              <w:t>5</w:t>
            </w:r>
          </w:p>
        </w:tc>
        <w:tc>
          <w:tcPr>
            <w:tcW w:w="993" w:type="dxa"/>
          </w:tcPr>
          <w:p w14:paraId="04C67259" w14:textId="77777777" w:rsidR="008B133D" w:rsidRPr="001C3ED7" w:rsidRDefault="008B133D"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669" w:type="dxa"/>
          </w:tcPr>
          <w:p w14:paraId="4C1D795A" w14:textId="77777777" w:rsidR="008B133D" w:rsidRDefault="008B133D" w:rsidP="002C20A4">
            <w:pPr>
              <w:pStyle w:val="Header"/>
              <w:numPr>
                <w:ilvl w:val="0"/>
                <w:numId w:val="8"/>
              </w:numPr>
              <w:ind w:left="458"/>
              <w:rPr>
                <w:rFonts w:cs="Arial"/>
                <w:i/>
                <w:snapToGrid w:val="0"/>
                <w:vanish/>
              </w:rPr>
            </w:pPr>
            <w:r>
              <w:rPr>
                <w:rFonts w:cs="Arial"/>
                <w:i/>
                <w:snapToGrid w:val="0"/>
                <w:vanish/>
              </w:rPr>
              <w:t>Footer format</w:t>
            </w:r>
            <w:r w:rsidR="00F00E75">
              <w:rPr>
                <w:rFonts w:cs="Arial"/>
                <w:i/>
                <w:snapToGrid w:val="0"/>
                <w:vanish/>
              </w:rPr>
              <w:t>t</w:t>
            </w:r>
            <w:r>
              <w:rPr>
                <w:rFonts w:cs="Arial"/>
                <w:i/>
                <w:snapToGrid w:val="0"/>
                <w:vanish/>
              </w:rPr>
              <w:t>ing corrected</w:t>
            </w:r>
            <w:r w:rsidR="001F4996">
              <w:rPr>
                <w:rFonts w:cs="Arial"/>
                <w:i/>
                <w:snapToGrid w:val="0"/>
                <w:vanish/>
              </w:rPr>
              <w:t xml:space="preserve"> (Issue 19)</w:t>
            </w:r>
          </w:p>
          <w:p w14:paraId="21C5544E" w14:textId="77777777" w:rsidR="008B133D" w:rsidRDefault="008B133D" w:rsidP="002C20A4">
            <w:pPr>
              <w:pStyle w:val="Header"/>
              <w:numPr>
                <w:ilvl w:val="0"/>
                <w:numId w:val="8"/>
              </w:numPr>
              <w:ind w:left="458"/>
              <w:rPr>
                <w:rFonts w:cs="Arial"/>
                <w:i/>
                <w:snapToGrid w:val="0"/>
                <w:vanish/>
              </w:rPr>
            </w:pPr>
            <w:r>
              <w:rPr>
                <w:rFonts w:cs="Arial"/>
                <w:i/>
                <w:snapToGrid w:val="0"/>
                <w:vanish/>
              </w:rPr>
              <w:t>Results from review with Functional Safety Team incorporated</w:t>
            </w:r>
            <w:r w:rsidR="002A4E39">
              <w:rPr>
                <w:rFonts w:cs="Arial"/>
                <w:i/>
                <w:snapToGrid w:val="0"/>
                <w:vanish/>
              </w:rPr>
              <w:t xml:space="preserve"> (Issue 20)</w:t>
            </w:r>
            <w:r>
              <w:rPr>
                <w:rFonts w:cs="Arial"/>
                <w:i/>
                <w:snapToGrid w:val="0"/>
                <w:vanish/>
              </w:rPr>
              <w:t>.</w:t>
            </w:r>
          </w:p>
        </w:tc>
        <w:tc>
          <w:tcPr>
            <w:tcW w:w="1667" w:type="dxa"/>
          </w:tcPr>
          <w:p w14:paraId="2A3FE950" w14:textId="77777777" w:rsidR="008B133D" w:rsidRDefault="008B133D" w:rsidP="007C6041">
            <w:pPr>
              <w:rPr>
                <w:i/>
                <w:snapToGrid w:val="0"/>
                <w:vanish/>
              </w:rPr>
            </w:pPr>
            <w:r>
              <w:rPr>
                <w:i/>
                <w:snapToGrid w:val="0"/>
                <w:vanish/>
              </w:rPr>
              <w:t>jbaden1</w:t>
            </w:r>
          </w:p>
        </w:tc>
      </w:tr>
      <w:tr w:rsidR="006110B1" w:rsidRPr="001C3ED7" w14:paraId="2591BB4D" w14:textId="77777777" w:rsidTr="00982747">
        <w:trPr>
          <w:hidden/>
        </w:trPr>
        <w:tc>
          <w:tcPr>
            <w:tcW w:w="1027" w:type="dxa"/>
          </w:tcPr>
          <w:p w14:paraId="51D66500" w14:textId="77777777" w:rsidR="006110B1" w:rsidRDefault="006110B1" w:rsidP="007C6041">
            <w:pPr>
              <w:jc w:val="center"/>
              <w:rPr>
                <w:i/>
                <w:snapToGrid w:val="0"/>
                <w:vanish/>
              </w:rPr>
            </w:pPr>
            <w:r>
              <w:rPr>
                <w:i/>
                <w:snapToGrid w:val="0"/>
                <w:vanish/>
              </w:rPr>
              <w:t>1</w:t>
            </w:r>
          </w:p>
        </w:tc>
        <w:tc>
          <w:tcPr>
            <w:tcW w:w="850" w:type="dxa"/>
          </w:tcPr>
          <w:p w14:paraId="28ED86CB" w14:textId="77777777" w:rsidR="006110B1" w:rsidRDefault="006110B1" w:rsidP="007C6041">
            <w:pPr>
              <w:jc w:val="center"/>
              <w:rPr>
                <w:i/>
                <w:snapToGrid w:val="0"/>
                <w:vanish/>
              </w:rPr>
            </w:pPr>
            <w:r>
              <w:rPr>
                <w:i/>
                <w:snapToGrid w:val="0"/>
                <w:vanish/>
              </w:rPr>
              <w:t>6</w:t>
            </w:r>
          </w:p>
        </w:tc>
        <w:tc>
          <w:tcPr>
            <w:tcW w:w="993" w:type="dxa"/>
          </w:tcPr>
          <w:p w14:paraId="3B58F2C3" w14:textId="77777777" w:rsidR="006110B1" w:rsidRPr="001C3ED7" w:rsidRDefault="006110B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669" w:type="dxa"/>
          </w:tcPr>
          <w:p w14:paraId="5E65F496" w14:textId="77777777" w:rsidR="006110B1" w:rsidRDefault="006110B1" w:rsidP="002C20A4">
            <w:pPr>
              <w:pStyle w:val="Header"/>
              <w:numPr>
                <w:ilvl w:val="0"/>
                <w:numId w:val="8"/>
              </w:numPr>
              <w:ind w:left="458"/>
              <w:rPr>
                <w:rFonts w:cs="Arial"/>
                <w:i/>
                <w:snapToGrid w:val="0"/>
                <w:vanish/>
              </w:rPr>
            </w:pPr>
            <w:r>
              <w:rPr>
                <w:rFonts w:cs="Arial"/>
                <w:i/>
                <w:snapToGrid w:val="0"/>
                <w:vanish/>
              </w:rPr>
              <w:t>Scenario Template added</w:t>
            </w:r>
          </w:p>
        </w:tc>
        <w:tc>
          <w:tcPr>
            <w:tcW w:w="1667" w:type="dxa"/>
          </w:tcPr>
          <w:p w14:paraId="0864FEDB" w14:textId="77777777" w:rsidR="006110B1" w:rsidRDefault="002872F4" w:rsidP="007C6041">
            <w:pPr>
              <w:rPr>
                <w:i/>
                <w:snapToGrid w:val="0"/>
                <w:vanish/>
              </w:rPr>
            </w:pPr>
            <w:r>
              <w:rPr>
                <w:i/>
                <w:snapToGrid w:val="0"/>
                <w:vanish/>
              </w:rPr>
              <w:t>Jbaden1</w:t>
            </w:r>
          </w:p>
        </w:tc>
      </w:tr>
      <w:tr w:rsidR="00BF0421" w:rsidRPr="001C3ED7" w14:paraId="7CAE8BAF" w14:textId="77777777" w:rsidTr="00982747">
        <w:trPr>
          <w:hidden/>
        </w:trPr>
        <w:tc>
          <w:tcPr>
            <w:tcW w:w="1027" w:type="dxa"/>
          </w:tcPr>
          <w:p w14:paraId="62CB4519" w14:textId="77777777" w:rsidR="00BF0421" w:rsidRDefault="00BF0421" w:rsidP="007C6041">
            <w:pPr>
              <w:jc w:val="center"/>
              <w:rPr>
                <w:i/>
                <w:snapToGrid w:val="0"/>
                <w:vanish/>
              </w:rPr>
            </w:pPr>
            <w:r>
              <w:rPr>
                <w:i/>
                <w:snapToGrid w:val="0"/>
                <w:vanish/>
              </w:rPr>
              <w:t>1</w:t>
            </w:r>
          </w:p>
        </w:tc>
        <w:tc>
          <w:tcPr>
            <w:tcW w:w="850" w:type="dxa"/>
          </w:tcPr>
          <w:p w14:paraId="2B26BEE7" w14:textId="77777777" w:rsidR="00BF0421" w:rsidRDefault="00BF0421" w:rsidP="007C6041">
            <w:pPr>
              <w:jc w:val="center"/>
              <w:rPr>
                <w:i/>
                <w:snapToGrid w:val="0"/>
                <w:vanish/>
              </w:rPr>
            </w:pPr>
            <w:r>
              <w:rPr>
                <w:i/>
                <w:snapToGrid w:val="0"/>
                <w:vanish/>
              </w:rPr>
              <w:t>7</w:t>
            </w:r>
          </w:p>
        </w:tc>
        <w:tc>
          <w:tcPr>
            <w:tcW w:w="993" w:type="dxa"/>
          </w:tcPr>
          <w:p w14:paraId="08767033" w14:textId="77777777" w:rsidR="00BF0421" w:rsidRPr="001C3ED7" w:rsidRDefault="00BF042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669" w:type="dxa"/>
          </w:tcPr>
          <w:p w14:paraId="42BB048E" w14:textId="77777777" w:rsidR="00BF0421" w:rsidRDefault="00BF0421" w:rsidP="002C20A4">
            <w:pPr>
              <w:pStyle w:val="Header"/>
              <w:numPr>
                <w:ilvl w:val="0"/>
                <w:numId w:val="8"/>
              </w:numPr>
              <w:ind w:left="458"/>
              <w:rPr>
                <w:rFonts w:cs="Arial"/>
                <w:i/>
                <w:snapToGrid w:val="0"/>
                <w:vanish/>
              </w:rPr>
            </w:pPr>
            <w:r>
              <w:rPr>
                <w:rFonts w:cs="Arial"/>
                <w:i/>
                <w:snapToGrid w:val="0"/>
                <w:vanish/>
              </w:rPr>
              <w:t>Chapter “Operation Modes and States” moved before “Use Case” section.</w:t>
            </w:r>
          </w:p>
        </w:tc>
        <w:tc>
          <w:tcPr>
            <w:tcW w:w="1667" w:type="dxa"/>
          </w:tcPr>
          <w:p w14:paraId="1BAAA5FD" w14:textId="77777777" w:rsidR="00BF0421" w:rsidRDefault="00BF0421" w:rsidP="007C6041">
            <w:pPr>
              <w:rPr>
                <w:i/>
                <w:snapToGrid w:val="0"/>
                <w:vanish/>
              </w:rPr>
            </w:pPr>
            <w:r>
              <w:rPr>
                <w:i/>
                <w:snapToGrid w:val="0"/>
                <w:vanish/>
              </w:rPr>
              <w:t>Jbaden1</w:t>
            </w:r>
          </w:p>
        </w:tc>
      </w:tr>
      <w:tr w:rsidR="00513376" w:rsidRPr="001C3ED7" w14:paraId="48550917" w14:textId="77777777" w:rsidTr="00982747">
        <w:trPr>
          <w:hidden/>
        </w:trPr>
        <w:tc>
          <w:tcPr>
            <w:tcW w:w="1027" w:type="dxa"/>
          </w:tcPr>
          <w:p w14:paraId="4F31C24B" w14:textId="77777777" w:rsidR="00513376" w:rsidRDefault="00513376" w:rsidP="007C6041">
            <w:pPr>
              <w:jc w:val="center"/>
              <w:rPr>
                <w:i/>
                <w:snapToGrid w:val="0"/>
                <w:vanish/>
              </w:rPr>
            </w:pPr>
            <w:r>
              <w:rPr>
                <w:i/>
                <w:snapToGrid w:val="0"/>
                <w:vanish/>
              </w:rPr>
              <w:t>1</w:t>
            </w:r>
          </w:p>
        </w:tc>
        <w:tc>
          <w:tcPr>
            <w:tcW w:w="850" w:type="dxa"/>
          </w:tcPr>
          <w:p w14:paraId="42F78BB1" w14:textId="77777777" w:rsidR="00513376" w:rsidRDefault="00513376" w:rsidP="007C6041">
            <w:pPr>
              <w:jc w:val="center"/>
              <w:rPr>
                <w:i/>
                <w:snapToGrid w:val="0"/>
                <w:vanish/>
              </w:rPr>
            </w:pPr>
            <w:r>
              <w:rPr>
                <w:i/>
                <w:snapToGrid w:val="0"/>
                <w:vanish/>
              </w:rPr>
              <w:t>8</w:t>
            </w:r>
          </w:p>
        </w:tc>
        <w:tc>
          <w:tcPr>
            <w:tcW w:w="993" w:type="dxa"/>
          </w:tcPr>
          <w:p w14:paraId="2DB6D3FA" w14:textId="77777777" w:rsidR="00513376" w:rsidRPr="001C3ED7" w:rsidRDefault="00513376"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669" w:type="dxa"/>
          </w:tcPr>
          <w:p w14:paraId="59EEED05" w14:textId="77777777" w:rsidR="00513376" w:rsidRDefault="00513376" w:rsidP="002C20A4">
            <w:pPr>
              <w:pStyle w:val="Header"/>
              <w:numPr>
                <w:ilvl w:val="0"/>
                <w:numId w:val="8"/>
              </w:numPr>
              <w:ind w:left="458"/>
              <w:rPr>
                <w:rFonts w:cs="Arial"/>
                <w:i/>
                <w:snapToGrid w:val="0"/>
                <w:vanish/>
              </w:rPr>
            </w:pPr>
            <w:r>
              <w:rPr>
                <w:rFonts w:cs="Arial"/>
                <w:i/>
                <w:snapToGrid w:val="0"/>
                <w:vanish/>
              </w:rPr>
              <w:t>Broken Wiki links repaired.</w:t>
            </w:r>
          </w:p>
        </w:tc>
        <w:tc>
          <w:tcPr>
            <w:tcW w:w="1667" w:type="dxa"/>
          </w:tcPr>
          <w:p w14:paraId="3E07B26E" w14:textId="77777777" w:rsidR="00513376" w:rsidRDefault="00513376" w:rsidP="007C6041">
            <w:pPr>
              <w:rPr>
                <w:i/>
                <w:snapToGrid w:val="0"/>
                <w:vanish/>
              </w:rPr>
            </w:pPr>
            <w:r>
              <w:rPr>
                <w:i/>
                <w:snapToGrid w:val="0"/>
                <w:vanish/>
              </w:rPr>
              <w:t>Jbaden1</w:t>
            </w:r>
          </w:p>
        </w:tc>
      </w:tr>
      <w:tr w:rsidR="00B4194E" w:rsidRPr="007D0A79" w14:paraId="553345D9" w14:textId="77777777" w:rsidTr="00982747">
        <w:trPr>
          <w:hidden/>
        </w:trPr>
        <w:tc>
          <w:tcPr>
            <w:tcW w:w="1027" w:type="dxa"/>
          </w:tcPr>
          <w:p w14:paraId="014A9D1D" w14:textId="77777777" w:rsidR="00B4194E" w:rsidRPr="007D0A79" w:rsidRDefault="00B4194E" w:rsidP="007C6041">
            <w:pPr>
              <w:jc w:val="center"/>
              <w:rPr>
                <w:i/>
                <w:snapToGrid w:val="0"/>
                <w:vanish/>
              </w:rPr>
            </w:pPr>
            <w:r w:rsidRPr="007D0A79">
              <w:rPr>
                <w:i/>
                <w:snapToGrid w:val="0"/>
                <w:vanish/>
              </w:rPr>
              <w:t>2</w:t>
            </w:r>
          </w:p>
        </w:tc>
        <w:tc>
          <w:tcPr>
            <w:tcW w:w="850" w:type="dxa"/>
          </w:tcPr>
          <w:p w14:paraId="267A0846" w14:textId="77777777" w:rsidR="00B4194E" w:rsidRPr="007D0A79" w:rsidRDefault="00B4194E" w:rsidP="007C6041">
            <w:pPr>
              <w:jc w:val="center"/>
              <w:rPr>
                <w:i/>
                <w:snapToGrid w:val="0"/>
                <w:vanish/>
              </w:rPr>
            </w:pPr>
            <w:r w:rsidRPr="007D0A79">
              <w:rPr>
                <w:i/>
                <w:snapToGrid w:val="0"/>
                <w:vanish/>
              </w:rPr>
              <w:t>0</w:t>
            </w:r>
          </w:p>
        </w:tc>
        <w:tc>
          <w:tcPr>
            <w:tcW w:w="993" w:type="dxa"/>
          </w:tcPr>
          <w:p w14:paraId="329C3BC0" w14:textId="77777777" w:rsidR="00B4194E" w:rsidRPr="007D0A79" w:rsidRDefault="00B4194E" w:rsidP="00B4194E">
            <w:pPr>
              <w:jc w:val="center"/>
              <w:rPr>
                <w:i/>
                <w:snapToGrid w:val="0"/>
                <w:vanish/>
              </w:rPr>
            </w:pPr>
            <w:r w:rsidRPr="007D0A79">
              <w:rPr>
                <w:i/>
                <w:snapToGrid w:val="0"/>
                <w:vanish/>
              </w:rPr>
              <w:t>2016-05-19</w:t>
            </w:r>
          </w:p>
        </w:tc>
        <w:tc>
          <w:tcPr>
            <w:tcW w:w="5669" w:type="dxa"/>
          </w:tcPr>
          <w:p w14:paraId="2EACFD52" w14:textId="77777777" w:rsidR="00B4194E" w:rsidRPr="007D0A79" w:rsidRDefault="00B4194E" w:rsidP="002C20A4">
            <w:pPr>
              <w:pStyle w:val="Header"/>
              <w:numPr>
                <w:ilvl w:val="0"/>
                <w:numId w:val="8"/>
              </w:numPr>
              <w:ind w:left="458"/>
              <w:rPr>
                <w:rFonts w:cs="Arial"/>
                <w:i/>
                <w:snapToGrid w:val="0"/>
                <w:vanish/>
              </w:rPr>
            </w:pPr>
            <w:r w:rsidRPr="007D0A79">
              <w:rPr>
                <w:rFonts w:cs="Arial"/>
                <w:i/>
                <w:snapToGrid w:val="0"/>
                <w:vanish/>
              </w:rPr>
              <w:t>Adapted to Specification_Macros.dotm V2.0</w:t>
            </w:r>
          </w:p>
          <w:p w14:paraId="3D7EF656" w14:textId="77777777" w:rsidR="00B4194E" w:rsidRPr="007D0A79" w:rsidRDefault="00B4194E" w:rsidP="002C20A4">
            <w:pPr>
              <w:pStyle w:val="Header"/>
              <w:numPr>
                <w:ilvl w:val="0"/>
                <w:numId w:val="8"/>
              </w:numPr>
              <w:ind w:left="458"/>
              <w:rPr>
                <w:rFonts w:cs="Arial"/>
                <w:i/>
                <w:snapToGrid w:val="0"/>
                <w:vanish/>
              </w:rPr>
            </w:pPr>
            <w:r w:rsidRPr="007D0A79">
              <w:rPr>
                <w:rFonts w:cs="Arial"/>
                <w:i/>
                <w:snapToGrid w:val="0"/>
                <w:vanish/>
              </w:rPr>
              <w:t>Requirements Templates chapter (ch. 1.7.1) no longer has an attribute table, but refers directly to the Wiki..</w:t>
            </w:r>
          </w:p>
        </w:tc>
        <w:tc>
          <w:tcPr>
            <w:tcW w:w="1667" w:type="dxa"/>
          </w:tcPr>
          <w:p w14:paraId="4ABD24A2" w14:textId="77777777" w:rsidR="00B4194E" w:rsidRPr="007D0A79" w:rsidRDefault="00B4194E" w:rsidP="007C6041">
            <w:pPr>
              <w:rPr>
                <w:i/>
                <w:snapToGrid w:val="0"/>
                <w:vanish/>
              </w:rPr>
            </w:pPr>
            <w:r w:rsidRPr="007D0A79">
              <w:rPr>
                <w:i/>
                <w:snapToGrid w:val="0"/>
                <w:vanish/>
              </w:rPr>
              <w:t>Jbaden1</w:t>
            </w:r>
          </w:p>
        </w:tc>
      </w:tr>
      <w:tr w:rsidR="00900C31" w:rsidRPr="007D0A79" w14:paraId="0C6E4ACC" w14:textId="77777777" w:rsidTr="00982747">
        <w:trPr>
          <w:hidden/>
        </w:trPr>
        <w:tc>
          <w:tcPr>
            <w:tcW w:w="1027" w:type="dxa"/>
          </w:tcPr>
          <w:p w14:paraId="2B0B7E5C" w14:textId="77777777" w:rsidR="00900C31" w:rsidRPr="007D0A79" w:rsidRDefault="00900C31" w:rsidP="007C6041">
            <w:pPr>
              <w:jc w:val="center"/>
              <w:rPr>
                <w:i/>
                <w:snapToGrid w:val="0"/>
                <w:vanish/>
              </w:rPr>
            </w:pPr>
            <w:r>
              <w:rPr>
                <w:i/>
                <w:snapToGrid w:val="0"/>
                <w:vanish/>
              </w:rPr>
              <w:t>2</w:t>
            </w:r>
          </w:p>
        </w:tc>
        <w:tc>
          <w:tcPr>
            <w:tcW w:w="850" w:type="dxa"/>
          </w:tcPr>
          <w:p w14:paraId="72FB51CE" w14:textId="77777777" w:rsidR="00900C31" w:rsidRPr="007D0A79" w:rsidRDefault="00900C31" w:rsidP="007C6041">
            <w:pPr>
              <w:jc w:val="center"/>
              <w:rPr>
                <w:i/>
                <w:snapToGrid w:val="0"/>
                <w:vanish/>
              </w:rPr>
            </w:pPr>
            <w:r>
              <w:rPr>
                <w:i/>
                <w:snapToGrid w:val="0"/>
                <w:vanish/>
              </w:rPr>
              <w:t>1</w:t>
            </w:r>
          </w:p>
        </w:tc>
        <w:tc>
          <w:tcPr>
            <w:tcW w:w="993" w:type="dxa"/>
          </w:tcPr>
          <w:p w14:paraId="2E7E497E" w14:textId="77777777" w:rsidR="00900C31" w:rsidRPr="007D0A79" w:rsidRDefault="00900C31" w:rsidP="00900C31">
            <w:pPr>
              <w:jc w:val="center"/>
              <w:rPr>
                <w:i/>
                <w:snapToGrid w:val="0"/>
                <w:vanish/>
              </w:rPr>
            </w:pPr>
            <w:r w:rsidRPr="007D0A79">
              <w:rPr>
                <w:i/>
                <w:snapToGrid w:val="0"/>
                <w:vanish/>
              </w:rPr>
              <w:t>2016-0</w:t>
            </w:r>
            <w:r>
              <w:rPr>
                <w:i/>
                <w:snapToGrid w:val="0"/>
                <w:vanish/>
              </w:rPr>
              <w:t>6</w:t>
            </w:r>
            <w:r w:rsidRPr="007D0A79">
              <w:rPr>
                <w:i/>
                <w:snapToGrid w:val="0"/>
                <w:vanish/>
              </w:rPr>
              <w:t>-1</w:t>
            </w:r>
            <w:r>
              <w:rPr>
                <w:i/>
                <w:snapToGrid w:val="0"/>
                <w:vanish/>
              </w:rPr>
              <w:t>0</w:t>
            </w:r>
          </w:p>
        </w:tc>
        <w:tc>
          <w:tcPr>
            <w:tcW w:w="5669" w:type="dxa"/>
          </w:tcPr>
          <w:p w14:paraId="3DD631C7" w14:textId="77777777" w:rsidR="00900C31" w:rsidRPr="007D0A79" w:rsidRDefault="00900C31" w:rsidP="002C20A4">
            <w:pPr>
              <w:pStyle w:val="Header"/>
              <w:numPr>
                <w:ilvl w:val="0"/>
                <w:numId w:val="8"/>
              </w:numPr>
              <w:ind w:left="458"/>
              <w:rPr>
                <w:rFonts w:cs="Arial"/>
                <w:i/>
                <w:snapToGrid w:val="0"/>
                <w:vanish/>
              </w:rPr>
            </w:pPr>
            <w:r>
              <w:rPr>
                <w:rFonts w:cs="Arial"/>
                <w:i/>
                <w:snapToGrid w:val="0"/>
                <w:vanish/>
              </w:rPr>
              <w:t>Table for Context Diagram modified (lists external entities and Influence Description only)</w:t>
            </w:r>
          </w:p>
        </w:tc>
        <w:tc>
          <w:tcPr>
            <w:tcW w:w="1667" w:type="dxa"/>
          </w:tcPr>
          <w:p w14:paraId="5D407250" w14:textId="77777777" w:rsidR="00900C31" w:rsidRPr="007D0A79" w:rsidRDefault="00900C31" w:rsidP="007C6041">
            <w:pPr>
              <w:rPr>
                <w:i/>
                <w:snapToGrid w:val="0"/>
                <w:vanish/>
              </w:rPr>
            </w:pPr>
            <w:r>
              <w:rPr>
                <w:i/>
                <w:snapToGrid w:val="0"/>
                <w:vanish/>
              </w:rPr>
              <w:t>Jbaden1</w:t>
            </w:r>
          </w:p>
        </w:tc>
      </w:tr>
      <w:tr w:rsidR="00504724" w:rsidRPr="007D0A79" w14:paraId="15145C61" w14:textId="77777777" w:rsidTr="00982747">
        <w:trPr>
          <w:hidden/>
        </w:trPr>
        <w:tc>
          <w:tcPr>
            <w:tcW w:w="1027" w:type="dxa"/>
          </w:tcPr>
          <w:p w14:paraId="7E381E84" w14:textId="77777777" w:rsidR="00504724" w:rsidRDefault="00504724" w:rsidP="007C6041">
            <w:pPr>
              <w:jc w:val="center"/>
              <w:rPr>
                <w:i/>
                <w:snapToGrid w:val="0"/>
                <w:vanish/>
              </w:rPr>
            </w:pPr>
            <w:r>
              <w:rPr>
                <w:i/>
                <w:snapToGrid w:val="0"/>
                <w:vanish/>
              </w:rPr>
              <w:t>2</w:t>
            </w:r>
          </w:p>
        </w:tc>
        <w:tc>
          <w:tcPr>
            <w:tcW w:w="850" w:type="dxa"/>
          </w:tcPr>
          <w:p w14:paraId="49F7A6D0" w14:textId="77777777" w:rsidR="00504724" w:rsidRDefault="00504724" w:rsidP="007C6041">
            <w:pPr>
              <w:jc w:val="center"/>
              <w:rPr>
                <w:i/>
                <w:snapToGrid w:val="0"/>
                <w:vanish/>
              </w:rPr>
            </w:pPr>
            <w:r>
              <w:rPr>
                <w:i/>
                <w:snapToGrid w:val="0"/>
                <w:vanish/>
              </w:rPr>
              <w:t>2</w:t>
            </w:r>
          </w:p>
        </w:tc>
        <w:tc>
          <w:tcPr>
            <w:tcW w:w="993" w:type="dxa"/>
          </w:tcPr>
          <w:p w14:paraId="3CC752F4" w14:textId="77777777" w:rsidR="00504724" w:rsidRPr="007D0A79" w:rsidRDefault="00504724" w:rsidP="00504724">
            <w:pPr>
              <w:jc w:val="center"/>
              <w:rPr>
                <w:i/>
                <w:snapToGrid w:val="0"/>
                <w:vanish/>
              </w:rPr>
            </w:pPr>
            <w:r w:rsidRPr="007D0A79">
              <w:rPr>
                <w:i/>
                <w:snapToGrid w:val="0"/>
                <w:vanish/>
              </w:rPr>
              <w:t>2016-0</w:t>
            </w:r>
            <w:r>
              <w:rPr>
                <w:i/>
                <w:snapToGrid w:val="0"/>
                <w:vanish/>
              </w:rPr>
              <w:t>7</w:t>
            </w:r>
            <w:r w:rsidRPr="007D0A79">
              <w:rPr>
                <w:i/>
                <w:snapToGrid w:val="0"/>
                <w:vanish/>
              </w:rPr>
              <w:t>-</w:t>
            </w:r>
            <w:r>
              <w:rPr>
                <w:i/>
                <w:snapToGrid w:val="0"/>
                <w:vanish/>
              </w:rPr>
              <w:t>08</w:t>
            </w:r>
          </w:p>
        </w:tc>
        <w:tc>
          <w:tcPr>
            <w:tcW w:w="5669" w:type="dxa"/>
          </w:tcPr>
          <w:p w14:paraId="45C628DE" w14:textId="77777777" w:rsidR="00504724" w:rsidRDefault="00504724" w:rsidP="002C20A4">
            <w:pPr>
              <w:pStyle w:val="Header"/>
              <w:numPr>
                <w:ilvl w:val="0"/>
                <w:numId w:val="8"/>
              </w:numPr>
              <w:ind w:left="458"/>
              <w:rPr>
                <w:rFonts w:cs="Arial"/>
                <w:i/>
                <w:snapToGrid w:val="0"/>
                <w:vanish/>
              </w:rPr>
            </w:pPr>
            <w:r>
              <w:rPr>
                <w:rFonts w:cs="Arial"/>
                <w:i/>
                <w:snapToGrid w:val="0"/>
                <w:vanish/>
              </w:rPr>
              <w:t>Template version added to footer</w:t>
            </w:r>
          </w:p>
          <w:p w14:paraId="5E1A9866" w14:textId="77777777" w:rsidR="00B961EB" w:rsidRDefault="00B961EB" w:rsidP="002C20A4">
            <w:pPr>
              <w:pStyle w:val="Header"/>
              <w:numPr>
                <w:ilvl w:val="0"/>
                <w:numId w:val="8"/>
              </w:numPr>
              <w:ind w:left="458"/>
              <w:rPr>
                <w:rFonts w:cs="Arial"/>
                <w:i/>
                <w:snapToGrid w:val="0"/>
                <w:vanish/>
              </w:rPr>
            </w:pPr>
            <w:r>
              <w:rPr>
                <w:rFonts w:cs="Arial"/>
                <w:i/>
                <w:snapToGrid w:val="0"/>
                <w:vanish/>
              </w:rPr>
              <w:t>Several hints added to the various sections</w:t>
            </w:r>
          </w:p>
          <w:p w14:paraId="3D557365" w14:textId="77777777" w:rsidR="00B961EB" w:rsidRDefault="00B961EB" w:rsidP="002C20A4">
            <w:pPr>
              <w:pStyle w:val="Header"/>
              <w:numPr>
                <w:ilvl w:val="0"/>
                <w:numId w:val="8"/>
              </w:numPr>
              <w:ind w:left="458"/>
              <w:rPr>
                <w:rFonts w:cs="Arial"/>
                <w:i/>
                <w:snapToGrid w:val="0"/>
                <w:vanish/>
              </w:rPr>
            </w:pPr>
            <w:r>
              <w:rPr>
                <w:rFonts w:cs="Arial"/>
                <w:i/>
                <w:snapToGrid w:val="0"/>
                <w:vanish/>
              </w:rPr>
              <w:t>Findings from Fun</w:t>
            </w:r>
            <w:r w:rsidR="00F00E75">
              <w:rPr>
                <w:rFonts w:cs="Arial"/>
                <w:i/>
                <w:snapToGrid w:val="0"/>
                <w:vanish/>
              </w:rPr>
              <w:t>c</w:t>
            </w:r>
            <w:r>
              <w:rPr>
                <w:rFonts w:cs="Arial"/>
                <w:i/>
                <w:snapToGrid w:val="0"/>
                <w:vanish/>
              </w:rPr>
              <w:t>tional Safety Team incorporated.</w:t>
            </w:r>
          </w:p>
          <w:p w14:paraId="1238CA94" w14:textId="77777777" w:rsidR="00472868" w:rsidRDefault="00472868" w:rsidP="002C20A4">
            <w:pPr>
              <w:pStyle w:val="Header"/>
              <w:numPr>
                <w:ilvl w:val="0"/>
                <w:numId w:val="8"/>
              </w:numPr>
              <w:ind w:left="458"/>
              <w:rPr>
                <w:rFonts w:cs="Arial"/>
                <w:i/>
                <w:snapToGrid w:val="0"/>
                <w:vanish/>
              </w:rPr>
            </w:pPr>
            <w:r>
              <w:rPr>
                <w:rFonts w:cs="Arial"/>
                <w:i/>
                <w:snapToGrid w:val="0"/>
                <w:vanish/>
              </w:rPr>
              <w:t>RE_SafetyRequirement style added</w:t>
            </w:r>
          </w:p>
        </w:tc>
        <w:tc>
          <w:tcPr>
            <w:tcW w:w="1667" w:type="dxa"/>
          </w:tcPr>
          <w:p w14:paraId="27C03DEC" w14:textId="77777777" w:rsidR="00504724" w:rsidRDefault="00504724" w:rsidP="007C6041">
            <w:pPr>
              <w:rPr>
                <w:i/>
                <w:snapToGrid w:val="0"/>
                <w:vanish/>
              </w:rPr>
            </w:pPr>
            <w:r>
              <w:rPr>
                <w:i/>
                <w:snapToGrid w:val="0"/>
                <w:vanish/>
              </w:rPr>
              <w:t>Jbaden1</w:t>
            </w:r>
          </w:p>
        </w:tc>
      </w:tr>
      <w:tr w:rsidR="00A75B2B" w:rsidRPr="007D0A79" w14:paraId="2D1FBDD3" w14:textId="77777777" w:rsidTr="00982747">
        <w:trPr>
          <w:hidden/>
        </w:trPr>
        <w:tc>
          <w:tcPr>
            <w:tcW w:w="1027" w:type="dxa"/>
          </w:tcPr>
          <w:p w14:paraId="4928C051" w14:textId="77777777" w:rsidR="00A75B2B" w:rsidRDefault="00A75B2B" w:rsidP="007C6041">
            <w:pPr>
              <w:jc w:val="center"/>
              <w:rPr>
                <w:i/>
                <w:snapToGrid w:val="0"/>
                <w:vanish/>
              </w:rPr>
            </w:pPr>
            <w:r>
              <w:rPr>
                <w:i/>
                <w:snapToGrid w:val="0"/>
                <w:vanish/>
              </w:rPr>
              <w:t>2</w:t>
            </w:r>
          </w:p>
        </w:tc>
        <w:tc>
          <w:tcPr>
            <w:tcW w:w="850" w:type="dxa"/>
          </w:tcPr>
          <w:p w14:paraId="3B66BD6A" w14:textId="77777777" w:rsidR="00A75B2B" w:rsidRPr="00D115B8" w:rsidRDefault="00A75B2B" w:rsidP="007C6041">
            <w:pPr>
              <w:jc w:val="center"/>
              <w:rPr>
                <w:i/>
                <w:snapToGrid w:val="0"/>
                <w:vanish/>
              </w:rPr>
            </w:pPr>
            <w:r w:rsidRPr="00D115B8">
              <w:rPr>
                <w:i/>
                <w:snapToGrid w:val="0"/>
                <w:vanish/>
              </w:rPr>
              <w:t>3</w:t>
            </w:r>
          </w:p>
        </w:tc>
        <w:tc>
          <w:tcPr>
            <w:tcW w:w="993" w:type="dxa"/>
          </w:tcPr>
          <w:p w14:paraId="6F7D6B1D" w14:textId="77777777" w:rsidR="00A75B2B" w:rsidRPr="00D115B8" w:rsidRDefault="00A75B2B" w:rsidP="00504724">
            <w:pPr>
              <w:jc w:val="center"/>
              <w:rPr>
                <w:i/>
                <w:snapToGrid w:val="0"/>
                <w:vanish/>
              </w:rPr>
            </w:pPr>
            <w:r w:rsidRPr="00D115B8">
              <w:rPr>
                <w:i/>
                <w:snapToGrid w:val="0"/>
                <w:vanish/>
              </w:rPr>
              <w:t>2016-09-21</w:t>
            </w:r>
          </w:p>
        </w:tc>
        <w:tc>
          <w:tcPr>
            <w:tcW w:w="5669" w:type="dxa"/>
          </w:tcPr>
          <w:p w14:paraId="39832F0C" w14:textId="77777777" w:rsidR="00A75B2B" w:rsidRPr="00D115B8" w:rsidRDefault="00A75B2B" w:rsidP="002C20A4">
            <w:pPr>
              <w:pStyle w:val="Header"/>
              <w:numPr>
                <w:ilvl w:val="0"/>
                <w:numId w:val="8"/>
              </w:numPr>
              <w:ind w:left="458"/>
              <w:rPr>
                <w:rFonts w:cs="Arial"/>
                <w:i/>
                <w:snapToGrid w:val="0"/>
                <w:vanish/>
              </w:rPr>
            </w:pPr>
            <w:r w:rsidRPr="00D115B8">
              <w:rPr>
                <w:rFonts w:cs="Arial"/>
                <w:i/>
                <w:snapToGrid w:val="0"/>
                <w:vanish/>
              </w:rPr>
              <w:t>Update from Functional Safety Team incorporated (</w:t>
            </w:r>
            <w:r w:rsidR="00F4304F" w:rsidRPr="00D115B8">
              <w:rPr>
                <w:rFonts w:cs="Arial"/>
                <w:i/>
                <w:snapToGrid w:val="0"/>
                <w:vanish/>
              </w:rPr>
              <w:t>“</w:t>
            </w:r>
            <w:r w:rsidRPr="00D115B8">
              <w:rPr>
                <w:rFonts w:cs="Arial"/>
                <w:i/>
                <w:snapToGrid w:val="0"/>
                <w:vanish/>
              </w:rPr>
              <w:t>Lessons Learned</w:t>
            </w:r>
            <w:r w:rsidR="00F4304F" w:rsidRPr="00D115B8">
              <w:rPr>
                <w:rFonts w:cs="Arial"/>
                <w:i/>
                <w:snapToGrid w:val="0"/>
                <w:vanish/>
              </w:rPr>
              <w:t>”</w:t>
            </w:r>
            <w:r w:rsidRPr="00D115B8">
              <w:rPr>
                <w:rFonts w:cs="Arial"/>
                <w:i/>
                <w:snapToGrid w:val="0"/>
                <w:vanish/>
              </w:rPr>
              <w:t xml:space="preserve">, </w:t>
            </w:r>
            <w:r w:rsidR="00F4304F" w:rsidRPr="00D115B8">
              <w:rPr>
                <w:rFonts w:cs="Arial"/>
                <w:i/>
                <w:snapToGrid w:val="0"/>
                <w:vanish/>
              </w:rPr>
              <w:t>“</w:t>
            </w:r>
            <w:r w:rsidRPr="00D115B8">
              <w:rPr>
                <w:rFonts w:cs="Arial"/>
                <w:i/>
                <w:snapToGrid w:val="0"/>
                <w:vanish/>
              </w:rPr>
              <w:t>System Behaviors for HARA</w:t>
            </w:r>
            <w:r w:rsidR="00F4304F" w:rsidRPr="00D115B8">
              <w:rPr>
                <w:rFonts w:cs="Arial"/>
                <w:i/>
                <w:snapToGrid w:val="0"/>
                <w:vanish/>
              </w:rPr>
              <w:t>”</w:t>
            </w:r>
            <w:r w:rsidRPr="00D115B8">
              <w:rPr>
                <w:rFonts w:cs="Arial"/>
                <w:i/>
                <w:snapToGrid w:val="0"/>
                <w:vanish/>
              </w:rPr>
              <w:t>)</w:t>
            </w:r>
          </w:p>
        </w:tc>
        <w:tc>
          <w:tcPr>
            <w:tcW w:w="1667" w:type="dxa"/>
          </w:tcPr>
          <w:p w14:paraId="78B0AE68" w14:textId="77777777" w:rsidR="00A75B2B" w:rsidRPr="00D115B8" w:rsidRDefault="00F4304F" w:rsidP="007C6041">
            <w:pPr>
              <w:rPr>
                <w:i/>
                <w:snapToGrid w:val="0"/>
                <w:vanish/>
              </w:rPr>
            </w:pPr>
            <w:r w:rsidRPr="00D115B8">
              <w:rPr>
                <w:i/>
                <w:snapToGrid w:val="0"/>
                <w:vanish/>
              </w:rPr>
              <w:t>Jbaden1</w:t>
            </w:r>
          </w:p>
        </w:tc>
      </w:tr>
      <w:tr w:rsidR="00613717" w:rsidRPr="007D0A79" w14:paraId="34A85404" w14:textId="77777777" w:rsidTr="00982747">
        <w:trPr>
          <w:hidden/>
        </w:trPr>
        <w:tc>
          <w:tcPr>
            <w:tcW w:w="1027" w:type="dxa"/>
          </w:tcPr>
          <w:p w14:paraId="35C20CD0" w14:textId="77777777" w:rsidR="00613717" w:rsidRDefault="00613717" w:rsidP="007C6041">
            <w:pPr>
              <w:jc w:val="center"/>
              <w:rPr>
                <w:i/>
                <w:snapToGrid w:val="0"/>
                <w:vanish/>
              </w:rPr>
            </w:pPr>
            <w:r>
              <w:rPr>
                <w:i/>
                <w:snapToGrid w:val="0"/>
                <w:vanish/>
              </w:rPr>
              <w:t>2</w:t>
            </w:r>
          </w:p>
        </w:tc>
        <w:tc>
          <w:tcPr>
            <w:tcW w:w="850" w:type="dxa"/>
          </w:tcPr>
          <w:p w14:paraId="70725423" w14:textId="77777777" w:rsidR="00613717" w:rsidRPr="00D115B8" w:rsidRDefault="00613717" w:rsidP="007C6041">
            <w:pPr>
              <w:jc w:val="center"/>
              <w:rPr>
                <w:i/>
                <w:snapToGrid w:val="0"/>
                <w:vanish/>
              </w:rPr>
            </w:pPr>
            <w:r w:rsidRPr="00D115B8">
              <w:rPr>
                <w:i/>
                <w:snapToGrid w:val="0"/>
                <w:vanish/>
              </w:rPr>
              <w:t>4</w:t>
            </w:r>
          </w:p>
        </w:tc>
        <w:tc>
          <w:tcPr>
            <w:tcW w:w="993" w:type="dxa"/>
          </w:tcPr>
          <w:p w14:paraId="6D12B4FA" w14:textId="77777777" w:rsidR="00613717" w:rsidRPr="00D115B8" w:rsidRDefault="00613717" w:rsidP="00613717">
            <w:pPr>
              <w:jc w:val="center"/>
              <w:rPr>
                <w:i/>
                <w:snapToGrid w:val="0"/>
                <w:vanish/>
              </w:rPr>
            </w:pPr>
            <w:r w:rsidRPr="00D115B8">
              <w:rPr>
                <w:i/>
                <w:snapToGrid w:val="0"/>
                <w:vanish/>
              </w:rPr>
              <w:t>2016-11-15</w:t>
            </w:r>
          </w:p>
        </w:tc>
        <w:tc>
          <w:tcPr>
            <w:tcW w:w="5669" w:type="dxa"/>
          </w:tcPr>
          <w:p w14:paraId="01B5DB2D" w14:textId="77777777" w:rsidR="00613717" w:rsidRPr="00D115B8" w:rsidRDefault="00613717" w:rsidP="002C20A4">
            <w:pPr>
              <w:pStyle w:val="Header"/>
              <w:numPr>
                <w:ilvl w:val="0"/>
                <w:numId w:val="8"/>
              </w:numPr>
              <w:ind w:left="458"/>
              <w:rPr>
                <w:rFonts w:cs="Arial"/>
                <w:i/>
                <w:snapToGrid w:val="0"/>
                <w:vanish/>
              </w:rPr>
            </w:pPr>
            <w:r w:rsidRPr="00D115B8">
              <w:rPr>
                <w:rFonts w:cs="Arial"/>
                <w:i/>
                <w:snapToGrid w:val="0"/>
                <w:vanish/>
              </w:rPr>
              <w:t>Update from Functional Safety Team incorporated (“Lessons Learned”, “System Behaviors for HARA”)</w:t>
            </w:r>
          </w:p>
          <w:p w14:paraId="38A606AB" w14:textId="77777777" w:rsidR="00260BC6" w:rsidRPr="00D115B8" w:rsidRDefault="00260BC6" w:rsidP="002C20A4">
            <w:pPr>
              <w:pStyle w:val="Header"/>
              <w:numPr>
                <w:ilvl w:val="0"/>
                <w:numId w:val="8"/>
              </w:numPr>
              <w:ind w:left="458"/>
              <w:rPr>
                <w:rFonts w:cs="Arial"/>
                <w:i/>
                <w:snapToGrid w:val="0"/>
                <w:vanish/>
              </w:rPr>
            </w:pPr>
            <w:r w:rsidRPr="00D115B8">
              <w:rPr>
                <w:rFonts w:cs="Arial"/>
                <w:i/>
                <w:snapToGrid w:val="0"/>
                <w:vanish/>
              </w:rPr>
              <w:t>Explanatory notes made more formal</w:t>
            </w:r>
          </w:p>
        </w:tc>
        <w:tc>
          <w:tcPr>
            <w:tcW w:w="1667" w:type="dxa"/>
          </w:tcPr>
          <w:p w14:paraId="545AA63D" w14:textId="77777777" w:rsidR="00613717" w:rsidRPr="00D115B8" w:rsidRDefault="00613717" w:rsidP="007C6041">
            <w:pPr>
              <w:rPr>
                <w:i/>
                <w:snapToGrid w:val="0"/>
                <w:vanish/>
              </w:rPr>
            </w:pPr>
            <w:r w:rsidRPr="00D115B8">
              <w:rPr>
                <w:i/>
                <w:snapToGrid w:val="0"/>
                <w:vanish/>
              </w:rPr>
              <w:t>Jbaden1</w:t>
            </w:r>
          </w:p>
        </w:tc>
      </w:tr>
      <w:tr w:rsidR="00B03389" w:rsidRPr="007D0A79" w14:paraId="7BAEC4C5" w14:textId="77777777" w:rsidTr="00982747">
        <w:trPr>
          <w:hidden/>
        </w:trPr>
        <w:tc>
          <w:tcPr>
            <w:tcW w:w="1027" w:type="dxa"/>
          </w:tcPr>
          <w:p w14:paraId="38ABFFD6" w14:textId="77777777" w:rsidR="00B03389" w:rsidRDefault="00B03389" w:rsidP="007C6041">
            <w:pPr>
              <w:jc w:val="center"/>
              <w:rPr>
                <w:i/>
                <w:snapToGrid w:val="0"/>
                <w:vanish/>
              </w:rPr>
            </w:pPr>
            <w:r>
              <w:rPr>
                <w:i/>
                <w:snapToGrid w:val="0"/>
                <w:vanish/>
              </w:rPr>
              <w:t>3</w:t>
            </w:r>
          </w:p>
        </w:tc>
        <w:tc>
          <w:tcPr>
            <w:tcW w:w="850" w:type="dxa"/>
          </w:tcPr>
          <w:p w14:paraId="39827B2D" w14:textId="77777777" w:rsidR="00B03389" w:rsidRPr="00D115B8" w:rsidRDefault="00B03389" w:rsidP="007C6041">
            <w:pPr>
              <w:jc w:val="center"/>
              <w:rPr>
                <w:i/>
                <w:snapToGrid w:val="0"/>
                <w:vanish/>
              </w:rPr>
            </w:pPr>
          </w:p>
        </w:tc>
        <w:tc>
          <w:tcPr>
            <w:tcW w:w="993" w:type="dxa"/>
            <w:vMerge w:val="restart"/>
          </w:tcPr>
          <w:p w14:paraId="5DBC3D4B" w14:textId="77777777" w:rsidR="00B03389" w:rsidRPr="00D115B8" w:rsidRDefault="00B03389" w:rsidP="00613717">
            <w:pPr>
              <w:jc w:val="center"/>
              <w:rPr>
                <w:i/>
                <w:snapToGrid w:val="0"/>
                <w:vanish/>
              </w:rPr>
            </w:pPr>
          </w:p>
        </w:tc>
        <w:tc>
          <w:tcPr>
            <w:tcW w:w="5669" w:type="dxa"/>
            <w:vMerge w:val="restart"/>
          </w:tcPr>
          <w:p w14:paraId="19885F2F" w14:textId="77777777" w:rsidR="00B03389" w:rsidRPr="00D115B8" w:rsidRDefault="00B03389" w:rsidP="00B03389">
            <w:pPr>
              <w:pStyle w:val="Header"/>
              <w:rPr>
                <w:rFonts w:cs="Arial"/>
                <w:i/>
                <w:snapToGrid w:val="0"/>
                <w:vanish/>
              </w:rPr>
            </w:pPr>
            <w:r w:rsidRPr="00D115B8">
              <w:rPr>
                <w:rFonts w:cs="Arial"/>
                <w:i/>
                <w:snapToGrid w:val="0"/>
                <w:vanish/>
              </w:rPr>
              <w:t>Skipped to synchronize with Specification_Macros.dotm</w:t>
            </w:r>
          </w:p>
        </w:tc>
        <w:tc>
          <w:tcPr>
            <w:tcW w:w="1667" w:type="dxa"/>
            <w:vMerge w:val="restart"/>
          </w:tcPr>
          <w:p w14:paraId="1FB847FF" w14:textId="77777777" w:rsidR="00B03389" w:rsidRPr="00D115B8" w:rsidRDefault="00B03389" w:rsidP="007C6041">
            <w:pPr>
              <w:rPr>
                <w:i/>
                <w:snapToGrid w:val="0"/>
                <w:vanish/>
              </w:rPr>
            </w:pPr>
          </w:p>
        </w:tc>
      </w:tr>
      <w:tr w:rsidR="00B03389" w:rsidRPr="007D0A79" w14:paraId="6CF94FEE" w14:textId="77777777" w:rsidTr="00982747">
        <w:trPr>
          <w:hidden/>
        </w:trPr>
        <w:tc>
          <w:tcPr>
            <w:tcW w:w="1027" w:type="dxa"/>
          </w:tcPr>
          <w:p w14:paraId="7ABFB02D" w14:textId="77777777" w:rsidR="00B03389" w:rsidRDefault="00B03389" w:rsidP="007C6041">
            <w:pPr>
              <w:jc w:val="center"/>
              <w:rPr>
                <w:i/>
                <w:snapToGrid w:val="0"/>
                <w:vanish/>
              </w:rPr>
            </w:pPr>
            <w:r>
              <w:rPr>
                <w:i/>
                <w:snapToGrid w:val="0"/>
                <w:vanish/>
              </w:rPr>
              <w:t>4</w:t>
            </w:r>
          </w:p>
        </w:tc>
        <w:tc>
          <w:tcPr>
            <w:tcW w:w="850" w:type="dxa"/>
          </w:tcPr>
          <w:p w14:paraId="26D69CDE" w14:textId="77777777" w:rsidR="00B03389" w:rsidRPr="00D115B8" w:rsidRDefault="00B03389" w:rsidP="007C6041">
            <w:pPr>
              <w:jc w:val="center"/>
              <w:rPr>
                <w:i/>
                <w:snapToGrid w:val="0"/>
                <w:vanish/>
              </w:rPr>
            </w:pPr>
          </w:p>
        </w:tc>
        <w:tc>
          <w:tcPr>
            <w:tcW w:w="993" w:type="dxa"/>
            <w:vMerge/>
          </w:tcPr>
          <w:p w14:paraId="124CC77E" w14:textId="77777777" w:rsidR="00B03389" w:rsidRPr="00D115B8" w:rsidRDefault="00B03389" w:rsidP="00613717">
            <w:pPr>
              <w:jc w:val="center"/>
              <w:rPr>
                <w:i/>
                <w:snapToGrid w:val="0"/>
                <w:vanish/>
              </w:rPr>
            </w:pPr>
          </w:p>
        </w:tc>
        <w:tc>
          <w:tcPr>
            <w:tcW w:w="5669" w:type="dxa"/>
            <w:vMerge/>
          </w:tcPr>
          <w:p w14:paraId="268DF442" w14:textId="77777777" w:rsidR="00B03389" w:rsidRPr="00D115B8" w:rsidRDefault="00B03389" w:rsidP="002C20A4">
            <w:pPr>
              <w:pStyle w:val="Header"/>
              <w:numPr>
                <w:ilvl w:val="0"/>
                <w:numId w:val="8"/>
              </w:numPr>
              <w:ind w:left="458"/>
              <w:rPr>
                <w:rFonts w:cs="Arial"/>
                <w:i/>
                <w:snapToGrid w:val="0"/>
                <w:vanish/>
              </w:rPr>
            </w:pPr>
          </w:p>
        </w:tc>
        <w:tc>
          <w:tcPr>
            <w:tcW w:w="1667" w:type="dxa"/>
            <w:vMerge/>
          </w:tcPr>
          <w:p w14:paraId="2EE04665" w14:textId="77777777" w:rsidR="00B03389" w:rsidRPr="00D115B8" w:rsidRDefault="00B03389" w:rsidP="007C6041">
            <w:pPr>
              <w:rPr>
                <w:i/>
                <w:snapToGrid w:val="0"/>
                <w:vanish/>
              </w:rPr>
            </w:pPr>
          </w:p>
        </w:tc>
      </w:tr>
      <w:tr w:rsidR="00724EFB" w14:paraId="1F9FEA16" w14:textId="77777777" w:rsidTr="00982747">
        <w:trPr>
          <w:hidden/>
        </w:trPr>
        <w:tc>
          <w:tcPr>
            <w:tcW w:w="1027" w:type="dxa"/>
          </w:tcPr>
          <w:p w14:paraId="337C42FD" w14:textId="77777777" w:rsidR="00724EFB" w:rsidRDefault="00724EFB" w:rsidP="00F95D60">
            <w:pPr>
              <w:jc w:val="center"/>
              <w:rPr>
                <w:i/>
                <w:snapToGrid w:val="0"/>
                <w:vanish/>
              </w:rPr>
            </w:pPr>
            <w:r>
              <w:rPr>
                <w:i/>
                <w:snapToGrid w:val="0"/>
                <w:vanish/>
              </w:rPr>
              <w:t>5</w:t>
            </w:r>
          </w:p>
        </w:tc>
        <w:tc>
          <w:tcPr>
            <w:tcW w:w="850" w:type="dxa"/>
          </w:tcPr>
          <w:p w14:paraId="4122C28B" w14:textId="77777777" w:rsidR="00724EFB" w:rsidRPr="00D115B8" w:rsidRDefault="00724EFB" w:rsidP="00F95D60">
            <w:pPr>
              <w:jc w:val="center"/>
              <w:rPr>
                <w:i/>
                <w:snapToGrid w:val="0"/>
                <w:vanish/>
              </w:rPr>
            </w:pPr>
            <w:r w:rsidRPr="00D115B8">
              <w:rPr>
                <w:i/>
                <w:snapToGrid w:val="0"/>
                <w:vanish/>
              </w:rPr>
              <w:t>0</w:t>
            </w:r>
          </w:p>
        </w:tc>
        <w:tc>
          <w:tcPr>
            <w:tcW w:w="993" w:type="dxa"/>
          </w:tcPr>
          <w:p w14:paraId="6D8E3824" w14:textId="77777777" w:rsidR="00724EFB" w:rsidRPr="00D115B8" w:rsidRDefault="00724EFB" w:rsidP="00F95D60">
            <w:pPr>
              <w:jc w:val="center"/>
              <w:rPr>
                <w:i/>
                <w:snapToGrid w:val="0"/>
                <w:vanish/>
              </w:rPr>
            </w:pPr>
            <w:r w:rsidRPr="00D115B8">
              <w:rPr>
                <w:i/>
                <w:snapToGrid w:val="0"/>
                <w:vanish/>
              </w:rPr>
              <w:t>2017-01-13</w:t>
            </w:r>
          </w:p>
        </w:tc>
        <w:tc>
          <w:tcPr>
            <w:tcW w:w="5669" w:type="dxa"/>
          </w:tcPr>
          <w:p w14:paraId="040CC1A1" w14:textId="77777777" w:rsidR="00724EFB" w:rsidRPr="00D115B8" w:rsidRDefault="00724EFB" w:rsidP="002C20A4">
            <w:pPr>
              <w:pStyle w:val="Header"/>
              <w:numPr>
                <w:ilvl w:val="0"/>
                <w:numId w:val="8"/>
              </w:numPr>
              <w:ind w:left="458"/>
              <w:rPr>
                <w:rFonts w:cs="Arial"/>
                <w:i/>
                <w:snapToGrid w:val="0"/>
                <w:vanish/>
              </w:rPr>
            </w:pPr>
            <w:r w:rsidRPr="00D115B8">
              <w:rPr>
                <w:rFonts w:cs="Arial"/>
                <w:i/>
                <w:snapToGrid w:val="0"/>
                <w:vanish/>
              </w:rPr>
              <w:t>Meta data updated for specification macros, version 3.1</w:t>
            </w:r>
          </w:p>
          <w:p w14:paraId="786CFD66" w14:textId="77777777" w:rsidR="00724EFB" w:rsidRPr="00D115B8" w:rsidRDefault="00724EFB" w:rsidP="002C20A4">
            <w:pPr>
              <w:pStyle w:val="Header"/>
              <w:numPr>
                <w:ilvl w:val="0"/>
                <w:numId w:val="8"/>
              </w:numPr>
              <w:ind w:left="458"/>
              <w:rPr>
                <w:rFonts w:cs="Arial"/>
                <w:i/>
                <w:snapToGrid w:val="0"/>
                <w:vanish/>
              </w:rPr>
            </w:pPr>
            <w:r w:rsidRPr="00D115B8">
              <w:rPr>
                <w:rFonts w:cs="Arial"/>
                <w:i/>
                <w:snapToGrid w:val="0"/>
                <w:vanish/>
              </w:rPr>
              <w:t>SW Unit chapter removed for the time being</w:t>
            </w:r>
          </w:p>
          <w:p w14:paraId="08422FF0" w14:textId="77777777" w:rsidR="00724EFB" w:rsidRPr="00D115B8" w:rsidRDefault="00724EFB" w:rsidP="002C20A4">
            <w:pPr>
              <w:pStyle w:val="Header"/>
              <w:numPr>
                <w:ilvl w:val="0"/>
                <w:numId w:val="8"/>
              </w:numPr>
              <w:ind w:left="458"/>
              <w:rPr>
                <w:rFonts w:cs="Arial"/>
                <w:i/>
                <w:snapToGrid w:val="0"/>
                <w:vanish/>
              </w:rPr>
            </w:pPr>
            <w:r w:rsidRPr="00D115B8">
              <w:rPr>
                <w:rFonts w:cs="Arial"/>
                <w:i/>
                <w:snapToGrid w:val="0"/>
                <w:vanish/>
              </w:rPr>
              <w:t>Green boxes added for user hints</w:t>
            </w:r>
          </w:p>
        </w:tc>
        <w:tc>
          <w:tcPr>
            <w:tcW w:w="1667" w:type="dxa"/>
          </w:tcPr>
          <w:p w14:paraId="6E35C3A8" w14:textId="77777777" w:rsidR="00724EFB" w:rsidRPr="00D115B8" w:rsidRDefault="00724EFB" w:rsidP="00F95D60">
            <w:pPr>
              <w:rPr>
                <w:i/>
                <w:snapToGrid w:val="0"/>
                <w:vanish/>
              </w:rPr>
            </w:pPr>
            <w:r w:rsidRPr="00D115B8">
              <w:rPr>
                <w:i/>
                <w:snapToGrid w:val="0"/>
                <w:vanish/>
              </w:rPr>
              <w:t>Jbaden1</w:t>
            </w:r>
          </w:p>
        </w:tc>
      </w:tr>
      <w:tr w:rsidR="00242DD7" w:rsidRPr="007D0A79" w14:paraId="0E92C204" w14:textId="77777777" w:rsidTr="00982747">
        <w:trPr>
          <w:hidden/>
        </w:trPr>
        <w:tc>
          <w:tcPr>
            <w:tcW w:w="1027" w:type="dxa"/>
          </w:tcPr>
          <w:p w14:paraId="54E410C1" w14:textId="77777777" w:rsidR="00242DD7" w:rsidRDefault="00B03389" w:rsidP="007C6041">
            <w:pPr>
              <w:jc w:val="center"/>
              <w:rPr>
                <w:i/>
                <w:snapToGrid w:val="0"/>
                <w:vanish/>
              </w:rPr>
            </w:pPr>
            <w:r>
              <w:rPr>
                <w:i/>
                <w:snapToGrid w:val="0"/>
                <w:vanish/>
              </w:rPr>
              <w:t>5</w:t>
            </w:r>
          </w:p>
        </w:tc>
        <w:tc>
          <w:tcPr>
            <w:tcW w:w="850" w:type="dxa"/>
          </w:tcPr>
          <w:p w14:paraId="4C638FE2" w14:textId="77777777" w:rsidR="00242DD7" w:rsidRPr="00D115B8" w:rsidRDefault="00724EFB" w:rsidP="007C6041">
            <w:pPr>
              <w:jc w:val="center"/>
              <w:rPr>
                <w:i/>
                <w:snapToGrid w:val="0"/>
                <w:vanish/>
              </w:rPr>
            </w:pPr>
            <w:r w:rsidRPr="00D115B8">
              <w:rPr>
                <w:i/>
                <w:snapToGrid w:val="0"/>
                <w:vanish/>
              </w:rPr>
              <w:t>1</w:t>
            </w:r>
          </w:p>
        </w:tc>
        <w:tc>
          <w:tcPr>
            <w:tcW w:w="993" w:type="dxa"/>
          </w:tcPr>
          <w:p w14:paraId="2293ADCA" w14:textId="77777777" w:rsidR="00242DD7" w:rsidRPr="00D115B8" w:rsidRDefault="00242DD7" w:rsidP="00724EFB">
            <w:pPr>
              <w:jc w:val="center"/>
              <w:rPr>
                <w:i/>
                <w:snapToGrid w:val="0"/>
                <w:vanish/>
              </w:rPr>
            </w:pPr>
            <w:r w:rsidRPr="00D115B8">
              <w:rPr>
                <w:i/>
                <w:snapToGrid w:val="0"/>
                <w:vanish/>
              </w:rPr>
              <w:t>2017-01-</w:t>
            </w:r>
            <w:r w:rsidR="001830A7" w:rsidRPr="00D115B8">
              <w:rPr>
                <w:i/>
                <w:snapToGrid w:val="0"/>
                <w:vanish/>
              </w:rPr>
              <w:t>1</w:t>
            </w:r>
            <w:r w:rsidR="00724EFB" w:rsidRPr="00D115B8">
              <w:rPr>
                <w:i/>
                <w:snapToGrid w:val="0"/>
                <w:vanish/>
              </w:rPr>
              <w:t>8</w:t>
            </w:r>
          </w:p>
        </w:tc>
        <w:tc>
          <w:tcPr>
            <w:tcW w:w="5669" w:type="dxa"/>
          </w:tcPr>
          <w:p w14:paraId="167EEC50" w14:textId="77777777" w:rsidR="00242DD7" w:rsidRPr="00D115B8" w:rsidRDefault="00724EFB" w:rsidP="002C20A4">
            <w:pPr>
              <w:pStyle w:val="Header"/>
              <w:numPr>
                <w:ilvl w:val="0"/>
                <w:numId w:val="8"/>
              </w:numPr>
              <w:ind w:left="458"/>
              <w:rPr>
                <w:rFonts w:cs="Arial"/>
                <w:i/>
                <w:snapToGrid w:val="0"/>
                <w:vanish/>
              </w:rPr>
            </w:pPr>
            <w:r w:rsidRPr="00D115B8">
              <w:rPr>
                <w:rFonts w:cs="Arial"/>
                <w:i/>
                <w:snapToGrid w:val="0"/>
                <w:vanish/>
              </w:rPr>
              <w:t>Minor editorial changes</w:t>
            </w:r>
          </w:p>
        </w:tc>
        <w:tc>
          <w:tcPr>
            <w:tcW w:w="1667" w:type="dxa"/>
          </w:tcPr>
          <w:p w14:paraId="1E3C68F2" w14:textId="77777777" w:rsidR="00242DD7" w:rsidRPr="00D115B8" w:rsidRDefault="00242DD7" w:rsidP="007C6041">
            <w:pPr>
              <w:rPr>
                <w:i/>
                <w:snapToGrid w:val="0"/>
                <w:vanish/>
              </w:rPr>
            </w:pPr>
            <w:r w:rsidRPr="00D115B8">
              <w:rPr>
                <w:i/>
                <w:snapToGrid w:val="0"/>
                <w:vanish/>
              </w:rPr>
              <w:t>Jbaden1</w:t>
            </w:r>
          </w:p>
        </w:tc>
      </w:tr>
      <w:tr w:rsidR="009E3ED8" w:rsidRPr="007D0A79" w14:paraId="34B9A875" w14:textId="77777777" w:rsidTr="00982747">
        <w:trPr>
          <w:hidden/>
        </w:trPr>
        <w:tc>
          <w:tcPr>
            <w:tcW w:w="1027" w:type="dxa"/>
          </w:tcPr>
          <w:p w14:paraId="2F29CC7A" w14:textId="77777777" w:rsidR="009E3ED8" w:rsidRDefault="00CD0574" w:rsidP="007C6041">
            <w:pPr>
              <w:jc w:val="center"/>
              <w:rPr>
                <w:i/>
                <w:snapToGrid w:val="0"/>
                <w:vanish/>
              </w:rPr>
            </w:pPr>
            <w:r>
              <w:rPr>
                <w:i/>
                <w:snapToGrid w:val="0"/>
                <w:vanish/>
              </w:rPr>
              <w:t>6</w:t>
            </w:r>
          </w:p>
        </w:tc>
        <w:tc>
          <w:tcPr>
            <w:tcW w:w="850" w:type="dxa"/>
          </w:tcPr>
          <w:p w14:paraId="7196208F" w14:textId="77777777" w:rsidR="009E3ED8" w:rsidRPr="00D115B8" w:rsidRDefault="00CD0574" w:rsidP="007C6041">
            <w:pPr>
              <w:jc w:val="center"/>
              <w:rPr>
                <w:i/>
                <w:snapToGrid w:val="0"/>
                <w:vanish/>
              </w:rPr>
            </w:pPr>
            <w:r w:rsidRPr="00D115B8">
              <w:rPr>
                <w:i/>
                <w:snapToGrid w:val="0"/>
                <w:vanish/>
              </w:rPr>
              <w:t>0</w:t>
            </w:r>
          </w:p>
        </w:tc>
        <w:tc>
          <w:tcPr>
            <w:tcW w:w="993" w:type="dxa"/>
          </w:tcPr>
          <w:p w14:paraId="276C0FA7" w14:textId="77777777" w:rsidR="009E3ED8" w:rsidRPr="00D115B8" w:rsidRDefault="009E3ED8" w:rsidP="009E3ED8">
            <w:pPr>
              <w:jc w:val="center"/>
              <w:rPr>
                <w:i/>
                <w:snapToGrid w:val="0"/>
                <w:vanish/>
              </w:rPr>
            </w:pPr>
            <w:r w:rsidRPr="00D115B8">
              <w:rPr>
                <w:i/>
                <w:snapToGrid w:val="0"/>
                <w:vanish/>
              </w:rPr>
              <w:t>2017-02-03</w:t>
            </w:r>
          </w:p>
        </w:tc>
        <w:tc>
          <w:tcPr>
            <w:tcW w:w="5669" w:type="dxa"/>
          </w:tcPr>
          <w:p w14:paraId="77A13D53" w14:textId="77777777" w:rsidR="009E3ED8" w:rsidRPr="00D115B8" w:rsidRDefault="00966374" w:rsidP="002C20A4">
            <w:pPr>
              <w:pStyle w:val="Header"/>
              <w:numPr>
                <w:ilvl w:val="0"/>
                <w:numId w:val="8"/>
              </w:numPr>
              <w:ind w:left="458"/>
              <w:rPr>
                <w:rFonts w:cs="Arial"/>
                <w:i/>
                <w:snapToGrid w:val="0"/>
                <w:vanish/>
              </w:rPr>
            </w:pPr>
            <w:r>
              <w:rPr>
                <w:rFonts w:cs="Arial"/>
                <w:i/>
                <w:snapToGrid w:val="0"/>
                <w:vanish/>
              </w:rPr>
              <w:t xml:space="preserve">CR48: </w:t>
            </w:r>
            <w:r w:rsidR="009E3ED8" w:rsidRPr="00D115B8">
              <w:rPr>
                <w:rFonts w:cs="Arial"/>
                <w:i/>
                <w:snapToGrid w:val="0"/>
                <w:vanish/>
              </w:rPr>
              <w:t>Chapter 6 renamed from “Safety” to “Functional Safety”. New sub-chapter “Safety” introduced in Non-Functional Requirements section</w:t>
            </w:r>
          </w:p>
        </w:tc>
        <w:tc>
          <w:tcPr>
            <w:tcW w:w="1667" w:type="dxa"/>
          </w:tcPr>
          <w:p w14:paraId="7FBA9A2D" w14:textId="77777777" w:rsidR="009E3ED8" w:rsidRPr="00D115B8" w:rsidRDefault="00A639D4" w:rsidP="007C6041">
            <w:pPr>
              <w:rPr>
                <w:i/>
                <w:snapToGrid w:val="0"/>
                <w:vanish/>
              </w:rPr>
            </w:pPr>
            <w:r w:rsidRPr="00D115B8">
              <w:rPr>
                <w:i/>
                <w:snapToGrid w:val="0"/>
                <w:vanish/>
              </w:rPr>
              <w:t>Jbaden1</w:t>
            </w:r>
          </w:p>
        </w:tc>
      </w:tr>
      <w:tr w:rsidR="00607E0B" w:rsidRPr="007D0A79" w14:paraId="224E083E" w14:textId="77777777" w:rsidTr="00982747">
        <w:trPr>
          <w:hidden/>
        </w:trPr>
        <w:tc>
          <w:tcPr>
            <w:tcW w:w="1027" w:type="dxa"/>
          </w:tcPr>
          <w:p w14:paraId="518070F0" w14:textId="77777777" w:rsidR="00607E0B" w:rsidRDefault="00607E0B" w:rsidP="007C6041">
            <w:pPr>
              <w:jc w:val="center"/>
              <w:rPr>
                <w:i/>
                <w:snapToGrid w:val="0"/>
                <w:vanish/>
              </w:rPr>
            </w:pPr>
            <w:r>
              <w:rPr>
                <w:i/>
                <w:snapToGrid w:val="0"/>
                <w:vanish/>
              </w:rPr>
              <w:t>6</w:t>
            </w:r>
          </w:p>
        </w:tc>
        <w:tc>
          <w:tcPr>
            <w:tcW w:w="850" w:type="dxa"/>
          </w:tcPr>
          <w:p w14:paraId="47797843" w14:textId="77777777" w:rsidR="00607E0B" w:rsidRPr="00D115B8" w:rsidRDefault="00607E0B" w:rsidP="007C6041">
            <w:pPr>
              <w:jc w:val="center"/>
              <w:rPr>
                <w:i/>
                <w:snapToGrid w:val="0"/>
                <w:vanish/>
              </w:rPr>
            </w:pPr>
            <w:r w:rsidRPr="00D115B8">
              <w:rPr>
                <w:i/>
                <w:snapToGrid w:val="0"/>
                <w:vanish/>
              </w:rPr>
              <w:t>0</w:t>
            </w:r>
          </w:p>
        </w:tc>
        <w:tc>
          <w:tcPr>
            <w:tcW w:w="993" w:type="dxa"/>
          </w:tcPr>
          <w:p w14:paraId="1A076A59" w14:textId="77777777" w:rsidR="00607E0B" w:rsidRPr="00D115B8" w:rsidRDefault="00607E0B" w:rsidP="00607E0B">
            <w:pPr>
              <w:jc w:val="center"/>
              <w:rPr>
                <w:i/>
                <w:snapToGrid w:val="0"/>
                <w:vanish/>
              </w:rPr>
            </w:pPr>
            <w:r w:rsidRPr="00D115B8">
              <w:rPr>
                <w:i/>
                <w:snapToGrid w:val="0"/>
                <w:vanish/>
              </w:rPr>
              <w:t>2017-04-28</w:t>
            </w:r>
          </w:p>
        </w:tc>
        <w:tc>
          <w:tcPr>
            <w:tcW w:w="5669" w:type="dxa"/>
          </w:tcPr>
          <w:p w14:paraId="2987A12A" w14:textId="77777777" w:rsidR="00607E0B" w:rsidRPr="00D115B8" w:rsidRDefault="00966374" w:rsidP="002C20A4">
            <w:pPr>
              <w:pStyle w:val="Header"/>
              <w:numPr>
                <w:ilvl w:val="0"/>
                <w:numId w:val="8"/>
              </w:numPr>
              <w:ind w:left="458"/>
              <w:rPr>
                <w:rFonts w:cs="Arial"/>
                <w:i/>
                <w:snapToGrid w:val="0"/>
                <w:vanish/>
              </w:rPr>
            </w:pPr>
            <w:r>
              <w:rPr>
                <w:rFonts w:cs="Arial"/>
                <w:i/>
                <w:snapToGrid w:val="0"/>
                <w:vanish/>
              </w:rPr>
              <w:t xml:space="preserve">CR7: </w:t>
            </w:r>
            <w:r w:rsidR="00607E0B" w:rsidRPr="00D115B8">
              <w:rPr>
                <w:rFonts w:cs="Arial"/>
                <w:i/>
                <w:snapToGrid w:val="0"/>
                <w:vanish/>
              </w:rPr>
              <w:t>“RequirementsTraceability” chapter removed</w:t>
            </w:r>
          </w:p>
        </w:tc>
        <w:tc>
          <w:tcPr>
            <w:tcW w:w="1667" w:type="dxa"/>
          </w:tcPr>
          <w:p w14:paraId="533E9103" w14:textId="77777777" w:rsidR="00607E0B" w:rsidRPr="00D115B8" w:rsidRDefault="00607E0B" w:rsidP="007C6041">
            <w:pPr>
              <w:rPr>
                <w:i/>
                <w:snapToGrid w:val="0"/>
                <w:vanish/>
              </w:rPr>
            </w:pPr>
            <w:r w:rsidRPr="00D115B8">
              <w:rPr>
                <w:i/>
                <w:snapToGrid w:val="0"/>
                <w:vanish/>
              </w:rPr>
              <w:t>Jbaden1</w:t>
            </w:r>
          </w:p>
        </w:tc>
      </w:tr>
      <w:tr w:rsidR="00EA6652" w:rsidRPr="007D0A79" w14:paraId="401BF6FF" w14:textId="77777777" w:rsidTr="00982747">
        <w:trPr>
          <w:hidden/>
        </w:trPr>
        <w:tc>
          <w:tcPr>
            <w:tcW w:w="1027" w:type="dxa"/>
          </w:tcPr>
          <w:p w14:paraId="269EF86F" w14:textId="77777777" w:rsidR="00EA6652" w:rsidRDefault="00EA6652" w:rsidP="007C6041">
            <w:pPr>
              <w:jc w:val="center"/>
              <w:rPr>
                <w:i/>
                <w:snapToGrid w:val="0"/>
                <w:vanish/>
              </w:rPr>
            </w:pPr>
            <w:r>
              <w:rPr>
                <w:i/>
                <w:snapToGrid w:val="0"/>
                <w:vanish/>
              </w:rPr>
              <w:t>6</w:t>
            </w:r>
          </w:p>
        </w:tc>
        <w:tc>
          <w:tcPr>
            <w:tcW w:w="850" w:type="dxa"/>
          </w:tcPr>
          <w:p w14:paraId="3BAD7FDC" w14:textId="77777777" w:rsidR="00EA6652" w:rsidRPr="00D115B8" w:rsidRDefault="00EA6652" w:rsidP="007C6041">
            <w:pPr>
              <w:jc w:val="center"/>
              <w:rPr>
                <w:i/>
                <w:snapToGrid w:val="0"/>
                <w:vanish/>
              </w:rPr>
            </w:pPr>
            <w:r w:rsidRPr="00D115B8">
              <w:rPr>
                <w:i/>
                <w:snapToGrid w:val="0"/>
                <w:vanish/>
              </w:rPr>
              <w:t>0</w:t>
            </w:r>
          </w:p>
        </w:tc>
        <w:tc>
          <w:tcPr>
            <w:tcW w:w="993" w:type="dxa"/>
          </w:tcPr>
          <w:p w14:paraId="0A0EE3FB" w14:textId="77777777" w:rsidR="00EA6652" w:rsidRPr="00D115B8" w:rsidRDefault="00EA6652" w:rsidP="00EA6652">
            <w:pPr>
              <w:jc w:val="center"/>
              <w:rPr>
                <w:i/>
                <w:snapToGrid w:val="0"/>
                <w:vanish/>
              </w:rPr>
            </w:pPr>
            <w:r w:rsidRPr="00D115B8">
              <w:rPr>
                <w:i/>
                <w:snapToGrid w:val="0"/>
                <w:vanish/>
              </w:rPr>
              <w:t>2017-11-15</w:t>
            </w:r>
          </w:p>
        </w:tc>
        <w:tc>
          <w:tcPr>
            <w:tcW w:w="5669" w:type="dxa"/>
          </w:tcPr>
          <w:p w14:paraId="784CCB7A" w14:textId="77777777" w:rsidR="00EA6652" w:rsidRPr="00D115B8" w:rsidRDefault="00D93838" w:rsidP="002C20A4">
            <w:pPr>
              <w:pStyle w:val="Header"/>
              <w:numPr>
                <w:ilvl w:val="0"/>
                <w:numId w:val="8"/>
              </w:numPr>
              <w:ind w:left="418"/>
              <w:rPr>
                <w:rFonts w:cs="Arial"/>
                <w:i/>
                <w:snapToGrid w:val="0"/>
                <w:vanish/>
              </w:rPr>
            </w:pPr>
            <w:r>
              <w:rPr>
                <w:rFonts w:cs="Arial"/>
                <w:i/>
                <w:snapToGrid w:val="0"/>
                <w:vanish/>
              </w:rPr>
              <w:t xml:space="preserve">CR32/53: </w:t>
            </w:r>
            <w:r w:rsidR="00EA6652" w:rsidRPr="00D115B8">
              <w:rPr>
                <w:rFonts w:cs="Arial"/>
                <w:i/>
                <w:snapToGrid w:val="0"/>
                <w:vanish/>
              </w:rPr>
              <w:t>New Cover Sheet + Disclaimer replaces FAP-150 like ones.</w:t>
            </w:r>
          </w:p>
          <w:p w14:paraId="35270979" w14:textId="77777777" w:rsidR="00256696" w:rsidRDefault="00151B0F" w:rsidP="002C20A4">
            <w:pPr>
              <w:pStyle w:val="Header"/>
              <w:numPr>
                <w:ilvl w:val="0"/>
                <w:numId w:val="8"/>
              </w:numPr>
              <w:ind w:left="418"/>
              <w:rPr>
                <w:rFonts w:cs="Arial"/>
                <w:i/>
                <w:snapToGrid w:val="0"/>
                <w:vanish/>
              </w:rPr>
            </w:pPr>
            <w:r>
              <w:rPr>
                <w:rFonts w:cs="Arial"/>
                <w:i/>
                <w:snapToGrid w:val="0"/>
                <w:vanish/>
              </w:rPr>
              <w:t xml:space="preserve">CR75: </w:t>
            </w:r>
            <w:r w:rsidR="00EA6652" w:rsidRPr="00D115B8">
              <w:rPr>
                <w:rFonts w:cs="Arial"/>
                <w:i/>
                <w:snapToGrid w:val="0"/>
                <w:vanish/>
              </w:rPr>
              <w:t>Some rewording -&gt; Terminology to Glossary, No</w:t>
            </w:r>
            <w:r w:rsidR="00256696">
              <w:rPr>
                <w:rFonts w:cs="Arial"/>
                <w:i/>
                <w:snapToGrid w:val="0"/>
                <w:vanish/>
              </w:rPr>
              <w:t>tation -&gt; Document Conventions</w:t>
            </w:r>
          </w:p>
          <w:p w14:paraId="35A32E11" w14:textId="77777777" w:rsidR="00256696" w:rsidRDefault="00256696" w:rsidP="002C20A4">
            <w:pPr>
              <w:pStyle w:val="Header"/>
              <w:numPr>
                <w:ilvl w:val="0"/>
                <w:numId w:val="8"/>
              </w:numPr>
              <w:ind w:left="418"/>
              <w:rPr>
                <w:rFonts w:cs="Arial"/>
                <w:i/>
                <w:snapToGrid w:val="0"/>
                <w:vanish/>
              </w:rPr>
            </w:pPr>
            <w:r>
              <w:rPr>
                <w:rFonts w:cs="Arial"/>
                <w:i/>
                <w:snapToGrid w:val="0"/>
                <w:vanish/>
              </w:rPr>
              <w:t>CR49: Rename “</w:t>
            </w:r>
            <w:r w:rsidR="00EA6652" w:rsidRPr="00D115B8">
              <w:rPr>
                <w:rFonts w:cs="Arial"/>
                <w:i/>
                <w:snapToGrid w:val="0"/>
                <w:vanish/>
              </w:rPr>
              <w:t>Assumptions &amp; Constraints</w:t>
            </w:r>
            <w:r>
              <w:rPr>
                <w:rFonts w:cs="Arial"/>
                <w:i/>
                <w:snapToGrid w:val="0"/>
                <w:vanish/>
              </w:rPr>
              <w:t>”</w:t>
            </w:r>
            <w:r w:rsidR="00EA6652" w:rsidRPr="00D115B8">
              <w:rPr>
                <w:rFonts w:cs="Arial"/>
                <w:i/>
                <w:snapToGrid w:val="0"/>
                <w:vanish/>
              </w:rPr>
              <w:t xml:space="preserve"> to </w:t>
            </w:r>
            <w:r>
              <w:rPr>
                <w:rFonts w:cs="Arial"/>
                <w:i/>
                <w:snapToGrid w:val="0"/>
                <w:vanish/>
              </w:rPr>
              <w:t>“</w:t>
            </w:r>
            <w:r w:rsidR="00EA6652" w:rsidRPr="00D115B8">
              <w:rPr>
                <w:rFonts w:cs="Arial"/>
                <w:i/>
                <w:snapToGrid w:val="0"/>
                <w:vanish/>
              </w:rPr>
              <w:t>Assumptions</w:t>
            </w:r>
            <w:r>
              <w:rPr>
                <w:rFonts w:cs="Arial"/>
                <w:i/>
                <w:snapToGrid w:val="0"/>
                <w:vanish/>
              </w:rPr>
              <w:t>”</w:t>
            </w:r>
          </w:p>
          <w:p w14:paraId="502B041D" w14:textId="77777777" w:rsidR="00EA6652" w:rsidRPr="00256696" w:rsidRDefault="00256696" w:rsidP="002C20A4">
            <w:pPr>
              <w:pStyle w:val="Header"/>
              <w:numPr>
                <w:ilvl w:val="0"/>
                <w:numId w:val="8"/>
              </w:numPr>
              <w:ind w:left="418"/>
              <w:rPr>
                <w:rFonts w:cs="Arial"/>
                <w:i/>
                <w:snapToGrid w:val="0"/>
                <w:vanish/>
              </w:rPr>
            </w:pPr>
            <w:r>
              <w:rPr>
                <w:rFonts w:cs="Arial"/>
                <w:i/>
                <w:snapToGrid w:val="0"/>
                <w:vanish/>
              </w:rPr>
              <w:t xml:space="preserve">CR74: </w:t>
            </w:r>
            <w:r w:rsidRPr="00D115B8">
              <w:rPr>
                <w:rFonts w:cs="Arial"/>
                <w:i/>
                <w:snapToGrid w:val="0"/>
                <w:vanish/>
              </w:rPr>
              <w:t>Safety Assumptions added to chapter 6.</w:t>
            </w:r>
          </w:p>
          <w:p w14:paraId="1D49A062" w14:textId="77777777" w:rsidR="006C1973" w:rsidRPr="00D115B8" w:rsidRDefault="006C1973" w:rsidP="002C20A4">
            <w:pPr>
              <w:pStyle w:val="Header"/>
              <w:numPr>
                <w:ilvl w:val="0"/>
                <w:numId w:val="8"/>
              </w:numPr>
              <w:ind w:left="418"/>
              <w:rPr>
                <w:rFonts w:cs="Arial"/>
                <w:i/>
                <w:snapToGrid w:val="0"/>
                <w:vanish/>
              </w:rPr>
            </w:pPr>
            <w:r w:rsidRPr="00D115B8">
              <w:rPr>
                <w:rFonts w:cs="Arial"/>
                <w:i/>
                <w:snapToGrid w:val="0"/>
                <w:vanish/>
              </w:rPr>
              <w:t>CR58: Add function allocation column to Logical Architecture chapter</w:t>
            </w:r>
          </w:p>
        </w:tc>
        <w:tc>
          <w:tcPr>
            <w:tcW w:w="1667" w:type="dxa"/>
          </w:tcPr>
          <w:p w14:paraId="2C9A8CE5" w14:textId="77777777" w:rsidR="00EA6652" w:rsidRPr="00D115B8" w:rsidRDefault="00EA6652" w:rsidP="007C6041">
            <w:pPr>
              <w:rPr>
                <w:i/>
                <w:snapToGrid w:val="0"/>
                <w:vanish/>
              </w:rPr>
            </w:pPr>
            <w:r w:rsidRPr="00D115B8">
              <w:rPr>
                <w:i/>
                <w:snapToGrid w:val="0"/>
                <w:vanish/>
              </w:rPr>
              <w:t>Jbaden1</w:t>
            </w:r>
          </w:p>
        </w:tc>
      </w:tr>
      <w:tr w:rsidR="00771878" w:rsidRPr="007D0A79" w14:paraId="581596F9" w14:textId="77777777" w:rsidTr="00982747">
        <w:trPr>
          <w:hidden/>
        </w:trPr>
        <w:tc>
          <w:tcPr>
            <w:tcW w:w="1027" w:type="dxa"/>
          </w:tcPr>
          <w:p w14:paraId="0BDF6B42" w14:textId="77777777" w:rsidR="00771878" w:rsidRDefault="00771878" w:rsidP="007C6041">
            <w:pPr>
              <w:jc w:val="center"/>
              <w:rPr>
                <w:i/>
                <w:snapToGrid w:val="0"/>
                <w:vanish/>
              </w:rPr>
            </w:pPr>
            <w:r>
              <w:rPr>
                <w:i/>
                <w:snapToGrid w:val="0"/>
                <w:vanish/>
              </w:rPr>
              <w:t>6</w:t>
            </w:r>
          </w:p>
        </w:tc>
        <w:tc>
          <w:tcPr>
            <w:tcW w:w="850" w:type="dxa"/>
          </w:tcPr>
          <w:p w14:paraId="1522758E" w14:textId="77777777" w:rsidR="00771878" w:rsidRPr="00D115B8" w:rsidRDefault="00771878" w:rsidP="007C6041">
            <w:pPr>
              <w:jc w:val="center"/>
              <w:rPr>
                <w:i/>
                <w:snapToGrid w:val="0"/>
                <w:vanish/>
              </w:rPr>
            </w:pPr>
            <w:r>
              <w:rPr>
                <w:i/>
                <w:snapToGrid w:val="0"/>
                <w:vanish/>
              </w:rPr>
              <w:t>0</w:t>
            </w:r>
          </w:p>
        </w:tc>
        <w:tc>
          <w:tcPr>
            <w:tcW w:w="993" w:type="dxa"/>
          </w:tcPr>
          <w:p w14:paraId="6604935D" w14:textId="77777777" w:rsidR="00771878" w:rsidRPr="00D115B8" w:rsidRDefault="00771878" w:rsidP="00EA6652">
            <w:pPr>
              <w:jc w:val="center"/>
              <w:rPr>
                <w:i/>
                <w:snapToGrid w:val="0"/>
                <w:vanish/>
              </w:rPr>
            </w:pPr>
            <w:r>
              <w:rPr>
                <w:i/>
                <w:snapToGrid w:val="0"/>
                <w:vanish/>
              </w:rPr>
              <w:t>2018-01-31</w:t>
            </w:r>
          </w:p>
        </w:tc>
        <w:tc>
          <w:tcPr>
            <w:tcW w:w="5669" w:type="dxa"/>
          </w:tcPr>
          <w:p w14:paraId="58963B43" w14:textId="77777777" w:rsidR="001B20C5" w:rsidRPr="001B20C5" w:rsidRDefault="00161F2C" w:rsidP="002C20A4">
            <w:pPr>
              <w:pStyle w:val="Header"/>
              <w:numPr>
                <w:ilvl w:val="0"/>
                <w:numId w:val="8"/>
              </w:numPr>
              <w:ind w:left="418"/>
              <w:rPr>
                <w:rFonts w:cs="Arial"/>
                <w:i/>
                <w:snapToGrid w:val="0"/>
                <w:vanish/>
              </w:rPr>
            </w:pPr>
            <w:r>
              <w:rPr>
                <w:rFonts w:cs="Arial"/>
                <w:i/>
                <w:snapToGrid w:val="0"/>
                <w:vanish/>
              </w:rPr>
              <w:t xml:space="preserve">CR63: </w:t>
            </w:r>
            <w:r w:rsidR="00771878">
              <w:rPr>
                <w:rFonts w:cs="Arial"/>
                <w:i/>
                <w:snapToGrid w:val="0"/>
                <w:vanish/>
              </w:rPr>
              <w:t>Updated links to Functional Safety Sharepoint</w:t>
            </w:r>
          </w:p>
        </w:tc>
        <w:tc>
          <w:tcPr>
            <w:tcW w:w="1667" w:type="dxa"/>
          </w:tcPr>
          <w:p w14:paraId="166C696F" w14:textId="77777777" w:rsidR="00771878" w:rsidRPr="00D115B8" w:rsidRDefault="00771878" w:rsidP="007C6041">
            <w:pPr>
              <w:rPr>
                <w:i/>
                <w:snapToGrid w:val="0"/>
                <w:vanish/>
              </w:rPr>
            </w:pPr>
            <w:r>
              <w:rPr>
                <w:i/>
                <w:snapToGrid w:val="0"/>
                <w:vanish/>
              </w:rPr>
              <w:t>Jbaden1</w:t>
            </w:r>
          </w:p>
        </w:tc>
      </w:tr>
      <w:tr w:rsidR="001B20C5" w:rsidRPr="007D0A79" w14:paraId="30D64A86" w14:textId="77777777" w:rsidTr="00982747">
        <w:trPr>
          <w:hidden/>
        </w:trPr>
        <w:tc>
          <w:tcPr>
            <w:tcW w:w="1027" w:type="dxa"/>
          </w:tcPr>
          <w:p w14:paraId="4F4DAB84" w14:textId="77777777" w:rsidR="001B20C5" w:rsidRDefault="001B20C5" w:rsidP="001B20C5">
            <w:pPr>
              <w:jc w:val="center"/>
              <w:rPr>
                <w:i/>
                <w:snapToGrid w:val="0"/>
                <w:vanish/>
              </w:rPr>
            </w:pPr>
            <w:r>
              <w:rPr>
                <w:i/>
                <w:snapToGrid w:val="0"/>
                <w:vanish/>
              </w:rPr>
              <w:t>6</w:t>
            </w:r>
          </w:p>
        </w:tc>
        <w:tc>
          <w:tcPr>
            <w:tcW w:w="850" w:type="dxa"/>
          </w:tcPr>
          <w:p w14:paraId="71B9D7B8" w14:textId="77777777" w:rsidR="001B20C5" w:rsidRDefault="001B20C5" w:rsidP="001B20C5">
            <w:pPr>
              <w:jc w:val="center"/>
              <w:rPr>
                <w:i/>
                <w:snapToGrid w:val="0"/>
                <w:vanish/>
              </w:rPr>
            </w:pPr>
            <w:r>
              <w:rPr>
                <w:i/>
                <w:snapToGrid w:val="0"/>
                <w:vanish/>
              </w:rPr>
              <w:t>0</w:t>
            </w:r>
          </w:p>
        </w:tc>
        <w:tc>
          <w:tcPr>
            <w:tcW w:w="993" w:type="dxa"/>
          </w:tcPr>
          <w:p w14:paraId="019595D9" w14:textId="77777777" w:rsidR="001B20C5" w:rsidRDefault="001B20C5" w:rsidP="001B20C5">
            <w:pPr>
              <w:jc w:val="center"/>
              <w:rPr>
                <w:i/>
                <w:snapToGrid w:val="0"/>
                <w:vanish/>
              </w:rPr>
            </w:pPr>
            <w:r>
              <w:rPr>
                <w:i/>
                <w:snapToGrid w:val="0"/>
                <w:vanish/>
              </w:rPr>
              <w:t>2018-07-24</w:t>
            </w:r>
          </w:p>
        </w:tc>
        <w:tc>
          <w:tcPr>
            <w:tcW w:w="5669" w:type="dxa"/>
          </w:tcPr>
          <w:p w14:paraId="62A25DCD" w14:textId="77777777" w:rsidR="001B20C5" w:rsidRDefault="001B20C5" w:rsidP="002C20A4">
            <w:pPr>
              <w:pStyle w:val="Header"/>
              <w:numPr>
                <w:ilvl w:val="0"/>
                <w:numId w:val="8"/>
              </w:numPr>
              <w:ind w:left="418"/>
              <w:rPr>
                <w:rFonts w:cs="Arial"/>
                <w:i/>
                <w:snapToGrid w:val="0"/>
                <w:vanish/>
              </w:rPr>
            </w:pPr>
            <w:r>
              <w:rPr>
                <w:rFonts w:cs="Arial"/>
                <w:i/>
                <w:snapToGrid w:val="0"/>
                <w:vanish/>
              </w:rPr>
              <w:t xml:space="preserve">CR69: </w:t>
            </w:r>
            <w:r w:rsidRPr="00FE1CCB">
              <w:rPr>
                <w:rFonts w:cs="Arial"/>
                <w:i/>
                <w:snapToGrid w:val="0"/>
                <w:vanish/>
              </w:rPr>
              <w:t xml:space="preserve">Add FSR </w:t>
            </w:r>
            <w:r>
              <w:rPr>
                <w:rFonts w:cs="Arial"/>
                <w:i/>
                <w:snapToGrid w:val="0"/>
                <w:vanish/>
              </w:rPr>
              <w:t>to FeatureDoc</w:t>
            </w:r>
          </w:p>
          <w:p w14:paraId="09F5759E" w14:textId="77777777" w:rsidR="001B20C5" w:rsidRDefault="001B20C5" w:rsidP="002C20A4">
            <w:pPr>
              <w:pStyle w:val="Header"/>
              <w:numPr>
                <w:ilvl w:val="0"/>
                <w:numId w:val="8"/>
              </w:numPr>
              <w:ind w:left="418"/>
              <w:rPr>
                <w:rFonts w:cs="Arial"/>
                <w:i/>
                <w:snapToGrid w:val="0"/>
                <w:vanish/>
              </w:rPr>
            </w:pPr>
            <w:r>
              <w:rPr>
                <w:rFonts w:cs="Arial"/>
                <w:i/>
                <w:snapToGrid w:val="0"/>
                <w:vanish/>
              </w:rPr>
              <w:t xml:space="preserve">CR64: </w:t>
            </w:r>
            <w:r w:rsidRPr="001B20C5">
              <w:rPr>
                <w:rFonts w:cs="Arial"/>
                <w:i/>
                <w:snapToGrid w:val="0"/>
                <w:vanish/>
              </w:rPr>
              <w:t>Add new section "Design Requirements" to Function Spec and Feature Spec</w:t>
            </w:r>
          </w:p>
        </w:tc>
        <w:tc>
          <w:tcPr>
            <w:tcW w:w="1667" w:type="dxa"/>
          </w:tcPr>
          <w:p w14:paraId="28ADDBCF" w14:textId="77777777" w:rsidR="001B20C5" w:rsidRDefault="001B20C5" w:rsidP="001B20C5">
            <w:pPr>
              <w:rPr>
                <w:i/>
                <w:snapToGrid w:val="0"/>
                <w:vanish/>
              </w:rPr>
            </w:pPr>
            <w:r>
              <w:rPr>
                <w:i/>
                <w:snapToGrid w:val="0"/>
                <w:vanish/>
              </w:rPr>
              <w:t>Jbaden1</w:t>
            </w:r>
          </w:p>
        </w:tc>
      </w:tr>
      <w:tr w:rsidR="002C1D22" w:rsidRPr="007D0A79" w14:paraId="68F21E02" w14:textId="77777777" w:rsidTr="00982747">
        <w:trPr>
          <w:hidden/>
        </w:trPr>
        <w:tc>
          <w:tcPr>
            <w:tcW w:w="1027" w:type="dxa"/>
          </w:tcPr>
          <w:p w14:paraId="27F5C49B" w14:textId="77777777" w:rsidR="002C1D22" w:rsidRDefault="002C1D22" w:rsidP="002C1D22">
            <w:pPr>
              <w:jc w:val="center"/>
              <w:rPr>
                <w:i/>
                <w:snapToGrid w:val="0"/>
                <w:vanish/>
              </w:rPr>
            </w:pPr>
            <w:r>
              <w:rPr>
                <w:i/>
                <w:snapToGrid w:val="0"/>
                <w:vanish/>
              </w:rPr>
              <w:t>6</w:t>
            </w:r>
          </w:p>
        </w:tc>
        <w:tc>
          <w:tcPr>
            <w:tcW w:w="850" w:type="dxa"/>
          </w:tcPr>
          <w:p w14:paraId="1A84448E" w14:textId="77777777" w:rsidR="002C1D22" w:rsidRDefault="002C1D22" w:rsidP="002C1D22">
            <w:pPr>
              <w:jc w:val="center"/>
              <w:rPr>
                <w:i/>
                <w:snapToGrid w:val="0"/>
                <w:vanish/>
              </w:rPr>
            </w:pPr>
            <w:r>
              <w:rPr>
                <w:i/>
                <w:snapToGrid w:val="0"/>
                <w:vanish/>
              </w:rPr>
              <w:t>0</w:t>
            </w:r>
          </w:p>
        </w:tc>
        <w:tc>
          <w:tcPr>
            <w:tcW w:w="993" w:type="dxa"/>
          </w:tcPr>
          <w:p w14:paraId="5F46B1AF" w14:textId="77777777" w:rsidR="002C1D22" w:rsidRDefault="002C1D22" w:rsidP="002C1D22">
            <w:pPr>
              <w:jc w:val="center"/>
              <w:rPr>
                <w:i/>
                <w:snapToGrid w:val="0"/>
                <w:vanish/>
              </w:rPr>
            </w:pPr>
            <w:r>
              <w:rPr>
                <w:i/>
                <w:snapToGrid w:val="0"/>
                <w:vanish/>
              </w:rPr>
              <w:t>2018-08-06</w:t>
            </w:r>
          </w:p>
        </w:tc>
        <w:tc>
          <w:tcPr>
            <w:tcW w:w="5669" w:type="dxa"/>
          </w:tcPr>
          <w:p w14:paraId="361B65F5" w14:textId="77777777" w:rsidR="002C1D22" w:rsidRDefault="002C1D22" w:rsidP="002C20A4">
            <w:pPr>
              <w:pStyle w:val="Header"/>
              <w:numPr>
                <w:ilvl w:val="0"/>
                <w:numId w:val="8"/>
              </w:numPr>
              <w:ind w:left="426"/>
              <w:rPr>
                <w:rFonts w:cs="Arial"/>
                <w:i/>
                <w:snapToGrid w:val="0"/>
                <w:vanish/>
              </w:rPr>
            </w:pPr>
            <w:r w:rsidRPr="002C1D22">
              <w:rPr>
                <w:rFonts w:cs="Arial"/>
                <w:i/>
                <w:snapToGrid w:val="0"/>
                <w:vanish/>
              </w:rPr>
              <w:t>CR53: some corrections for metada and formatting</w:t>
            </w:r>
          </w:p>
        </w:tc>
        <w:tc>
          <w:tcPr>
            <w:tcW w:w="1667" w:type="dxa"/>
          </w:tcPr>
          <w:p w14:paraId="54234A9C" w14:textId="77777777" w:rsidR="002C1D22" w:rsidRDefault="002C1D22" w:rsidP="002C1D22">
            <w:pPr>
              <w:rPr>
                <w:i/>
                <w:snapToGrid w:val="0"/>
                <w:vanish/>
              </w:rPr>
            </w:pPr>
            <w:r>
              <w:rPr>
                <w:i/>
                <w:snapToGrid w:val="0"/>
                <w:vanish/>
              </w:rPr>
              <w:t>Jbaden1</w:t>
            </w:r>
          </w:p>
        </w:tc>
      </w:tr>
      <w:tr w:rsidR="00B23C24" w:rsidRPr="009B6E74" w14:paraId="745323FF"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B761CAD" w14:textId="77777777" w:rsidR="00B23C24" w:rsidRDefault="00B23C24" w:rsidP="00465E01">
            <w:pPr>
              <w:jc w:val="center"/>
              <w:rPr>
                <w:i/>
                <w:snapToGrid w:val="0"/>
                <w:vanish/>
              </w:rPr>
            </w:pPr>
            <w:r>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D36EC8A" w14:textId="77777777" w:rsidR="00B23C24" w:rsidRDefault="00B23C24" w:rsidP="00465E01">
            <w:pPr>
              <w:jc w:val="center"/>
              <w:rPr>
                <w:i/>
                <w:snapToGrid w:val="0"/>
                <w:vanish/>
              </w:rPr>
            </w:pPr>
            <w:r>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6F1D6636" w14:textId="77777777" w:rsidR="00B23C24" w:rsidRDefault="00B23C24" w:rsidP="00465E01">
            <w:pPr>
              <w:jc w:val="center"/>
              <w:rPr>
                <w:i/>
                <w:snapToGrid w:val="0"/>
                <w:vanish/>
              </w:rPr>
            </w:pPr>
            <w:r>
              <w:rPr>
                <w:i/>
                <w:snapToGrid w:val="0"/>
                <w:vanish/>
              </w:rPr>
              <w:t>2018-09-28</w:t>
            </w:r>
          </w:p>
        </w:tc>
        <w:tc>
          <w:tcPr>
            <w:tcW w:w="5669" w:type="dxa"/>
            <w:tcBorders>
              <w:top w:val="single" w:sz="4" w:space="0" w:color="auto"/>
              <w:left w:val="single" w:sz="4" w:space="0" w:color="auto"/>
              <w:bottom w:val="single" w:sz="4" w:space="0" w:color="auto"/>
              <w:right w:val="single" w:sz="4" w:space="0" w:color="auto"/>
            </w:tcBorders>
          </w:tcPr>
          <w:p w14:paraId="55E71E07" w14:textId="77777777" w:rsidR="00B23C24" w:rsidRDefault="00B23C24" w:rsidP="002C20A4">
            <w:pPr>
              <w:pStyle w:val="Header"/>
              <w:numPr>
                <w:ilvl w:val="0"/>
                <w:numId w:val="8"/>
              </w:numPr>
              <w:ind w:left="453"/>
              <w:rPr>
                <w:rFonts w:cs="Arial"/>
                <w:i/>
                <w:snapToGrid w:val="0"/>
                <w:vanish/>
              </w:rPr>
            </w:pPr>
            <w:r>
              <w:rPr>
                <w:rFonts w:cs="Arial"/>
                <w:i/>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1E77C87D" w14:textId="77777777" w:rsidR="00B23C24" w:rsidRDefault="00B23C24" w:rsidP="00465E01">
            <w:pPr>
              <w:rPr>
                <w:i/>
                <w:snapToGrid w:val="0"/>
                <w:vanish/>
              </w:rPr>
            </w:pPr>
            <w:r>
              <w:rPr>
                <w:i/>
                <w:snapToGrid w:val="0"/>
                <w:vanish/>
              </w:rPr>
              <w:t>Jbaden1</w:t>
            </w:r>
          </w:p>
        </w:tc>
      </w:tr>
      <w:tr w:rsidR="000F7EE0" w:rsidRPr="009B6E74" w14:paraId="461C87F6"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498DD81" w14:textId="77777777" w:rsidR="000F7EE0" w:rsidRDefault="000F7EE0" w:rsidP="000F7EE0">
            <w:pPr>
              <w:jc w:val="center"/>
              <w:rPr>
                <w:i/>
                <w:snapToGrid w:val="0"/>
                <w:vanish/>
              </w:rPr>
            </w:pPr>
            <w:r>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7767F0B" w14:textId="77777777" w:rsidR="000F7EE0" w:rsidRDefault="000F7EE0" w:rsidP="000F7EE0">
            <w:pPr>
              <w:jc w:val="center"/>
              <w:rPr>
                <w:i/>
                <w:snapToGrid w:val="0"/>
                <w:vanish/>
              </w:rPr>
            </w:pPr>
            <w:r>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47F4B963" w14:textId="77777777" w:rsidR="000F7EE0" w:rsidRDefault="000F7EE0" w:rsidP="000F7EE0">
            <w:pPr>
              <w:jc w:val="center"/>
              <w:rPr>
                <w:i/>
                <w:snapToGrid w:val="0"/>
                <w:vanish/>
              </w:rPr>
            </w:pPr>
            <w:r>
              <w:rPr>
                <w:i/>
                <w:snapToGrid w:val="0"/>
                <w:vanish/>
              </w:rPr>
              <w:t>2018-10-31</w:t>
            </w:r>
          </w:p>
        </w:tc>
        <w:tc>
          <w:tcPr>
            <w:tcW w:w="5669" w:type="dxa"/>
            <w:tcBorders>
              <w:top w:val="single" w:sz="4" w:space="0" w:color="auto"/>
              <w:left w:val="single" w:sz="4" w:space="0" w:color="auto"/>
              <w:bottom w:val="single" w:sz="4" w:space="0" w:color="auto"/>
              <w:right w:val="single" w:sz="4" w:space="0" w:color="auto"/>
            </w:tcBorders>
          </w:tcPr>
          <w:p w14:paraId="1278F67D" w14:textId="77777777" w:rsidR="000F7EE0" w:rsidRDefault="000F7EE0" w:rsidP="002C20A4">
            <w:pPr>
              <w:pStyle w:val="Header"/>
              <w:numPr>
                <w:ilvl w:val="0"/>
                <w:numId w:val="8"/>
              </w:numPr>
              <w:ind w:left="453"/>
              <w:rPr>
                <w:rFonts w:cs="Arial"/>
                <w:i/>
                <w:snapToGrid w:val="0"/>
                <w:vanish/>
              </w:rPr>
            </w:pPr>
            <w:r>
              <w:rPr>
                <w:rFonts w:cs="Arial"/>
                <w:i/>
                <w:snapToGrid w:val="0"/>
                <w:vanish/>
              </w:rPr>
              <w:t>Cover sheet and footer more GIS like. Functional Safety team feedback incorporated:</w:t>
            </w:r>
          </w:p>
          <w:p w14:paraId="4594E5FD" w14:textId="77777777" w:rsidR="000F7EE0" w:rsidRDefault="000F7EE0" w:rsidP="002C20A4">
            <w:pPr>
              <w:pStyle w:val="Header"/>
              <w:numPr>
                <w:ilvl w:val="1"/>
                <w:numId w:val="8"/>
              </w:numPr>
              <w:rPr>
                <w:rFonts w:cs="Arial"/>
                <w:i/>
                <w:snapToGrid w:val="0"/>
                <w:vanish/>
              </w:rPr>
            </w:pPr>
            <w:r>
              <w:rPr>
                <w:rFonts w:cs="Arial"/>
                <w:i/>
                <w:snapToGrid w:val="0"/>
                <w:vanish/>
              </w:rPr>
              <w:t>New subsection</w:t>
            </w:r>
            <w:r w:rsidR="008A4C8A">
              <w:rPr>
                <w:rFonts w:cs="Arial"/>
                <w:i/>
                <w:snapToGrid w:val="0"/>
                <w:vanish/>
              </w:rPr>
              <w:t>s</w:t>
            </w:r>
            <w:r>
              <w:rPr>
                <w:rFonts w:cs="Arial"/>
                <w:i/>
                <w:snapToGrid w:val="0"/>
                <w:vanish/>
              </w:rPr>
              <w:t xml:space="preserve"> “Functional Safety Requirements</w:t>
            </w:r>
            <w:r w:rsidR="008A4C8A">
              <w:rPr>
                <w:rFonts w:cs="Arial"/>
                <w:i/>
                <w:snapToGrid w:val="0"/>
                <w:vanish/>
              </w:rPr>
              <w:t>, (Decomposed) FSRs and Parameters / Values</w:t>
            </w:r>
          </w:p>
          <w:p w14:paraId="7C47E6CF" w14:textId="77777777" w:rsidR="000F7EE0" w:rsidRDefault="000F7EE0" w:rsidP="002C20A4">
            <w:pPr>
              <w:pStyle w:val="Header"/>
              <w:numPr>
                <w:ilvl w:val="1"/>
                <w:numId w:val="8"/>
              </w:numPr>
              <w:rPr>
                <w:rFonts w:cs="Arial"/>
                <w:i/>
                <w:snapToGrid w:val="0"/>
                <w:vanish/>
              </w:rPr>
            </w:pPr>
            <w:r>
              <w:rPr>
                <w:rFonts w:cs="Arial"/>
                <w:i/>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6D6E9379" w14:textId="77777777" w:rsidR="000F7EE0" w:rsidRDefault="008A4C8A" w:rsidP="000F7EE0">
            <w:pPr>
              <w:rPr>
                <w:i/>
                <w:snapToGrid w:val="0"/>
                <w:vanish/>
              </w:rPr>
            </w:pPr>
            <w:r>
              <w:rPr>
                <w:i/>
                <w:snapToGrid w:val="0"/>
                <w:vanish/>
              </w:rPr>
              <w:t>Jbaden1</w:t>
            </w:r>
          </w:p>
        </w:tc>
      </w:tr>
      <w:tr w:rsidR="00982747" w:rsidRPr="009B6E74" w14:paraId="3974FDAF"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F98BDB6" w14:textId="77777777" w:rsidR="00982747" w:rsidRDefault="00982747" w:rsidP="00982747">
            <w:pPr>
              <w:jc w:val="center"/>
              <w:rPr>
                <w:i/>
                <w:snapToGrid w:val="0"/>
                <w:vanish/>
              </w:rPr>
            </w:pPr>
            <w:r>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1B2C4B0" w14:textId="77777777" w:rsidR="00982747" w:rsidRDefault="00982747" w:rsidP="00982747">
            <w:pPr>
              <w:jc w:val="center"/>
              <w:rPr>
                <w:i/>
                <w:snapToGrid w:val="0"/>
                <w:vanish/>
              </w:rPr>
            </w:pPr>
            <w:r>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3230580C" w14:textId="77777777" w:rsidR="00982747" w:rsidRDefault="00982747" w:rsidP="00982747">
            <w:pPr>
              <w:jc w:val="center"/>
              <w:rPr>
                <w:i/>
                <w:snapToGrid w:val="0"/>
                <w:vanish/>
              </w:rPr>
            </w:pPr>
            <w:r>
              <w:rPr>
                <w:i/>
                <w:snapToGrid w:val="0"/>
                <w:vanish/>
              </w:rPr>
              <w:t>2018-12-12</w:t>
            </w:r>
          </w:p>
        </w:tc>
        <w:tc>
          <w:tcPr>
            <w:tcW w:w="5669" w:type="dxa"/>
            <w:tcBorders>
              <w:top w:val="single" w:sz="4" w:space="0" w:color="auto"/>
              <w:left w:val="single" w:sz="4" w:space="0" w:color="auto"/>
              <w:bottom w:val="single" w:sz="4" w:space="0" w:color="auto"/>
              <w:right w:val="single" w:sz="4" w:space="0" w:color="auto"/>
            </w:tcBorders>
          </w:tcPr>
          <w:p w14:paraId="03AEA279" w14:textId="77777777" w:rsidR="00982747" w:rsidRDefault="00982747" w:rsidP="002C20A4">
            <w:pPr>
              <w:pStyle w:val="Header"/>
              <w:numPr>
                <w:ilvl w:val="0"/>
                <w:numId w:val="8"/>
              </w:numPr>
              <w:ind w:left="453"/>
              <w:rPr>
                <w:rFonts w:cs="Arial"/>
                <w:i/>
                <w:snapToGrid w:val="0"/>
                <w:vanish/>
              </w:rPr>
            </w:pPr>
            <w:r>
              <w:rPr>
                <w:rFonts w:cs="Arial"/>
                <w:i/>
                <w:snapToGrid w:val="0"/>
                <w:vanish/>
              </w:rPr>
              <w:t xml:space="preserve">FSR template removed, now as </w:t>
            </w:r>
            <w:r w:rsidR="007F0FCD">
              <w:rPr>
                <w:rFonts w:cs="Arial"/>
                <w:i/>
                <w:snapToGrid w:val="0"/>
                <w:vanish/>
              </w:rPr>
              <w:t xml:space="preserve">a </w:t>
            </w:r>
            <w:r>
              <w:rPr>
                <w:rFonts w:cs="Arial"/>
                <w:i/>
                <w:snapToGrid w:val="0"/>
                <w:vanish/>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5D9BB4D3" w14:textId="77777777" w:rsidR="00982747" w:rsidRDefault="00982747" w:rsidP="00982747">
            <w:pPr>
              <w:rPr>
                <w:i/>
                <w:snapToGrid w:val="0"/>
                <w:vanish/>
              </w:rPr>
            </w:pPr>
            <w:r>
              <w:rPr>
                <w:i/>
                <w:snapToGrid w:val="0"/>
                <w:vanish/>
              </w:rPr>
              <w:t>Jbaden1</w:t>
            </w:r>
          </w:p>
        </w:tc>
      </w:tr>
    </w:tbl>
    <w:p w14:paraId="58350627" w14:textId="77777777" w:rsidR="00EA4337" w:rsidRPr="007D0A79" w:rsidRDefault="00EA4337" w:rsidP="00EA4337">
      <w:pPr>
        <w:rPr>
          <w:vanish/>
        </w:rPr>
      </w:pPr>
    </w:p>
    <w:p w14:paraId="0539EF5F" w14:textId="77777777" w:rsidR="00781321" w:rsidRDefault="00DB513B" w:rsidP="00781321">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ind w:left="0" w:firstLine="0"/>
        <w:textAlignment w:val="auto"/>
      </w:pPr>
      <w:bookmarkStart w:id="258" w:name="_Toc6300016"/>
      <w:r>
        <w:lastRenderedPageBreak/>
        <w:t>Appendix</w:t>
      </w:r>
      <w:bookmarkEnd w:id="258"/>
    </w:p>
    <w:p w14:paraId="1AA0C3E4" w14:textId="77777777" w:rsidR="00EA6652" w:rsidRDefault="00EA6652" w:rsidP="00EA6652"/>
    <w:p w14:paraId="2487B408" w14:textId="77777777" w:rsidR="00EA6652" w:rsidRDefault="00EA6652">
      <w:pPr>
        <w:overflowPunct/>
        <w:autoSpaceDE/>
        <w:autoSpaceDN/>
        <w:adjustRightInd/>
        <w:textAlignment w:val="auto"/>
      </w:pPr>
      <w:r>
        <w:br w:type="page"/>
      </w:r>
    </w:p>
    <w:p w14:paraId="05126536" w14:textId="77777777" w:rsidR="00EA6652" w:rsidRPr="00EA6652" w:rsidRDefault="00EA6652" w:rsidP="00EA6652"/>
    <w:p w14:paraId="2DC174FA" w14:textId="77777777" w:rsidR="009A5EBD" w:rsidRPr="00DA6CFF" w:rsidRDefault="009A5EBD" w:rsidP="00EA6652">
      <w:pPr>
        <w:spacing w:before="1440"/>
        <w:jc w:val="center"/>
        <w:rPr>
          <w:sz w:val="32"/>
        </w:rPr>
      </w:pPr>
      <w:r w:rsidRPr="00DA6CFF">
        <w:rPr>
          <w:sz w:val="32"/>
        </w:rPr>
        <w:t>Document ends here.</w:t>
      </w:r>
    </w:p>
    <w:sectPr w:rsidR="009A5EBD" w:rsidRPr="00DA6CFF" w:rsidSect="00DB513B">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1" w:author="Lindt, Eugen (E.)" w:date="2019-01-10T09:48:00Z" w:initials="E">
    <w:p w14:paraId="4B7DBDEA" w14:textId="77777777" w:rsidR="00C82F17" w:rsidRPr="00AC1F43" w:rsidRDefault="00C82F17">
      <w:pPr>
        <w:pStyle w:val="CommentText"/>
        <w:rPr>
          <w:lang w:val="de-DE"/>
        </w:rPr>
      </w:pPr>
      <w:r>
        <w:rPr>
          <w:rStyle w:val="CommentReference"/>
        </w:rPr>
        <w:annotationRef/>
      </w:r>
      <w:r w:rsidRPr="00AC1F43">
        <w:rPr>
          <w:lang w:val="de-DE"/>
        </w:rPr>
        <w:t>Werden hier wirklich Chirps mit horn getriggert?</w:t>
      </w:r>
    </w:p>
    <w:p w14:paraId="31EB87A2" w14:textId="77777777" w:rsidR="00C82F17" w:rsidRPr="00915D33" w:rsidRDefault="00C82F17">
      <w:pPr>
        <w:pStyle w:val="CommentText"/>
      </w:pPr>
      <w:r w:rsidRPr="00915D33">
        <w:t xml:space="preserve">Oder </w:t>
      </w:r>
      <w:r>
        <w:rPr>
          <w:rFonts w:cs="Arial"/>
          <w:szCs w:val="22"/>
        </w:rPr>
        <w:t>DNA C</w:t>
      </w:r>
      <w:r w:rsidRPr="00EF7859">
        <w:rPr>
          <w:rFonts w:cs="Arial"/>
          <w:szCs w:val="22"/>
        </w:rPr>
        <w:t xml:space="preserve"> chimes </w:t>
      </w:r>
      <w:r>
        <w:rPr>
          <w:rFonts w:cs="Arial"/>
          <w:szCs w:val="22"/>
        </w:rPr>
        <w:t>(Hard warning)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EB87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EB87A2" w16cid:durableId="241EC9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682C0" w14:textId="77777777" w:rsidR="00A536D5" w:rsidRDefault="00A536D5">
      <w:r>
        <w:separator/>
      </w:r>
    </w:p>
    <w:p w14:paraId="0012E249" w14:textId="77777777" w:rsidR="00A536D5" w:rsidRDefault="00A536D5"/>
    <w:p w14:paraId="6F7FB886" w14:textId="77777777" w:rsidR="00A536D5" w:rsidRDefault="00A536D5"/>
  </w:endnote>
  <w:endnote w:type="continuationSeparator" w:id="0">
    <w:p w14:paraId="7A92D8C7" w14:textId="77777777" w:rsidR="00A536D5" w:rsidRDefault="00A536D5">
      <w:r>
        <w:continuationSeparator/>
      </w:r>
    </w:p>
    <w:p w14:paraId="6E93531C" w14:textId="77777777" w:rsidR="00A536D5" w:rsidRDefault="00A536D5"/>
    <w:p w14:paraId="24E84D17" w14:textId="77777777" w:rsidR="00A536D5" w:rsidRDefault="00A536D5"/>
  </w:endnote>
  <w:endnote w:type="continuationNotice" w:id="1">
    <w:p w14:paraId="43C5A30D" w14:textId="77777777" w:rsidR="00A536D5" w:rsidRDefault="00A536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ヒラギノ角ゴ Pro W3">
    <w:altName w:val="Yu Gothic UI"/>
    <w:panose1 w:val="00000000000000000000"/>
    <w:charset w:val="80"/>
    <w:family w:val="roman"/>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033D4" w14:textId="77777777" w:rsidR="00C82F17" w:rsidRDefault="00C82F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FE8AA" w14:textId="77777777" w:rsidR="00C82F17" w:rsidRDefault="00C82F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58988" w14:textId="77777777" w:rsidR="00C82F17" w:rsidRDefault="00C82F1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D2CF2" w14:textId="76F4892F" w:rsidR="00C82F17" w:rsidRPr="004D7C06" w:rsidRDefault="00C82F17" w:rsidP="00DB513B">
    <w:pPr>
      <w:pStyle w:val="FAPfooter"/>
      <w:pBdr>
        <w:top w:val="single" w:sz="4" w:space="1" w:color="auto"/>
      </w:pBdr>
      <w:tabs>
        <w:tab w:val="right" w:pos="9923"/>
      </w:tabs>
      <w:rPr>
        <w:rFonts w:ascii="Arial" w:hAnsi="Arial" w:cs="Arial"/>
        <w:i/>
        <w:color w:val="auto"/>
      </w:rPr>
    </w:pPr>
    <w:r>
      <w:rPr>
        <w:rFonts w:ascii="Arial" w:hAnsi="Arial" w:cs="Arial"/>
        <w:i/>
        <w:color w:val="auto"/>
      </w:rPr>
      <w:t xml:space="preserve">Document Owner: </w:t>
    </w:r>
    <w:r w:rsidRPr="00414956">
      <w:rPr>
        <w:rFonts w:ascii="Arial" w:hAnsi="Arial" w:cs="Arial"/>
        <w:i/>
        <w:color w:val="auto"/>
      </w:rPr>
      <w:fldChar w:fldCharType="begin"/>
    </w:r>
    <w:r w:rsidRPr="00414956">
      <w:rPr>
        <w:rFonts w:ascii="Arial" w:hAnsi="Arial" w:cs="Arial"/>
        <w:i/>
        <w:color w:val="auto"/>
      </w:rPr>
      <w:instrText xml:space="preserve"> DOCPROPERTY  DocOwner  \* MERGEFORMAT </w:instrText>
    </w:r>
    <w:r w:rsidRPr="00414956">
      <w:rPr>
        <w:rFonts w:ascii="Arial" w:hAnsi="Arial" w:cs="Arial"/>
        <w:i/>
        <w:color w:val="auto"/>
      </w:rPr>
      <w:fldChar w:fldCharType="separate"/>
    </w:r>
    <w:r>
      <w:rPr>
        <w:rFonts w:ascii="Arial" w:hAnsi="Arial" w:cs="Arial"/>
        <w:i/>
        <w:color w:val="auto"/>
      </w:rPr>
      <w:t>Ahmet Cinar</w:t>
    </w:r>
    <w:r w:rsidRPr="00414956">
      <w:rPr>
        <w:rFonts w:ascii="Arial" w:hAnsi="Arial" w:cs="Arial"/>
        <w:i/>
        <w:color w:val="auto"/>
      </w:rPr>
      <w:fldChar w:fldCharType="end"/>
    </w:r>
    <w:r>
      <w:rPr>
        <w:rFonts w:ascii="Arial" w:hAnsi="Arial" w:cs="Arial"/>
        <w:i/>
        <w:color w:val="auto"/>
      </w:rPr>
      <w:tab/>
      <w:t xml:space="preserve">Document ID: </w:t>
    </w:r>
    <w:r w:rsidRPr="00414956">
      <w:rPr>
        <w:rFonts w:ascii="Arial" w:hAnsi="Arial" w:cs="Arial"/>
        <w:i/>
        <w:color w:val="auto"/>
      </w:rPr>
      <w:fldChar w:fldCharType="begin"/>
    </w:r>
    <w:r w:rsidRPr="00414956">
      <w:rPr>
        <w:rFonts w:ascii="Arial" w:hAnsi="Arial" w:cs="Arial"/>
        <w:i/>
        <w:color w:val="auto"/>
      </w:rPr>
      <w:instrText xml:space="preserve"> FILENAME  \* Lower  \* MERGEFORMAT </w:instrText>
    </w:r>
    <w:r w:rsidRPr="00414956">
      <w:rPr>
        <w:rFonts w:ascii="Arial" w:hAnsi="Arial" w:cs="Arial"/>
        <w:i/>
        <w:color w:val="auto"/>
      </w:rPr>
      <w:fldChar w:fldCharType="separate"/>
    </w:r>
    <w:r>
      <w:rPr>
        <w:rFonts w:ascii="Arial" w:hAnsi="Arial" w:cs="Arial"/>
        <w:i/>
        <w:color w:val="auto"/>
      </w:rPr>
      <w:t>fs f000191 smart unlock (sul) 09-apr-2019</w:t>
    </w:r>
    <w:r w:rsidRPr="00414956">
      <w:rPr>
        <w:rFonts w:ascii="Arial" w:hAnsi="Arial" w:cs="Arial"/>
        <w:i/>
        <w:color w:val="auto"/>
      </w:rPr>
      <w:fldChar w:fldCharType="end"/>
    </w:r>
  </w:p>
  <w:p w14:paraId="6A724356" w14:textId="3102A6C5" w:rsidR="00C82F17" w:rsidRPr="004D7C06" w:rsidRDefault="00C82F17" w:rsidP="003B412B">
    <w:pPr>
      <w:pStyle w:val="FAPfooter"/>
      <w:tabs>
        <w:tab w:val="right" w:pos="9923"/>
      </w:tabs>
      <w:rPr>
        <w:rFonts w:ascii="Arial" w:hAnsi="Arial" w:cs="Arial"/>
        <w:i/>
        <w:color w:val="auto"/>
      </w:rPr>
    </w:pPr>
    <w:r w:rsidRPr="004D7C06">
      <w:rPr>
        <w:rFonts w:ascii="Arial" w:hAnsi="Arial" w:cs="Arial"/>
        <w:i/>
        <w:color w:val="auto"/>
      </w:rPr>
      <w:t xml:space="preserve">GIS1 Item Number: </w:t>
    </w:r>
    <w:r w:rsidRPr="009A5BDD">
      <w:rPr>
        <w:rFonts w:ascii="Arial" w:hAnsi="Arial" w:cs="Arial"/>
        <w:i/>
        <w:color w:val="auto"/>
      </w:rPr>
      <w:fldChar w:fldCharType="begin"/>
    </w:r>
    <w:r w:rsidRPr="009A5BDD">
      <w:rPr>
        <w:rFonts w:ascii="Arial" w:hAnsi="Arial" w:cs="Arial"/>
        <w:i/>
        <w:color w:val="auto"/>
      </w:rPr>
      <w:instrText xml:space="preserve"> DOCPROPERTY  DocGis1ItemNumber  \* MERGEFORMAT </w:instrText>
    </w:r>
    <w:r w:rsidRPr="009A5BDD">
      <w:rPr>
        <w:rFonts w:ascii="Arial" w:hAnsi="Arial" w:cs="Arial"/>
        <w:i/>
        <w:color w:val="auto"/>
      </w:rPr>
      <w:fldChar w:fldCharType="separate"/>
    </w:r>
    <w:r>
      <w:rPr>
        <w:rFonts w:ascii="Arial" w:hAnsi="Arial" w:cs="Arial"/>
        <w:i/>
        <w:color w:val="auto"/>
      </w:rPr>
      <w:t>27.60/35</w:t>
    </w:r>
    <w:r w:rsidRPr="009A5BDD">
      <w:rPr>
        <w:rFonts w:ascii="Arial" w:hAnsi="Arial" w:cs="Arial"/>
        <w:i/>
        <w:color w:val="auto"/>
      </w:rPr>
      <w:fldChar w:fldCharType="end"/>
    </w:r>
    <w:r w:rsidRPr="004D7C06">
      <w:rPr>
        <w:rFonts w:ascii="Arial" w:hAnsi="Arial" w:cs="Arial"/>
        <w:i/>
        <w:color w:val="auto"/>
      </w:rPr>
      <w:tab/>
      <w:t xml:space="preserve">Date </w:t>
    </w:r>
    <w:r>
      <w:rPr>
        <w:rFonts w:ascii="Arial" w:hAnsi="Arial" w:cs="Arial"/>
        <w:i/>
        <w:color w:val="auto"/>
      </w:rPr>
      <w:t>Issued</w:t>
    </w:r>
    <w:r w:rsidRPr="004D7C06">
      <w:rPr>
        <w:rFonts w:ascii="Arial" w:hAnsi="Arial" w:cs="Arial"/>
        <w:i/>
        <w:color w:val="auto"/>
      </w:rPr>
      <w:t xml:space="preserve">: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separate"/>
    </w:r>
    <w:r>
      <w:rPr>
        <w:rFonts w:ascii="Arial" w:hAnsi="Arial" w:cs="Arial"/>
        <w:i/>
        <w:color w:val="auto"/>
      </w:rPr>
      <w:t>2019-04-16</w:t>
    </w:r>
    <w:r>
      <w:rPr>
        <w:rFonts w:ascii="Arial" w:hAnsi="Arial" w:cs="Arial"/>
        <w:i/>
        <w:color w:val="auto"/>
      </w:rPr>
      <w:fldChar w:fldCharType="end"/>
    </w:r>
  </w:p>
  <w:p w14:paraId="3C8E2B29" w14:textId="77EBFEC0" w:rsidR="00C82F17" w:rsidRPr="004D7C06" w:rsidRDefault="00C82F17" w:rsidP="003B412B">
    <w:pPr>
      <w:pStyle w:val="FAPfooter"/>
      <w:tabs>
        <w:tab w:val="left" w:pos="4536"/>
        <w:tab w:val="right" w:pos="9923"/>
      </w:tabs>
      <w:rPr>
        <w:rFonts w:ascii="Arial" w:hAnsi="Arial" w:cs="Arial"/>
        <w:i/>
        <w:color w:val="auto"/>
      </w:rPr>
    </w:pPr>
    <w:r w:rsidRPr="004D7C06">
      <w:rPr>
        <w:rFonts w:ascii="Arial" w:hAnsi="Arial" w:cs="Arial"/>
        <w:i/>
        <w:color w:val="auto"/>
      </w:rPr>
      <w:t xml:space="preserve">GIS2 Classification: </w:t>
    </w:r>
    <w:r w:rsidRPr="009A5BDD">
      <w:rPr>
        <w:rFonts w:ascii="Arial" w:hAnsi="Arial" w:cs="Arial"/>
        <w:i/>
        <w:color w:val="auto"/>
      </w:rPr>
      <w:fldChar w:fldCharType="begin"/>
    </w:r>
    <w:r w:rsidRPr="009A5BDD">
      <w:rPr>
        <w:rFonts w:ascii="Arial" w:hAnsi="Arial" w:cs="Arial"/>
        <w:i/>
        <w:color w:val="auto"/>
      </w:rPr>
      <w:instrText xml:space="preserve"> DOCPROPERTY  DocGis2Classification  \* MERGEFORMAT </w:instrText>
    </w:r>
    <w:r w:rsidRPr="009A5BDD">
      <w:rPr>
        <w:rFonts w:ascii="Arial" w:hAnsi="Arial" w:cs="Arial"/>
        <w:i/>
        <w:color w:val="auto"/>
      </w:rPr>
      <w:fldChar w:fldCharType="separate"/>
    </w:r>
    <w:r>
      <w:rPr>
        <w:rFonts w:ascii="Arial" w:hAnsi="Arial" w:cs="Arial"/>
        <w:i/>
        <w:color w:val="auto"/>
      </w:rPr>
      <w:t>Confidential</w:t>
    </w:r>
    <w:r w:rsidRPr="009A5BDD">
      <w:rPr>
        <w:rFonts w:ascii="Arial" w:hAnsi="Arial" w:cs="Arial"/>
        <w:i/>
        <w:color w:val="auto"/>
      </w:rPr>
      <w:fldChar w:fldCharType="end"/>
    </w:r>
    <w:r w:rsidRPr="004D7C06">
      <w:rPr>
        <w:rFonts w:ascii="Arial" w:hAnsi="Arial" w:cs="Arial"/>
        <w:i/>
        <w:color w:val="auto"/>
      </w:rPr>
      <w:tab/>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sidR="007341EF">
      <w:rPr>
        <w:rFonts w:ascii="Arial" w:hAnsi="Arial" w:cs="Arial"/>
        <w:i/>
        <w:color w:val="auto"/>
      </w:rPr>
      <w:t>33</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sidR="007341EF">
      <w:rPr>
        <w:rFonts w:ascii="Arial" w:hAnsi="Arial" w:cs="Arial"/>
        <w:i/>
        <w:color w:val="auto"/>
      </w:rPr>
      <w:t>49</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 xml:space="preserve">Date Revised: </w:t>
    </w:r>
    <w:r>
      <w:rPr>
        <w:rFonts w:ascii="Arial" w:hAnsi="Arial" w:cs="Arial"/>
        <w:i/>
        <w:color w:val="auto"/>
      </w:rPr>
      <w:fldChar w:fldCharType="begin"/>
    </w:r>
    <w:r>
      <w:rPr>
        <w:rFonts w:ascii="Arial" w:hAnsi="Arial" w:cs="Arial"/>
        <w:i/>
        <w:color w:val="auto"/>
      </w:rPr>
      <w:instrText xml:space="preserve"> DOCPROPERTY  DocRevisionDate  \* MERGEFORMAT </w:instrText>
    </w:r>
    <w:r>
      <w:rPr>
        <w:rFonts w:ascii="Arial" w:hAnsi="Arial" w:cs="Arial"/>
        <w:i/>
        <w:color w:val="auto"/>
      </w:rPr>
      <w:fldChar w:fldCharType="separate"/>
    </w:r>
    <w:r>
      <w:rPr>
        <w:rFonts w:ascii="Arial" w:hAnsi="Arial" w:cs="Arial"/>
        <w:i/>
        <w:color w:val="auto"/>
      </w:rPr>
      <w:t>2019-04-09</w:t>
    </w:r>
    <w:r>
      <w:rPr>
        <w:rFonts w:ascii="Arial" w:hAnsi="Arial" w:cs="Arial"/>
        <w:i/>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CE3928" w14:textId="77777777" w:rsidR="00A536D5" w:rsidRDefault="00A536D5">
      <w:r>
        <w:separator/>
      </w:r>
    </w:p>
    <w:p w14:paraId="427378FD" w14:textId="77777777" w:rsidR="00A536D5" w:rsidRDefault="00A536D5"/>
    <w:p w14:paraId="62F56A5C" w14:textId="77777777" w:rsidR="00A536D5" w:rsidRDefault="00A536D5"/>
  </w:footnote>
  <w:footnote w:type="continuationSeparator" w:id="0">
    <w:p w14:paraId="6118FF4D" w14:textId="77777777" w:rsidR="00A536D5" w:rsidRDefault="00A536D5">
      <w:r>
        <w:continuationSeparator/>
      </w:r>
    </w:p>
    <w:p w14:paraId="17071DE4" w14:textId="77777777" w:rsidR="00A536D5" w:rsidRDefault="00A536D5"/>
    <w:p w14:paraId="07128368" w14:textId="77777777" w:rsidR="00A536D5" w:rsidRDefault="00A536D5"/>
  </w:footnote>
  <w:footnote w:type="continuationNotice" w:id="1">
    <w:p w14:paraId="1BE35C1E" w14:textId="77777777" w:rsidR="00A536D5" w:rsidRDefault="00A536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F6B5E" w14:textId="77777777" w:rsidR="00C82F17" w:rsidRDefault="00C82F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F08F9" w14:textId="19CD916E" w:rsidR="00C82F17" w:rsidRPr="00FC5500" w:rsidRDefault="00C82F17" w:rsidP="004204E5">
    <w:pPr>
      <w:ind w:left="-142"/>
      <w:jc w:val="center"/>
      <w:rPr>
        <w:rFonts w:cs="Arial"/>
        <w:b/>
        <w:sz w:val="32"/>
        <w:szCs w:val="32"/>
      </w:rPr>
    </w:pPr>
    <w:r w:rsidRPr="00FC5500">
      <w:rPr>
        <w:rFonts w:cs="Arial"/>
        <w:b/>
        <w:noProof/>
        <w:sz w:val="28"/>
        <w:szCs w:val="32"/>
        <w:lang w:val="de-DE" w:eastAsia="de-DE"/>
      </w:rPr>
      <w:drawing>
        <wp:anchor distT="0" distB="0" distL="114300" distR="114300" simplePos="0" relativeHeight="251658240" behindDoc="1" locked="0" layoutInCell="1" allowOverlap="1" wp14:anchorId="05C38677" wp14:editId="390A447E">
          <wp:simplePos x="0" y="0"/>
          <wp:positionH relativeFrom="column">
            <wp:align>left</wp:align>
          </wp:positionH>
          <wp:positionV relativeFrom="paragraph">
            <wp:posOffset>-33655</wp:posOffset>
          </wp:positionV>
          <wp:extent cx="1217295" cy="608965"/>
          <wp:effectExtent l="0" t="0" r="1905" b="635"/>
          <wp:wrapNone/>
          <wp:docPr id="8" name="Picture 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1CB830F2" w14:textId="77777777" w:rsidR="00C82F17" w:rsidRPr="00FC5500" w:rsidRDefault="00C82F17" w:rsidP="00FC5500">
    <w:pPr>
      <w:pStyle w:val="Header"/>
      <w:ind w:left="-142"/>
      <w:jc w:val="center"/>
      <w:rPr>
        <w:sz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D90D7" w14:textId="77777777" w:rsidR="00C82F17" w:rsidRDefault="00C82F1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A2386" w14:textId="77777777" w:rsidR="00C82F17" w:rsidRDefault="00C82F17" w:rsidP="00CC0D22">
    <w:pPr>
      <w:jc w:val="center"/>
      <w:rPr>
        <w:rFonts w:cs="Arial"/>
        <w:b/>
        <w:sz w:val="22"/>
        <w:szCs w:val="22"/>
      </w:rPr>
    </w:pPr>
    <w:r w:rsidRPr="007739B0">
      <w:rPr>
        <w:noProof/>
        <w:sz w:val="22"/>
        <w:szCs w:val="22"/>
        <w:lang w:val="de-DE" w:eastAsia="de-DE"/>
      </w:rPr>
      <w:drawing>
        <wp:anchor distT="0" distB="0" distL="114300" distR="114300" simplePos="0" relativeHeight="251666432" behindDoc="1" locked="0" layoutInCell="1" allowOverlap="1" wp14:anchorId="59F277A1" wp14:editId="45E43DDE">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2D218719" w14:textId="52FB0B6C" w:rsidR="00C82F17" w:rsidRPr="009702E8" w:rsidRDefault="00C82F17" w:rsidP="00CC0D22">
    <w:pPr>
      <w:jc w:val="center"/>
      <w:rPr>
        <w:rFonts w:cs="Arial"/>
        <w:b/>
        <w:sz w:val="24"/>
        <w:szCs w:val="22"/>
      </w:rPr>
    </w:pPr>
    <w:r w:rsidRPr="009702E8">
      <w:rPr>
        <w:rFonts w:cs="Arial"/>
        <w:sz w:val="28"/>
      </w:rPr>
      <w:fldChar w:fldCharType="begin"/>
    </w:r>
    <w:r w:rsidRPr="009702E8">
      <w:rPr>
        <w:rFonts w:cs="Arial"/>
        <w:sz w:val="28"/>
      </w:rPr>
      <w:instrText xml:space="preserve"> DOCPROPERTY  ProductName  \* MERGEFORMAT </w:instrText>
    </w:r>
    <w:r w:rsidRPr="009702E8">
      <w:rPr>
        <w:rFonts w:cs="Arial"/>
        <w:sz w:val="28"/>
      </w:rPr>
      <w:fldChar w:fldCharType="separate"/>
    </w:r>
    <w:r>
      <w:rPr>
        <w:rFonts w:cs="Arial"/>
        <w:sz w:val="28"/>
      </w:rPr>
      <w:t>Smart Unlock (SUL)</w:t>
    </w:r>
    <w:r w:rsidRPr="009702E8">
      <w:rPr>
        <w:rFonts w:cs="Arial"/>
        <w:sz w:val="28"/>
      </w:rPr>
      <w:fldChar w:fldCharType="end"/>
    </w:r>
  </w:p>
  <w:p w14:paraId="7A48A57E" w14:textId="77777777" w:rsidR="00C82F17" w:rsidRPr="00F96466" w:rsidRDefault="00C82F17"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22B05"/>
    <w:multiLevelType w:val="hybridMultilevel"/>
    <w:tmpl w:val="187A7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FF4265"/>
    <w:multiLevelType w:val="hybridMultilevel"/>
    <w:tmpl w:val="B3C88F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2D040A"/>
    <w:multiLevelType w:val="hybridMultilevel"/>
    <w:tmpl w:val="253817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C44302"/>
    <w:multiLevelType w:val="hybridMultilevel"/>
    <w:tmpl w:val="B7CA5C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C4E4182"/>
    <w:multiLevelType w:val="hybridMultilevel"/>
    <w:tmpl w:val="D2385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196ECB"/>
    <w:multiLevelType w:val="hybridMultilevel"/>
    <w:tmpl w:val="6DDCF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91A15"/>
    <w:multiLevelType w:val="hybridMultilevel"/>
    <w:tmpl w:val="9CD62D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28148F"/>
    <w:multiLevelType w:val="hybridMultilevel"/>
    <w:tmpl w:val="B030C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2C32A0"/>
    <w:multiLevelType w:val="hybridMultilevel"/>
    <w:tmpl w:val="D6E808D0"/>
    <w:lvl w:ilvl="0" w:tplc="0C06931E">
      <w:start w:val="2"/>
      <w:numFmt w:val="decimal"/>
      <w:lvlText w:val="%1."/>
      <w:lvlJc w:val="left"/>
      <w:pPr>
        <w:ind w:left="360" w:hanging="360"/>
      </w:pPr>
      <w:rPr>
        <w:rFonts w:ascii="Arial" w:hAnsi="Arial"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464A03"/>
    <w:multiLevelType w:val="hybridMultilevel"/>
    <w:tmpl w:val="569872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15:restartNumberingAfterBreak="0">
    <w:nsid w:val="4A9750F5"/>
    <w:multiLevelType w:val="hybridMultilevel"/>
    <w:tmpl w:val="D31EBD6E"/>
    <w:lvl w:ilvl="0" w:tplc="04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D9A5527"/>
    <w:multiLevelType w:val="hybridMultilevel"/>
    <w:tmpl w:val="063A5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B26FD7"/>
    <w:multiLevelType w:val="hybridMultilevel"/>
    <w:tmpl w:val="DA5813D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2D45199"/>
    <w:multiLevelType w:val="hybridMultilevel"/>
    <w:tmpl w:val="1F86A9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409346F"/>
    <w:multiLevelType w:val="hybridMultilevel"/>
    <w:tmpl w:val="98486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6DB6163"/>
    <w:multiLevelType w:val="hybridMultilevel"/>
    <w:tmpl w:val="BC4651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15E294C"/>
    <w:multiLevelType w:val="hybridMultilevel"/>
    <w:tmpl w:val="06C87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5664E0E"/>
    <w:multiLevelType w:val="hybridMultilevel"/>
    <w:tmpl w:val="4D5C2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6A7737A"/>
    <w:multiLevelType w:val="hybridMultilevel"/>
    <w:tmpl w:val="020CD19E"/>
    <w:lvl w:ilvl="0" w:tplc="57640D58">
      <w:start w:val="1"/>
      <w:numFmt w:val="lowerLetter"/>
      <w:lvlText w:val="%1)"/>
      <w:lvlJc w:val="left"/>
      <w:pPr>
        <w:ind w:left="720" w:hanging="360"/>
      </w:pPr>
      <w:rPr>
        <w:rFonts w:ascii="Arial" w:hAnsi="Arial" w:cs="Arial"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5" w15:restartNumberingAfterBreak="0">
    <w:nsid w:val="685C5C77"/>
    <w:multiLevelType w:val="hybridMultilevel"/>
    <w:tmpl w:val="4CBC561E"/>
    <w:lvl w:ilvl="0" w:tplc="37B0DB3C">
      <w:start w:val="1"/>
      <w:numFmt w:val="decimal"/>
      <w:lvlText w:val="%1."/>
      <w:lvlJc w:val="left"/>
      <w:pPr>
        <w:ind w:left="360" w:hanging="360"/>
      </w:pPr>
      <w:rPr>
        <w:rFonts w:ascii="Arial" w:hAnsi="Arial" w:cs="Aria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BAD2718"/>
    <w:multiLevelType w:val="hybridMultilevel"/>
    <w:tmpl w:val="F18C52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61855DA"/>
    <w:multiLevelType w:val="hybridMultilevel"/>
    <w:tmpl w:val="8E34C1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6C82699"/>
    <w:multiLevelType w:val="multilevel"/>
    <w:tmpl w:val="8DC411C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120"/>
        </w:tabs>
        <w:ind w:left="4120" w:hanging="576"/>
      </w:pPr>
      <w:rPr>
        <w:rFonts w:hint="default"/>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bCs/>
        <w:i w:val="0"/>
        <w:iCs w:val="0"/>
        <w:caps w:val="0"/>
        <w:smallCaps w:val="0"/>
        <w:strike w:val="0"/>
        <w:dstrike w:val="0"/>
        <w:color w:val="auto"/>
        <w:spacing w:val="0"/>
        <w:w w:val="100"/>
        <w:kern w:val="0"/>
        <w:position w:val="0"/>
        <w:sz w:val="20"/>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0" w15:restartNumberingAfterBreak="0">
    <w:nsid w:val="7AC401F0"/>
    <w:multiLevelType w:val="hybridMultilevel"/>
    <w:tmpl w:val="FF9ED4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2"/>
  </w:num>
  <w:num w:numId="4">
    <w:abstractNumId w:val="14"/>
  </w:num>
  <w:num w:numId="5">
    <w:abstractNumId w:val="29"/>
  </w:num>
  <w:num w:numId="6">
    <w:abstractNumId w:val="27"/>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0"/>
  </w:num>
  <w:num w:numId="10">
    <w:abstractNumId w:val="29"/>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1">
    <w:abstractNumId w:val="16"/>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11"/>
  </w:num>
  <w:num w:numId="16">
    <w:abstractNumId w:val="25"/>
  </w:num>
  <w:num w:numId="17">
    <w:abstractNumId w:val="18"/>
  </w:num>
  <w:num w:numId="18">
    <w:abstractNumId w:val="9"/>
  </w:num>
  <w:num w:numId="19">
    <w:abstractNumId w:val="3"/>
  </w:num>
  <w:num w:numId="20">
    <w:abstractNumId w:val="23"/>
  </w:num>
  <w:num w:numId="21">
    <w:abstractNumId w:val="26"/>
  </w:num>
  <w:num w:numId="22">
    <w:abstractNumId w:val="2"/>
  </w:num>
  <w:num w:numId="23">
    <w:abstractNumId w:val="22"/>
  </w:num>
  <w:num w:numId="24">
    <w:abstractNumId w:val="4"/>
  </w:num>
  <w:num w:numId="25">
    <w:abstractNumId w:val="19"/>
  </w:num>
  <w:num w:numId="26">
    <w:abstractNumId w:val="30"/>
  </w:num>
  <w:num w:numId="27">
    <w:abstractNumId w:val="20"/>
  </w:num>
  <w:num w:numId="28">
    <w:abstractNumId w:val="7"/>
  </w:num>
  <w:num w:numId="29">
    <w:abstractNumId w:val="21"/>
  </w:num>
  <w:num w:numId="30">
    <w:abstractNumId w:val="17"/>
  </w:num>
  <w:num w:numId="31">
    <w:abstractNumId w:val="5"/>
  </w:num>
  <w:num w:numId="32">
    <w:abstractNumId w:val="6"/>
  </w:num>
  <w:num w:numId="33">
    <w:abstractNumId w:val="1"/>
  </w:num>
  <w:num w:numId="34">
    <w:abstractNumId w:val="13"/>
  </w:num>
  <w:num w:numId="35">
    <w:abstractNumId w:val="28"/>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ndt, Eugen (E.)">
    <w15:presenceInfo w15:providerId="None" w15:userId="Lindt, Eugen (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BF1"/>
    <w:rsid w:val="00000D58"/>
    <w:rsid w:val="00000D93"/>
    <w:rsid w:val="000017C9"/>
    <w:rsid w:val="0000230D"/>
    <w:rsid w:val="00003F11"/>
    <w:rsid w:val="00005A92"/>
    <w:rsid w:val="00005FC3"/>
    <w:rsid w:val="0000741E"/>
    <w:rsid w:val="00007E89"/>
    <w:rsid w:val="000104BD"/>
    <w:rsid w:val="00010A44"/>
    <w:rsid w:val="0001147E"/>
    <w:rsid w:val="00011592"/>
    <w:rsid w:val="00011BFD"/>
    <w:rsid w:val="00012252"/>
    <w:rsid w:val="00012953"/>
    <w:rsid w:val="00014199"/>
    <w:rsid w:val="000141E0"/>
    <w:rsid w:val="00014948"/>
    <w:rsid w:val="00014E53"/>
    <w:rsid w:val="000157E2"/>
    <w:rsid w:val="0001799A"/>
    <w:rsid w:val="00020476"/>
    <w:rsid w:val="000249DB"/>
    <w:rsid w:val="000251F3"/>
    <w:rsid w:val="00025AAB"/>
    <w:rsid w:val="00026128"/>
    <w:rsid w:val="000267A0"/>
    <w:rsid w:val="00026C75"/>
    <w:rsid w:val="00027267"/>
    <w:rsid w:val="000276DD"/>
    <w:rsid w:val="000277AA"/>
    <w:rsid w:val="00033EF2"/>
    <w:rsid w:val="00034921"/>
    <w:rsid w:val="00034BE4"/>
    <w:rsid w:val="000362BE"/>
    <w:rsid w:val="00036948"/>
    <w:rsid w:val="00036D31"/>
    <w:rsid w:val="00037570"/>
    <w:rsid w:val="0003780F"/>
    <w:rsid w:val="00037930"/>
    <w:rsid w:val="00037C2E"/>
    <w:rsid w:val="00037E7D"/>
    <w:rsid w:val="00040A23"/>
    <w:rsid w:val="00042248"/>
    <w:rsid w:val="00042A25"/>
    <w:rsid w:val="00042E88"/>
    <w:rsid w:val="00042FA9"/>
    <w:rsid w:val="0004342B"/>
    <w:rsid w:val="00043512"/>
    <w:rsid w:val="0004382F"/>
    <w:rsid w:val="00045382"/>
    <w:rsid w:val="0004581D"/>
    <w:rsid w:val="000458AF"/>
    <w:rsid w:val="00046727"/>
    <w:rsid w:val="00047820"/>
    <w:rsid w:val="0005083B"/>
    <w:rsid w:val="000508F5"/>
    <w:rsid w:val="00054662"/>
    <w:rsid w:val="00054DF3"/>
    <w:rsid w:val="00055C92"/>
    <w:rsid w:val="0005681C"/>
    <w:rsid w:val="00057D40"/>
    <w:rsid w:val="00060BD1"/>
    <w:rsid w:val="00060FBD"/>
    <w:rsid w:val="00061059"/>
    <w:rsid w:val="000621D8"/>
    <w:rsid w:val="000626F1"/>
    <w:rsid w:val="000627AC"/>
    <w:rsid w:val="00063109"/>
    <w:rsid w:val="00063792"/>
    <w:rsid w:val="000647CA"/>
    <w:rsid w:val="0006574F"/>
    <w:rsid w:val="0006587C"/>
    <w:rsid w:val="00066407"/>
    <w:rsid w:val="00066C54"/>
    <w:rsid w:val="000670B8"/>
    <w:rsid w:val="0007004B"/>
    <w:rsid w:val="000711DE"/>
    <w:rsid w:val="000712AC"/>
    <w:rsid w:val="00071585"/>
    <w:rsid w:val="00071894"/>
    <w:rsid w:val="00071ADB"/>
    <w:rsid w:val="00071D03"/>
    <w:rsid w:val="000720C3"/>
    <w:rsid w:val="00072F14"/>
    <w:rsid w:val="0007468D"/>
    <w:rsid w:val="000746EE"/>
    <w:rsid w:val="0007492E"/>
    <w:rsid w:val="0007499F"/>
    <w:rsid w:val="00075343"/>
    <w:rsid w:val="00075B27"/>
    <w:rsid w:val="00076352"/>
    <w:rsid w:val="0007668F"/>
    <w:rsid w:val="0007751C"/>
    <w:rsid w:val="000808AA"/>
    <w:rsid w:val="00080BEC"/>
    <w:rsid w:val="0008379F"/>
    <w:rsid w:val="00083867"/>
    <w:rsid w:val="00084E40"/>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508"/>
    <w:rsid w:val="000970F1"/>
    <w:rsid w:val="0009740D"/>
    <w:rsid w:val="00097435"/>
    <w:rsid w:val="000977BD"/>
    <w:rsid w:val="000A0113"/>
    <w:rsid w:val="000A05AC"/>
    <w:rsid w:val="000A0A1A"/>
    <w:rsid w:val="000A0B5A"/>
    <w:rsid w:val="000A0BDB"/>
    <w:rsid w:val="000A27E3"/>
    <w:rsid w:val="000A2FB6"/>
    <w:rsid w:val="000A3524"/>
    <w:rsid w:val="000A4790"/>
    <w:rsid w:val="000A4DDF"/>
    <w:rsid w:val="000A5804"/>
    <w:rsid w:val="000A698B"/>
    <w:rsid w:val="000A7D1B"/>
    <w:rsid w:val="000A7EA5"/>
    <w:rsid w:val="000B116C"/>
    <w:rsid w:val="000B12A5"/>
    <w:rsid w:val="000B16A4"/>
    <w:rsid w:val="000B178D"/>
    <w:rsid w:val="000B1E0D"/>
    <w:rsid w:val="000B20D0"/>
    <w:rsid w:val="000B2108"/>
    <w:rsid w:val="000B2438"/>
    <w:rsid w:val="000B3953"/>
    <w:rsid w:val="000B658F"/>
    <w:rsid w:val="000B7188"/>
    <w:rsid w:val="000B786C"/>
    <w:rsid w:val="000B7AD0"/>
    <w:rsid w:val="000C06E1"/>
    <w:rsid w:val="000C0934"/>
    <w:rsid w:val="000C0B77"/>
    <w:rsid w:val="000C13B7"/>
    <w:rsid w:val="000C1483"/>
    <w:rsid w:val="000C1EE1"/>
    <w:rsid w:val="000C22EA"/>
    <w:rsid w:val="000C27F8"/>
    <w:rsid w:val="000C2B87"/>
    <w:rsid w:val="000C35A4"/>
    <w:rsid w:val="000C375C"/>
    <w:rsid w:val="000C412A"/>
    <w:rsid w:val="000C469D"/>
    <w:rsid w:val="000C4944"/>
    <w:rsid w:val="000C5593"/>
    <w:rsid w:val="000C6558"/>
    <w:rsid w:val="000C6CE3"/>
    <w:rsid w:val="000C6EE8"/>
    <w:rsid w:val="000D15E6"/>
    <w:rsid w:val="000D1DCF"/>
    <w:rsid w:val="000D2C74"/>
    <w:rsid w:val="000D2EC1"/>
    <w:rsid w:val="000D3E2E"/>
    <w:rsid w:val="000D48B1"/>
    <w:rsid w:val="000D4F7F"/>
    <w:rsid w:val="000D4FEC"/>
    <w:rsid w:val="000D52D5"/>
    <w:rsid w:val="000D6456"/>
    <w:rsid w:val="000E03B2"/>
    <w:rsid w:val="000E1F8D"/>
    <w:rsid w:val="000E2939"/>
    <w:rsid w:val="000E2BFA"/>
    <w:rsid w:val="000E3BDF"/>
    <w:rsid w:val="000E3F7C"/>
    <w:rsid w:val="000E56E8"/>
    <w:rsid w:val="000E57F4"/>
    <w:rsid w:val="000F0B10"/>
    <w:rsid w:val="000F1A00"/>
    <w:rsid w:val="000F2AEC"/>
    <w:rsid w:val="000F3582"/>
    <w:rsid w:val="000F4F36"/>
    <w:rsid w:val="000F6669"/>
    <w:rsid w:val="000F690F"/>
    <w:rsid w:val="000F6C5F"/>
    <w:rsid w:val="000F71C1"/>
    <w:rsid w:val="000F7EE0"/>
    <w:rsid w:val="0010066B"/>
    <w:rsid w:val="00101307"/>
    <w:rsid w:val="001017AC"/>
    <w:rsid w:val="0010196D"/>
    <w:rsid w:val="00101A89"/>
    <w:rsid w:val="00102947"/>
    <w:rsid w:val="00103094"/>
    <w:rsid w:val="00103D55"/>
    <w:rsid w:val="00104CA0"/>
    <w:rsid w:val="00106C17"/>
    <w:rsid w:val="00106ED4"/>
    <w:rsid w:val="00110262"/>
    <w:rsid w:val="001102CF"/>
    <w:rsid w:val="00111141"/>
    <w:rsid w:val="00111316"/>
    <w:rsid w:val="001118C1"/>
    <w:rsid w:val="001121C5"/>
    <w:rsid w:val="00114598"/>
    <w:rsid w:val="001146FF"/>
    <w:rsid w:val="00114F8A"/>
    <w:rsid w:val="001163FD"/>
    <w:rsid w:val="001171E7"/>
    <w:rsid w:val="001172BB"/>
    <w:rsid w:val="0011794C"/>
    <w:rsid w:val="00120BB1"/>
    <w:rsid w:val="00121845"/>
    <w:rsid w:val="001225BC"/>
    <w:rsid w:val="00122743"/>
    <w:rsid w:val="00124D0D"/>
    <w:rsid w:val="00125DFC"/>
    <w:rsid w:val="00125E59"/>
    <w:rsid w:val="00126248"/>
    <w:rsid w:val="0012740B"/>
    <w:rsid w:val="001319B8"/>
    <w:rsid w:val="001329F6"/>
    <w:rsid w:val="00135115"/>
    <w:rsid w:val="0013520C"/>
    <w:rsid w:val="00135D70"/>
    <w:rsid w:val="00135DB5"/>
    <w:rsid w:val="00136228"/>
    <w:rsid w:val="0013656E"/>
    <w:rsid w:val="00136E97"/>
    <w:rsid w:val="0013733C"/>
    <w:rsid w:val="001405C4"/>
    <w:rsid w:val="001417F6"/>
    <w:rsid w:val="00141E9C"/>
    <w:rsid w:val="00141F2A"/>
    <w:rsid w:val="001424E5"/>
    <w:rsid w:val="001435C8"/>
    <w:rsid w:val="001436C5"/>
    <w:rsid w:val="0014375F"/>
    <w:rsid w:val="00143B16"/>
    <w:rsid w:val="00146D01"/>
    <w:rsid w:val="0014772F"/>
    <w:rsid w:val="00147BF9"/>
    <w:rsid w:val="00147ED0"/>
    <w:rsid w:val="00150F8D"/>
    <w:rsid w:val="001519CE"/>
    <w:rsid w:val="00151B0F"/>
    <w:rsid w:val="0015297D"/>
    <w:rsid w:val="00152D69"/>
    <w:rsid w:val="00152FF4"/>
    <w:rsid w:val="00153B49"/>
    <w:rsid w:val="00153C45"/>
    <w:rsid w:val="00154140"/>
    <w:rsid w:val="00154544"/>
    <w:rsid w:val="00155160"/>
    <w:rsid w:val="00155B6A"/>
    <w:rsid w:val="00156326"/>
    <w:rsid w:val="001565A7"/>
    <w:rsid w:val="001568B0"/>
    <w:rsid w:val="00157011"/>
    <w:rsid w:val="00157CD4"/>
    <w:rsid w:val="00160FCC"/>
    <w:rsid w:val="00161115"/>
    <w:rsid w:val="00161568"/>
    <w:rsid w:val="00161DE0"/>
    <w:rsid w:val="00161E29"/>
    <w:rsid w:val="00161F2C"/>
    <w:rsid w:val="001626BB"/>
    <w:rsid w:val="00162B37"/>
    <w:rsid w:val="0016335F"/>
    <w:rsid w:val="001648C5"/>
    <w:rsid w:val="001656A2"/>
    <w:rsid w:val="00165B1D"/>
    <w:rsid w:val="0017042F"/>
    <w:rsid w:val="001704B9"/>
    <w:rsid w:val="0017067E"/>
    <w:rsid w:val="00170A79"/>
    <w:rsid w:val="00170BA8"/>
    <w:rsid w:val="00170F54"/>
    <w:rsid w:val="00171623"/>
    <w:rsid w:val="001730C2"/>
    <w:rsid w:val="001732B9"/>
    <w:rsid w:val="00173E0F"/>
    <w:rsid w:val="001761FE"/>
    <w:rsid w:val="0017713F"/>
    <w:rsid w:val="0017795E"/>
    <w:rsid w:val="00177A46"/>
    <w:rsid w:val="0018150A"/>
    <w:rsid w:val="001821A6"/>
    <w:rsid w:val="00182E23"/>
    <w:rsid w:val="001830A7"/>
    <w:rsid w:val="0018357A"/>
    <w:rsid w:val="0018449F"/>
    <w:rsid w:val="00184575"/>
    <w:rsid w:val="001846FF"/>
    <w:rsid w:val="00185015"/>
    <w:rsid w:val="0018532F"/>
    <w:rsid w:val="001870E4"/>
    <w:rsid w:val="00187252"/>
    <w:rsid w:val="00187961"/>
    <w:rsid w:val="00187F04"/>
    <w:rsid w:val="00190FF2"/>
    <w:rsid w:val="0019173C"/>
    <w:rsid w:val="001917E0"/>
    <w:rsid w:val="00191F34"/>
    <w:rsid w:val="00193CCC"/>
    <w:rsid w:val="0019434A"/>
    <w:rsid w:val="001944A6"/>
    <w:rsid w:val="00195910"/>
    <w:rsid w:val="001961B9"/>
    <w:rsid w:val="00196344"/>
    <w:rsid w:val="001970A0"/>
    <w:rsid w:val="001A141E"/>
    <w:rsid w:val="001A180F"/>
    <w:rsid w:val="001A2424"/>
    <w:rsid w:val="001A25FB"/>
    <w:rsid w:val="001A2E2E"/>
    <w:rsid w:val="001A3514"/>
    <w:rsid w:val="001A44BD"/>
    <w:rsid w:val="001A5A71"/>
    <w:rsid w:val="001A6310"/>
    <w:rsid w:val="001A66D9"/>
    <w:rsid w:val="001A72A2"/>
    <w:rsid w:val="001A7873"/>
    <w:rsid w:val="001B0323"/>
    <w:rsid w:val="001B0A6A"/>
    <w:rsid w:val="001B179D"/>
    <w:rsid w:val="001B1B7E"/>
    <w:rsid w:val="001B20C5"/>
    <w:rsid w:val="001B26E8"/>
    <w:rsid w:val="001B2A6A"/>
    <w:rsid w:val="001B2B80"/>
    <w:rsid w:val="001B319E"/>
    <w:rsid w:val="001B3548"/>
    <w:rsid w:val="001B36E9"/>
    <w:rsid w:val="001B4A1E"/>
    <w:rsid w:val="001B61A1"/>
    <w:rsid w:val="001B6238"/>
    <w:rsid w:val="001B64D2"/>
    <w:rsid w:val="001B665D"/>
    <w:rsid w:val="001B6F78"/>
    <w:rsid w:val="001C0129"/>
    <w:rsid w:val="001C1C16"/>
    <w:rsid w:val="001C1ED9"/>
    <w:rsid w:val="001C1F1D"/>
    <w:rsid w:val="001C378E"/>
    <w:rsid w:val="001C3815"/>
    <w:rsid w:val="001C43D2"/>
    <w:rsid w:val="001C5217"/>
    <w:rsid w:val="001C5AF7"/>
    <w:rsid w:val="001C5D2D"/>
    <w:rsid w:val="001C72FE"/>
    <w:rsid w:val="001C745B"/>
    <w:rsid w:val="001C750C"/>
    <w:rsid w:val="001C7CA2"/>
    <w:rsid w:val="001D0250"/>
    <w:rsid w:val="001D03A7"/>
    <w:rsid w:val="001D28C1"/>
    <w:rsid w:val="001D3CE7"/>
    <w:rsid w:val="001D469E"/>
    <w:rsid w:val="001D5373"/>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2983"/>
    <w:rsid w:val="001F2DC1"/>
    <w:rsid w:val="001F2E4E"/>
    <w:rsid w:val="001F2F3B"/>
    <w:rsid w:val="001F343A"/>
    <w:rsid w:val="001F3627"/>
    <w:rsid w:val="001F3994"/>
    <w:rsid w:val="001F39C6"/>
    <w:rsid w:val="001F4996"/>
    <w:rsid w:val="001F559F"/>
    <w:rsid w:val="001F717F"/>
    <w:rsid w:val="00200CF1"/>
    <w:rsid w:val="0020144A"/>
    <w:rsid w:val="0020211C"/>
    <w:rsid w:val="002021DA"/>
    <w:rsid w:val="0020243D"/>
    <w:rsid w:val="0020273E"/>
    <w:rsid w:val="00202DA3"/>
    <w:rsid w:val="0020338E"/>
    <w:rsid w:val="00203794"/>
    <w:rsid w:val="00203E78"/>
    <w:rsid w:val="00203F7F"/>
    <w:rsid w:val="00204C82"/>
    <w:rsid w:val="00205F8D"/>
    <w:rsid w:val="00206BBE"/>
    <w:rsid w:val="00207209"/>
    <w:rsid w:val="0020727C"/>
    <w:rsid w:val="00207A9F"/>
    <w:rsid w:val="002111D0"/>
    <w:rsid w:val="00212A62"/>
    <w:rsid w:val="00213590"/>
    <w:rsid w:val="00214827"/>
    <w:rsid w:val="00214B15"/>
    <w:rsid w:val="002159E8"/>
    <w:rsid w:val="00216013"/>
    <w:rsid w:val="00216F02"/>
    <w:rsid w:val="0021703E"/>
    <w:rsid w:val="00220E2F"/>
    <w:rsid w:val="002211F0"/>
    <w:rsid w:val="0022147D"/>
    <w:rsid w:val="00221E93"/>
    <w:rsid w:val="00222932"/>
    <w:rsid w:val="00222E60"/>
    <w:rsid w:val="00223E9B"/>
    <w:rsid w:val="00223F5F"/>
    <w:rsid w:val="00224B90"/>
    <w:rsid w:val="00225AAB"/>
    <w:rsid w:val="00227418"/>
    <w:rsid w:val="00227BB0"/>
    <w:rsid w:val="00227C58"/>
    <w:rsid w:val="00230828"/>
    <w:rsid w:val="00230DAE"/>
    <w:rsid w:val="002321C0"/>
    <w:rsid w:val="00235061"/>
    <w:rsid w:val="00235234"/>
    <w:rsid w:val="0023577F"/>
    <w:rsid w:val="00236EFB"/>
    <w:rsid w:val="0023700E"/>
    <w:rsid w:val="0023713F"/>
    <w:rsid w:val="0023784D"/>
    <w:rsid w:val="00240403"/>
    <w:rsid w:val="002406E6"/>
    <w:rsid w:val="002418B5"/>
    <w:rsid w:val="00242866"/>
    <w:rsid w:val="00242A4D"/>
    <w:rsid w:val="00242A9B"/>
    <w:rsid w:val="00242DD7"/>
    <w:rsid w:val="00242F50"/>
    <w:rsid w:val="00243D84"/>
    <w:rsid w:val="00244028"/>
    <w:rsid w:val="00244994"/>
    <w:rsid w:val="002452BF"/>
    <w:rsid w:val="0024559C"/>
    <w:rsid w:val="00245C7F"/>
    <w:rsid w:val="00246757"/>
    <w:rsid w:val="00246C57"/>
    <w:rsid w:val="00247164"/>
    <w:rsid w:val="00250400"/>
    <w:rsid w:val="00250B48"/>
    <w:rsid w:val="00251B46"/>
    <w:rsid w:val="0025203E"/>
    <w:rsid w:val="0025205F"/>
    <w:rsid w:val="0025233C"/>
    <w:rsid w:val="00253FF5"/>
    <w:rsid w:val="00255BF4"/>
    <w:rsid w:val="00256375"/>
    <w:rsid w:val="00256696"/>
    <w:rsid w:val="00256697"/>
    <w:rsid w:val="002567BE"/>
    <w:rsid w:val="00256828"/>
    <w:rsid w:val="00256922"/>
    <w:rsid w:val="00256C68"/>
    <w:rsid w:val="00257284"/>
    <w:rsid w:val="002573C6"/>
    <w:rsid w:val="00260899"/>
    <w:rsid w:val="00260BC6"/>
    <w:rsid w:val="00260BE6"/>
    <w:rsid w:val="00261168"/>
    <w:rsid w:val="00261583"/>
    <w:rsid w:val="002617AB"/>
    <w:rsid w:val="00263C0A"/>
    <w:rsid w:val="00263C12"/>
    <w:rsid w:val="00263EBF"/>
    <w:rsid w:val="00263FB5"/>
    <w:rsid w:val="00264E80"/>
    <w:rsid w:val="002657F8"/>
    <w:rsid w:val="00265EA7"/>
    <w:rsid w:val="0026616D"/>
    <w:rsid w:val="00266BC6"/>
    <w:rsid w:val="0026773B"/>
    <w:rsid w:val="002703F6"/>
    <w:rsid w:val="00270DA5"/>
    <w:rsid w:val="00272545"/>
    <w:rsid w:val="0027285F"/>
    <w:rsid w:val="00273A52"/>
    <w:rsid w:val="00273AB3"/>
    <w:rsid w:val="00273D6E"/>
    <w:rsid w:val="00273FCA"/>
    <w:rsid w:val="00274085"/>
    <w:rsid w:val="00274128"/>
    <w:rsid w:val="00274C8E"/>
    <w:rsid w:val="00275660"/>
    <w:rsid w:val="002756C0"/>
    <w:rsid w:val="00275DB1"/>
    <w:rsid w:val="0027671B"/>
    <w:rsid w:val="002774B4"/>
    <w:rsid w:val="0027787E"/>
    <w:rsid w:val="002804D1"/>
    <w:rsid w:val="00280EB2"/>
    <w:rsid w:val="00281A60"/>
    <w:rsid w:val="00282FBA"/>
    <w:rsid w:val="00283611"/>
    <w:rsid w:val="002849D7"/>
    <w:rsid w:val="00284CB5"/>
    <w:rsid w:val="00285A91"/>
    <w:rsid w:val="002861F5"/>
    <w:rsid w:val="0028699D"/>
    <w:rsid w:val="002872F4"/>
    <w:rsid w:val="00287EB7"/>
    <w:rsid w:val="0029031B"/>
    <w:rsid w:val="00291311"/>
    <w:rsid w:val="0029159A"/>
    <w:rsid w:val="00292926"/>
    <w:rsid w:val="002A15B4"/>
    <w:rsid w:val="002A1EEE"/>
    <w:rsid w:val="002A340D"/>
    <w:rsid w:val="002A4403"/>
    <w:rsid w:val="002A49AB"/>
    <w:rsid w:val="002A4E39"/>
    <w:rsid w:val="002A4FDE"/>
    <w:rsid w:val="002A56D0"/>
    <w:rsid w:val="002A62AA"/>
    <w:rsid w:val="002A630B"/>
    <w:rsid w:val="002A69A2"/>
    <w:rsid w:val="002A6A71"/>
    <w:rsid w:val="002A7224"/>
    <w:rsid w:val="002A7B77"/>
    <w:rsid w:val="002B1398"/>
    <w:rsid w:val="002B1564"/>
    <w:rsid w:val="002B1FC9"/>
    <w:rsid w:val="002B2079"/>
    <w:rsid w:val="002B2F33"/>
    <w:rsid w:val="002B35B3"/>
    <w:rsid w:val="002B5227"/>
    <w:rsid w:val="002B7524"/>
    <w:rsid w:val="002B7A5F"/>
    <w:rsid w:val="002C05BB"/>
    <w:rsid w:val="002C0D66"/>
    <w:rsid w:val="002C0E56"/>
    <w:rsid w:val="002C1D22"/>
    <w:rsid w:val="002C20A4"/>
    <w:rsid w:val="002C406F"/>
    <w:rsid w:val="002C4C6A"/>
    <w:rsid w:val="002C58C5"/>
    <w:rsid w:val="002C63E5"/>
    <w:rsid w:val="002C6922"/>
    <w:rsid w:val="002C6E32"/>
    <w:rsid w:val="002C7AF9"/>
    <w:rsid w:val="002C7FEB"/>
    <w:rsid w:val="002D130E"/>
    <w:rsid w:val="002D1E9E"/>
    <w:rsid w:val="002D4CFC"/>
    <w:rsid w:val="002D4EFD"/>
    <w:rsid w:val="002D543F"/>
    <w:rsid w:val="002D5AF4"/>
    <w:rsid w:val="002D5BC9"/>
    <w:rsid w:val="002D6092"/>
    <w:rsid w:val="002D7418"/>
    <w:rsid w:val="002D7F05"/>
    <w:rsid w:val="002E0945"/>
    <w:rsid w:val="002E0CCD"/>
    <w:rsid w:val="002E16EF"/>
    <w:rsid w:val="002E42C6"/>
    <w:rsid w:val="002E4642"/>
    <w:rsid w:val="002E69AA"/>
    <w:rsid w:val="002E7472"/>
    <w:rsid w:val="002E7D18"/>
    <w:rsid w:val="002F0466"/>
    <w:rsid w:val="002F0DBB"/>
    <w:rsid w:val="002F1183"/>
    <w:rsid w:val="002F2051"/>
    <w:rsid w:val="002F22CA"/>
    <w:rsid w:val="002F2B9B"/>
    <w:rsid w:val="002F3083"/>
    <w:rsid w:val="002F35B6"/>
    <w:rsid w:val="002F362A"/>
    <w:rsid w:val="002F41C2"/>
    <w:rsid w:val="002F439E"/>
    <w:rsid w:val="002F470F"/>
    <w:rsid w:val="002F5C24"/>
    <w:rsid w:val="002F68A2"/>
    <w:rsid w:val="002F71B6"/>
    <w:rsid w:val="002F7336"/>
    <w:rsid w:val="00300676"/>
    <w:rsid w:val="0030091C"/>
    <w:rsid w:val="00301519"/>
    <w:rsid w:val="003027B6"/>
    <w:rsid w:val="003032D9"/>
    <w:rsid w:val="003036CD"/>
    <w:rsid w:val="00303D58"/>
    <w:rsid w:val="00304D47"/>
    <w:rsid w:val="0030537B"/>
    <w:rsid w:val="0030728E"/>
    <w:rsid w:val="003076BD"/>
    <w:rsid w:val="0031079C"/>
    <w:rsid w:val="00310A2B"/>
    <w:rsid w:val="00310AA6"/>
    <w:rsid w:val="00311921"/>
    <w:rsid w:val="00312A73"/>
    <w:rsid w:val="00314554"/>
    <w:rsid w:val="00315F80"/>
    <w:rsid w:val="00316D80"/>
    <w:rsid w:val="00316EB3"/>
    <w:rsid w:val="003172BB"/>
    <w:rsid w:val="003178C0"/>
    <w:rsid w:val="00320454"/>
    <w:rsid w:val="0032086B"/>
    <w:rsid w:val="0032094C"/>
    <w:rsid w:val="003210D1"/>
    <w:rsid w:val="003213C9"/>
    <w:rsid w:val="00321C1E"/>
    <w:rsid w:val="00322B93"/>
    <w:rsid w:val="003230F4"/>
    <w:rsid w:val="0032337F"/>
    <w:rsid w:val="00323C21"/>
    <w:rsid w:val="0032452C"/>
    <w:rsid w:val="00324FC4"/>
    <w:rsid w:val="003266F9"/>
    <w:rsid w:val="00326F35"/>
    <w:rsid w:val="00327003"/>
    <w:rsid w:val="003274B2"/>
    <w:rsid w:val="0032752D"/>
    <w:rsid w:val="003279A5"/>
    <w:rsid w:val="00331B5E"/>
    <w:rsid w:val="0033374A"/>
    <w:rsid w:val="00335181"/>
    <w:rsid w:val="00336E6D"/>
    <w:rsid w:val="003403AE"/>
    <w:rsid w:val="003408EC"/>
    <w:rsid w:val="00340F0C"/>
    <w:rsid w:val="00341CC2"/>
    <w:rsid w:val="00342621"/>
    <w:rsid w:val="00342E29"/>
    <w:rsid w:val="0034400A"/>
    <w:rsid w:val="00344F18"/>
    <w:rsid w:val="00346503"/>
    <w:rsid w:val="003471D9"/>
    <w:rsid w:val="003477CB"/>
    <w:rsid w:val="00347817"/>
    <w:rsid w:val="00347A88"/>
    <w:rsid w:val="00350F76"/>
    <w:rsid w:val="0035112F"/>
    <w:rsid w:val="00351826"/>
    <w:rsid w:val="00351C85"/>
    <w:rsid w:val="00351DB7"/>
    <w:rsid w:val="0035260B"/>
    <w:rsid w:val="00352D86"/>
    <w:rsid w:val="00352F3E"/>
    <w:rsid w:val="003531D5"/>
    <w:rsid w:val="0035370B"/>
    <w:rsid w:val="00353758"/>
    <w:rsid w:val="00353CC7"/>
    <w:rsid w:val="0035461D"/>
    <w:rsid w:val="00354652"/>
    <w:rsid w:val="00356ACE"/>
    <w:rsid w:val="00357325"/>
    <w:rsid w:val="00357384"/>
    <w:rsid w:val="00360399"/>
    <w:rsid w:val="00361BC1"/>
    <w:rsid w:val="00364280"/>
    <w:rsid w:val="00364C4F"/>
    <w:rsid w:val="00364F4A"/>
    <w:rsid w:val="00365E51"/>
    <w:rsid w:val="003670C9"/>
    <w:rsid w:val="00367469"/>
    <w:rsid w:val="00367AB7"/>
    <w:rsid w:val="0037035C"/>
    <w:rsid w:val="003705E9"/>
    <w:rsid w:val="00370E3B"/>
    <w:rsid w:val="00371BD4"/>
    <w:rsid w:val="003720C3"/>
    <w:rsid w:val="003726C3"/>
    <w:rsid w:val="00373281"/>
    <w:rsid w:val="00373B92"/>
    <w:rsid w:val="003740C3"/>
    <w:rsid w:val="00374351"/>
    <w:rsid w:val="00374A30"/>
    <w:rsid w:val="003751D8"/>
    <w:rsid w:val="003755CE"/>
    <w:rsid w:val="003759B6"/>
    <w:rsid w:val="00376C42"/>
    <w:rsid w:val="003772DE"/>
    <w:rsid w:val="00380B3C"/>
    <w:rsid w:val="00381120"/>
    <w:rsid w:val="00382D86"/>
    <w:rsid w:val="00383893"/>
    <w:rsid w:val="003838E8"/>
    <w:rsid w:val="00384727"/>
    <w:rsid w:val="00384A57"/>
    <w:rsid w:val="00385120"/>
    <w:rsid w:val="0038672D"/>
    <w:rsid w:val="0038681A"/>
    <w:rsid w:val="00386D1A"/>
    <w:rsid w:val="00386E0C"/>
    <w:rsid w:val="0038760F"/>
    <w:rsid w:val="00387CDD"/>
    <w:rsid w:val="00390A83"/>
    <w:rsid w:val="003915E4"/>
    <w:rsid w:val="00391862"/>
    <w:rsid w:val="0039310F"/>
    <w:rsid w:val="0039332A"/>
    <w:rsid w:val="00393D65"/>
    <w:rsid w:val="00394FEA"/>
    <w:rsid w:val="00395BA3"/>
    <w:rsid w:val="00397126"/>
    <w:rsid w:val="0039713C"/>
    <w:rsid w:val="00397F8C"/>
    <w:rsid w:val="003A1067"/>
    <w:rsid w:val="003A1F2F"/>
    <w:rsid w:val="003A311D"/>
    <w:rsid w:val="003A35F9"/>
    <w:rsid w:val="003A3C6D"/>
    <w:rsid w:val="003A3CDA"/>
    <w:rsid w:val="003A3E68"/>
    <w:rsid w:val="003A65BF"/>
    <w:rsid w:val="003A6846"/>
    <w:rsid w:val="003A6992"/>
    <w:rsid w:val="003A69D1"/>
    <w:rsid w:val="003A6C3E"/>
    <w:rsid w:val="003A7EA6"/>
    <w:rsid w:val="003B0FA2"/>
    <w:rsid w:val="003B13D0"/>
    <w:rsid w:val="003B1DA9"/>
    <w:rsid w:val="003B20ED"/>
    <w:rsid w:val="003B368D"/>
    <w:rsid w:val="003B412B"/>
    <w:rsid w:val="003B5D15"/>
    <w:rsid w:val="003B6040"/>
    <w:rsid w:val="003B64D4"/>
    <w:rsid w:val="003B64DC"/>
    <w:rsid w:val="003B68A9"/>
    <w:rsid w:val="003B6C6C"/>
    <w:rsid w:val="003B7795"/>
    <w:rsid w:val="003C0C4A"/>
    <w:rsid w:val="003C0E5C"/>
    <w:rsid w:val="003C1812"/>
    <w:rsid w:val="003C1D6F"/>
    <w:rsid w:val="003C2E5C"/>
    <w:rsid w:val="003C301B"/>
    <w:rsid w:val="003C41BB"/>
    <w:rsid w:val="003C787A"/>
    <w:rsid w:val="003D27F8"/>
    <w:rsid w:val="003D3502"/>
    <w:rsid w:val="003D361A"/>
    <w:rsid w:val="003D3C5E"/>
    <w:rsid w:val="003D4541"/>
    <w:rsid w:val="003D51DB"/>
    <w:rsid w:val="003D5CCA"/>
    <w:rsid w:val="003D5D69"/>
    <w:rsid w:val="003D624E"/>
    <w:rsid w:val="003D647C"/>
    <w:rsid w:val="003D64A2"/>
    <w:rsid w:val="003D6993"/>
    <w:rsid w:val="003D6E36"/>
    <w:rsid w:val="003E1083"/>
    <w:rsid w:val="003E157F"/>
    <w:rsid w:val="003E2365"/>
    <w:rsid w:val="003E27B1"/>
    <w:rsid w:val="003E2A98"/>
    <w:rsid w:val="003E39E7"/>
    <w:rsid w:val="003E420F"/>
    <w:rsid w:val="003E43BB"/>
    <w:rsid w:val="003E4A3D"/>
    <w:rsid w:val="003E6C87"/>
    <w:rsid w:val="003E74C4"/>
    <w:rsid w:val="003E7518"/>
    <w:rsid w:val="003E75BB"/>
    <w:rsid w:val="003F09A2"/>
    <w:rsid w:val="003F1091"/>
    <w:rsid w:val="003F21D5"/>
    <w:rsid w:val="003F2A6C"/>
    <w:rsid w:val="003F34A8"/>
    <w:rsid w:val="003F4154"/>
    <w:rsid w:val="003F42DC"/>
    <w:rsid w:val="003F460C"/>
    <w:rsid w:val="003F47F1"/>
    <w:rsid w:val="003F496B"/>
    <w:rsid w:val="003F496D"/>
    <w:rsid w:val="003F4EA4"/>
    <w:rsid w:val="003F54D8"/>
    <w:rsid w:val="003F58BC"/>
    <w:rsid w:val="00400186"/>
    <w:rsid w:val="00400551"/>
    <w:rsid w:val="004005C1"/>
    <w:rsid w:val="00402420"/>
    <w:rsid w:val="00403C33"/>
    <w:rsid w:val="00403F7B"/>
    <w:rsid w:val="00405AE9"/>
    <w:rsid w:val="00410632"/>
    <w:rsid w:val="00410ABF"/>
    <w:rsid w:val="00410C08"/>
    <w:rsid w:val="00410FB2"/>
    <w:rsid w:val="00411789"/>
    <w:rsid w:val="00412038"/>
    <w:rsid w:val="00412491"/>
    <w:rsid w:val="00413472"/>
    <w:rsid w:val="004140C2"/>
    <w:rsid w:val="00414956"/>
    <w:rsid w:val="0041518D"/>
    <w:rsid w:val="00415F06"/>
    <w:rsid w:val="004172A5"/>
    <w:rsid w:val="00417731"/>
    <w:rsid w:val="00417746"/>
    <w:rsid w:val="004200A7"/>
    <w:rsid w:val="004204E5"/>
    <w:rsid w:val="004208F4"/>
    <w:rsid w:val="004209C2"/>
    <w:rsid w:val="00421A80"/>
    <w:rsid w:val="00421FEC"/>
    <w:rsid w:val="0042293B"/>
    <w:rsid w:val="00423987"/>
    <w:rsid w:val="00423F4B"/>
    <w:rsid w:val="0042486B"/>
    <w:rsid w:val="00424A00"/>
    <w:rsid w:val="00424D2D"/>
    <w:rsid w:val="004260D0"/>
    <w:rsid w:val="00426978"/>
    <w:rsid w:val="00427017"/>
    <w:rsid w:val="004279DC"/>
    <w:rsid w:val="00430079"/>
    <w:rsid w:val="00430358"/>
    <w:rsid w:val="00431153"/>
    <w:rsid w:val="004324B5"/>
    <w:rsid w:val="00432930"/>
    <w:rsid w:val="004356EC"/>
    <w:rsid w:val="00435804"/>
    <w:rsid w:val="004365E5"/>
    <w:rsid w:val="004377AB"/>
    <w:rsid w:val="00437928"/>
    <w:rsid w:val="00440154"/>
    <w:rsid w:val="004405FC"/>
    <w:rsid w:val="00441866"/>
    <w:rsid w:val="004420C9"/>
    <w:rsid w:val="004428ED"/>
    <w:rsid w:val="004447BA"/>
    <w:rsid w:val="00444C22"/>
    <w:rsid w:val="004456B6"/>
    <w:rsid w:val="00445F4C"/>
    <w:rsid w:val="004502B3"/>
    <w:rsid w:val="0045108E"/>
    <w:rsid w:val="00452756"/>
    <w:rsid w:val="00454268"/>
    <w:rsid w:val="004545A0"/>
    <w:rsid w:val="00456101"/>
    <w:rsid w:val="004574B4"/>
    <w:rsid w:val="00457BEF"/>
    <w:rsid w:val="0046113F"/>
    <w:rsid w:val="00461A06"/>
    <w:rsid w:val="00461FF3"/>
    <w:rsid w:val="00462237"/>
    <w:rsid w:val="00463D61"/>
    <w:rsid w:val="004644D0"/>
    <w:rsid w:val="004645B1"/>
    <w:rsid w:val="00464F91"/>
    <w:rsid w:val="00465C26"/>
    <w:rsid w:val="00465D97"/>
    <w:rsid w:val="00465E01"/>
    <w:rsid w:val="00466D18"/>
    <w:rsid w:val="00466DFD"/>
    <w:rsid w:val="00467068"/>
    <w:rsid w:val="00467A55"/>
    <w:rsid w:val="00467C8F"/>
    <w:rsid w:val="00470169"/>
    <w:rsid w:val="0047026F"/>
    <w:rsid w:val="0047181F"/>
    <w:rsid w:val="00471D37"/>
    <w:rsid w:val="00471EA0"/>
    <w:rsid w:val="00472686"/>
    <w:rsid w:val="00472868"/>
    <w:rsid w:val="004734BD"/>
    <w:rsid w:val="004736C1"/>
    <w:rsid w:val="0047377C"/>
    <w:rsid w:val="00474136"/>
    <w:rsid w:val="00474D58"/>
    <w:rsid w:val="0047509D"/>
    <w:rsid w:val="004754E9"/>
    <w:rsid w:val="00476E7E"/>
    <w:rsid w:val="00477B0B"/>
    <w:rsid w:val="00480145"/>
    <w:rsid w:val="00480BA6"/>
    <w:rsid w:val="00480FA6"/>
    <w:rsid w:val="00481F9E"/>
    <w:rsid w:val="004827CE"/>
    <w:rsid w:val="00482E08"/>
    <w:rsid w:val="00484966"/>
    <w:rsid w:val="0048498E"/>
    <w:rsid w:val="00484A2C"/>
    <w:rsid w:val="00484DDD"/>
    <w:rsid w:val="00485DE9"/>
    <w:rsid w:val="00487062"/>
    <w:rsid w:val="00487164"/>
    <w:rsid w:val="004915D0"/>
    <w:rsid w:val="00491749"/>
    <w:rsid w:val="00491C1E"/>
    <w:rsid w:val="00493565"/>
    <w:rsid w:val="0049427E"/>
    <w:rsid w:val="00494E0F"/>
    <w:rsid w:val="00495373"/>
    <w:rsid w:val="00495415"/>
    <w:rsid w:val="00495DD0"/>
    <w:rsid w:val="00497150"/>
    <w:rsid w:val="00497C77"/>
    <w:rsid w:val="00497FFA"/>
    <w:rsid w:val="004A073D"/>
    <w:rsid w:val="004A3377"/>
    <w:rsid w:val="004A3BC8"/>
    <w:rsid w:val="004A42EE"/>
    <w:rsid w:val="004A5FA9"/>
    <w:rsid w:val="004A7A84"/>
    <w:rsid w:val="004A7E6E"/>
    <w:rsid w:val="004B0DD7"/>
    <w:rsid w:val="004B1808"/>
    <w:rsid w:val="004B1816"/>
    <w:rsid w:val="004B1A69"/>
    <w:rsid w:val="004B1BBC"/>
    <w:rsid w:val="004B212D"/>
    <w:rsid w:val="004B2E8E"/>
    <w:rsid w:val="004B31CB"/>
    <w:rsid w:val="004B383D"/>
    <w:rsid w:val="004B41D0"/>
    <w:rsid w:val="004B4873"/>
    <w:rsid w:val="004B4C12"/>
    <w:rsid w:val="004B4F3B"/>
    <w:rsid w:val="004B58C7"/>
    <w:rsid w:val="004B590A"/>
    <w:rsid w:val="004B63B2"/>
    <w:rsid w:val="004B645A"/>
    <w:rsid w:val="004B68AE"/>
    <w:rsid w:val="004B6CD7"/>
    <w:rsid w:val="004C05C2"/>
    <w:rsid w:val="004C05F1"/>
    <w:rsid w:val="004C0AD5"/>
    <w:rsid w:val="004C0E3B"/>
    <w:rsid w:val="004C161F"/>
    <w:rsid w:val="004C167D"/>
    <w:rsid w:val="004C1C62"/>
    <w:rsid w:val="004C2FC2"/>
    <w:rsid w:val="004C30A1"/>
    <w:rsid w:val="004C3736"/>
    <w:rsid w:val="004C3877"/>
    <w:rsid w:val="004C38ED"/>
    <w:rsid w:val="004C4279"/>
    <w:rsid w:val="004C43C4"/>
    <w:rsid w:val="004C45DC"/>
    <w:rsid w:val="004C52A2"/>
    <w:rsid w:val="004C5B51"/>
    <w:rsid w:val="004C5FC2"/>
    <w:rsid w:val="004C63EB"/>
    <w:rsid w:val="004C73C9"/>
    <w:rsid w:val="004C7C3E"/>
    <w:rsid w:val="004C7DCB"/>
    <w:rsid w:val="004D00C1"/>
    <w:rsid w:val="004D07B8"/>
    <w:rsid w:val="004D0BB7"/>
    <w:rsid w:val="004D1123"/>
    <w:rsid w:val="004D2268"/>
    <w:rsid w:val="004D27ED"/>
    <w:rsid w:val="004D2F8F"/>
    <w:rsid w:val="004D2FC5"/>
    <w:rsid w:val="004D3082"/>
    <w:rsid w:val="004D3589"/>
    <w:rsid w:val="004D4C3B"/>
    <w:rsid w:val="004D602D"/>
    <w:rsid w:val="004D65D4"/>
    <w:rsid w:val="004D6B90"/>
    <w:rsid w:val="004D7D5B"/>
    <w:rsid w:val="004D7DC4"/>
    <w:rsid w:val="004E149B"/>
    <w:rsid w:val="004E1A6D"/>
    <w:rsid w:val="004E22FA"/>
    <w:rsid w:val="004E261A"/>
    <w:rsid w:val="004E28E1"/>
    <w:rsid w:val="004E312F"/>
    <w:rsid w:val="004E36C7"/>
    <w:rsid w:val="004E385D"/>
    <w:rsid w:val="004E427B"/>
    <w:rsid w:val="004E4344"/>
    <w:rsid w:val="004E54DD"/>
    <w:rsid w:val="004E5A31"/>
    <w:rsid w:val="004E60F8"/>
    <w:rsid w:val="004E653A"/>
    <w:rsid w:val="004E6E4A"/>
    <w:rsid w:val="004E6FE4"/>
    <w:rsid w:val="004F0A20"/>
    <w:rsid w:val="004F15BC"/>
    <w:rsid w:val="004F1719"/>
    <w:rsid w:val="004F2268"/>
    <w:rsid w:val="004F2639"/>
    <w:rsid w:val="004F29F6"/>
    <w:rsid w:val="004F2ACE"/>
    <w:rsid w:val="004F3A97"/>
    <w:rsid w:val="004F3C13"/>
    <w:rsid w:val="004F469D"/>
    <w:rsid w:val="004F5156"/>
    <w:rsid w:val="004F5B5D"/>
    <w:rsid w:val="004F5BF1"/>
    <w:rsid w:val="004F5C79"/>
    <w:rsid w:val="004F5ED4"/>
    <w:rsid w:val="004F678E"/>
    <w:rsid w:val="004F6941"/>
    <w:rsid w:val="004F6B92"/>
    <w:rsid w:val="004F74E3"/>
    <w:rsid w:val="005017CD"/>
    <w:rsid w:val="00502256"/>
    <w:rsid w:val="00502522"/>
    <w:rsid w:val="00503B91"/>
    <w:rsid w:val="00504131"/>
    <w:rsid w:val="00504274"/>
    <w:rsid w:val="00504679"/>
    <w:rsid w:val="00504724"/>
    <w:rsid w:val="00510723"/>
    <w:rsid w:val="005108F7"/>
    <w:rsid w:val="00510F8C"/>
    <w:rsid w:val="005120AD"/>
    <w:rsid w:val="00513063"/>
    <w:rsid w:val="00513376"/>
    <w:rsid w:val="005134D4"/>
    <w:rsid w:val="00513854"/>
    <w:rsid w:val="00514292"/>
    <w:rsid w:val="005145CB"/>
    <w:rsid w:val="00514EE8"/>
    <w:rsid w:val="005155D0"/>
    <w:rsid w:val="00515F1A"/>
    <w:rsid w:val="005168AD"/>
    <w:rsid w:val="00517D88"/>
    <w:rsid w:val="00520391"/>
    <w:rsid w:val="00520784"/>
    <w:rsid w:val="00521E16"/>
    <w:rsid w:val="00523745"/>
    <w:rsid w:val="00523B10"/>
    <w:rsid w:val="00524520"/>
    <w:rsid w:val="005245CA"/>
    <w:rsid w:val="005249F6"/>
    <w:rsid w:val="00526E0A"/>
    <w:rsid w:val="005279C7"/>
    <w:rsid w:val="00527DE6"/>
    <w:rsid w:val="005300DD"/>
    <w:rsid w:val="0053061A"/>
    <w:rsid w:val="00530659"/>
    <w:rsid w:val="005317E2"/>
    <w:rsid w:val="00533842"/>
    <w:rsid w:val="005356F8"/>
    <w:rsid w:val="005360A5"/>
    <w:rsid w:val="005366D0"/>
    <w:rsid w:val="00536EB5"/>
    <w:rsid w:val="00537367"/>
    <w:rsid w:val="005406E5"/>
    <w:rsid w:val="0054198B"/>
    <w:rsid w:val="00542E30"/>
    <w:rsid w:val="005437C7"/>
    <w:rsid w:val="00543B92"/>
    <w:rsid w:val="0054429D"/>
    <w:rsid w:val="0054436F"/>
    <w:rsid w:val="005449D5"/>
    <w:rsid w:val="0054618A"/>
    <w:rsid w:val="00546A6F"/>
    <w:rsid w:val="00547DA9"/>
    <w:rsid w:val="005509FE"/>
    <w:rsid w:val="005510E4"/>
    <w:rsid w:val="0055185F"/>
    <w:rsid w:val="00551CA0"/>
    <w:rsid w:val="0055234F"/>
    <w:rsid w:val="00552A08"/>
    <w:rsid w:val="005546A0"/>
    <w:rsid w:val="00554C09"/>
    <w:rsid w:val="00554FCD"/>
    <w:rsid w:val="005556A8"/>
    <w:rsid w:val="00555A14"/>
    <w:rsid w:val="00555D91"/>
    <w:rsid w:val="00556A61"/>
    <w:rsid w:val="00556C0F"/>
    <w:rsid w:val="0055716C"/>
    <w:rsid w:val="00557A01"/>
    <w:rsid w:val="00560826"/>
    <w:rsid w:val="005609F9"/>
    <w:rsid w:val="00560A13"/>
    <w:rsid w:val="0056124B"/>
    <w:rsid w:val="0056163C"/>
    <w:rsid w:val="00562735"/>
    <w:rsid w:val="0056287C"/>
    <w:rsid w:val="005630BC"/>
    <w:rsid w:val="005642E6"/>
    <w:rsid w:val="00564D4B"/>
    <w:rsid w:val="00564D85"/>
    <w:rsid w:val="00565061"/>
    <w:rsid w:val="005657E2"/>
    <w:rsid w:val="00566609"/>
    <w:rsid w:val="00566DB3"/>
    <w:rsid w:val="00566FB1"/>
    <w:rsid w:val="005673EC"/>
    <w:rsid w:val="00567721"/>
    <w:rsid w:val="00567EE6"/>
    <w:rsid w:val="00570494"/>
    <w:rsid w:val="005715F1"/>
    <w:rsid w:val="005719E2"/>
    <w:rsid w:val="00572A49"/>
    <w:rsid w:val="00572F40"/>
    <w:rsid w:val="00573067"/>
    <w:rsid w:val="00573211"/>
    <w:rsid w:val="00573C18"/>
    <w:rsid w:val="00573CF5"/>
    <w:rsid w:val="00575970"/>
    <w:rsid w:val="00575A38"/>
    <w:rsid w:val="00576278"/>
    <w:rsid w:val="005769F2"/>
    <w:rsid w:val="00577ADE"/>
    <w:rsid w:val="00580A0C"/>
    <w:rsid w:val="00581AF7"/>
    <w:rsid w:val="00582998"/>
    <w:rsid w:val="00583265"/>
    <w:rsid w:val="005833AE"/>
    <w:rsid w:val="00584519"/>
    <w:rsid w:val="00584BE7"/>
    <w:rsid w:val="0058551D"/>
    <w:rsid w:val="0058580B"/>
    <w:rsid w:val="0058586F"/>
    <w:rsid w:val="00585EB6"/>
    <w:rsid w:val="005875FC"/>
    <w:rsid w:val="00587B72"/>
    <w:rsid w:val="0059165F"/>
    <w:rsid w:val="00593083"/>
    <w:rsid w:val="00593BFE"/>
    <w:rsid w:val="00594FDC"/>
    <w:rsid w:val="00595366"/>
    <w:rsid w:val="00595C8F"/>
    <w:rsid w:val="005960F9"/>
    <w:rsid w:val="00596611"/>
    <w:rsid w:val="0059666E"/>
    <w:rsid w:val="00597B9E"/>
    <w:rsid w:val="005A0810"/>
    <w:rsid w:val="005A0C6E"/>
    <w:rsid w:val="005A1ABE"/>
    <w:rsid w:val="005A1D57"/>
    <w:rsid w:val="005A31A0"/>
    <w:rsid w:val="005A3906"/>
    <w:rsid w:val="005A3CAF"/>
    <w:rsid w:val="005A470D"/>
    <w:rsid w:val="005A4A02"/>
    <w:rsid w:val="005A50ED"/>
    <w:rsid w:val="005A5482"/>
    <w:rsid w:val="005A671B"/>
    <w:rsid w:val="005A6BF8"/>
    <w:rsid w:val="005A6C15"/>
    <w:rsid w:val="005A7AAA"/>
    <w:rsid w:val="005A7BE8"/>
    <w:rsid w:val="005B0251"/>
    <w:rsid w:val="005B0F67"/>
    <w:rsid w:val="005B12A4"/>
    <w:rsid w:val="005B1702"/>
    <w:rsid w:val="005B2DA7"/>
    <w:rsid w:val="005B37B4"/>
    <w:rsid w:val="005B4BCD"/>
    <w:rsid w:val="005B5A41"/>
    <w:rsid w:val="005B5EF0"/>
    <w:rsid w:val="005B6DC6"/>
    <w:rsid w:val="005C03F1"/>
    <w:rsid w:val="005C0DCD"/>
    <w:rsid w:val="005C13FC"/>
    <w:rsid w:val="005C171D"/>
    <w:rsid w:val="005C1C4A"/>
    <w:rsid w:val="005C4B7F"/>
    <w:rsid w:val="005C5D64"/>
    <w:rsid w:val="005C6A56"/>
    <w:rsid w:val="005C6F6B"/>
    <w:rsid w:val="005D1319"/>
    <w:rsid w:val="005D2C43"/>
    <w:rsid w:val="005D36BB"/>
    <w:rsid w:val="005D3786"/>
    <w:rsid w:val="005D3A89"/>
    <w:rsid w:val="005D405F"/>
    <w:rsid w:val="005D4E0E"/>
    <w:rsid w:val="005D50A4"/>
    <w:rsid w:val="005D5119"/>
    <w:rsid w:val="005D6D9C"/>
    <w:rsid w:val="005D78BE"/>
    <w:rsid w:val="005D792F"/>
    <w:rsid w:val="005D7C52"/>
    <w:rsid w:val="005E09E4"/>
    <w:rsid w:val="005E20C6"/>
    <w:rsid w:val="005E2754"/>
    <w:rsid w:val="005E4614"/>
    <w:rsid w:val="005E57EA"/>
    <w:rsid w:val="005E5AC9"/>
    <w:rsid w:val="005E5B9F"/>
    <w:rsid w:val="005E5EE8"/>
    <w:rsid w:val="005E6163"/>
    <w:rsid w:val="005E642E"/>
    <w:rsid w:val="005E70CF"/>
    <w:rsid w:val="005E7451"/>
    <w:rsid w:val="005F0CE2"/>
    <w:rsid w:val="005F1178"/>
    <w:rsid w:val="005F1916"/>
    <w:rsid w:val="005F2648"/>
    <w:rsid w:val="005F2AC4"/>
    <w:rsid w:val="005F38DC"/>
    <w:rsid w:val="005F3DB9"/>
    <w:rsid w:val="005F43D1"/>
    <w:rsid w:val="005F4652"/>
    <w:rsid w:val="005F518F"/>
    <w:rsid w:val="005F5764"/>
    <w:rsid w:val="005F6421"/>
    <w:rsid w:val="005F68F1"/>
    <w:rsid w:val="005F6CA9"/>
    <w:rsid w:val="005F6D5E"/>
    <w:rsid w:val="005F6F24"/>
    <w:rsid w:val="005F7004"/>
    <w:rsid w:val="00602F3D"/>
    <w:rsid w:val="006058B2"/>
    <w:rsid w:val="006058B9"/>
    <w:rsid w:val="00606BB9"/>
    <w:rsid w:val="00607E0B"/>
    <w:rsid w:val="006104C6"/>
    <w:rsid w:val="00610F6B"/>
    <w:rsid w:val="006110B1"/>
    <w:rsid w:val="0061183F"/>
    <w:rsid w:val="006122F3"/>
    <w:rsid w:val="0061256B"/>
    <w:rsid w:val="00612DD0"/>
    <w:rsid w:val="00613717"/>
    <w:rsid w:val="006158F5"/>
    <w:rsid w:val="00615F94"/>
    <w:rsid w:val="006167C3"/>
    <w:rsid w:val="0061694E"/>
    <w:rsid w:val="00620593"/>
    <w:rsid w:val="006212D1"/>
    <w:rsid w:val="00621B27"/>
    <w:rsid w:val="00621F1D"/>
    <w:rsid w:val="00622DAA"/>
    <w:rsid w:val="00623D24"/>
    <w:rsid w:val="00624542"/>
    <w:rsid w:val="00624BFE"/>
    <w:rsid w:val="0062574E"/>
    <w:rsid w:val="006260D4"/>
    <w:rsid w:val="00626DED"/>
    <w:rsid w:val="0062710E"/>
    <w:rsid w:val="0062736E"/>
    <w:rsid w:val="00627576"/>
    <w:rsid w:val="006275C7"/>
    <w:rsid w:val="00627E37"/>
    <w:rsid w:val="00630922"/>
    <w:rsid w:val="00631920"/>
    <w:rsid w:val="00631FBE"/>
    <w:rsid w:val="00632531"/>
    <w:rsid w:val="0063372E"/>
    <w:rsid w:val="00633ABB"/>
    <w:rsid w:val="00634470"/>
    <w:rsid w:val="0063632C"/>
    <w:rsid w:val="00636484"/>
    <w:rsid w:val="00637DF4"/>
    <w:rsid w:val="00637F11"/>
    <w:rsid w:val="00637FA0"/>
    <w:rsid w:val="00640074"/>
    <w:rsid w:val="006403A3"/>
    <w:rsid w:val="0064068B"/>
    <w:rsid w:val="00640E63"/>
    <w:rsid w:val="00642122"/>
    <w:rsid w:val="00642892"/>
    <w:rsid w:val="00642BAB"/>
    <w:rsid w:val="006437BB"/>
    <w:rsid w:val="0064388E"/>
    <w:rsid w:val="00643EE2"/>
    <w:rsid w:val="0064561B"/>
    <w:rsid w:val="00646473"/>
    <w:rsid w:val="00646636"/>
    <w:rsid w:val="006473F9"/>
    <w:rsid w:val="00650965"/>
    <w:rsid w:val="00651729"/>
    <w:rsid w:val="00651CC8"/>
    <w:rsid w:val="00652747"/>
    <w:rsid w:val="00652E1A"/>
    <w:rsid w:val="006537B5"/>
    <w:rsid w:val="00653804"/>
    <w:rsid w:val="00653AA4"/>
    <w:rsid w:val="00653F7B"/>
    <w:rsid w:val="0065445A"/>
    <w:rsid w:val="006555B5"/>
    <w:rsid w:val="0065679C"/>
    <w:rsid w:val="006568BD"/>
    <w:rsid w:val="00656A1A"/>
    <w:rsid w:val="00656A77"/>
    <w:rsid w:val="0066061B"/>
    <w:rsid w:val="00660C1D"/>
    <w:rsid w:val="0066130F"/>
    <w:rsid w:val="00661CCB"/>
    <w:rsid w:val="00661E31"/>
    <w:rsid w:val="006622AE"/>
    <w:rsid w:val="00662DEF"/>
    <w:rsid w:val="0066311C"/>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EF4"/>
    <w:rsid w:val="006709BF"/>
    <w:rsid w:val="00670CE3"/>
    <w:rsid w:val="006716CF"/>
    <w:rsid w:val="00671AC7"/>
    <w:rsid w:val="00674105"/>
    <w:rsid w:val="00674883"/>
    <w:rsid w:val="00675038"/>
    <w:rsid w:val="00676304"/>
    <w:rsid w:val="00676421"/>
    <w:rsid w:val="0067679C"/>
    <w:rsid w:val="0067695B"/>
    <w:rsid w:val="00676A72"/>
    <w:rsid w:val="00677188"/>
    <w:rsid w:val="006773FF"/>
    <w:rsid w:val="006777C3"/>
    <w:rsid w:val="00677B2C"/>
    <w:rsid w:val="00681BE6"/>
    <w:rsid w:val="00682E97"/>
    <w:rsid w:val="00683675"/>
    <w:rsid w:val="00683931"/>
    <w:rsid w:val="00684221"/>
    <w:rsid w:val="00684D07"/>
    <w:rsid w:val="00684E7B"/>
    <w:rsid w:val="00685B00"/>
    <w:rsid w:val="00685C0E"/>
    <w:rsid w:val="0068776C"/>
    <w:rsid w:val="006879F4"/>
    <w:rsid w:val="00687CA0"/>
    <w:rsid w:val="00690FEA"/>
    <w:rsid w:val="0069138D"/>
    <w:rsid w:val="00691410"/>
    <w:rsid w:val="006921FE"/>
    <w:rsid w:val="006932EA"/>
    <w:rsid w:val="00693B4B"/>
    <w:rsid w:val="00693E33"/>
    <w:rsid w:val="00693FEB"/>
    <w:rsid w:val="00695583"/>
    <w:rsid w:val="006955B0"/>
    <w:rsid w:val="00696448"/>
    <w:rsid w:val="00696C9C"/>
    <w:rsid w:val="00696DD9"/>
    <w:rsid w:val="0069704C"/>
    <w:rsid w:val="00697983"/>
    <w:rsid w:val="00697B08"/>
    <w:rsid w:val="00697B83"/>
    <w:rsid w:val="006A2664"/>
    <w:rsid w:val="006A2D33"/>
    <w:rsid w:val="006A30A6"/>
    <w:rsid w:val="006A3371"/>
    <w:rsid w:val="006A3694"/>
    <w:rsid w:val="006A37B0"/>
    <w:rsid w:val="006A3C87"/>
    <w:rsid w:val="006A58DD"/>
    <w:rsid w:val="006A5C60"/>
    <w:rsid w:val="006A5EB1"/>
    <w:rsid w:val="006B07A7"/>
    <w:rsid w:val="006B1599"/>
    <w:rsid w:val="006B1B9D"/>
    <w:rsid w:val="006B1C15"/>
    <w:rsid w:val="006B1E3A"/>
    <w:rsid w:val="006B20E0"/>
    <w:rsid w:val="006B2683"/>
    <w:rsid w:val="006B3637"/>
    <w:rsid w:val="006B41AB"/>
    <w:rsid w:val="006B4EDE"/>
    <w:rsid w:val="006B50E1"/>
    <w:rsid w:val="006B52D9"/>
    <w:rsid w:val="006B5605"/>
    <w:rsid w:val="006B6060"/>
    <w:rsid w:val="006B686A"/>
    <w:rsid w:val="006B72FB"/>
    <w:rsid w:val="006B7340"/>
    <w:rsid w:val="006C0071"/>
    <w:rsid w:val="006C0963"/>
    <w:rsid w:val="006C1973"/>
    <w:rsid w:val="006C31AA"/>
    <w:rsid w:val="006C3625"/>
    <w:rsid w:val="006C3CDA"/>
    <w:rsid w:val="006C3D6B"/>
    <w:rsid w:val="006C3F7C"/>
    <w:rsid w:val="006C4FBC"/>
    <w:rsid w:val="006C5FCA"/>
    <w:rsid w:val="006C61A1"/>
    <w:rsid w:val="006C6416"/>
    <w:rsid w:val="006C6EE0"/>
    <w:rsid w:val="006C6F5A"/>
    <w:rsid w:val="006C791C"/>
    <w:rsid w:val="006D0FB8"/>
    <w:rsid w:val="006D1C07"/>
    <w:rsid w:val="006D35D2"/>
    <w:rsid w:val="006D392B"/>
    <w:rsid w:val="006D3D7E"/>
    <w:rsid w:val="006D410E"/>
    <w:rsid w:val="006D5FE5"/>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34E7"/>
    <w:rsid w:val="006F42F2"/>
    <w:rsid w:val="006F555A"/>
    <w:rsid w:val="006F642F"/>
    <w:rsid w:val="006F7653"/>
    <w:rsid w:val="006F7853"/>
    <w:rsid w:val="007007B5"/>
    <w:rsid w:val="00701193"/>
    <w:rsid w:val="007014D1"/>
    <w:rsid w:val="00702117"/>
    <w:rsid w:val="007037BB"/>
    <w:rsid w:val="007040F1"/>
    <w:rsid w:val="00704877"/>
    <w:rsid w:val="00704B50"/>
    <w:rsid w:val="00704EE4"/>
    <w:rsid w:val="00704EFC"/>
    <w:rsid w:val="00705467"/>
    <w:rsid w:val="0070553F"/>
    <w:rsid w:val="00706141"/>
    <w:rsid w:val="00706F48"/>
    <w:rsid w:val="00706FCA"/>
    <w:rsid w:val="0071100D"/>
    <w:rsid w:val="0071125A"/>
    <w:rsid w:val="00711C2D"/>
    <w:rsid w:val="00713077"/>
    <w:rsid w:val="00713334"/>
    <w:rsid w:val="0071376E"/>
    <w:rsid w:val="00713CAB"/>
    <w:rsid w:val="00714365"/>
    <w:rsid w:val="00714975"/>
    <w:rsid w:val="00714B6E"/>
    <w:rsid w:val="007156A8"/>
    <w:rsid w:val="007157C6"/>
    <w:rsid w:val="00715B09"/>
    <w:rsid w:val="00715EAF"/>
    <w:rsid w:val="00715F68"/>
    <w:rsid w:val="00716510"/>
    <w:rsid w:val="00717914"/>
    <w:rsid w:val="0072037F"/>
    <w:rsid w:val="007207EF"/>
    <w:rsid w:val="00720CA5"/>
    <w:rsid w:val="00721772"/>
    <w:rsid w:val="00722B93"/>
    <w:rsid w:val="00722DB4"/>
    <w:rsid w:val="00724049"/>
    <w:rsid w:val="00724204"/>
    <w:rsid w:val="0072496E"/>
    <w:rsid w:val="00724977"/>
    <w:rsid w:val="007249CD"/>
    <w:rsid w:val="00724DD9"/>
    <w:rsid w:val="00724E90"/>
    <w:rsid w:val="00724EFB"/>
    <w:rsid w:val="0072514A"/>
    <w:rsid w:val="00726487"/>
    <w:rsid w:val="00727887"/>
    <w:rsid w:val="0073038C"/>
    <w:rsid w:val="00732999"/>
    <w:rsid w:val="00733BA9"/>
    <w:rsid w:val="007341EF"/>
    <w:rsid w:val="007342A6"/>
    <w:rsid w:val="0073526B"/>
    <w:rsid w:val="00735807"/>
    <w:rsid w:val="00735FB7"/>
    <w:rsid w:val="00736850"/>
    <w:rsid w:val="00736D7C"/>
    <w:rsid w:val="00737A6F"/>
    <w:rsid w:val="00740AF8"/>
    <w:rsid w:val="0074193A"/>
    <w:rsid w:val="00741AA6"/>
    <w:rsid w:val="00741C72"/>
    <w:rsid w:val="00741FC0"/>
    <w:rsid w:val="0074221F"/>
    <w:rsid w:val="00742DB1"/>
    <w:rsid w:val="0074396C"/>
    <w:rsid w:val="007446BC"/>
    <w:rsid w:val="00744D1F"/>
    <w:rsid w:val="007467DD"/>
    <w:rsid w:val="0075035B"/>
    <w:rsid w:val="00750C6D"/>
    <w:rsid w:val="0075196F"/>
    <w:rsid w:val="00751B28"/>
    <w:rsid w:val="00752435"/>
    <w:rsid w:val="00752AB2"/>
    <w:rsid w:val="007537F1"/>
    <w:rsid w:val="007541C4"/>
    <w:rsid w:val="007543A6"/>
    <w:rsid w:val="00754831"/>
    <w:rsid w:val="00754EB9"/>
    <w:rsid w:val="00757440"/>
    <w:rsid w:val="0076048E"/>
    <w:rsid w:val="00760C6F"/>
    <w:rsid w:val="00760CFA"/>
    <w:rsid w:val="0076218B"/>
    <w:rsid w:val="00762ECA"/>
    <w:rsid w:val="00764552"/>
    <w:rsid w:val="007659C8"/>
    <w:rsid w:val="00765BA5"/>
    <w:rsid w:val="0076635C"/>
    <w:rsid w:val="0076636D"/>
    <w:rsid w:val="0076676B"/>
    <w:rsid w:val="00766860"/>
    <w:rsid w:val="007674A6"/>
    <w:rsid w:val="0077040E"/>
    <w:rsid w:val="007708D5"/>
    <w:rsid w:val="00770E85"/>
    <w:rsid w:val="00771199"/>
    <w:rsid w:val="00771878"/>
    <w:rsid w:val="007725F8"/>
    <w:rsid w:val="007739B0"/>
    <w:rsid w:val="007739E1"/>
    <w:rsid w:val="00773C6A"/>
    <w:rsid w:val="007745F8"/>
    <w:rsid w:val="00774613"/>
    <w:rsid w:val="007801B3"/>
    <w:rsid w:val="00781321"/>
    <w:rsid w:val="00781EB1"/>
    <w:rsid w:val="007823F9"/>
    <w:rsid w:val="00782C75"/>
    <w:rsid w:val="00782E95"/>
    <w:rsid w:val="0078434B"/>
    <w:rsid w:val="00784A0B"/>
    <w:rsid w:val="0078550B"/>
    <w:rsid w:val="0078659F"/>
    <w:rsid w:val="00786761"/>
    <w:rsid w:val="0079237E"/>
    <w:rsid w:val="007924B1"/>
    <w:rsid w:val="0079429A"/>
    <w:rsid w:val="00794EE9"/>
    <w:rsid w:val="007954E4"/>
    <w:rsid w:val="00795F28"/>
    <w:rsid w:val="0079741A"/>
    <w:rsid w:val="007A1BC1"/>
    <w:rsid w:val="007A1CD5"/>
    <w:rsid w:val="007A253E"/>
    <w:rsid w:val="007A36B7"/>
    <w:rsid w:val="007A57E0"/>
    <w:rsid w:val="007A6A17"/>
    <w:rsid w:val="007A74F3"/>
    <w:rsid w:val="007B07A0"/>
    <w:rsid w:val="007B1F9C"/>
    <w:rsid w:val="007B2A83"/>
    <w:rsid w:val="007B3CDD"/>
    <w:rsid w:val="007B4215"/>
    <w:rsid w:val="007B734C"/>
    <w:rsid w:val="007C0678"/>
    <w:rsid w:val="007C10EE"/>
    <w:rsid w:val="007C120F"/>
    <w:rsid w:val="007C192E"/>
    <w:rsid w:val="007C20FA"/>
    <w:rsid w:val="007C2385"/>
    <w:rsid w:val="007C2902"/>
    <w:rsid w:val="007C47B7"/>
    <w:rsid w:val="007C5296"/>
    <w:rsid w:val="007C56E9"/>
    <w:rsid w:val="007C5C7D"/>
    <w:rsid w:val="007C5CAC"/>
    <w:rsid w:val="007C6041"/>
    <w:rsid w:val="007C6504"/>
    <w:rsid w:val="007C6548"/>
    <w:rsid w:val="007C6565"/>
    <w:rsid w:val="007C6D65"/>
    <w:rsid w:val="007C710C"/>
    <w:rsid w:val="007D0A79"/>
    <w:rsid w:val="007D19FC"/>
    <w:rsid w:val="007D1D30"/>
    <w:rsid w:val="007D2147"/>
    <w:rsid w:val="007D2516"/>
    <w:rsid w:val="007D415D"/>
    <w:rsid w:val="007D581F"/>
    <w:rsid w:val="007D6509"/>
    <w:rsid w:val="007D6A92"/>
    <w:rsid w:val="007D6B2F"/>
    <w:rsid w:val="007D6FFD"/>
    <w:rsid w:val="007D773D"/>
    <w:rsid w:val="007D78C6"/>
    <w:rsid w:val="007E0B41"/>
    <w:rsid w:val="007E0C21"/>
    <w:rsid w:val="007E2103"/>
    <w:rsid w:val="007E2497"/>
    <w:rsid w:val="007E288E"/>
    <w:rsid w:val="007E32EF"/>
    <w:rsid w:val="007E34F0"/>
    <w:rsid w:val="007E5594"/>
    <w:rsid w:val="007E62EF"/>
    <w:rsid w:val="007E6945"/>
    <w:rsid w:val="007E6FDE"/>
    <w:rsid w:val="007E7354"/>
    <w:rsid w:val="007E77B3"/>
    <w:rsid w:val="007F0532"/>
    <w:rsid w:val="007F0722"/>
    <w:rsid w:val="007F0FCD"/>
    <w:rsid w:val="007F19BD"/>
    <w:rsid w:val="007F2AE4"/>
    <w:rsid w:val="007F2AEC"/>
    <w:rsid w:val="007F2D77"/>
    <w:rsid w:val="007F2DB4"/>
    <w:rsid w:val="007F30D6"/>
    <w:rsid w:val="007F3B38"/>
    <w:rsid w:val="007F5128"/>
    <w:rsid w:val="007F5362"/>
    <w:rsid w:val="007F5AB7"/>
    <w:rsid w:val="007F5F81"/>
    <w:rsid w:val="008010FF"/>
    <w:rsid w:val="008013AB"/>
    <w:rsid w:val="0080219D"/>
    <w:rsid w:val="008026FD"/>
    <w:rsid w:val="00802C50"/>
    <w:rsid w:val="00802F28"/>
    <w:rsid w:val="008041E6"/>
    <w:rsid w:val="00805D63"/>
    <w:rsid w:val="00805F9D"/>
    <w:rsid w:val="00806157"/>
    <w:rsid w:val="00806554"/>
    <w:rsid w:val="00807094"/>
    <w:rsid w:val="00807A81"/>
    <w:rsid w:val="00807D12"/>
    <w:rsid w:val="00810A68"/>
    <w:rsid w:val="00811D4D"/>
    <w:rsid w:val="00812336"/>
    <w:rsid w:val="00814743"/>
    <w:rsid w:val="00814ACA"/>
    <w:rsid w:val="0081532D"/>
    <w:rsid w:val="00815357"/>
    <w:rsid w:val="0081561B"/>
    <w:rsid w:val="0081728C"/>
    <w:rsid w:val="008178E4"/>
    <w:rsid w:val="00817954"/>
    <w:rsid w:val="00817E3C"/>
    <w:rsid w:val="008210F6"/>
    <w:rsid w:val="00821CC9"/>
    <w:rsid w:val="00822F4B"/>
    <w:rsid w:val="0082361D"/>
    <w:rsid w:val="00823E47"/>
    <w:rsid w:val="008254F0"/>
    <w:rsid w:val="00825634"/>
    <w:rsid w:val="00832096"/>
    <w:rsid w:val="00832B8C"/>
    <w:rsid w:val="00832CC1"/>
    <w:rsid w:val="00834662"/>
    <w:rsid w:val="00834888"/>
    <w:rsid w:val="0083518B"/>
    <w:rsid w:val="008351B1"/>
    <w:rsid w:val="008370B0"/>
    <w:rsid w:val="00837C3D"/>
    <w:rsid w:val="0084071F"/>
    <w:rsid w:val="0084091A"/>
    <w:rsid w:val="00841664"/>
    <w:rsid w:val="0084203D"/>
    <w:rsid w:val="00843230"/>
    <w:rsid w:val="00843B3E"/>
    <w:rsid w:val="00844210"/>
    <w:rsid w:val="00844D72"/>
    <w:rsid w:val="008452C9"/>
    <w:rsid w:val="00845E88"/>
    <w:rsid w:val="00846315"/>
    <w:rsid w:val="00850175"/>
    <w:rsid w:val="00851B4E"/>
    <w:rsid w:val="00851DB6"/>
    <w:rsid w:val="00851FA6"/>
    <w:rsid w:val="008528BF"/>
    <w:rsid w:val="00853CB1"/>
    <w:rsid w:val="00853D04"/>
    <w:rsid w:val="00854695"/>
    <w:rsid w:val="008548C8"/>
    <w:rsid w:val="00855800"/>
    <w:rsid w:val="00855CD6"/>
    <w:rsid w:val="00857403"/>
    <w:rsid w:val="00860D0A"/>
    <w:rsid w:val="00860D71"/>
    <w:rsid w:val="0086289D"/>
    <w:rsid w:val="008633AC"/>
    <w:rsid w:val="008639A2"/>
    <w:rsid w:val="00864AB5"/>
    <w:rsid w:val="00864EF2"/>
    <w:rsid w:val="008659A6"/>
    <w:rsid w:val="00865A14"/>
    <w:rsid w:val="00866614"/>
    <w:rsid w:val="00867000"/>
    <w:rsid w:val="00870E7A"/>
    <w:rsid w:val="00871C5B"/>
    <w:rsid w:val="0087319E"/>
    <w:rsid w:val="008736C6"/>
    <w:rsid w:val="008741E3"/>
    <w:rsid w:val="00874314"/>
    <w:rsid w:val="008749F2"/>
    <w:rsid w:val="008759BF"/>
    <w:rsid w:val="00875C4E"/>
    <w:rsid w:val="00876323"/>
    <w:rsid w:val="00876E0B"/>
    <w:rsid w:val="00877FCB"/>
    <w:rsid w:val="008800B9"/>
    <w:rsid w:val="0088045C"/>
    <w:rsid w:val="00881D7E"/>
    <w:rsid w:val="008824BE"/>
    <w:rsid w:val="008825C6"/>
    <w:rsid w:val="0088265E"/>
    <w:rsid w:val="008827A2"/>
    <w:rsid w:val="008828C5"/>
    <w:rsid w:val="00883124"/>
    <w:rsid w:val="0088369F"/>
    <w:rsid w:val="008839DB"/>
    <w:rsid w:val="00884210"/>
    <w:rsid w:val="0088497E"/>
    <w:rsid w:val="00884CCF"/>
    <w:rsid w:val="00884E7B"/>
    <w:rsid w:val="00884E8C"/>
    <w:rsid w:val="00885194"/>
    <w:rsid w:val="00885E4A"/>
    <w:rsid w:val="00886938"/>
    <w:rsid w:val="00887DA9"/>
    <w:rsid w:val="00890044"/>
    <w:rsid w:val="00890A2E"/>
    <w:rsid w:val="00891099"/>
    <w:rsid w:val="00891BC9"/>
    <w:rsid w:val="0089289E"/>
    <w:rsid w:val="008939ED"/>
    <w:rsid w:val="00893BFD"/>
    <w:rsid w:val="00893E90"/>
    <w:rsid w:val="00894712"/>
    <w:rsid w:val="00894798"/>
    <w:rsid w:val="00894BB1"/>
    <w:rsid w:val="00895223"/>
    <w:rsid w:val="0089649A"/>
    <w:rsid w:val="00896559"/>
    <w:rsid w:val="008970B5"/>
    <w:rsid w:val="00897532"/>
    <w:rsid w:val="008975C5"/>
    <w:rsid w:val="00897A13"/>
    <w:rsid w:val="00897F6B"/>
    <w:rsid w:val="008A0AA4"/>
    <w:rsid w:val="008A18F9"/>
    <w:rsid w:val="008A4C8A"/>
    <w:rsid w:val="008A6204"/>
    <w:rsid w:val="008A62CC"/>
    <w:rsid w:val="008A6B23"/>
    <w:rsid w:val="008A720C"/>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D05"/>
    <w:rsid w:val="008B770A"/>
    <w:rsid w:val="008B77BB"/>
    <w:rsid w:val="008C0B3A"/>
    <w:rsid w:val="008C18D8"/>
    <w:rsid w:val="008C228A"/>
    <w:rsid w:val="008C3442"/>
    <w:rsid w:val="008C49F4"/>
    <w:rsid w:val="008C4EB7"/>
    <w:rsid w:val="008C4FB2"/>
    <w:rsid w:val="008C601D"/>
    <w:rsid w:val="008C6E16"/>
    <w:rsid w:val="008C70DE"/>
    <w:rsid w:val="008C7A05"/>
    <w:rsid w:val="008C7A2B"/>
    <w:rsid w:val="008D0269"/>
    <w:rsid w:val="008D0C3F"/>
    <w:rsid w:val="008D1B0F"/>
    <w:rsid w:val="008D2137"/>
    <w:rsid w:val="008D3EF8"/>
    <w:rsid w:val="008D412A"/>
    <w:rsid w:val="008D44F1"/>
    <w:rsid w:val="008D4EE1"/>
    <w:rsid w:val="008D62E4"/>
    <w:rsid w:val="008D716E"/>
    <w:rsid w:val="008D7472"/>
    <w:rsid w:val="008D79E2"/>
    <w:rsid w:val="008D7FDF"/>
    <w:rsid w:val="008E012A"/>
    <w:rsid w:val="008E0390"/>
    <w:rsid w:val="008E0A77"/>
    <w:rsid w:val="008E1379"/>
    <w:rsid w:val="008E164C"/>
    <w:rsid w:val="008E3433"/>
    <w:rsid w:val="008E3D7A"/>
    <w:rsid w:val="008E4DB8"/>
    <w:rsid w:val="008E556E"/>
    <w:rsid w:val="008E55B1"/>
    <w:rsid w:val="008E6283"/>
    <w:rsid w:val="008F03A1"/>
    <w:rsid w:val="008F096A"/>
    <w:rsid w:val="008F0CBF"/>
    <w:rsid w:val="008F1483"/>
    <w:rsid w:val="008F20C3"/>
    <w:rsid w:val="008F2B07"/>
    <w:rsid w:val="008F2BB0"/>
    <w:rsid w:val="008F3667"/>
    <w:rsid w:val="008F39B4"/>
    <w:rsid w:val="008F3DA5"/>
    <w:rsid w:val="008F3DDA"/>
    <w:rsid w:val="008F4DA8"/>
    <w:rsid w:val="008F5B67"/>
    <w:rsid w:val="008F76CC"/>
    <w:rsid w:val="008F7A8D"/>
    <w:rsid w:val="008F7B83"/>
    <w:rsid w:val="008F7B98"/>
    <w:rsid w:val="00900316"/>
    <w:rsid w:val="009009F3"/>
    <w:rsid w:val="00900C31"/>
    <w:rsid w:val="00900C8D"/>
    <w:rsid w:val="0090320B"/>
    <w:rsid w:val="00903D28"/>
    <w:rsid w:val="009041AC"/>
    <w:rsid w:val="0090498F"/>
    <w:rsid w:val="00904A46"/>
    <w:rsid w:val="009050D3"/>
    <w:rsid w:val="00905A90"/>
    <w:rsid w:val="00906B5C"/>
    <w:rsid w:val="00906EBF"/>
    <w:rsid w:val="00907528"/>
    <w:rsid w:val="009075E0"/>
    <w:rsid w:val="0091088D"/>
    <w:rsid w:val="009111D4"/>
    <w:rsid w:val="00911F08"/>
    <w:rsid w:val="00912E8A"/>
    <w:rsid w:val="0091325F"/>
    <w:rsid w:val="009145A3"/>
    <w:rsid w:val="00915133"/>
    <w:rsid w:val="00915829"/>
    <w:rsid w:val="00915A5B"/>
    <w:rsid w:val="009208F7"/>
    <w:rsid w:val="009219DB"/>
    <w:rsid w:val="0092264C"/>
    <w:rsid w:val="009229EE"/>
    <w:rsid w:val="00922DFA"/>
    <w:rsid w:val="00922F43"/>
    <w:rsid w:val="009273A7"/>
    <w:rsid w:val="00927585"/>
    <w:rsid w:val="00931D5E"/>
    <w:rsid w:val="00932210"/>
    <w:rsid w:val="009335FF"/>
    <w:rsid w:val="00934859"/>
    <w:rsid w:val="00934DE0"/>
    <w:rsid w:val="00935649"/>
    <w:rsid w:val="00935BB1"/>
    <w:rsid w:val="00936C82"/>
    <w:rsid w:val="009371E6"/>
    <w:rsid w:val="009378A2"/>
    <w:rsid w:val="00937AA5"/>
    <w:rsid w:val="00940E34"/>
    <w:rsid w:val="009411D0"/>
    <w:rsid w:val="00942E16"/>
    <w:rsid w:val="00945E2E"/>
    <w:rsid w:val="0094728A"/>
    <w:rsid w:val="00947919"/>
    <w:rsid w:val="00950687"/>
    <w:rsid w:val="00951077"/>
    <w:rsid w:val="0095223B"/>
    <w:rsid w:val="00953F0D"/>
    <w:rsid w:val="009549F3"/>
    <w:rsid w:val="0095528D"/>
    <w:rsid w:val="00956184"/>
    <w:rsid w:val="00956652"/>
    <w:rsid w:val="00956F67"/>
    <w:rsid w:val="00960006"/>
    <w:rsid w:val="009601C0"/>
    <w:rsid w:val="00960C64"/>
    <w:rsid w:val="00960D4F"/>
    <w:rsid w:val="009619C6"/>
    <w:rsid w:val="00961D77"/>
    <w:rsid w:val="00963332"/>
    <w:rsid w:val="00965066"/>
    <w:rsid w:val="009653FB"/>
    <w:rsid w:val="0096541A"/>
    <w:rsid w:val="00966374"/>
    <w:rsid w:val="00970043"/>
    <w:rsid w:val="009702E8"/>
    <w:rsid w:val="0097092C"/>
    <w:rsid w:val="0097120E"/>
    <w:rsid w:val="00972511"/>
    <w:rsid w:val="00972BA0"/>
    <w:rsid w:val="0097363F"/>
    <w:rsid w:val="00974CE0"/>
    <w:rsid w:val="009752DB"/>
    <w:rsid w:val="00975BDC"/>
    <w:rsid w:val="0097637E"/>
    <w:rsid w:val="009765FE"/>
    <w:rsid w:val="00977035"/>
    <w:rsid w:val="0097777D"/>
    <w:rsid w:val="00977B86"/>
    <w:rsid w:val="00981C69"/>
    <w:rsid w:val="00982747"/>
    <w:rsid w:val="00982861"/>
    <w:rsid w:val="00982947"/>
    <w:rsid w:val="00983263"/>
    <w:rsid w:val="00983473"/>
    <w:rsid w:val="00983B85"/>
    <w:rsid w:val="00983C81"/>
    <w:rsid w:val="00984776"/>
    <w:rsid w:val="00985328"/>
    <w:rsid w:val="00986006"/>
    <w:rsid w:val="00986A98"/>
    <w:rsid w:val="00987D11"/>
    <w:rsid w:val="009908B7"/>
    <w:rsid w:val="00991068"/>
    <w:rsid w:val="009918EF"/>
    <w:rsid w:val="009939F0"/>
    <w:rsid w:val="00993E18"/>
    <w:rsid w:val="009958E2"/>
    <w:rsid w:val="00996F9B"/>
    <w:rsid w:val="009A0E35"/>
    <w:rsid w:val="009A21BF"/>
    <w:rsid w:val="009A27D7"/>
    <w:rsid w:val="009A2932"/>
    <w:rsid w:val="009A3AAD"/>
    <w:rsid w:val="009A3E6C"/>
    <w:rsid w:val="009A426D"/>
    <w:rsid w:val="009A44F3"/>
    <w:rsid w:val="009A4AF1"/>
    <w:rsid w:val="009A4BB3"/>
    <w:rsid w:val="009A51EA"/>
    <w:rsid w:val="009A5B64"/>
    <w:rsid w:val="009A5BDD"/>
    <w:rsid w:val="009A5EBD"/>
    <w:rsid w:val="009A5F2F"/>
    <w:rsid w:val="009A6006"/>
    <w:rsid w:val="009A6201"/>
    <w:rsid w:val="009A6BA2"/>
    <w:rsid w:val="009A6C58"/>
    <w:rsid w:val="009A6ECA"/>
    <w:rsid w:val="009A75B4"/>
    <w:rsid w:val="009A7CBB"/>
    <w:rsid w:val="009B08C3"/>
    <w:rsid w:val="009B0958"/>
    <w:rsid w:val="009B1D23"/>
    <w:rsid w:val="009B1FF0"/>
    <w:rsid w:val="009B212B"/>
    <w:rsid w:val="009B22D9"/>
    <w:rsid w:val="009B22DC"/>
    <w:rsid w:val="009B2304"/>
    <w:rsid w:val="009B233E"/>
    <w:rsid w:val="009B2502"/>
    <w:rsid w:val="009B5204"/>
    <w:rsid w:val="009B5767"/>
    <w:rsid w:val="009B5FE3"/>
    <w:rsid w:val="009B67B1"/>
    <w:rsid w:val="009C03D1"/>
    <w:rsid w:val="009C067F"/>
    <w:rsid w:val="009C2384"/>
    <w:rsid w:val="009C2487"/>
    <w:rsid w:val="009C24A6"/>
    <w:rsid w:val="009C2BF3"/>
    <w:rsid w:val="009C2EBE"/>
    <w:rsid w:val="009C30D4"/>
    <w:rsid w:val="009C3C48"/>
    <w:rsid w:val="009C60F9"/>
    <w:rsid w:val="009C6223"/>
    <w:rsid w:val="009C667B"/>
    <w:rsid w:val="009C6EC5"/>
    <w:rsid w:val="009C76CC"/>
    <w:rsid w:val="009D0004"/>
    <w:rsid w:val="009D127E"/>
    <w:rsid w:val="009D174A"/>
    <w:rsid w:val="009D2D3B"/>
    <w:rsid w:val="009D345A"/>
    <w:rsid w:val="009D3EA2"/>
    <w:rsid w:val="009D5642"/>
    <w:rsid w:val="009D6433"/>
    <w:rsid w:val="009D67E0"/>
    <w:rsid w:val="009D6E77"/>
    <w:rsid w:val="009D74B5"/>
    <w:rsid w:val="009E2295"/>
    <w:rsid w:val="009E2454"/>
    <w:rsid w:val="009E274C"/>
    <w:rsid w:val="009E3A0D"/>
    <w:rsid w:val="009E3ED8"/>
    <w:rsid w:val="009E450C"/>
    <w:rsid w:val="009E4C92"/>
    <w:rsid w:val="009E5D6D"/>
    <w:rsid w:val="009E6384"/>
    <w:rsid w:val="009E7364"/>
    <w:rsid w:val="009E75F0"/>
    <w:rsid w:val="009E7780"/>
    <w:rsid w:val="009E7A0E"/>
    <w:rsid w:val="009F001E"/>
    <w:rsid w:val="009F075D"/>
    <w:rsid w:val="009F1336"/>
    <w:rsid w:val="009F1352"/>
    <w:rsid w:val="009F161E"/>
    <w:rsid w:val="009F1E39"/>
    <w:rsid w:val="009F2557"/>
    <w:rsid w:val="009F2F8C"/>
    <w:rsid w:val="009F46F1"/>
    <w:rsid w:val="009F4B2A"/>
    <w:rsid w:val="009F4BA0"/>
    <w:rsid w:val="009F5B40"/>
    <w:rsid w:val="009F5DD0"/>
    <w:rsid w:val="009F608D"/>
    <w:rsid w:val="009F79F6"/>
    <w:rsid w:val="00A0083E"/>
    <w:rsid w:val="00A00C8B"/>
    <w:rsid w:val="00A021F8"/>
    <w:rsid w:val="00A03C7E"/>
    <w:rsid w:val="00A04697"/>
    <w:rsid w:val="00A05A1B"/>
    <w:rsid w:val="00A05DC3"/>
    <w:rsid w:val="00A06ABB"/>
    <w:rsid w:val="00A07EE9"/>
    <w:rsid w:val="00A107D7"/>
    <w:rsid w:val="00A10832"/>
    <w:rsid w:val="00A10F82"/>
    <w:rsid w:val="00A115BE"/>
    <w:rsid w:val="00A11A39"/>
    <w:rsid w:val="00A11DA5"/>
    <w:rsid w:val="00A11E10"/>
    <w:rsid w:val="00A12761"/>
    <w:rsid w:val="00A12D5F"/>
    <w:rsid w:val="00A13631"/>
    <w:rsid w:val="00A14699"/>
    <w:rsid w:val="00A147AA"/>
    <w:rsid w:val="00A16328"/>
    <w:rsid w:val="00A2163D"/>
    <w:rsid w:val="00A216AF"/>
    <w:rsid w:val="00A2191A"/>
    <w:rsid w:val="00A2373B"/>
    <w:rsid w:val="00A24B36"/>
    <w:rsid w:val="00A24CF5"/>
    <w:rsid w:val="00A24FFF"/>
    <w:rsid w:val="00A260E2"/>
    <w:rsid w:val="00A264E5"/>
    <w:rsid w:val="00A27545"/>
    <w:rsid w:val="00A27665"/>
    <w:rsid w:val="00A27DCC"/>
    <w:rsid w:val="00A30467"/>
    <w:rsid w:val="00A3092D"/>
    <w:rsid w:val="00A31DA0"/>
    <w:rsid w:val="00A33B79"/>
    <w:rsid w:val="00A33E7E"/>
    <w:rsid w:val="00A36715"/>
    <w:rsid w:val="00A36F64"/>
    <w:rsid w:val="00A36FDF"/>
    <w:rsid w:val="00A37E88"/>
    <w:rsid w:val="00A37FBA"/>
    <w:rsid w:val="00A40F4B"/>
    <w:rsid w:val="00A41AEE"/>
    <w:rsid w:val="00A41F79"/>
    <w:rsid w:val="00A42896"/>
    <w:rsid w:val="00A43306"/>
    <w:rsid w:val="00A436F5"/>
    <w:rsid w:val="00A43B54"/>
    <w:rsid w:val="00A44635"/>
    <w:rsid w:val="00A5021F"/>
    <w:rsid w:val="00A5044B"/>
    <w:rsid w:val="00A5069F"/>
    <w:rsid w:val="00A51235"/>
    <w:rsid w:val="00A5144F"/>
    <w:rsid w:val="00A536D5"/>
    <w:rsid w:val="00A53F4A"/>
    <w:rsid w:val="00A544B4"/>
    <w:rsid w:val="00A546A3"/>
    <w:rsid w:val="00A54DC1"/>
    <w:rsid w:val="00A55337"/>
    <w:rsid w:val="00A55732"/>
    <w:rsid w:val="00A55E53"/>
    <w:rsid w:val="00A55E9E"/>
    <w:rsid w:val="00A572CB"/>
    <w:rsid w:val="00A57B7F"/>
    <w:rsid w:val="00A60813"/>
    <w:rsid w:val="00A60AA9"/>
    <w:rsid w:val="00A61D9C"/>
    <w:rsid w:val="00A62468"/>
    <w:rsid w:val="00A62901"/>
    <w:rsid w:val="00A637E9"/>
    <w:rsid w:val="00A639D4"/>
    <w:rsid w:val="00A63FAC"/>
    <w:rsid w:val="00A64543"/>
    <w:rsid w:val="00A6455E"/>
    <w:rsid w:val="00A6458B"/>
    <w:rsid w:val="00A6502A"/>
    <w:rsid w:val="00A651D6"/>
    <w:rsid w:val="00A65E6A"/>
    <w:rsid w:val="00A65F6F"/>
    <w:rsid w:val="00A669B0"/>
    <w:rsid w:val="00A66B27"/>
    <w:rsid w:val="00A66CE5"/>
    <w:rsid w:val="00A701CC"/>
    <w:rsid w:val="00A701DA"/>
    <w:rsid w:val="00A704FF"/>
    <w:rsid w:val="00A719B1"/>
    <w:rsid w:val="00A71CE7"/>
    <w:rsid w:val="00A72C26"/>
    <w:rsid w:val="00A73707"/>
    <w:rsid w:val="00A743EE"/>
    <w:rsid w:val="00A744E4"/>
    <w:rsid w:val="00A748A9"/>
    <w:rsid w:val="00A748EE"/>
    <w:rsid w:val="00A7501D"/>
    <w:rsid w:val="00A750A2"/>
    <w:rsid w:val="00A75B2B"/>
    <w:rsid w:val="00A76FF6"/>
    <w:rsid w:val="00A770AE"/>
    <w:rsid w:val="00A771EF"/>
    <w:rsid w:val="00A772AF"/>
    <w:rsid w:val="00A80D8B"/>
    <w:rsid w:val="00A81527"/>
    <w:rsid w:val="00A82BF4"/>
    <w:rsid w:val="00A83AEF"/>
    <w:rsid w:val="00A841EB"/>
    <w:rsid w:val="00A86818"/>
    <w:rsid w:val="00A86C20"/>
    <w:rsid w:val="00A8754B"/>
    <w:rsid w:val="00A876DF"/>
    <w:rsid w:val="00A904F0"/>
    <w:rsid w:val="00A91EBC"/>
    <w:rsid w:val="00A925A6"/>
    <w:rsid w:val="00A93517"/>
    <w:rsid w:val="00A93F40"/>
    <w:rsid w:val="00A95A20"/>
    <w:rsid w:val="00A95E5A"/>
    <w:rsid w:val="00A961B3"/>
    <w:rsid w:val="00A96342"/>
    <w:rsid w:val="00A96C30"/>
    <w:rsid w:val="00A974CE"/>
    <w:rsid w:val="00AA047A"/>
    <w:rsid w:val="00AA0A8B"/>
    <w:rsid w:val="00AA0D2B"/>
    <w:rsid w:val="00AA1290"/>
    <w:rsid w:val="00AA1455"/>
    <w:rsid w:val="00AA1638"/>
    <w:rsid w:val="00AA2846"/>
    <w:rsid w:val="00AA2CD3"/>
    <w:rsid w:val="00AA4629"/>
    <w:rsid w:val="00AA4A86"/>
    <w:rsid w:val="00AA4EFB"/>
    <w:rsid w:val="00AA53F0"/>
    <w:rsid w:val="00AA5656"/>
    <w:rsid w:val="00AA664E"/>
    <w:rsid w:val="00AA6775"/>
    <w:rsid w:val="00AA7289"/>
    <w:rsid w:val="00AB00C8"/>
    <w:rsid w:val="00AB0892"/>
    <w:rsid w:val="00AB2156"/>
    <w:rsid w:val="00AB2894"/>
    <w:rsid w:val="00AB30FC"/>
    <w:rsid w:val="00AB40F8"/>
    <w:rsid w:val="00AB4694"/>
    <w:rsid w:val="00AB54C8"/>
    <w:rsid w:val="00AB6E7C"/>
    <w:rsid w:val="00AB6ED0"/>
    <w:rsid w:val="00AC189E"/>
    <w:rsid w:val="00AC1D51"/>
    <w:rsid w:val="00AC2AD0"/>
    <w:rsid w:val="00AC30BF"/>
    <w:rsid w:val="00AC4501"/>
    <w:rsid w:val="00AC5770"/>
    <w:rsid w:val="00AC58F0"/>
    <w:rsid w:val="00AC5F61"/>
    <w:rsid w:val="00AC77B9"/>
    <w:rsid w:val="00AD0BA5"/>
    <w:rsid w:val="00AD0F95"/>
    <w:rsid w:val="00AD139C"/>
    <w:rsid w:val="00AD13BC"/>
    <w:rsid w:val="00AD196F"/>
    <w:rsid w:val="00AD1C52"/>
    <w:rsid w:val="00AD2571"/>
    <w:rsid w:val="00AD3906"/>
    <w:rsid w:val="00AD4887"/>
    <w:rsid w:val="00AD4ECC"/>
    <w:rsid w:val="00AD4F82"/>
    <w:rsid w:val="00AD4F8A"/>
    <w:rsid w:val="00AD5495"/>
    <w:rsid w:val="00AD5808"/>
    <w:rsid w:val="00AD5BF1"/>
    <w:rsid w:val="00AD67F7"/>
    <w:rsid w:val="00AD6BDA"/>
    <w:rsid w:val="00AE017B"/>
    <w:rsid w:val="00AE0305"/>
    <w:rsid w:val="00AE0397"/>
    <w:rsid w:val="00AE0551"/>
    <w:rsid w:val="00AE086E"/>
    <w:rsid w:val="00AE09A1"/>
    <w:rsid w:val="00AE1304"/>
    <w:rsid w:val="00AE17BA"/>
    <w:rsid w:val="00AE1C2C"/>
    <w:rsid w:val="00AE20DB"/>
    <w:rsid w:val="00AE293C"/>
    <w:rsid w:val="00AE35DC"/>
    <w:rsid w:val="00AE36DC"/>
    <w:rsid w:val="00AE3A29"/>
    <w:rsid w:val="00AE4C32"/>
    <w:rsid w:val="00AE52B0"/>
    <w:rsid w:val="00AE5A20"/>
    <w:rsid w:val="00AE6168"/>
    <w:rsid w:val="00AE6ABB"/>
    <w:rsid w:val="00AE7439"/>
    <w:rsid w:val="00AE7871"/>
    <w:rsid w:val="00AE7B33"/>
    <w:rsid w:val="00AF015A"/>
    <w:rsid w:val="00AF0690"/>
    <w:rsid w:val="00AF2344"/>
    <w:rsid w:val="00AF32EE"/>
    <w:rsid w:val="00AF39BF"/>
    <w:rsid w:val="00AF3D6B"/>
    <w:rsid w:val="00AF4DEA"/>
    <w:rsid w:val="00AF525E"/>
    <w:rsid w:val="00AF5B5B"/>
    <w:rsid w:val="00AF5EDD"/>
    <w:rsid w:val="00AF6972"/>
    <w:rsid w:val="00AF6E00"/>
    <w:rsid w:val="00AF7AA6"/>
    <w:rsid w:val="00B00A2C"/>
    <w:rsid w:val="00B00C17"/>
    <w:rsid w:val="00B01064"/>
    <w:rsid w:val="00B01B3B"/>
    <w:rsid w:val="00B02980"/>
    <w:rsid w:val="00B03389"/>
    <w:rsid w:val="00B03479"/>
    <w:rsid w:val="00B05504"/>
    <w:rsid w:val="00B0562F"/>
    <w:rsid w:val="00B07267"/>
    <w:rsid w:val="00B072A1"/>
    <w:rsid w:val="00B076A9"/>
    <w:rsid w:val="00B07ED4"/>
    <w:rsid w:val="00B10035"/>
    <w:rsid w:val="00B10115"/>
    <w:rsid w:val="00B1056E"/>
    <w:rsid w:val="00B106BC"/>
    <w:rsid w:val="00B108E3"/>
    <w:rsid w:val="00B1129E"/>
    <w:rsid w:val="00B11EBA"/>
    <w:rsid w:val="00B132DB"/>
    <w:rsid w:val="00B13C23"/>
    <w:rsid w:val="00B13C45"/>
    <w:rsid w:val="00B14E96"/>
    <w:rsid w:val="00B14FF3"/>
    <w:rsid w:val="00B151ED"/>
    <w:rsid w:val="00B15B62"/>
    <w:rsid w:val="00B15C79"/>
    <w:rsid w:val="00B16199"/>
    <w:rsid w:val="00B172FE"/>
    <w:rsid w:val="00B17487"/>
    <w:rsid w:val="00B17FAD"/>
    <w:rsid w:val="00B20760"/>
    <w:rsid w:val="00B20BA2"/>
    <w:rsid w:val="00B21463"/>
    <w:rsid w:val="00B2260B"/>
    <w:rsid w:val="00B22854"/>
    <w:rsid w:val="00B22C25"/>
    <w:rsid w:val="00B23C24"/>
    <w:rsid w:val="00B25123"/>
    <w:rsid w:val="00B272F5"/>
    <w:rsid w:val="00B27AB5"/>
    <w:rsid w:val="00B30B8B"/>
    <w:rsid w:val="00B3198F"/>
    <w:rsid w:val="00B32964"/>
    <w:rsid w:val="00B334F7"/>
    <w:rsid w:val="00B33FAC"/>
    <w:rsid w:val="00B359BA"/>
    <w:rsid w:val="00B35DEC"/>
    <w:rsid w:val="00B3620F"/>
    <w:rsid w:val="00B362C3"/>
    <w:rsid w:val="00B36DB4"/>
    <w:rsid w:val="00B3794B"/>
    <w:rsid w:val="00B37F48"/>
    <w:rsid w:val="00B40B0A"/>
    <w:rsid w:val="00B41876"/>
    <w:rsid w:val="00B4194E"/>
    <w:rsid w:val="00B41C41"/>
    <w:rsid w:val="00B42CC4"/>
    <w:rsid w:val="00B43A0E"/>
    <w:rsid w:val="00B44510"/>
    <w:rsid w:val="00B44E67"/>
    <w:rsid w:val="00B462A7"/>
    <w:rsid w:val="00B4645E"/>
    <w:rsid w:val="00B46B54"/>
    <w:rsid w:val="00B476E1"/>
    <w:rsid w:val="00B47C78"/>
    <w:rsid w:val="00B47D89"/>
    <w:rsid w:val="00B503A3"/>
    <w:rsid w:val="00B509AD"/>
    <w:rsid w:val="00B50AC5"/>
    <w:rsid w:val="00B50BE9"/>
    <w:rsid w:val="00B51426"/>
    <w:rsid w:val="00B51ABA"/>
    <w:rsid w:val="00B53042"/>
    <w:rsid w:val="00B54BC6"/>
    <w:rsid w:val="00B556D1"/>
    <w:rsid w:val="00B5596C"/>
    <w:rsid w:val="00B55C52"/>
    <w:rsid w:val="00B56326"/>
    <w:rsid w:val="00B5644D"/>
    <w:rsid w:val="00B568E3"/>
    <w:rsid w:val="00B60160"/>
    <w:rsid w:val="00B614AB"/>
    <w:rsid w:val="00B618BF"/>
    <w:rsid w:val="00B61E09"/>
    <w:rsid w:val="00B62590"/>
    <w:rsid w:val="00B62D6B"/>
    <w:rsid w:val="00B63A9E"/>
    <w:rsid w:val="00B63E1D"/>
    <w:rsid w:val="00B647E9"/>
    <w:rsid w:val="00B64DC0"/>
    <w:rsid w:val="00B65728"/>
    <w:rsid w:val="00B65C10"/>
    <w:rsid w:val="00B65C30"/>
    <w:rsid w:val="00B70EE5"/>
    <w:rsid w:val="00B71D35"/>
    <w:rsid w:val="00B72664"/>
    <w:rsid w:val="00B7369A"/>
    <w:rsid w:val="00B74C1E"/>
    <w:rsid w:val="00B7501C"/>
    <w:rsid w:val="00B754EF"/>
    <w:rsid w:val="00B759C9"/>
    <w:rsid w:val="00B765C4"/>
    <w:rsid w:val="00B76704"/>
    <w:rsid w:val="00B777FA"/>
    <w:rsid w:val="00B779F4"/>
    <w:rsid w:val="00B81000"/>
    <w:rsid w:val="00B81C87"/>
    <w:rsid w:val="00B82354"/>
    <w:rsid w:val="00B8294F"/>
    <w:rsid w:val="00B83840"/>
    <w:rsid w:val="00B83C32"/>
    <w:rsid w:val="00B85747"/>
    <w:rsid w:val="00B91885"/>
    <w:rsid w:val="00B91910"/>
    <w:rsid w:val="00B91B50"/>
    <w:rsid w:val="00B91E79"/>
    <w:rsid w:val="00B920DD"/>
    <w:rsid w:val="00B924AD"/>
    <w:rsid w:val="00B93FEA"/>
    <w:rsid w:val="00B940AB"/>
    <w:rsid w:val="00B94676"/>
    <w:rsid w:val="00B94BC3"/>
    <w:rsid w:val="00B954F9"/>
    <w:rsid w:val="00B961EB"/>
    <w:rsid w:val="00B97786"/>
    <w:rsid w:val="00B97B5F"/>
    <w:rsid w:val="00BA0C06"/>
    <w:rsid w:val="00BA24A5"/>
    <w:rsid w:val="00BA2854"/>
    <w:rsid w:val="00BA3010"/>
    <w:rsid w:val="00BA342A"/>
    <w:rsid w:val="00BA38C4"/>
    <w:rsid w:val="00BA4189"/>
    <w:rsid w:val="00BA4484"/>
    <w:rsid w:val="00BA4B08"/>
    <w:rsid w:val="00BA64E8"/>
    <w:rsid w:val="00BA690C"/>
    <w:rsid w:val="00BA6C91"/>
    <w:rsid w:val="00BA6D69"/>
    <w:rsid w:val="00BA7B22"/>
    <w:rsid w:val="00BB01E8"/>
    <w:rsid w:val="00BB068B"/>
    <w:rsid w:val="00BB0EAC"/>
    <w:rsid w:val="00BB1C43"/>
    <w:rsid w:val="00BB2F2A"/>
    <w:rsid w:val="00BB3BBE"/>
    <w:rsid w:val="00BB502D"/>
    <w:rsid w:val="00BB6DF7"/>
    <w:rsid w:val="00BB7AB4"/>
    <w:rsid w:val="00BC1C50"/>
    <w:rsid w:val="00BC1FE8"/>
    <w:rsid w:val="00BC203E"/>
    <w:rsid w:val="00BC24AD"/>
    <w:rsid w:val="00BC26F4"/>
    <w:rsid w:val="00BC2FB1"/>
    <w:rsid w:val="00BC37CA"/>
    <w:rsid w:val="00BC3CA9"/>
    <w:rsid w:val="00BC3CF2"/>
    <w:rsid w:val="00BC5A13"/>
    <w:rsid w:val="00BC7C92"/>
    <w:rsid w:val="00BD0046"/>
    <w:rsid w:val="00BD00F8"/>
    <w:rsid w:val="00BD1345"/>
    <w:rsid w:val="00BD23FF"/>
    <w:rsid w:val="00BD2D80"/>
    <w:rsid w:val="00BD4AD7"/>
    <w:rsid w:val="00BD4DC1"/>
    <w:rsid w:val="00BD5379"/>
    <w:rsid w:val="00BD6698"/>
    <w:rsid w:val="00BD6CEB"/>
    <w:rsid w:val="00BD76FF"/>
    <w:rsid w:val="00BE0D5F"/>
    <w:rsid w:val="00BE2C9F"/>
    <w:rsid w:val="00BE430C"/>
    <w:rsid w:val="00BE4652"/>
    <w:rsid w:val="00BE49BE"/>
    <w:rsid w:val="00BE4D4E"/>
    <w:rsid w:val="00BE4EB4"/>
    <w:rsid w:val="00BE5DD2"/>
    <w:rsid w:val="00BE6AB0"/>
    <w:rsid w:val="00BE6CBF"/>
    <w:rsid w:val="00BE7230"/>
    <w:rsid w:val="00BF0421"/>
    <w:rsid w:val="00BF05CD"/>
    <w:rsid w:val="00BF0D19"/>
    <w:rsid w:val="00BF0FF6"/>
    <w:rsid w:val="00BF191B"/>
    <w:rsid w:val="00BF22A8"/>
    <w:rsid w:val="00BF276A"/>
    <w:rsid w:val="00BF2B77"/>
    <w:rsid w:val="00BF318F"/>
    <w:rsid w:val="00BF3888"/>
    <w:rsid w:val="00BF3D85"/>
    <w:rsid w:val="00BF4136"/>
    <w:rsid w:val="00BF6EF6"/>
    <w:rsid w:val="00BF71C1"/>
    <w:rsid w:val="00C00395"/>
    <w:rsid w:val="00C00E93"/>
    <w:rsid w:val="00C01191"/>
    <w:rsid w:val="00C014F5"/>
    <w:rsid w:val="00C0254C"/>
    <w:rsid w:val="00C02CA6"/>
    <w:rsid w:val="00C03B09"/>
    <w:rsid w:val="00C04372"/>
    <w:rsid w:val="00C0451B"/>
    <w:rsid w:val="00C05407"/>
    <w:rsid w:val="00C05CC6"/>
    <w:rsid w:val="00C0634D"/>
    <w:rsid w:val="00C070D7"/>
    <w:rsid w:val="00C07120"/>
    <w:rsid w:val="00C079A5"/>
    <w:rsid w:val="00C1059C"/>
    <w:rsid w:val="00C10746"/>
    <w:rsid w:val="00C11E1B"/>
    <w:rsid w:val="00C12058"/>
    <w:rsid w:val="00C12350"/>
    <w:rsid w:val="00C136AC"/>
    <w:rsid w:val="00C13EF6"/>
    <w:rsid w:val="00C14CA8"/>
    <w:rsid w:val="00C15836"/>
    <w:rsid w:val="00C15E01"/>
    <w:rsid w:val="00C163F4"/>
    <w:rsid w:val="00C1679C"/>
    <w:rsid w:val="00C173C1"/>
    <w:rsid w:val="00C1795C"/>
    <w:rsid w:val="00C17CE5"/>
    <w:rsid w:val="00C17FCF"/>
    <w:rsid w:val="00C20BE4"/>
    <w:rsid w:val="00C20EAB"/>
    <w:rsid w:val="00C2131B"/>
    <w:rsid w:val="00C21463"/>
    <w:rsid w:val="00C21A47"/>
    <w:rsid w:val="00C21EC7"/>
    <w:rsid w:val="00C21FC6"/>
    <w:rsid w:val="00C22251"/>
    <w:rsid w:val="00C23182"/>
    <w:rsid w:val="00C246F9"/>
    <w:rsid w:val="00C254A0"/>
    <w:rsid w:val="00C26337"/>
    <w:rsid w:val="00C26C17"/>
    <w:rsid w:val="00C27441"/>
    <w:rsid w:val="00C275E4"/>
    <w:rsid w:val="00C31229"/>
    <w:rsid w:val="00C3131F"/>
    <w:rsid w:val="00C33A32"/>
    <w:rsid w:val="00C35116"/>
    <w:rsid w:val="00C36B08"/>
    <w:rsid w:val="00C370FF"/>
    <w:rsid w:val="00C372AD"/>
    <w:rsid w:val="00C37629"/>
    <w:rsid w:val="00C37AEC"/>
    <w:rsid w:val="00C37CC4"/>
    <w:rsid w:val="00C37F5C"/>
    <w:rsid w:val="00C40F25"/>
    <w:rsid w:val="00C414F7"/>
    <w:rsid w:val="00C42147"/>
    <w:rsid w:val="00C43475"/>
    <w:rsid w:val="00C446B4"/>
    <w:rsid w:val="00C44C9F"/>
    <w:rsid w:val="00C4581C"/>
    <w:rsid w:val="00C46712"/>
    <w:rsid w:val="00C46CBD"/>
    <w:rsid w:val="00C46FCD"/>
    <w:rsid w:val="00C474DC"/>
    <w:rsid w:val="00C477C2"/>
    <w:rsid w:val="00C516C4"/>
    <w:rsid w:val="00C525FC"/>
    <w:rsid w:val="00C52C6F"/>
    <w:rsid w:val="00C52C94"/>
    <w:rsid w:val="00C53676"/>
    <w:rsid w:val="00C571A5"/>
    <w:rsid w:val="00C5744A"/>
    <w:rsid w:val="00C57576"/>
    <w:rsid w:val="00C62038"/>
    <w:rsid w:val="00C62283"/>
    <w:rsid w:val="00C62311"/>
    <w:rsid w:val="00C62773"/>
    <w:rsid w:val="00C6303B"/>
    <w:rsid w:val="00C638AB"/>
    <w:rsid w:val="00C639F1"/>
    <w:rsid w:val="00C64666"/>
    <w:rsid w:val="00C64C40"/>
    <w:rsid w:val="00C64E49"/>
    <w:rsid w:val="00C64FF1"/>
    <w:rsid w:val="00C65A4B"/>
    <w:rsid w:val="00C66666"/>
    <w:rsid w:val="00C67925"/>
    <w:rsid w:val="00C703C2"/>
    <w:rsid w:val="00C707B2"/>
    <w:rsid w:val="00C70955"/>
    <w:rsid w:val="00C710C3"/>
    <w:rsid w:val="00C71B88"/>
    <w:rsid w:val="00C72D20"/>
    <w:rsid w:val="00C7363D"/>
    <w:rsid w:val="00C75614"/>
    <w:rsid w:val="00C75AE5"/>
    <w:rsid w:val="00C760C6"/>
    <w:rsid w:val="00C7641C"/>
    <w:rsid w:val="00C7649D"/>
    <w:rsid w:val="00C77809"/>
    <w:rsid w:val="00C808A1"/>
    <w:rsid w:val="00C81276"/>
    <w:rsid w:val="00C81366"/>
    <w:rsid w:val="00C81632"/>
    <w:rsid w:val="00C817B3"/>
    <w:rsid w:val="00C81FF1"/>
    <w:rsid w:val="00C82F17"/>
    <w:rsid w:val="00C832FD"/>
    <w:rsid w:val="00C83459"/>
    <w:rsid w:val="00C838F6"/>
    <w:rsid w:val="00C83D88"/>
    <w:rsid w:val="00C846D8"/>
    <w:rsid w:val="00C8567E"/>
    <w:rsid w:val="00C8633E"/>
    <w:rsid w:val="00C86E1C"/>
    <w:rsid w:val="00C8736E"/>
    <w:rsid w:val="00C9048D"/>
    <w:rsid w:val="00C91ADD"/>
    <w:rsid w:val="00C9240D"/>
    <w:rsid w:val="00C924A2"/>
    <w:rsid w:val="00C92CDB"/>
    <w:rsid w:val="00C93E29"/>
    <w:rsid w:val="00C93FEB"/>
    <w:rsid w:val="00C95A79"/>
    <w:rsid w:val="00C95AC2"/>
    <w:rsid w:val="00C95DC1"/>
    <w:rsid w:val="00C976AD"/>
    <w:rsid w:val="00C97AA2"/>
    <w:rsid w:val="00CA1554"/>
    <w:rsid w:val="00CA1571"/>
    <w:rsid w:val="00CA2B20"/>
    <w:rsid w:val="00CA33AB"/>
    <w:rsid w:val="00CA3423"/>
    <w:rsid w:val="00CA495B"/>
    <w:rsid w:val="00CA58A2"/>
    <w:rsid w:val="00CA5FC5"/>
    <w:rsid w:val="00CA6764"/>
    <w:rsid w:val="00CA75D2"/>
    <w:rsid w:val="00CB009E"/>
    <w:rsid w:val="00CB089E"/>
    <w:rsid w:val="00CB09F2"/>
    <w:rsid w:val="00CB0E87"/>
    <w:rsid w:val="00CB10CF"/>
    <w:rsid w:val="00CB154D"/>
    <w:rsid w:val="00CB17CB"/>
    <w:rsid w:val="00CB21AC"/>
    <w:rsid w:val="00CB3E6F"/>
    <w:rsid w:val="00CB3F15"/>
    <w:rsid w:val="00CB45ED"/>
    <w:rsid w:val="00CB4688"/>
    <w:rsid w:val="00CB5AC7"/>
    <w:rsid w:val="00CB5CB1"/>
    <w:rsid w:val="00CB5CCD"/>
    <w:rsid w:val="00CB62DD"/>
    <w:rsid w:val="00CB7181"/>
    <w:rsid w:val="00CB7A31"/>
    <w:rsid w:val="00CB7A75"/>
    <w:rsid w:val="00CB7B32"/>
    <w:rsid w:val="00CC0D22"/>
    <w:rsid w:val="00CC0FA7"/>
    <w:rsid w:val="00CC1179"/>
    <w:rsid w:val="00CC1758"/>
    <w:rsid w:val="00CC21FB"/>
    <w:rsid w:val="00CC22B6"/>
    <w:rsid w:val="00CC2DEF"/>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2CDD"/>
    <w:rsid w:val="00CD2D77"/>
    <w:rsid w:val="00CD390A"/>
    <w:rsid w:val="00CD3B7B"/>
    <w:rsid w:val="00CD408D"/>
    <w:rsid w:val="00CD40A5"/>
    <w:rsid w:val="00CD44B4"/>
    <w:rsid w:val="00CD47B3"/>
    <w:rsid w:val="00CD482E"/>
    <w:rsid w:val="00CD79C0"/>
    <w:rsid w:val="00CE071F"/>
    <w:rsid w:val="00CE0746"/>
    <w:rsid w:val="00CE1573"/>
    <w:rsid w:val="00CE161B"/>
    <w:rsid w:val="00CE163F"/>
    <w:rsid w:val="00CE19D8"/>
    <w:rsid w:val="00CE3829"/>
    <w:rsid w:val="00CE3BD6"/>
    <w:rsid w:val="00CE3DE2"/>
    <w:rsid w:val="00CE41A3"/>
    <w:rsid w:val="00CE4FE5"/>
    <w:rsid w:val="00CE5F7B"/>
    <w:rsid w:val="00CE67A0"/>
    <w:rsid w:val="00CE695B"/>
    <w:rsid w:val="00CE7683"/>
    <w:rsid w:val="00CF2001"/>
    <w:rsid w:val="00CF319E"/>
    <w:rsid w:val="00CF3669"/>
    <w:rsid w:val="00CF45D5"/>
    <w:rsid w:val="00CF5F10"/>
    <w:rsid w:val="00D003AB"/>
    <w:rsid w:val="00D00458"/>
    <w:rsid w:val="00D00899"/>
    <w:rsid w:val="00D00E17"/>
    <w:rsid w:val="00D01050"/>
    <w:rsid w:val="00D01696"/>
    <w:rsid w:val="00D0182E"/>
    <w:rsid w:val="00D02009"/>
    <w:rsid w:val="00D02163"/>
    <w:rsid w:val="00D0287C"/>
    <w:rsid w:val="00D037AD"/>
    <w:rsid w:val="00D04003"/>
    <w:rsid w:val="00D04A06"/>
    <w:rsid w:val="00D054F8"/>
    <w:rsid w:val="00D06A8B"/>
    <w:rsid w:val="00D071E8"/>
    <w:rsid w:val="00D0777A"/>
    <w:rsid w:val="00D07E2D"/>
    <w:rsid w:val="00D11027"/>
    <w:rsid w:val="00D11264"/>
    <w:rsid w:val="00D115B8"/>
    <w:rsid w:val="00D11B81"/>
    <w:rsid w:val="00D13039"/>
    <w:rsid w:val="00D1304E"/>
    <w:rsid w:val="00D14060"/>
    <w:rsid w:val="00D142C1"/>
    <w:rsid w:val="00D14831"/>
    <w:rsid w:val="00D14C1D"/>
    <w:rsid w:val="00D15042"/>
    <w:rsid w:val="00D152AA"/>
    <w:rsid w:val="00D2074C"/>
    <w:rsid w:val="00D20D07"/>
    <w:rsid w:val="00D20F7F"/>
    <w:rsid w:val="00D212CB"/>
    <w:rsid w:val="00D21F02"/>
    <w:rsid w:val="00D23162"/>
    <w:rsid w:val="00D23F87"/>
    <w:rsid w:val="00D242CA"/>
    <w:rsid w:val="00D25B5C"/>
    <w:rsid w:val="00D264D4"/>
    <w:rsid w:val="00D26A70"/>
    <w:rsid w:val="00D26CD6"/>
    <w:rsid w:val="00D27486"/>
    <w:rsid w:val="00D27529"/>
    <w:rsid w:val="00D2784A"/>
    <w:rsid w:val="00D304A2"/>
    <w:rsid w:val="00D30C5A"/>
    <w:rsid w:val="00D314A6"/>
    <w:rsid w:val="00D3177C"/>
    <w:rsid w:val="00D322F8"/>
    <w:rsid w:val="00D32F5E"/>
    <w:rsid w:val="00D32FE7"/>
    <w:rsid w:val="00D34058"/>
    <w:rsid w:val="00D34368"/>
    <w:rsid w:val="00D355D6"/>
    <w:rsid w:val="00D35B92"/>
    <w:rsid w:val="00D363C7"/>
    <w:rsid w:val="00D36E75"/>
    <w:rsid w:val="00D400E7"/>
    <w:rsid w:val="00D410AE"/>
    <w:rsid w:val="00D4165C"/>
    <w:rsid w:val="00D41852"/>
    <w:rsid w:val="00D427C6"/>
    <w:rsid w:val="00D42DBD"/>
    <w:rsid w:val="00D432A3"/>
    <w:rsid w:val="00D43417"/>
    <w:rsid w:val="00D43664"/>
    <w:rsid w:val="00D43D9F"/>
    <w:rsid w:val="00D44E11"/>
    <w:rsid w:val="00D454CF"/>
    <w:rsid w:val="00D454E7"/>
    <w:rsid w:val="00D475E3"/>
    <w:rsid w:val="00D51D5B"/>
    <w:rsid w:val="00D541F6"/>
    <w:rsid w:val="00D5492E"/>
    <w:rsid w:val="00D551E4"/>
    <w:rsid w:val="00D55D3D"/>
    <w:rsid w:val="00D5691F"/>
    <w:rsid w:val="00D57902"/>
    <w:rsid w:val="00D57EE8"/>
    <w:rsid w:val="00D61079"/>
    <w:rsid w:val="00D6110A"/>
    <w:rsid w:val="00D61271"/>
    <w:rsid w:val="00D6145D"/>
    <w:rsid w:val="00D619CF"/>
    <w:rsid w:val="00D6252D"/>
    <w:rsid w:val="00D62999"/>
    <w:rsid w:val="00D630C9"/>
    <w:rsid w:val="00D63BBF"/>
    <w:rsid w:val="00D63C09"/>
    <w:rsid w:val="00D64429"/>
    <w:rsid w:val="00D64487"/>
    <w:rsid w:val="00D64806"/>
    <w:rsid w:val="00D64A4C"/>
    <w:rsid w:val="00D67E3A"/>
    <w:rsid w:val="00D70157"/>
    <w:rsid w:val="00D70594"/>
    <w:rsid w:val="00D71080"/>
    <w:rsid w:val="00D72475"/>
    <w:rsid w:val="00D7373D"/>
    <w:rsid w:val="00D742C2"/>
    <w:rsid w:val="00D760EA"/>
    <w:rsid w:val="00D770FA"/>
    <w:rsid w:val="00D77C1A"/>
    <w:rsid w:val="00D8010D"/>
    <w:rsid w:val="00D8033F"/>
    <w:rsid w:val="00D808DC"/>
    <w:rsid w:val="00D80DF3"/>
    <w:rsid w:val="00D81485"/>
    <w:rsid w:val="00D83768"/>
    <w:rsid w:val="00D843D9"/>
    <w:rsid w:val="00D8448F"/>
    <w:rsid w:val="00D845B5"/>
    <w:rsid w:val="00D8483B"/>
    <w:rsid w:val="00D84864"/>
    <w:rsid w:val="00D8538F"/>
    <w:rsid w:val="00D86148"/>
    <w:rsid w:val="00D8698C"/>
    <w:rsid w:val="00D87533"/>
    <w:rsid w:val="00D87FE3"/>
    <w:rsid w:val="00D911D5"/>
    <w:rsid w:val="00D918B9"/>
    <w:rsid w:val="00D918D2"/>
    <w:rsid w:val="00D93838"/>
    <w:rsid w:val="00D93A28"/>
    <w:rsid w:val="00D9442F"/>
    <w:rsid w:val="00D97AA1"/>
    <w:rsid w:val="00DA1BBD"/>
    <w:rsid w:val="00DA4DEC"/>
    <w:rsid w:val="00DA52AC"/>
    <w:rsid w:val="00DA5958"/>
    <w:rsid w:val="00DA6A85"/>
    <w:rsid w:val="00DA6CFF"/>
    <w:rsid w:val="00DA6D98"/>
    <w:rsid w:val="00DA75EB"/>
    <w:rsid w:val="00DB0513"/>
    <w:rsid w:val="00DB1E76"/>
    <w:rsid w:val="00DB2B24"/>
    <w:rsid w:val="00DB3DF8"/>
    <w:rsid w:val="00DB44AB"/>
    <w:rsid w:val="00DB4A44"/>
    <w:rsid w:val="00DB513B"/>
    <w:rsid w:val="00DB5957"/>
    <w:rsid w:val="00DB5C83"/>
    <w:rsid w:val="00DB6819"/>
    <w:rsid w:val="00DB6EAE"/>
    <w:rsid w:val="00DB7F7A"/>
    <w:rsid w:val="00DC08A7"/>
    <w:rsid w:val="00DC1C3D"/>
    <w:rsid w:val="00DC1C5A"/>
    <w:rsid w:val="00DC2C70"/>
    <w:rsid w:val="00DC33DA"/>
    <w:rsid w:val="00DC357B"/>
    <w:rsid w:val="00DC3B39"/>
    <w:rsid w:val="00DC4182"/>
    <w:rsid w:val="00DC469A"/>
    <w:rsid w:val="00DC4904"/>
    <w:rsid w:val="00DC4B63"/>
    <w:rsid w:val="00DC4DCE"/>
    <w:rsid w:val="00DC4F63"/>
    <w:rsid w:val="00DC6625"/>
    <w:rsid w:val="00DC676F"/>
    <w:rsid w:val="00DC6A0D"/>
    <w:rsid w:val="00DC7654"/>
    <w:rsid w:val="00DD09C6"/>
    <w:rsid w:val="00DD1637"/>
    <w:rsid w:val="00DD2681"/>
    <w:rsid w:val="00DD3176"/>
    <w:rsid w:val="00DD3663"/>
    <w:rsid w:val="00DD4816"/>
    <w:rsid w:val="00DD5A5E"/>
    <w:rsid w:val="00DD5C2A"/>
    <w:rsid w:val="00DD6369"/>
    <w:rsid w:val="00DD7133"/>
    <w:rsid w:val="00DD7A0E"/>
    <w:rsid w:val="00DE0400"/>
    <w:rsid w:val="00DE0438"/>
    <w:rsid w:val="00DE13A7"/>
    <w:rsid w:val="00DE28BC"/>
    <w:rsid w:val="00DE2AB6"/>
    <w:rsid w:val="00DE351C"/>
    <w:rsid w:val="00DE43BF"/>
    <w:rsid w:val="00DE4D02"/>
    <w:rsid w:val="00DE5775"/>
    <w:rsid w:val="00DE5C04"/>
    <w:rsid w:val="00DE5E08"/>
    <w:rsid w:val="00DE6299"/>
    <w:rsid w:val="00DE7EB6"/>
    <w:rsid w:val="00DF0533"/>
    <w:rsid w:val="00DF1F1F"/>
    <w:rsid w:val="00DF2A09"/>
    <w:rsid w:val="00DF32D8"/>
    <w:rsid w:val="00DF341C"/>
    <w:rsid w:val="00DF3AB8"/>
    <w:rsid w:val="00DF3B8E"/>
    <w:rsid w:val="00DF3E2F"/>
    <w:rsid w:val="00DF428C"/>
    <w:rsid w:val="00DF45D9"/>
    <w:rsid w:val="00DF474F"/>
    <w:rsid w:val="00DF4DE5"/>
    <w:rsid w:val="00DF5B86"/>
    <w:rsid w:val="00DF7217"/>
    <w:rsid w:val="00E001D6"/>
    <w:rsid w:val="00E0025B"/>
    <w:rsid w:val="00E00633"/>
    <w:rsid w:val="00E00B72"/>
    <w:rsid w:val="00E01253"/>
    <w:rsid w:val="00E01B4C"/>
    <w:rsid w:val="00E02889"/>
    <w:rsid w:val="00E030EF"/>
    <w:rsid w:val="00E035C5"/>
    <w:rsid w:val="00E0429B"/>
    <w:rsid w:val="00E049EE"/>
    <w:rsid w:val="00E04AAA"/>
    <w:rsid w:val="00E06666"/>
    <w:rsid w:val="00E07DF9"/>
    <w:rsid w:val="00E10F8F"/>
    <w:rsid w:val="00E11440"/>
    <w:rsid w:val="00E11755"/>
    <w:rsid w:val="00E12096"/>
    <w:rsid w:val="00E12524"/>
    <w:rsid w:val="00E1280B"/>
    <w:rsid w:val="00E1404D"/>
    <w:rsid w:val="00E14DF5"/>
    <w:rsid w:val="00E164E8"/>
    <w:rsid w:val="00E16705"/>
    <w:rsid w:val="00E17335"/>
    <w:rsid w:val="00E17930"/>
    <w:rsid w:val="00E17E2B"/>
    <w:rsid w:val="00E20113"/>
    <w:rsid w:val="00E20A1E"/>
    <w:rsid w:val="00E21133"/>
    <w:rsid w:val="00E21BCB"/>
    <w:rsid w:val="00E2242F"/>
    <w:rsid w:val="00E237FF"/>
    <w:rsid w:val="00E239BB"/>
    <w:rsid w:val="00E2415F"/>
    <w:rsid w:val="00E2495E"/>
    <w:rsid w:val="00E256E6"/>
    <w:rsid w:val="00E25815"/>
    <w:rsid w:val="00E26E04"/>
    <w:rsid w:val="00E27EA3"/>
    <w:rsid w:val="00E3037A"/>
    <w:rsid w:val="00E303A7"/>
    <w:rsid w:val="00E30A4A"/>
    <w:rsid w:val="00E31692"/>
    <w:rsid w:val="00E322B1"/>
    <w:rsid w:val="00E322B9"/>
    <w:rsid w:val="00E32B21"/>
    <w:rsid w:val="00E3315E"/>
    <w:rsid w:val="00E33A37"/>
    <w:rsid w:val="00E33B01"/>
    <w:rsid w:val="00E362DF"/>
    <w:rsid w:val="00E36498"/>
    <w:rsid w:val="00E36794"/>
    <w:rsid w:val="00E41D70"/>
    <w:rsid w:val="00E41FE6"/>
    <w:rsid w:val="00E425CC"/>
    <w:rsid w:val="00E42B51"/>
    <w:rsid w:val="00E43064"/>
    <w:rsid w:val="00E4313B"/>
    <w:rsid w:val="00E43F65"/>
    <w:rsid w:val="00E44843"/>
    <w:rsid w:val="00E454BD"/>
    <w:rsid w:val="00E45782"/>
    <w:rsid w:val="00E467BE"/>
    <w:rsid w:val="00E469B4"/>
    <w:rsid w:val="00E5074D"/>
    <w:rsid w:val="00E50E69"/>
    <w:rsid w:val="00E51252"/>
    <w:rsid w:val="00E518B1"/>
    <w:rsid w:val="00E51B7C"/>
    <w:rsid w:val="00E529B8"/>
    <w:rsid w:val="00E52B4D"/>
    <w:rsid w:val="00E52DBB"/>
    <w:rsid w:val="00E53D5F"/>
    <w:rsid w:val="00E5450C"/>
    <w:rsid w:val="00E55446"/>
    <w:rsid w:val="00E55FA2"/>
    <w:rsid w:val="00E56ABA"/>
    <w:rsid w:val="00E56E26"/>
    <w:rsid w:val="00E600A5"/>
    <w:rsid w:val="00E601D3"/>
    <w:rsid w:val="00E631C5"/>
    <w:rsid w:val="00E635F1"/>
    <w:rsid w:val="00E64488"/>
    <w:rsid w:val="00E644C3"/>
    <w:rsid w:val="00E64597"/>
    <w:rsid w:val="00E649C5"/>
    <w:rsid w:val="00E654DC"/>
    <w:rsid w:val="00E6645D"/>
    <w:rsid w:val="00E66845"/>
    <w:rsid w:val="00E66D56"/>
    <w:rsid w:val="00E6793C"/>
    <w:rsid w:val="00E707B1"/>
    <w:rsid w:val="00E7174F"/>
    <w:rsid w:val="00E7187F"/>
    <w:rsid w:val="00E71B65"/>
    <w:rsid w:val="00E72827"/>
    <w:rsid w:val="00E73BAB"/>
    <w:rsid w:val="00E73C5F"/>
    <w:rsid w:val="00E740D3"/>
    <w:rsid w:val="00E74475"/>
    <w:rsid w:val="00E76885"/>
    <w:rsid w:val="00E80917"/>
    <w:rsid w:val="00E80B63"/>
    <w:rsid w:val="00E810BE"/>
    <w:rsid w:val="00E81438"/>
    <w:rsid w:val="00E82882"/>
    <w:rsid w:val="00E828A2"/>
    <w:rsid w:val="00E828FF"/>
    <w:rsid w:val="00E83565"/>
    <w:rsid w:val="00E83932"/>
    <w:rsid w:val="00E83B1E"/>
    <w:rsid w:val="00E851AE"/>
    <w:rsid w:val="00E858D5"/>
    <w:rsid w:val="00E86776"/>
    <w:rsid w:val="00E86D09"/>
    <w:rsid w:val="00E87C31"/>
    <w:rsid w:val="00E90483"/>
    <w:rsid w:val="00E91D99"/>
    <w:rsid w:val="00E923B4"/>
    <w:rsid w:val="00E92E90"/>
    <w:rsid w:val="00E937CA"/>
    <w:rsid w:val="00E93B5F"/>
    <w:rsid w:val="00E94217"/>
    <w:rsid w:val="00E94A1D"/>
    <w:rsid w:val="00E9558C"/>
    <w:rsid w:val="00EA04AA"/>
    <w:rsid w:val="00EA04E5"/>
    <w:rsid w:val="00EA1102"/>
    <w:rsid w:val="00EA19E1"/>
    <w:rsid w:val="00EA2121"/>
    <w:rsid w:val="00EA2999"/>
    <w:rsid w:val="00EA3AD6"/>
    <w:rsid w:val="00EA4337"/>
    <w:rsid w:val="00EA5059"/>
    <w:rsid w:val="00EA5D7F"/>
    <w:rsid w:val="00EA6652"/>
    <w:rsid w:val="00EA694E"/>
    <w:rsid w:val="00EA75B1"/>
    <w:rsid w:val="00EB22A2"/>
    <w:rsid w:val="00EB27A3"/>
    <w:rsid w:val="00EB339C"/>
    <w:rsid w:val="00EB38AF"/>
    <w:rsid w:val="00EB3B16"/>
    <w:rsid w:val="00EB41AC"/>
    <w:rsid w:val="00EB420D"/>
    <w:rsid w:val="00EB5389"/>
    <w:rsid w:val="00EB59A4"/>
    <w:rsid w:val="00EB66DA"/>
    <w:rsid w:val="00EB6FD4"/>
    <w:rsid w:val="00EB7219"/>
    <w:rsid w:val="00EB72B4"/>
    <w:rsid w:val="00EB73EF"/>
    <w:rsid w:val="00EC0849"/>
    <w:rsid w:val="00EC0DB9"/>
    <w:rsid w:val="00EC11F9"/>
    <w:rsid w:val="00EC1ACD"/>
    <w:rsid w:val="00EC21A6"/>
    <w:rsid w:val="00EC227F"/>
    <w:rsid w:val="00EC2546"/>
    <w:rsid w:val="00EC2CC4"/>
    <w:rsid w:val="00EC2D66"/>
    <w:rsid w:val="00EC52EE"/>
    <w:rsid w:val="00EC68C1"/>
    <w:rsid w:val="00EC6C03"/>
    <w:rsid w:val="00ED0144"/>
    <w:rsid w:val="00ED0867"/>
    <w:rsid w:val="00ED1086"/>
    <w:rsid w:val="00ED32C2"/>
    <w:rsid w:val="00ED3635"/>
    <w:rsid w:val="00ED4546"/>
    <w:rsid w:val="00ED6601"/>
    <w:rsid w:val="00ED732E"/>
    <w:rsid w:val="00EE07A0"/>
    <w:rsid w:val="00EE112F"/>
    <w:rsid w:val="00EE1477"/>
    <w:rsid w:val="00EE1DBC"/>
    <w:rsid w:val="00EE222C"/>
    <w:rsid w:val="00EE2257"/>
    <w:rsid w:val="00EE26C3"/>
    <w:rsid w:val="00EE28E1"/>
    <w:rsid w:val="00EE38E2"/>
    <w:rsid w:val="00EE478B"/>
    <w:rsid w:val="00EE64A9"/>
    <w:rsid w:val="00EE66F6"/>
    <w:rsid w:val="00EE703A"/>
    <w:rsid w:val="00EE7142"/>
    <w:rsid w:val="00EF0135"/>
    <w:rsid w:val="00EF0C1A"/>
    <w:rsid w:val="00EF0CCE"/>
    <w:rsid w:val="00EF0F66"/>
    <w:rsid w:val="00EF29ED"/>
    <w:rsid w:val="00EF3C4C"/>
    <w:rsid w:val="00EF3D36"/>
    <w:rsid w:val="00EF3DF1"/>
    <w:rsid w:val="00EF4151"/>
    <w:rsid w:val="00EF47C9"/>
    <w:rsid w:val="00EF497D"/>
    <w:rsid w:val="00EF571F"/>
    <w:rsid w:val="00EF57F0"/>
    <w:rsid w:val="00EF5C54"/>
    <w:rsid w:val="00EF5CBC"/>
    <w:rsid w:val="00EF67FC"/>
    <w:rsid w:val="00EF6AAD"/>
    <w:rsid w:val="00EF701E"/>
    <w:rsid w:val="00F00E75"/>
    <w:rsid w:val="00F01062"/>
    <w:rsid w:val="00F015F4"/>
    <w:rsid w:val="00F0166D"/>
    <w:rsid w:val="00F0263E"/>
    <w:rsid w:val="00F03F38"/>
    <w:rsid w:val="00F046BD"/>
    <w:rsid w:val="00F0506F"/>
    <w:rsid w:val="00F0530F"/>
    <w:rsid w:val="00F06128"/>
    <w:rsid w:val="00F06562"/>
    <w:rsid w:val="00F06BA9"/>
    <w:rsid w:val="00F074A3"/>
    <w:rsid w:val="00F10BBA"/>
    <w:rsid w:val="00F11636"/>
    <w:rsid w:val="00F11859"/>
    <w:rsid w:val="00F131DE"/>
    <w:rsid w:val="00F13438"/>
    <w:rsid w:val="00F14146"/>
    <w:rsid w:val="00F14287"/>
    <w:rsid w:val="00F15BF4"/>
    <w:rsid w:val="00F15C4D"/>
    <w:rsid w:val="00F166CA"/>
    <w:rsid w:val="00F16707"/>
    <w:rsid w:val="00F17002"/>
    <w:rsid w:val="00F173E3"/>
    <w:rsid w:val="00F220C3"/>
    <w:rsid w:val="00F224FE"/>
    <w:rsid w:val="00F22516"/>
    <w:rsid w:val="00F23402"/>
    <w:rsid w:val="00F23781"/>
    <w:rsid w:val="00F245B8"/>
    <w:rsid w:val="00F253E4"/>
    <w:rsid w:val="00F25E60"/>
    <w:rsid w:val="00F25FA1"/>
    <w:rsid w:val="00F27346"/>
    <w:rsid w:val="00F27513"/>
    <w:rsid w:val="00F27803"/>
    <w:rsid w:val="00F27845"/>
    <w:rsid w:val="00F27D18"/>
    <w:rsid w:val="00F305E2"/>
    <w:rsid w:val="00F30AA4"/>
    <w:rsid w:val="00F31A01"/>
    <w:rsid w:val="00F329AC"/>
    <w:rsid w:val="00F3302C"/>
    <w:rsid w:val="00F33940"/>
    <w:rsid w:val="00F348D5"/>
    <w:rsid w:val="00F34B58"/>
    <w:rsid w:val="00F35BA2"/>
    <w:rsid w:val="00F35DBF"/>
    <w:rsid w:val="00F365CF"/>
    <w:rsid w:val="00F366EE"/>
    <w:rsid w:val="00F40267"/>
    <w:rsid w:val="00F4049B"/>
    <w:rsid w:val="00F409E2"/>
    <w:rsid w:val="00F41502"/>
    <w:rsid w:val="00F4304F"/>
    <w:rsid w:val="00F43885"/>
    <w:rsid w:val="00F43BC0"/>
    <w:rsid w:val="00F446B2"/>
    <w:rsid w:val="00F44DEF"/>
    <w:rsid w:val="00F44EB5"/>
    <w:rsid w:val="00F4504B"/>
    <w:rsid w:val="00F45587"/>
    <w:rsid w:val="00F4580F"/>
    <w:rsid w:val="00F46F71"/>
    <w:rsid w:val="00F50514"/>
    <w:rsid w:val="00F5085D"/>
    <w:rsid w:val="00F50F54"/>
    <w:rsid w:val="00F51088"/>
    <w:rsid w:val="00F51EA3"/>
    <w:rsid w:val="00F5278E"/>
    <w:rsid w:val="00F53638"/>
    <w:rsid w:val="00F54624"/>
    <w:rsid w:val="00F54C0A"/>
    <w:rsid w:val="00F55B01"/>
    <w:rsid w:val="00F60B97"/>
    <w:rsid w:val="00F6157B"/>
    <w:rsid w:val="00F62A88"/>
    <w:rsid w:val="00F6318D"/>
    <w:rsid w:val="00F6532B"/>
    <w:rsid w:val="00F655FA"/>
    <w:rsid w:val="00F660BC"/>
    <w:rsid w:val="00F66145"/>
    <w:rsid w:val="00F666B0"/>
    <w:rsid w:val="00F678A9"/>
    <w:rsid w:val="00F7024D"/>
    <w:rsid w:val="00F70529"/>
    <w:rsid w:val="00F705E4"/>
    <w:rsid w:val="00F70D52"/>
    <w:rsid w:val="00F71102"/>
    <w:rsid w:val="00F71214"/>
    <w:rsid w:val="00F7144A"/>
    <w:rsid w:val="00F71A51"/>
    <w:rsid w:val="00F71ABD"/>
    <w:rsid w:val="00F71E5D"/>
    <w:rsid w:val="00F72B51"/>
    <w:rsid w:val="00F73A18"/>
    <w:rsid w:val="00F7476B"/>
    <w:rsid w:val="00F75591"/>
    <w:rsid w:val="00F76512"/>
    <w:rsid w:val="00F76FC3"/>
    <w:rsid w:val="00F771DE"/>
    <w:rsid w:val="00F774D2"/>
    <w:rsid w:val="00F80D68"/>
    <w:rsid w:val="00F810F3"/>
    <w:rsid w:val="00F818AE"/>
    <w:rsid w:val="00F82591"/>
    <w:rsid w:val="00F82E60"/>
    <w:rsid w:val="00F83F5B"/>
    <w:rsid w:val="00F85AA9"/>
    <w:rsid w:val="00F875D3"/>
    <w:rsid w:val="00F9038E"/>
    <w:rsid w:val="00F91477"/>
    <w:rsid w:val="00F91D20"/>
    <w:rsid w:val="00F927B7"/>
    <w:rsid w:val="00F9381F"/>
    <w:rsid w:val="00F93A07"/>
    <w:rsid w:val="00F93C60"/>
    <w:rsid w:val="00F94535"/>
    <w:rsid w:val="00F94543"/>
    <w:rsid w:val="00F94821"/>
    <w:rsid w:val="00F95B9C"/>
    <w:rsid w:val="00F95D60"/>
    <w:rsid w:val="00F96466"/>
    <w:rsid w:val="00F97888"/>
    <w:rsid w:val="00FA1C89"/>
    <w:rsid w:val="00FA2205"/>
    <w:rsid w:val="00FA354C"/>
    <w:rsid w:val="00FA4E4D"/>
    <w:rsid w:val="00FA508C"/>
    <w:rsid w:val="00FA5B3B"/>
    <w:rsid w:val="00FA62B8"/>
    <w:rsid w:val="00FA66DE"/>
    <w:rsid w:val="00FA6D43"/>
    <w:rsid w:val="00FA7191"/>
    <w:rsid w:val="00FA71AA"/>
    <w:rsid w:val="00FB0153"/>
    <w:rsid w:val="00FB1ED9"/>
    <w:rsid w:val="00FB217D"/>
    <w:rsid w:val="00FB2510"/>
    <w:rsid w:val="00FB2CF2"/>
    <w:rsid w:val="00FB3E65"/>
    <w:rsid w:val="00FB542A"/>
    <w:rsid w:val="00FB54FF"/>
    <w:rsid w:val="00FB5760"/>
    <w:rsid w:val="00FB5928"/>
    <w:rsid w:val="00FB6B4D"/>
    <w:rsid w:val="00FB710B"/>
    <w:rsid w:val="00FB7B3D"/>
    <w:rsid w:val="00FC00C4"/>
    <w:rsid w:val="00FC0148"/>
    <w:rsid w:val="00FC036D"/>
    <w:rsid w:val="00FC332E"/>
    <w:rsid w:val="00FC390D"/>
    <w:rsid w:val="00FC4406"/>
    <w:rsid w:val="00FC44FB"/>
    <w:rsid w:val="00FC4679"/>
    <w:rsid w:val="00FC4F50"/>
    <w:rsid w:val="00FC5500"/>
    <w:rsid w:val="00FC550B"/>
    <w:rsid w:val="00FC5F13"/>
    <w:rsid w:val="00FC6ED2"/>
    <w:rsid w:val="00FC7AB2"/>
    <w:rsid w:val="00FD0A62"/>
    <w:rsid w:val="00FD0EB7"/>
    <w:rsid w:val="00FD11C4"/>
    <w:rsid w:val="00FD1AC3"/>
    <w:rsid w:val="00FD2813"/>
    <w:rsid w:val="00FD2F9C"/>
    <w:rsid w:val="00FD32F3"/>
    <w:rsid w:val="00FD347A"/>
    <w:rsid w:val="00FD4CF8"/>
    <w:rsid w:val="00FD4E79"/>
    <w:rsid w:val="00FD5D73"/>
    <w:rsid w:val="00FD6210"/>
    <w:rsid w:val="00FD66EC"/>
    <w:rsid w:val="00FD764A"/>
    <w:rsid w:val="00FD7AC6"/>
    <w:rsid w:val="00FE17AD"/>
    <w:rsid w:val="00FE1810"/>
    <w:rsid w:val="00FE1CCB"/>
    <w:rsid w:val="00FE2475"/>
    <w:rsid w:val="00FE2AC2"/>
    <w:rsid w:val="00FE351F"/>
    <w:rsid w:val="00FE50D2"/>
    <w:rsid w:val="00FE535D"/>
    <w:rsid w:val="00FE5698"/>
    <w:rsid w:val="00FE59EA"/>
    <w:rsid w:val="00FE6765"/>
    <w:rsid w:val="00FE7629"/>
    <w:rsid w:val="00FE7C19"/>
    <w:rsid w:val="00FF0369"/>
    <w:rsid w:val="00FF0738"/>
    <w:rsid w:val="00FF1819"/>
    <w:rsid w:val="00FF1CA5"/>
    <w:rsid w:val="00FF2C07"/>
    <w:rsid w:val="00FF385A"/>
    <w:rsid w:val="00FF3E9D"/>
    <w:rsid w:val="00FF4CDA"/>
    <w:rsid w:val="00FF6BA5"/>
    <w:rsid w:val="00FF72EF"/>
    <w:rsid w:val="00FF795F"/>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38D658"/>
  <w15:docId w15:val="{45DD9988-889D-416E-ABE0-BA924AFBB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tabs>
        <w:tab w:val="clear" w:pos="4120"/>
      </w:tabs>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D003AB"/>
    <w:pPr>
      <w:numPr>
        <w:ilvl w:val="3"/>
      </w:numPr>
      <w:outlineLvl w:val="3"/>
    </w:pPr>
    <w:rPr>
      <w:b w:val="0"/>
      <w:bCs/>
      <w:szCs w:val="28"/>
    </w:rPr>
  </w:style>
  <w:style w:type="paragraph" w:styleId="Heading5">
    <w:name w:val="heading 5"/>
    <w:aliases w:val="Heading 5 Char,Heading 5 Char1 Char,Heading 5 Char Char Char,Heading 5 Char Char1"/>
    <w:basedOn w:val="Heading4"/>
    <w:next w:val="Normal"/>
    <w:qFormat/>
    <w:rsid w:val="00886938"/>
    <w:pPr>
      <w:numPr>
        <w:ilvl w:val="4"/>
      </w:numPr>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D003AB"/>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D551E4"/>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clear" w:pos="1008"/>
        <w:tab w:val="num" w:pos="0"/>
        <w:tab w:val="left" w:pos="1134"/>
        <w:tab w:val="left" w:pos="2268"/>
        <w:tab w:val="left" w:pos="3402"/>
        <w:tab w:val="left" w:pos="4536"/>
        <w:tab w:val="left" w:pos="5670"/>
        <w:tab w:val="left" w:pos="6804"/>
        <w:tab w:val="left" w:pos="7938"/>
        <w:tab w:val="left" w:pos="9072"/>
      </w:tabs>
      <w:overflowPunct/>
      <w:autoSpaceDE/>
      <w:autoSpaceDN/>
      <w:adjustRightInd/>
      <w:ind w:left="0" w:firstLine="0"/>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uiPriority w:val="99"/>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link w:val="ListParagraphChar"/>
    <w:uiPriority w:val="34"/>
    <w:qFormat/>
    <w:rsid w:val="001B2B80"/>
    <w:pPr>
      <w:overflowPunct/>
      <w:autoSpaceDE/>
      <w:autoSpaceDN/>
      <w:adjustRightInd/>
      <w:ind w:left="720"/>
      <w:contextualSpacing/>
      <w:textAlignment w:val="auto"/>
    </w:pPr>
    <w:rPr>
      <w:rFonts w:ascii="Times New Roman" w:hAnsi="Times New Roman"/>
    </w:rPr>
  </w:style>
  <w:style w:type="character" w:customStyle="1" w:styleId="ListParagraphChar">
    <w:name w:val="List Paragraph Char"/>
    <w:basedOn w:val="DefaultParagraphFont"/>
    <w:link w:val="ListParagraph"/>
    <w:uiPriority w:val="34"/>
    <w:rsid w:val="002F3083"/>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REUseCase">
    <w:name w:val="RE_UseCase"/>
    <w:basedOn w:val="Heading8"/>
    <w:next w:val="Normal"/>
    <w:qFormat/>
    <w:rsid w:val="009A2932"/>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msonormal0">
    <w:name w:val="msonormal"/>
    <w:basedOn w:val="Normal"/>
    <w:rsid w:val="00C67925"/>
    <w:pPr>
      <w:overflowPunct/>
      <w:autoSpaceDE/>
      <w:autoSpaceDN/>
      <w:adjustRightInd/>
      <w:spacing w:before="100" w:beforeAutospacing="1" w:after="100" w:afterAutospacing="1"/>
      <w:textAlignment w:val="auto"/>
    </w:pPr>
    <w:rPr>
      <w:rFonts w:ascii="Times New Roman" w:hAnsi="Times New Roman"/>
      <w:sz w:val="24"/>
      <w:szCs w:val="24"/>
      <w:lang w:val="de-DE" w:eastAsia="de-DE"/>
    </w:rPr>
  </w:style>
  <w:style w:type="paragraph" w:customStyle="1" w:styleId="font6">
    <w:name w:val="font6"/>
    <w:basedOn w:val="Normal"/>
    <w:rsid w:val="00C67925"/>
    <w:pPr>
      <w:overflowPunct/>
      <w:autoSpaceDE/>
      <w:autoSpaceDN/>
      <w:adjustRightInd/>
      <w:spacing w:before="100" w:beforeAutospacing="1" w:after="100" w:afterAutospacing="1"/>
      <w:textAlignment w:val="auto"/>
    </w:pPr>
    <w:rPr>
      <w:rFonts w:cs="Arial"/>
      <w:sz w:val="16"/>
      <w:szCs w:val="16"/>
      <w:lang w:val="de-DE" w:eastAsia="de-DE"/>
    </w:rPr>
  </w:style>
  <w:style w:type="paragraph" w:customStyle="1" w:styleId="xl65">
    <w:name w:val="xl65"/>
    <w:basedOn w:val="Normal"/>
    <w:rsid w:val="00C67925"/>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Times New Roman" w:hAnsi="Times New Roman"/>
      <w:sz w:val="14"/>
      <w:szCs w:val="14"/>
      <w:lang w:val="de-DE" w:eastAsia="de-DE"/>
    </w:rPr>
  </w:style>
  <w:style w:type="paragraph" w:customStyle="1" w:styleId="xl66">
    <w:name w:val="xl66"/>
    <w:basedOn w:val="Normal"/>
    <w:rsid w:val="00C67925"/>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Times New Roman" w:hAnsi="Times New Roman"/>
      <w:sz w:val="14"/>
      <w:szCs w:val="14"/>
      <w:lang w:val="de-DE" w:eastAsia="de-DE"/>
    </w:rPr>
  </w:style>
  <w:style w:type="paragraph" w:customStyle="1" w:styleId="xl67">
    <w:name w:val="xl67"/>
    <w:basedOn w:val="Normal"/>
    <w:rsid w:val="00C67925"/>
    <w:pPr>
      <w:pBdr>
        <w:left w:val="double" w:sz="6" w:space="0" w:color="auto"/>
      </w:pBdr>
      <w:overflowPunct/>
      <w:autoSpaceDE/>
      <w:autoSpaceDN/>
      <w:adjustRightInd/>
      <w:spacing w:before="100" w:beforeAutospacing="1" w:after="100" w:afterAutospacing="1"/>
      <w:textAlignment w:val="auto"/>
    </w:pPr>
    <w:rPr>
      <w:rFonts w:ascii="Times New Roman" w:hAnsi="Times New Roman"/>
      <w:sz w:val="24"/>
      <w:szCs w:val="24"/>
      <w:lang w:val="de-DE" w:eastAsia="de-DE"/>
    </w:rPr>
  </w:style>
  <w:style w:type="paragraph" w:customStyle="1" w:styleId="xl68">
    <w:name w:val="xl68"/>
    <w:basedOn w:val="Normal"/>
    <w:rsid w:val="00C67925"/>
    <w:pPr>
      <w:pBdr>
        <w:top w:val="single" w:sz="8" w:space="0" w:color="auto"/>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Times New Roman" w:hAnsi="Times New Roman"/>
      <w:sz w:val="14"/>
      <w:szCs w:val="14"/>
      <w:lang w:val="de-DE" w:eastAsia="de-DE"/>
    </w:rPr>
  </w:style>
  <w:style w:type="paragraph" w:customStyle="1" w:styleId="xl69">
    <w:name w:val="xl69"/>
    <w:basedOn w:val="Normal"/>
    <w:rsid w:val="00C67925"/>
    <w:pPr>
      <w:pBdr>
        <w:left w:val="single" w:sz="8" w:space="0" w:color="auto"/>
        <w:bottom w:val="single" w:sz="8" w:space="0" w:color="auto"/>
        <w:right w:val="single" w:sz="8" w:space="0" w:color="auto"/>
      </w:pBdr>
      <w:shd w:val="clear" w:color="000000" w:fill="C6E0B4"/>
      <w:overflowPunct/>
      <w:autoSpaceDE/>
      <w:autoSpaceDN/>
      <w:adjustRightInd/>
      <w:spacing w:before="100" w:beforeAutospacing="1" w:after="100" w:afterAutospacing="1"/>
      <w:jc w:val="center"/>
      <w:textAlignment w:val="center"/>
    </w:pPr>
    <w:rPr>
      <w:rFonts w:ascii="Times New Roman" w:hAnsi="Times New Roman"/>
      <w:sz w:val="14"/>
      <w:szCs w:val="14"/>
      <w:lang w:val="de-DE" w:eastAsia="de-DE"/>
    </w:rPr>
  </w:style>
  <w:style w:type="paragraph" w:customStyle="1" w:styleId="xl70">
    <w:name w:val="xl70"/>
    <w:basedOn w:val="Normal"/>
    <w:rsid w:val="00C67925"/>
    <w:pPr>
      <w:pBdr>
        <w:bottom w:val="single" w:sz="8" w:space="0" w:color="auto"/>
        <w:right w:val="single" w:sz="8" w:space="0" w:color="auto"/>
      </w:pBdr>
      <w:shd w:val="clear" w:color="000000" w:fill="C6E0B4"/>
      <w:overflowPunct/>
      <w:autoSpaceDE/>
      <w:autoSpaceDN/>
      <w:adjustRightInd/>
      <w:spacing w:before="100" w:beforeAutospacing="1" w:after="100" w:afterAutospacing="1"/>
      <w:jc w:val="center"/>
      <w:textAlignment w:val="center"/>
    </w:pPr>
    <w:rPr>
      <w:rFonts w:ascii="Times New Roman" w:hAnsi="Times New Roman"/>
      <w:sz w:val="14"/>
      <w:szCs w:val="14"/>
      <w:lang w:val="de-DE" w:eastAsia="de-DE"/>
    </w:rPr>
  </w:style>
  <w:style w:type="paragraph" w:customStyle="1" w:styleId="xl71">
    <w:name w:val="xl71"/>
    <w:basedOn w:val="Normal"/>
    <w:rsid w:val="00C67925"/>
    <w:pPr>
      <w:shd w:val="clear" w:color="000000" w:fill="C6E0B4"/>
      <w:overflowPunct/>
      <w:autoSpaceDE/>
      <w:autoSpaceDN/>
      <w:adjustRightInd/>
      <w:spacing w:before="100" w:beforeAutospacing="1" w:after="100" w:afterAutospacing="1"/>
      <w:textAlignment w:val="auto"/>
    </w:pPr>
    <w:rPr>
      <w:rFonts w:ascii="Times New Roman" w:hAnsi="Times New Roman"/>
      <w:sz w:val="24"/>
      <w:szCs w:val="24"/>
      <w:lang w:val="de-DE" w:eastAsia="de-DE"/>
    </w:rPr>
  </w:style>
  <w:style w:type="paragraph" w:customStyle="1" w:styleId="xl72">
    <w:name w:val="xl72"/>
    <w:basedOn w:val="Normal"/>
    <w:rsid w:val="00C67925"/>
    <w:pPr>
      <w:pBdr>
        <w:top w:val="single" w:sz="8" w:space="0" w:color="auto"/>
        <w:left w:val="single" w:sz="8" w:space="0" w:color="auto"/>
        <w:bottom w:val="single" w:sz="8" w:space="0" w:color="auto"/>
        <w:right w:val="single" w:sz="8" w:space="0" w:color="auto"/>
      </w:pBdr>
      <w:shd w:val="clear" w:color="000000" w:fill="C6E0B4"/>
      <w:overflowPunct/>
      <w:autoSpaceDE/>
      <w:autoSpaceDN/>
      <w:adjustRightInd/>
      <w:spacing w:before="100" w:beforeAutospacing="1" w:after="100" w:afterAutospacing="1"/>
      <w:jc w:val="center"/>
      <w:textAlignment w:val="center"/>
    </w:pPr>
    <w:rPr>
      <w:rFonts w:ascii="Times New Roman" w:hAnsi="Times New Roman"/>
      <w:sz w:val="14"/>
      <w:szCs w:val="14"/>
      <w:lang w:val="de-DE" w:eastAsia="de-DE"/>
    </w:rPr>
  </w:style>
  <w:style w:type="paragraph" w:customStyle="1" w:styleId="xl73">
    <w:name w:val="xl73"/>
    <w:basedOn w:val="Normal"/>
    <w:rsid w:val="00C67925"/>
    <w:pPr>
      <w:pBdr>
        <w:top w:val="single" w:sz="8" w:space="0" w:color="auto"/>
        <w:left w:val="single" w:sz="8" w:space="0" w:color="auto"/>
        <w:bottom w:val="single" w:sz="8" w:space="0" w:color="auto"/>
        <w:right w:val="single" w:sz="8" w:space="0" w:color="auto"/>
      </w:pBdr>
      <w:shd w:val="clear" w:color="000000" w:fill="92D050"/>
      <w:overflowPunct/>
      <w:autoSpaceDE/>
      <w:autoSpaceDN/>
      <w:adjustRightInd/>
      <w:spacing w:before="100" w:beforeAutospacing="1" w:after="100" w:afterAutospacing="1"/>
      <w:jc w:val="center"/>
      <w:textAlignment w:val="auto"/>
    </w:pPr>
    <w:rPr>
      <w:rFonts w:ascii="Times New Roman" w:hAnsi="Times New Roman"/>
      <w:b/>
      <w:bCs/>
      <w:sz w:val="24"/>
      <w:szCs w:val="24"/>
      <w:lang w:val="de-DE" w:eastAsia="de-DE"/>
    </w:rPr>
  </w:style>
  <w:style w:type="paragraph" w:customStyle="1" w:styleId="xl74">
    <w:name w:val="xl74"/>
    <w:basedOn w:val="Normal"/>
    <w:rsid w:val="00C67925"/>
    <w:pPr>
      <w:pBdr>
        <w:top w:val="single" w:sz="8" w:space="0" w:color="auto"/>
        <w:left w:val="single" w:sz="8" w:space="0" w:color="auto"/>
        <w:bottom w:val="single" w:sz="8" w:space="0" w:color="auto"/>
        <w:right w:val="single" w:sz="8" w:space="0" w:color="auto"/>
      </w:pBdr>
      <w:shd w:val="clear" w:color="000000" w:fill="70AD47"/>
      <w:overflowPunct/>
      <w:autoSpaceDE/>
      <w:autoSpaceDN/>
      <w:adjustRightInd/>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5">
    <w:name w:val="xl75"/>
    <w:basedOn w:val="Normal"/>
    <w:rsid w:val="00C67925"/>
    <w:pPr>
      <w:pBdr>
        <w:top w:val="single" w:sz="8" w:space="0" w:color="auto"/>
        <w:left w:val="single" w:sz="8" w:space="0" w:color="auto"/>
        <w:right w:val="single" w:sz="8" w:space="0" w:color="auto"/>
      </w:pBdr>
      <w:shd w:val="clear" w:color="000000" w:fill="70AD47"/>
      <w:overflowPunct/>
      <w:autoSpaceDE/>
      <w:autoSpaceDN/>
      <w:adjustRightInd/>
      <w:spacing w:before="100" w:beforeAutospacing="1" w:after="100" w:afterAutospacing="1"/>
      <w:jc w:val="center"/>
      <w:textAlignment w:val="auto"/>
    </w:pPr>
    <w:rPr>
      <w:rFonts w:ascii="Times New Roman" w:hAnsi="Times New Roman"/>
      <w:sz w:val="24"/>
      <w:szCs w:val="24"/>
      <w:lang w:val="de-DE" w:eastAsia="de-DE"/>
    </w:rPr>
  </w:style>
  <w:style w:type="paragraph" w:customStyle="1" w:styleId="xl76">
    <w:name w:val="xl76"/>
    <w:basedOn w:val="Normal"/>
    <w:rsid w:val="00C67925"/>
    <w:pPr>
      <w:pBdr>
        <w:left w:val="single" w:sz="8" w:space="0" w:color="auto"/>
        <w:bottom w:val="single" w:sz="8" w:space="0" w:color="auto"/>
        <w:right w:val="single" w:sz="8" w:space="0" w:color="auto"/>
      </w:pBdr>
      <w:shd w:val="clear" w:color="000000" w:fill="70AD47"/>
      <w:overflowPunct/>
      <w:autoSpaceDE/>
      <w:autoSpaceDN/>
      <w:adjustRightInd/>
      <w:spacing w:before="100" w:beforeAutospacing="1" w:after="100" w:afterAutospacing="1"/>
      <w:jc w:val="center"/>
      <w:textAlignment w:val="auto"/>
    </w:pPr>
    <w:rPr>
      <w:rFonts w:ascii="Times New Roman" w:hAnsi="Times New Roman"/>
      <w:sz w:val="24"/>
      <w:szCs w:val="24"/>
      <w:lang w:val="de-DE" w:eastAsia="de-DE"/>
    </w:rPr>
  </w:style>
  <w:style w:type="paragraph" w:customStyle="1" w:styleId="xl77">
    <w:name w:val="xl77"/>
    <w:basedOn w:val="Normal"/>
    <w:rsid w:val="00C67925"/>
    <w:pPr>
      <w:pBdr>
        <w:left w:val="double" w:sz="6" w:space="0" w:color="auto"/>
        <w:bottom w:val="single" w:sz="8" w:space="0" w:color="auto"/>
      </w:pBdr>
      <w:overflowPunct/>
      <w:autoSpaceDE/>
      <w:autoSpaceDN/>
      <w:adjustRightInd/>
      <w:spacing w:before="100" w:beforeAutospacing="1" w:after="100" w:afterAutospacing="1"/>
      <w:jc w:val="center"/>
      <w:textAlignment w:val="center"/>
    </w:pPr>
    <w:rPr>
      <w:rFonts w:ascii="Times New Roman" w:hAnsi="Times New Roman"/>
      <w:sz w:val="14"/>
      <w:szCs w:val="14"/>
      <w:lang w:val="de-DE" w:eastAsia="de-DE"/>
    </w:rPr>
  </w:style>
  <w:style w:type="paragraph" w:customStyle="1" w:styleId="xl78">
    <w:name w:val="xl78"/>
    <w:basedOn w:val="Normal"/>
    <w:rsid w:val="00C67925"/>
    <w:pPr>
      <w:pBdr>
        <w:left w:val="double" w:sz="6" w:space="0" w:color="auto"/>
        <w:bottom w:val="single" w:sz="8" w:space="0" w:color="auto"/>
      </w:pBdr>
      <w:shd w:val="clear" w:color="000000" w:fill="C6E0B4"/>
      <w:overflowPunct/>
      <w:autoSpaceDE/>
      <w:autoSpaceDN/>
      <w:adjustRightInd/>
      <w:spacing w:before="100" w:beforeAutospacing="1" w:after="100" w:afterAutospacing="1"/>
      <w:jc w:val="center"/>
      <w:textAlignment w:val="center"/>
    </w:pPr>
    <w:rPr>
      <w:rFonts w:ascii="Times New Roman" w:hAnsi="Times New Roman"/>
      <w:sz w:val="14"/>
      <w:szCs w:val="14"/>
      <w:lang w:val="de-DE" w:eastAsia="de-DE"/>
    </w:rPr>
  </w:style>
  <w:style w:type="paragraph" w:customStyle="1" w:styleId="xl79">
    <w:name w:val="xl79"/>
    <w:basedOn w:val="Normal"/>
    <w:rsid w:val="00C67925"/>
    <w:pPr>
      <w:pBdr>
        <w:top w:val="single" w:sz="8" w:space="0" w:color="auto"/>
        <w:left w:val="single" w:sz="8" w:space="0" w:color="auto"/>
        <w:bottom w:val="single" w:sz="8" w:space="0" w:color="auto"/>
        <w:right w:val="single" w:sz="8" w:space="0" w:color="auto"/>
      </w:pBdr>
      <w:overflowPunct/>
      <w:autoSpaceDE/>
      <w:autoSpaceDN/>
      <w:adjustRightInd/>
      <w:spacing w:before="100" w:beforeAutospacing="1" w:after="100" w:afterAutospacing="1"/>
      <w:textAlignment w:val="auto"/>
    </w:pPr>
    <w:rPr>
      <w:rFonts w:ascii="Times New Roman" w:hAnsi="Times New Roman"/>
      <w:sz w:val="24"/>
      <w:szCs w:val="24"/>
      <w:lang w:val="de-DE" w:eastAsia="de-DE"/>
    </w:rPr>
  </w:style>
  <w:style w:type="paragraph" w:customStyle="1" w:styleId="xl80">
    <w:name w:val="xl80"/>
    <w:basedOn w:val="Normal"/>
    <w:rsid w:val="00C67925"/>
    <w:pPr>
      <w:pBdr>
        <w:top w:val="single" w:sz="8" w:space="0" w:color="auto"/>
        <w:left w:val="single" w:sz="8" w:space="0" w:color="auto"/>
        <w:bottom w:val="single" w:sz="8" w:space="0" w:color="auto"/>
        <w:right w:val="single" w:sz="8" w:space="0" w:color="auto"/>
      </w:pBdr>
      <w:shd w:val="clear" w:color="000000" w:fill="92D050"/>
      <w:overflowPunct/>
      <w:autoSpaceDE/>
      <w:autoSpaceDN/>
      <w:adjustRightInd/>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1">
    <w:name w:val="xl81"/>
    <w:basedOn w:val="Normal"/>
    <w:rsid w:val="00C67925"/>
    <w:pPr>
      <w:pBdr>
        <w:top w:val="single" w:sz="8" w:space="0" w:color="auto"/>
        <w:left w:val="single" w:sz="8" w:space="0" w:color="auto"/>
        <w:bottom w:val="single" w:sz="8" w:space="0" w:color="auto"/>
        <w:right w:val="single" w:sz="8" w:space="0" w:color="auto"/>
      </w:pBdr>
      <w:shd w:val="clear" w:color="000000" w:fill="D9D9D9"/>
      <w:overflowPunct/>
      <w:autoSpaceDE/>
      <w:autoSpaceDN/>
      <w:adjustRightInd/>
      <w:spacing w:before="100" w:beforeAutospacing="1" w:after="100" w:afterAutospacing="1"/>
      <w:jc w:val="center"/>
      <w:textAlignment w:val="auto"/>
    </w:pPr>
    <w:rPr>
      <w:rFonts w:ascii="Times New Roman" w:hAnsi="Times New Roman"/>
      <w:sz w:val="24"/>
      <w:szCs w:val="24"/>
      <w:lang w:val="de-DE" w:eastAsia="de-DE"/>
    </w:rPr>
  </w:style>
  <w:style w:type="paragraph" w:customStyle="1" w:styleId="xl82">
    <w:name w:val="xl82"/>
    <w:basedOn w:val="Normal"/>
    <w:rsid w:val="00C67925"/>
    <w:pPr>
      <w:pBdr>
        <w:top w:val="single" w:sz="8" w:space="0" w:color="auto"/>
        <w:left w:val="single" w:sz="8" w:space="0" w:color="auto"/>
        <w:bottom w:val="single" w:sz="8" w:space="0" w:color="auto"/>
        <w:right w:val="single" w:sz="8" w:space="0" w:color="auto"/>
      </w:pBdr>
      <w:shd w:val="clear" w:color="000000" w:fill="B4C6E7"/>
      <w:overflowPunct/>
      <w:autoSpaceDE/>
      <w:autoSpaceDN/>
      <w:adjustRightInd/>
      <w:spacing w:before="100" w:beforeAutospacing="1" w:after="100" w:afterAutospacing="1"/>
      <w:jc w:val="center"/>
      <w:textAlignment w:val="auto"/>
    </w:pPr>
    <w:rPr>
      <w:rFonts w:ascii="Times New Roman" w:hAnsi="Times New Roman"/>
      <w:sz w:val="16"/>
      <w:szCs w:val="16"/>
      <w:lang w:val="de-DE" w:eastAsia="de-DE"/>
    </w:rPr>
  </w:style>
  <w:style w:type="paragraph" w:customStyle="1" w:styleId="xl83">
    <w:name w:val="xl83"/>
    <w:basedOn w:val="Normal"/>
    <w:rsid w:val="00C67925"/>
    <w:pPr>
      <w:pBdr>
        <w:top w:val="single" w:sz="8" w:space="0" w:color="auto"/>
        <w:left w:val="single" w:sz="8" w:space="0" w:color="auto"/>
        <w:bottom w:val="single" w:sz="8" w:space="0" w:color="auto"/>
        <w:right w:val="single" w:sz="8" w:space="0" w:color="auto"/>
      </w:pBdr>
      <w:shd w:val="clear" w:color="000000" w:fill="B4C6E7"/>
      <w:overflowPunct/>
      <w:autoSpaceDE/>
      <w:autoSpaceDN/>
      <w:adjustRightInd/>
      <w:spacing w:before="100" w:beforeAutospacing="1" w:after="100" w:afterAutospacing="1"/>
      <w:jc w:val="center"/>
      <w:textAlignment w:val="auto"/>
    </w:pPr>
    <w:rPr>
      <w:rFonts w:ascii="Times New Roman" w:hAnsi="Times New Roman"/>
      <w:b/>
      <w:bCs/>
      <w:sz w:val="24"/>
      <w:szCs w:val="24"/>
      <w:lang w:val="de-DE" w:eastAsia="de-DE"/>
    </w:rPr>
  </w:style>
  <w:style w:type="paragraph" w:customStyle="1" w:styleId="xl84">
    <w:name w:val="xl84"/>
    <w:basedOn w:val="Normal"/>
    <w:rsid w:val="00C67925"/>
    <w:pPr>
      <w:pBdr>
        <w:top w:val="single" w:sz="8" w:space="0" w:color="auto"/>
        <w:left w:val="single" w:sz="8" w:space="0" w:color="auto"/>
        <w:right w:val="single" w:sz="8" w:space="0" w:color="auto"/>
      </w:pBdr>
      <w:shd w:val="clear" w:color="000000" w:fill="B4C6E7"/>
      <w:overflowPunct/>
      <w:autoSpaceDE/>
      <w:autoSpaceDN/>
      <w:adjustRightInd/>
      <w:spacing w:before="100" w:beforeAutospacing="1" w:after="100" w:afterAutospacing="1"/>
      <w:jc w:val="center"/>
      <w:textAlignment w:val="auto"/>
    </w:pPr>
    <w:rPr>
      <w:rFonts w:ascii="Times New Roman" w:hAnsi="Times New Roman"/>
      <w:sz w:val="16"/>
      <w:szCs w:val="16"/>
      <w:lang w:val="de-DE" w:eastAsia="de-DE"/>
    </w:rPr>
  </w:style>
  <w:style w:type="paragraph" w:customStyle="1" w:styleId="xl85">
    <w:name w:val="xl85"/>
    <w:basedOn w:val="Normal"/>
    <w:rsid w:val="00C67925"/>
    <w:pPr>
      <w:pBdr>
        <w:left w:val="single" w:sz="8" w:space="0" w:color="auto"/>
        <w:bottom w:val="single" w:sz="8" w:space="0" w:color="auto"/>
        <w:right w:val="single" w:sz="8" w:space="0" w:color="auto"/>
      </w:pBdr>
      <w:shd w:val="clear" w:color="000000" w:fill="B4C6E7"/>
      <w:overflowPunct/>
      <w:autoSpaceDE/>
      <w:autoSpaceDN/>
      <w:adjustRightInd/>
      <w:spacing w:before="100" w:beforeAutospacing="1" w:after="100" w:afterAutospacing="1"/>
      <w:jc w:val="center"/>
      <w:textAlignment w:val="auto"/>
    </w:pPr>
    <w:rPr>
      <w:rFonts w:ascii="Times New Roman" w:hAnsi="Times New Roman"/>
      <w:sz w:val="16"/>
      <w:szCs w:val="16"/>
      <w:lang w:val="de-DE" w:eastAsia="de-DE"/>
    </w:rPr>
  </w:style>
  <w:style w:type="paragraph" w:customStyle="1" w:styleId="xl86">
    <w:name w:val="xl86"/>
    <w:basedOn w:val="Normal"/>
    <w:rsid w:val="00C67925"/>
    <w:pPr>
      <w:pBdr>
        <w:top w:val="single" w:sz="8" w:space="0" w:color="auto"/>
        <w:left w:val="single" w:sz="8" w:space="0" w:color="auto"/>
        <w:right w:val="single" w:sz="8" w:space="0" w:color="auto"/>
      </w:pBdr>
      <w:shd w:val="clear" w:color="000000" w:fill="ED7D31"/>
      <w:overflowPunct/>
      <w:autoSpaceDE/>
      <w:autoSpaceDN/>
      <w:adjustRightInd/>
      <w:spacing w:before="100" w:beforeAutospacing="1" w:after="100" w:afterAutospacing="1"/>
      <w:jc w:val="center"/>
      <w:textAlignment w:val="auto"/>
    </w:pPr>
    <w:rPr>
      <w:rFonts w:ascii="Times New Roman" w:hAnsi="Times New Roman"/>
      <w:sz w:val="24"/>
      <w:szCs w:val="24"/>
      <w:lang w:val="de-DE" w:eastAsia="de-DE"/>
    </w:rPr>
  </w:style>
  <w:style w:type="paragraph" w:customStyle="1" w:styleId="xl87">
    <w:name w:val="xl87"/>
    <w:basedOn w:val="Normal"/>
    <w:rsid w:val="00C67925"/>
    <w:pPr>
      <w:pBdr>
        <w:left w:val="single" w:sz="8" w:space="0" w:color="auto"/>
        <w:right w:val="single" w:sz="8" w:space="0" w:color="auto"/>
      </w:pBdr>
      <w:shd w:val="clear" w:color="000000" w:fill="ED7D31"/>
      <w:overflowPunct/>
      <w:autoSpaceDE/>
      <w:autoSpaceDN/>
      <w:adjustRightInd/>
      <w:spacing w:before="100" w:beforeAutospacing="1" w:after="100" w:afterAutospacing="1"/>
      <w:jc w:val="center"/>
      <w:textAlignment w:val="auto"/>
    </w:pPr>
    <w:rPr>
      <w:rFonts w:ascii="Times New Roman" w:hAnsi="Times New Roman"/>
      <w:sz w:val="24"/>
      <w:szCs w:val="24"/>
      <w:lang w:val="de-DE" w:eastAsia="de-DE"/>
    </w:rPr>
  </w:style>
  <w:style w:type="paragraph" w:customStyle="1" w:styleId="xl88">
    <w:name w:val="xl88"/>
    <w:basedOn w:val="Normal"/>
    <w:rsid w:val="00C67925"/>
    <w:pPr>
      <w:pBdr>
        <w:left w:val="single" w:sz="8" w:space="0" w:color="auto"/>
        <w:bottom w:val="single" w:sz="8" w:space="0" w:color="auto"/>
        <w:right w:val="single" w:sz="8" w:space="0" w:color="auto"/>
      </w:pBdr>
      <w:shd w:val="clear" w:color="000000" w:fill="ED7D31"/>
      <w:overflowPunct/>
      <w:autoSpaceDE/>
      <w:autoSpaceDN/>
      <w:adjustRightInd/>
      <w:spacing w:before="100" w:beforeAutospacing="1" w:after="100" w:afterAutospacing="1"/>
      <w:jc w:val="center"/>
      <w:textAlignment w:val="auto"/>
    </w:pPr>
    <w:rPr>
      <w:rFonts w:ascii="Times New Roman" w:hAnsi="Times New Roman"/>
      <w:sz w:val="24"/>
      <w:szCs w:val="24"/>
      <w:lang w:val="de-DE" w:eastAsia="de-DE"/>
    </w:rPr>
  </w:style>
  <w:style w:type="paragraph" w:customStyle="1" w:styleId="xl89">
    <w:name w:val="xl89"/>
    <w:basedOn w:val="Normal"/>
    <w:rsid w:val="00C67925"/>
    <w:pPr>
      <w:pBdr>
        <w:top w:val="single" w:sz="8" w:space="0" w:color="auto"/>
        <w:left w:val="single" w:sz="8" w:space="0" w:color="auto"/>
        <w:bottom w:val="single" w:sz="8" w:space="0" w:color="auto"/>
        <w:right w:val="single" w:sz="8" w:space="0" w:color="auto"/>
      </w:pBdr>
      <w:shd w:val="clear" w:color="000000" w:fill="70AD47"/>
      <w:overflowPunct/>
      <w:autoSpaceDE/>
      <w:autoSpaceDN/>
      <w:adjustRightInd/>
      <w:spacing w:before="100" w:beforeAutospacing="1" w:after="100" w:afterAutospacing="1"/>
      <w:jc w:val="center"/>
      <w:textAlignment w:val="auto"/>
    </w:pPr>
    <w:rPr>
      <w:rFonts w:ascii="Times New Roman" w:hAnsi="Times New Roman"/>
      <w:b/>
      <w:bCs/>
      <w:sz w:val="24"/>
      <w:szCs w:val="24"/>
      <w:lang w:val="de-DE" w:eastAsia="de-DE"/>
    </w:rPr>
  </w:style>
  <w:style w:type="paragraph" w:customStyle="1" w:styleId="xl90">
    <w:name w:val="xl90"/>
    <w:basedOn w:val="Normal"/>
    <w:rsid w:val="00C67925"/>
    <w:pPr>
      <w:pBdr>
        <w:top w:val="single" w:sz="8" w:space="0" w:color="auto"/>
        <w:left w:val="single" w:sz="8" w:space="0" w:color="auto"/>
        <w:bottom w:val="single" w:sz="8" w:space="0" w:color="auto"/>
        <w:right w:val="single" w:sz="8" w:space="0" w:color="auto"/>
      </w:pBdr>
      <w:shd w:val="clear" w:color="000000" w:fill="70AD47"/>
      <w:overflowPunct/>
      <w:autoSpaceDE/>
      <w:autoSpaceDN/>
      <w:adjustRightInd/>
      <w:spacing w:before="100" w:beforeAutospacing="1" w:after="100" w:afterAutospacing="1"/>
      <w:jc w:val="center"/>
      <w:textAlignment w:val="auto"/>
    </w:pPr>
    <w:rPr>
      <w:rFonts w:ascii="Times New Roman" w:hAnsi="Times New Roman"/>
      <w:sz w:val="24"/>
      <w:szCs w:val="24"/>
      <w:lang w:val="de-DE" w:eastAsia="de-DE"/>
    </w:rPr>
  </w:style>
  <w:style w:type="paragraph" w:customStyle="1" w:styleId="xl91">
    <w:name w:val="xl91"/>
    <w:basedOn w:val="Normal"/>
    <w:rsid w:val="00C67925"/>
    <w:pPr>
      <w:pBdr>
        <w:top w:val="single" w:sz="8" w:space="0" w:color="auto"/>
        <w:left w:val="single" w:sz="8" w:space="0" w:color="auto"/>
        <w:bottom w:val="single" w:sz="8" w:space="0" w:color="auto"/>
        <w:right w:val="single" w:sz="8" w:space="0" w:color="auto"/>
      </w:pBdr>
      <w:shd w:val="clear" w:color="000000" w:fill="92D050"/>
      <w:overflowPunct/>
      <w:autoSpaceDE/>
      <w:autoSpaceDN/>
      <w:adjustRightInd/>
      <w:spacing w:before="100" w:beforeAutospacing="1" w:after="100" w:afterAutospacing="1"/>
      <w:jc w:val="center"/>
      <w:textAlignment w:val="auto"/>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02846465">
      <w:bodyDiv w:val="1"/>
      <w:marLeft w:val="0"/>
      <w:marRight w:val="0"/>
      <w:marTop w:val="0"/>
      <w:marBottom w:val="0"/>
      <w:divBdr>
        <w:top w:val="none" w:sz="0" w:space="0" w:color="auto"/>
        <w:left w:val="none" w:sz="0" w:space="0" w:color="auto"/>
        <w:bottom w:val="none" w:sz="0" w:space="0" w:color="auto"/>
        <w:right w:val="none" w:sz="0" w:space="0" w:color="auto"/>
      </w:divBdr>
    </w:div>
    <w:div w:id="110978746">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5145213">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41566168">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090348702">
      <w:bodyDiv w:val="1"/>
      <w:marLeft w:val="0"/>
      <w:marRight w:val="0"/>
      <w:marTop w:val="0"/>
      <w:marBottom w:val="0"/>
      <w:divBdr>
        <w:top w:val="none" w:sz="0" w:space="0" w:color="auto"/>
        <w:left w:val="none" w:sz="0" w:space="0" w:color="auto"/>
        <w:bottom w:val="none" w:sz="0" w:space="0" w:color="auto"/>
        <w:right w:val="none" w:sz="0" w:space="0" w:color="auto"/>
      </w:divBdr>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22138395">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1383273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384715795">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3214087">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pd3.spt.ford.com/sites/GlobalFunctionalSafety/Pages/default.aspx" TargetMode="External"/><Relationship Id="rId26" Type="http://schemas.openxmlformats.org/officeDocument/2006/relationships/hyperlink" Target="http://wiki.ford.com/display/RequirementsEngineering/Requirements+Attributes?src=contextnavpagetreemode" TargetMode="External"/><Relationship Id="rId39" Type="http://schemas.openxmlformats.org/officeDocument/2006/relationships/image" Target="media/image10.emf"/><Relationship Id="rId21" Type="http://schemas.openxmlformats.org/officeDocument/2006/relationships/hyperlink" Target="http://wiki.ford.com/display/RequirementsEngineering/Specification+templates" TargetMode="Externa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footer" Target="footer4.xm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s://pd3.spt.ford.com/sites/GlobalFunctionalSafety/Pages/default.aspx" TargetMode="External"/><Relationship Id="rId76"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hyperlink" Target="http://wiki.ford.com/display/RequirementsEngineering/Functional+Decomposition"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wiki.ford.com/display/RequirementsEngineering/Glossary?src=contextnavpagetreemode" TargetMode="External"/><Relationship Id="rId11" Type="http://schemas.openxmlformats.org/officeDocument/2006/relationships/header" Target="header1.xml"/><Relationship Id="rId24" Type="http://schemas.openxmlformats.org/officeDocument/2006/relationships/hyperlink" Target="http://wiki.ford.com/display/RequirementsEngineering/How+to+use+the+Specification+Templates?src=contextnavpagetreemode"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package" Target="embeddings/Microsoft_Visio_Drawing.vsdx"/><Relationship Id="rId45" Type="http://schemas.microsoft.com/office/2016/09/relationships/commentsIds" Target="commentsIds.xm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hyperlink" Target="https://pd3.spt.ford.com/sites/GlobalFunctionalSafety/Pages/default.aspx" TargetMode="External"/><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wiki.ford.com/display/RequirementsEngineering/Specification+templates?src=contextnavpagetreemode" TargetMode="External"/><Relationship Id="rId28" Type="http://schemas.openxmlformats.org/officeDocument/2006/relationships/hyperlink" Target="http://www.ieee.org/documents/ieeecitationref.pdf" TargetMode="External"/><Relationship Id="rId36" Type="http://schemas.openxmlformats.org/officeDocument/2006/relationships/image" Target="media/image8.png"/><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19" Type="http://schemas.openxmlformats.org/officeDocument/2006/relationships/hyperlink" Target="http://wiki.ford.com/display/RequirementsEngineering/How+to+use+the+Specification+Templates" TargetMode="External"/><Relationship Id="rId31" Type="http://schemas.openxmlformats.org/officeDocument/2006/relationships/image" Target="media/image3.png"/><Relationship Id="rId44" Type="http://schemas.microsoft.com/office/2011/relationships/commentsExtended" Target="commentsExtended.xm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Default+Contacts+for+Stakeholder+Roles" TargetMode="External"/><Relationship Id="rId73" Type="http://schemas.openxmlformats.org/officeDocument/2006/relationships/hyperlink" Target="http://wiki.ford.com/display/RequirementsEngineering/Functional+Decomposi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wiki.ford.com/display/RequirementsEngineering/Requirements+Engineering+for+SW+Enabled+Features" TargetMode="External"/><Relationship Id="rId27" Type="http://schemas.openxmlformats.org/officeDocument/2006/relationships/hyperlink" Target="https://pd3.spt.ford.com/sites/GlobalFunctionalSafety/Pages/default.asp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comments" Target="comments.xm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s://pd3.spt.ford.com/sites/GlobalFunctionalSafety/Pages/default.aspx" TargetMode="External"/><Relationship Id="rId69" Type="http://schemas.openxmlformats.org/officeDocument/2006/relationships/hyperlink" Target="http://wiki.ford.com/display/RequirementsEngineering/Requirements+Attributes"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wiki.ford.com/display/RequirementsEngineering/Requirements+Engineering+for+SW+Enabled+Features" TargetMode="External"/><Relationship Id="rId25" Type="http://schemas.openxmlformats.org/officeDocument/2006/relationships/hyperlink" Target="http://wiki.ford.com/pages/viewpage.action?pageId=104991616&amp;src=contextnavpagetreemode" TargetMode="External"/><Relationship Id="rId33" Type="http://schemas.openxmlformats.org/officeDocument/2006/relationships/image" Target="media/image5.png"/><Relationship Id="rId38" Type="http://schemas.openxmlformats.org/officeDocument/2006/relationships/hyperlink" Target="https://pd3.spt.ford.com/sites/EESEC3P/Requirements_Engineering/Shared%20Documents/Projects/01_RE_Improvement/04_Documents/06_Pilots/Locking/Old/PowerChildLock/Specs/Feature/Glossary%20for%20Power%20Locking%20Features%20190314.docx" TargetMode="External"/><Relationship Id="rId46" Type="http://schemas.openxmlformats.org/officeDocument/2006/relationships/header" Target="header4.xm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s://pd3.spt.ford.com/sites/GlobalFunctionalSafety/Pages/default.aspx" TargetMode="External"/><Relationship Id="rId20" Type="http://schemas.openxmlformats.org/officeDocument/2006/relationships/hyperlink" Target="http://wiki.ford.com/display/RequirementsEngineering/Stakeholder+Analysis" TargetMode="External"/><Relationship Id="rId41" Type="http://schemas.openxmlformats.org/officeDocument/2006/relationships/image" Target="media/image11.png"/><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s://pd3.spt.ford.com/sites/GlobalFunctionalSafety/Pages/default.aspx"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indt\Documents\_FeatureDocument_Template_v6-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12748F85D364CF581ACC5D33B6E91F9"/>
        <w:category>
          <w:name w:val="Allgemein"/>
          <w:gallery w:val="placeholder"/>
        </w:category>
        <w:types>
          <w:type w:val="bbPlcHdr"/>
        </w:types>
        <w:behaviors>
          <w:behavior w:val="content"/>
        </w:behaviors>
        <w:guid w:val="{6D789472-E23D-4B16-9E70-B524A12080C5}"/>
      </w:docPartPr>
      <w:docPartBody>
        <w:p w:rsidR="00A51AA8" w:rsidRDefault="00EE3876">
          <w:pPr>
            <w:pStyle w:val="312748F85D364CF581ACC5D33B6E91F9"/>
          </w:pPr>
          <w:r w:rsidRPr="006C0CA2">
            <w:rPr>
              <w:rStyle w:val="PlaceholderText"/>
            </w:rPr>
            <w:t>Choose an item.</w:t>
          </w:r>
        </w:p>
      </w:docPartBody>
    </w:docPart>
    <w:docPart>
      <w:docPartPr>
        <w:name w:val="E0BD891311A14A70AE77A08FFA1FBBFF"/>
        <w:category>
          <w:name w:val="Allgemein"/>
          <w:gallery w:val="placeholder"/>
        </w:category>
        <w:types>
          <w:type w:val="bbPlcHdr"/>
        </w:types>
        <w:behaviors>
          <w:behavior w:val="content"/>
        </w:behaviors>
        <w:guid w:val="{F4A6E34E-4EED-4755-81CF-C1963A89ACF7}"/>
      </w:docPartPr>
      <w:docPartBody>
        <w:p w:rsidR="00A51AA8" w:rsidRDefault="00A51AA8" w:rsidP="00A51AA8">
          <w:pPr>
            <w:pStyle w:val="E0BD891311A14A70AE77A08FFA1FBBFF"/>
          </w:pPr>
          <w:r w:rsidRPr="00372F13">
            <w:rPr>
              <w:rStyle w:val="PlaceholderText"/>
              <w:color w:val="000000" w:themeColor="text1"/>
              <w:sz w:val="16"/>
              <w:szCs w:val="16"/>
            </w:rPr>
            <w:t>Choose an item.</w:t>
          </w:r>
        </w:p>
      </w:docPartBody>
    </w:docPart>
    <w:docPart>
      <w:docPartPr>
        <w:name w:val="7FC0FDE9D64D48218488D5433086C4E5"/>
        <w:category>
          <w:name w:val="Allgemein"/>
          <w:gallery w:val="placeholder"/>
        </w:category>
        <w:types>
          <w:type w:val="bbPlcHdr"/>
        </w:types>
        <w:behaviors>
          <w:behavior w:val="content"/>
        </w:behaviors>
        <w:guid w:val="{C531F604-B418-4AE0-9060-E3D88432CD2D}"/>
      </w:docPartPr>
      <w:docPartBody>
        <w:p w:rsidR="00A51AA8" w:rsidRDefault="00A51AA8" w:rsidP="00A51AA8">
          <w:pPr>
            <w:pStyle w:val="7FC0FDE9D64D48218488D5433086C4E5"/>
          </w:pPr>
          <w:r w:rsidRPr="00372F13">
            <w:rPr>
              <w:rStyle w:val="PlaceholderText"/>
              <w:color w:val="000000" w:themeColor="text1"/>
              <w:sz w:val="16"/>
              <w:szCs w:val="18"/>
            </w:rPr>
            <w:t>Choose an item.</w:t>
          </w:r>
        </w:p>
      </w:docPartBody>
    </w:docPart>
    <w:docPart>
      <w:docPartPr>
        <w:name w:val="A4355BF80F0542F2A759D00F6E95C1B5"/>
        <w:category>
          <w:name w:val="Allgemein"/>
          <w:gallery w:val="placeholder"/>
        </w:category>
        <w:types>
          <w:type w:val="bbPlcHdr"/>
        </w:types>
        <w:behaviors>
          <w:behavior w:val="content"/>
        </w:behaviors>
        <w:guid w:val="{64892EBE-7F4C-4E95-AE58-08FB97A2317B}"/>
      </w:docPartPr>
      <w:docPartBody>
        <w:p w:rsidR="00A51AA8" w:rsidRDefault="00A51AA8" w:rsidP="00A51AA8">
          <w:pPr>
            <w:pStyle w:val="A4355BF80F0542F2A759D00F6E95C1B5"/>
          </w:pPr>
          <w:r w:rsidRPr="00633ABB">
            <w:rPr>
              <w:rFonts w:cs="Arial"/>
              <w:sz w:val="16"/>
              <w:szCs w:val="14"/>
            </w:rPr>
            <w:t>Choose an item.</w:t>
          </w:r>
        </w:p>
      </w:docPartBody>
    </w:docPart>
    <w:docPart>
      <w:docPartPr>
        <w:name w:val="B17DC44464C54E8AB244FBFC769EA274"/>
        <w:category>
          <w:name w:val="Allgemein"/>
          <w:gallery w:val="placeholder"/>
        </w:category>
        <w:types>
          <w:type w:val="bbPlcHdr"/>
        </w:types>
        <w:behaviors>
          <w:behavior w:val="content"/>
        </w:behaviors>
        <w:guid w:val="{AE8A0F3A-6E4C-477B-9017-653EE99E3684}"/>
      </w:docPartPr>
      <w:docPartBody>
        <w:p w:rsidR="00C646D1" w:rsidRDefault="00C646D1" w:rsidP="00C646D1">
          <w:pPr>
            <w:pStyle w:val="B17DC44464C54E8AB244FBFC769EA274"/>
          </w:pPr>
          <w:r w:rsidRPr="00372F13">
            <w:rPr>
              <w:rStyle w:val="PlaceholderText"/>
              <w:color w:val="000000" w:themeColor="text1"/>
              <w:sz w:val="16"/>
              <w:szCs w:val="16"/>
            </w:rPr>
            <w:t>Choose an item.</w:t>
          </w:r>
        </w:p>
      </w:docPartBody>
    </w:docPart>
    <w:docPart>
      <w:docPartPr>
        <w:name w:val="4624437BEA9140DAAB07B1B45D6CE58F"/>
        <w:category>
          <w:name w:val="Allgemein"/>
          <w:gallery w:val="placeholder"/>
        </w:category>
        <w:types>
          <w:type w:val="bbPlcHdr"/>
        </w:types>
        <w:behaviors>
          <w:behavior w:val="content"/>
        </w:behaviors>
        <w:guid w:val="{FE9B221C-8F95-4DEC-AC4C-BFA6E54958BA}"/>
      </w:docPartPr>
      <w:docPartBody>
        <w:p w:rsidR="00C646D1" w:rsidRDefault="00C646D1" w:rsidP="00C646D1">
          <w:pPr>
            <w:pStyle w:val="4624437BEA9140DAAB07B1B45D6CE58F"/>
          </w:pPr>
          <w:r w:rsidRPr="00372F13">
            <w:rPr>
              <w:rStyle w:val="PlaceholderText"/>
              <w:color w:val="000000" w:themeColor="text1"/>
              <w:sz w:val="16"/>
              <w:szCs w:val="18"/>
            </w:rPr>
            <w:t>Choose an item.</w:t>
          </w:r>
        </w:p>
      </w:docPartBody>
    </w:docPart>
    <w:docPart>
      <w:docPartPr>
        <w:name w:val="F585833FCB3B45938CE0AD14A30F5FBD"/>
        <w:category>
          <w:name w:val="Allgemein"/>
          <w:gallery w:val="placeholder"/>
        </w:category>
        <w:types>
          <w:type w:val="bbPlcHdr"/>
        </w:types>
        <w:behaviors>
          <w:behavior w:val="content"/>
        </w:behaviors>
        <w:guid w:val="{4BC1144D-0BEE-4D96-A32B-697B34E269FC}"/>
      </w:docPartPr>
      <w:docPartBody>
        <w:p w:rsidR="00C646D1" w:rsidRDefault="00C646D1" w:rsidP="00C646D1">
          <w:pPr>
            <w:pStyle w:val="F585833FCB3B45938CE0AD14A30F5FBD"/>
          </w:pPr>
          <w:r w:rsidRPr="00633ABB">
            <w:rPr>
              <w:rFonts w:cs="Arial"/>
              <w:sz w:val="16"/>
              <w:szCs w:val="14"/>
            </w:rPr>
            <w:t>Choose an item.</w:t>
          </w:r>
        </w:p>
      </w:docPartBody>
    </w:docPart>
    <w:docPart>
      <w:docPartPr>
        <w:name w:val="ED1C209E5ED8454B9B8B1F14F990A89A"/>
        <w:category>
          <w:name w:val="Allgemein"/>
          <w:gallery w:val="placeholder"/>
        </w:category>
        <w:types>
          <w:type w:val="bbPlcHdr"/>
        </w:types>
        <w:behaviors>
          <w:behavior w:val="content"/>
        </w:behaviors>
        <w:guid w:val="{E19D896B-3381-4086-806A-571E32A42C63}"/>
      </w:docPartPr>
      <w:docPartBody>
        <w:p w:rsidR="00C646D1" w:rsidRDefault="00C646D1" w:rsidP="00C646D1">
          <w:pPr>
            <w:pStyle w:val="ED1C209E5ED8454B9B8B1F14F990A89A"/>
          </w:pPr>
          <w:r w:rsidRPr="00372F13">
            <w:rPr>
              <w:rStyle w:val="PlaceholderText"/>
              <w:color w:val="000000" w:themeColor="text1"/>
              <w:sz w:val="16"/>
              <w:szCs w:val="16"/>
            </w:rPr>
            <w:t>Choose an item.</w:t>
          </w:r>
        </w:p>
      </w:docPartBody>
    </w:docPart>
    <w:docPart>
      <w:docPartPr>
        <w:name w:val="A80396CD6EBF4A22B7888B22BDBC679F"/>
        <w:category>
          <w:name w:val="Allgemein"/>
          <w:gallery w:val="placeholder"/>
        </w:category>
        <w:types>
          <w:type w:val="bbPlcHdr"/>
        </w:types>
        <w:behaviors>
          <w:behavior w:val="content"/>
        </w:behaviors>
        <w:guid w:val="{4453651B-254E-40AE-AE30-4F42B0A7E243}"/>
      </w:docPartPr>
      <w:docPartBody>
        <w:p w:rsidR="00C646D1" w:rsidRDefault="00C646D1" w:rsidP="00C646D1">
          <w:pPr>
            <w:pStyle w:val="A80396CD6EBF4A22B7888B22BDBC679F"/>
          </w:pPr>
          <w:r w:rsidRPr="00372F13">
            <w:rPr>
              <w:rStyle w:val="PlaceholderText"/>
              <w:color w:val="000000" w:themeColor="text1"/>
              <w:sz w:val="16"/>
              <w:szCs w:val="18"/>
            </w:rPr>
            <w:t>Choose an item.</w:t>
          </w:r>
        </w:p>
      </w:docPartBody>
    </w:docPart>
    <w:docPart>
      <w:docPartPr>
        <w:name w:val="623DF18734F647DA8FC6F17381BD3C35"/>
        <w:category>
          <w:name w:val="Allgemein"/>
          <w:gallery w:val="placeholder"/>
        </w:category>
        <w:types>
          <w:type w:val="bbPlcHdr"/>
        </w:types>
        <w:behaviors>
          <w:behavior w:val="content"/>
        </w:behaviors>
        <w:guid w:val="{DE0F24E7-0E83-4660-921B-051CCDBE78B9}"/>
      </w:docPartPr>
      <w:docPartBody>
        <w:p w:rsidR="00C646D1" w:rsidRDefault="00C646D1" w:rsidP="00C646D1">
          <w:pPr>
            <w:pStyle w:val="623DF18734F647DA8FC6F17381BD3C35"/>
          </w:pPr>
          <w:r w:rsidRPr="00633ABB">
            <w:rPr>
              <w:rFonts w:cs="Arial"/>
              <w:sz w:val="16"/>
              <w:szCs w:val="14"/>
            </w:rPr>
            <w:t>Choose an item.</w:t>
          </w:r>
        </w:p>
      </w:docPartBody>
    </w:docPart>
    <w:docPart>
      <w:docPartPr>
        <w:name w:val="53990C8FCE3D4B89B021D8E906BCF0CA"/>
        <w:category>
          <w:name w:val="Allgemein"/>
          <w:gallery w:val="placeholder"/>
        </w:category>
        <w:types>
          <w:type w:val="bbPlcHdr"/>
        </w:types>
        <w:behaviors>
          <w:behavior w:val="content"/>
        </w:behaviors>
        <w:guid w:val="{F9C64DC8-806D-44B7-9CF6-4E95D1700975}"/>
      </w:docPartPr>
      <w:docPartBody>
        <w:p w:rsidR="00C646D1" w:rsidRDefault="00C646D1" w:rsidP="00C646D1">
          <w:pPr>
            <w:pStyle w:val="53990C8FCE3D4B89B021D8E906BCF0CA"/>
          </w:pPr>
          <w:r w:rsidRPr="00372F13">
            <w:rPr>
              <w:rStyle w:val="PlaceholderText"/>
              <w:color w:val="000000" w:themeColor="text1"/>
              <w:sz w:val="16"/>
              <w:szCs w:val="16"/>
            </w:rPr>
            <w:t>Choose an item.</w:t>
          </w:r>
        </w:p>
      </w:docPartBody>
    </w:docPart>
    <w:docPart>
      <w:docPartPr>
        <w:name w:val="7B7F40B40CC04E298ACCFAFC4EDC6DBC"/>
        <w:category>
          <w:name w:val="Allgemein"/>
          <w:gallery w:val="placeholder"/>
        </w:category>
        <w:types>
          <w:type w:val="bbPlcHdr"/>
        </w:types>
        <w:behaviors>
          <w:behavior w:val="content"/>
        </w:behaviors>
        <w:guid w:val="{9891286B-0DA8-437E-BE51-DA64B1D980D9}"/>
      </w:docPartPr>
      <w:docPartBody>
        <w:p w:rsidR="00C646D1" w:rsidRDefault="00C646D1" w:rsidP="00C646D1">
          <w:pPr>
            <w:pStyle w:val="7B7F40B40CC04E298ACCFAFC4EDC6DBC"/>
          </w:pPr>
          <w:r w:rsidRPr="00372F13">
            <w:rPr>
              <w:rStyle w:val="PlaceholderText"/>
              <w:color w:val="000000" w:themeColor="text1"/>
              <w:sz w:val="16"/>
              <w:szCs w:val="18"/>
            </w:rPr>
            <w:t>Choose an item.</w:t>
          </w:r>
        </w:p>
      </w:docPartBody>
    </w:docPart>
    <w:docPart>
      <w:docPartPr>
        <w:name w:val="AAEA122E6EB04CDFBEDC4161F3ECF3BB"/>
        <w:category>
          <w:name w:val="Allgemein"/>
          <w:gallery w:val="placeholder"/>
        </w:category>
        <w:types>
          <w:type w:val="bbPlcHdr"/>
        </w:types>
        <w:behaviors>
          <w:behavior w:val="content"/>
        </w:behaviors>
        <w:guid w:val="{B5187AFD-6E18-4013-8478-3934FBD2C083}"/>
      </w:docPartPr>
      <w:docPartBody>
        <w:p w:rsidR="00C646D1" w:rsidRDefault="00C646D1" w:rsidP="00C646D1">
          <w:pPr>
            <w:pStyle w:val="AAEA122E6EB04CDFBEDC4161F3ECF3BB"/>
          </w:pPr>
          <w:r w:rsidRPr="00633ABB">
            <w:rPr>
              <w:rFonts w:cs="Arial"/>
              <w:sz w:val="16"/>
              <w:szCs w:val="14"/>
            </w:rPr>
            <w:t>Choose an item.</w:t>
          </w:r>
        </w:p>
      </w:docPartBody>
    </w:docPart>
    <w:docPart>
      <w:docPartPr>
        <w:name w:val="8AB6F410AF1E4E1C981FC9BD6032C503"/>
        <w:category>
          <w:name w:val="Allgemein"/>
          <w:gallery w:val="placeholder"/>
        </w:category>
        <w:types>
          <w:type w:val="bbPlcHdr"/>
        </w:types>
        <w:behaviors>
          <w:behavior w:val="content"/>
        </w:behaviors>
        <w:guid w:val="{EA860249-94B7-4B2B-83CC-9B418CE5381A}"/>
      </w:docPartPr>
      <w:docPartBody>
        <w:p w:rsidR="00C646D1" w:rsidRDefault="00C646D1" w:rsidP="00C646D1">
          <w:pPr>
            <w:pStyle w:val="8AB6F410AF1E4E1C981FC9BD6032C503"/>
          </w:pPr>
          <w:r w:rsidRPr="00372F13">
            <w:rPr>
              <w:rStyle w:val="PlaceholderText"/>
              <w:color w:val="000000" w:themeColor="text1"/>
              <w:sz w:val="16"/>
              <w:szCs w:val="16"/>
            </w:rPr>
            <w:t>Choose an item.</w:t>
          </w:r>
        </w:p>
      </w:docPartBody>
    </w:docPart>
    <w:docPart>
      <w:docPartPr>
        <w:name w:val="0AA8B5599C30417782DBFF751FD7C9FE"/>
        <w:category>
          <w:name w:val="Allgemein"/>
          <w:gallery w:val="placeholder"/>
        </w:category>
        <w:types>
          <w:type w:val="bbPlcHdr"/>
        </w:types>
        <w:behaviors>
          <w:behavior w:val="content"/>
        </w:behaviors>
        <w:guid w:val="{ABA39A47-548A-4D07-9A12-F99186A35748}"/>
      </w:docPartPr>
      <w:docPartBody>
        <w:p w:rsidR="00C646D1" w:rsidRDefault="00C646D1" w:rsidP="00C646D1">
          <w:pPr>
            <w:pStyle w:val="0AA8B5599C30417782DBFF751FD7C9FE"/>
          </w:pPr>
          <w:r w:rsidRPr="00372F13">
            <w:rPr>
              <w:rStyle w:val="PlaceholderText"/>
              <w:color w:val="000000" w:themeColor="text1"/>
              <w:sz w:val="16"/>
              <w:szCs w:val="18"/>
            </w:rPr>
            <w:t>Choose an item.</w:t>
          </w:r>
        </w:p>
      </w:docPartBody>
    </w:docPart>
    <w:docPart>
      <w:docPartPr>
        <w:name w:val="D9735584592648709958BA226D21FA27"/>
        <w:category>
          <w:name w:val="Allgemein"/>
          <w:gallery w:val="placeholder"/>
        </w:category>
        <w:types>
          <w:type w:val="bbPlcHdr"/>
        </w:types>
        <w:behaviors>
          <w:behavior w:val="content"/>
        </w:behaviors>
        <w:guid w:val="{5B5BB4D5-FD4A-42BC-8D0F-4EA066451228}"/>
      </w:docPartPr>
      <w:docPartBody>
        <w:p w:rsidR="00C646D1" w:rsidRDefault="00C646D1" w:rsidP="00C646D1">
          <w:pPr>
            <w:pStyle w:val="D9735584592648709958BA226D21FA27"/>
          </w:pPr>
          <w:r w:rsidRPr="00633ABB">
            <w:rPr>
              <w:rFonts w:cs="Arial"/>
              <w:sz w:val="16"/>
              <w:szCs w:val="14"/>
            </w:rPr>
            <w:t>Choose an item.</w:t>
          </w:r>
        </w:p>
      </w:docPartBody>
    </w:docPart>
    <w:docPart>
      <w:docPartPr>
        <w:name w:val="7587B6D5824D4A57A05BAC40E32AC734"/>
        <w:category>
          <w:name w:val="Allgemein"/>
          <w:gallery w:val="placeholder"/>
        </w:category>
        <w:types>
          <w:type w:val="bbPlcHdr"/>
        </w:types>
        <w:behaviors>
          <w:behavior w:val="content"/>
        </w:behaviors>
        <w:guid w:val="{180EE09D-8DC2-42B9-BD77-CDC4FE435AD6}"/>
      </w:docPartPr>
      <w:docPartBody>
        <w:p w:rsidR="00C646D1" w:rsidRDefault="00C646D1" w:rsidP="00C646D1">
          <w:pPr>
            <w:pStyle w:val="7587B6D5824D4A57A05BAC40E32AC734"/>
          </w:pPr>
          <w:r w:rsidRPr="00372F13">
            <w:rPr>
              <w:rStyle w:val="PlaceholderText"/>
              <w:color w:val="000000" w:themeColor="text1"/>
              <w:sz w:val="16"/>
              <w:szCs w:val="16"/>
            </w:rPr>
            <w:t>Choose an item.</w:t>
          </w:r>
        </w:p>
      </w:docPartBody>
    </w:docPart>
    <w:docPart>
      <w:docPartPr>
        <w:name w:val="4900009CBFEC4CD485D3909CE573DF01"/>
        <w:category>
          <w:name w:val="Allgemein"/>
          <w:gallery w:val="placeholder"/>
        </w:category>
        <w:types>
          <w:type w:val="bbPlcHdr"/>
        </w:types>
        <w:behaviors>
          <w:behavior w:val="content"/>
        </w:behaviors>
        <w:guid w:val="{B2AA40E3-A1DA-4D2D-9C8B-A0F6B5FF7386}"/>
      </w:docPartPr>
      <w:docPartBody>
        <w:p w:rsidR="00C646D1" w:rsidRDefault="00C646D1" w:rsidP="00C646D1">
          <w:pPr>
            <w:pStyle w:val="4900009CBFEC4CD485D3909CE573DF01"/>
          </w:pPr>
          <w:r w:rsidRPr="00372F13">
            <w:rPr>
              <w:rStyle w:val="PlaceholderText"/>
              <w:color w:val="000000" w:themeColor="text1"/>
              <w:sz w:val="16"/>
              <w:szCs w:val="18"/>
            </w:rPr>
            <w:t>Choose an item.</w:t>
          </w:r>
        </w:p>
      </w:docPartBody>
    </w:docPart>
    <w:docPart>
      <w:docPartPr>
        <w:name w:val="55027272372F4B9B913D77CB369CF30A"/>
        <w:category>
          <w:name w:val="Allgemein"/>
          <w:gallery w:val="placeholder"/>
        </w:category>
        <w:types>
          <w:type w:val="bbPlcHdr"/>
        </w:types>
        <w:behaviors>
          <w:behavior w:val="content"/>
        </w:behaviors>
        <w:guid w:val="{003B83E2-1022-447C-BE9E-72413822FA0C}"/>
      </w:docPartPr>
      <w:docPartBody>
        <w:p w:rsidR="00C646D1" w:rsidRDefault="00C646D1" w:rsidP="00C646D1">
          <w:pPr>
            <w:pStyle w:val="55027272372F4B9B913D77CB369CF30A"/>
          </w:pPr>
          <w:r w:rsidRPr="00633ABB">
            <w:rPr>
              <w:rFonts w:cs="Arial"/>
              <w:sz w:val="16"/>
              <w:szCs w:val="14"/>
            </w:rPr>
            <w:t>Choose an item.</w:t>
          </w:r>
        </w:p>
      </w:docPartBody>
    </w:docPart>
    <w:docPart>
      <w:docPartPr>
        <w:name w:val="07978F9CE9084E15ADCCF05A6C42DE67"/>
        <w:category>
          <w:name w:val="Allgemein"/>
          <w:gallery w:val="placeholder"/>
        </w:category>
        <w:types>
          <w:type w:val="bbPlcHdr"/>
        </w:types>
        <w:behaviors>
          <w:behavior w:val="content"/>
        </w:behaviors>
        <w:guid w:val="{C95CDBA8-D06F-4777-8A9B-12A10A3F629F}"/>
      </w:docPartPr>
      <w:docPartBody>
        <w:p w:rsidR="00C646D1" w:rsidRDefault="00C646D1" w:rsidP="00C646D1">
          <w:pPr>
            <w:pStyle w:val="07978F9CE9084E15ADCCF05A6C42DE67"/>
          </w:pPr>
          <w:r w:rsidRPr="00372F13">
            <w:rPr>
              <w:rStyle w:val="PlaceholderText"/>
              <w:color w:val="000000" w:themeColor="text1"/>
              <w:sz w:val="16"/>
              <w:szCs w:val="16"/>
            </w:rPr>
            <w:t>Choose an item.</w:t>
          </w:r>
        </w:p>
      </w:docPartBody>
    </w:docPart>
    <w:docPart>
      <w:docPartPr>
        <w:name w:val="6239DBC7FEE34A9AA8F4EC343C3312BB"/>
        <w:category>
          <w:name w:val="Allgemein"/>
          <w:gallery w:val="placeholder"/>
        </w:category>
        <w:types>
          <w:type w:val="bbPlcHdr"/>
        </w:types>
        <w:behaviors>
          <w:behavior w:val="content"/>
        </w:behaviors>
        <w:guid w:val="{291D1472-BFD9-4F4A-89A7-780005CC9512}"/>
      </w:docPartPr>
      <w:docPartBody>
        <w:p w:rsidR="00C646D1" w:rsidRDefault="00C646D1" w:rsidP="00C646D1">
          <w:pPr>
            <w:pStyle w:val="6239DBC7FEE34A9AA8F4EC343C3312BB"/>
          </w:pPr>
          <w:r w:rsidRPr="00372F13">
            <w:rPr>
              <w:rStyle w:val="PlaceholderText"/>
              <w:color w:val="000000" w:themeColor="text1"/>
              <w:sz w:val="16"/>
              <w:szCs w:val="18"/>
            </w:rPr>
            <w:t>Choose an item.</w:t>
          </w:r>
        </w:p>
      </w:docPartBody>
    </w:docPart>
    <w:docPart>
      <w:docPartPr>
        <w:name w:val="239E5E9D6E394C19AADB78010B3C080D"/>
        <w:category>
          <w:name w:val="Allgemein"/>
          <w:gallery w:val="placeholder"/>
        </w:category>
        <w:types>
          <w:type w:val="bbPlcHdr"/>
        </w:types>
        <w:behaviors>
          <w:behavior w:val="content"/>
        </w:behaviors>
        <w:guid w:val="{6A28735B-8ED1-4148-B223-B30E3196BA77}"/>
      </w:docPartPr>
      <w:docPartBody>
        <w:p w:rsidR="00C646D1" w:rsidRDefault="00C646D1" w:rsidP="00C646D1">
          <w:pPr>
            <w:pStyle w:val="239E5E9D6E394C19AADB78010B3C080D"/>
          </w:pPr>
          <w:r w:rsidRPr="00633ABB">
            <w:rPr>
              <w:rFonts w:cs="Arial"/>
              <w:sz w:val="16"/>
              <w:szCs w:val="14"/>
            </w:rPr>
            <w:t>Choose an item.</w:t>
          </w:r>
        </w:p>
      </w:docPartBody>
    </w:docPart>
    <w:docPart>
      <w:docPartPr>
        <w:name w:val="7D8BFCF0DF794BC39419CCBF9527723F"/>
        <w:category>
          <w:name w:val="Allgemein"/>
          <w:gallery w:val="placeholder"/>
        </w:category>
        <w:types>
          <w:type w:val="bbPlcHdr"/>
        </w:types>
        <w:behaviors>
          <w:behavior w:val="content"/>
        </w:behaviors>
        <w:guid w:val="{A96D2297-FDF4-4A36-B7D0-FCBA2CB11955}"/>
      </w:docPartPr>
      <w:docPartBody>
        <w:p w:rsidR="00C646D1" w:rsidRDefault="00C646D1" w:rsidP="00C646D1">
          <w:pPr>
            <w:pStyle w:val="7D8BFCF0DF794BC39419CCBF9527723F"/>
          </w:pPr>
          <w:r w:rsidRPr="00372F13">
            <w:rPr>
              <w:rStyle w:val="PlaceholderText"/>
              <w:color w:val="000000" w:themeColor="text1"/>
              <w:sz w:val="16"/>
              <w:szCs w:val="16"/>
            </w:rPr>
            <w:t>Choose an item.</w:t>
          </w:r>
        </w:p>
      </w:docPartBody>
    </w:docPart>
    <w:docPart>
      <w:docPartPr>
        <w:name w:val="E75A73EC82FF4DA6BE29BA4BA4F1F8B1"/>
        <w:category>
          <w:name w:val="Allgemein"/>
          <w:gallery w:val="placeholder"/>
        </w:category>
        <w:types>
          <w:type w:val="bbPlcHdr"/>
        </w:types>
        <w:behaviors>
          <w:behavior w:val="content"/>
        </w:behaviors>
        <w:guid w:val="{ECED6A84-2C02-4DF1-ABCF-F54421D7FAC7}"/>
      </w:docPartPr>
      <w:docPartBody>
        <w:p w:rsidR="00C646D1" w:rsidRDefault="00C646D1" w:rsidP="00C646D1">
          <w:pPr>
            <w:pStyle w:val="E75A73EC82FF4DA6BE29BA4BA4F1F8B1"/>
          </w:pPr>
          <w:r w:rsidRPr="00372F13">
            <w:rPr>
              <w:rStyle w:val="PlaceholderText"/>
              <w:color w:val="000000" w:themeColor="text1"/>
              <w:sz w:val="16"/>
              <w:szCs w:val="18"/>
            </w:rPr>
            <w:t>Choose an item.</w:t>
          </w:r>
        </w:p>
      </w:docPartBody>
    </w:docPart>
    <w:docPart>
      <w:docPartPr>
        <w:name w:val="A68AA224D1B14946902725ADA94905A0"/>
        <w:category>
          <w:name w:val="Allgemein"/>
          <w:gallery w:val="placeholder"/>
        </w:category>
        <w:types>
          <w:type w:val="bbPlcHdr"/>
        </w:types>
        <w:behaviors>
          <w:behavior w:val="content"/>
        </w:behaviors>
        <w:guid w:val="{E005C17D-7CE3-4526-9B9D-48F7387E1923}"/>
      </w:docPartPr>
      <w:docPartBody>
        <w:p w:rsidR="00C646D1" w:rsidRDefault="00C646D1" w:rsidP="00C646D1">
          <w:pPr>
            <w:pStyle w:val="A68AA224D1B14946902725ADA94905A0"/>
          </w:pPr>
          <w:r w:rsidRPr="00633ABB">
            <w:rPr>
              <w:rFonts w:cs="Arial"/>
              <w:sz w:val="16"/>
              <w:szCs w:val="14"/>
            </w:rPr>
            <w:t>Choose an item.</w:t>
          </w:r>
        </w:p>
      </w:docPartBody>
    </w:docPart>
    <w:docPart>
      <w:docPartPr>
        <w:name w:val="34106116DA554A3EA128E76B43D65FD2"/>
        <w:category>
          <w:name w:val="Allgemein"/>
          <w:gallery w:val="placeholder"/>
        </w:category>
        <w:types>
          <w:type w:val="bbPlcHdr"/>
        </w:types>
        <w:behaviors>
          <w:behavior w:val="content"/>
        </w:behaviors>
        <w:guid w:val="{5213CBCC-A637-4DE2-90D3-ABB6DE49CF5A}"/>
      </w:docPartPr>
      <w:docPartBody>
        <w:p w:rsidR="00C646D1" w:rsidRDefault="00C646D1" w:rsidP="00C646D1">
          <w:pPr>
            <w:pStyle w:val="34106116DA554A3EA128E76B43D65FD2"/>
          </w:pPr>
          <w:r w:rsidRPr="00372F13">
            <w:rPr>
              <w:rStyle w:val="PlaceholderText"/>
              <w:color w:val="000000" w:themeColor="text1"/>
              <w:sz w:val="16"/>
              <w:szCs w:val="16"/>
            </w:rPr>
            <w:t>Choose an item.</w:t>
          </w:r>
        </w:p>
      </w:docPartBody>
    </w:docPart>
    <w:docPart>
      <w:docPartPr>
        <w:name w:val="BF74D5588BD04A01AFA8B7908009491A"/>
        <w:category>
          <w:name w:val="Allgemein"/>
          <w:gallery w:val="placeholder"/>
        </w:category>
        <w:types>
          <w:type w:val="bbPlcHdr"/>
        </w:types>
        <w:behaviors>
          <w:behavior w:val="content"/>
        </w:behaviors>
        <w:guid w:val="{53F4903C-65AF-4580-A3D4-D559D9E54878}"/>
      </w:docPartPr>
      <w:docPartBody>
        <w:p w:rsidR="00C646D1" w:rsidRDefault="00C646D1" w:rsidP="00C646D1">
          <w:pPr>
            <w:pStyle w:val="BF74D5588BD04A01AFA8B7908009491A"/>
          </w:pPr>
          <w:r w:rsidRPr="00372F13">
            <w:rPr>
              <w:rStyle w:val="PlaceholderText"/>
              <w:color w:val="000000" w:themeColor="text1"/>
              <w:sz w:val="16"/>
              <w:szCs w:val="18"/>
            </w:rPr>
            <w:t>Choose an item.</w:t>
          </w:r>
        </w:p>
      </w:docPartBody>
    </w:docPart>
    <w:docPart>
      <w:docPartPr>
        <w:name w:val="F3ECA1FF5BB4447FB77EEF684C7D6D50"/>
        <w:category>
          <w:name w:val="Allgemein"/>
          <w:gallery w:val="placeholder"/>
        </w:category>
        <w:types>
          <w:type w:val="bbPlcHdr"/>
        </w:types>
        <w:behaviors>
          <w:behavior w:val="content"/>
        </w:behaviors>
        <w:guid w:val="{8CC3189D-3BD2-4609-A34F-054FAE154914}"/>
      </w:docPartPr>
      <w:docPartBody>
        <w:p w:rsidR="00C646D1" w:rsidRDefault="00C646D1" w:rsidP="00C646D1">
          <w:pPr>
            <w:pStyle w:val="F3ECA1FF5BB4447FB77EEF684C7D6D50"/>
          </w:pPr>
          <w:r w:rsidRPr="00633ABB">
            <w:rPr>
              <w:rFonts w:cs="Arial"/>
              <w:sz w:val="16"/>
              <w:szCs w:val="14"/>
            </w:rPr>
            <w:t>Choose an item.</w:t>
          </w:r>
        </w:p>
      </w:docPartBody>
    </w:docPart>
    <w:docPart>
      <w:docPartPr>
        <w:name w:val="8523DF0D6E5845C3964418DCBBC18AFC"/>
        <w:category>
          <w:name w:val="Allgemein"/>
          <w:gallery w:val="placeholder"/>
        </w:category>
        <w:types>
          <w:type w:val="bbPlcHdr"/>
        </w:types>
        <w:behaviors>
          <w:behavior w:val="content"/>
        </w:behaviors>
        <w:guid w:val="{41AADDE0-CB42-48DC-8179-275C572F157C}"/>
      </w:docPartPr>
      <w:docPartBody>
        <w:p w:rsidR="00C646D1" w:rsidRDefault="00C646D1" w:rsidP="00C646D1">
          <w:pPr>
            <w:pStyle w:val="8523DF0D6E5845C3964418DCBBC18AFC"/>
          </w:pPr>
          <w:r w:rsidRPr="00372F13">
            <w:rPr>
              <w:rStyle w:val="PlaceholderText"/>
              <w:color w:val="000000" w:themeColor="text1"/>
              <w:sz w:val="16"/>
              <w:szCs w:val="16"/>
            </w:rPr>
            <w:t>Choose an item.</w:t>
          </w:r>
        </w:p>
      </w:docPartBody>
    </w:docPart>
    <w:docPart>
      <w:docPartPr>
        <w:name w:val="DD2932B5934448EAB3A37F46E167B825"/>
        <w:category>
          <w:name w:val="Allgemein"/>
          <w:gallery w:val="placeholder"/>
        </w:category>
        <w:types>
          <w:type w:val="bbPlcHdr"/>
        </w:types>
        <w:behaviors>
          <w:behavior w:val="content"/>
        </w:behaviors>
        <w:guid w:val="{72BF929C-7257-454F-8717-F54538B74C73}"/>
      </w:docPartPr>
      <w:docPartBody>
        <w:p w:rsidR="00C646D1" w:rsidRDefault="00C646D1" w:rsidP="00C646D1">
          <w:pPr>
            <w:pStyle w:val="DD2932B5934448EAB3A37F46E167B825"/>
          </w:pPr>
          <w:r w:rsidRPr="00372F13">
            <w:rPr>
              <w:rStyle w:val="PlaceholderText"/>
              <w:color w:val="000000" w:themeColor="text1"/>
              <w:sz w:val="16"/>
              <w:szCs w:val="18"/>
            </w:rPr>
            <w:t>Choose an item.</w:t>
          </w:r>
        </w:p>
      </w:docPartBody>
    </w:docPart>
    <w:docPart>
      <w:docPartPr>
        <w:name w:val="9ED5A134126F4C8CB739B8A7CCFAF2D4"/>
        <w:category>
          <w:name w:val="Allgemein"/>
          <w:gallery w:val="placeholder"/>
        </w:category>
        <w:types>
          <w:type w:val="bbPlcHdr"/>
        </w:types>
        <w:behaviors>
          <w:behavior w:val="content"/>
        </w:behaviors>
        <w:guid w:val="{9C11325D-BF3C-4DE1-8709-94470537AE85}"/>
      </w:docPartPr>
      <w:docPartBody>
        <w:p w:rsidR="00C646D1" w:rsidRDefault="00C646D1" w:rsidP="00C646D1">
          <w:pPr>
            <w:pStyle w:val="9ED5A134126F4C8CB739B8A7CCFAF2D4"/>
          </w:pPr>
          <w:r w:rsidRPr="00633ABB">
            <w:rPr>
              <w:rFonts w:cs="Arial"/>
              <w:sz w:val="16"/>
              <w:szCs w:val="14"/>
            </w:rPr>
            <w:t>Choose an item.</w:t>
          </w:r>
        </w:p>
      </w:docPartBody>
    </w:docPart>
    <w:docPart>
      <w:docPartPr>
        <w:name w:val="AC0F458D1E0D416ABB4C33AE97C6A4F6"/>
        <w:category>
          <w:name w:val="Allgemein"/>
          <w:gallery w:val="placeholder"/>
        </w:category>
        <w:types>
          <w:type w:val="bbPlcHdr"/>
        </w:types>
        <w:behaviors>
          <w:behavior w:val="content"/>
        </w:behaviors>
        <w:guid w:val="{5645B8CE-77FE-4072-B510-C36C54446F2A}"/>
      </w:docPartPr>
      <w:docPartBody>
        <w:p w:rsidR="00C646D1" w:rsidRDefault="00C646D1" w:rsidP="00C646D1">
          <w:pPr>
            <w:pStyle w:val="AC0F458D1E0D416ABB4C33AE97C6A4F6"/>
          </w:pPr>
          <w:r w:rsidRPr="00372F13">
            <w:rPr>
              <w:rStyle w:val="PlaceholderText"/>
              <w:color w:val="000000" w:themeColor="text1"/>
              <w:sz w:val="16"/>
              <w:szCs w:val="16"/>
            </w:rPr>
            <w:t>Choose an item.</w:t>
          </w:r>
        </w:p>
      </w:docPartBody>
    </w:docPart>
    <w:docPart>
      <w:docPartPr>
        <w:name w:val="5261060AE2D14195966F2E91CA9BD7AC"/>
        <w:category>
          <w:name w:val="Allgemein"/>
          <w:gallery w:val="placeholder"/>
        </w:category>
        <w:types>
          <w:type w:val="bbPlcHdr"/>
        </w:types>
        <w:behaviors>
          <w:behavior w:val="content"/>
        </w:behaviors>
        <w:guid w:val="{3E3586AE-08B2-4AB7-A867-9A7F6CC5DDF3}"/>
      </w:docPartPr>
      <w:docPartBody>
        <w:p w:rsidR="00C646D1" w:rsidRDefault="00C646D1" w:rsidP="00C646D1">
          <w:pPr>
            <w:pStyle w:val="5261060AE2D14195966F2E91CA9BD7AC"/>
          </w:pPr>
          <w:r w:rsidRPr="00372F13">
            <w:rPr>
              <w:rStyle w:val="PlaceholderText"/>
              <w:color w:val="000000" w:themeColor="text1"/>
              <w:sz w:val="16"/>
              <w:szCs w:val="18"/>
            </w:rPr>
            <w:t>Choose an item.</w:t>
          </w:r>
        </w:p>
      </w:docPartBody>
    </w:docPart>
    <w:docPart>
      <w:docPartPr>
        <w:name w:val="EB61BEBF51EA43FE830EEE754785FB6D"/>
        <w:category>
          <w:name w:val="Allgemein"/>
          <w:gallery w:val="placeholder"/>
        </w:category>
        <w:types>
          <w:type w:val="bbPlcHdr"/>
        </w:types>
        <w:behaviors>
          <w:behavior w:val="content"/>
        </w:behaviors>
        <w:guid w:val="{0E088A64-AC70-4AF7-BA1E-5C384252479B}"/>
      </w:docPartPr>
      <w:docPartBody>
        <w:p w:rsidR="00C646D1" w:rsidRDefault="00C646D1" w:rsidP="00C646D1">
          <w:pPr>
            <w:pStyle w:val="EB61BEBF51EA43FE830EEE754785FB6D"/>
          </w:pPr>
          <w:r w:rsidRPr="00633ABB">
            <w:rPr>
              <w:rFonts w:cs="Arial"/>
              <w:sz w:val="16"/>
              <w:szCs w:val="14"/>
            </w:rPr>
            <w:t>Choose an item.</w:t>
          </w:r>
        </w:p>
      </w:docPartBody>
    </w:docPart>
    <w:docPart>
      <w:docPartPr>
        <w:name w:val="90DD9C311A8C4EC78CED272CC7AD2D5B"/>
        <w:category>
          <w:name w:val="Allgemein"/>
          <w:gallery w:val="placeholder"/>
        </w:category>
        <w:types>
          <w:type w:val="bbPlcHdr"/>
        </w:types>
        <w:behaviors>
          <w:behavior w:val="content"/>
        </w:behaviors>
        <w:guid w:val="{709BC66C-AF70-4A47-B76F-2925B4722ABB}"/>
      </w:docPartPr>
      <w:docPartBody>
        <w:p w:rsidR="00C646D1" w:rsidRDefault="00C646D1" w:rsidP="00C646D1">
          <w:pPr>
            <w:pStyle w:val="90DD9C311A8C4EC78CED272CC7AD2D5B"/>
          </w:pPr>
          <w:r w:rsidRPr="00372F13">
            <w:rPr>
              <w:rStyle w:val="PlaceholderText"/>
              <w:color w:val="000000" w:themeColor="text1"/>
              <w:sz w:val="16"/>
              <w:szCs w:val="16"/>
            </w:rPr>
            <w:t>Choose an item.</w:t>
          </w:r>
        </w:p>
      </w:docPartBody>
    </w:docPart>
    <w:docPart>
      <w:docPartPr>
        <w:name w:val="632F2201B41D4B068A0383BC56D0E2BA"/>
        <w:category>
          <w:name w:val="Allgemein"/>
          <w:gallery w:val="placeholder"/>
        </w:category>
        <w:types>
          <w:type w:val="bbPlcHdr"/>
        </w:types>
        <w:behaviors>
          <w:behavior w:val="content"/>
        </w:behaviors>
        <w:guid w:val="{060376B7-E111-446E-9457-77399CD96E24}"/>
      </w:docPartPr>
      <w:docPartBody>
        <w:p w:rsidR="00C646D1" w:rsidRDefault="00C646D1" w:rsidP="00C646D1">
          <w:pPr>
            <w:pStyle w:val="632F2201B41D4B068A0383BC56D0E2BA"/>
          </w:pPr>
          <w:r w:rsidRPr="00372F13">
            <w:rPr>
              <w:rStyle w:val="PlaceholderText"/>
              <w:color w:val="000000" w:themeColor="text1"/>
              <w:sz w:val="16"/>
              <w:szCs w:val="18"/>
            </w:rPr>
            <w:t>Choose an item.</w:t>
          </w:r>
        </w:p>
      </w:docPartBody>
    </w:docPart>
    <w:docPart>
      <w:docPartPr>
        <w:name w:val="57F95F85CFE0427B8AB473D8FA64F815"/>
        <w:category>
          <w:name w:val="Allgemein"/>
          <w:gallery w:val="placeholder"/>
        </w:category>
        <w:types>
          <w:type w:val="bbPlcHdr"/>
        </w:types>
        <w:behaviors>
          <w:behavior w:val="content"/>
        </w:behaviors>
        <w:guid w:val="{E3299C06-B191-4B3F-9802-29AF77BE337B}"/>
      </w:docPartPr>
      <w:docPartBody>
        <w:p w:rsidR="00C646D1" w:rsidRDefault="00C646D1" w:rsidP="00C646D1">
          <w:pPr>
            <w:pStyle w:val="57F95F85CFE0427B8AB473D8FA64F815"/>
          </w:pPr>
          <w:r w:rsidRPr="00633ABB">
            <w:rPr>
              <w:rFonts w:cs="Arial"/>
              <w:sz w:val="16"/>
              <w:szCs w:val="14"/>
            </w:rPr>
            <w:t>Choose an item.</w:t>
          </w:r>
        </w:p>
      </w:docPartBody>
    </w:docPart>
    <w:docPart>
      <w:docPartPr>
        <w:name w:val="A7C394829BA24C8E88FEE03F9D8B0040"/>
        <w:category>
          <w:name w:val="Allgemein"/>
          <w:gallery w:val="placeholder"/>
        </w:category>
        <w:types>
          <w:type w:val="bbPlcHdr"/>
        </w:types>
        <w:behaviors>
          <w:behavior w:val="content"/>
        </w:behaviors>
        <w:guid w:val="{D69148F1-3E9B-4592-9BDF-B230205DBD9D}"/>
      </w:docPartPr>
      <w:docPartBody>
        <w:p w:rsidR="00C646D1" w:rsidRDefault="00C646D1" w:rsidP="00C646D1">
          <w:pPr>
            <w:pStyle w:val="A7C394829BA24C8E88FEE03F9D8B0040"/>
          </w:pPr>
          <w:r w:rsidRPr="00372F13">
            <w:rPr>
              <w:rStyle w:val="PlaceholderText"/>
              <w:color w:val="000000" w:themeColor="text1"/>
              <w:sz w:val="16"/>
              <w:szCs w:val="16"/>
            </w:rPr>
            <w:t>Choose an item.</w:t>
          </w:r>
        </w:p>
      </w:docPartBody>
    </w:docPart>
    <w:docPart>
      <w:docPartPr>
        <w:name w:val="30198C51E4314219B4E696B78A2FB87B"/>
        <w:category>
          <w:name w:val="Allgemein"/>
          <w:gallery w:val="placeholder"/>
        </w:category>
        <w:types>
          <w:type w:val="bbPlcHdr"/>
        </w:types>
        <w:behaviors>
          <w:behavior w:val="content"/>
        </w:behaviors>
        <w:guid w:val="{EA19DC4B-CB42-4F74-BD35-2A8654CF56A8}"/>
      </w:docPartPr>
      <w:docPartBody>
        <w:p w:rsidR="00C646D1" w:rsidRDefault="00C646D1" w:rsidP="00C646D1">
          <w:pPr>
            <w:pStyle w:val="30198C51E4314219B4E696B78A2FB87B"/>
          </w:pPr>
          <w:r w:rsidRPr="00372F13">
            <w:rPr>
              <w:rStyle w:val="PlaceholderText"/>
              <w:color w:val="000000" w:themeColor="text1"/>
              <w:sz w:val="16"/>
              <w:szCs w:val="18"/>
            </w:rPr>
            <w:t>Choose an item.</w:t>
          </w:r>
        </w:p>
      </w:docPartBody>
    </w:docPart>
    <w:docPart>
      <w:docPartPr>
        <w:name w:val="4A37C3674B8D408A8B74B6D9AB3D69C4"/>
        <w:category>
          <w:name w:val="Allgemein"/>
          <w:gallery w:val="placeholder"/>
        </w:category>
        <w:types>
          <w:type w:val="bbPlcHdr"/>
        </w:types>
        <w:behaviors>
          <w:behavior w:val="content"/>
        </w:behaviors>
        <w:guid w:val="{9B1A62ED-6BEB-4FF9-8DFA-03C374F9CE6E}"/>
      </w:docPartPr>
      <w:docPartBody>
        <w:p w:rsidR="00C646D1" w:rsidRDefault="00C646D1" w:rsidP="00C646D1">
          <w:pPr>
            <w:pStyle w:val="4A37C3674B8D408A8B74B6D9AB3D69C4"/>
          </w:pPr>
          <w:r w:rsidRPr="00633ABB">
            <w:rPr>
              <w:rFonts w:cs="Arial"/>
              <w:sz w:val="16"/>
              <w:szCs w:val="14"/>
            </w:rPr>
            <w:t>Choose an item.</w:t>
          </w:r>
        </w:p>
      </w:docPartBody>
    </w:docPart>
    <w:docPart>
      <w:docPartPr>
        <w:name w:val="575AF22B3B0844129F9C61D204C5E326"/>
        <w:category>
          <w:name w:val="Allgemein"/>
          <w:gallery w:val="placeholder"/>
        </w:category>
        <w:types>
          <w:type w:val="bbPlcHdr"/>
        </w:types>
        <w:behaviors>
          <w:behavior w:val="content"/>
        </w:behaviors>
        <w:guid w:val="{AACFFFE3-48E8-465D-9DD2-37EEF656D6F3}"/>
      </w:docPartPr>
      <w:docPartBody>
        <w:p w:rsidR="00C646D1" w:rsidRDefault="00C646D1" w:rsidP="00C646D1">
          <w:pPr>
            <w:pStyle w:val="575AF22B3B0844129F9C61D204C5E326"/>
          </w:pPr>
          <w:r w:rsidRPr="00372F13">
            <w:rPr>
              <w:rStyle w:val="PlaceholderText"/>
              <w:color w:val="000000" w:themeColor="text1"/>
              <w:sz w:val="16"/>
              <w:szCs w:val="16"/>
            </w:rPr>
            <w:t>Choose an item.</w:t>
          </w:r>
        </w:p>
      </w:docPartBody>
    </w:docPart>
    <w:docPart>
      <w:docPartPr>
        <w:name w:val="E5D65680D7EC449BA057FA4EF606001C"/>
        <w:category>
          <w:name w:val="Allgemein"/>
          <w:gallery w:val="placeholder"/>
        </w:category>
        <w:types>
          <w:type w:val="bbPlcHdr"/>
        </w:types>
        <w:behaviors>
          <w:behavior w:val="content"/>
        </w:behaviors>
        <w:guid w:val="{D7F8B93B-4858-428B-8505-68CB5D5BD4D3}"/>
      </w:docPartPr>
      <w:docPartBody>
        <w:p w:rsidR="00C646D1" w:rsidRDefault="00C646D1" w:rsidP="00C646D1">
          <w:pPr>
            <w:pStyle w:val="E5D65680D7EC449BA057FA4EF606001C"/>
          </w:pPr>
          <w:r w:rsidRPr="00372F13">
            <w:rPr>
              <w:rStyle w:val="PlaceholderText"/>
              <w:color w:val="000000" w:themeColor="text1"/>
              <w:sz w:val="16"/>
              <w:szCs w:val="18"/>
            </w:rPr>
            <w:t>Choose an item.</w:t>
          </w:r>
        </w:p>
      </w:docPartBody>
    </w:docPart>
    <w:docPart>
      <w:docPartPr>
        <w:name w:val="7C3B88814C814A85878E67A0F563B777"/>
        <w:category>
          <w:name w:val="Allgemein"/>
          <w:gallery w:val="placeholder"/>
        </w:category>
        <w:types>
          <w:type w:val="bbPlcHdr"/>
        </w:types>
        <w:behaviors>
          <w:behavior w:val="content"/>
        </w:behaviors>
        <w:guid w:val="{C910D8CA-A2B8-4EB1-A616-019AB511D299}"/>
      </w:docPartPr>
      <w:docPartBody>
        <w:p w:rsidR="00C646D1" w:rsidRDefault="00C646D1" w:rsidP="00C646D1">
          <w:pPr>
            <w:pStyle w:val="7C3B88814C814A85878E67A0F563B777"/>
          </w:pPr>
          <w:r w:rsidRPr="00633ABB">
            <w:rPr>
              <w:rFonts w:cs="Arial"/>
              <w:sz w:val="16"/>
              <w:szCs w:val="14"/>
            </w:rPr>
            <w:t>Choose an item.</w:t>
          </w:r>
        </w:p>
      </w:docPartBody>
    </w:docPart>
    <w:docPart>
      <w:docPartPr>
        <w:name w:val="6DBA2B996CA84F80993FEF2C1467B4AA"/>
        <w:category>
          <w:name w:val="Allgemein"/>
          <w:gallery w:val="placeholder"/>
        </w:category>
        <w:types>
          <w:type w:val="bbPlcHdr"/>
        </w:types>
        <w:behaviors>
          <w:behavior w:val="content"/>
        </w:behaviors>
        <w:guid w:val="{A42A36E9-DA2D-4929-AC50-AD1C00B6512D}"/>
      </w:docPartPr>
      <w:docPartBody>
        <w:p w:rsidR="0093754C" w:rsidRDefault="0093754C" w:rsidP="0093754C">
          <w:pPr>
            <w:pStyle w:val="6DBA2B996CA84F80993FEF2C1467B4AA"/>
          </w:pPr>
          <w:r w:rsidRPr="00372F13">
            <w:rPr>
              <w:rStyle w:val="PlaceholderText"/>
              <w:color w:val="000000" w:themeColor="text1"/>
              <w:sz w:val="16"/>
              <w:szCs w:val="16"/>
            </w:rPr>
            <w:t>Choose an item.</w:t>
          </w:r>
        </w:p>
      </w:docPartBody>
    </w:docPart>
    <w:docPart>
      <w:docPartPr>
        <w:name w:val="51A07ABF0DAE46E29936E5D2E7022B62"/>
        <w:category>
          <w:name w:val="Allgemein"/>
          <w:gallery w:val="placeholder"/>
        </w:category>
        <w:types>
          <w:type w:val="bbPlcHdr"/>
        </w:types>
        <w:behaviors>
          <w:behavior w:val="content"/>
        </w:behaviors>
        <w:guid w:val="{E29C4BAA-285E-4DBF-AE5E-99300EB88320}"/>
      </w:docPartPr>
      <w:docPartBody>
        <w:p w:rsidR="0093754C" w:rsidRDefault="0093754C" w:rsidP="0093754C">
          <w:pPr>
            <w:pStyle w:val="51A07ABF0DAE46E29936E5D2E7022B62"/>
          </w:pPr>
          <w:r w:rsidRPr="00372F13">
            <w:rPr>
              <w:rStyle w:val="PlaceholderText"/>
              <w:color w:val="000000" w:themeColor="text1"/>
              <w:sz w:val="16"/>
              <w:szCs w:val="18"/>
            </w:rPr>
            <w:t>Choose an item.</w:t>
          </w:r>
        </w:p>
      </w:docPartBody>
    </w:docPart>
    <w:docPart>
      <w:docPartPr>
        <w:name w:val="9CC4AE17A7E34A8FAF13B60EDF553946"/>
        <w:category>
          <w:name w:val="Allgemein"/>
          <w:gallery w:val="placeholder"/>
        </w:category>
        <w:types>
          <w:type w:val="bbPlcHdr"/>
        </w:types>
        <w:behaviors>
          <w:behavior w:val="content"/>
        </w:behaviors>
        <w:guid w:val="{C1422EFE-1602-4BB4-A4CB-ED8C073C024B}"/>
      </w:docPartPr>
      <w:docPartBody>
        <w:p w:rsidR="0093754C" w:rsidRDefault="0093754C" w:rsidP="0093754C">
          <w:pPr>
            <w:pStyle w:val="9CC4AE17A7E34A8FAF13B60EDF553946"/>
          </w:pPr>
          <w:r w:rsidRPr="00633ABB">
            <w:rPr>
              <w:rFonts w:cs="Arial"/>
              <w:sz w:val="16"/>
              <w:szCs w:val="14"/>
            </w:rPr>
            <w:t>Choose an item.</w:t>
          </w:r>
        </w:p>
      </w:docPartBody>
    </w:docPart>
    <w:docPart>
      <w:docPartPr>
        <w:name w:val="0F7FAD314CED448F898BEBF48D0C6CA6"/>
        <w:category>
          <w:name w:val="Allgemein"/>
          <w:gallery w:val="placeholder"/>
        </w:category>
        <w:types>
          <w:type w:val="bbPlcHdr"/>
        </w:types>
        <w:behaviors>
          <w:behavior w:val="content"/>
        </w:behaviors>
        <w:guid w:val="{1B97E155-98B9-4604-9943-AE9C831E01D7}"/>
      </w:docPartPr>
      <w:docPartBody>
        <w:p w:rsidR="00920ABE" w:rsidRDefault="00920ABE" w:rsidP="00920ABE">
          <w:pPr>
            <w:pStyle w:val="0F7FAD314CED448F898BEBF48D0C6CA6"/>
          </w:pPr>
          <w:r w:rsidRPr="00372F13">
            <w:rPr>
              <w:rStyle w:val="PlaceholderText"/>
              <w:color w:val="000000" w:themeColor="text1"/>
              <w:sz w:val="16"/>
              <w:szCs w:val="16"/>
            </w:rPr>
            <w:t>Choose an item.</w:t>
          </w:r>
        </w:p>
      </w:docPartBody>
    </w:docPart>
    <w:docPart>
      <w:docPartPr>
        <w:name w:val="9C1E9B0355284DC994B23C2CFF465AF2"/>
        <w:category>
          <w:name w:val="Allgemein"/>
          <w:gallery w:val="placeholder"/>
        </w:category>
        <w:types>
          <w:type w:val="bbPlcHdr"/>
        </w:types>
        <w:behaviors>
          <w:behavior w:val="content"/>
        </w:behaviors>
        <w:guid w:val="{4AB27B6E-FB2A-42BB-BBE2-39AC91FFA79E}"/>
      </w:docPartPr>
      <w:docPartBody>
        <w:p w:rsidR="00920ABE" w:rsidRDefault="00920ABE" w:rsidP="00920ABE">
          <w:pPr>
            <w:pStyle w:val="9C1E9B0355284DC994B23C2CFF465AF2"/>
          </w:pPr>
          <w:r w:rsidRPr="00372F13">
            <w:rPr>
              <w:rStyle w:val="PlaceholderText"/>
              <w:color w:val="000000" w:themeColor="text1"/>
              <w:sz w:val="16"/>
              <w:szCs w:val="18"/>
            </w:rPr>
            <w:t>Choose an item.</w:t>
          </w:r>
        </w:p>
      </w:docPartBody>
    </w:docPart>
    <w:docPart>
      <w:docPartPr>
        <w:name w:val="D0251189220B4565B705CD924ABEF162"/>
        <w:category>
          <w:name w:val="Allgemein"/>
          <w:gallery w:val="placeholder"/>
        </w:category>
        <w:types>
          <w:type w:val="bbPlcHdr"/>
        </w:types>
        <w:behaviors>
          <w:behavior w:val="content"/>
        </w:behaviors>
        <w:guid w:val="{36433285-8E8E-4DC6-90F2-7B4DFEB8CD55}"/>
      </w:docPartPr>
      <w:docPartBody>
        <w:p w:rsidR="00920ABE" w:rsidRDefault="00920ABE" w:rsidP="00920ABE">
          <w:pPr>
            <w:pStyle w:val="D0251189220B4565B705CD924ABEF162"/>
          </w:pPr>
          <w:r w:rsidRPr="00633ABB">
            <w:rPr>
              <w:rFonts w:cs="Arial"/>
              <w:sz w:val="16"/>
              <w:szCs w:val="14"/>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ヒラギノ角ゴ Pro W3">
    <w:altName w:val="Yu Gothic UI"/>
    <w:panose1 w:val="00000000000000000000"/>
    <w:charset w:val="80"/>
    <w:family w:val="roman"/>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876"/>
    <w:rsid w:val="000373B4"/>
    <w:rsid w:val="000D1B0B"/>
    <w:rsid w:val="001D3C36"/>
    <w:rsid w:val="00920ABE"/>
    <w:rsid w:val="0093754C"/>
    <w:rsid w:val="00A0469A"/>
    <w:rsid w:val="00A51AA8"/>
    <w:rsid w:val="00C646D1"/>
    <w:rsid w:val="00EE3876"/>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920ABE"/>
    <w:rPr>
      <w:color w:val="808080"/>
    </w:rPr>
  </w:style>
  <w:style w:type="paragraph" w:customStyle="1" w:styleId="312748F85D364CF581ACC5D33B6E91F9">
    <w:name w:val="312748F85D364CF581ACC5D33B6E91F9"/>
  </w:style>
  <w:style w:type="paragraph" w:customStyle="1" w:styleId="0B180C207B8B4DEDA155EBA6AD51795E">
    <w:name w:val="0B180C207B8B4DEDA155EBA6AD51795E"/>
    <w:rsid w:val="00A51AA8"/>
  </w:style>
  <w:style w:type="paragraph" w:customStyle="1" w:styleId="79356470331D413DA19B8F5EFFCEE5DC">
    <w:name w:val="79356470331D413DA19B8F5EFFCEE5DC"/>
    <w:rsid w:val="00A51AA8"/>
  </w:style>
  <w:style w:type="paragraph" w:customStyle="1" w:styleId="41D90DD08B5B440EA9BDFFEEFA4868FE">
    <w:name w:val="41D90DD08B5B440EA9BDFFEEFA4868FE"/>
    <w:rsid w:val="00A51AA8"/>
  </w:style>
  <w:style w:type="paragraph" w:customStyle="1" w:styleId="BB69589CDDE24F94BB769CBFD37733A0">
    <w:name w:val="BB69589CDDE24F94BB769CBFD37733A0"/>
    <w:rsid w:val="00A51AA8"/>
  </w:style>
  <w:style w:type="paragraph" w:customStyle="1" w:styleId="AB582D6E74974397AA25510B8EC355A5">
    <w:name w:val="AB582D6E74974397AA25510B8EC355A5"/>
    <w:rsid w:val="00A51AA8"/>
  </w:style>
  <w:style w:type="paragraph" w:customStyle="1" w:styleId="E42459FB02F34CCBBE6E01E46DE60312">
    <w:name w:val="E42459FB02F34CCBBE6E01E46DE60312"/>
    <w:rsid w:val="00A51AA8"/>
  </w:style>
  <w:style w:type="paragraph" w:customStyle="1" w:styleId="911B7FB95E574ECAAB557C250F931539">
    <w:name w:val="911B7FB95E574ECAAB557C250F931539"/>
    <w:rsid w:val="00A51AA8"/>
  </w:style>
  <w:style w:type="paragraph" w:customStyle="1" w:styleId="AE5AEA9C2D45448F919675E5F91BCC4F">
    <w:name w:val="AE5AEA9C2D45448F919675E5F91BCC4F"/>
    <w:rsid w:val="00A51AA8"/>
  </w:style>
  <w:style w:type="paragraph" w:customStyle="1" w:styleId="D68CDA5E642646219768F1C9BBE6555F">
    <w:name w:val="D68CDA5E642646219768F1C9BBE6555F"/>
    <w:rsid w:val="00A51AA8"/>
  </w:style>
  <w:style w:type="paragraph" w:customStyle="1" w:styleId="E0BD891311A14A70AE77A08FFA1FBBFF">
    <w:name w:val="E0BD891311A14A70AE77A08FFA1FBBFF"/>
    <w:rsid w:val="00A51AA8"/>
  </w:style>
  <w:style w:type="paragraph" w:customStyle="1" w:styleId="7FC0FDE9D64D48218488D5433086C4E5">
    <w:name w:val="7FC0FDE9D64D48218488D5433086C4E5"/>
    <w:rsid w:val="00A51AA8"/>
  </w:style>
  <w:style w:type="paragraph" w:customStyle="1" w:styleId="A4355BF80F0542F2A759D00F6E95C1B5">
    <w:name w:val="A4355BF80F0542F2A759D00F6E95C1B5"/>
    <w:rsid w:val="00A51AA8"/>
  </w:style>
  <w:style w:type="paragraph" w:customStyle="1" w:styleId="BD34588E96934FC28D9916866C480E25">
    <w:name w:val="BD34588E96934FC28D9916866C480E25"/>
    <w:rsid w:val="00A51AA8"/>
  </w:style>
  <w:style w:type="paragraph" w:customStyle="1" w:styleId="21B0D2160578490EB46D864546D4041D">
    <w:name w:val="21B0D2160578490EB46D864546D4041D"/>
    <w:rsid w:val="00A51AA8"/>
  </w:style>
  <w:style w:type="paragraph" w:customStyle="1" w:styleId="BABD99533AFD433091A604132DAD842A">
    <w:name w:val="BABD99533AFD433091A604132DAD842A"/>
    <w:rsid w:val="00A51AA8"/>
  </w:style>
  <w:style w:type="paragraph" w:customStyle="1" w:styleId="CC88A8B1C3F141AE8EB381A7EAD854BC">
    <w:name w:val="CC88A8B1C3F141AE8EB381A7EAD854BC"/>
    <w:rsid w:val="00A51AA8"/>
  </w:style>
  <w:style w:type="paragraph" w:customStyle="1" w:styleId="BD63343EF36442E0BA1BF6726E953B22">
    <w:name w:val="BD63343EF36442E0BA1BF6726E953B22"/>
    <w:rsid w:val="00A51AA8"/>
  </w:style>
  <w:style w:type="paragraph" w:customStyle="1" w:styleId="FC666460540A42678A78F04976793AE2">
    <w:name w:val="FC666460540A42678A78F04976793AE2"/>
    <w:rsid w:val="00A51AA8"/>
  </w:style>
  <w:style w:type="paragraph" w:customStyle="1" w:styleId="BE3556DABE8D45B2BCCE96BC7B25D6D9">
    <w:name w:val="BE3556DABE8D45B2BCCE96BC7B25D6D9"/>
    <w:rsid w:val="00C646D1"/>
  </w:style>
  <w:style w:type="paragraph" w:customStyle="1" w:styleId="3C2B9D4CC99248219A1B23A016C93876">
    <w:name w:val="3C2B9D4CC99248219A1B23A016C93876"/>
    <w:rsid w:val="00C646D1"/>
  </w:style>
  <w:style w:type="paragraph" w:customStyle="1" w:styleId="CA1321B5726A46548C37FD4605393EF9">
    <w:name w:val="CA1321B5726A46548C37FD4605393EF9"/>
    <w:rsid w:val="00C646D1"/>
  </w:style>
  <w:style w:type="paragraph" w:customStyle="1" w:styleId="73861EF7FFA3469A97C1346E1AEC8A11">
    <w:name w:val="73861EF7FFA3469A97C1346E1AEC8A11"/>
    <w:rsid w:val="00C646D1"/>
  </w:style>
  <w:style w:type="paragraph" w:customStyle="1" w:styleId="35E23E5396D2491CA620C0BD96AF61F6">
    <w:name w:val="35E23E5396D2491CA620C0BD96AF61F6"/>
    <w:rsid w:val="00C646D1"/>
  </w:style>
  <w:style w:type="paragraph" w:customStyle="1" w:styleId="96BED5C972EB4972A29C4AE374F5800D">
    <w:name w:val="96BED5C972EB4972A29C4AE374F5800D"/>
    <w:rsid w:val="00C646D1"/>
  </w:style>
  <w:style w:type="paragraph" w:customStyle="1" w:styleId="74C6959797FB400880B675E1D5F5EB95">
    <w:name w:val="74C6959797FB400880B675E1D5F5EB95"/>
    <w:rsid w:val="00C646D1"/>
  </w:style>
  <w:style w:type="paragraph" w:customStyle="1" w:styleId="EDA9AB8944034491A6FE7E8A9999E973">
    <w:name w:val="EDA9AB8944034491A6FE7E8A9999E973"/>
    <w:rsid w:val="00C646D1"/>
  </w:style>
  <w:style w:type="paragraph" w:customStyle="1" w:styleId="1E5531D2331F4BEFB4E55752E1A9322D">
    <w:name w:val="1E5531D2331F4BEFB4E55752E1A9322D"/>
    <w:rsid w:val="00C646D1"/>
  </w:style>
  <w:style w:type="paragraph" w:customStyle="1" w:styleId="28A2E29BF7CB42A6BAF29F497D60A5CE">
    <w:name w:val="28A2E29BF7CB42A6BAF29F497D60A5CE"/>
    <w:rsid w:val="00C646D1"/>
  </w:style>
  <w:style w:type="paragraph" w:customStyle="1" w:styleId="A1C5BD8E9B834C47921E85AC17CC7594">
    <w:name w:val="A1C5BD8E9B834C47921E85AC17CC7594"/>
    <w:rsid w:val="00C646D1"/>
  </w:style>
  <w:style w:type="paragraph" w:customStyle="1" w:styleId="712EC1E1B00D4769ADCDFE903025E1A3">
    <w:name w:val="712EC1E1B00D4769ADCDFE903025E1A3"/>
    <w:rsid w:val="00C646D1"/>
  </w:style>
  <w:style w:type="paragraph" w:customStyle="1" w:styleId="74FB6E1A88F444478D5EC5D8699719B6">
    <w:name w:val="74FB6E1A88F444478D5EC5D8699719B6"/>
    <w:rsid w:val="00C646D1"/>
  </w:style>
  <w:style w:type="paragraph" w:customStyle="1" w:styleId="E54B6034884C4E17A695B63A42665350">
    <w:name w:val="E54B6034884C4E17A695B63A42665350"/>
    <w:rsid w:val="00C646D1"/>
  </w:style>
  <w:style w:type="paragraph" w:customStyle="1" w:styleId="6DD8EBEE4ED04A82901CD486D0E08E05">
    <w:name w:val="6DD8EBEE4ED04A82901CD486D0E08E05"/>
    <w:rsid w:val="00C646D1"/>
  </w:style>
  <w:style w:type="paragraph" w:customStyle="1" w:styleId="5A301105A70441289EE9704F03E7FEAB">
    <w:name w:val="5A301105A70441289EE9704F03E7FEAB"/>
    <w:rsid w:val="00C646D1"/>
  </w:style>
  <w:style w:type="paragraph" w:customStyle="1" w:styleId="51F50A752A5A4E10A98EC43363657EE3">
    <w:name w:val="51F50A752A5A4E10A98EC43363657EE3"/>
    <w:rsid w:val="00C646D1"/>
  </w:style>
  <w:style w:type="paragraph" w:customStyle="1" w:styleId="C07EB715D503432A8C0AE91297EBA580">
    <w:name w:val="C07EB715D503432A8C0AE91297EBA580"/>
    <w:rsid w:val="00C646D1"/>
  </w:style>
  <w:style w:type="paragraph" w:customStyle="1" w:styleId="570CC19891334B0F804B1FD5CBB3A1EC">
    <w:name w:val="570CC19891334B0F804B1FD5CBB3A1EC"/>
    <w:rsid w:val="00C646D1"/>
  </w:style>
  <w:style w:type="paragraph" w:customStyle="1" w:styleId="DA299D2F46A44806B929F05D8ABAF436">
    <w:name w:val="DA299D2F46A44806B929F05D8ABAF436"/>
    <w:rsid w:val="00C646D1"/>
  </w:style>
  <w:style w:type="paragraph" w:customStyle="1" w:styleId="387F01030D86498DAA74BB0AD91F7BBD">
    <w:name w:val="387F01030D86498DAA74BB0AD91F7BBD"/>
    <w:rsid w:val="00C646D1"/>
  </w:style>
  <w:style w:type="paragraph" w:customStyle="1" w:styleId="AD57B6D30CF54765991598EE516C70B3">
    <w:name w:val="AD57B6D30CF54765991598EE516C70B3"/>
    <w:rsid w:val="00C646D1"/>
  </w:style>
  <w:style w:type="paragraph" w:customStyle="1" w:styleId="D33CA67311E840D4BAC1D3190EE12BF5">
    <w:name w:val="D33CA67311E840D4BAC1D3190EE12BF5"/>
    <w:rsid w:val="00C646D1"/>
  </w:style>
  <w:style w:type="paragraph" w:customStyle="1" w:styleId="41227945F7CD4CB2AB96963C093D53F5">
    <w:name w:val="41227945F7CD4CB2AB96963C093D53F5"/>
    <w:rsid w:val="00C646D1"/>
  </w:style>
  <w:style w:type="paragraph" w:customStyle="1" w:styleId="835CB7E3F74B416EA081B7DC9C99C8F5">
    <w:name w:val="835CB7E3F74B416EA081B7DC9C99C8F5"/>
    <w:rsid w:val="00C646D1"/>
  </w:style>
  <w:style w:type="paragraph" w:customStyle="1" w:styleId="D173DD99AE414B139B48FA5B7371D854">
    <w:name w:val="D173DD99AE414B139B48FA5B7371D854"/>
    <w:rsid w:val="00C646D1"/>
  </w:style>
  <w:style w:type="paragraph" w:customStyle="1" w:styleId="1D1350E19A404C179ED7D40EE90C4DC4">
    <w:name w:val="1D1350E19A404C179ED7D40EE90C4DC4"/>
    <w:rsid w:val="00C646D1"/>
  </w:style>
  <w:style w:type="paragraph" w:customStyle="1" w:styleId="B17DC44464C54E8AB244FBFC769EA274">
    <w:name w:val="B17DC44464C54E8AB244FBFC769EA274"/>
    <w:rsid w:val="00C646D1"/>
  </w:style>
  <w:style w:type="paragraph" w:customStyle="1" w:styleId="4624437BEA9140DAAB07B1B45D6CE58F">
    <w:name w:val="4624437BEA9140DAAB07B1B45D6CE58F"/>
    <w:rsid w:val="00C646D1"/>
  </w:style>
  <w:style w:type="paragraph" w:customStyle="1" w:styleId="F585833FCB3B45938CE0AD14A30F5FBD">
    <w:name w:val="F585833FCB3B45938CE0AD14A30F5FBD"/>
    <w:rsid w:val="00C646D1"/>
  </w:style>
  <w:style w:type="paragraph" w:customStyle="1" w:styleId="ED1C209E5ED8454B9B8B1F14F990A89A">
    <w:name w:val="ED1C209E5ED8454B9B8B1F14F990A89A"/>
    <w:rsid w:val="00C646D1"/>
  </w:style>
  <w:style w:type="paragraph" w:customStyle="1" w:styleId="A80396CD6EBF4A22B7888B22BDBC679F">
    <w:name w:val="A80396CD6EBF4A22B7888B22BDBC679F"/>
    <w:rsid w:val="00C646D1"/>
  </w:style>
  <w:style w:type="paragraph" w:customStyle="1" w:styleId="623DF18734F647DA8FC6F17381BD3C35">
    <w:name w:val="623DF18734F647DA8FC6F17381BD3C35"/>
    <w:rsid w:val="00C646D1"/>
  </w:style>
  <w:style w:type="paragraph" w:customStyle="1" w:styleId="53990C8FCE3D4B89B021D8E906BCF0CA">
    <w:name w:val="53990C8FCE3D4B89B021D8E906BCF0CA"/>
    <w:rsid w:val="00C646D1"/>
  </w:style>
  <w:style w:type="paragraph" w:customStyle="1" w:styleId="7B7F40B40CC04E298ACCFAFC4EDC6DBC">
    <w:name w:val="7B7F40B40CC04E298ACCFAFC4EDC6DBC"/>
    <w:rsid w:val="00C646D1"/>
  </w:style>
  <w:style w:type="paragraph" w:customStyle="1" w:styleId="AAEA122E6EB04CDFBEDC4161F3ECF3BB">
    <w:name w:val="AAEA122E6EB04CDFBEDC4161F3ECF3BB"/>
    <w:rsid w:val="00C646D1"/>
  </w:style>
  <w:style w:type="paragraph" w:customStyle="1" w:styleId="8AB6F410AF1E4E1C981FC9BD6032C503">
    <w:name w:val="8AB6F410AF1E4E1C981FC9BD6032C503"/>
    <w:rsid w:val="00C646D1"/>
  </w:style>
  <w:style w:type="paragraph" w:customStyle="1" w:styleId="0AA8B5599C30417782DBFF751FD7C9FE">
    <w:name w:val="0AA8B5599C30417782DBFF751FD7C9FE"/>
    <w:rsid w:val="00C646D1"/>
  </w:style>
  <w:style w:type="paragraph" w:customStyle="1" w:styleId="D9735584592648709958BA226D21FA27">
    <w:name w:val="D9735584592648709958BA226D21FA27"/>
    <w:rsid w:val="00C646D1"/>
  </w:style>
  <w:style w:type="paragraph" w:customStyle="1" w:styleId="7587B6D5824D4A57A05BAC40E32AC734">
    <w:name w:val="7587B6D5824D4A57A05BAC40E32AC734"/>
    <w:rsid w:val="00C646D1"/>
  </w:style>
  <w:style w:type="paragraph" w:customStyle="1" w:styleId="4900009CBFEC4CD485D3909CE573DF01">
    <w:name w:val="4900009CBFEC4CD485D3909CE573DF01"/>
    <w:rsid w:val="00C646D1"/>
  </w:style>
  <w:style w:type="paragraph" w:customStyle="1" w:styleId="55027272372F4B9B913D77CB369CF30A">
    <w:name w:val="55027272372F4B9B913D77CB369CF30A"/>
    <w:rsid w:val="00C646D1"/>
  </w:style>
  <w:style w:type="paragraph" w:customStyle="1" w:styleId="07978F9CE9084E15ADCCF05A6C42DE67">
    <w:name w:val="07978F9CE9084E15ADCCF05A6C42DE67"/>
    <w:rsid w:val="00C646D1"/>
  </w:style>
  <w:style w:type="paragraph" w:customStyle="1" w:styleId="6239DBC7FEE34A9AA8F4EC343C3312BB">
    <w:name w:val="6239DBC7FEE34A9AA8F4EC343C3312BB"/>
    <w:rsid w:val="00C646D1"/>
  </w:style>
  <w:style w:type="paragraph" w:customStyle="1" w:styleId="239E5E9D6E394C19AADB78010B3C080D">
    <w:name w:val="239E5E9D6E394C19AADB78010B3C080D"/>
    <w:rsid w:val="00C646D1"/>
  </w:style>
  <w:style w:type="paragraph" w:customStyle="1" w:styleId="7D8BFCF0DF794BC39419CCBF9527723F">
    <w:name w:val="7D8BFCF0DF794BC39419CCBF9527723F"/>
    <w:rsid w:val="00C646D1"/>
  </w:style>
  <w:style w:type="paragraph" w:customStyle="1" w:styleId="E75A73EC82FF4DA6BE29BA4BA4F1F8B1">
    <w:name w:val="E75A73EC82FF4DA6BE29BA4BA4F1F8B1"/>
    <w:rsid w:val="00C646D1"/>
  </w:style>
  <w:style w:type="paragraph" w:customStyle="1" w:styleId="A68AA224D1B14946902725ADA94905A0">
    <w:name w:val="A68AA224D1B14946902725ADA94905A0"/>
    <w:rsid w:val="00C646D1"/>
  </w:style>
  <w:style w:type="paragraph" w:customStyle="1" w:styleId="34106116DA554A3EA128E76B43D65FD2">
    <w:name w:val="34106116DA554A3EA128E76B43D65FD2"/>
    <w:rsid w:val="00C646D1"/>
  </w:style>
  <w:style w:type="paragraph" w:customStyle="1" w:styleId="BF74D5588BD04A01AFA8B7908009491A">
    <w:name w:val="BF74D5588BD04A01AFA8B7908009491A"/>
    <w:rsid w:val="00C646D1"/>
  </w:style>
  <w:style w:type="paragraph" w:customStyle="1" w:styleId="F3ECA1FF5BB4447FB77EEF684C7D6D50">
    <w:name w:val="F3ECA1FF5BB4447FB77EEF684C7D6D50"/>
    <w:rsid w:val="00C646D1"/>
  </w:style>
  <w:style w:type="paragraph" w:customStyle="1" w:styleId="8523DF0D6E5845C3964418DCBBC18AFC">
    <w:name w:val="8523DF0D6E5845C3964418DCBBC18AFC"/>
    <w:rsid w:val="00C646D1"/>
  </w:style>
  <w:style w:type="paragraph" w:customStyle="1" w:styleId="DD2932B5934448EAB3A37F46E167B825">
    <w:name w:val="DD2932B5934448EAB3A37F46E167B825"/>
    <w:rsid w:val="00C646D1"/>
  </w:style>
  <w:style w:type="paragraph" w:customStyle="1" w:styleId="9ED5A134126F4C8CB739B8A7CCFAF2D4">
    <w:name w:val="9ED5A134126F4C8CB739B8A7CCFAF2D4"/>
    <w:rsid w:val="00C646D1"/>
  </w:style>
  <w:style w:type="paragraph" w:customStyle="1" w:styleId="AC0F458D1E0D416ABB4C33AE97C6A4F6">
    <w:name w:val="AC0F458D1E0D416ABB4C33AE97C6A4F6"/>
    <w:rsid w:val="00C646D1"/>
  </w:style>
  <w:style w:type="paragraph" w:customStyle="1" w:styleId="5261060AE2D14195966F2E91CA9BD7AC">
    <w:name w:val="5261060AE2D14195966F2E91CA9BD7AC"/>
    <w:rsid w:val="00C646D1"/>
  </w:style>
  <w:style w:type="paragraph" w:customStyle="1" w:styleId="EB61BEBF51EA43FE830EEE754785FB6D">
    <w:name w:val="EB61BEBF51EA43FE830EEE754785FB6D"/>
    <w:rsid w:val="00C646D1"/>
  </w:style>
  <w:style w:type="paragraph" w:customStyle="1" w:styleId="90DD9C311A8C4EC78CED272CC7AD2D5B">
    <w:name w:val="90DD9C311A8C4EC78CED272CC7AD2D5B"/>
    <w:rsid w:val="00C646D1"/>
  </w:style>
  <w:style w:type="paragraph" w:customStyle="1" w:styleId="632F2201B41D4B068A0383BC56D0E2BA">
    <w:name w:val="632F2201B41D4B068A0383BC56D0E2BA"/>
    <w:rsid w:val="00C646D1"/>
  </w:style>
  <w:style w:type="paragraph" w:customStyle="1" w:styleId="57F95F85CFE0427B8AB473D8FA64F815">
    <w:name w:val="57F95F85CFE0427B8AB473D8FA64F815"/>
    <w:rsid w:val="00C646D1"/>
  </w:style>
  <w:style w:type="paragraph" w:customStyle="1" w:styleId="A7C394829BA24C8E88FEE03F9D8B0040">
    <w:name w:val="A7C394829BA24C8E88FEE03F9D8B0040"/>
    <w:rsid w:val="00C646D1"/>
  </w:style>
  <w:style w:type="paragraph" w:customStyle="1" w:styleId="30198C51E4314219B4E696B78A2FB87B">
    <w:name w:val="30198C51E4314219B4E696B78A2FB87B"/>
    <w:rsid w:val="00C646D1"/>
  </w:style>
  <w:style w:type="paragraph" w:customStyle="1" w:styleId="4A37C3674B8D408A8B74B6D9AB3D69C4">
    <w:name w:val="4A37C3674B8D408A8B74B6D9AB3D69C4"/>
    <w:rsid w:val="00C646D1"/>
  </w:style>
  <w:style w:type="paragraph" w:customStyle="1" w:styleId="575AF22B3B0844129F9C61D204C5E326">
    <w:name w:val="575AF22B3B0844129F9C61D204C5E326"/>
    <w:rsid w:val="00C646D1"/>
  </w:style>
  <w:style w:type="paragraph" w:customStyle="1" w:styleId="E5D65680D7EC449BA057FA4EF606001C">
    <w:name w:val="E5D65680D7EC449BA057FA4EF606001C"/>
    <w:rsid w:val="00C646D1"/>
  </w:style>
  <w:style w:type="paragraph" w:customStyle="1" w:styleId="7C3B88814C814A85878E67A0F563B777">
    <w:name w:val="7C3B88814C814A85878E67A0F563B777"/>
    <w:rsid w:val="00C646D1"/>
  </w:style>
  <w:style w:type="paragraph" w:customStyle="1" w:styleId="6DBA2B996CA84F80993FEF2C1467B4AA">
    <w:name w:val="6DBA2B996CA84F80993FEF2C1467B4AA"/>
    <w:rsid w:val="0093754C"/>
  </w:style>
  <w:style w:type="paragraph" w:customStyle="1" w:styleId="51A07ABF0DAE46E29936E5D2E7022B62">
    <w:name w:val="51A07ABF0DAE46E29936E5D2E7022B62"/>
    <w:rsid w:val="0093754C"/>
  </w:style>
  <w:style w:type="paragraph" w:customStyle="1" w:styleId="9CC4AE17A7E34A8FAF13B60EDF553946">
    <w:name w:val="9CC4AE17A7E34A8FAF13B60EDF553946"/>
    <w:rsid w:val="0093754C"/>
  </w:style>
  <w:style w:type="paragraph" w:customStyle="1" w:styleId="7EFED6DF49B441A9BAE98AA01021FFA7">
    <w:name w:val="7EFED6DF49B441A9BAE98AA01021FFA7"/>
    <w:rsid w:val="0093754C"/>
  </w:style>
  <w:style w:type="paragraph" w:customStyle="1" w:styleId="A10E1D5159214F1E854CFA34CB69AF4E">
    <w:name w:val="A10E1D5159214F1E854CFA34CB69AF4E"/>
    <w:rsid w:val="0093754C"/>
  </w:style>
  <w:style w:type="paragraph" w:customStyle="1" w:styleId="1C5741DC4B514A9B8F40376CB60EF5BF">
    <w:name w:val="1C5741DC4B514A9B8F40376CB60EF5BF"/>
    <w:rsid w:val="0093754C"/>
  </w:style>
  <w:style w:type="paragraph" w:customStyle="1" w:styleId="0F7FAD314CED448F898BEBF48D0C6CA6">
    <w:name w:val="0F7FAD314CED448F898BEBF48D0C6CA6"/>
    <w:rsid w:val="00920ABE"/>
  </w:style>
  <w:style w:type="paragraph" w:customStyle="1" w:styleId="9C1E9B0355284DC994B23C2CFF465AF2">
    <w:name w:val="9C1E9B0355284DC994B23C2CFF465AF2"/>
    <w:rsid w:val="00920ABE"/>
  </w:style>
  <w:style w:type="paragraph" w:customStyle="1" w:styleId="D0251189220B4565B705CD924ABEF162">
    <w:name w:val="D0251189220B4565B705CD924ABEF162"/>
    <w:rsid w:val="00920A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C04AC496AEB434EBAA550E16221EE75" ma:contentTypeVersion="4" ma:contentTypeDescription="Create a new document." ma:contentTypeScope="" ma:versionID="09dc2df351cf89d87fe81e64c463406a">
  <xsd:schema xmlns:xsd="http://www.w3.org/2001/XMLSchema" xmlns:xs="http://www.w3.org/2001/XMLSchema" xmlns:p="http://schemas.microsoft.com/office/2006/metadata/properties" xmlns:ns2="http://schemas.microsoft.com/sharepoint/v4" xmlns:ns3="44708e50-6265-4792-804d-ad15579973cc" targetNamespace="http://schemas.microsoft.com/office/2006/metadata/properties" ma:root="true" ma:fieldsID="cade18251991ed7570bd4b58ce751666" ns2:_="" ns3:_="">
    <xsd:import namespace="http://schemas.microsoft.com/sharepoint/v4"/>
    <xsd:import namespace="44708e50-6265-4792-804d-ad15579973cc"/>
    <xsd:element name="properties">
      <xsd:complexType>
        <xsd:sequence>
          <xsd:element name="documentManagement">
            <xsd:complexType>
              <xsd:all>
                <xsd:element ref="ns2:IconOverlay"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708e50-6265-4792-804d-ad15579973cc"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9788C60B-BEEC-4044-9E98-F76F347CEC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44708e50-6265-4792-804d-ad15579973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4.xml><?xml version="1.0" encoding="utf-8"?>
<ds:datastoreItem xmlns:ds="http://schemas.openxmlformats.org/officeDocument/2006/customXml" ds:itemID="{B8E3D92C-B496-4A86-A8E4-A98F325C0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Template>
  <TotalTime>0</TotalTime>
  <Pages>1</Pages>
  <Words>12467</Words>
  <Characters>71062</Characters>
  <Application>Microsoft Office Word</Application>
  <DocSecurity>0</DocSecurity>
  <Lines>592</Lines>
  <Paragraphs>166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FD_MyFeature</vt:lpstr>
      <vt:lpstr>FD_MyFeature</vt:lpstr>
    </vt:vector>
  </TitlesOfParts>
  <Company>Ford Motor Company</Company>
  <LinksUpToDate>false</LinksUpToDate>
  <CharactersWithSpaces>83363</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FD_MyFeature</dc:title>
  <dc:creator>Lindt, Eugen (E.)</dc:creator>
  <cp:lastModifiedBy>Li, Qiyang (Q.)</cp:lastModifiedBy>
  <cp:revision>3</cp:revision>
  <cp:lastPrinted>2006-07-11T12:32:00Z</cp:lastPrinted>
  <dcterms:created xsi:type="dcterms:W3CDTF">2021-04-12T05:29:00Z</dcterms:created>
  <dcterms:modified xsi:type="dcterms:W3CDTF">2021-04-12T05:29:00Z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16</vt:i4>
  </property>
  <property fmtid="{D5CDD505-2E9C-101B-9397-08002B2CF9AE}" pid="5" name="LatestUseCaseID">
    <vt:i4>15</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00000</vt:lpwstr>
  </property>
  <property fmtid="{D5CDD505-2E9C-101B-9397-08002B2CF9AE}" pid="12" name="LatestTechSignalID">
    <vt:lpwstr>00000</vt:lpwstr>
  </property>
  <property fmtid="{D5CDD505-2E9C-101B-9397-08002B2CF9AE}" pid="13" name="LatestTechParameterID">
    <vt:lpwstr>00000</vt:lpwstr>
  </property>
  <property fmtid="{D5CDD505-2E9C-101B-9397-08002B2CF9AE}" pid="14" name="LatestDataTypeID">
    <vt:lpwstr>00000</vt:lpwstr>
  </property>
  <property fmtid="{D5CDD505-2E9C-101B-9397-08002B2CF9AE}" pid="15" name="ReqScope">
    <vt:lpwstr>SUL</vt:lpwstr>
  </property>
  <property fmtid="{D5CDD505-2E9C-101B-9397-08002B2CF9AE}" pid="16" name="DocOwner">
    <vt:lpwstr>Ahmet Cinar</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Smart Unlock (SUL)</vt:lpwstr>
  </property>
  <property fmtid="{D5CDD505-2E9C-101B-9397-08002B2CF9AE}" pid="21" name="ProductId">
    <vt:lpwstr>F000191</vt:lpwstr>
  </property>
  <property fmtid="{D5CDD505-2E9C-101B-9397-08002B2CF9AE}" pid="22" name="DocRevisionDate">
    <vt:lpwstr>2019-04-09</vt:lpwstr>
  </property>
  <property fmtid="{D5CDD505-2E9C-101B-9397-08002B2CF9AE}" pid="23" name="DocIssueDate">
    <vt:lpwstr>2019-04-16</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0x0101007C04AC496AEB434EBAA550E16221EE75</vt:lpwstr>
  </property>
</Properties>
</file>